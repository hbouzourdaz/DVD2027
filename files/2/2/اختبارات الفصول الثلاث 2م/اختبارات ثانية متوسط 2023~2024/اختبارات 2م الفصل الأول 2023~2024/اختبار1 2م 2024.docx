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-255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  <w:gridCol w:w="10"/>
      </w:tblGrid>
      <w:tr w:rsidR="00E262A0" w:rsidRPr="004D0570" w14:paraId="0FFB8A4C" w14:textId="77777777" w:rsidTr="00EB26B6"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666231EF" w14:textId="0118B4E0" w:rsidR="00E262A0" w:rsidRPr="00EB26B6" w:rsidRDefault="004D0570" w:rsidP="004D0570">
            <w:pPr>
              <w:bidi/>
              <w:rPr>
                <w:rFonts w:ascii="Amiri" w:hAnsi="Amiri" w:cs="Amiri"/>
                <w:b/>
                <w:bCs/>
                <w:sz w:val="28"/>
                <w:szCs w:val="28"/>
              </w:rPr>
            </w:pPr>
            <w:r w:rsidRPr="00EB26B6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   </w:t>
            </w:r>
            <w:r w:rsidR="000F5583">
              <w:rPr>
                <w:rFonts w:ascii="Amiri" w:hAnsi="Amiri" w:cs="Amiri" w:hint="cs"/>
                <w:b/>
                <w:bCs/>
                <w:sz w:val="28"/>
                <w:szCs w:val="28"/>
                <w:rtl/>
              </w:rPr>
              <w:t xml:space="preserve">    </w:t>
            </w:r>
            <w:r w:rsidR="00A23497" w:rsidRPr="00EB26B6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</w:t>
            </w:r>
            <w:r w:rsidR="00E262A0" w:rsidRPr="00EB26B6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السنة الدراسية: </w:t>
            </w:r>
            <w:r w:rsidRPr="002D3533">
              <w:rPr>
                <w:rFonts w:ascii="Amiri" w:hAnsi="Amiri" w:cs="Amiri"/>
                <w:b/>
                <w:bCs/>
                <w:sz w:val="24"/>
                <w:szCs w:val="24"/>
                <w:rtl/>
              </w:rPr>
              <w:t>2023/2024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6022835A" w14:textId="71508038" w:rsidR="00E262A0" w:rsidRPr="00EB26B6" w:rsidRDefault="00212969" w:rsidP="00212969">
            <w:pPr>
              <w:bidi/>
              <w:jc w:val="center"/>
              <w:rPr>
                <w:rFonts w:ascii="Amiri" w:hAnsi="Amiri" w:cs="Amiri"/>
                <w:b/>
                <w:bCs/>
                <w:sz w:val="28"/>
                <w:szCs w:val="28"/>
              </w:rPr>
            </w:pPr>
            <w:r w:rsidRPr="00EB26B6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المستوى: ال</w:t>
            </w: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</w:rPr>
              <w:t>ثاني</w:t>
            </w:r>
            <w:r w:rsidRPr="00EB26B6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 xml:space="preserve"> المتوسط</w:t>
            </w:r>
          </w:p>
        </w:tc>
        <w:tc>
          <w:tcPr>
            <w:tcW w:w="3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5F242" w14:textId="77777777" w:rsidR="00E262A0" w:rsidRPr="00EB26B6" w:rsidRDefault="00E262A0" w:rsidP="004D0570">
            <w:pPr>
              <w:bidi/>
              <w:rPr>
                <w:rFonts w:ascii="Amiri" w:hAnsi="Amiri" w:cs="Amiri"/>
                <w:b/>
                <w:bCs/>
                <w:sz w:val="28"/>
                <w:szCs w:val="28"/>
              </w:rPr>
            </w:pPr>
            <w:r w:rsidRPr="00EB26B6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متوسطة معروف بن ميرة –جليدة-</w:t>
            </w:r>
          </w:p>
        </w:tc>
      </w:tr>
      <w:tr w:rsidR="00EB26B6" w:rsidRPr="00EB26B6" w14:paraId="01657ECE" w14:textId="77777777" w:rsidTr="004D0570">
        <w:trPr>
          <w:gridAfter w:val="1"/>
          <w:wAfter w:w="10" w:type="dxa"/>
          <w:trHeight w:val="377"/>
        </w:trPr>
        <w:tc>
          <w:tcPr>
            <w:tcW w:w="10456" w:type="dxa"/>
            <w:gridSpan w:val="3"/>
            <w:tcBorders>
              <w:left w:val="nil"/>
              <w:right w:val="nil"/>
            </w:tcBorders>
          </w:tcPr>
          <w:p w14:paraId="2C3ED45B" w14:textId="762A336C" w:rsidR="00EB26B6" w:rsidRPr="00EB26B6" w:rsidRDefault="001C2698" w:rsidP="00EB26B6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</w:rPr>
            </w:pPr>
            <w:r>
              <w:rPr>
                <w:rFonts w:ascii="Amiri" w:hAnsi="Amiri" w:cs="Amiri"/>
                <w:b/>
                <w:bCs/>
                <w:noProof/>
                <w:sz w:val="28"/>
                <w:szCs w:val="28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4B9E59F2" wp14:editId="1659FD5E">
                      <wp:simplePos x="0" y="0"/>
                      <wp:positionH relativeFrom="column">
                        <wp:posOffset>872197</wp:posOffset>
                      </wp:positionH>
                      <wp:positionV relativeFrom="paragraph">
                        <wp:posOffset>327367</wp:posOffset>
                      </wp:positionV>
                      <wp:extent cx="4879633" cy="430530"/>
                      <wp:effectExtent l="0" t="0" r="16510" b="26670"/>
                      <wp:wrapNone/>
                      <wp:docPr id="114284808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79633" cy="430530"/>
                              </a:xfrm>
                              <a:prstGeom prst="foldedCorner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28F1C58" w14:textId="102ADA6D" w:rsidR="001C2698" w:rsidRPr="001C2698" w:rsidRDefault="001C2698" w:rsidP="001C2698">
                                  <w:pPr>
                                    <w:bidi/>
                                    <w:rPr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56650B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  <w:rtl/>
                                      <w:lang w:bidi="ar-DZ"/>
                                    </w:rPr>
                                    <w:t>اللقب:</w:t>
                                  </w: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56650B">
                                    <w:rPr>
                                      <w:rFonts w:asciiTheme="minorBidi" w:hAnsiTheme="minorBidi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  <w:r w:rsidR="0056650B">
                                    <w:rPr>
                                      <w:rFonts w:asciiTheme="minorBidi" w:hAnsiTheme="minorBidi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</w:t>
                                  </w:r>
                                  <w:r w:rsidRPr="0056650B">
                                    <w:rPr>
                                      <w:rFonts w:asciiTheme="minorBidi" w:hAnsiTheme="minorBidi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56650B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  <w:rtl/>
                                      <w:lang w:bidi="ar-DZ"/>
                                    </w:rPr>
                                    <w:t>الإسم:</w:t>
                                  </w: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1C2698">
                                    <w:rPr>
                                      <w:rFonts w:asciiTheme="minorBidi" w:hAnsiTheme="minorBidi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....................</w:t>
                                  </w:r>
                                  <w:r w:rsidR="0056650B">
                                    <w:rPr>
                                      <w:rFonts w:asciiTheme="minorBidi" w:hAnsiTheme="minorBidi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......</w:t>
                                  </w:r>
                                  <w:r w:rsidRPr="001C2698">
                                    <w:rPr>
                                      <w:rFonts w:asciiTheme="minorBidi" w:hAnsiTheme="minorBidi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....</w:t>
                                  </w: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56650B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u w:val="single"/>
                                      <w:rtl/>
                                      <w:lang w:bidi="ar-DZ"/>
                                    </w:rPr>
                                    <w:t xml:space="preserve">2م </w:t>
                                  </w: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B9E59F2" id="_x0000_t65" coordsize="21600,21600" o:spt="65" adj="18900" path="m,l,21600@0,21600,21600@0,21600,xem@0,21600nfl@3@5c@7@9@11@13,21600@0e">
                      <v:formulas>
                        <v:f eqn="val #0"/>
                        <v:f eqn="sum 21600 0 @0"/>
                        <v:f eqn="prod @1 8481 32768"/>
                        <v:f eqn="sum @2 @0 0"/>
                        <v:f eqn="prod @1 1117 32768"/>
                        <v:f eqn="sum @4 @0 0"/>
                        <v:f eqn="prod @1 11764 32768"/>
                        <v:f eqn="sum @6 @0 0"/>
                        <v:f eqn="prod @1 6144 32768"/>
                        <v:f eqn="sum @8 @0 0"/>
                        <v:f eqn="prod @1 20480 32768"/>
                        <v:f eqn="sum @10 @0 0"/>
                        <v:f eqn="prod @1 6144 32768"/>
                        <v:f eqn="sum @12 @0 0"/>
                      </v:formulas>
                      <v:path o:extrusionok="f" gradientshapeok="t" o:connecttype="rect" textboxrect="0,0,21600,@13"/>
                      <v:handles>
                        <v:h position="#0,bottomRight" xrange="10800,21600"/>
                      </v:handles>
                      <o:complex v:ext="view"/>
                    </v:shapetype>
                    <v:shape id="Text Box 1" o:spid="_x0000_s1026" type="#_x0000_t65" style="position:absolute;left:0;text-align:left;margin-left:68.7pt;margin-top:25.8pt;width:384.2pt;height:33.9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" adj="18000" fillcolor="white [3201]" strokeweight="1.5pt">
                      <v:textbox>
                        <w:txbxContent>
                          <w:p w14:paraId="728F1C58" w14:textId="102ADA6D" w:rsidR="001C2698" w:rsidRPr="001C2698" w:rsidRDefault="001C2698" w:rsidP="001C2698">
                            <w:p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6650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اللقب: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6650B"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  <w:r w:rsidR="0056650B"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</w:t>
                            </w:r>
                            <w:r w:rsidRPr="0056650B"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6650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الإسم: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C2698"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</w:t>
                            </w:r>
                            <w:r w:rsidR="0056650B"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</w:t>
                            </w:r>
                            <w:r w:rsidRPr="001C2698"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6650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 xml:space="preserve">2م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B26B6" w:rsidRPr="00EB26B6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الاختبار الأول في مادة العلوم الفيزيائية والتكنولوجيا</w:t>
            </w:r>
            <w:r w:rsidR="00EB26B6">
              <w:rPr>
                <w:rFonts w:ascii="Amiri" w:hAnsi="Amiri" w:cs="Amiri" w:hint="cs"/>
                <w:b/>
                <w:bCs/>
                <w:sz w:val="28"/>
                <w:szCs w:val="28"/>
                <w:rtl/>
              </w:rPr>
              <w:t xml:space="preserve">                                      </w:t>
            </w:r>
            <w:r w:rsidR="00EB26B6" w:rsidRPr="00EB26B6">
              <w:rPr>
                <w:rFonts w:ascii="Amiri" w:hAnsi="Amiri" w:cs="Amiri"/>
                <w:b/>
                <w:bCs/>
                <w:sz w:val="28"/>
                <w:szCs w:val="28"/>
                <w:rtl/>
              </w:rPr>
              <w:t>المدة: ساعة و</w:t>
            </w:r>
            <w:r w:rsidR="00EB26B6">
              <w:rPr>
                <w:rFonts w:ascii="Amiri" w:hAnsi="Amiri" w:cs="Amiri" w:hint="cs"/>
                <w:b/>
                <w:bCs/>
                <w:sz w:val="28"/>
                <w:szCs w:val="28"/>
                <w:rtl/>
              </w:rPr>
              <w:t>نصف</w:t>
            </w:r>
          </w:p>
        </w:tc>
      </w:tr>
    </w:tbl>
    <w:p w14:paraId="521693F7" w14:textId="491A62F5" w:rsidR="001C2698" w:rsidRDefault="0056650B" w:rsidP="00852FD5">
      <w:pPr>
        <w:bidi/>
        <w:spacing w:after="0" w:line="240" w:lineRule="auto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>
        <w:rPr>
          <w:rFonts w:ascii="Amiri" w:hAnsi="Amiri" w:cs="Amiri"/>
          <w:b/>
          <w:bCs/>
          <w:noProof/>
          <w:sz w:val="28"/>
          <w:szCs w:val="28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14531F02" wp14:editId="7A7332BF">
                <wp:simplePos x="0" y="0"/>
                <wp:positionH relativeFrom="column">
                  <wp:posOffset>0</wp:posOffset>
                </wp:positionH>
                <wp:positionV relativeFrom="paragraph">
                  <wp:posOffset>483577</wp:posOffset>
                </wp:positionV>
                <wp:extent cx="861647" cy="835270"/>
                <wp:effectExtent l="0" t="0" r="15240" b="22225"/>
                <wp:wrapNone/>
                <wp:docPr id="156112199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1647" cy="835270"/>
                          <a:chOff x="0" y="0"/>
                          <a:chExt cx="861647" cy="835270"/>
                        </a:xfrm>
                      </wpg:grpSpPr>
                      <wps:wsp>
                        <wps:cNvPr id="1644699760" name="Oval 2"/>
                        <wps:cNvSpPr/>
                        <wps:spPr>
                          <a:xfrm>
                            <a:off x="0" y="0"/>
                            <a:ext cx="861647" cy="835269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948031" name="Straight Connector 3"/>
                        <wps:cNvCnPr/>
                        <wps:spPr>
                          <a:xfrm>
                            <a:off x="8792" y="430823"/>
                            <a:ext cx="852268" cy="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4767217" name="Text Box 4"/>
                        <wps:cNvSpPr txBox="1"/>
                        <wps:spPr>
                          <a:xfrm>
                            <a:off x="167054" y="360485"/>
                            <a:ext cx="545123" cy="4747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5EE6E9" w14:textId="58582610" w:rsidR="0056650B" w:rsidRPr="0056650B" w:rsidRDefault="0056650B">
                              <w:pPr>
                                <w:rPr>
                                  <w:rFonts w:ascii="Amiri" w:hAnsi="Amiri" w:cs="Amiri"/>
                                  <w:sz w:val="44"/>
                                  <w:szCs w:val="44"/>
                                </w:rPr>
                              </w:pPr>
                              <w:r w:rsidRPr="0056650B">
                                <w:rPr>
                                  <w:rFonts w:ascii="Amiri" w:hAnsi="Amiri" w:cs="Amiri"/>
                                  <w:sz w:val="44"/>
                                  <w:szCs w:val="44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531F02" id="Group 5" o:spid="_x0000_s1027" style="position:absolute;left:0;text-align:left;margin-left:0;margin-top:38.1pt;width:67.85pt;height:65.75pt;z-index:251798528" coordsize="8616,8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">
                <v:oval id="Oval 2" o:spid="_x0000_s1028" style="position:absolute;width:8616;height:83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" fillcolor="white [3201]" strokecolor="black [3213]" strokeweight="1.5pt">
                  <v:stroke joinstyle="miter"/>
                </v:oval>
                <v:line id="Straight Connector 3" o:spid="_x0000_s1029" style="position:absolute;visibility:visible;mso-wrap-style:square" from="87,4308" to="8610,4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" strokecolor="black [3200]" strokeweight="1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30" type="#_x0000_t202" style="position:absolute;left:1670;top:3604;width:5451;height:4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" filled="f" stroked="f" strokeweight=".5pt">
                  <v:textbox>
                    <w:txbxContent>
                      <w:p w14:paraId="5F5EE6E9" w14:textId="58582610" w:rsidR="0056650B" w:rsidRPr="0056650B" w:rsidRDefault="0056650B">
                        <w:pPr>
                          <w:rPr>
                            <w:rFonts w:ascii="Amiri" w:hAnsi="Amiri" w:cs="Amiri"/>
                            <w:sz w:val="44"/>
                            <w:szCs w:val="44"/>
                          </w:rPr>
                        </w:pPr>
                        <w:r w:rsidRPr="0056650B">
                          <w:rPr>
                            <w:rFonts w:ascii="Amiri" w:hAnsi="Amiri" w:cs="Amiri"/>
                            <w:sz w:val="44"/>
                            <w:szCs w:val="44"/>
                          </w:rPr>
                          <w:t>20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81EC6C0" w14:textId="2FD903FE" w:rsidR="00852FD5" w:rsidRPr="00A37290" w:rsidRDefault="00F32DC0" w:rsidP="001C2698">
      <w:pPr>
        <w:bidi/>
        <w:spacing w:after="0" w:line="240" w:lineRule="auto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الجزء الأول:</w:t>
      </w:r>
    </w:p>
    <w:p w14:paraId="37AFB5F6" w14:textId="462E5630" w:rsidR="000A7D5E" w:rsidRPr="00A5177C" w:rsidRDefault="000A7D5E" w:rsidP="00A5177C">
      <w:pPr>
        <w:pStyle w:val="ListParagraph"/>
        <w:numPr>
          <w:ilvl w:val="0"/>
          <w:numId w:val="33"/>
        </w:numPr>
        <w:bidi/>
        <w:spacing w:after="200" w:line="276" w:lineRule="auto"/>
        <w:rPr>
          <w:rFonts w:ascii="Amiri" w:hAnsi="Amiri" w:cs="Amiri"/>
          <w:sz w:val="28"/>
          <w:szCs w:val="28"/>
          <w:lang w:bidi="ar-DZ"/>
        </w:rPr>
      </w:pPr>
      <w:r w:rsidRPr="00A5177C">
        <w:rPr>
          <w:rFonts w:ascii="Amiri" w:hAnsi="Amiri" w:cs="Amiri"/>
          <w:sz w:val="26"/>
          <w:szCs w:val="26"/>
          <w:rtl/>
          <w:lang w:bidi="ar-DZ"/>
        </w:rPr>
        <w:t>في أي تحول تبقى كتلة المواد محفوظة ؟</w:t>
      </w:r>
      <w:r w:rsidR="00212969" w:rsidRPr="00A5177C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212969" w:rsidRPr="00A5177C">
        <w:rPr>
          <w:rFonts w:asciiTheme="minorBidi" w:hAnsiTheme="minorBidi" w:hint="cs"/>
          <w:sz w:val="18"/>
          <w:szCs w:val="18"/>
          <w:rtl/>
          <w:lang w:bidi="ar-DZ"/>
        </w:rPr>
        <w:t>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</w:t>
      </w:r>
    </w:p>
    <w:p w14:paraId="6AE4714F" w14:textId="11498DF0" w:rsidR="000A7D5E" w:rsidRPr="000A7D5E" w:rsidRDefault="000A7D5E" w:rsidP="009A6C9F">
      <w:pPr>
        <w:numPr>
          <w:ilvl w:val="0"/>
          <w:numId w:val="32"/>
        </w:numPr>
        <w:bidi/>
        <w:spacing w:after="200" w:line="276" w:lineRule="auto"/>
        <w:rPr>
          <w:rFonts w:ascii="Amiri" w:hAnsi="Amiri" w:cs="Amiri"/>
          <w:sz w:val="28"/>
          <w:szCs w:val="28"/>
          <w:lang w:bidi="ar-DZ"/>
        </w:rPr>
      </w:pPr>
      <w:r w:rsidRPr="000A7D5E">
        <w:rPr>
          <w:rFonts w:ascii="Amiri" w:hAnsi="Amiri" w:cs="Amiri"/>
          <w:sz w:val="28"/>
          <w:szCs w:val="28"/>
          <w:rtl/>
          <w:lang w:bidi="ar-DZ"/>
        </w:rPr>
        <w:t xml:space="preserve">  </w:t>
      </w:r>
      <w:r w:rsidRPr="009A6C9F">
        <w:rPr>
          <w:rFonts w:ascii="Amiri" w:hAnsi="Amiri" w:cs="Amiri"/>
          <w:sz w:val="26"/>
          <w:szCs w:val="26"/>
          <w:rtl/>
          <w:lang w:bidi="ar-DZ"/>
        </w:rPr>
        <w:t>و في أي تحول تبقى الجزيئات محفوظة ؟</w:t>
      </w:r>
      <w:r w:rsidR="00212969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212969">
        <w:rPr>
          <w:rFonts w:asciiTheme="minorBidi" w:hAnsiTheme="minorBidi" w:hint="cs"/>
          <w:sz w:val="18"/>
          <w:szCs w:val="18"/>
          <w:rtl/>
          <w:lang w:bidi="ar-DZ"/>
        </w:rPr>
        <w:t>...............................................................................................................</w:t>
      </w:r>
      <w:r w:rsidR="00A77DF6">
        <w:rPr>
          <w:rFonts w:asciiTheme="minorBidi" w:hAnsiTheme="minorBidi" w:hint="cs"/>
          <w:sz w:val="18"/>
          <w:szCs w:val="18"/>
          <w:rtl/>
          <w:lang w:bidi="ar-DZ"/>
        </w:rPr>
        <w:t>.</w:t>
      </w:r>
      <w:r w:rsidR="00212969">
        <w:rPr>
          <w:rFonts w:asciiTheme="minorBidi" w:hAnsiTheme="minorBidi" w:hint="cs"/>
          <w:sz w:val="18"/>
          <w:szCs w:val="18"/>
          <w:rtl/>
          <w:lang w:bidi="ar-DZ"/>
        </w:rPr>
        <w:t>............. .........................................................................................................................................................................................................</w:t>
      </w:r>
    </w:p>
    <w:p w14:paraId="58DBE6D3" w14:textId="5F92796F" w:rsidR="000A7D5E" w:rsidRPr="000A7D5E" w:rsidRDefault="000A7D5E" w:rsidP="00A77DF6">
      <w:pPr>
        <w:numPr>
          <w:ilvl w:val="0"/>
          <w:numId w:val="32"/>
        </w:numPr>
        <w:bidi/>
        <w:spacing w:after="200" w:line="276" w:lineRule="auto"/>
        <w:rPr>
          <w:rFonts w:ascii="Amiri" w:hAnsi="Amiri" w:cs="Amiri"/>
          <w:sz w:val="28"/>
          <w:szCs w:val="28"/>
          <w:lang w:bidi="ar-DZ"/>
        </w:rPr>
      </w:pPr>
      <w:r w:rsidRPr="009A6C9F">
        <w:rPr>
          <w:rFonts w:ascii="Amiri" w:hAnsi="Amiri" w:cs="Amiri"/>
          <w:sz w:val="26"/>
          <w:szCs w:val="26"/>
          <w:rtl/>
          <w:lang w:bidi="ar-DZ"/>
        </w:rPr>
        <w:t>ما هو الغاز الذي يعكر ماء الجير(رائق الكلس) ؟ أكتب صيغته الكيميائية</w:t>
      </w:r>
      <w:r w:rsidR="00A77DF6">
        <w:rPr>
          <w:rFonts w:asciiTheme="minorBidi" w:hAnsiTheme="minorBidi" w:hint="cs"/>
          <w:sz w:val="18"/>
          <w:szCs w:val="18"/>
          <w:rtl/>
          <w:lang w:bidi="ar-DZ"/>
        </w:rPr>
        <w:t xml:space="preserve"> ..................................................................... .........................................................................................................................................................................................................</w:t>
      </w:r>
    </w:p>
    <w:p w14:paraId="073301B3" w14:textId="59B6F577" w:rsidR="000A7D5E" w:rsidRPr="009A6C9F" w:rsidRDefault="000A7D5E" w:rsidP="000A7D5E">
      <w:pPr>
        <w:pStyle w:val="ListParagraph"/>
        <w:numPr>
          <w:ilvl w:val="0"/>
          <w:numId w:val="32"/>
        </w:numPr>
        <w:bidi/>
        <w:spacing w:line="240" w:lineRule="auto"/>
        <w:rPr>
          <w:rFonts w:ascii="Amiri" w:hAnsi="Amiri" w:cs="Amiri"/>
          <w:sz w:val="26"/>
          <w:szCs w:val="26"/>
          <w:lang w:bidi="ar-DZ"/>
        </w:rPr>
      </w:pPr>
      <w:r w:rsidRPr="009A6C9F">
        <w:rPr>
          <w:noProof/>
          <w:sz w:val="26"/>
          <w:szCs w:val="26"/>
          <w:lang w:val="en-US"/>
        </w:rPr>
        <w:drawing>
          <wp:anchor distT="0" distB="0" distL="114300" distR="114300" simplePos="0" relativeHeight="251779072" behindDoc="0" locked="0" layoutInCell="1" allowOverlap="1" wp14:anchorId="4AD4E9B9" wp14:editId="240B26A6">
            <wp:simplePos x="0" y="0"/>
            <wp:positionH relativeFrom="margin">
              <wp:posOffset>1257300</wp:posOffset>
            </wp:positionH>
            <wp:positionV relativeFrom="paragraph">
              <wp:posOffset>254000</wp:posOffset>
            </wp:positionV>
            <wp:extent cx="4123929" cy="48577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564" cy="4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6C9F">
        <w:rPr>
          <w:rFonts w:ascii="Amiri" w:hAnsi="Amiri" w:cs="Amiri"/>
          <w:sz w:val="26"/>
          <w:szCs w:val="26"/>
          <w:rtl/>
          <w:lang w:bidi="ar-DZ"/>
        </w:rPr>
        <w:t xml:space="preserve">من بين الصيغ الكيميائية التالية ؛ </w:t>
      </w:r>
      <w:r w:rsidR="00212969" w:rsidRPr="009A6C9F">
        <w:rPr>
          <w:rFonts w:ascii="Amiri" w:hAnsi="Amiri" w:cs="Amiri" w:hint="cs"/>
          <w:sz w:val="26"/>
          <w:szCs w:val="26"/>
          <w:rtl/>
          <w:lang w:bidi="ar-DZ"/>
        </w:rPr>
        <w:t>أ</w:t>
      </w:r>
      <w:r w:rsidRPr="009A6C9F">
        <w:rPr>
          <w:rFonts w:ascii="Amiri" w:hAnsi="Amiri" w:cs="Amiri"/>
          <w:sz w:val="26"/>
          <w:szCs w:val="26"/>
          <w:rtl/>
          <w:lang w:bidi="ar-DZ"/>
        </w:rPr>
        <w:t>ي منها تعب</w:t>
      </w:r>
      <w:r w:rsidR="005D0B7D" w:rsidRPr="009A6C9F">
        <w:rPr>
          <w:rFonts w:ascii="Amiri" w:hAnsi="Amiri" w:cs="Amiri"/>
          <w:sz w:val="26"/>
          <w:szCs w:val="26"/>
          <w:rtl/>
          <w:lang w:bidi="ar-DZ"/>
        </w:rPr>
        <w:t>ِّ</w:t>
      </w:r>
      <w:r w:rsidRPr="009A6C9F">
        <w:rPr>
          <w:rFonts w:ascii="Amiri" w:hAnsi="Amiri" w:cs="Amiri"/>
          <w:sz w:val="26"/>
          <w:szCs w:val="26"/>
          <w:rtl/>
          <w:lang w:bidi="ar-DZ"/>
        </w:rPr>
        <w:t>ر عن جزيئات</w:t>
      </w:r>
      <w:r w:rsidR="00212969" w:rsidRPr="009A6C9F">
        <w:rPr>
          <w:rFonts w:ascii="Amiri" w:hAnsi="Amiri" w:cs="Amiri" w:hint="cs"/>
          <w:sz w:val="26"/>
          <w:szCs w:val="26"/>
          <w:rtl/>
          <w:lang w:bidi="ar-DZ"/>
        </w:rPr>
        <w:t xml:space="preserve">؟ </w:t>
      </w:r>
      <w:r w:rsidR="00A77DF6" w:rsidRPr="009A6C9F">
        <w:rPr>
          <w:rFonts w:ascii="Amiri" w:hAnsi="Amiri" w:cs="Amiri" w:hint="cs"/>
          <w:sz w:val="26"/>
          <w:szCs w:val="26"/>
          <w:rtl/>
          <w:lang w:bidi="ar-DZ"/>
        </w:rPr>
        <w:t>( أحطها بدائرة )</w:t>
      </w:r>
    </w:p>
    <w:p w14:paraId="55D2C092" w14:textId="59EB6C89" w:rsidR="000A7D5E" w:rsidRPr="000A7D5E" w:rsidRDefault="000A7D5E" w:rsidP="000A7D5E">
      <w:pPr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</w:p>
    <w:p w14:paraId="62FAAA6F" w14:textId="2CB1B6CA" w:rsidR="001C2698" w:rsidRPr="009A6C9F" w:rsidRDefault="00C147ED" w:rsidP="001C2698">
      <w:pPr>
        <w:pStyle w:val="ListParagraph"/>
        <w:numPr>
          <w:ilvl w:val="0"/>
          <w:numId w:val="32"/>
        </w:numPr>
        <w:bidi/>
        <w:spacing w:after="0" w:line="276" w:lineRule="auto"/>
        <w:rPr>
          <w:rFonts w:ascii="Amiri" w:hAnsi="Amiri" w:cs="Amiri"/>
          <w:sz w:val="26"/>
          <w:szCs w:val="26"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3AAF4686" wp14:editId="37A41392">
                <wp:simplePos x="0" y="0"/>
                <wp:positionH relativeFrom="margin">
                  <wp:posOffset>76200</wp:posOffset>
                </wp:positionH>
                <wp:positionV relativeFrom="paragraph">
                  <wp:posOffset>226695</wp:posOffset>
                </wp:positionV>
                <wp:extent cx="2000250" cy="1085850"/>
                <wp:effectExtent l="76200" t="57150" r="76200" b="95250"/>
                <wp:wrapNone/>
                <wp:docPr id="1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0250" cy="1085850"/>
                          <a:chOff x="0" y="0"/>
                          <a:chExt cx="2047875" cy="1200150"/>
                        </a:xfrm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</wpg:grpSpPr>
                      <wps:wsp>
                        <wps:cNvPr id="216112166" name="Ellipse 1"/>
                        <wps:cNvSpPr/>
                        <wps:spPr>
                          <a:xfrm>
                            <a:off x="1381125" y="600075"/>
                            <a:ext cx="457200" cy="514350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19000">
                                <a:schemeClr val="bg1">
                                  <a:lumMod val="82000"/>
                                  <a:lumOff val="18000"/>
                                </a:schemeClr>
                              </a:gs>
                              <a:gs pos="57000">
                                <a:srgbClr val="FF0000">
                                  <a:lumMod val="63000"/>
                                  <a:lumOff val="37000"/>
                                </a:srgbClr>
                              </a:gs>
                              <a:gs pos="92000">
                                <a:srgbClr val="C00000">
                                  <a:lumMod val="58000"/>
                                </a:srgb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314909" w14:textId="77777777" w:rsidR="00C147ED" w:rsidRDefault="00C147ED" w:rsidP="00C147ED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ح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2423293" name="Ellipse 8"/>
                        <wps:cNvSpPr/>
                        <wps:spPr>
                          <a:xfrm>
                            <a:off x="228600" y="476250"/>
                            <a:ext cx="504825" cy="514350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19000">
                                <a:schemeClr val="bg1">
                                  <a:lumMod val="82000"/>
                                  <a:lumOff val="18000"/>
                                </a:schemeClr>
                              </a:gs>
                              <a:gs pos="57000">
                                <a:schemeClr val="tx2">
                                  <a:lumMod val="60000"/>
                                  <a:lumOff val="40000"/>
                                </a:schemeClr>
                              </a:gs>
                              <a:gs pos="92000">
                                <a:srgbClr val="0070C0"/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9BD6E0" w14:textId="77777777" w:rsidR="00C147ED" w:rsidRDefault="00C147ED" w:rsidP="00C147ED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723052" name="Ellipse 9"/>
                        <wps:cNvSpPr/>
                        <wps:spPr>
                          <a:xfrm>
                            <a:off x="647700" y="314325"/>
                            <a:ext cx="514350" cy="514350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19000">
                                <a:schemeClr val="bg1">
                                  <a:lumMod val="82000"/>
                                  <a:lumOff val="18000"/>
                                </a:schemeClr>
                              </a:gs>
                              <a:gs pos="57000">
                                <a:schemeClr val="tx1">
                                  <a:lumMod val="50000"/>
                                  <a:lumOff val="50000"/>
                                </a:schemeClr>
                              </a:gs>
                              <a:gs pos="92000">
                                <a:schemeClr val="tx1"/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2C721F" w14:textId="77777777" w:rsidR="00C147ED" w:rsidRDefault="00C147ED" w:rsidP="00C147ED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س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449334" name="Ellipse 10"/>
                        <wps:cNvSpPr/>
                        <wps:spPr>
                          <a:xfrm>
                            <a:off x="228600" y="923925"/>
                            <a:ext cx="295275" cy="276225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19000">
                                <a:schemeClr val="bg1">
                                  <a:lumMod val="82000"/>
                                  <a:lumOff val="18000"/>
                                </a:schemeClr>
                              </a:gs>
                              <a:gs pos="57000">
                                <a:schemeClr val="bg1">
                                  <a:lumMod val="85000"/>
                                </a:schemeClr>
                              </a:gs>
                              <a:gs pos="92000">
                                <a:schemeClr val="bg1">
                                  <a:lumMod val="65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216634" name="Ellipse 11"/>
                        <wps:cNvSpPr/>
                        <wps:spPr>
                          <a:xfrm>
                            <a:off x="1047750" y="314325"/>
                            <a:ext cx="514350" cy="514350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19000">
                                <a:schemeClr val="bg1">
                                  <a:lumMod val="82000"/>
                                  <a:lumOff val="18000"/>
                                </a:schemeClr>
                              </a:gs>
                              <a:gs pos="57000">
                                <a:schemeClr val="tx1">
                                  <a:lumMod val="50000"/>
                                  <a:lumOff val="50000"/>
                                </a:schemeClr>
                              </a:gs>
                              <a:gs pos="92000">
                                <a:schemeClr val="tx1"/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18A7CF" w14:textId="77777777" w:rsidR="00C147ED" w:rsidRDefault="00C147ED" w:rsidP="00C147ED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س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986589" name="Ellipse 12"/>
                        <wps:cNvSpPr/>
                        <wps:spPr>
                          <a:xfrm>
                            <a:off x="1295400" y="0"/>
                            <a:ext cx="457200" cy="514350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19000">
                                <a:schemeClr val="bg1">
                                  <a:lumMod val="82000"/>
                                  <a:lumOff val="18000"/>
                                </a:schemeClr>
                              </a:gs>
                              <a:gs pos="57000">
                                <a:srgbClr val="FF0000">
                                  <a:lumMod val="63000"/>
                                  <a:lumOff val="37000"/>
                                </a:srgbClr>
                              </a:gs>
                              <a:gs pos="92000">
                                <a:srgbClr val="C00000">
                                  <a:lumMod val="58000"/>
                                </a:srgb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334918" w14:textId="77777777" w:rsidR="00C147ED" w:rsidRDefault="00C147ED" w:rsidP="00C147ED">
                              <w:pPr>
                                <w:bidi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ح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73049" name="Ellipse 13"/>
                        <wps:cNvSpPr/>
                        <wps:spPr>
                          <a:xfrm>
                            <a:off x="0" y="514350"/>
                            <a:ext cx="295275" cy="276225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19000">
                                <a:schemeClr val="bg1">
                                  <a:lumMod val="82000"/>
                                  <a:lumOff val="18000"/>
                                </a:schemeClr>
                              </a:gs>
                              <a:gs pos="57000">
                                <a:schemeClr val="bg1">
                                  <a:lumMod val="85000"/>
                                </a:schemeClr>
                              </a:gs>
                              <a:gs pos="92000">
                                <a:schemeClr val="bg1">
                                  <a:lumMod val="65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643421" name="Ellipse 14"/>
                        <wps:cNvSpPr/>
                        <wps:spPr>
                          <a:xfrm>
                            <a:off x="676275" y="133350"/>
                            <a:ext cx="295275" cy="276225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19000">
                                <a:schemeClr val="bg1">
                                  <a:lumMod val="96000"/>
                                </a:schemeClr>
                              </a:gs>
                              <a:gs pos="57000">
                                <a:schemeClr val="bg1">
                                  <a:lumMod val="85000"/>
                                </a:schemeClr>
                              </a:gs>
                              <a:gs pos="92000">
                                <a:schemeClr val="bg1">
                                  <a:lumMod val="65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996351" name="Ellipse 15"/>
                        <wps:cNvSpPr/>
                        <wps:spPr>
                          <a:xfrm>
                            <a:off x="752475" y="733425"/>
                            <a:ext cx="295275" cy="276225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19000">
                                <a:schemeClr val="bg1">
                                  <a:lumMod val="82000"/>
                                  <a:lumOff val="18000"/>
                                </a:schemeClr>
                              </a:gs>
                              <a:gs pos="57000">
                                <a:schemeClr val="bg1">
                                  <a:lumMod val="85000"/>
                                </a:schemeClr>
                              </a:gs>
                              <a:gs pos="92000">
                                <a:schemeClr val="bg1">
                                  <a:lumMod val="65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093888" name="Ellipse 16"/>
                        <wps:cNvSpPr/>
                        <wps:spPr>
                          <a:xfrm>
                            <a:off x="1752600" y="800100"/>
                            <a:ext cx="295275" cy="276225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19000">
                                <a:schemeClr val="bg1">
                                  <a:lumMod val="82000"/>
                                  <a:lumOff val="18000"/>
                                </a:schemeClr>
                              </a:gs>
                              <a:gs pos="57000">
                                <a:schemeClr val="bg1">
                                  <a:lumMod val="85000"/>
                                </a:schemeClr>
                              </a:gs>
                              <a:gs pos="92000">
                                <a:schemeClr val="bg1">
                                  <a:lumMod val="65000"/>
                                </a:schemeClr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AF4686" id="Group 3" o:spid="_x0000_s1031" style="position:absolute;left:0;text-align:left;margin-left:6pt;margin-top:17.85pt;width:157.5pt;height:85.5pt;z-index:251802624;mso-position-horizontal-relative:margin;mso-height-relative:margin" coordsize="20478,12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">
                <v:oval id="Ellipse 1" o:spid="_x0000_s1032" style="position:absolute;left:13811;top:6000;width:4572;height:5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" fillcolor="white [2652]" stroked="f" strokeweight="1pt">
                  <v:fill color2="#6f0000" rotate="t" focusposition=".5,.5" focussize="" colors="0 white;12452f white;37356f #ff5e5e" focus="100%" type="gradientRadial"/>
                  <v:stroke joinstyle="miter"/>
                  <v:shadow on="t" color="black" opacity="20971f" offset="0,2.2pt"/>
                  <v:textbox>
                    <w:txbxContent>
                      <w:p w14:paraId="71314909" w14:textId="77777777" w:rsidR="00C147ED" w:rsidRDefault="00C147ED" w:rsidP="00C147ED">
                        <w:pPr>
                          <w:bidi/>
                          <w:jc w:val="center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ح</w:t>
                        </w:r>
                      </w:p>
                    </w:txbxContent>
                  </v:textbox>
                </v:oval>
                <v:oval id="Ellipse 8" o:spid="_x0000_s1033" style="position:absolute;left:2286;top:4762;width:5048;height:5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" fillcolor="white [2652]" stroked="f" strokeweight="1pt">
                  <v:fill color2="#0070c0" rotate="t" focusposition=".5,.5" focussize="" colors="0 white;12452f white;37356f #8497b0" focus="100%" type="gradientRadial"/>
                  <v:stroke joinstyle="miter"/>
                  <v:shadow on="t" color="black" opacity="20971f" offset="0,2.2pt"/>
                  <v:textbox>
                    <w:txbxContent>
                      <w:p w14:paraId="479BD6E0" w14:textId="77777777" w:rsidR="00C147ED" w:rsidRDefault="00C147ED" w:rsidP="00C147ED">
                        <w:pPr>
                          <w:bidi/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ز</w:t>
                        </w:r>
                      </w:p>
                    </w:txbxContent>
                  </v:textbox>
                </v:oval>
                <v:oval id="Ellipse 9" o:spid="_x0000_s1034" style="position:absolute;left:6477;top:3143;width:5143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" fillcolor="white [2652]" stroked="f" strokeweight="1pt">
                  <v:fill color2="black [3213]" rotate="t" focusposition=".5,.5" focussize="" colors="0 white;12452f white;37356f #7f7f7f" focus="100%" type="gradientRadial"/>
                  <v:stroke joinstyle="miter"/>
                  <v:shadow on="t" color="black" opacity="20971f" offset="0,2.2pt"/>
                  <v:textbox>
                    <w:txbxContent>
                      <w:p w14:paraId="522C721F" w14:textId="77777777" w:rsidR="00C147ED" w:rsidRDefault="00C147ED" w:rsidP="00C147ED">
                        <w:pPr>
                          <w:bidi/>
                          <w:jc w:val="center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س</w:t>
                        </w:r>
                      </w:p>
                    </w:txbxContent>
                  </v:textbox>
                </v:oval>
                <v:oval id="Ellipse 10" o:spid="_x0000_s1035" style="position:absolute;left:2286;top:9239;width:2952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" fillcolor="white [2652]" stroked="f" strokeweight="1pt">
                  <v:fill color2="#a5a5a5 [2092]" rotate="t" focusposition=".5,.5" focussize="" colors="0 white;12452f white;37356f #d9d9d9" focus="100%" type="gradientRadial"/>
                  <v:stroke joinstyle="miter"/>
                  <v:shadow on="t" color="black" opacity="20971f" offset="0,2.2pt"/>
                </v:oval>
                <v:oval id="Ellipse 11" o:spid="_x0000_s1036" style="position:absolute;left:10477;top:3143;width:5144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" fillcolor="white [2652]" stroked="f" strokeweight="1pt">
                  <v:fill color2="black [3213]" rotate="t" focusposition=".5,.5" focussize="" colors="0 white;12452f white;37356f #7f7f7f" focus="100%" type="gradientRadial"/>
                  <v:stroke joinstyle="miter"/>
                  <v:shadow on="t" color="black" opacity="20971f" offset="0,2.2pt"/>
                  <v:textbox>
                    <w:txbxContent>
                      <w:p w14:paraId="6E18A7CF" w14:textId="77777777" w:rsidR="00C147ED" w:rsidRDefault="00C147ED" w:rsidP="00C147ED">
                        <w:pPr>
                          <w:bidi/>
                          <w:jc w:val="center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س</w:t>
                        </w:r>
                      </w:p>
                    </w:txbxContent>
                  </v:textbox>
                </v:oval>
                <v:oval id="Ellipse 12" o:spid="_x0000_s1037" style="position:absolute;left:12954;width:4572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" fillcolor="white [2652]" stroked="f" strokeweight="1pt">
                  <v:fill color2="#6f0000" rotate="t" focusposition=".5,.5" focussize="" colors="0 white;12452f white;37356f #ff5e5e" focus="100%" type="gradientRadial"/>
                  <v:stroke joinstyle="miter"/>
                  <v:shadow on="t" color="black" opacity="20971f" offset="0,2.2pt"/>
                  <v:textbox>
                    <w:txbxContent>
                      <w:p w14:paraId="41334918" w14:textId="77777777" w:rsidR="00C147ED" w:rsidRDefault="00C147ED" w:rsidP="00C147ED">
                        <w:pPr>
                          <w:bidi/>
                          <w:jc w:val="center"/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24"/>
                            <w:szCs w:val="24"/>
                            <w:rtl/>
                            <w:lang w:bidi="ar-DZ"/>
                          </w:rPr>
                          <w:t>ح</w:t>
                        </w:r>
                      </w:p>
                    </w:txbxContent>
                  </v:textbox>
                </v:oval>
                <v:oval id="Ellipse 13" o:spid="_x0000_s1038" style="position:absolute;top:5143;width:2952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" fillcolor="white [2652]" stroked="f" strokeweight="1pt">
                  <v:fill color2="#a5a5a5 [2092]" rotate="t" focusposition=".5,.5" focussize="" colors="0 white;12452f white;37356f #d9d9d9" focus="100%" type="gradientRadial"/>
                  <v:stroke joinstyle="miter"/>
                  <v:shadow on="t" color="black" opacity="20971f" offset="0,2.2pt"/>
                </v:oval>
                <v:oval id="Ellipse 14" o:spid="_x0000_s1039" style="position:absolute;left:6762;top:1333;width:2953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" fillcolor="#f4f4f4 [3084]" stroked="f" strokeweight="1pt">
                  <v:fill color2="#a5a5a5 [2092]" rotate="t" focusposition=".5,.5" focussize="" colors="0 #f5f5f5;12452f #f5f5f5;37356f #d9d9d9" focus="100%" type="gradientRadial"/>
                  <v:stroke joinstyle="miter"/>
                  <v:shadow on="t" color="black" opacity="20971f" offset="0,2.2pt"/>
                </v:oval>
                <v:oval id="Ellipse 15" o:spid="_x0000_s1040" style="position:absolute;left:7524;top:7334;width:2953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" fillcolor="white [2652]" stroked="f" strokeweight="1pt">
                  <v:fill color2="#a5a5a5 [2092]" rotate="t" focusposition=".5,.5" focussize="" colors="0 white;12452f white;37356f #d9d9d9" focus="100%" type="gradientRadial"/>
                  <v:stroke joinstyle="miter"/>
                  <v:shadow on="t" color="black" opacity="20971f" offset="0,2.2pt"/>
                </v:oval>
                <v:oval id="Ellipse 16" o:spid="_x0000_s1041" style="position:absolute;left:17526;top:8001;width:2952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" fillcolor="white [2652]" stroked="f" strokeweight="1pt">
                  <v:fill color2="#a5a5a5 [2092]" rotate="t" focusposition=".5,.5" focussize="" colors="0 white;12452f white;37356f #d9d9d9" focus="100%" type="gradientRadial"/>
                  <v:stroke joinstyle="miter"/>
                  <v:shadow on="t" color="black" opacity="20971f" offset="0,2.2pt"/>
                </v:oval>
                <w10:wrap anchorx="margin"/>
              </v:group>
            </w:pict>
          </mc:Fallback>
        </mc:AlternateContent>
      </w:r>
      <w:r w:rsidR="001C2698" w:rsidRPr="009A6C9F">
        <w:rPr>
          <w:rFonts w:ascii="Amiri" w:hAnsi="Amiri" w:cs="Amiri" w:hint="cs"/>
          <w:sz w:val="26"/>
          <w:szCs w:val="26"/>
          <w:rtl/>
          <w:lang w:bidi="ar-DZ"/>
        </w:rPr>
        <w:t>الغليسين م</w:t>
      </w:r>
      <w:r w:rsidR="005D0B7D" w:rsidRPr="009A6C9F">
        <w:rPr>
          <w:rFonts w:ascii="Amiri" w:hAnsi="Amiri" w:cs="Amiri"/>
          <w:sz w:val="26"/>
          <w:szCs w:val="26"/>
          <w:rtl/>
          <w:lang w:bidi="ar-DZ"/>
        </w:rPr>
        <w:t>ُ</w:t>
      </w:r>
      <w:r w:rsidR="001C2698" w:rsidRPr="009A6C9F">
        <w:rPr>
          <w:rFonts w:ascii="Amiri" w:hAnsi="Amiri" w:cs="Amiri" w:hint="cs"/>
          <w:sz w:val="26"/>
          <w:szCs w:val="26"/>
          <w:rtl/>
          <w:lang w:bidi="ar-DZ"/>
        </w:rPr>
        <w:t>رك</w:t>
      </w:r>
      <w:r w:rsidR="005D0B7D" w:rsidRPr="009A6C9F">
        <w:rPr>
          <w:rFonts w:ascii="Amiri" w:hAnsi="Amiri" w:cs="Amiri"/>
          <w:sz w:val="26"/>
          <w:szCs w:val="26"/>
          <w:rtl/>
          <w:lang w:bidi="ar-DZ"/>
        </w:rPr>
        <w:t>ّ</w:t>
      </w:r>
      <w:r w:rsidR="001C2698" w:rsidRPr="009A6C9F">
        <w:rPr>
          <w:rFonts w:ascii="Amiri" w:hAnsi="Amiri" w:cs="Amiri" w:hint="cs"/>
          <w:sz w:val="26"/>
          <w:szCs w:val="26"/>
          <w:rtl/>
          <w:lang w:bidi="ar-DZ"/>
        </w:rPr>
        <w:t>ب يلعب دورا مهما في جسم الانسان. يمث</w:t>
      </w:r>
      <w:r w:rsidR="001C2698" w:rsidRPr="009A6C9F">
        <w:rPr>
          <w:rFonts w:ascii="Amiri" w:hAnsi="Amiri" w:cs="Amiri"/>
          <w:sz w:val="26"/>
          <w:szCs w:val="26"/>
          <w:rtl/>
          <w:lang w:bidi="ar-DZ"/>
        </w:rPr>
        <w:t>ّ</w:t>
      </w:r>
      <w:r w:rsidR="001C2698" w:rsidRPr="009A6C9F">
        <w:rPr>
          <w:rFonts w:ascii="Amiri" w:hAnsi="Amiri" w:cs="Amiri" w:hint="cs"/>
          <w:sz w:val="26"/>
          <w:szCs w:val="26"/>
          <w:rtl/>
          <w:lang w:bidi="ar-DZ"/>
        </w:rPr>
        <w:t>ل بالمجس</w:t>
      </w:r>
      <w:r w:rsidR="005D0B7D" w:rsidRPr="009A6C9F">
        <w:rPr>
          <w:rFonts w:ascii="Amiri" w:hAnsi="Amiri" w:cs="Amiri"/>
          <w:sz w:val="26"/>
          <w:szCs w:val="26"/>
          <w:rtl/>
          <w:lang w:bidi="ar-DZ"/>
        </w:rPr>
        <w:t>ّ</w:t>
      </w:r>
      <w:r w:rsidR="001C2698" w:rsidRPr="009A6C9F">
        <w:rPr>
          <w:rFonts w:ascii="Amiri" w:hAnsi="Amiri" w:cs="Amiri" w:hint="cs"/>
          <w:sz w:val="26"/>
          <w:szCs w:val="26"/>
          <w:rtl/>
          <w:lang w:bidi="ar-DZ"/>
        </w:rPr>
        <w:t xml:space="preserve">م التالي، حيث: </w:t>
      </w:r>
      <w:r w:rsidR="001C2698" w:rsidRPr="009A6C9F">
        <w:rPr>
          <w:rFonts w:ascii="Amiri" w:hAnsi="Amiri" w:cs="Amiri" w:hint="cs"/>
          <w:b/>
          <w:bCs/>
          <w:sz w:val="26"/>
          <w:szCs w:val="26"/>
          <w:rtl/>
          <w:lang w:bidi="ar-DZ"/>
        </w:rPr>
        <w:t>ح</w:t>
      </w:r>
      <w:r w:rsidR="001C2698" w:rsidRPr="009A6C9F">
        <w:rPr>
          <w:rFonts w:ascii="Amiri" w:hAnsi="Amiri" w:cs="Amiri" w:hint="cs"/>
          <w:sz w:val="26"/>
          <w:szCs w:val="26"/>
          <w:rtl/>
          <w:lang w:bidi="ar-DZ"/>
        </w:rPr>
        <w:t xml:space="preserve"> : حمراء   /    </w:t>
      </w:r>
      <w:r w:rsidR="001C2698" w:rsidRPr="009A6C9F">
        <w:rPr>
          <w:rFonts w:ascii="Amiri" w:hAnsi="Amiri" w:cs="Amiri" w:hint="cs"/>
          <w:b/>
          <w:bCs/>
          <w:sz w:val="26"/>
          <w:szCs w:val="26"/>
          <w:rtl/>
          <w:lang w:bidi="ar-DZ"/>
        </w:rPr>
        <w:t>ز</w:t>
      </w:r>
      <w:r w:rsidR="001C2698" w:rsidRPr="009A6C9F">
        <w:rPr>
          <w:rFonts w:ascii="Amiri" w:hAnsi="Amiri" w:cs="Amiri" w:hint="cs"/>
          <w:sz w:val="26"/>
          <w:szCs w:val="26"/>
          <w:rtl/>
          <w:lang w:bidi="ar-DZ"/>
        </w:rPr>
        <w:t xml:space="preserve"> : زرقاء </w:t>
      </w:r>
    </w:p>
    <w:p w14:paraId="76148E4B" w14:textId="40FFB439" w:rsidR="001C2698" w:rsidRDefault="001C2698" w:rsidP="001C2698">
      <w:pPr>
        <w:pStyle w:val="ListParagraph"/>
        <w:numPr>
          <w:ilvl w:val="0"/>
          <w:numId w:val="29"/>
        </w:numPr>
        <w:bidi/>
        <w:spacing w:after="0" w:line="276" w:lineRule="auto"/>
        <w:rPr>
          <w:rFonts w:ascii="Amiri" w:hAnsi="Amiri" w:cs="Amiri"/>
          <w:sz w:val="28"/>
          <w:szCs w:val="28"/>
          <w:lang w:bidi="ar-DZ"/>
        </w:rPr>
      </w:pPr>
      <w:r w:rsidRPr="009A6C9F">
        <w:rPr>
          <w:rFonts w:ascii="Amiri" w:hAnsi="Amiri" w:cs="Amiri" w:hint="cs"/>
          <w:sz w:val="26"/>
          <w:szCs w:val="26"/>
          <w:rtl/>
          <w:lang w:bidi="ar-DZ"/>
        </w:rPr>
        <w:t>حدد نوع الذ</w:t>
      </w:r>
      <w:r w:rsidR="005D0B7D" w:rsidRPr="009A6C9F">
        <w:rPr>
          <w:rFonts w:ascii="Amiri" w:hAnsi="Amiri" w:cs="Amiri"/>
          <w:sz w:val="26"/>
          <w:szCs w:val="26"/>
          <w:rtl/>
          <w:lang w:bidi="ar-DZ"/>
        </w:rPr>
        <w:t>ّ</w:t>
      </w:r>
      <w:r w:rsidRPr="009A6C9F">
        <w:rPr>
          <w:rFonts w:ascii="Amiri" w:hAnsi="Amiri" w:cs="Amiri" w:hint="cs"/>
          <w:sz w:val="26"/>
          <w:szCs w:val="26"/>
          <w:rtl/>
          <w:lang w:bidi="ar-DZ"/>
        </w:rPr>
        <w:t>رات المكونة لجز</w:t>
      </w:r>
      <w:r w:rsidR="005D0B7D" w:rsidRPr="009A6C9F">
        <w:rPr>
          <w:rFonts w:ascii="Amiri" w:hAnsi="Amiri" w:cs="Amiri" w:hint="cs"/>
          <w:sz w:val="26"/>
          <w:szCs w:val="26"/>
          <w:rtl/>
          <w:lang w:bidi="ar-DZ"/>
        </w:rPr>
        <w:t>ي</w:t>
      </w:r>
      <w:r w:rsidRPr="009A6C9F">
        <w:rPr>
          <w:rFonts w:ascii="Amiri" w:hAnsi="Amiri" w:cs="Amiri" w:hint="cs"/>
          <w:sz w:val="26"/>
          <w:szCs w:val="26"/>
          <w:rtl/>
          <w:lang w:bidi="ar-DZ"/>
        </w:rPr>
        <w:t>ء الغليسين</w:t>
      </w:r>
      <w:r>
        <w:rPr>
          <w:rFonts w:ascii="Amiri" w:hAnsi="Amiri" w:cs="Amiri" w:hint="cs"/>
          <w:sz w:val="28"/>
          <w:szCs w:val="28"/>
          <w:rtl/>
          <w:lang w:bidi="ar-DZ"/>
        </w:rPr>
        <w:t>:</w:t>
      </w:r>
      <w:r>
        <w:rPr>
          <w:rFonts w:asciiTheme="minorBidi" w:hAnsiTheme="minorBidi" w:hint="cs"/>
          <w:sz w:val="18"/>
          <w:szCs w:val="18"/>
          <w:rtl/>
          <w:lang w:bidi="ar-DZ"/>
        </w:rPr>
        <w:t>.......................</w:t>
      </w:r>
      <w:r w:rsidR="005D0B7D">
        <w:rPr>
          <w:rFonts w:asciiTheme="minorBidi" w:hAnsiTheme="minorBidi" w:hint="cs"/>
          <w:sz w:val="18"/>
          <w:szCs w:val="18"/>
          <w:rtl/>
          <w:lang w:bidi="ar-DZ"/>
        </w:rPr>
        <w:t>.</w:t>
      </w:r>
      <w:r>
        <w:rPr>
          <w:rFonts w:asciiTheme="minorBidi" w:hAnsiTheme="minorBidi" w:hint="cs"/>
          <w:sz w:val="18"/>
          <w:szCs w:val="18"/>
          <w:rtl/>
          <w:lang w:bidi="ar-DZ"/>
        </w:rPr>
        <w:t>........................</w:t>
      </w:r>
    </w:p>
    <w:p w14:paraId="3966EA40" w14:textId="411E850D" w:rsidR="001C2698" w:rsidRDefault="001C2698" w:rsidP="001C2698">
      <w:pPr>
        <w:bidi/>
        <w:spacing w:after="0" w:line="480" w:lineRule="auto"/>
        <w:rPr>
          <w:rFonts w:asciiTheme="minorBidi" w:hAnsiTheme="minorBidi"/>
          <w:sz w:val="18"/>
          <w:szCs w:val="18"/>
          <w:rtl/>
          <w:lang w:bidi="ar-DZ"/>
        </w:rPr>
      </w:pPr>
      <w:r>
        <w:rPr>
          <w:rFonts w:asciiTheme="minorBidi" w:hAnsiTheme="minorBidi" w:hint="cs"/>
          <w:sz w:val="18"/>
          <w:szCs w:val="18"/>
          <w:rtl/>
          <w:lang w:bidi="ar-DZ"/>
        </w:rPr>
        <w:t>..........................................................................................................................................</w:t>
      </w:r>
    </w:p>
    <w:p w14:paraId="73AAB4CE" w14:textId="4A47F0E8" w:rsidR="00A37290" w:rsidRPr="00A5177C" w:rsidRDefault="001C2698" w:rsidP="00A5177C">
      <w:pPr>
        <w:pStyle w:val="ListParagraph"/>
        <w:numPr>
          <w:ilvl w:val="0"/>
          <w:numId w:val="29"/>
        </w:numPr>
        <w:bidi/>
        <w:spacing w:after="0" w:line="240" w:lineRule="auto"/>
        <w:rPr>
          <w:rFonts w:ascii="Amiri" w:hAnsi="Amiri" w:cs="Amiri"/>
          <w:b/>
          <w:bCs/>
          <w:sz w:val="28"/>
          <w:szCs w:val="28"/>
          <w:u w:val="single"/>
          <w:lang w:bidi="ar-DZ"/>
        </w:rPr>
      </w:pPr>
      <w:r w:rsidRPr="009A6C9F">
        <w:rPr>
          <w:rFonts w:ascii="Amiri" w:hAnsi="Amiri" w:cs="Amiri" w:hint="cs"/>
          <w:sz w:val="26"/>
          <w:szCs w:val="26"/>
          <w:rtl/>
          <w:lang w:bidi="ar-DZ"/>
        </w:rPr>
        <w:t>اكتب صيغته الكيميائية:</w:t>
      </w:r>
      <w:r w:rsidRPr="001C2698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1C2698">
        <w:rPr>
          <w:rFonts w:asciiTheme="minorBidi" w:hAnsiTheme="minorBidi" w:hint="cs"/>
          <w:sz w:val="18"/>
          <w:szCs w:val="18"/>
          <w:rtl/>
          <w:lang w:bidi="ar-DZ"/>
        </w:rPr>
        <w:t>...................................................................</w:t>
      </w:r>
      <w:r>
        <w:rPr>
          <w:rFonts w:asciiTheme="minorBidi" w:hAnsiTheme="minorBidi" w:hint="cs"/>
          <w:sz w:val="18"/>
          <w:szCs w:val="18"/>
          <w:rtl/>
          <w:lang w:bidi="ar-DZ"/>
        </w:rPr>
        <w:t>..........</w:t>
      </w:r>
      <w:r w:rsidRPr="001C2698">
        <w:rPr>
          <w:rFonts w:asciiTheme="minorBidi" w:hAnsiTheme="minorBidi" w:hint="cs"/>
          <w:sz w:val="18"/>
          <w:szCs w:val="18"/>
          <w:rtl/>
          <w:lang w:bidi="ar-DZ"/>
        </w:rPr>
        <w:t xml:space="preserve"> </w:t>
      </w:r>
    </w:p>
    <w:p w14:paraId="0BF047C4" w14:textId="4417B494" w:rsidR="00A5177C" w:rsidRDefault="00A5177C" w:rsidP="00A5177C">
      <w:pPr>
        <w:pStyle w:val="ListParagraph"/>
        <w:numPr>
          <w:ilvl w:val="0"/>
          <w:numId w:val="34"/>
        </w:numPr>
        <w:bidi/>
        <w:spacing w:after="0" w:line="240" w:lineRule="auto"/>
        <w:rPr>
          <w:rFonts w:ascii="Amiri" w:hAnsi="Amiri" w:cs="Amiri"/>
          <w:b/>
          <w:bCs/>
          <w:sz w:val="28"/>
          <w:szCs w:val="28"/>
          <w:u w:val="single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تساهم زيادة كمية الغازات: </w:t>
      </w:r>
      <w:r>
        <w:rPr>
          <w:rFonts w:ascii="Amiri" w:hAnsi="Amiri" w:cs="Amiri"/>
          <w:sz w:val="28"/>
          <w:szCs w:val="28"/>
          <w:lang w:bidi="ar-DZ"/>
        </w:rPr>
        <w:t>CO</w:t>
      </w:r>
      <w:r w:rsidRPr="00A5177C">
        <w:rPr>
          <w:rFonts w:ascii="Amiri" w:hAnsi="Amiri" w:cs="Amiri"/>
          <w:sz w:val="28"/>
          <w:szCs w:val="28"/>
          <w:vertAlign w:val="subscript"/>
          <w:lang w:bidi="ar-DZ"/>
        </w:rPr>
        <w:t>2</w:t>
      </w:r>
      <w:r>
        <w:rPr>
          <w:rFonts w:ascii="Amiri" w:hAnsi="Amiri" w:cs="Amiri"/>
          <w:sz w:val="28"/>
          <w:szCs w:val="28"/>
          <w:lang w:bidi="ar-DZ"/>
        </w:rPr>
        <w:t xml:space="preserve"> , CH</w:t>
      </w:r>
      <w:r w:rsidRPr="00A5177C">
        <w:rPr>
          <w:rFonts w:ascii="Amiri" w:hAnsi="Amiri" w:cs="Amiri"/>
          <w:sz w:val="28"/>
          <w:szCs w:val="28"/>
          <w:vertAlign w:val="subscript"/>
          <w:lang w:bidi="ar-DZ"/>
        </w:rPr>
        <w:t>4</w:t>
      </w:r>
      <w:r>
        <w:rPr>
          <w:rFonts w:ascii="Amiri" w:hAnsi="Amiri" w:cs="Amiri"/>
          <w:sz w:val="28"/>
          <w:szCs w:val="28"/>
          <w:lang w:bidi="ar-DZ"/>
        </w:rPr>
        <w:t xml:space="preserve"> </w:t>
      </w:r>
      <w:r w:rsidR="00C147ED">
        <w:rPr>
          <w:rFonts w:ascii="Amiri" w:hAnsi="Amiri" w:cs="Amiri"/>
          <w:sz w:val="28"/>
          <w:szCs w:val="28"/>
          <w:lang w:bidi="ar-DZ"/>
        </w:rPr>
        <w:t>, O</w:t>
      </w:r>
      <w:r w:rsidR="00C147ED" w:rsidRPr="00C147ED">
        <w:rPr>
          <w:rFonts w:ascii="Amiri" w:hAnsi="Amiri" w:cs="Amiri"/>
          <w:sz w:val="28"/>
          <w:szCs w:val="28"/>
          <w:vertAlign w:val="subscript"/>
          <w:lang w:bidi="ar-DZ"/>
        </w:rPr>
        <w:t>3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C147ED">
        <w:rPr>
          <w:rFonts w:ascii="Amiri" w:hAnsi="Amiri" w:cs="Amiri" w:hint="cs"/>
          <w:sz w:val="28"/>
          <w:szCs w:val="28"/>
          <w:rtl/>
          <w:lang w:bidi="ar-DZ"/>
        </w:rPr>
        <w:t xml:space="preserve">في الاحتباس الحراري </w:t>
      </w:r>
      <w:r w:rsidR="00E5484B">
        <w:rPr>
          <w:rFonts w:ascii="Amiri" w:hAnsi="Amiri" w:cs="Amiri" w:hint="cs"/>
          <w:sz w:val="28"/>
          <w:szCs w:val="28"/>
          <w:rtl/>
          <w:lang w:bidi="ar-DZ"/>
        </w:rPr>
        <w:t>الذي يهدد</w:t>
      </w:r>
      <w:r w:rsidR="00C147ED">
        <w:rPr>
          <w:rFonts w:ascii="Amiri" w:hAnsi="Amiri" w:cs="Amiri" w:hint="cs"/>
          <w:sz w:val="28"/>
          <w:szCs w:val="28"/>
          <w:rtl/>
          <w:lang w:bidi="ar-DZ"/>
        </w:rPr>
        <w:t xml:space="preserve"> حياة الأجيال القادمة.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94"/>
        <w:gridCol w:w="1930"/>
        <w:gridCol w:w="2377"/>
        <w:gridCol w:w="2417"/>
        <w:gridCol w:w="2538"/>
      </w:tblGrid>
      <w:tr w:rsidR="00C9509A" w14:paraId="1895249F" w14:textId="77777777" w:rsidTr="00C9509A">
        <w:trPr>
          <w:trHeight w:val="20"/>
        </w:trPr>
        <w:tc>
          <w:tcPr>
            <w:tcW w:w="1243" w:type="dxa"/>
            <w:vMerge w:val="restart"/>
            <w:textDirection w:val="btLr"/>
            <w:vAlign w:val="center"/>
          </w:tcPr>
          <w:p w14:paraId="36B80322" w14:textId="53197265" w:rsidR="00C9509A" w:rsidRPr="00C9509A" w:rsidRDefault="00C9509A" w:rsidP="00C9509A">
            <w:pPr>
              <w:bidi/>
              <w:ind w:left="113" w:right="113"/>
              <w:jc w:val="center"/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</w:pPr>
            <w:r w:rsidRPr="00C9509A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bidi="ar-DZ"/>
              </w:rPr>
              <w:t>أتمم الجدول</w:t>
            </w:r>
          </w:p>
        </w:tc>
        <w:tc>
          <w:tcPr>
            <w:tcW w:w="2015" w:type="dxa"/>
          </w:tcPr>
          <w:p w14:paraId="4C5D103C" w14:textId="696D505C" w:rsidR="00C9509A" w:rsidRPr="00C9509A" w:rsidRDefault="00C9509A" w:rsidP="00C9509A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</w:pPr>
            <w:r w:rsidRPr="00C9509A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bidi="ar-DZ"/>
              </w:rPr>
              <w:t>الغاز</w:t>
            </w:r>
          </w:p>
        </w:tc>
        <w:tc>
          <w:tcPr>
            <w:tcW w:w="2388" w:type="dxa"/>
            <w:vAlign w:val="bottom"/>
          </w:tcPr>
          <w:p w14:paraId="2944A251" w14:textId="79D95C1E" w:rsidR="00C9509A" w:rsidRDefault="00C9509A" w:rsidP="00C9509A">
            <w:pPr>
              <w:bidi/>
              <w:spacing w:line="480" w:lineRule="auto"/>
              <w:jc w:val="center"/>
              <w:rPr>
                <w:rFonts w:ascii="Amiri" w:hAnsi="Amiri" w:cs="Amir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inorBidi" w:hAnsiTheme="minorBidi" w:hint="cs"/>
                <w:sz w:val="18"/>
                <w:szCs w:val="18"/>
                <w:rtl/>
                <w:lang w:bidi="ar-DZ"/>
              </w:rPr>
              <w:t>....................................</w:t>
            </w:r>
            <w:r>
              <w:rPr>
                <w:rFonts w:asciiTheme="minorBidi" w:hAnsiTheme="minorBidi" w:hint="cs"/>
                <w:sz w:val="18"/>
                <w:szCs w:val="18"/>
                <w:rtl/>
                <w:lang w:bidi="ar-DZ"/>
              </w:rPr>
              <w:t>.....</w:t>
            </w:r>
          </w:p>
        </w:tc>
        <w:tc>
          <w:tcPr>
            <w:tcW w:w="2265" w:type="dxa"/>
            <w:vAlign w:val="bottom"/>
          </w:tcPr>
          <w:p w14:paraId="4EC5504E" w14:textId="535E35C4" w:rsidR="00C9509A" w:rsidRDefault="00C9509A" w:rsidP="00C9509A">
            <w:pPr>
              <w:bidi/>
              <w:spacing w:line="480" w:lineRule="auto"/>
              <w:jc w:val="center"/>
              <w:rPr>
                <w:rFonts w:ascii="Amiri" w:hAnsi="Amiri" w:cs="Amir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inorBidi" w:hAnsiTheme="minorBidi" w:hint="cs"/>
                <w:sz w:val="18"/>
                <w:szCs w:val="18"/>
                <w:rtl/>
                <w:lang w:bidi="ar-DZ"/>
              </w:rPr>
              <w:t>..........</w:t>
            </w:r>
            <w:r>
              <w:rPr>
                <w:rFonts w:asciiTheme="minorBidi" w:hAnsiTheme="minorBidi" w:hint="cs"/>
                <w:sz w:val="18"/>
                <w:szCs w:val="18"/>
                <w:rtl/>
                <w:lang w:bidi="ar-DZ"/>
              </w:rPr>
              <w:t>........</w:t>
            </w:r>
            <w:r>
              <w:rPr>
                <w:rFonts w:asciiTheme="minorBidi" w:hAnsiTheme="minorBidi" w:hint="cs"/>
                <w:sz w:val="18"/>
                <w:szCs w:val="18"/>
                <w:rtl/>
                <w:lang w:bidi="ar-DZ"/>
              </w:rPr>
              <w:t>..........................</w:t>
            </w:r>
          </w:p>
        </w:tc>
        <w:tc>
          <w:tcPr>
            <w:tcW w:w="2545" w:type="dxa"/>
            <w:vAlign w:val="bottom"/>
          </w:tcPr>
          <w:p w14:paraId="4913D312" w14:textId="1D4F8856" w:rsidR="00C9509A" w:rsidRDefault="00C9509A" w:rsidP="00C9509A">
            <w:pPr>
              <w:bidi/>
              <w:spacing w:line="480" w:lineRule="auto"/>
              <w:jc w:val="center"/>
              <w:rPr>
                <w:rFonts w:ascii="Amiri" w:hAnsi="Amiri" w:cs="Amir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inorBidi" w:hAnsiTheme="minorBidi" w:hint="cs"/>
                <w:sz w:val="18"/>
                <w:szCs w:val="18"/>
                <w:rtl/>
                <w:lang w:bidi="ar-DZ"/>
              </w:rPr>
              <w:t>..</w:t>
            </w:r>
            <w:r>
              <w:rPr>
                <w:rFonts w:asciiTheme="minorBidi" w:hAnsiTheme="minorBidi" w:hint="cs"/>
                <w:sz w:val="18"/>
                <w:szCs w:val="18"/>
                <w:rtl/>
                <w:lang w:bidi="ar-DZ"/>
              </w:rPr>
              <w:t>......</w:t>
            </w:r>
            <w:r>
              <w:rPr>
                <w:rFonts w:asciiTheme="minorBidi" w:hAnsiTheme="minorBidi" w:hint="cs"/>
                <w:sz w:val="18"/>
                <w:szCs w:val="18"/>
                <w:rtl/>
                <w:lang w:bidi="ar-DZ"/>
              </w:rPr>
              <w:t>.............</w:t>
            </w:r>
            <w:r>
              <w:rPr>
                <w:rFonts w:asciiTheme="minorBidi" w:hAnsiTheme="minorBidi" w:hint="cs"/>
                <w:sz w:val="18"/>
                <w:szCs w:val="18"/>
                <w:rtl/>
                <w:lang w:bidi="ar-DZ"/>
              </w:rPr>
              <w:t>...</w:t>
            </w:r>
            <w:r>
              <w:rPr>
                <w:rFonts w:asciiTheme="minorBidi" w:hAnsiTheme="minorBidi" w:hint="cs"/>
                <w:sz w:val="18"/>
                <w:szCs w:val="18"/>
                <w:rtl/>
                <w:lang w:bidi="ar-DZ"/>
              </w:rPr>
              <w:t>.....................</w:t>
            </w:r>
          </w:p>
        </w:tc>
      </w:tr>
      <w:tr w:rsidR="00C9509A" w14:paraId="0774453E" w14:textId="77777777" w:rsidTr="00E5484B">
        <w:trPr>
          <w:trHeight w:val="340"/>
        </w:trPr>
        <w:tc>
          <w:tcPr>
            <w:tcW w:w="1243" w:type="dxa"/>
            <w:vMerge/>
          </w:tcPr>
          <w:p w14:paraId="2CAA9B64" w14:textId="1BEA5DAC" w:rsidR="00C9509A" w:rsidRPr="00C9509A" w:rsidRDefault="00C9509A" w:rsidP="00C9509A">
            <w:pPr>
              <w:bidi/>
              <w:rPr>
                <w:rFonts w:ascii="Amiri" w:hAnsi="Amiri" w:cs="Amiri"/>
                <w:sz w:val="26"/>
                <w:szCs w:val="26"/>
                <w:rtl/>
                <w:lang w:bidi="ar-DZ"/>
              </w:rPr>
            </w:pPr>
          </w:p>
        </w:tc>
        <w:tc>
          <w:tcPr>
            <w:tcW w:w="2015" w:type="dxa"/>
          </w:tcPr>
          <w:p w14:paraId="28180493" w14:textId="69097122" w:rsidR="00C9509A" w:rsidRPr="00C9509A" w:rsidRDefault="00C9509A" w:rsidP="00C9509A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</w:pPr>
            <w:r w:rsidRPr="00C9509A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bidi="ar-DZ"/>
              </w:rPr>
              <w:t>صيغته الكيميائية</w:t>
            </w:r>
          </w:p>
        </w:tc>
        <w:tc>
          <w:tcPr>
            <w:tcW w:w="2388" w:type="dxa"/>
          </w:tcPr>
          <w:p w14:paraId="3C744C8D" w14:textId="381DE053" w:rsidR="00C9509A" w:rsidRDefault="00C9509A" w:rsidP="00C9509A">
            <w:pPr>
              <w:bidi/>
              <w:jc w:val="center"/>
              <w:rPr>
                <w:rFonts w:ascii="Amiri" w:hAnsi="Amiri" w:cs="Amir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Amiri" w:hAnsi="Amiri" w:cs="Amiri"/>
                <w:sz w:val="28"/>
                <w:szCs w:val="28"/>
                <w:lang w:bidi="ar-DZ"/>
              </w:rPr>
              <w:t>O</w:t>
            </w:r>
            <w:r w:rsidRPr="00C147ED">
              <w:rPr>
                <w:rFonts w:ascii="Amiri" w:hAnsi="Amiri" w:cs="Amiri"/>
                <w:sz w:val="28"/>
                <w:szCs w:val="28"/>
                <w:vertAlign w:val="subscript"/>
                <w:lang w:bidi="ar-DZ"/>
              </w:rPr>
              <w:t>3</w:t>
            </w:r>
          </w:p>
        </w:tc>
        <w:tc>
          <w:tcPr>
            <w:tcW w:w="2265" w:type="dxa"/>
          </w:tcPr>
          <w:p w14:paraId="4E35EDD8" w14:textId="528C70EF" w:rsidR="00C9509A" w:rsidRDefault="00C9509A" w:rsidP="00C9509A">
            <w:pPr>
              <w:bidi/>
              <w:jc w:val="center"/>
              <w:rPr>
                <w:rFonts w:ascii="Amiri" w:hAnsi="Amiri" w:cs="Amir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Amiri" w:hAnsi="Amiri" w:cs="Amiri"/>
                <w:sz w:val="28"/>
                <w:szCs w:val="28"/>
                <w:lang w:bidi="ar-DZ"/>
              </w:rPr>
              <w:t>CH</w:t>
            </w:r>
            <w:r w:rsidRPr="00A5177C">
              <w:rPr>
                <w:rFonts w:ascii="Amiri" w:hAnsi="Amiri" w:cs="Amiri"/>
                <w:sz w:val="28"/>
                <w:szCs w:val="28"/>
                <w:vertAlign w:val="subscript"/>
                <w:lang w:bidi="ar-DZ"/>
              </w:rPr>
              <w:t>4</w:t>
            </w:r>
          </w:p>
        </w:tc>
        <w:tc>
          <w:tcPr>
            <w:tcW w:w="2545" w:type="dxa"/>
          </w:tcPr>
          <w:p w14:paraId="54A98C32" w14:textId="21CAC65B" w:rsidR="00C9509A" w:rsidRDefault="00C9509A" w:rsidP="00C9509A">
            <w:pPr>
              <w:bidi/>
              <w:jc w:val="center"/>
              <w:rPr>
                <w:rFonts w:ascii="Amiri" w:hAnsi="Amiri" w:cs="Amiri" w:hint="c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Amiri" w:hAnsi="Amiri" w:cs="Amiri"/>
                <w:sz w:val="28"/>
                <w:szCs w:val="28"/>
                <w:lang w:bidi="ar-DZ"/>
              </w:rPr>
              <w:t>CO</w:t>
            </w:r>
            <w:r w:rsidRPr="00A5177C">
              <w:rPr>
                <w:rFonts w:ascii="Amiri" w:hAnsi="Amiri" w:cs="Amiri"/>
                <w:sz w:val="28"/>
                <w:szCs w:val="28"/>
                <w:vertAlign w:val="subscript"/>
                <w:lang w:bidi="ar-DZ"/>
              </w:rPr>
              <w:t>2</w:t>
            </w:r>
          </w:p>
        </w:tc>
      </w:tr>
      <w:tr w:rsidR="00C9509A" w14:paraId="159E7208" w14:textId="77777777" w:rsidTr="00C9509A">
        <w:trPr>
          <w:trHeight w:val="993"/>
        </w:trPr>
        <w:tc>
          <w:tcPr>
            <w:tcW w:w="1243" w:type="dxa"/>
            <w:vMerge/>
          </w:tcPr>
          <w:p w14:paraId="08666989" w14:textId="77777777" w:rsidR="00C9509A" w:rsidRDefault="00C9509A" w:rsidP="00C9509A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015" w:type="dxa"/>
          </w:tcPr>
          <w:p w14:paraId="5BEB535B" w14:textId="122ECE40" w:rsidR="00C9509A" w:rsidRPr="00C9509A" w:rsidRDefault="00C9509A" w:rsidP="00C9509A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bidi="ar-DZ"/>
              </w:rPr>
              <w:t xml:space="preserve">تمثيل </w:t>
            </w:r>
            <w:r w:rsidR="00E5484B">
              <w:rPr>
                <w:rFonts w:ascii="Amiri" w:hAnsi="Amiri" w:cs="Amiri" w:hint="cs"/>
                <w:b/>
                <w:bCs/>
                <w:sz w:val="28"/>
                <w:szCs w:val="28"/>
                <w:rtl/>
                <w:lang w:bidi="ar-DZ"/>
              </w:rPr>
              <w:t>جزيءه</w:t>
            </w:r>
          </w:p>
        </w:tc>
        <w:tc>
          <w:tcPr>
            <w:tcW w:w="2388" w:type="dxa"/>
          </w:tcPr>
          <w:p w14:paraId="6DE9B8CD" w14:textId="77777777" w:rsidR="00C9509A" w:rsidRDefault="00C9509A" w:rsidP="00C9509A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265" w:type="dxa"/>
          </w:tcPr>
          <w:p w14:paraId="3D795D1D" w14:textId="77777777" w:rsidR="00C9509A" w:rsidRDefault="00C9509A" w:rsidP="00C9509A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545" w:type="dxa"/>
          </w:tcPr>
          <w:p w14:paraId="3A637C25" w14:textId="05F25A28" w:rsidR="00C9509A" w:rsidRDefault="00C9509A" w:rsidP="00C9509A">
            <w:pPr>
              <w:bidi/>
              <w:rPr>
                <w:rFonts w:ascii="Amiri" w:hAnsi="Amiri" w:cs="Amir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</w:tr>
    </w:tbl>
    <w:p w14:paraId="76E73699" w14:textId="34CBF33F" w:rsidR="00A37290" w:rsidRPr="00E5484B" w:rsidRDefault="005D0B7D" w:rsidP="00E5484B">
      <w:pPr>
        <w:pStyle w:val="ListParagraph"/>
        <w:numPr>
          <w:ilvl w:val="0"/>
          <w:numId w:val="34"/>
        </w:numPr>
        <w:bidi/>
        <w:spacing w:after="0" w:line="240" w:lineRule="auto"/>
        <w:rPr>
          <w:rFonts w:ascii="Amiri" w:hAnsi="Amiri" w:cs="Amiri"/>
          <w:noProof/>
          <w:sz w:val="26"/>
          <w:szCs w:val="26"/>
          <w:rtl/>
          <w:lang w:bidi="ar-DZ"/>
        </w:rPr>
      </w:pPr>
      <w:r w:rsidRPr="00E5484B">
        <w:rPr>
          <w:rFonts w:ascii="Amiri" w:hAnsi="Amiri" w:cs="Amiri" w:hint="cs"/>
          <w:sz w:val="26"/>
          <w:szCs w:val="26"/>
          <w:rtl/>
          <w:lang w:bidi="ar-DZ"/>
        </w:rPr>
        <w:t>ا</w:t>
      </w:r>
      <w:r w:rsidR="00A37290" w:rsidRPr="00E5484B">
        <w:rPr>
          <w:rFonts w:ascii="Amiri" w:hAnsi="Amiri" w:cs="Amiri"/>
          <w:sz w:val="26"/>
          <w:szCs w:val="26"/>
          <w:rtl/>
          <w:lang w:bidi="ar-DZ"/>
        </w:rPr>
        <w:t>ربط عناصر المجموعة (</w:t>
      </w:r>
      <w:r w:rsidR="00A37290" w:rsidRPr="00E5484B">
        <w:rPr>
          <w:rFonts w:ascii="Amiri" w:hAnsi="Amiri" w:cs="Amiri"/>
          <w:sz w:val="26"/>
          <w:szCs w:val="26"/>
          <w:lang w:bidi="ar-DZ"/>
        </w:rPr>
        <w:t>A</w:t>
      </w:r>
      <w:r w:rsidR="00A37290" w:rsidRPr="00E5484B">
        <w:rPr>
          <w:rFonts w:ascii="Amiri" w:hAnsi="Amiri" w:cs="Amiri"/>
          <w:sz w:val="26"/>
          <w:szCs w:val="26"/>
          <w:rtl/>
          <w:lang w:bidi="ar-DZ"/>
        </w:rPr>
        <w:t>) بما يناسبها من عناصر المجموعة (</w:t>
      </w:r>
      <w:r w:rsidR="00A37290" w:rsidRPr="00E5484B">
        <w:rPr>
          <w:rFonts w:ascii="Amiri" w:hAnsi="Amiri" w:cs="Amiri"/>
          <w:sz w:val="26"/>
          <w:szCs w:val="26"/>
          <w:lang w:bidi="ar-DZ"/>
        </w:rPr>
        <w:t>B</w:t>
      </w:r>
      <w:r w:rsidR="00A37290" w:rsidRPr="00E5484B">
        <w:rPr>
          <w:rFonts w:ascii="Amiri" w:hAnsi="Amiri" w:cs="Amiri"/>
          <w:sz w:val="26"/>
          <w:szCs w:val="26"/>
          <w:rtl/>
          <w:lang w:bidi="ar-DZ"/>
        </w:rPr>
        <w:t>)</w:t>
      </w:r>
      <w:r w:rsidR="00A37290" w:rsidRPr="00E5484B">
        <w:rPr>
          <w:rFonts w:ascii="Amiri" w:hAnsi="Amiri" w:cs="Amiri"/>
          <w:sz w:val="26"/>
          <w:szCs w:val="26"/>
          <w:lang w:bidi="ar-DZ"/>
        </w:rPr>
        <w:t xml:space="preserve">  </w:t>
      </w:r>
      <w:r w:rsidR="00A37290" w:rsidRPr="00E5484B">
        <w:rPr>
          <w:rFonts w:ascii="Amiri" w:hAnsi="Amiri" w:cs="Amiri"/>
          <w:noProof/>
          <w:sz w:val="26"/>
          <w:szCs w:val="26"/>
          <w:rtl/>
          <w:lang w:bidi="ar-DZ"/>
        </w:rPr>
        <w:t>لتحصل على تمثيل صحيح لتحولات كيميائية :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876"/>
        <w:gridCol w:w="2559"/>
        <w:gridCol w:w="4050"/>
      </w:tblGrid>
      <w:tr w:rsidR="00F32DC0" w:rsidRPr="00121075" w14:paraId="3EFA0A7A" w14:textId="77777777" w:rsidTr="00F32DC0">
        <w:trPr>
          <w:trHeight w:val="461"/>
        </w:trPr>
        <w:tc>
          <w:tcPr>
            <w:tcW w:w="3876" w:type="dxa"/>
          </w:tcPr>
          <w:p w14:paraId="582367C0" w14:textId="77777777" w:rsidR="00A5177C" w:rsidRPr="00121075" w:rsidRDefault="00A5177C" w:rsidP="00691B06">
            <w:pPr>
              <w:bidi/>
              <w:jc w:val="center"/>
              <w:rPr>
                <w:rFonts w:ascii="Amiri" w:hAnsi="Amiri" w:cs="Amiri" w:hint="cs"/>
                <w:sz w:val="26"/>
                <w:szCs w:val="26"/>
                <w:rtl/>
                <w:lang w:bidi="ar-DZ"/>
              </w:rPr>
            </w:pPr>
            <w:r w:rsidRPr="009A6C9F">
              <w:rPr>
                <w:rFonts w:ascii="Amiri" w:hAnsi="Amiri" w:cs="Amiri"/>
                <w:sz w:val="26"/>
                <w:szCs w:val="26"/>
                <w:rtl/>
                <w:lang w:bidi="ar-DZ"/>
              </w:rPr>
              <w:t>المجموعة (</w:t>
            </w:r>
            <w:r w:rsidRPr="009A6C9F">
              <w:rPr>
                <w:rFonts w:ascii="Amiri" w:hAnsi="Amiri" w:cs="Amiri"/>
                <w:sz w:val="26"/>
                <w:szCs w:val="26"/>
                <w:lang w:bidi="ar-DZ"/>
              </w:rPr>
              <w:t>A</w:t>
            </w:r>
            <w:r w:rsidRPr="009A6C9F">
              <w:rPr>
                <w:rFonts w:ascii="Amiri" w:hAnsi="Amiri" w:cs="Amiri"/>
                <w:sz w:val="26"/>
                <w:szCs w:val="26"/>
                <w:rtl/>
                <w:lang w:bidi="ar-DZ"/>
              </w:rPr>
              <w:t>)</w:t>
            </w:r>
          </w:p>
        </w:tc>
        <w:tc>
          <w:tcPr>
            <w:tcW w:w="2559" w:type="dxa"/>
            <w:tcBorders>
              <w:top w:val="nil"/>
              <w:bottom w:val="nil"/>
            </w:tcBorders>
          </w:tcPr>
          <w:p w14:paraId="615007D1" w14:textId="77777777" w:rsidR="00A5177C" w:rsidRPr="00121075" w:rsidRDefault="00A5177C" w:rsidP="00691B06">
            <w:pPr>
              <w:jc w:val="right"/>
              <w:rPr>
                <w:rFonts w:ascii="Amiri" w:hAnsi="Amiri" w:cs="Amiri"/>
                <w:sz w:val="26"/>
                <w:szCs w:val="26"/>
                <w:lang w:bidi="ar-DZ"/>
              </w:rPr>
            </w:pPr>
          </w:p>
        </w:tc>
        <w:tc>
          <w:tcPr>
            <w:tcW w:w="4050" w:type="dxa"/>
          </w:tcPr>
          <w:p w14:paraId="5648B950" w14:textId="77777777" w:rsidR="00A5177C" w:rsidRPr="00121075" w:rsidRDefault="00A5177C" w:rsidP="00691B06">
            <w:pPr>
              <w:bidi/>
              <w:jc w:val="center"/>
              <w:rPr>
                <w:rFonts w:ascii="Amiri" w:hAnsi="Amiri" w:cs="Amiri" w:hint="cs"/>
                <w:sz w:val="26"/>
                <w:szCs w:val="26"/>
                <w:rtl/>
                <w:lang w:bidi="ar-DZ"/>
              </w:rPr>
            </w:pPr>
            <w:r w:rsidRPr="009A6C9F">
              <w:rPr>
                <w:rFonts w:ascii="Amiri" w:hAnsi="Amiri" w:cs="Amiri"/>
                <w:sz w:val="26"/>
                <w:szCs w:val="26"/>
                <w:rtl/>
                <w:lang w:bidi="ar-DZ"/>
              </w:rPr>
              <w:t>المجموعة (</w:t>
            </w:r>
            <w:r w:rsidRPr="009A6C9F">
              <w:rPr>
                <w:rFonts w:ascii="Amiri" w:hAnsi="Amiri" w:cs="Amiri"/>
                <w:sz w:val="26"/>
                <w:szCs w:val="26"/>
                <w:lang w:bidi="ar-DZ"/>
              </w:rPr>
              <w:t>B</w:t>
            </w:r>
            <w:r w:rsidRPr="009A6C9F">
              <w:rPr>
                <w:rFonts w:ascii="Amiri" w:hAnsi="Amiri" w:cs="Amiri"/>
                <w:sz w:val="26"/>
                <w:szCs w:val="26"/>
                <w:rtl/>
                <w:lang w:bidi="ar-DZ"/>
              </w:rPr>
              <w:t>)</w:t>
            </w:r>
          </w:p>
        </w:tc>
      </w:tr>
      <w:tr w:rsidR="00F32DC0" w:rsidRPr="00121075" w14:paraId="3FB1FB47" w14:textId="77777777" w:rsidTr="00F32DC0">
        <w:trPr>
          <w:trHeight w:val="1007"/>
        </w:trPr>
        <w:tc>
          <w:tcPr>
            <w:tcW w:w="3876" w:type="dxa"/>
          </w:tcPr>
          <w:p w14:paraId="1970D10D" w14:textId="77777777" w:rsidR="00A5177C" w:rsidRPr="00121075" w:rsidRDefault="00A5177C" w:rsidP="00691B06">
            <w:pPr>
              <w:jc w:val="right"/>
              <w:rPr>
                <w:rFonts w:ascii="Amiri" w:hAnsi="Amiri" w:cs="Amiri"/>
                <w:sz w:val="26"/>
                <w:szCs w:val="26"/>
                <w:lang w:bidi="ar-DZ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E99C4CE" wp14:editId="613C80F9">
                  <wp:extent cx="1819275" cy="609600"/>
                  <wp:effectExtent l="0" t="0" r="9525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9" w:type="dxa"/>
            <w:tcBorders>
              <w:top w:val="nil"/>
              <w:bottom w:val="nil"/>
            </w:tcBorders>
          </w:tcPr>
          <w:p w14:paraId="18109453" w14:textId="77777777" w:rsidR="00A5177C" w:rsidRPr="00121075" w:rsidRDefault="00A5177C" w:rsidP="00691B06">
            <w:pPr>
              <w:jc w:val="right"/>
              <w:rPr>
                <w:rFonts w:ascii="Amiri" w:hAnsi="Amiri" w:cs="Amiri"/>
                <w:sz w:val="26"/>
                <w:szCs w:val="26"/>
                <w:lang w:bidi="ar-DZ"/>
              </w:rPr>
            </w:pPr>
          </w:p>
        </w:tc>
        <w:tc>
          <w:tcPr>
            <w:tcW w:w="4050" w:type="dxa"/>
          </w:tcPr>
          <w:p w14:paraId="4F16FB42" w14:textId="77777777" w:rsidR="00A5177C" w:rsidRPr="00121075" w:rsidRDefault="00A5177C" w:rsidP="00691B06">
            <w:pPr>
              <w:jc w:val="right"/>
              <w:rPr>
                <w:rFonts w:ascii="Amiri" w:hAnsi="Amiri" w:cs="Amiri"/>
                <w:sz w:val="26"/>
                <w:szCs w:val="26"/>
                <w:lang w:bidi="ar-DZ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31A5451" wp14:editId="003FBDA8">
                  <wp:extent cx="2209800" cy="64770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2DC0" w:rsidRPr="00121075" w14:paraId="50C11A8B" w14:textId="77777777" w:rsidTr="00F32DC0">
        <w:trPr>
          <w:trHeight w:val="823"/>
        </w:trPr>
        <w:tc>
          <w:tcPr>
            <w:tcW w:w="3876" w:type="dxa"/>
          </w:tcPr>
          <w:p w14:paraId="2A01A6A4" w14:textId="77777777" w:rsidR="00A5177C" w:rsidRPr="00121075" w:rsidRDefault="00A5177C" w:rsidP="00F32DC0">
            <w:pPr>
              <w:rPr>
                <w:rFonts w:ascii="Amiri" w:hAnsi="Amiri" w:cs="Amiri"/>
                <w:sz w:val="26"/>
                <w:szCs w:val="26"/>
                <w:lang w:bidi="ar-DZ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0D108C2" wp14:editId="3BA6B7AF">
                  <wp:extent cx="1981200" cy="581025"/>
                  <wp:effectExtent l="0" t="0" r="0" b="952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9" w:type="dxa"/>
            <w:tcBorders>
              <w:top w:val="nil"/>
              <w:bottom w:val="nil"/>
            </w:tcBorders>
          </w:tcPr>
          <w:p w14:paraId="1C629EDF" w14:textId="77777777" w:rsidR="00A5177C" w:rsidRPr="00121075" w:rsidRDefault="00A5177C" w:rsidP="00691B06">
            <w:pPr>
              <w:jc w:val="right"/>
              <w:rPr>
                <w:rFonts w:ascii="Amiri" w:hAnsi="Amiri" w:cs="Amiri"/>
                <w:sz w:val="26"/>
                <w:szCs w:val="26"/>
                <w:lang w:bidi="ar-DZ"/>
              </w:rPr>
            </w:pPr>
          </w:p>
        </w:tc>
        <w:tc>
          <w:tcPr>
            <w:tcW w:w="4050" w:type="dxa"/>
          </w:tcPr>
          <w:p w14:paraId="0E759AD2" w14:textId="77777777" w:rsidR="00A5177C" w:rsidRPr="00121075" w:rsidRDefault="00A5177C" w:rsidP="00691B06">
            <w:pPr>
              <w:jc w:val="center"/>
              <w:rPr>
                <w:rFonts w:ascii="Amiri" w:hAnsi="Amiri" w:cs="Amiri"/>
                <w:sz w:val="26"/>
                <w:szCs w:val="26"/>
                <w:lang w:bidi="ar-DZ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806720" behindDoc="0" locked="0" layoutInCell="1" allowOverlap="1" wp14:anchorId="7379A10A" wp14:editId="4EA0C79B">
                  <wp:simplePos x="5200650" y="8220075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1209675" cy="523875"/>
                  <wp:effectExtent l="0" t="0" r="9525" b="9525"/>
                  <wp:wrapSquare wrapText="bothSides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5177C" w:rsidRPr="00121075" w14:paraId="1E734AD9" w14:textId="77777777" w:rsidTr="00F32DC0">
        <w:trPr>
          <w:trHeight w:val="1047"/>
        </w:trPr>
        <w:tc>
          <w:tcPr>
            <w:tcW w:w="3876" w:type="dxa"/>
            <w:vMerge w:val="restart"/>
            <w:vAlign w:val="center"/>
          </w:tcPr>
          <w:p w14:paraId="1B241F70" w14:textId="453F9F38" w:rsidR="00A5177C" w:rsidRPr="00121075" w:rsidRDefault="00F32DC0" w:rsidP="00F32DC0">
            <w:pPr>
              <w:rPr>
                <w:rFonts w:ascii="Amiri" w:hAnsi="Amiri" w:cs="Amiri"/>
                <w:sz w:val="26"/>
                <w:szCs w:val="26"/>
                <w:lang w:bidi="ar-DZ"/>
              </w:rPr>
            </w:pPr>
            <w:r>
              <w:rPr>
                <w:rFonts w:ascii="Amiri" w:hAnsi="Amiri" w:cs="Amiri"/>
                <w:noProof/>
                <w:sz w:val="26"/>
                <w:szCs w:val="26"/>
                <w:lang w:bidi="ar-DZ"/>
              </w:rPr>
              <w:drawing>
                <wp:anchor distT="0" distB="0" distL="114300" distR="114300" simplePos="0" relativeHeight="251804672" behindDoc="0" locked="0" layoutInCell="1" allowOverlap="1" wp14:anchorId="040C7BE1" wp14:editId="77BF9B1B">
                  <wp:simplePos x="523875" y="9105900"/>
                  <wp:positionH relativeFrom="margin">
                    <wp:align>center</wp:align>
                  </wp:positionH>
                  <wp:positionV relativeFrom="margin">
                    <wp:align>bottom</wp:align>
                  </wp:positionV>
                  <wp:extent cx="2322830" cy="951230"/>
                  <wp:effectExtent l="0" t="0" r="1270" b="1270"/>
                  <wp:wrapSquare wrapText="bothSides"/>
                  <wp:docPr id="6624860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2830" cy="951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559" w:type="dxa"/>
            <w:tcBorders>
              <w:top w:val="nil"/>
              <w:bottom w:val="nil"/>
            </w:tcBorders>
          </w:tcPr>
          <w:p w14:paraId="53D6D677" w14:textId="77777777" w:rsidR="00A5177C" w:rsidRPr="00121075" w:rsidRDefault="00A5177C" w:rsidP="00691B06">
            <w:pPr>
              <w:jc w:val="right"/>
              <w:rPr>
                <w:rFonts w:ascii="Amiri" w:hAnsi="Amiri" w:cs="Amiri"/>
                <w:sz w:val="26"/>
                <w:szCs w:val="26"/>
                <w:lang w:bidi="ar-DZ"/>
              </w:rPr>
            </w:pPr>
          </w:p>
        </w:tc>
        <w:tc>
          <w:tcPr>
            <w:tcW w:w="4050" w:type="dxa"/>
          </w:tcPr>
          <w:p w14:paraId="73EE77B5" w14:textId="77777777" w:rsidR="00A5177C" w:rsidRPr="00121075" w:rsidRDefault="00A5177C" w:rsidP="00691B06">
            <w:pPr>
              <w:jc w:val="center"/>
              <w:rPr>
                <w:rFonts w:ascii="Amiri" w:hAnsi="Amiri" w:cs="Amiri"/>
                <w:sz w:val="26"/>
                <w:szCs w:val="26"/>
                <w:lang w:bidi="ar-DZ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805696" behindDoc="0" locked="0" layoutInCell="1" allowOverlap="1" wp14:anchorId="6842067B" wp14:editId="06EB54D7">
                  <wp:simplePos x="5391150" y="882015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00100" cy="561975"/>
                  <wp:effectExtent l="0" t="0" r="0" b="9525"/>
                  <wp:wrapSquare wrapText="bothSides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5177C" w:rsidRPr="00121075" w14:paraId="26254376" w14:textId="77777777" w:rsidTr="00F32DC0">
        <w:trPr>
          <w:trHeight w:val="147"/>
        </w:trPr>
        <w:tc>
          <w:tcPr>
            <w:tcW w:w="3876" w:type="dxa"/>
            <w:vMerge/>
          </w:tcPr>
          <w:p w14:paraId="480B367B" w14:textId="77777777" w:rsidR="00A5177C" w:rsidRPr="00121075" w:rsidRDefault="00A5177C" w:rsidP="00691B06">
            <w:pPr>
              <w:jc w:val="right"/>
              <w:rPr>
                <w:rFonts w:ascii="Amiri" w:hAnsi="Amiri" w:cs="Amiri"/>
                <w:sz w:val="26"/>
                <w:szCs w:val="26"/>
                <w:lang w:bidi="ar-DZ"/>
              </w:rPr>
            </w:pPr>
          </w:p>
        </w:tc>
        <w:tc>
          <w:tcPr>
            <w:tcW w:w="2559" w:type="dxa"/>
            <w:tcBorders>
              <w:top w:val="nil"/>
              <w:bottom w:val="nil"/>
            </w:tcBorders>
          </w:tcPr>
          <w:p w14:paraId="7135E9BE" w14:textId="34FF3783" w:rsidR="00A5177C" w:rsidRPr="00121075" w:rsidRDefault="00A5177C" w:rsidP="00691B06">
            <w:pPr>
              <w:jc w:val="right"/>
              <w:rPr>
                <w:rFonts w:ascii="Amiri" w:hAnsi="Amiri" w:cs="Amiri"/>
                <w:sz w:val="26"/>
                <w:szCs w:val="26"/>
                <w:lang w:bidi="ar-DZ"/>
              </w:rPr>
            </w:pPr>
          </w:p>
        </w:tc>
        <w:tc>
          <w:tcPr>
            <w:tcW w:w="4050" w:type="dxa"/>
          </w:tcPr>
          <w:p w14:paraId="3C550ECB" w14:textId="77777777" w:rsidR="00A5177C" w:rsidRPr="00121075" w:rsidRDefault="00A5177C" w:rsidP="00691B06">
            <w:pPr>
              <w:jc w:val="right"/>
              <w:rPr>
                <w:rFonts w:ascii="Amiri" w:hAnsi="Amiri" w:cs="Amiri"/>
                <w:sz w:val="26"/>
                <w:szCs w:val="26"/>
                <w:lang w:bidi="ar-DZ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008121E" wp14:editId="1F021F89">
                  <wp:extent cx="2333625" cy="552450"/>
                  <wp:effectExtent l="0" t="0" r="9525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B7782" w14:textId="7FA6ADF8" w:rsidR="003707F9" w:rsidRPr="00E740C6" w:rsidRDefault="003707F9" w:rsidP="003E74B5">
      <w:pPr>
        <w:bidi/>
        <w:spacing w:after="0" w:line="240" w:lineRule="auto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  <w:r w:rsidRPr="00312BA6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lastRenderedPageBreak/>
        <w:t>الوضعية الادماجية:</w:t>
      </w:r>
      <w:r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 xml:space="preserve"> (8 ن)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</w:p>
    <w:p w14:paraId="4E649D8D" w14:textId="5D1D7350" w:rsidR="003707F9" w:rsidRDefault="00E740C6" w:rsidP="003707F9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612D450" wp14:editId="0AA982CA">
                <wp:simplePos x="0" y="0"/>
                <wp:positionH relativeFrom="column">
                  <wp:posOffset>5060315</wp:posOffset>
                </wp:positionH>
                <wp:positionV relativeFrom="paragraph">
                  <wp:posOffset>2654300</wp:posOffset>
                </wp:positionV>
                <wp:extent cx="1086485" cy="396240"/>
                <wp:effectExtent l="0" t="0" r="18415" b="22860"/>
                <wp:wrapNone/>
                <wp:docPr id="8361970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E2C01" w14:textId="77777777" w:rsidR="003707F9" w:rsidRPr="00312BA6" w:rsidRDefault="003707F9" w:rsidP="003707F9">
                            <w:pPr>
                              <w:jc w:val="center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بعد الاحتراق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2D450" id="_x0000_s1042" type="#_x0000_t202" style="position:absolute;left:0;text-align:left;margin-left:398.45pt;margin-top:209pt;width:85.55pt;height:31.2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" fillcolor="white [3201]" strokeweight=".5pt">
                <v:textbox>
                  <w:txbxContent>
                    <w:p w14:paraId="2DCE2C01" w14:textId="77777777" w:rsidR="003707F9" w:rsidRPr="00312BA6" w:rsidRDefault="003707F9" w:rsidP="003707F9">
                      <w:pPr>
                        <w:jc w:val="center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بعد الاحتراق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3312775" wp14:editId="169FC732">
                <wp:simplePos x="0" y="0"/>
                <wp:positionH relativeFrom="margin">
                  <wp:posOffset>2820035</wp:posOffset>
                </wp:positionH>
                <wp:positionV relativeFrom="paragraph">
                  <wp:posOffset>2646045</wp:posOffset>
                </wp:positionV>
                <wp:extent cx="1086485" cy="396240"/>
                <wp:effectExtent l="0" t="0" r="18415" b="22860"/>
                <wp:wrapNone/>
                <wp:docPr id="15124528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7ADE3B" w14:textId="77777777" w:rsidR="003707F9" w:rsidRPr="00312BA6" w:rsidRDefault="003707F9" w:rsidP="003707F9">
                            <w:pPr>
                              <w:jc w:val="center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أثناء الاحتراق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12775" id="_x0000_s1043" type="#_x0000_t202" style="position:absolute;left:0;text-align:left;margin-left:222.05pt;margin-top:208.35pt;width:85.55pt;height:31.2pt;z-index:2517760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" fillcolor="white [3201]" strokeweight=".5pt">
                <v:textbox>
                  <w:txbxContent>
                    <w:p w14:paraId="597ADE3B" w14:textId="77777777" w:rsidR="003707F9" w:rsidRPr="00312BA6" w:rsidRDefault="003707F9" w:rsidP="003707F9">
                      <w:pPr>
                        <w:jc w:val="center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أثناء الاحتراق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C853578" wp14:editId="7DBEAA7F">
                <wp:simplePos x="0" y="0"/>
                <wp:positionH relativeFrom="column">
                  <wp:posOffset>465455</wp:posOffset>
                </wp:positionH>
                <wp:positionV relativeFrom="paragraph">
                  <wp:posOffset>2652395</wp:posOffset>
                </wp:positionV>
                <wp:extent cx="1086485" cy="396240"/>
                <wp:effectExtent l="0" t="0" r="18415" b="22860"/>
                <wp:wrapNone/>
                <wp:docPr id="15381644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AC5C4B" w14:textId="77777777" w:rsidR="003707F9" w:rsidRPr="00312BA6" w:rsidRDefault="003707F9" w:rsidP="003707F9">
                            <w:pPr>
                              <w:jc w:val="center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قبل الاحتراق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53578" id="_x0000_s1044" type="#_x0000_t202" style="position:absolute;left:0;text-align:left;margin-left:36.65pt;margin-top:208.85pt;width:85.55pt;height:31.2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" fillcolor="white [3201]" strokeweight=".5pt">
                <v:textbox>
                  <w:txbxContent>
                    <w:p w14:paraId="59AC5C4B" w14:textId="77777777" w:rsidR="003707F9" w:rsidRPr="00312BA6" w:rsidRDefault="003707F9" w:rsidP="003707F9">
                      <w:pPr>
                        <w:jc w:val="center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قبل الاحتراق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493D2D7D" wp14:editId="58D1A548">
                <wp:simplePos x="0" y="0"/>
                <wp:positionH relativeFrom="margin">
                  <wp:align>right</wp:align>
                </wp:positionH>
                <wp:positionV relativeFrom="paragraph">
                  <wp:posOffset>689610</wp:posOffset>
                </wp:positionV>
                <wp:extent cx="6648450" cy="1943100"/>
                <wp:effectExtent l="0" t="0" r="0" b="0"/>
                <wp:wrapThrough wrapText="bothSides">
                  <wp:wrapPolygon edited="0">
                    <wp:start x="0" y="0"/>
                    <wp:lineTo x="0" y="21388"/>
                    <wp:lineTo x="7365" y="21388"/>
                    <wp:lineTo x="21538" y="21388"/>
                    <wp:lineTo x="21538" y="0"/>
                    <wp:lineTo x="0" y="0"/>
                  </wp:wrapPolygon>
                </wp:wrapThrough>
                <wp:docPr id="138251499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50" cy="1943100"/>
                          <a:chOff x="0" y="0"/>
                          <a:chExt cx="6648450" cy="2124075"/>
                        </a:xfrm>
                      </wpg:grpSpPr>
                      <pic:pic xmlns:pic="http://schemas.openxmlformats.org/drawingml/2006/picture">
                        <pic:nvPicPr>
                          <pic:cNvPr id="144038685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9825" y="19049"/>
                            <a:ext cx="1943100" cy="2094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08100975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71950229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52950" y="8626"/>
                            <a:ext cx="2095500" cy="2104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D0C1F5" id="Group 5" o:spid="_x0000_s1026" style="position:absolute;left:0;text-align:left;margin-left:472.3pt;margin-top:54.3pt;width:523.5pt;height:153pt;z-index:251773952;mso-position-horizontal:right;mso-position-horizontal-relative:margin;mso-height-relative:margin" coordsize="66484,212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4098;top:190;width:19431;height:20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">
                  <v:imagedata r:id="rId19" o:title=""/>
                </v:shape>
                <v:shape id="Picture 3" o:spid="_x0000_s1028" type="#_x0000_t75" style="position:absolute;width:22479;height:21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">
                  <v:imagedata r:id="rId20" o:title=""/>
                </v:shape>
                <v:shape id="Picture 4" o:spid="_x0000_s1029" type="#_x0000_t75" style="position:absolute;left:45529;top:86;width:20955;height:2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">
                  <v:imagedata r:id="rId21" o:title=""/>
                </v:shape>
                <w10:wrap type="through" anchorx="margin"/>
              </v:group>
            </w:pict>
          </mc:Fallback>
        </mc:AlternateContent>
      </w:r>
      <w:r w:rsidR="003707F9">
        <w:rPr>
          <w:rFonts w:ascii="Amiri" w:hAnsi="Amiri" w:cs="Amiri" w:hint="cs"/>
          <w:sz w:val="28"/>
          <w:szCs w:val="28"/>
          <w:rtl/>
          <w:lang w:bidi="ar-DZ"/>
        </w:rPr>
        <w:t xml:space="preserve">   شاهد </w:t>
      </w:r>
      <w:r>
        <w:rPr>
          <w:rFonts w:ascii="Amiri" w:hAnsi="Amiri" w:cs="Amiri" w:hint="cs"/>
          <w:sz w:val="28"/>
          <w:szCs w:val="28"/>
          <w:rtl/>
          <w:lang w:bidi="ar-DZ"/>
        </w:rPr>
        <w:t>أسامة</w:t>
      </w:r>
      <w:r w:rsidR="003707F9">
        <w:rPr>
          <w:rFonts w:ascii="Amiri" w:hAnsi="Amiri" w:cs="Amiri" w:hint="cs"/>
          <w:sz w:val="28"/>
          <w:szCs w:val="28"/>
          <w:rtl/>
          <w:lang w:bidi="ar-DZ"/>
        </w:rPr>
        <w:t xml:space="preserve"> شريطا علميا </w:t>
      </w:r>
      <w:r>
        <w:rPr>
          <w:rFonts w:ascii="Amiri" w:hAnsi="Amiri" w:cs="Amiri" w:hint="cs"/>
          <w:sz w:val="28"/>
          <w:szCs w:val="28"/>
          <w:rtl/>
          <w:lang w:bidi="ar-DZ"/>
        </w:rPr>
        <w:t>عن ا</w:t>
      </w:r>
      <w:r w:rsidR="00C9509A">
        <w:rPr>
          <w:rFonts w:ascii="Amiri" w:hAnsi="Amiri" w:cs="Amiri" w:hint="cs"/>
          <w:sz w:val="28"/>
          <w:szCs w:val="28"/>
          <w:rtl/>
          <w:lang w:bidi="ar-DZ"/>
        </w:rPr>
        <w:t>حتراق المعادن (منها الحديد...)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4B12FD">
        <w:rPr>
          <w:rFonts w:ascii="Amiri" w:hAnsi="Amiri" w:cs="Amiri" w:hint="cs"/>
          <w:sz w:val="28"/>
          <w:szCs w:val="28"/>
          <w:rtl/>
          <w:lang w:bidi="ar-DZ"/>
        </w:rPr>
        <w:t>فأراد التحقق من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هذا التحول </w:t>
      </w:r>
      <w:r w:rsidR="004B12FD">
        <w:rPr>
          <w:rFonts w:ascii="Amiri" w:hAnsi="Amiri" w:cs="Amiri" w:hint="cs"/>
          <w:sz w:val="28"/>
          <w:szCs w:val="28"/>
          <w:rtl/>
          <w:lang w:bidi="ar-DZ"/>
        </w:rPr>
        <w:t>بإحراق كتلة من صو</w:t>
      </w:r>
      <w:r w:rsidR="00205C19">
        <w:rPr>
          <w:rFonts w:ascii="Amiri" w:hAnsi="Amiri" w:cs="Amiri" w:hint="cs"/>
          <w:sz w:val="28"/>
          <w:szCs w:val="28"/>
          <w:rtl/>
          <w:lang w:bidi="ar-DZ"/>
        </w:rPr>
        <w:t>ف الحديد في الهواء</w:t>
      </w:r>
      <w:r w:rsidR="000A7D5E">
        <w:rPr>
          <w:rFonts w:ascii="Amiri" w:hAnsi="Amiri" w:cs="Amiri" w:hint="cs"/>
          <w:sz w:val="28"/>
          <w:szCs w:val="28"/>
          <w:rtl/>
          <w:lang w:bidi="ar-DZ"/>
        </w:rPr>
        <w:t xml:space="preserve"> الذي يعطي أكسيد الحديد المغناطيسي (</w:t>
      </w:r>
      <w:r w:rsidR="000A7D5E">
        <w:rPr>
          <w:rFonts w:ascii="Amiri" w:hAnsi="Amiri" w:cs="Amiri"/>
          <w:sz w:val="28"/>
          <w:szCs w:val="28"/>
          <w:lang w:bidi="ar-DZ"/>
        </w:rPr>
        <w:t>Fe</w:t>
      </w:r>
      <w:r w:rsidR="000A7D5E" w:rsidRPr="000A7D5E">
        <w:rPr>
          <w:rFonts w:ascii="Amiri" w:hAnsi="Amiri" w:cs="Amiri"/>
          <w:sz w:val="28"/>
          <w:szCs w:val="28"/>
          <w:vertAlign w:val="subscript"/>
          <w:lang w:bidi="ar-DZ"/>
        </w:rPr>
        <w:t>3</w:t>
      </w:r>
      <w:r w:rsidR="000A7D5E">
        <w:rPr>
          <w:rFonts w:ascii="Amiri" w:hAnsi="Amiri" w:cs="Amiri"/>
          <w:sz w:val="28"/>
          <w:szCs w:val="28"/>
          <w:lang w:bidi="ar-DZ"/>
        </w:rPr>
        <w:t>O</w:t>
      </w:r>
      <w:r w:rsidR="000A7D5E" w:rsidRPr="000A7D5E">
        <w:rPr>
          <w:rFonts w:ascii="Amiri" w:hAnsi="Amiri" w:cs="Amiri"/>
          <w:sz w:val="28"/>
          <w:szCs w:val="28"/>
          <w:vertAlign w:val="subscript"/>
          <w:lang w:bidi="ar-DZ"/>
        </w:rPr>
        <w:t>4</w:t>
      </w:r>
      <w:r w:rsidR="000A7D5E">
        <w:rPr>
          <w:rFonts w:ascii="Amiri" w:hAnsi="Amiri" w:cs="Amiri" w:hint="cs"/>
          <w:sz w:val="28"/>
          <w:szCs w:val="28"/>
          <w:rtl/>
          <w:lang w:bidi="ar-DZ"/>
        </w:rPr>
        <w:t>)</w:t>
      </w:r>
      <w:r w:rsidR="00205C19">
        <w:rPr>
          <w:rFonts w:ascii="Amiri" w:hAnsi="Amiri" w:cs="Amiri" w:hint="cs"/>
          <w:sz w:val="28"/>
          <w:szCs w:val="28"/>
          <w:rtl/>
          <w:lang w:bidi="ar-DZ"/>
        </w:rPr>
        <w:t xml:space="preserve"> كما توضحه الوثيقة</w:t>
      </w:r>
      <w:r w:rsidR="000A7D5E">
        <w:rPr>
          <w:rFonts w:ascii="Amiri" w:hAnsi="Amiri" w:cs="Amiri" w:hint="cs"/>
          <w:sz w:val="28"/>
          <w:szCs w:val="28"/>
          <w:rtl/>
          <w:lang w:bidi="ar-DZ"/>
        </w:rPr>
        <w:t xml:space="preserve"> التالية</w:t>
      </w:r>
      <w:r w:rsidR="00205C19">
        <w:rPr>
          <w:rFonts w:ascii="Amiri" w:hAnsi="Amiri" w:cs="Amiri" w:hint="cs"/>
          <w:sz w:val="28"/>
          <w:szCs w:val="28"/>
          <w:rtl/>
          <w:lang w:bidi="ar-DZ"/>
        </w:rPr>
        <w:t>:</w:t>
      </w:r>
    </w:p>
    <w:p w14:paraId="4A5CB86E" w14:textId="29F4467E" w:rsidR="003707F9" w:rsidRDefault="003707F9" w:rsidP="003707F9">
      <w:pPr>
        <w:bidi/>
        <w:spacing w:after="0" w:line="240" w:lineRule="auto"/>
        <w:rPr>
          <w:rFonts w:ascii="Amiri" w:hAnsi="Amiri" w:cs="Amiri"/>
          <w:sz w:val="28"/>
          <w:szCs w:val="28"/>
          <w:rtl/>
          <w:lang w:bidi="ar-DZ"/>
        </w:rPr>
      </w:pPr>
    </w:p>
    <w:p w14:paraId="621C31FF" w14:textId="4DDD9DC0" w:rsidR="003707F9" w:rsidRDefault="00A37290" w:rsidP="003707F9">
      <w:pPr>
        <w:pStyle w:val="ListParagraph"/>
        <w:numPr>
          <w:ilvl w:val="0"/>
          <w:numId w:val="30"/>
        </w:numPr>
        <w:bidi/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حدد المواد الابتدائية، والمواد النهائية في هذا التحول</w:t>
      </w:r>
      <w:r w:rsidR="00C9509A">
        <w:rPr>
          <w:rFonts w:ascii="Amiri" w:hAnsi="Amiri" w:cs="Amiri" w:hint="cs"/>
          <w:sz w:val="28"/>
          <w:szCs w:val="28"/>
          <w:rtl/>
          <w:lang w:bidi="ar-DZ"/>
        </w:rPr>
        <w:t>.</w:t>
      </w:r>
    </w:p>
    <w:p w14:paraId="6EB6DBE6" w14:textId="1AD742F7" w:rsidR="003707F9" w:rsidRDefault="00205C19" w:rsidP="003707F9">
      <w:pPr>
        <w:pStyle w:val="ListParagraph"/>
        <w:numPr>
          <w:ilvl w:val="0"/>
          <w:numId w:val="30"/>
        </w:numPr>
        <w:bidi/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فسر تغير الكتلة في تجربة أسامة.</w:t>
      </w:r>
    </w:p>
    <w:p w14:paraId="742A5DED" w14:textId="01435F1B" w:rsidR="003707F9" w:rsidRDefault="00205C19" w:rsidP="00205C19">
      <w:pPr>
        <w:pStyle w:val="ListParagraph"/>
        <w:numPr>
          <w:ilvl w:val="0"/>
          <w:numId w:val="30"/>
        </w:numPr>
        <w:bidi/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ماذا يمثل الفرق بين الكتلتين؟</w:t>
      </w:r>
    </w:p>
    <w:p w14:paraId="09C34E5C" w14:textId="72C7D77A" w:rsidR="00205C19" w:rsidRDefault="00205C19" w:rsidP="00205C19">
      <w:pPr>
        <w:pStyle w:val="ListParagraph"/>
        <w:numPr>
          <w:ilvl w:val="0"/>
          <w:numId w:val="30"/>
        </w:numPr>
        <w:bidi/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عبر عن هذا التحول بالرموز الكيميائية.</w:t>
      </w:r>
    </w:p>
    <w:p w14:paraId="5B50E26E" w14:textId="414E2C85" w:rsidR="00A37290" w:rsidRDefault="00A37290" w:rsidP="00A37290">
      <w:pPr>
        <w:pStyle w:val="ListParagraph"/>
        <w:numPr>
          <w:ilvl w:val="0"/>
          <w:numId w:val="30"/>
        </w:numPr>
        <w:bidi/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اقترح على أسامة بروتوكولا تجريبيا يحقق له انحفاظ الكتلة في تجربته.</w:t>
      </w:r>
    </w:p>
    <w:p w14:paraId="41A37303" w14:textId="06215A86" w:rsidR="00121075" w:rsidRPr="00121075" w:rsidRDefault="00E740C6" w:rsidP="00C9509A">
      <w:pPr>
        <w:spacing w:line="480" w:lineRule="auto"/>
        <w:jc w:val="right"/>
        <w:rPr>
          <w:rFonts w:asciiTheme="minorBidi" w:hAnsiTheme="minorBidi"/>
          <w:sz w:val="20"/>
          <w:szCs w:val="20"/>
          <w:rtl/>
          <w:lang w:bidi="ar-DZ"/>
        </w:rPr>
      </w:pPr>
      <w:r w:rsidRPr="00014C3D">
        <w:rPr>
          <w:rFonts w:asciiTheme="minorBidi" w:hAnsiTheme="minorBidi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014C3D" w:rsidRPr="00014C3D">
        <w:rPr>
          <w:rFonts w:asciiTheme="minorBidi" w:hAnsiTheme="minorBidi" w:hint="cs"/>
          <w:sz w:val="20"/>
          <w:szCs w:val="2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014C3D">
        <w:rPr>
          <w:rFonts w:asciiTheme="minorBidi" w:hAnsiTheme="minorBidi" w:hint="cs"/>
          <w:sz w:val="20"/>
          <w:szCs w:val="20"/>
          <w:rtl/>
          <w:lang w:bidi="ar-DZ"/>
        </w:rPr>
        <w:t>...............................</w:t>
      </w:r>
      <w:r w:rsidR="00C9509A">
        <w:rPr>
          <w:rFonts w:asciiTheme="minorBidi" w:hAnsiTheme="minorBidi" w:hint="cs"/>
          <w:sz w:val="20"/>
          <w:szCs w:val="20"/>
          <w:rtl/>
          <w:lang w:bidi="ar-DZ"/>
        </w:rPr>
        <w:t>.</w:t>
      </w:r>
    </w:p>
    <w:sectPr w:rsidR="00121075" w:rsidRPr="00121075" w:rsidSect="00E262A0">
      <w:footerReference w:type="default" r:id="rId2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D8CB4" w14:textId="77777777" w:rsidR="008F1E30" w:rsidRDefault="008F1E30" w:rsidP="00A23497">
      <w:pPr>
        <w:spacing w:after="0" w:line="240" w:lineRule="auto"/>
      </w:pPr>
      <w:r>
        <w:separator/>
      </w:r>
    </w:p>
  </w:endnote>
  <w:endnote w:type="continuationSeparator" w:id="0">
    <w:p w14:paraId="5F744690" w14:textId="77777777" w:rsidR="008F1E30" w:rsidRDefault="008F1E30" w:rsidP="00A23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miri"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2381211"/>
      <w:docPartObj>
        <w:docPartGallery w:val="Page Numbers (Bottom of Page)"/>
        <w:docPartUnique/>
      </w:docPartObj>
    </w:sdtPr>
    <w:sdtContent>
      <w:p w14:paraId="1BAAEB81" w14:textId="453E0ABC" w:rsidR="00A23497" w:rsidRDefault="00AC488E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416F9DB6" wp14:editId="4929182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201781360" name="Double Bracket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8712A99" w14:textId="77777777" w:rsidR="00AC488E" w:rsidRDefault="00AC488E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16F9DB6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17" o:spid="_x0000_s1045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58712A99" w14:textId="77777777" w:rsidR="00AC488E" w:rsidRDefault="00AC488E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2022C7A" wp14:editId="320936C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651523214" name="Straight Arrow Connector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92A6BAE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6" o:spid="_x0000_s1026" type="#_x0000_t32" style="position:absolute;left:0;text-align:left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590AD" w14:textId="77777777" w:rsidR="008F1E30" w:rsidRDefault="008F1E30" w:rsidP="00A23497">
      <w:pPr>
        <w:spacing w:after="0" w:line="240" w:lineRule="auto"/>
      </w:pPr>
      <w:r>
        <w:separator/>
      </w:r>
    </w:p>
  </w:footnote>
  <w:footnote w:type="continuationSeparator" w:id="0">
    <w:p w14:paraId="4485C700" w14:textId="77777777" w:rsidR="008F1E30" w:rsidRDefault="008F1E30" w:rsidP="00A234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901DE"/>
    <w:multiLevelType w:val="hybridMultilevel"/>
    <w:tmpl w:val="638EA162"/>
    <w:lvl w:ilvl="0" w:tplc="A5321BB0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813C5"/>
    <w:multiLevelType w:val="hybridMultilevel"/>
    <w:tmpl w:val="7494CC6C"/>
    <w:lvl w:ilvl="0" w:tplc="A0A2EF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E66BF"/>
    <w:multiLevelType w:val="hybridMultilevel"/>
    <w:tmpl w:val="4CB63EB4"/>
    <w:lvl w:ilvl="0" w:tplc="CA3E30BA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D07A30"/>
    <w:multiLevelType w:val="hybridMultilevel"/>
    <w:tmpl w:val="14E88C00"/>
    <w:lvl w:ilvl="0" w:tplc="435E027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745B4"/>
    <w:multiLevelType w:val="hybridMultilevel"/>
    <w:tmpl w:val="CB364A7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168" w:hanging="360"/>
      </w:pPr>
    </w:lvl>
    <w:lvl w:ilvl="2" w:tplc="040C001B" w:tentative="1">
      <w:start w:val="1"/>
      <w:numFmt w:val="lowerRoman"/>
      <w:lvlText w:val="%3."/>
      <w:lvlJc w:val="right"/>
      <w:pPr>
        <w:ind w:left="1888" w:hanging="180"/>
      </w:pPr>
    </w:lvl>
    <w:lvl w:ilvl="3" w:tplc="040C000F" w:tentative="1">
      <w:start w:val="1"/>
      <w:numFmt w:val="decimal"/>
      <w:lvlText w:val="%4."/>
      <w:lvlJc w:val="left"/>
      <w:pPr>
        <w:ind w:left="2608" w:hanging="360"/>
      </w:pPr>
    </w:lvl>
    <w:lvl w:ilvl="4" w:tplc="040C0019" w:tentative="1">
      <w:start w:val="1"/>
      <w:numFmt w:val="lowerLetter"/>
      <w:lvlText w:val="%5."/>
      <w:lvlJc w:val="left"/>
      <w:pPr>
        <w:ind w:left="3328" w:hanging="360"/>
      </w:pPr>
    </w:lvl>
    <w:lvl w:ilvl="5" w:tplc="040C001B" w:tentative="1">
      <w:start w:val="1"/>
      <w:numFmt w:val="lowerRoman"/>
      <w:lvlText w:val="%6."/>
      <w:lvlJc w:val="right"/>
      <w:pPr>
        <w:ind w:left="4048" w:hanging="180"/>
      </w:pPr>
    </w:lvl>
    <w:lvl w:ilvl="6" w:tplc="040C000F" w:tentative="1">
      <w:start w:val="1"/>
      <w:numFmt w:val="decimal"/>
      <w:lvlText w:val="%7."/>
      <w:lvlJc w:val="left"/>
      <w:pPr>
        <w:ind w:left="4768" w:hanging="360"/>
      </w:pPr>
    </w:lvl>
    <w:lvl w:ilvl="7" w:tplc="040C0019" w:tentative="1">
      <w:start w:val="1"/>
      <w:numFmt w:val="lowerLetter"/>
      <w:lvlText w:val="%8."/>
      <w:lvlJc w:val="left"/>
      <w:pPr>
        <w:ind w:left="5488" w:hanging="360"/>
      </w:pPr>
    </w:lvl>
    <w:lvl w:ilvl="8" w:tplc="040C001B" w:tentative="1">
      <w:start w:val="1"/>
      <w:numFmt w:val="lowerRoman"/>
      <w:lvlText w:val="%9."/>
      <w:lvlJc w:val="right"/>
      <w:pPr>
        <w:ind w:left="6208" w:hanging="180"/>
      </w:pPr>
    </w:lvl>
  </w:abstractNum>
  <w:abstractNum w:abstractNumId="5" w15:restartNumberingAfterBreak="0">
    <w:nsid w:val="10CA486A"/>
    <w:multiLevelType w:val="hybridMultilevel"/>
    <w:tmpl w:val="6B18D1D8"/>
    <w:lvl w:ilvl="0" w:tplc="0F84AC4C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990487"/>
    <w:multiLevelType w:val="hybridMultilevel"/>
    <w:tmpl w:val="4A9A536E"/>
    <w:lvl w:ilvl="0" w:tplc="1D9E78C4">
      <w:start w:val="1"/>
      <w:numFmt w:val="upperRoman"/>
      <w:lvlText w:val="%1."/>
      <w:lvlJc w:val="right"/>
      <w:pPr>
        <w:ind w:left="360" w:hanging="360"/>
      </w:pPr>
      <w:rPr>
        <w:rFonts w:ascii="Century" w:hAnsi="Century" w:cstheme="majorBidi" w:hint="default"/>
        <w:b/>
        <w:bCs/>
        <w:i w:val="0"/>
        <w:iCs w:val="0"/>
        <w:caps/>
        <w:sz w:val="28"/>
        <w:szCs w:val="32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910" w:hanging="360"/>
      </w:pPr>
    </w:lvl>
    <w:lvl w:ilvl="2" w:tplc="040C001B" w:tentative="1">
      <w:start w:val="1"/>
      <w:numFmt w:val="lowerRoman"/>
      <w:lvlText w:val="%3."/>
      <w:lvlJc w:val="right"/>
      <w:pPr>
        <w:ind w:left="1630" w:hanging="180"/>
      </w:pPr>
    </w:lvl>
    <w:lvl w:ilvl="3" w:tplc="040C000F" w:tentative="1">
      <w:start w:val="1"/>
      <w:numFmt w:val="decimal"/>
      <w:lvlText w:val="%4."/>
      <w:lvlJc w:val="left"/>
      <w:pPr>
        <w:ind w:left="2350" w:hanging="360"/>
      </w:pPr>
    </w:lvl>
    <w:lvl w:ilvl="4" w:tplc="040C0019" w:tentative="1">
      <w:start w:val="1"/>
      <w:numFmt w:val="lowerLetter"/>
      <w:lvlText w:val="%5."/>
      <w:lvlJc w:val="left"/>
      <w:pPr>
        <w:ind w:left="3070" w:hanging="360"/>
      </w:pPr>
    </w:lvl>
    <w:lvl w:ilvl="5" w:tplc="040C001B" w:tentative="1">
      <w:start w:val="1"/>
      <w:numFmt w:val="lowerRoman"/>
      <w:lvlText w:val="%6."/>
      <w:lvlJc w:val="right"/>
      <w:pPr>
        <w:ind w:left="3790" w:hanging="180"/>
      </w:pPr>
    </w:lvl>
    <w:lvl w:ilvl="6" w:tplc="040C000F" w:tentative="1">
      <w:start w:val="1"/>
      <w:numFmt w:val="decimal"/>
      <w:lvlText w:val="%7."/>
      <w:lvlJc w:val="left"/>
      <w:pPr>
        <w:ind w:left="4510" w:hanging="360"/>
      </w:pPr>
    </w:lvl>
    <w:lvl w:ilvl="7" w:tplc="040C0019" w:tentative="1">
      <w:start w:val="1"/>
      <w:numFmt w:val="lowerLetter"/>
      <w:lvlText w:val="%8."/>
      <w:lvlJc w:val="left"/>
      <w:pPr>
        <w:ind w:left="5230" w:hanging="360"/>
      </w:pPr>
    </w:lvl>
    <w:lvl w:ilvl="8" w:tplc="040C001B" w:tentative="1">
      <w:start w:val="1"/>
      <w:numFmt w:val="lowerRoman"/>
      <w:lvlText w:val="%9."/>
      <w:lvlJc w:val="right"/>
      <w:pPr>
        <w:ind w:left="5950" w:hanging="180"/>
      </w:pPr>
    </w:lvl>
  </w:abstractNum>
  <w:abstractNum w:abstractNumId="7" w15:restartNumberingAfterBreak="0">
    <w:nsid w:val="140D78EF"/>
    <w:multiLevelType w:val="hybridMultilevel"/>
    <w:tmpl w:val="DEE0C6FC"/>
    <w:lvl w:ilvl="0" w:tplc="D4847084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E42EBF"/>
    <w:multiLevelType w:val="hybridMultilevel"/>
    <w:tmpl w:val="D68EC470"/>
    <w:lvl w:ilvl="0" w:tplc="1EC83BA6">
      <w:start w:val="5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F824AB"/>
    <w:multiLevelType w:val="hybridMultilevel"/>
    <w:tmpl w:val="FFDC2EE8"/>
    <w:lvl w:ilvl="0" w:tplc="DFCC3D16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="Ami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AD648C9"/>
    <w:multiLevelType w:val="hybridMultilevel"/>
    <w:tmpl w:val="622A53C6"/>
    <w:lvl w:ilvl="0" w:tplc="2458C3C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E2BC1"/>
    <w:multiLevelType w:val="hybridMultilevel"/>
    <w:tmpl w:val="E09E97E0"/>
    <w:lvl w:ilvl="0" w:tplc="E52EDABC">
      <w:start w:val="1"/>
      <w:numFmt w:val="arabicAlpha"/>
      <w:lvlText w:val="%1-"/>
      <w:lvlJc w:val="left"/>
      <w:pPr>
        <w:ind w:left="720" w:hanging="360"/>
      </w:pPr>
      <w:rPr>
        <w:rFonts w:ascii="Amiri" w:eastAsia="Calibri" w:hAnsi="Amiri" w:cs="Amiri"/>
        <w:b/>
        <w:bCs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40156"/>
    <w:multiLevelType w:val="hybridMultilevel"/>
    <w:tmpl w:val="D41000CC"/>
    <w:lvl w:ilvl="0" w:tplc="7E6EAC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A71282"/>
    <w:multiLevelType w:val="hybridMultilevel"/>
    <w:tmpl w:val="8E5ABAAC"/>
    <w:lvl w:ilvl="0" w:tplc="E65CF95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F501F"/>
    <w:multiLevelType w:val="hybridMultilevel"/>
    <w:tmpl w:val="F74A7786"/>
    <w:lvl w:ilvl="0" w:tplc="6A5A76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3E5B1F"/>
    <w:multiLevelType w:val="hybridMultilevel"/>
    <w:tmpl w:val="D19A75E4"/>
    <w:lvl w:ilvl="0" w:tplc="3580BEA6">
      <w:start w:val="2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6B5811"/>
    <w:multiLevelType w:val="hybridMultilevel"/>
    <w:tmpl w:val="239EC00C"/>
    <w:lvl w:ilvl="0" w:tplc="3F948216">
      <w:start w:val="3"/>
      <w:numFmt w:val="bullet"/>
      <w:lvlText w:val="-"/>
      <w:lvlJc w:val="left"/>
      <w:pPr>
        <w:ind w:left="1080" w:hanging="360"/>
      </w:pPr>
      <w:rPr>
        <w:rFonts w:ascii="Amiri" w:eastAsiaTheme="minorHAnsi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D3B41BC"/>
    <w:multiLevelType w:val="hybridMultilevel"/>
    <w:tmpl w:val="89D6791E"/>
    <w:lvl w:ilvl="0" w:tplc="8E7A62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22EF7"/>
    <w:multiLevelType w:val="hybridMultilevel"/>
    <w:tmpl w:val="8066597C"/>
    <w:lvl w:ilvl="0" w:tplc="6804CA6E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13782C"/>
    <w:multiLevelType w:val="hybridMultilevel"/>
    <w:tmpl w:val="7D8AB300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C731066"/>
    <w:multiLevelType w:val="hybridMultilevel"/>
    <w:tmpl w:val="FB0C94DC"/>
    <w:lvl w:ilvl="0" w:tplc="CFBC04A4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9F2E55"/>
    <w:multiLevelType w:val="hybridMultilevel"/>
    <w:tmpl w:val="03180A1E"/>
    <w:lvl w:ilvl="0" w:tplc="5F080D2E">
      <w:start w:val="1"/>
      <w:numFmt w:val="bullet"/>
      <w:lvlText w:val="-"/>
      <w:lvlJc w:val="left"/>
      <w:pPr>
        <w:ind w:left="1080" w:hanging="360"/>
      </w:pPr>
      <w:rPr>
        <w:rFonts w:ascii="Amiri" w:eastAsiaTheme="minorHAnsi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7D96715"/>
    <w:multiLevelType w:val="hybridMultilevel"/>
    <w:tmpl w:val="1172A6E2"/>
    <w:lvl w:ilvl="0" w:tplc="C052C354">
      <w:start w:val="1"/>
      <w:numFmt w:val="decimal"/>
      <w:lvlText w:val="%1-"/>
      <w:lvlJc w:val="left"/>
      <w:pPr>
        <w:ind w:left="720" w:hanging="360"/>
      </w:pPr>
      <w:rPr>
        <w:rFonts w:ascii="Amiri" w:eastAsiaTheme="minorHAnsi" w:hAnsi="Amiri" w:cs="Amiri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8A3C1F"/>
    <w:multiLevelType w:val="hybridMultilevel"/>
    <w:tmpl w:val="99C0C17E"/>
    <w:lvl w:ilvl="0" w:tplc="9B3A6728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9A3199E"/>
    <w:multiLevelType w:val="hybridMultilevel"/>
    <w:tmpl w:val="C2E0C054"/>
    <w:lvl w:ilvl="0" w:tplc="A11064F0">
      <w:numFmt w:val="bullet"/>
      <w:lvlText w:val="-"/>
      <w:lvlJc w:val="left"/>
      <w:pPr>
        <w:ind w:left="720" w:hanging="360"/>
      </w:pPr>
      <w:rPr>
        <w:rFonts w:ascii="Amiri" w:eastAsia="Calibri" w:hAnsi="Amiri" w:cs="Ami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A686D"/>
    <w:multiLevelType w:val="hybridMultilevel"/>
    <w:tmpl w:val="DCC27F9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C602B8E"/>
    <w:multiLevelType w:val="hybridMultilevel"/>
    <w:tmpl w:val="8772B8E0"/>
    <w:lvl w:ilvl="0" w:tplc="CFBC04A4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FC65DF"/>
    <w:multiLevelType w:val="hybridMultilevel"/>
    <w:tmpl w:val="052E1D8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343540C"/>
    <w:multiLevelType w:val="hybridMultilevel"/>
    <w:tmpl w:val="B8D2CCC4"/>
    <w:lvl w:ilvl="0" w:tplc="F14A4F9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6466A5E"/>
    <w:multiLevelType w:val="hybridMultilevel"/>
    <w:tmpl w:val="21B6AA84"/>
    <w:lvl w:ilvl="0" w:tplc="7C66DD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D6F6B"/>
    <w:multiLevelType w:val="hybridMultilevel"/>
    <w:tmpl w:val="E1D40A1C"/>
    <w:lvl w:ilvl="0" w:tplc="D8D4DF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E26F3D"/>
    <w:multiLevelType w:val="hybridMultilevel"/>
    <w:tmpl w:val="CB6EBEF2"/>
    <w:lvl w:ilvl="0" w:tplc="49942BC6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="Ami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9323E3C"/>
    <w:multiLevelType w:val="hybridMultilevel"/>
    <w:tmpl w:val="43F0DDF4"/>
    <w:lvl w:ilvl="0" w:tplc="7278CD12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C8849A4"/>
    <w:multiLevelType w:val="hybridMultilevel"/>
    <w:tmpl w:val="EFD6A566"/>
    <w:lvl w:ilvl="0" w:tplc="ED78A24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170238">
    <w:abstractNumId w:val="13"/>
  </w:num>
  <w:num w:numId="2" w16cid:durableId="1130169847">
    <w:abstractNumId w:val="7"/>
  </w:num>
  <w:num w:numId="3" w16cid:durableId="1550454819">
    <w:abstractNumId w:val="3"/>
  </w:num>
  <w:num w:numId="4" w16cid:durableId="1065688747">
    <w:abstractNumId w:val="23"/>
  </w:num>
  <w:num w:numId="5" w16cid:durableId="58477477">
    <w:abstractNumId w:val="5"/>
  </w:num>
  <w:num w:numId="6" w16cid:durableId="68817346">
    <w:abstractNumId w:val="1"/>
  </w:num>
  <w:num w:numId="7" w16cid:durableId="1033073766">
    <w:abstractNumId w:val="2"/>
  </w:num>
  <w:num w:numId="8" w16cid:durableId="1540244239">
    <w:abstractNumId w:val="29"/>
  </w:num>
  <w:num w:numId="9" w16cid:durableId="1133405037">
    <w:abstractNumId w:val="14"/>
  </w:num>
  <w:num w:numId="10" w16cid:durableId="2048869070">
    <w:abstractNumId w:val="33"/>
  </w:num>
  <w:num w:numId="11" w16cid:durableId="1740054007">
    <w:abstractNumId w:val="18"/>
  </w:num>
  <w:num w:numId="12" w16cid:durableId="1904365517">
    <w:abstractNumId w:val="0"/>
  </w:num>
  <w:num w:numId="13" w16cid:durableId="378088742">
    <w:abstractNumId w:val="32"/>
  </w:num>
  <w:num w:numId="14" w16cid:durableId="154801674">
    <w:abstractNumId w:val="28"/>
  </w:num>
  <w:num w:numId="15" w16cid:durableId="220797786">
    <w:abstractNumId w:val="11"/>
  </w:num>
  <w:num w:numId="16" w16cid:durableId="1272123587">
    <w:abstractNumId w:val="8"/>
  </w:num>
  <w:num w:numId="17" w16cid:durableId="1021014089">
    <w:abstractNumId w:val="31"/>
  </w:num>
  <w:num w:numId="18" w16cid:durableId="2033989092">
    <w:abstractNumId w:val="10"/>
  </w:num>
  <w:num w:numId="19" w16cid:durableId="774863324">
    <w:abstractNumId w:val="21"/>
  </w:num>
  <w:num w:numId="20" w16cid:durableId="102893654">
    <w:abstractNumId w:val="6"/>
  </w:num>
  <w:num w:numId="21" w16cid:durableId="1628005281">
    <w:abstractNumId w:val="30"/>
  </w:num>
  <w:num w:numId="22" w16cid:durableId="446580365">
    <w:abstractNumId w:val="22"/>
  </w:num>
  <w:num w:numId="23" w16cid:durableId="444080565">
    <w:abstractNumId w:val="19"/>
  </w:num>
  <w:num w:numId="24" w16cid:durableId="161165783">
    <w:abstractNumId w:val="17"/>
  </w:num>
  <w:num w:numId="25" w16cid:durableId="1024936363">
    <w:abstractNumId w:val="26"/>
  </w:num>
  <w:num w:numId="26" w16cid:durableId="1398286790">
    <w:abstractNumId w:val="20"/>
  </w:num>
  <w:num w:numId="27" w16cid:durableId="733358820">
    <w:abstractNumId w:val="15"/>
  </w:num>
  <w:num w:numId="28" w16cid:durableId="527573580">
    <w:abstractNumId w:val="9"/>
  </w:num>
  <w:num w:numId="29" w16cid:durableId="158620830">
    <w:abstractNumId w:val="24"/>
  </w:num>
  <w:num w:numId="30" w16cid:durableId="1777017108">
    <w:abstractNumId w:val="12"/>
  </w:num>
  <w:num w:numId="31" w16cid:durableId="227882648">
    <w:abstractNumId w:val="16"/>
  </w:num>
  <w:num w:numId="32" w16cid:durableId="1245527707">
    <w:abstractNumId w:val="4"/>
  </w:num>
  <w:num w:numId="33" w16cid:durableId="784815822">
    <w:abstractNumId w:val="25"/>
  </w:num>
  <w:num w:numId="34" w16cid:durableId="19737514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3C9"/>
    <w:rsid w:val="00013836"/>
    <w:rsid w:val="00014C3D"/>
    <w:rsid w:val="00067D43"/>
    <w:rsid w:val="00087DFE"/>
    <w:rsid w:val="0009189A"/>
    <w:rsid w:val="000A7D5E"/>
    <w:rsid w:val="000F5583"/>
    <w:rsid w:val="000F6320"/>
    <w:rsid w:val="00113DA5"/>
    <w:rsid w:val="00121075"/>
    <w:rsid w:val="00122861"/>
    <w:rsid w:val="00122B99"/>
    <w:rsid w:val="001326F7"/>
    <w:rsid w:val="00144B5D"/>
    <w:rsid w:val="0017545E"/>
    <w:rsid w:val="001A1943"/>
    <w:rsid w:val="001C2698"/>
    <w:rsid w:val="001C62FE"/>
    <w:rsid w:val="001D7BD9"/>
    <w:rsid w:val="001E4DE5"/>
    <w:rsid w:val="00205C19"/>
    <w:rsid w:val="00205E35"/>
    <w:rsid w:val="00211E93"/>
    <w:rsid w:val="00212969"/>
    <w:rsid w:val="002417D1"/>
    <w:rsid w:val="00262700"/>
    <w:rsid w:val="00277CEF"/>
    <w:rsid w:val="002C2CA8"/>
    <w:rsid w:val="002C565A"/>
    <w:rsid w:val="002D3533"/>
    <w:rsid w:val="002E6445"/>
    <w:rsid w:val="002F321C"/>
    <w:rsid w:val="00321395"/>
    <w:rsid w:val="0032458B"/>
    <w:rsid w:val="00366C9F"/>
    <w:rsid w:val="003707F9"/>
    <w:rsid w:val="00391C7D"/>
    <w:rsid w:val="003B2AA4"/>
    <w:rsid w:val="003D7BE6"/>
    <w:rsid w:val="003E0984"/>
    <w:rsid w:val="003E74B5"/>
    <w:rsid w:val="00404F06"/>
    <w:rsid w:val="00425CA5"/>
    <w:rsid w:val="0044623F"/>
    <w:rsid w:val="00446F28"/>
    <w:rsid w:val="004B12FD"/>
    <w:rsid w:val="004B2A9B"/>
    <w:rsid w:val="004D04CA"/>
    <w:rsid w:val="004D0570"/>
    <w:rsid w:val="004F76EA"/>
    <w:rsid w:val="005063C9"/>
    <w:rsid w:val="00525C95"/>
    <w:rsid w:val="005443DF"/>
    <w:rsid w:val="0056650B"/>
    <w:rsid w:val="005A1F51"/>
    <w:rsid w:val="005C4C80"/>
    <w:rsid w:val="005D0B7D"/>
    <w:rsid w:val="00607B71"/>
    <w:rsid w:val="00626EFC"/>
    <w:rsid w:val="00646900"/>
    <w:rsid w:val="0066711F"/>
    <w:rsid w:val="006A6B92"/>
    <w:rsid w:val="006C6B30"/>
    <w:rsid w:val="006D21B2"/>
    <w:rsid w:val="007200A0"/>
    <w:rsid w:val="00743E06"/>
    <w:rsid w:val="007461A8"/>
    <w:rsid w:val="00757B12"/>
    <w:rsid w:val="00760472"/>
    <w:rsid w:val="00783BC1"/>
    <w:rsid w:val="007C77C9"/>
    <w:rsid w:val="00826660"/>
    <w:rsid w:val="00843045"/>
    <w:rsid w:val="00852FD5"/>
    <w:rsid w:val="00877DAB"/>
    <w:rsid w:val="008E1564"/>
    <w:rsid w:val="008F075C"/>
    <w:rsid w:val="008F1E30"/>
    <w:rsid w:val="008F6359"/>
    <w:rsid w:val="00927974"/>
    <w:rsid w:val="00973257"/>
    <w:rsid w:val="00987E9B"/>
    <w:rsid w:val="009A6C9F"/>
    <w:rsid w:val="009B187C"/>
    <w:rsid w:val="009C3F9F"/>
    <w:rsid w:val="009D5963"/>
    <w:rsid w:val="009E23DE"/>
    <w:rsid w:val="009E482E"/>
    <w:rsid w:val="00A0294B"/>
    <w:rsid w:val="00A23497"/>
    <w:rsid w:val="00A37290"/>
    <w:rsid w:val="00A5177C"/>
    <w:rsid w:val="00A62A1D"/>
    <w:rsid w:val="00A71E02"/>
    <w:rsid w:val="00A77DF6"/>
    <w:rsid w:val="00AB38B0"/>
    <w:rsid w:val="00AC488E"/>
    <w:rsid w:val="00B31E9B"/>
    <w:rsid w:val="00B67FD5"/>
    <w:rsid w:val="00B80DAF"/>
    <w:rsid w:val="00B906FC"/>
    <w:rsid w:val="00B92B34"/>
    <w:rsid w:val="00B93BE4"/>
    <w:rsid w:val="00BA3A21"/>
    <w:rsid w:val="00BC5359"/>
    <w:rsid w:val="00BC7F3E"/>
    <w:rsid w:val="00BD6045"/>
    <w:rsid w:val="00C147ED"/>
    <w:rsid w:val="00C3593E"/>
    <w:rsid w:val="00C9509A"/>
    <w:rsid w:val="00CD5C9D"/>
    <w:rsid w:val="00CE5C7C"/>
    <w:rsid w:val="00D01852"/>
    <w:rsid w:val="00D15365"/>
    <w:rsid w:val="00D5151A"/>
    <w:rsid w:val="00D5226B"/>
    <w:rsid w:val="00D776B9"/>
    <w:rsid w:val="00DB1D9F"/>
    <w:rsid w:val="00DC73D3"/>
    <w:rsid w:val="00DE4971"/>
    <w:rsid w:val="00DE5290"/>
    <w:rsid w:val="00DF7D6E"/>
    <w:rsid w:val="00E21B89"/>
    <w:rsid w:val="00E262A0"/>
    <w:rsid w:val="00E5484B"/>
    <w:rsid w:val="00E740C6"/>
    <w:rsid w:val="00E92BAB"/>
    <w:rsid w:val="00E97071"/>
    <w:rsid w:val="00EB26B6"/>
    <w:rsid w:val="00EB5724"/>
    <w:rsid w:val="00F16463"/>
    <w:rsid w:val="00F17D92"/>
    <w:rsid w:val="00F32DC0"/>
    <w:rsid w:val="00F33DD4"/>
    <w:rsid w:val="00F61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98ADEE"/>
  <w15:chartTrackingRefBased/>
  <w15:docId w15:val="{5B94960C-4822-4DC4-BECE-6CD7782C6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6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7071"/>
    <w:pPr>
      <w:ind w:left="720"/>
      <w:contextualSpacing/>
    </w:pPr>
  </w:style>
  <w:style w:type="paragraph" w:customStyle="1" w:styleId="Gdmath">
    <w:name w:val="Gdmath"/>
    <w:basedOn w:val="Normal"/>
    <w:link w:val="GdmathChar"/>
    <w:rsid w:val="00F16463"/>
    <w:pPr>
      <w:framePr w:hSpace="180" w:wrap="around" w:hAnchor="margin" w:y="-255"/>
      <w:bidi/>
      <w:spacing w:after="0" w:line="240" w:lineRule="auto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DefaultParagraphFont"/>
    <w:link w:val="Gdmath"/>
    <w:rsid w:val="00F16463"/>
    <w:rPr>
      <w:rFonts w:ascii="Times New Roman" w:hAnsi="Times New Roman" w:cs="Times New Roman"/>
      <w:bCs/>
      <w:color w:val="000000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A2349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497"/>
  </w:style>
  <w:style w:type="paragraph" w:styleId="Footer">
    <w:name w:val="footer"/>
    <w:basedOn w:val="Normal"/>
    <w:link w:val="FooterChar"/>
    <w:uiPriority w:val="99"/>
    <w:unhideWhenUsed/>
    <w:rsid w:val="00A2349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4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ucize%20salhi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DA887-5E6C-4FB3-8B1B-6FF9AB35D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1104</TotalTime>
  <Pages>2</Pages>
  <Words>850</Words>
  <Characters>4847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SALHI moussa</dc:creator>
  <cp:keywords/>
  <dc:description/>
  <cp:lastModifiedBy>mucize salhi</cp:lastModifiedBy>
  <cp:revision>37</cp:revision>
  <cp:lastPrinted>2023-11-18T18:55:00Z</cp:lastPrinted>
  <dcterms:created xsi:type="dcterms:W3CDTF">2023-11-06T20:05:00Z</dcterms:created>
  <dcterms:modified xsi:type="dcterms:W3CDTF">2023-12-02T20:55:00Z</dcterms:modified>
</cp:coreProperties>
</file>
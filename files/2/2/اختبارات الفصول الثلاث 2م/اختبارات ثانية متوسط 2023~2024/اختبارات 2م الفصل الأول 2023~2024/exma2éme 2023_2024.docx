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3F18" w:rsidRPr="003F43D0" w:rsidRDefault="00FE3F18" w:rsidP="00FE3F18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3F43D0">
        <w:rPr>
          <w:rFonts w:asciiTheme="majorBidi" w:hAnsiTheme="majorBidi" w:cstheme="majorBidi"/>
          <w:sz w:val="28"/>
          <w:szCs w:val="28"/>
          <w:rtl/>
        </w:rPr>
        <w:t>الجمهورية الجزائرية الديمقراطية الشعبية</w:t>
      </w:r>
    </w:p>
    <w:p w:rsidR="00B60B32" w:rsidRDefault="00FE3F18" w:rsidP="00B60B32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3F43D0">
        <w:rPr>
          <w:rFonts w:asciiTheme="majorBidi" w:hAnsiTheme="majorBidi" w:cstheme="majorBidi"/>
          <w:sz w:val="28"/>
          <w:szCs w:val="28"/>
          <w:rtl/>
          <w:lang w:bidi="ar-DZ"/>
        </w:rPr>
        <w:t>وزارة التربية الوطنية</w:t>
      </w:r>
    </w:p>
    <w:p w:rsidR="00FE3F18" w:rsidRPr="003F43D0" w:rsidRDefault="00B60B32" w:rsidP="00B60B32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F43D0">
        <w:rPr>
          <w:rFonts w:asciiTheme="majorBidi" w:hAnsiTheme="majorBidi" w:cstheme="majorBidi"/>
          <w:sz w:val="28"/>
          <w:szCs w:val="28"/>
          <w:rtl/>
          <w:lang w:bidi="ar-DZ"/>
        </w:rPr>
        <w:t>مديرية التربية لولاية</w:t>
      </w:r>
    </w:p>
    <w:p w:rsidR="00BA607A" w:rsidRDefault="00BA607A" w:rsidP="00B60B3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proofErr w:type="gramStart"/>
      <w:r w:rsidR="0010638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 </w:t>
      </w:r>
      <w:r w:rsidR="00B60B32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gramEnd"/>
      <w:r w:rsidR="00B60B3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معمري محمد</w:t>
      </w:r>
      <w:r w:rsidR="00FE3F18" w:rsidRPr="003F43D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E3F18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B60B32" w:rsidRDefault="00FE3F18" w:rsidP="00BA607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BA607A">
        <w:rPr>
          <w:rFonts w:asciiTheme="majorBidi" w:hAnsiTheme="majorBidi" w:cstheme="majorBidi" w:hint="cs"/>
          <w:sz w:val="28"/>
          <w:szCs w:val="28"/>
          <w:rtl/>
          <w:lang w:bidi="ar-DZ"/>
        </w:rPr>
        <w:t>السنة الدراسية: 2023/2024</w:t>
      </w:r>
      <w:r w:rsidR="0010638E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</w:t>
      </w: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  <w:r w:rsidR="00BA607A"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  <w:r w:rsidR="00BA607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</w:t>
      </w:r>
      <w:r w:rsidR="00B60B32" w:rsidRPr="003F43D0">
        <w:rPr>
          <w:rFonts w:asciiTheme="majorBidi" w:hAnsiTheme="majorBidi" w:cstheme="majorBidi"/>
          <w:sz w:val="28"/>
          <w:szCs w:val="28"/>
          <w:rtl/>
          <w:lang w:bidi="ar-DZ"/>
        </w:rPr>
        <w:t>المدة: ساع</w:t>
      </w:r>
      <w:r w:rsidR="00B60B32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>ــــ</w:t>
      </w:r>
      <w:r w:rsidR="00B60B32" w:rsidRPr="003F43D0">
        <w:rPr>
          <w:rFonts w:asciiTheme="majorBidi" w:hAnsiTheme="majorBidi" w:cstheme="majorBidi"/>
          <w:sz w:val="28"/>
          <w:szCs w:val="28"/>
          <w:rtl/>
          <w:lang w:bidi="ar-DZ"/>
        </w:rPr>
        <w:t>ة</w:t>
      </w:r>
      <w:r w:rsidR="00B60B32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B60B32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>ونصف</w:t>
      </w:r>
      <w:proofErr w:type="gramEnd"/>
    </w:p>
    <w:p w:rsidR="00FE3F18" w:rsidRPr="003F43D0" w:rsidRDefault="00B60B32" w:rsidP="00B60B32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اختبار </w:t>
      </w:r>
      <w:r w:rsidR="00BA607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الفصل</w:t>
      </w:r>
      <w:proofErr w:type="gramEnd"/>
      <w:r w:rsidR="00BA607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>أو</w:t>
      </w:r>
      <w:r w:rsidRPr="003F43D0">
        <w:rPr>
          <w:rFonts w:asciiTheme="majorBidi" w:hAnsiTheme="majorBidi" w:cstheme="majorBidi" w:hint="eastAsia"/>
          <w:sz w:val="28"/>
          <w:szCs w:val="28"/>
          <w:rtl/>
          <w:lang w:bidi="ar-DZ"/>
        </w:rPr>
        <w:t>ل</w:t>
      </w: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A607A">
        <w:rPr>
          <w:rFonts w:asciiTheme="majorBidi" w:hAnsiTheme="majorBidi" w:cstheme="majorBidi"/>
          <w:sz w:val="28"/>
          <w:szCs w:val="28"/>
          <w:rtl/>
          <w:lang w:bidi="ar-DZ"/>
        </w:rPr>
        <w:t>في مادة</w:t>
      </w:r>
      <w:r w:rsidR="00BA607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F43D0">
        <w:rPr>
          <w:rFonts w:asciiTheme="majorBidi" w:hAnsiTheme="majorBidi" w:cstheme="majorBidi"/>
          <w:sz w:val="28"/>
          <w:szCs w:val="28"/>
          <w:rtl/>
          <w:lang w:bidi="ar-DZ"/>
        </w:rPr>
        <w:t>العلوم الفيزيائية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3F43D0">
        <w:rPr>
          <w:rFonts w:asciiTheme="majorBidi" w:hAnsiTheme="majorBidi" w:cstheme="majorBidi"/>
          <w:sz w:val="28"/>
          <w:szCs w:val="28"/>
          <w:rtl/>
          <w:lang w:bidi="ar-DZ"/>
        </w:rPr>
        <w:t>التكنولوجيا</w:t>
      </w:r>
    </w:p>
    <w:p w:rsidR="00FE3F18" w:rsidRPr="003F43D0" w:rsidRDefault="00F86A57" w:rsidP="00FE3F1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>
                <wp:simplePos x="0" y="0"/>
                <wp:positionH relativeFrom="column">
                  <wp:posOffset>197485</wp:posOffset>
                </wp:positionH>
                <wp:positionV relativeFrom="paragraph">
                  <wp:posOffset>60325</wp:posOffset>
                </wp:positionV>
                <wp:extent cx="809625" cy="685165"/>
                <wp:effectExtent l="10795" t="6985" r="8255" b="12700"/>
                <wp:wrapNone/>
                <wp:docPr id="10" name="Oval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9625" cy="6851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02" o:spid="_x0000_s1026" style="position:absolute;margin-left:15.55pt;margin-top:4.75pt;width:63.75pt;height:53.95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78740</wp:posOffset>
                </wp:positionH>
                <wp:positionV relativeFrom="paragraph">
                  <wp:posOffset>60325</wp:posOffset>
                </wp:positionV>
                <wp:extent cx="6694170" cy="0"/>
                <wp:effectExtent l="6350" t="6985" r="5080" b="12065"/>
                <wp:wrapNone/>
                <wp:docPr id="9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41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8" o:spid="_x0000_s1026" type="#_x0000_t32" style="position:absolute;margin-left:6.2pt;margin-top:4.75pt;width:527.1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8PhIA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"/>
            </w:pict>
          </mc:Fallback>
        </mc:AlternateContent>
      </w:r>
    </w:p>
    <w:p w:rsidR="00FE3F18" w:rsidRDefault="00012654" w:rsidP="00B60B3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B60B3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الاسم: ......................    اللقب:....................... القسم:.......................              العلامة:</w:t>
      </w:r>
      <w:r w:rsidR="00E705B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E705B6" w:rsidRPr="003F43D0" w:rsidRDefault="00F86A57" w:rsidP="00E705B6">
      <w:pPr>
        <w:tabs>
          <w:tab w:val="left" w:pos="9783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3175</wp:posOffset>
                </wp:positionV>
                <wp:extent cx="657225" cy="635"/>
                <wp:effectExtent l="9525" t="6350" r="9525" b="12065"/>
                <wp:wrapNone/>
                <wp:docPr id="8" name="Auto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" cy="635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03" o:spid="_x0000_s1026" type="#_x0000_t32" style="position:absolute;margin-left:20.7pt;margin-top:.25pt;width:51.75pt;height: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" strokecolor="black [3200]" strokeweight="1pt">
                <v:shadow color="#7f7f7f [1601]" offset="1pt"/>
              </v:shape>
            </w:pict>
          </mc:Fallback>
        </mc:AlternateContent>
      </w:r>
      <w:r w:rsidR="00E705B6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E705B6">
        <w:rPr>
          <w:rFonts w:asciiTheme="majorBidi" w:hAnsiTheme="majorBidi" w:cstheme="majorBidi" w:hint="cs"/>
          <w:sz w:val="28"/>
          <w:szCs w:val="28"/>
          <w:rtl/>
          <w:lang w:bidi="ar-DZ"/>
        </w:rPr>
        <w:t>20</w:t>
      </w:r>
    </w:p>
    <w:p w:rsidR="009C5904" w:rsidRPr="003F43D0" w:rsidRDefault="00F86A57" w:rsidP="009C5904">
      <w:pPr>
        <w:bidi/>
        <w:jc w:val="both"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197485</wp:posOffset>
                </wp:positionH>
                <wp:positionV relativeFrom="paragraph">
                  <wp:posOffset>132080</wp:posOffset>
                </wp:positionV>
                <wp:extent cx="6694170" cy="0"/>
                <wp:effectExtent l="10795" t="6350" r="10160" b="12700"/>
                <wp:wrapNone/>
                <wp:docPr id="7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41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9" o:spid="_x0000_s1026" type="#_x0000_t32" style="position:absolute;margin-left:15.55pt;margin-top:10.4pt;width:527.1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fE4IA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"/>
            </w:pict>
          </mc:Fallback>
        </mc:AlternateContent>
      </w:r>
    </w:p>
    <w:p w:rsidR="00FE3F18" w:rsidRPr="009C5904" w:rsidRDefault="00FE3F18" w:rsidP="00E705B6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</w:t>
      </w:r>
      <w:proofErr w:type="gramStart"/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(12</w:t>
      </w:r>
      <w:r w:rsidRPr="00322A1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نقطة</w:t>
      </w:r>
      <w:proofErr w:type="gramEnd"/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:rsidR="00FB0FD6" w:rsidRDefault="00E266D1" w:rsidP="003013F6">
      <w:pPr>
        <w:bidi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lang w:bidi="ar-DZ"/>
        </w:rPr>
        <w:t xml:space="preserve">    </w:t>
      </w:r>
      <w:r w:rsidR="00680686" w:rsidRPr="001D04AD">
        <w:rPr>
          <w:rFonts w:hint="cs"/>
          <w:b/>
          <w:bCs/>
          <w:sz w:val="28"/>
          <w:szCs w:val="28"/>
          <w:rtl/>
          <w:lang w:bidi="ar-DZ"/>
        </w:rPr>
        <w:t>ال</w:t>
      </w:r>
      <w:r w:rsidR="00C35E53">
        <w:rPr>
          <w:rFonts w:hint="cs"/>
          <w:b/>
          <w:bCs/>
          <w:sz w:val="28"/>
          <w:szCs w:val="28"/>
          <w:rtl/>
          <w:lang w:bidi="ar-DZ"/>
        </w:rPr>
        <w:t>تمرين</w:t>
      </w:r>
      <w:r w:rsidR="00680686" w:rsidRPr="001D04AD">
        <w:rPr>
          <w:rFonts w:hint="cs"/>
          <w:b/>
          <w:bCs/>
          <w:sz w:val="28"/>
          <w:szCs w:val="28"/>
          <w:rtl/>
          <w:lang w:bidi="ar-DZ"/>
        </w:rPr>
        <w:t xml:space="preserve"> الأول: </w:t>
      </w:r>
      <w:proofErr w:type="gramStart"/>
      <w:r w:rsidR="000C1A8F">
        <w:rPr>
          <w:rFonts w:asciiTheme="minorBidi" w:hAnsiTheme="minorBidi"/>
          <w:b/>
          <w:bCs/>
          <w:sz w:val="28"/>
          <w:szCs w:val="28"/>
          <w:rtl/>
          <w:lang w:bidi="ar-DZ"/>
        </w:rPr>
        <w:t>(</w:t>
      </w:r>
      <w:r w:rsidR="003013F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08</w:t>
      </w:r>
      <w:r w:rsidR="00E705B6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 w:rsidR="00E705B6" w:rsidRPr="001D04A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نقاط</w:t>
      </w:r>
      <w:r w:rsidR="00E705B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)</w:t>
      </w:r>
      <w:proofErr w:type="gramEnd"/>
      <w:r w:rsidR="00E705B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:</w:t>
      </w:r>
    </w:p>
    <w:p w:rsidR="00781E89" w:rsidRPr="00FB0FD6" w:rsidRDefault="00E705B6" w:rsidP="00FB0FD6">
      <w:pPr>
        <w:pStyle w:val="Paragraphedeliste"/>
        <w:numPr>
          <w:ilvl w:val="0"/>
          <w:numId w:val="25"/>
        </w:num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B0FD6">
        <w:rPr>
          <w:rFonts w:asciiTheme="minorBidi" w:hAnsiTheme="minorBidi" w:hint="cs"/>
          <w:sz w:val="28"/>
          <w:szCs w:val="28"/>
          <w:rtl/>
          <w:lang w:bidi="ar-DZ"/>
        </w:rPr>
        <w:t>احتفالا بالمولد النبوي</w:t>
      </w:r>
      <w:r w:rsidR="00286F9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FB0FD6">
        <w:rPr>
          <w:rFonts w:asciiTheme="minorBidi" w:hAnsiTheme="minorBidi" w:hint="cs"/>
          <w:sz w:val="28"/>
          <w:szCs w:val="28"/>
          <w:rtl/>
          <w:lang w:bidi="ar-DZ"/>
        </w:rPr>
        <w:t>الشريف أشعلت مريم الشموع</w:t>
      </w:r>
      <w:r w:rsidR="00FB0FD6">
        <w:rPr>
          <w:rFonts w:asciiTheme="minorBidi" w:hAnsiTheme="minorBidi" w:hint="cs"/>
          <w:sz w:val="28"/>
          <w:szCs w:val="28"/>
          <w:rtl/>
          <w:lang w:bidi="ar-DZ"/>
        </w:rPr>
        <w:t>،</w:t>
      </w:r>
      <w:r w:rsidR="00781E89" w:rsidRPr="00FB0FD6">
        <w:rPr>
          <w:rFonts w:asciiTheme="majorBidi" w:hAnsiTheme="majorBidi" w:cstheme="majorBidi" w:hint="cs"/>
          <w:sz w:val="28"/>
          <w:szCs w:val="28"/>
          <w:rtl/>
        </w:rPr>
        <w:t xml:space="preserve"> فلاحظ</w:t>
      </w:r>
      <w:r w:rsidR="00FB0FD6" w:rsidRPr="00FB0FD6">
        <w:rPr>
          <w:rFonts w:asciiTheme="majorBidi" w:hAnsiTheme="majorBidi" w:cstheme="majorBidi" w:hint="cs"/>
          <w:sz w:val="28"/>
          <w:szCs w:val="28"/>
          <w:rtl/>
        </w:rPr>
        <w:t>ت انصهار الشمع</w:t>
      </w:r>
      <w:r w:rsidR="00781E89" w:rsidRPr="00FB0FD6">
        <w:rPr>
          <w:rFonts w:asciiTheme="majorBidi" w:hAnsiTheme="majorBidi" w:cstheme="majorBidi" w:hint="cs"/>
          <w:sz w:val="28"/>
          <w:szCs w:val="28"/>
          <w:rtl/>
        </w:rPr>
        <w:t>،</w:t>
      </w:r>
      <w:r w:rsidR="00FB0FD6" w:rsidRPr="00FB0FD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81E89" w:rsidRPr="00FB0FD6">
        <w:rPr>
          <w:rFonts w:asciiTheme="majorBidi" w:hAnsiTheme="majorBidi" w:cstheme="majorBidi" w:hint="cs"/>
          <w:sz w:val="28"/>
          <w:szCs w:val="28"/>
          <w:rtl/>
        </w:rPr>
        <w:t>واحتراق الفتيل</w:t>
      </w:r>
      <w:r w:rsidR="00FB0FD6" w:rsidRPr="00FB0FD6">
        <w:rPr>
          <w:rFonts w:asciiTheme="majorBidi" w:hAnsiTheme="majorBidi" w:cstheme="majorBidi" w:hint="cs"/>
          <w:sz w:val="28"/>
          <w:szCs w:val="28"/>
          <w:rtl/>
        </w:rPr>
        <w:t>:</w:t>
      </w:r>
      <w:r w:rsidRPr="00FB0FD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FB0FD6" w:rsidRDefault="00ED07CD" w:rsidP="00BA607A">
      <w:pPr>
        <w:pStyle w:val="Paragraphedeliste"/>
        <w:numPr>
          <w:ilvl w:val="0"/>
          <w:numId w:val="15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حدد  التحولات التي طرأت</w:t>
      </w:r>
      <w:r w:rsidR="00781E89">
        <w:rPr>
          <w:rFonts w:asciiTheme="majorBidi" w:hAnsiTheme="majorBidi" w:cstheme="majorBidi" w:hint="cs"/>
          <w:sz w:val="28"/>
          <w:szCs w:val="28"/>
          <w:rtl/>
        </w:rPr>
        <w:t xml:space="preserve"> للشمعة .</w:t>
      </w:r>
    </w:p>
    <w:p w:rsidR="00FB0FD6" w:rsidRDefault="00FB0FD6" w:rsidP="00BA607A">
      <w:pPr>
        <w:pStyle w:val="Paragraphedeliste"/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FB0FD6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</w:t>
      </w:r>
      <w:r w:rsidRPr="003346AD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....................................................................................................................</w:t>
      </w:r>
    </w:p>
    <w:p w:rsidR="00FB0FD6" w:rsidRDefault="00FB0FD6" w:rsidP="00BA607A">
      <w:pPr>
        <w:pStyle w:val="Paragraphedeliste"/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3346AD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...........................................................................................................................................................</w:t>
      </w:r>
    </w:p>
    <w:p w:rsidR="006C1703" w:rsidRDefault="006C1703" w:rsidP="00BA607A">
      <w:pPr>
        <w:pStyle w:val="Paragraphedeliste"/>
        <w:bidi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</w:p>
    <w:tbl>
      <w:tblPr>
        <w:tblStyle w:val="Grilledutableau"/>
        <w:bidiVisual/>
        <w:tblW w:w="1034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6"/>
        <w:gridCol w:w="2031"/>
      </w:tblGrid>
      <w:tr w:rsidR="006C1703" w:rsidTr="00655A81">
        <w:trPr>
          <w:trHeight w:val="2984"/>
        </w:trPr>
        <w:tc>
          <w:tcPr>
            <w:tcW w:w="8316" w:type="dxa"/>
          </w:tcPr>
          <w:p w:rsidR="006C1703" w:rsidRPr="006C1703" w:rsidRDefault="006C1703" w:rsidP="00BA607A">
            <w:pPr>
              <w:pStyle w:val="Paragraphedeliste"/>
              <w:numPr>
                <w:ilvl w:val="0"/>
                <w:numId w:val="15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6C170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أذكر ميزتين لكل </w:t>
            </w:r>
            <w:proofErr w:type="gramStart"/>
            <w:r w:rsidRPr="006C1703">
              <w:rPr>
                <w:rFonts w:asciiTheme="majorBidi" w:hAnsiTheme="majorBidi" w:cstheme="majorBidi" w:hint="cs"/>
                <w:sz w:val="28"/>
                <w:szCs w:val="28"/>
                <w:rtl/>
              </w:rPr>
              <w:t>تحول</w:t>
            </w:r>
            <w:proofErr w:type="gramEnd"/>
            <w:r w:rsidRPr="006C1703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6C1703" w:rsidRDefault="006C1703" w:rsidP="00BA607A">
            <w:pPr>
              <w:pStyle w:val="Paragraphedeliste"/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B0FD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</w:t>
            </w:r>
            <w:r w:rsidRPr="003346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.........................................................................</w:t>
            </w:r>
          </w:p>
          <w:p w:rsidR="006C1703" w:rsidRDefault="006C1703" w:rsidP="00BA607A">
            <w:pPr>
              <w:pStyle w:val="Paragraphedeliste"/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346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.................................................................................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</w:t>
            </w:r>
          </w:p>
          <w:p w:rsidR="006C1703" w:rsidRDefault="006C1703" w:rsidP="00BA607A">
            <w:pPr>
              <w:pStyle w:val="Paragraphedeliste"/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346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.................................................................................................................</w:t>
            </w:r>
          </w:p>
          <w:p w:rsidR="006C1703" w:rsidRDefault="006C1703" w:rsidP="00BA607A">
            <w:pPr>
              <w:pStyle w:val="Paragraphedeliste"/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346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.................................................................................................................</w:t>
            </w:r>
          </w:p>
          <w:p w:rsidR="006C1703" w:rsidRDefault="006C1703" w:rsidP="00BA607A">
            <w:pPr>
              <w:pStyle w:val="Paragraphedeliste"/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6C1703" w:rsidRDefault="006C1703" w:rsidP="00BA607A">
            <w:pPr>
              <w:pStyle w:val="Paragraphedeliste"/>
              <w:numPr>
                <w:ilvl w:val="0"/>
                <w:numId w:val="15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برأيك هل تبقى الكتلة محفوظة في هذا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التحول .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علل ؟</w:t>
            </w:r>
          </w:p>
          <w:p w:rsidR="006C1703" w:rsidRDefault="006C1703" w:rsidP="00BA607A">
            <w:pPr>
              <w:pStyle w:val="Paragraphedeliste"/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3346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.................................................................................................................</w:t>
            </w:r>
          </w:p>
          <w:p w:rsidR="006C1703" w:rsidRPr="006C1703" w:rsidRDefault="006C1703" w:rsidP="00BA607A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346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.......................................................................................................................................</w:t>
            </w:r>
          </w:p>
        </w:tc>
        <w:tc>
          <w:tcPr>
            <w:tcW w:w="2031" w:type="dxa"/>
          </w:tcPr>
          <w:p w:rsidR="006C1703" w:rsidRDefault="00655A81" w:rsidP="00BA607A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2030D6CF" wp14:editId="0CAD7EC5">
                  <wp:extent cx="1123950" cy="1409700"/>
                  <wp:effectExtent l="114300" t="57150" r="95250" b="15240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3416166_6886179538129378_9060050831731948326_n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4097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:rsidR="006C1703" w:rsidRDefault="00655A81" w:rsidP="00655A8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الوثيقة -1-</w:t>
            </w:r>
          </w:p>
        </w:tc>
      </w:tr>
    </w:tbl>
    <w:p w:rsidR="006C1703" w:rsidRPr="006C1703" w:rsidRDefault="006C1703" w:rsidP="006C1703">
      <w:pPr>
        <w:bidi/>
        <w:jc w:val="both"/>
        <w:rPr>
          <w:rFonts w:asciiTheme="majorBidi" w:hAnsiTheme="majorBidi" w:cstheme="majorBidi"/>
          <w:sz w:val="28"/>
          <w:szCs w:val="28"/>
        </w:rPr>
      </w:pPr>
    </w:p>
    <w:p w:rsidR="00FB0FD6" w:rsidRDefault="00286F90" w:rsidP="00286F90">
      <w:pPr>
        <w:pStyle w:val="Paragraphedeliste"/>
        <w:numPr>
          <w:ilvl w:val="0"/>
          <w:numId w:val="25"/>
        </w:numPr>
        <w:bidi/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أكمل الجدول التالي:</w:t>
      </w:r>
    </w:p>
    <w:tbl>
      <w:tblPr>
        <w:tblStyle w:val="Grilledutableau"/>
        <w:bidiVisual/>
        <w:tblW w:w="0" w:type="auto"/>
        <w:tblInd w:w="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9"/>
        <w:gridCol w:w="5090"/>
      </w:tblGrid>
      <w:tr w:rsidR="00C64C01" w:rsidTr="00F86A57">
        <w:trPr>
          <w:trHeight w:val="1838"/>
        </w:trPr>
        <w:tc>
          <w:tcPr>
            <w:tcW w:w="5456" w:type="dxa"/>
          </w:tcPr>
          <w:p w:rsidR="006C1703" w:rsidRDefault="006C1703" w:rsidP="006C1703">
            <w:pPr>
              <w:bidi/>
              <w:jc w:val="both"/>
              <w:rPr>
                <w:rFonts w:asciiTheme="majorBidi" w:hAnsiTheme="majorBidi" w:cstheme="majorBidi"/>
                <w:b/>
                <w:bCs/>
                <w:rtl/>
              </w:rPr>
            </w:pP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429"/>
              <w:gridCol w:w="2429"/>
            </w:tblGrid>
            <w:tr w:rsidR="00C64C01" w:rsidTr="00C64C01"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العنصر</w:t>
                  </w:r>
                </w:p>
              </w:tc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الرمز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الكيميائي</w:t>
                  </w:r>
                </w:p>
              </w:tc>
            </w:tr>
            <w:tr w:rsidR="00C64C01" w:rsidTr="00F86A57">
              <w:trPr>
                <w:trHeight w:val="329"/>
              </w:trPr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3346AD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...........................</w:t>
                  </w:r>
                </w:p>
              </w:tc>
              <w:tc>
                <w:tcPr>
                  <w:tcW w:w="2429" w:type="dxa"/>
                </w:tcPr>
                <w:p w:rsidR="00C64C01" w:rsidRP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C</w:t>
                  </w:r>
                </w:p>
              </w:tc>
            </w:tr>
            <w:tr w:rsidR="00C64C01" w:rsidTr="00F86A57">
              <w:trPr>
                <w:trHeight w:val="276"/>
              </w:trPr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الحديد</w:t>
                  </w:r>
                </w:p>
              </w:tc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3346AD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...........................</w:t>
                  </w:r>
                </w:p>
              </w:tc>
            </w:tr>
            <w:tr w:rsidR="00C64C01" w:rsidTr="00F86A57">
              <w:trPr>
                <w:trHeight w:val="127"/>
              </w:trPr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أكسجين</w:t>
                  </w:r>
                </w:p>
              </w:tc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3346AD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...........................</w:t>
                  </w:r>
                </w:p>
              </w:tc>
            </w:tr>
            <w:tr w:rsidR="00C64C01" w:rsidTr="00F86A57">
              <w:trPr>
                <w:trHeight w:val="271"/>
              </w:trPr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3346AD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...........................</w:t>
                  </w:r>
                </w:p>
              </w:tc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H</w:t>
                  </w:r>
                </w:p>
              </w:tc>
            </w:tr>
          </w:tbl>
          <w:p w:rsidR="00C64C01" w:rsidRDefault="00C64C01" w:rsidP="00C64C01">
            <w:pPr>
              <w:bidi/>
              <w:jc w:val="both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5457" w:type="dxa"/>
          </w:tcPr>
          <w:p w:rsidR="006C1703" w:rsidRDefault="006C1703" w:rsidP="006C1703">
            <w:pPr>
              <w:bidi/>
              <w:jc w:val="both"/>
              <w:rPr>
                <w:rFonts w:asciiTheme="majorBidi" w:hAnsiTheme="majorBidi" w:cstheme="majorBidi"/>
                <w:b/>
                <w:bCs/>
                <w:rtl/>
              </w:rPr>
            </w:pP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429"/>
              <w:gridCol w:w="2429"/>
            </w:tblGrid>
            <w:tr w:rsidR="00C64C01" w:rsidTr="007E6804"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الجسم</w:t>
                  </w:r>
                </w:p>
              </w:tc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الصيغة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الكيميائية</w:t>
                  </w:r>
                </w:p>
              </w:tc>
            </w:tr>
            <w:tr w:rsidR="00C64C01" w:rsidTr="00F86A57">
              <w:trPr>
                <w:trHeight w:val="329"/>
              </w:trPr>
              <w:tc>
                <w:tcPr>
                  <w:tcW w:w="2429" w:type="dxa"/>
                </w:tcPr>
                <w:p w:rsidR="00C64C01" w:rsidRP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أحادي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أكسيد الكربون</w:t>
                  </w:r>
                </w:p>
              </w:tc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3346AD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...........................</w:t>
                  </w:r>
                </w:p>
              </w:tc>
            </w:tr>
            <w:tr w:rsidR="00C64C01" w:rsidTr="00F86A57">
              <w:trPr>
                <w:trHeight w:val="276"/>
              </w:trPr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3346AD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...........................</w:t>
                  </w:r>
                </w:p>
              </w:tc>
              <w:tc>
                <w:tcPr>
                  <w:tcW w:w="2429" w:type="dxa"/>
                </w:tcPr>
                <w:p w:rsidR="00C64C01" w:rsidRP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vertAlign w:val="subscript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O</w:t>
                  </w:r>
                  <w:r>
                    <w:rPr>
                      <w:rFonts w:asciiTheme="majorBidi" w:hAnsiTheme="majorBidi" w:cstheme="majorBidi"/>
                      <w:b/>
                      <w:bCs/>
                      <w:vertAlign w:val="subscript"/>
                    </w:rPr>
                    <w:t>2</w:t>
                  </w:r>
                </w:p>
              </w:tc>
            </w:tr>
            <w:tr w:rsidR="00C64C01" w:rsidTr="00BA607A">
              <w:trPr>
                <w:trHeight w:val="197"/>
              </w:trPr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3346AD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...........................</w:t>
                  </w:r>
                </w:p>
              </w:tc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b/>
                      <w:bCs/>
                    </w:rPr>
                    <w:t>FeS</w:t>
                  </w:r>
                  <w:proofErr w:type="spellEnd"/>
                </w:p>
              </w:tc>
            </w:tr>
            <w:tr w:rsidR="00C64C01" w:rsidTr="00BA607A">
              <w:trPr>
                <w:trHeight w:val="343"/>
              </w:trPr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كلور الهيدروجين</w:t>
                  </w:r>
                </w:p>
              </w:tc>
              <w:tc>
                <w:tcPr>
                  <w:tcW w:w="2429" w:type="dxa"/>
                </w:tcPr>
                <w:p w:rsidR="00C64C01" w:rsidRDefault="00C64C01" w:rsidP="00C64C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3346AD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...........................</w:t>
                  </w:r>
                </w:p>
              </w:tc>
            </w:tr>
          </w:tbl>
          <w:p w:rsidR="00C64C01" w:rsidRDefault="00C64C01" w:rsidP="00C64C01">
            <w:pPr>
              <w:bidi/>
              <w:jc w:val="both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</w:tbl>
    <w:p w:rsidR="006C1703" w:rsidRPr="006C1703" w:rsidRDefault="006C1703" w:rsidP="00F86A57">
      <w:pPr>
        <w:bidi/>
        <w:jc w:val="both"/>
        <w:rPr>
          <w:rFonts w:asciiTheme="majorBidi" w:hAnsiTheme="majorBidi" w:cstheme="majorBidi"/>
          <w:b/>
          <w:bCs/>
        </w:rPr>
      </w:pPr>
    </w:p>
    <w:p w:rsidR="00286F90" w:rsidRPr="00BA607A" w:rsidRDefault="00C64C01" w:rsidP="00BA607A">
      <w:pPr>
        <w:bidi/>
        <w:jc w:val="both"/>
        <w:rPr>
          <w:rFonts w:asciiTheme="majorBidi" w:hAnsiTheme="majorBidi" w:cstheme="majorBidi"/>
          <w:b/>
          <w:bCs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rtl/>
        </w:rPr>
        <w:t xml:space="preserve"> </w:t>
      </w:r>
    </w:p>
    <w:p w:rsidR="00655A81" w:rsidRPr="00655A81" w:rsidRDefault="00455982" w:rsidP="00655A81">
      <w:pPr>
        <w:bidi/>
        <w:jc w:val="both"/>
        <w:rPr>
          <w:rFonts w:ascii="Simplified Arabic" w:hAnsi="Simplified Arabic"/>
          <w:szCs w:val="28"/>
          <w:rtl/>
        </w:rPr>
      </w:pPr>
      <w:r w:rsidRPr="001D04AD">
        <w:rPr>
          <w:rFonts w:hint="cs"/>
          <w:b/>
          <w:bCs/>
          <w:sz w:val="28"/>
          <w:szCs w:val="28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rtl/>
          <w:lang w:bidi="ar-DZ"/>
        </w:rPr>
        <w:t>تمرين</w:t>
      </w:r>
      <w:r w:rsidR="00680686" w:rsidRPr="001D04AD">
        <w:rPr>
          <w:rFonts w:hint="cs"/>
          <w:b/>
          <w:bCs/>
          <w:sz w:val="28"/>
          <w:szCs w:val="28"/>
          <w:rtl/>
          <w:lang w:bidi="ar-DZ"/>
        </w:rPr>
        <w:t xml:space="preserve"> الثاني</w:t>
      </w:r>
      <w:r w:rsidR="00007B95">
        <w:rPr>
          <w:rFonts w:hint="cs"/>
          <w:b/>
          <w:bCs/>
          <w:sz w:val="28"/>
          <w:szCs w:val="28"/>
          <w:rtl/>
          <w:lang w:bidi="ar-DZ"/>
        </w:rPr>
        <w:t>:</w:t>
      </w:r>
      <w:r w:rsidR="001A2B10" w:rsidRPr="001D04A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 </w:t>
      </w:r>
      <w:r w:rsidR="003013F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04</w:t>
      </w:r>
      <w:r w:rsidR="001A2B10" w:rsidRPr="001D04A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نقاط </w:t>
      </w:r>
      <w:proofErr w:type="gramStart"/>
      <w:r w:rsidR="001A2B10" w:rsidRPr="001D04AD">
        <w:rPr>
          <w:rFonts w:asciiTheme="minorBidi" w:hAnsiTheme="minorBidi"/>
          <w:b/>
          <w:bCs/>
          <w:sz w:val="28"/>
          <w:szCs w:val="28"/>
          <w:rtl/>
          <w:lang w:bidi="ar-DZ"/>
        </w:rPr>
        <w:t>)</w:t>
      </w:r>
      <w:r w:rsidR="001A2B10" w:rsidRPr="00BF15B1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007B95">
        <w:rPr>
          <w:rFonts w:asciiTheme="minorBidi" w:hAnsiTheme="minorBidi" w:hint="cs"/>
          <w:sz w:val="28"/>
          <w:szCs w:val="28"/>
          <w:rtl/>
          <w:lang w:bidi="ar-DZ"/>
        </w:rPr>
        <w:t>:</w:t>
      </w:r>
      <w:proofErr w:type="gramEnd"/>
      <w:r w:rsidR="003013F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456"/>
        <w:gridCol w:w="5457"/>
      </w:tblGrid>
      <w:tr w:rsidR="00655A81" w:rsidTr="00376B23">
        <w:trPr>
          <w:trHeight w:val="2550"/>
        </w:trPr>
        <w:tc>
          <w:tcPr>
            <w:tcW w:w="5456" w:type="dxa"/>
          </w:tcPr>
          <w:p w:rsidR="00655A81" w:rsidRDefault="00655A81" w:rsidP="00655A81">
            <w:pPr>
              <w:bidi/>
              <w:rPr>
                <w:rFonts w:ascii="Simplified Arabic" w:hAnsi="Simplified Arabic" w:hint="cs"/>
                <w:szCs w:val="28"/>
                <w:rtl/>
              </w:rPr>
            </w:pPr>
          </w:p>
          <w:p w:rsidR="00655A81" w:rsidRDefault="00655A81" w:rsidP="00655A81">
            <w:pPr>
              <w:bidi/>
              <w:rPr>
                <w:rFonts w:ascii="Simplified Arabic" w:hAnsi="Simplified Arabic" w:hint="cs"/>
                <w:sz w:val="28"/>
                <w:szCs w:val="28"/>
                <w:rtl/>
                <w:lang w:bidi="ar-DZ"/>
              </w:rPr>
            </w:pPr>
            <w:r w:rsidRPr="00655A81">
              <w:rPr>
                <w:rFonts w:ascii="Simplified Arabic" w:hAnsi="Simplified Arabic" w:hint="cs"/>
                <w:szCs w:val="28"/>
                <w:rtl/>
              </w:rPr>
              <w:t xml:space="preserve">كنت أنت و زميلك جالسان تشاهدان  التلفاز حتى رأيتما اعلان عن سيارة  جديدة يستعرضون فيه حركة السيارة في الطريق كما هو موضح في- الوثيقة 2 </w:t>
            </w:r>
            <w:r w:rsidRPr="00655A81">
              <w:rPr>
                <w:rFonts w:ascii="Simplified Arabic" w:hAnsi="Simplified Arabic"/>
                <w:szCs w:val="28"/>
                <w:rtl/>
              </w:rPr>
              <w:t>–</w:t>
            </w:r>
            <w:r w:rsidRPr="00655A81">
              <w:rPr>
                <w:rFonts w:ascii="Simplified Arabic" w:hAnsi="Simplified Arabic" w:hint="cs"/>
                <w:szCs w:val="28"/>
                <w:rtl/>
              </w:rPr>
              <w:t xml:space="preserve"> فتذكرتما درس الفيزياء الحركة و السكون فسألك زميلك :</w:t>
            </w:r>
          </w:p>
        </w:tc>
        <w:tc>
          <w:tcPr>
            <w:tcW w:w="5457" w:type="dxa"/>
          </w:tcPr>
          <w:p w:rsidR="00655A81" w:rsidRPr="007578CA" w:rsidRDefault="00376B23" w:rsidP="00376B23">
            <w:pPr>
              <w:bidi/>
              <w:rPr>
                <w:rFonts w:hint="cs"/>
                <w:sz w:val="32"/>
                <w:szCs w:val="32"/>
              </w:rPr>
            </w:pPr>
            <w:r>
              <w:rPr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3803A649" wp14:editId="7F0F022D">
                      <wp:simplePos x="0" y="0"/>
                      <wp:positionH relativeFrom="column">
                        <wp:posOffset>-182880</wp:posOffset>
                      </wp:positionH>
                      <wp:positionV relativeFrom="paragraph">
                        <wp:posOffset>570865</wp:posOffset>
                      </wp:positionV>
                      <wp:extent cx="2628900" cy="66675"/>
                      <wp:effectExtent l="0" t="0" r="19050" b="28575"/>
                      <wp:wrapNone/>
                      <wp:docPr id="16" name="Connecteur droi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628900" cy="666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6" o:spid="_x0000_s1026" style="position:absolute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4pt,44.95pt" to="192.6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" strokecolor="#969696">
                      <v:stroke dashstyle="1 1"/>
                    </v:line>
                  </w:pict>
                </mc:Fallback>
              </mc:AlternateContent>
            </w:r>
            <w:r w:rsidR="00655A81" w:rsidRPr="007578CA">
              <w:rPr>
                <w:rFonts w:hint="cs"/>
                <w:sz w:val="32"/>
                <w:szCs w:val="32"/>
                <w:rtl/>
              </w:rPr>
              <w:t xml:space="preserve">    </w:t>
            </w:r>
            <w:r w:rsidR="00655A81">
              <w:rPr>
                <w:noProof/>
                <w:sz w:val="20"/>
                <w:szCs w:val="32"/>
                <w:rtl/>
              </w:rPr>
              <w:drawing>
                <wp:inline distT="0" distB="0" distL="0" distR="0" wp14:anchorId="7DD3795F" wp14:editId="34E4299F">
                  <wp:extent cx="504825" cy="571500"/>
                  <wp:effectExtent l="0" t="0" r="9525" b="0"/>
                  <wp:docPr id="14" name="Image 14" descr="na01441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a01441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lum bright="40000" contrast="-20000"/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71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55A81">
              <w:rPr>
                <w:rFonts w:hint="cs"/>
                <w:noProof/>
                <w:sz w:val="32"/>
                <w:szCs w:val="32"/>
                <w:rtl/>
              </w:rPr>
              <w:drawing>
                <wp:inline distT="0" distB="0" distL="0" distR="0" wp14:anchorId="301D9932" wp14:editId="7A8AE43C">
                  <wp:extent cx="800100" cy="400050"/>
                  <wp:effectExtent l="0" t="0" r="0" b="0"/>
                  <wp:docPr id="13" name="Image 13" descr="tn00332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n00332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 bright="40000" contrast="-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55A81" w:rsidRPr="007578CA">
              <w:rPr>
                <w:rFonts w:hint="cs"/>
                <w:sz w:val="32"/>
                <w:szCs w:val="32"/>
                <w:rtl/>
              </w:rPr>
              <w:t xml:space="preserve">      </w:t>
            </w:r>
            <w:r w:rsidR="00655A81">
              <w:rPr>
                <w:rFonts w:hint="cs"/>
                <w:noProof/>
                <w:sz w:val="32"/>
                <w:szCs w:val="32"/>
                <w:rtl/>
              </w:rPr>
              <w:drawing>
                <wp:inline distT="0" distB="0" distL="0" distR="0" wp14:anchorId="3D62C02B" wp14:editId="1072FA88">
                  <wp:extent cx="466725" cy="619125"/>
                  <wp:effectExtent l="0" t="0" r="9525" b="9525"/>
                  <wp:docPr id="12" name="Image 12" descr="bd06152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d06152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55A81" w:rsidRPr="007578CA">
              <w:rPr>
                <w:rFonts w:hint="cs"/>
                <w:sz w:val="32"/>
                <w:szCs w:val="32"/>
                <w:rtl/>
              </w:rPr>
              <w:t xml:space="preserve">                </w:t>
            </w:r>
          </w:p>
          <w:p w:rsidR="00376B23" w:rsidRDefault="00655A81" w:rsidP="00655A81">
            <w:pPr>
              <w:bidi/>
              <w:rPr>
                <w:rFonts w:ascii="Simplified Arabic" w:hAnsi="Simplified Arabic"/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2601DCC5" wp14:editId="307F2F3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618490</wp:posOffset>
                      </wp:positionV>
                      <wp:extent cx="3028950" cy="47626"/>
                      <wp:effectExtent l="0" t="0" r="19050" b="28575"/>
                      <wp:wrapNone/>
                      <wp:docPr id="15" name="Connecteur droi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028950" cy="4762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5" o:spid="_x0000_s1026" style="position:absolute;flip:y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48.7pt" to="238.35pt,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" strokecolor="#969696">
                      <v:stroke dashstyle="1 1"/>
                    </v:line>
                  </w:pict>
                </mc:Fallback>
              </mc:AlternateContent>
            </w:r>
            <w:r w:rsidRPr="007578CA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noProof/>
                <w:sz w:val="20"/>
                <w:szCs w:val="32"/>
                <w:rtl/>
              </w:rPr>
              <w:drawing>
                <wp:inline distT="0" distB="0" distL="0" distR="0" wp14:anchorId="1A43D715" wp14:editId="379F02A4">
                  <wp:extent cx="533400" cy="600075"/>
                  <wp:effectExtent l="0" t="0" r="0" b="9525"/>
                  <wp:docPr id="11" name="Image 11" descr="na01441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a01441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lum bright="40000" contrast="-20000"/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78CA">
              <w:rPr>
                <w:rFonts w:hint="cs"/>
                <w:noProof/>
                <w:sz w:val="20"/>
                <w:szCs w:val="32"/>
                <w:rtl/>
              </w:rPr>
              <w:t xml:space="preserve">       </w:t>
            </w:r>
            <w:r>
              <w:rPr>
                <w:rFonts w:hint="cs"/>
                <w:noProof/>
                <w:sz w:val="32"/>
                <w:szCs w:val="32"/>
                <w:rtl/>
              </w:rPr>
              <w:drawing>
                <wp:inline distT="0" distB="0" distL="0" distR="0" wp14:anchorId="6A352864" wp14:editId="145B63DD">
                  <wp:extent cx="866775" cy="428625"/>
                  <wp:effectExtent l="0" t="0" r="9525" b="9525"/>
                  <wp:docPr id="4" name="Image 4" descr="tn00332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n00332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 bright="40000" contrast="-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noProof/>
                <w:sz w:val="32"/>
                <w:szCs w:val="32"/>
                <w:rtl/>
              </w:rPr>
              <w:drawing>
                <wp:inline distT="0" distB="0" distL="0" distR="0" wp14:anchorId="1112DF78" wp14:editId="1C13AB54">
                  <wp:extent cx="466725" cy="619125"/>
                  <wp:effectExtent l="0" t="0" r="9525" b="9525"/>
                  <wp:docPr id="2" name="Image 2" descr="bd06152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d06152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76B23" w:rsidRPr="00376B23" w:rsidRDefault="00376B23" w:rsidP="00376B23">
            <w:pPr>
              <w:bidi/>
              <w:rPr>
                <w:rFonts w:ascii="Simplified Arabic" w:hAnsi="Simplified Arabic"/>
                <w:sz w:val="28"/>
                <w:szCs w:val="28"/>
                <w:rtl/>
                <w:lang w:bidi="ar-DZ"/>
              </w:rPr>
            </w:pPr>
          </w:p>
          <w:p w:rsidR="00655A81" w:rsidRPr="00376B23" w:rsidRDefault="00376B23" w:rsidP="00376B23">
            <w:pPr>
              <w:bidi/>
              <w:jc w:val="center"/>
              <w:rPr>
                <w:rFonts w:ascii="Simplified Arabic" w:hAnsi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hint="cs"/>
                <w:sz w:val="28"/>
                <w:szCs w:val="28"/>
                <w:rtl/>
                <w:lang w:bidi="ar-DZ"/>
              </w:rPr>
              <w:t>الوثيقة-2-</w:t>
            </w:r>
          </w:p>
        </w:tc>
      </w:tr>
    </w:tbl>
    <w:p w:rsidR="00007B95" w:rsidRPr="00655A81" w:rsidRDefault="00007B95" w:rsidP="00655A81">
      <w:pPr>
        <w:bidi/>
        <w:rPr>
          <w:rFonts w:cs="Arial"/>
          <w:noProof/>
          <w:sz w:val="28"/>
          <w:szCs w:val="28"/>
          <w:rtl/>
        </w:rPr>
      </w:pPr>
    </w:p>
    <w:p w:rsidR="00007B95" w:rsidRPr="00007B95" w:rsidRDefault="00007B95" w:rsidP="00080C43">
      <w:pPr>
        <w:pStyle w:val="Paragraphedeliste"/>
        <w:numPr>
          <w:ilvl w:val="0"/>
          <w:numId w:val="27"/>
        </w:numPr>
        <w:tabs>
          <w:tab w:val="left" w:pos="4704"/>
        </w:tabs>
        <w:bidi/>
        <w:rPr>
          <w:b/>
          <w:bCs/>
          <w:sz w:val="32"/>
          <w:szCs w:val="32"/>
          <w:u w:val="single"/>
          <w:lang w:bidi="ar-DZ"/>
        </w:rPr>
      </w:pPr>
      <w:r>
        <w:rPr>
          <w:rFonts w:cs="Arial" w:hint="cs"/>
          <w:noProof/>
          <w:sz w:val="28"/>
          <w:szCs w:val="28"/>
          <w:rtl/>
        </w:rPr>
        <w:t>متى نقول أن الجسم متحرك؟</w:t>
      </w:r>
    </w:p>
    <w:p w:rsidR="00080C43" w:rsidRPr="00007B95" w:rsidRDefault="00007B95" w:rsidP="00F86A57">
      <w:pPr>
        <w:bidi/>
        <w:spacing w:line="360" w:lineRule="auto"/>
        <w:ind w:left="360"/>
        <w:jc w:val="both"/>
        <w:rPr>
          <w:rFonts w:asciiTheme="majorBidi" w:hAnsiTheme="majorBidi" w:cstheme="majorBidi"/>
          <w:b/>
          <w:bCs/>
          <w:rtl/>
        </w:rPr>
      </w:pPr>
      <w:r w:rsidRPr="00007B95">
        <w:rPr>
          <w:rFonts w:asciiTheme="majorBidi" w:hAnsiTheme="majorBidi" w:cstheme="majorBidi" w:hint="cs"/>
          <w:b/>
          <w:bCs/>
          <w:rtl/>
        </w:rPr>
        <w:t>.........................................................................................................................................................................</w:t>
      </w:r>
    </w:p>
    <w:p w:rsidR="00080C43" w:rsidRPr="00080C43" w:rsidRDefault="00080C43" w:rsidP="00F86A57">
      <w:pPr>
        <w:bidi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r w:rsidRPr="00007B95">
        <w:rPr>
          <w:rFonts w:asciiTheme="majorBidi" w:hAnsiTheme="majorBidi" w:cstheme="majorBidi" w:hint="cs"/>
          <w:b/>
          <w:bCs/>
          <w:rtl/>
        </w:rPr>
        <w:t>.........................................................................................................................................................................</w:t>
      </w:r>
    </w:p>
    <w:p w:rsidR="00007B95" w:rsidRPr="00007B95" w:rsidRDefault="00007B95" w:rsidP="00080C43">
      <w:pPr>
        <w:pStyle w:val="Paragraphedeliste"/>
        <w:numPr>
          <w:ilvl w:val="0"/>
          <w:numId w:val="27"/>
        </w:numPr>
        <w:tabs>
          <w:tab w:val="left" w:pos="4704"/>
        </w:tabs>
        <w:bidi/>
        <w:rPr>
          <w:b/>
          <w:bCs/>
          <w:sz w:val="32"/>
          <w:szCs w:val="32"/>
          <w:u w:val="single"/>
          <w:lang w:bidi="ar-DZ"/>
        </w:rPr>
      </w:pPr>
      <w:r>
        <w:rPr>
          <w:rFonts w:cs="Arial" w:hint="cs"/>
          <w:noProof/>
          <w:sz w:val="28"/>
          <w:szCs w:val="28"/>
          <w:rtl/>
        </w:rPr>
        <w:t>متى نقول أن الجسم ساكن؟</w:t>
      </w:r>
    </w:p>
    <w:p w:rsidR="00080C43" w:rsidRDefault="00007B95" w:rsidP="00F86A57">
      <w:pPr>
        <w:bidi/>
        <w:spacing w:line="360" w:lineRule="auto"/>
        <w:ind w:left="360"/>
        <w:jc w:val="both"/>
        <w:rPr>
          <w:rFonts w:asciiTheme="majorBidi" w:hAnsiTheme="majorBidi" w:cstheme="majorBidi"/>
          <w:b/>
          <w:bCs/>
          <w:rtl/>
        </w:rPr>
      </w:pPr>
      <w:r w:rsidRPr="00007B95">
        <w:rPr>
          <w:rFonts w:asciiTheme="majorBidi" w:hAnsiTheme="majorBidi" w:cstheme="majorBidi" w:hint="cs"/>
          <w:b/>
          <w:bCs/>
          <w:rtl/>
        </w:rPr>
        <w:t>..........................................................................................................................................................................</w:t>
      </w:r>
    </w:p>
    <w:p w:rsidR="00080C43" w:rsidRPr="00007B95" w:rsidRDefault="00080C43" w:rsidP="00F86A57">
      <w:pPr>
        <w:bidi/>
        <w:spacing w:line="360" w:lineRule="auto"/>
        <w:ind w:left="360"/>
        <w:jc w:val="both"/>
        <w:rPr>
          <w:rFonts w:asciiTheme="majorBidi" w:hAnsiTheme="majorBidi" w:cstheme="majorBidi"/>
          <w:b/>
          <w:bCs/>
          <w:rtl/>
        </w:rPr>
      </w:pPr>
      <w:r w:rsidRPr="00007B95">
        <w:rPr>
          <w:rFonts w:asciiTheme="majorBidi" w:hAnsiTheme="majorBidi" w:cstheme="majorBidi" w:hint="cs"/>
          <w:b/>
          <w:bCs/>
          <w:rtl/>
        </w:rPr>
        <w:t>.........................................................................................................................................................................</w:t>
      </w:r>
    </w:p>
    <w:p w:rsidR="00007B95" w:rsidRPr="00007B95" w:rsidRDefault="00007B95" w:rsidP="00080C43">
      <w:pPr>
        <w:pStyle w:val="Paragraphedeliste"/>
        <w:numPr>
          <w:ilvl w:val="0"/>
          <w:numId w:val="27"/>
        </w:numPr>
        <w:tabs>
          <w:tab w:val="left" w:pos="4704"/>
        </w:tabs>
        <w:bidi/>
        <w:rPr>
          <w:b/>
          <w:bCs/>
          <w:sz w:val="32"/>
          <w:szCs w:val="32"/>
          <w:u w:val="single"/>
          <w:lang w:bidi="ar-DZ"/>
        </w:rPr>
      </w:pPr>
      <w:r w:rsidRPr="00007B95">
        <w:rPr>
          <w:rFonts w:hint="cs"/>
          <w:b/>
          <w:bCs/>
          <w:sz w:val="32"/>
          <w:szCs w:val="32"/>
          <w:rtl/>
          <w:lang w:bidi="ar-DZ"/>
        </w:rPr>
        <w:t xml:space="preserve">أ- </w:t>
      </w:r>
      <w:r w:rsidR="00F43C60">
        <w:rPr>
          <w:rFonts w:hint="cs"/>
          <w:sz w:val="32"/>
          <w:szCs w:val="32"/>
          <w:rtl/>
          <w:lang w:bidi="ar-DZ"/>
        </w:rPr>
        <w:t>ماهي الحالة الحركية للصياد بالنسبة للشجرة</w:t>
      </w:r>
      <w:r>
        <w:rPr>
          <w:rFonts w:hint="cs"/>
          <w:sz w:val="32"/>
          <w:szCs w:val="32"/>
          <w:rtl/>
          <w:lang w:bidi="ar-DZ"/>
        </w:rPr>
        <w:t xml:space="preserve">؟ </w:t>
      </w:r>
      <w:r w:rsidRPr="00007B95">
        <w:rPr>
          <w:rFonts w:asciiTheme="majorBidi" w:hAnsiTheme="majorBidi" w:cstheme="majorBidi" w:hint="cs"/>
          <w:b/>
          <w:bCs/>
          <w:rtl/>
        </w:rPr>
        <w:t>..........................................................</w:t>
      </w:r>
    </w:p>
    <w:p w:rsidR="00007B95" w:rsidRPr="00007B95" w:rsidRDefault="00007B95" w:rsidP="00080C43">
      <w:pPr>
        <w:tabs>
          <w:tab w:val="left" w:pos="4704"/>
        </w:tabs>
        <w:bidi/>
        <w:spacing w:line="276" w:lineRule="auto"/>
        <w:rPr>
          <w:rFonts w:cstheme="minorBidi"/>
          <w:b/>
          <w:bCs/>
          <w:sz w:val="32"/>
          <w:szCs w:val="32"/>
          <w:lang w:bidi="ar-DZ"/>
        </w:rPr>
      </w:pPr>
      <w:r w:rsidRPr="00007B95">
        <w:rPr>
          <w:rFonts w:hint="cs"/>
          <w:b/>
          <w:bCs/>
          <w:sz w:val="32"/>
          <w:szCs w:val="32"/>
          <w:rtl/>
          <w:lang w:bidi="ar-DZ"/>
        </w:rPr>
        <w:t xml:space="preserve">  ب-</w:t>
      </w:r>
      <w:r w:rsidRPr="00007B95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ماهي الحال</w:t>
      </w:r>
      <w:r w:rsidR="00F43C60">
        <w:rPr>
          <w:rFonts w:hint="cs"/>
          <w:sz w:val="32"/>
          <w:szCs w:val="32"/>
          <w:rtl/>
          <w:lang w:bidi="ar-DZ"/>
        </w:rPr>
        <w:t>ة الحركية للسيارة بالنسبة للشجرة</w:t>
      </w:r>
      <w:bookmarkStart w:id="0" w:name="_GoBack"/>
      <w:bookmarkEnd w:id="0"/>
      <w:r>
        <w:rPr>
          <w:rFonts w:hint="cs"/>
          <w:sz w:val="32"/>
          <w:szCs w:val="32"/>
          <w:rtl/>
          <w:lang w:bidi="ar-DZ"/>
        </w:rPr>
        <w:t xml:space="preserve">؟ </w:t>
      </w:r>
      <w:r w:rsidRPr="00007B95">
        <w:rPr>
          <w:rFonts w:asciiTheme="majorBidi" w:hAnsiTheme="majorBidi" w:cstheme="majorBidi" w:hint="cs"/>
          <w:b/>
          <w:bCs/>
          <w:rtl/>
        </w:rPr>
        <w:t>..........................................................</w:t>
      </w:r>
    </w:p>
    <w:p w:rsidR="00FE76C0" w:rsidRDefault="00FE76C0" w:rsidP="00080C43">
      <w:pPr>
        <w:tabs>
          <w:tab w:val="left" w:pos="4704"/>
        </w:tabs>
        <w:bidi/>
        <w:spacing w:line="276" w:lineRule="auto"/>
        <w:rPr>
          <w:b/>
          <w:bCs/>
          <w:sz w:val="32"/>
          <w:szCs w:val="32"/>
          <w:u w:val="single"/>
          <w:rtl/>
          <w:lang w:bidi="ar-DZ"/>
        </w:rPr>
      </w:pPr>
    </w:p>
    <w:p w:rsidR="008527DF" w:rsidRPr="003346AD" w:rsidRDefault="00E266D1" w:rsidP="00080C43">
      <w:pPr>
        <w:tabs>
          <w:tab w:val="left" w:pos="4704"/>
        </w:tabs>
        <w:bidi/>
        <w:spacing w:line="276" w:lineRule="auto"/>
        <w:rPr>
          <w:b/>
          <w:bCs/>
          <w:sz w:val="32"/>
          <w:szCs w:val="32"/>
          <w:rtl/>
          <w:lang w:bidi="ar-DZ"/>
        </w:rPr>
      </w:pPr>
      <w:r w:rsidRPr="003F43D0">
        <w:rPr>
          <w:rFonts w:hint="cs"/>
          <w:b/>
          <w:bCs/>
          <w:sz w:val="32"/>
          <w:szCs w:val="32"/>
          <w:u w:val="single"/>
          <w:rtl/>
          <w:lang w:bidi="ar-DZ"/>
        </w:rPr>
        <w:t>الجـــزء الثانــــي </w:t>
      </w:r>
      <w:r w:rsidRPr="003F43D0">
        <w:rPr>
          <w:b/>
          <w:bCs/>
          <w:sz w:val="32"/>
          <w:szCs w:val="32"/>
          <w:u w:val="single"/>
          <w:lang w:bidi="ar-DZ"/>
        </w:rPr>
        <w:t>:</w:t>
      </w:r>
      <w:r w:rsidR="00B87699" w:rsidRPr="003346AD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30704F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="0030704F" w:rsidRPr="008527D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="0030704F" w:rsidRPr="008527D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الإدماجية</w:t>
      </w:r>
      <w:proofErr w:type="spellEnd"/>
      <w:r w:rsidR="0030704F" w:rsidRPr="008527D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r w:rsidR="0030704F" w:rsidRPr="008527DF">
        <w:rPr>
          <w:rFonts w:asciiTheme="majorBidi" w:hAnsiTheme="majorBidi" w:cstheme="majorBidi"/>
          <w:b/>
          <w:bCs/>
          <w:sz w:val="28"/>
          <w:szCs w:val="28"/>
          <w:rtl/>
        </w:rPr>
        <w:t>: ( 08 نقاط )</w:t>
      </w:r>
      <w:r w:rsidR="0030704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 w:rsidR="0030704F">
        <w:rPr>
          <w:sz w:val="28"/>
          <w:szCs w:val="28"/>
          <w:rtl/>
        </w:rPr>
        <w:t xml:space="preserve"> </w:t>
      </w:r>
      <w:r w:rsidR="00A13788" w:rsidRPr="003346AD">
        <w:rPr>
          <w:b/>
          <w:bCs/>
          <w:sz w:val="32"/>
          <w:szCs w:val="32"/>
          <w:rtl/>
          <w:lang w:bidi="ar-DZ"/>
        </w:rPr>
        <w:tab/>
      </w:r>
    </w:p>
    <w:p w:rsidR="00191CBE" w:rsidRPr="00080C43" w:rsidRDefault="003F43D0" w:rsidP="00080C43">
      <w:pPr>
        <w:pStyle w:val="Paragraphedeliste"/>
        <w:bidi/>
        <w:ind w:left="141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</w:rPr>
        <w:t>ن</w:t>
      </w:r>
      <w:r w:rsidR="00191CBE">
        <w:rPr>
          <w:rFonts w:hint="cs"/>
          <w:sz w:val="28"/>
          <w:szCs w:val="28"/>
          <w:rtl/>
        </w:rPr>
        <w:t>ستعمل عند الطبخ  فرن يشتغل ب</w:t>
      </w:r>
      <w:r w:rsidR="00191CBE" w:rsidRPr="00BC2B56">
        <w:rPr>
          <w:sz w:val="28"/>
          <w:szCs w:val="28"/>
          <w:rtl/>
        </w:rPr>
        <w:t>غاز الميثان (</w:t>
      </w:r>
      <w:r w:rsidR="00191CBE">
        <w:rPr>
          <w:sz w:val="28"/>
          <w:szCs w:val="28"/>
        </w:rPr>
        <w:t>CH</w:t>
      </w:r>
      <w:r w:rsidR="00191CBE" w:rsidRPr="009114AF">
        <w:rPr>
          <w:sz w:val="32"/>
          <w:szCs w:val="32"/>
          <w:vertAlign w:val="subscript"/>
        </w:rPr>
        <w:t>4</w:t>
      </w:r>
      <w:r w:rsidR="00191CBE" w:rsidRPr="00BC2B56">
        <w:rPr>
          <w:sz w:val="28"/>
          <w:szCs w:val="28"/>
          <w:rtl/>
        </w:rPr>
        <w:t>)</w:t>
      </w:r>
      <w:r w:rsidR="00191CBE">
        <w:rPr>
          <w:rFonts w:hint="cs"/>
          <w:sz w:val="28"/>
          <w:szCs w:val="28"/>
          <w:rtl/>
        </w:rPr>
        <w:t xml:space="preserve"> الذي </w:t>
      </w:r>
      <w:r w:rsidR="00191CBE">
        <w:rPr>
          <w:sz w:val="28"/>
          <w:szCs w:val="28"/>
        </w:rPr>
        <w:t xml:space="preserve"> </w:t>
      </w:r>
      <w:r w:rsidR="00191CBE">
        <w:rPr>
          <w:sz w:val="28"/>
          <w:szCs w:val="28"/>
          <w:rtl/>
        </w:rPr>
        <w:t xml:space="preserve">يعطي </w:t>
      </w:r>
      <w:r w:rsidR="00191CBE">
        <w:rPr>
          <w:rFonts w:hint="cs"/>
          <w:sz w:val="28"/>
          <w:szCs w:val="28"/>
          <w:rtl/>
        </w:rPr>
        <w:t xml:space="preserve">عند </w:t>
      </w:r>
      <w:r w:rsidR="00191CBE">
        <w:rPr>
          <w:sz w:val="28"/>
          <w:szCs w:val="28"/>
          <w:rtl/>
        </w:rPr>
        <w:t>احتراق</w:t>
      </w:r>
      <w:r w:rsidR="00191CBE">
        <w:rPr>
          <w:rFonts w:hint="cs"/>
          <w:sz w:val="28"/>
          <w:szCs w:val="28"/>
          <w:rtl/>
        </w:rPr>
        <w:t>ه</w:t>
      </w:r>
      <w:r w:rsidR="00191CBE" w:rsidRPr="00BC2B56">
        <w:rPr>
          <w:sz w:val="28"/>
          <w:szCs w:val="28"/>
          <w:rtl/>
        </w:rPr>
        <w:t xml:space="preserve"> </w:t>
      </w:r>
      <w:r w:rsidR="00191CBE">
        <w:rPr>
          <w:rFonts w:hint="cs"/>
          <w:sz w:val="28"/>
          <w:szCs w:val="28"/>
          <w:rtl/>
          <w:lang w:bidi="ar-DZ"/>
        </w:rPr>
        <w:t>بوجود</w:t>
      </w:r>
      <w:r w:rsidR="00C64C01" w:rsidRPr="00080C43">
        <w:rPr>
          <w:rFonts w:hint="cs"/>
          <w:sz w:val="28"/>
          <w:szCs w:val="28"/>
          <w:rtl/>
          <w:lang w:bidi="ar-DZ"/>
        </w:rPr>
        <w:t xml:space="preserve"> وفرة من الاكسجين</w:t>
      </w:r>
      <w:r w:rsidR="0030704F" w:rsidRPr="00080C43">
        <w:rPr>
          <w:rFonts w:hint="cs"/>
          <w:sz w:val="28"/>
          <w:szCs w:val="28"/>
          <w:rtl/>
        </w:rPr>
        <w:t>،</w:t>
      </w:r>
      <w:r w:rsidR="00191CBE" w:rsidRPr="00080C43">
        <w:rPr>
          <w:rFonts w:hint="cs"/>
          <w:sz w:val="28"/>
          <w:szCs w:val="28"/>
          <w:rtl/>
        </w:rPr>
        <w:t xml:space="preserve">  </w:t>
      </w:r>
      <w:r w:rsidR="00C64C01" w:rsidRPr="00080C43">
        <w:rPr>
          <w:sz w:val="28"/>
          <w:szCs w:val="28"/>
          <w:rtl/>
        </w:rPr>
        <w:t xml:space="preserve">بخار الماء </w:t>
      </w:r>
      <w:r w:rsidR="00655A81" w:rsidRPr="00080C43">
        <w:rPr>
          <w:rFonts w:hint="cs"/>
          <w:sz w:val="28"/>
          <w:szCs w:val="28"/>
          <w:rtl/>
        </w:rPr>
        <w:t>وغاز ثنائي</w:t>
      </w:r>
      <w:r w:rsidR="00191CBE" w:rsidRPr="00080C43">
        <w:rPr>
          <w:sz w:val="28"/>
          <w:szCs w:val="28"/>
          <w:rtl/>
        </w:rPr>
        <w:t xml:space="preserve"> أكسيد الكربون </w:t>
      </w:r>
      <w:r w:rsidR="00191CBE" w:rsidRPr="00080C43">
        <w:rPr>
          <w:rFonts w:hint="cs"/>
          <w:sz w:val="28"/>
          <w:szCs w:val="28"/>
          <w:rtl/>
        </w:rPr>
        <w:t>.</w:t>
      </w:r>
    </w:p>
    <w:p w:rsidR="00191CBE" w:rsidRDefault="00191CBE" w:rsidP="00080C43">
      <w:pPr>
        <w:pStyle w:val="Paragraphedeliste"/>
        <w:numPr>
          <w:ilvl w:val="0"/>
          <w:numId w:val="21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083627">
        <w:rPr>
          <w:rFonts w:asciiTheme="majorBidi" w:hAnsiTheme="majorBidi" w:cstheme="majorBidi" w:hint="cs"/>
          <w:sz w:val="28"/>
          <w:szCs w:val="28"/>
          <w:rtl/>
        </w:rPr>
        <w:t>كيف يتم الكشف عن غاز ثنائي اكسيد الكربون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المنطلق</w:t>
      </w:r>
      <w:r w:rsidR="003D35E8"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080C43" w:rsidRPr="00FE76C0" w:rsidRDefault="00FE76C0" w:rsidP="00512C9A">
      <w:pPr>
        <w:bidi/>
        <w:spacing w:line="360" w:lineRule="auto"/>
        <w:ind w:left="360"/>
        <w:rPr>
          <w:rFonts w:asciiTheme="majorBidi" w:hAnsiTheme="majorBidi" w:cstheme="majorBidi"/>
          <w:b/>
          <w:bCs/>
          <w:rtl/>
        </w:rPr>
      </w:pPr>
      <w:r w:rsidRPr="00FE76C0">
        <w:rPr>
          <w:rFonts w:asciiTheme="majorBidi" w:hAnsiTheme="majorBidi" w:cstheme="majorBidi" w:hint="cs"/>
          <w:b/>
          <w:bCs/>
          <w:rtl/>
        </w:rPr>
        <w:t>...........................................................................................................................................................</w:t>
      </w:r>
    </w:p>
    <w:p w:rsidR="00FE76C0" w:rsidRPr="00080C43" w:rsidRDefault="00FE76C0" w:rsidP="00512C9A">
      <w:p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      </w:t>
      </w:r>
      <w:r w:rsidRPr="00FE76C0">
        <w:rPr>
          <w:rFonts w:asciiTheme="majorBidi" w:hAnsiTheme="majorBidi" w:cstheme="majorBidi" w:hint="cs"/>
          <w:b/>
          <w:bCs/>
          <w:rtl/>
        </w:rPr>
        <w:t>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b/>
          <w:bCs/>
          <w:rtl/>
        </w:rPr>
        <w:t>...</w:t>
      </w:r>
      <w:r w:rsidRPr="00FE76C0">
        <w:rPr>
          <w:rFonts w:asciiTheme="majorBidi" w:hAnsiTheme="majorBidi" w:cstheme="majorBidi" w:hint="cs"/>
          <w:b/>
          <w:bCs/>
          <w:rtl/>
        </w:rPr>
        <w:t>...................................</w:t>
      </w:r>
    </w:p>
    <w:p w:rsidR="00FE76C0" w:rsidRPr="00080C43" w:rsidRDefault="00191CBE" w:rsidP="00080C43">
      <w:pPr>
        <w:pStyle w:val="Paragraphedeliste"/>
        <w:numPr>
          <w:ilvl w:val="0"/>
          <w:numId w:val="21"/>
        </w:numPr>
        <w:tabs>
          <w:tab w:val="left" w:pos="2471"/>
        </w:tabs>
        <w:bidi/>
        <w:rPr>
          <w:sz w:val="28"/>
          <w:szCs w:val="28"/>
        </w:rPr>
      </w:pPr>
      <w:r w:rsidRPr="00773BB7">
        <w:rPr>
          <w:rFonts w:asciiTheme="majorBidi" w:hAnsiTheme="majorBidi" w:cstheme="majorBidi" w:hint="cs"/>
          <w:sz w:val="28"/>
          <w:szCs w:val="28"/>
          <w:rtl/>
        </w:rPr>
        <w:t xml:space="preserve">مثل هذا التحول  </w:t>
      </w:r>
      <w:proofErr w:type="spellStart"/>
      <w:r w:rsidRPr="00773BB7">
        <w:rPr>
          <w:rFonts w:asciiTheme="majorBidi" w:hAnsiTheme="majorBidi" w:cstheme="majorBidi" w:hint="cs"/>
          <w:sz w:val="28"/>
          <w:szCs w:val="28"/>
          <w:rtl/>
        </w:rPr>
        <w:t>باكمال</w:t>
      </w:r>
      <w:proofErr w:type="spellEnd"/>
      <w:r w:rsidRPr="00773BB7">
        <w:rPr>
          <w:rFonts w:asciiTheme="majorBidi" w:hAnsiTheme="majorBidi" w:cstheme="majorBidi" w:hint="cs"/>
          <w:sz w:val="28"/>
          <w:szCs w:val="28"/>
          <w:rtl/>
        </w:rPr>
        <w:t xml:space="preserve"> الجدول التالي </w:t>
      </w:r>
      <w:r w:rsidR="0030704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773BB7">
        <w:rPr>
          <w:rFonts w:asciiTheme="majorBidi" w:hAnsiTheme="majorBidi" w:cstheme="majorBidi" w:hint="cs"/>
          <w:sz w:val="28"/>
          <w:szCs w:val="28"/>
          <w:rtl/>
        </w:rPr>
        <w:t>:</w:t>
      </w:r>
      <w:r w:rsidR="0030704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637"/>
        <w:gridCol w:w="3842"/>
        <w:gridCol w:w="3434"/>
      </w:tblGrid>
      <w:tr w:rsidR="00EC12F6" w:rsidTr="007E6804">
        <w:tc>
          <w:tcPr>
            <w:tcW w:w="3637" w:type="dxa"/>
          </w:tcPr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المواد </w:t>
            </w:r>
            <w:r w:rsidRPr="00CA553E">
              <w:rPr>
                <w:rFonts w:asciiTheme="majorBidi" w:hAnsiTheme="majorBidi" w:cstheme="majorBidi" w:hint="cs"/>
                <w:b/>
                <w:bCs/>
                <w:rtl/>
              </w:rPr>
              <w:t>بعد التحول</w:t>
            </w:r>
          </w:p>
        </w:tc>
        <w:tc>
          <w:tcPr>
            <w:tcW w:w="3842" w:type="dxa"/>
          </w:tcPr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المواد </w:t>
            </w:r>
            <w:r w:rsidRPr="00CA553E">
              <w:rPr>
                <w:rFonts w:asciiTheme="majorBidi" w:hAnsiTheme="majorBidi" w:cstheme="majorBidi" w:hint="cs"/>
                <w:b/>
                <w:bCs/>
                <w:rtl/>
              </w:rPr>
              <w:t>قبل التحول</w:t>
            </w:r>
          </w:p>
        </w:tc>
        <w:tc>
          <w:tcPr>
            <w:tcW w:w="3434" w:type="dxa"/>
          </w:tcPr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احتراق </w:t>
            </w:r>
            <w:r w:rsidRPr="00165EB1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الميثان</w:t>
            </w:r>
          </w:p>
        </w:tc>
      </w:tr>
      <w:tr w:rsidR="00EC12F6" w:rsidTr="00080C43">
        <w:trPr>
          <w:trHeight w:val="782"/>
        </w:trPr>
        <w:tc>
          <w:tcPr>
            <w:tcW w:w="3637" w:type="dxa"/>
          </w:tcPr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بخار الما</w:t>
            </w:r>
            <w:r>
              <w:rPr>
                <w:rFonts w:hint="eastAsia"/>
                <w:sz w:val="28"/>
                <w:szCs w:val="28"/>
                <w:rtl/>
                <w:lang w:bidi="ar-DZ"/>
              </w:rPr>
              <w:t>ء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+ ...............................</w:t>
            </w:r>
          </w:p>
        </w:tc>
        <w:tc>
          <w:tcPr>
            <w:tcW w:w="3842" w:type="dxa"/>
          </w:tcPr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  +    غاز الميثان</w:t>
            </w:r>
          </w:p>
        </w:tc>
        <w:tc>
          <w:tcPr>
            <w:tcW w:w="3434" w:type="dxa"/>
          </w:tcPr>
          <w:p w:rsidR="00EC12F6" w:rsidRDefault="00EC12F6" w:rsidP="00080C43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كتابة التحول بالأسماء</w:t>
            </w:r>
          </w:p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</w:tr>
      <w:tr w:rsidR="00EC12F6" w:rsidTr="00655A81">
        <w:trPr>
          <w:trHeight w:val="1519"/>
        </w:trPr>
        <w:tc>
          <w:tcPr>
            <w:tcW w:w="3637" w:type="dxa"/>
          </w:tcPr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EC12F6" w:rsidRDefault="00EC12F6" w:rsidP="003D35E8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+</w:t>
            </w:r>
          </w:p>
        </w:tc>
        <w:tc>
          <w:tcPr>
            <w:tcW w:w="3842" w:type="dxa"/>
            <w:tcBorders>
              <w:bottom w:val="single" w:sz="4" w:space="0" w:color="000000" w:themeColor="text1"/>
            </w:tcBorders>
          </w:tcPr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+</w:t>
            </w:r>
          </w:p>
        </w:tc>
        <w:tc>
          <w:tcPr>
            <w:tcW w:w="3434" w:type="dxa"/>
          </w:tcPr>
          <w:p w:rsidR="00EC12F6" w:rsidRDefault="00EC12F6" w:rsidP="00080C4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EC12F6" w:rsidRDefault="00EC12F6" w:rsidP="00080C4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كتابة التحول بالنموذج ال</w:t>
            </w:r>
            <w:r w:rsidR="00AB19C2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متراص</w:t>
            </w:r>
          </w:p>
        </w:tc>
      </w:tr>
      <w:tr w:rsidR="00EC12F6" w:rsidTr="00AB19C2">
        <w:trPr>
          <w:trHeight w:val="826"/>
        </w:trPr>
        <w:tc>
          <w:tcPr>
            <w:tcW w:w="3637" w:type="dxa"/>
            <w:tcBorders>
              <w:right w:val="nil"/>
            </w:tcBorders>
          </w:tcPr>
          <w:p w:rsidR="00EC12F6" w:rsidRDefault="00EC12F6" w:rsidP="00080C43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................+ ................</w:t>
            </w:r>
          </w:p>
        </w:tc>
        <w:tc>
          <w:tcPr>
            <w:tcW w:w="3842" w:type="dxa"/>
            <w:tcBorders>
              <w:left w:val="nil"/>
            </w:tcBorders>
          </w:tcPr>
          <w:p w:rsidR="00EC12F6" w:rsidRDefault="00F86A57" w:rsidP="00080C43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>
                      <wp:simplePos x="0" y="0"/>
                      <wp:positionH relativeFrom="column">
                        <wp:posOffset>1842135</wp:posOffset>
                      </wp:positionH>
                      <wp:positionV relativeFrom="paragraph">
                        <wp:posOffset>112395</wp:posOffset>
                      </wp:positionV>
                      <wp:extent cx="916305" cy="0"/>
                      <wp:effectExtent l="26670" t="86360" r="28575" b="94615"/>
                      <wp:wrapNone/>
                      <wp:docPr id="6" name="AutoShape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63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14" o:spid="_x0000_s1026" type="#_x0000_t32" style="position:absolute;margin-left:145.05pt;margin-top:8.85pt;width:72.15pt;height: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" strokeweight="3pt">
                      <v:stroke endarrow="block"/>
                    </v:shape>
                  </w:pict>
                </mc:Fallback>
              </mc:AlternateContent>
            </w:r>
            <w:r w:rsidR="00EC12F6">
              <w:rPr>
                <w:rFonts w:hint="cs"/>
                <w:sz w:val="28"/>
                <w:szCs w:val="28"/>
                <w:rtl/>
                <w:lang w:bidi="ar-DZ"/>
              </w:rPr>
              <w:t xml:space="preserve">              .............+................</w:t>
            </w:r>
          </w:p>
        </w:tc>
        <w:tc>
          <w:tcPr>
            <w:tcW w:w="3434" w:type="dxa"/>
          </w:tcPr>
          <w:p w:rsidR="00EC12F6" w:rsidRDefault="00EC12F6" w:rsidP="00080C43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</w:rPr>
              <w:t>الصيغ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الكيميائية</w:t>
            </w:r>
          </w:p>
        </w:tc>
      </w:tr>
    </w:tbl>
    <w:p w:rsidR="003F43D0" w:rsidRPr="006C3625" w:rsidRDefault="003F43D0" w:rsidP="00080C43">
      <w:p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6C3625" w:rsidRDefault="006C3625" w:rsidP="00080C43">
      <w:pPr>
        <w:pStyle w:val="Paragraphedeliste"/>
        <w:numPr>
          <w:ilvl w:val="0"/>
          <w:numId w:val="21"/>
        </w:numPr>
        <w:bidi/>
        <w:ind w:left="425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كثيرا ما نسمع نشوب الحرائق و اختناق الاشخاص بالمنازل خاصة بالشتاء  عند استعمالهم  المدافئ الذي تشتغل بالغاز .</w:t>
      </w:r>
    </w:p>
    <w:p w:rsidR="006C3625" w:rsidRDefault="003F43D0" w:rsidP="00080C43">
      <w:pPr>
        <w:pStyle w:val="Paragraphedeliste"/>
        <w:numPr>
          <w:ilvl w:val="0"/>
          <w:numId w:val="23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بصفتك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تلميذ السنة الثانية متوسط برأيك كيف نتجنب</w:t>
      </w:r>
      <w:r w:rsidR="006C362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هذه</w:t>
      </w:r>
      <w:r w:rsidR="006C3625">
        <w:rPr>
          <w:rFonts w:asciiTheme="majorBidi" w:hAnsiTheme="majorBidi" w:cstheme="majorBidi" w:hint="cs"/>
          <w:sz w:val="28"/>
          <w:szCs w:val="28"/>
          <w:rtl/>
        </w:rPr>
        <w:t xml:space="preserve"> ال</w:t>
      </w:r>
      <w:r w:rsidR="00BA607A">
        <w:rPr>
          <w:rFonts w:asciiTheme="majorBidi" w:hAnsiTheme="majorBidi" w:cstheme="majorBidi" w:hint="cs"/>
          <w:sz w:val="28"/>
          <w:szCs w:val="28"/>
          <w:rtl/>
        </w:rPr>
        <w:t>حوادث.</w:t>
      </w:r>
    </w:p>
    <w:p w:rsidR="00080C43" w:rsidRPr="00BA607A" w:rsidRDefault="00BA607A" w:rsidP="00F86A57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 xml:space="preserve">    </w:t>
      </w:r>
      <w:r w:rsidRPr="00BA607A">
        <w:rPr>
          <w:rFonts w:asciiTheme="majorBidi" w:hAnsiTheme="majorBidi" w:cstheme="majorBidi" w:hint="cs"/>
          <w:b/>
          <w:bCs/>
          <w:rtl/>
        </w:rPr>
        <w:t>...........................................................................................................................................................</w:t>
      </w:r>
    </w:p>
    <w:p w:rsidR="00080C43" w:rsidRDefault="00BA607A" w:rsidP="00F86A57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 xml:space="preserve">   </w:t>
      </w:r>
      <w:r w:rsidRPr="00BA607A">
        <w:rPr>
          <w:rFonts w:asciiTheme="majorBidi" w:hAnsiTheme="majorBidi" w:cstheme="majorBidi" w:hint="cs"/>
          <w:b/>
          <w:bCs/>
          <w:rtl/>
        </w:rPr>
        <w:t xml:space="preserve"> ..........................................................................................................................................................</w:t>
      </w:r>
    </w:p>
    <w:p w:rsidR="00BA607A" w:rsidRPr="00FE76C0" w:rsidRDefault="00BA607A" w:rsidP="00F86A57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  <w:r w:rsidRPr="00BA607A">
        <w:rPr>
          <w:rFonts w:asciiTheme="majorBidi" w:hAnsiTheme="majorBidi" w:cstheme="majorBidi" w:hint="cs"/>
          <w:b/>
          <w:bCs/>
          <w:rtl/>
        </w:rPr>
        <w:t xml:space="preserve"> </w:t>
      </w:r>
      <w:r>
        <w:rPr>
          <w:rFonts w:asciiTheme="majorBidi" w:hAnsiTheme="majorBidi" w:cstheme="majorBidi" w:hint="cs"/>
          <w:b/>
          <w:bCs/>
          <w:rtl/>
        </w:rPr>
        <w:t xml:space="preserve">    </w:t>
      </w:r>
      <w:r w:rsidRPr="00FE76C0">
        <w:rPr>
          <w:rFonts w:asciiTheme="majorBidi" w:hAnsiTheme="majorBidi" w:cstheme="majorBidi" w:hint="cs"/>
          <w:b/>
          <w:bCs/>
          <w:rtl/>
        </w:rPr>
        <w:t>...........................................................................................................................................................</w:t>
      </w:r>
    </w:p>
    <w:p w:rsidR="00191CBE" w:rsidRDefault="00BA607A" w:rsidP="00080C43">
      <w:pPr>
        <w:bidi/>
        <w:spacing w:line="276" w:lineRule="auto"/>
        <w:rPr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rtl/>
        </w:rPr>
        <w:t xml:space="preserve">     </w:t>
      </w:r>
    </w:p>
    <w:p w:rsidR="00191CBE" w:rsidRPr="00191CBE" w:rsidRDefault="00F86A57" w:rsidP="00080C43">
      <w:pPr>
        <w:bidi/>
        <w:spacing w:line="276" w:lineRule="auto"/>
        <w:jc w:val="center"/>
        <w:rPr>
          <w:sz w:val="28"/>
          <w:szCs w:val="28"/>
          <w:rtl/>
        </w:rPr>
      </w:pPr>
      <w:r>
        <w:rPr>
          <w:rFonts w:ascii="Tempus Sans ITC" w:hAnsi="Tempus Sans ITC" w:cs="Achamel Soft Maghribi Assile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21590</wp:posOffset>
                </wp:positionV>
                <wp:extent cx="323850" cy="257175"/>
                <wp:effectExtent l="19050" t="20320" r="19050" b="17780"/>
                <wp:wrapNone/>
                <wp:docPr id="5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257175"/>
                        </a:xfrm>
                        <a:prstGeom prst="smileyFace">
                          <a:avLst>
                            <a:gd name="adj" fmla="val 4653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AutoShape 215" o:spid="_x0000_s1026" type="#_x0000_t96" style="position:absolute;margin-left:38.7pt;margin-top:1.7pt;width:25.5pt;height:20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" fillcolor="white [3201]" strokecolor="black [3200]" strokeweight="2.5pt">
                <v:shadow color="#868686"/>
              </v:shape>
            </w:pict>
          </mc:Fallback>
        </mc:AlternateContent>
      </w:r>
      <w:r w:rsidR="00080C43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</w:t>
      </w:r>
      <w:r w:rsidR="003F43D0" w:rsidRPr="007650AC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بالتوفيق </w:t>
      </w:r>
    </w:p>
    <w:p w:rsidR="00B10AC0" w:rsidRPr="003F43D0" w:rsidRDefault="00B10AC0" w:rsidP="00080C43">
      <w:pPr>
        <w:spacing w:line="276" w:lineRule="auto"/>
        <w:jc w:val="center"/>
        <w:rPr>
          <w:rFonts w:asciiTheme="majorBidi" w:hAnsiTheme="majorBidi" w:cstheme="majorBidi"/>
          <w:sz w:val="28"/>
          <w:szCs w:val="28"/>
          <w:u w:val="double"/>
        </w:rPr>
      </w:pPr>
    </w:p>
    <w:p w:rsidR="000E2A6A" w:rsidRDefault="002F7EE7" w:rsidP="003F43D0">
      <w:pPr>
        <w:bidi/>
        <w:jc w:val="right"/>
        <w:rPr>
          <w:b/>
          <w:bCs/>
          <w:sz w:val="28"/>
          <w:szCs w:val="28"/>
          <w:lang w:bidi="ar-DZ"/>
        </w:rPr>
      </w:pPr>
      <w:r w:rsidRPr="007650AC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lastRenderedPageBreak/>
        <w:t xml:space="preserve"> </w:t>
      </w:r>
    </w:p>
    <w:p w:rsidR="000E2A6A" w:rsidRPr="000E2A6A" w:rsidRDefault="000E2A6A" w:rsidP="000E2A6A">
      <w:pPr>
        <w:bidi/>
        <w:rPr>
          <w:sz w:val="28"/>
          <w:szCs w:val="28"/>
          <w:lang w:bidi="ar-DZ"/>
        </w:rPr>
      </w:pPr>
    </w:p>
    <w:p w:rsidR="002F7EE7" w:rsidRPr="000E2A6A" w:rsidRDefault="002F7EE7" w:rsidP="000E2A6A">
      <w:pPr>
        <w:tabs>
          <w:tab w:val="left" w:pos="3888"/>
        </w:tabs>
        <w:bidi/>
        <w:rPr>
          <w:sz w:val="28"/>
          <w:szCs w:val="28"/>
          <w:lang w:bidi="ar-DZ"/>
        </w:rPr>
      </w:pPr>
    </w:p>
    <w:sectPr w:rsidR="002F7EE7" w:rsidRPr="000E2A6A" w:rsidSect="00FE3F18">
      <w:footerReference w:type="default" r:id="rId13"/>
      <w:pgSz w:w="11906" w:h="16838"/>
      <w:pgMar w:top="426" w:right="707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4339" w:rsidRDefault="003E4339" w:rsidP="00FE3F18">
      <w:r>
        <w:separator/>
      </w:r>
    </w:p>
  </w:endnote>
  <w:endnote w:type="continuationSeparator" w:id="0">
    <w:p w:rsidR="003E4339" w:rsidRDefault="003E4339" w:rsidP="00FE3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51708163"/>
      <w:docPartObj>
        <w:docPartGallery w:val="Page Numbers (Bottom of Page)"/>
        <w:docPartUnique/>
      </w:docPartObj>
    </w:sdtPr>
    <w:sdtEndPr/>
    <w:sdtContent>
      <w:p w:rsidR="00080C43" w:rsidRDefault="00080C4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3C60">
          <w:rPr>
            <w:noProof/>
          </w:rPr>
          <w:t>2</w:t>
        </w:r>
        <w:r>
          <w:fldChar w:fldCharType="end"/>
        </w:r>
      </w:p>
    </w:sdtContent>
  </w:sdt>
  <w:p w:rsidR="00080C43" w:rsidRDefault="00080C4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4339" w:rsidRDefault="003E4339" w:rsidP="00FE3F18">
      <w:r>
        <w:separator/>
      </w:r>
    </w:p>
  </w:footnote>
  <w:footnote w:type="continuationSeparator" w:id="0">
    <w:p w:rsidR="003E4339" w:rsidRDefault="003E4339" w:rsidP="00FE3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25pt;height:9.75pt" o:bullet="t">
        <v:imagedata r:id="rId1" o:title="BD21300_"/>
      </v:shape>
    </w:pict>
  </w:numPicBullet>
  <w:abstractNum w:abstractNumId="0">
    <w:nsid w:val="05676231"/>
    <w:multiLevelType w:val="hybridMultilevel"/>
    <w:tmpl w:val="EB245E94"/>
    <w:lvl w:ilvl="0" w:tplc="FABA3580">
      <w:start w:val="1"/>
      <w:numFmt w:val="decimal"/>
      <w:lvlText w:val="%1)"/>
      <w:lvlJc w:val="left"/>
      <w:pPr>
        <w:ind w:left="861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>
    <w:nsid w:val="05CB6453"/>
    <w:multiLevelType w:val="hybridMultilevel"/>
    <w:tmpl w:val="38AC791C"/>
    <w:lvl w:ilvl="0" w:tplc="A6BE6AFA">
      <w:start w:val="1"/>
      <w:numFmt w:val="decimal"/>
      <w:lvlText w:val="%1)"/>
      <w:lvlJc w:val="left"/>
      <w:pPr>
        <w:ind w:left="502" w:hanging="360"/>
      </w:pPr>
      <w:rPr>
        <w:rFonts w:asciiTheme="minorBidi" w:hAnsiTheme="minorBidi"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06785D4E"/>
    <w:multiLevelType w:val="hybridMultilevel"/>
    <w:tmpl w:val="FE72E1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9526AB"/>
    <w:multiLevelType w:val="hybridMultilevel"/>
    <w:tmpl w:val="943E85CE"/>
    <w:lvl w:ilvl="0" w:tplc="9F8073D8">
      <w:start w:val="2"/>
      <w:numFmt w:val="decimal"/>
      <w:lvlText w:val="%1-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</w:lvl>
  </w:abstractNum>
  <w:abstractNum w:abstractNumId="4">
    <w:nsid w:val="0B2542C5"/>
    <w:multiLevelType w:val="hybridMultilevel"/>
    <w:tmpl w:val="7820FB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E67543"/>
    <w:multiLevelType w:val="hybridMultilevel"/>
    <w:tmpl w:val="42F4D594"/>
    <w:lvl w:ilvl="0" w:tplc="69BE12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880238"/>
    <w:multiLevelType w:val="hybridMultilevel"/>
    <w:tmpl w:val="FE72E1AA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1845351F"/>
    <w:multiLevelType w:val="hybridMultilevel"/>
    <w:tmpl w:val="3BA224EC"/>
    <w:lvl w:ilvl="0" w:tplc="0B226C9A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8E29F5"/>
    <w:multiLevelType w:val="hybridMultilevel"/>
    <w:tmpl w:val="13F2AF90"/>
    <w:lvl w:ilvl="0" w:tplc="D304C7A2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9">
    <w:nsid w:val="2074379E"/>
    <w:multiLevelType w:val="hybridMultilevel"/>
    <w:tmpl w:val="D71E452C"/>
    <w:lvl w:ilvl="0" w:tplc="E4A66D7E">
      <w:start w:val="1"/>
      <w:numFmt w:val="arabicAlpha"/>
      <w:lvlText w:val="%1)"/>
      <w:lvlJc w:val="left"/>
      <w:pPr>
        <w:ind w:left="1919" w:hanging="12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9" w:hanging="360"/>
      </w:pPr>
    </w:lvl>
    <w:lvl w:ilvl="2" w:tplc="040C001B" w:tentative="1">
      <w:start w:val="1"/>
      <w:numFmt w:val="lowerRoman"/>
      <w:lvlText w:val="%3."/>
      <w:lvlJc w:val="right"/>
      <w:pPr>
        <w:ind w:left="2519" w:hanging="180"/>
      </w:pPr>
    </w:lvl>
    <w:lvl w:ilvl="3" w:tplc="040C000F" w:tentative="1">
      <w:start w:val="1"/>
      <w:numFmt w:val="decimal"/>
      <w:lvlText w:val="%4."/>
      <w:lvlJc w:val="left"/>
      <w:pPr>
        <w:ind w:left="3239" w:hanging="360"/>
      </w:pPr>
    </w:lvl>
    <w:lvl w:ilvl="4" w:tplc="040C0019" w:tentative="1">
      <w:start w:val="1"/>
      <w:numFmt w:val="lowerLetter"/>
      <w:lvlText w:val="%5."/>
      <w:lvlJc w:val="left"/>
      <w:pPr>
        <w:ind w:left="3959" w:hanging="360"/>
      </w:pPr>
    </w:lvl>
    <w:lvl w:ilvl="5" w:tplc="040C001B" w:tentative="1">
      <w:start w:val="1"/>
      <w:numFmt w:val="lowerRoman"/>
      <w:lvlText w:val="%6."/>
      <w:lvlJc w:val="right"/>
      <w:pPr>
        <w:ind w:left="4679" w:hanging="180"/>
      </w:pPr>
    </w:lvl>
    <w:lvl w:ilvl="6" w:tplc="040C000F" w:tentative="1">
      <w:start w:val="1"/>
      <w:numFmt w:val="decimal"/>
      <w:lvlText w:val="%7."/>
      <w:lvlJc w:val="left"/>
      <w:pPr>
        <w:ind w:left="5399" w:hanging="360"/>
      </w:pPr>
    </w:lvl>
    <w:lvl w:ilvl="7" w:tplc="040C0019" w:tentative="1">
      <w:start w:val="1"/>
      <w:numFmt w:val="lowerLetter"/>
      <w:lvlText w:val="%8."/>
      <w:lvlJc w:val="left"/>
      <w:pPr>
        <w:ind w:left="6119" w:hanging="360"/>
      </w:pPr>
    </w:lvl>
    <w:lvl w:ilvl="8" w:tplc="040C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0">
    <w:nsid w:val="222F17CC"/>
    <w:multiLevelType w:val="hybridMultilevel"/>
    <w:tmpl w:val="F5F6923E"/>
    <w:lvl w:ilvl="0" w:tplc="040C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>
    <w:nsid w:val="29C36485"/>
    <w:multiLevelType w:val="hybridMultilevel"/>
    <w:tmpl w:val="78D898FC"/>
    <w:lvl w:ilvl="0" w:tplc="040C0013">
      <w:start w:val="1"/>
      <w:numFmt w:val="upperRoman"/>
      <w:lvlText w:val="%1."/>
      <w:lvlJc w:val="right"/>
      <w:pPr>
        <w:ind w:left="1170" w:hanging="360"/>
      </w:p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3391707B"/>
    <w:multiLevelType w:val="hybridMultilevel"/>
    <w:tmpl w:val="75721702"/>
    <w:lvl w:ilvl="0" w:tplc="912CCC42">
      <w:start w:val="3"/>
      <w:numFmt w:val="decimal"/>
      <w:lvlText w:val="%1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3">
    <w:nsid w:val="38C6508C"/>
    <w:multiLevelType w:val="hybridMultilevel"/>
    <w:tmpl w:val="F6246A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950EA5"/>
    <w:multiLevelType w:val="hybridMultilevel"/>
    <w:tmpl w:val="4F04DF50"/>
    <w:lvl w:ilvl="0" w:tplc="1CBA72A2">
      <w:start w:val="1"/>
      <w:numFmt w:val="decimal"/>
      <w:lvlText w:val="%1-"/>
      <w:lvlJc w:val="left"/>
      <w:pPr>
        <w:ind w:left="750" w:hanging="39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101D88"/>
    <w:multiLevelType w:val="hybridMultilevel"/>
    <w:tmpl w:val="B2340876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422A02D0"/>
    <w:multiLevelType w:val="hybridMultilevel"/>
    <w:tmpl w:val="47FABF3C"/>
    <w:lvl w:ilvl="0" w:tplc="040C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7">
    <w:nsid w:val="4B0D03CE"/>
    <w:multiLevelType w:val="hybridMultilevel"/>
    <w:tmpl w:val="E9563776"/>
    <w:lvl w:ilvl="0" w:tplc="F5C04ED0">
      <w:start w:val="1"/>
      <w:numFmt w:val="arabicAlpha"/>
      <w:lvlText w:val="%1)"/>
      <w:lvlJc w:val="left"/>
      <w:pPr>
        <w:ind w:left="7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8">
    <w:nsid w:val="4BD866B1"/>
    <w:multiLevelType w:val="hybridMultilevel"/>
    <w:tmpl w:val="1BDC451E"/>
    <w:lvl w:ilvl="0" w:tplc="FF727B58">
      <w:start w:val="6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800145"/>
    <w:multiLevelType w:val="hybridMultilevel"/>
    <w:tmpl w:val="D05C08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8159A5"/>
    <w:multiLevelType w:val="hybridMultilevel"/>
    <w:tmpl w:val="1D828254"/>
    <w:lvl w:ilvl="0" w:tplc="4A68E2D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80C0AB1"/>
    <w:multiLevelType w:val="hybridMultilevel"/>
    <w:tmpl w:val="A142E2D0"/>
    <w:lvl w:ilvl="0" w:tplc="040C0011">
      <w:start w:val="1"/>
      <w:numFmt w:val="decimal"/>
      <w:lvlText w:val="%1)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2">
    <w:nsid w:val="5A722134"/>
    <w:multiLevelType w:val="hybridMultilevel"/>
    <w:tmpl w:val="C86ED0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CF4EB3"/>
    <w:multiLevelType w:val="hybridMultilevel"/>
    <w:tmpl w:val="719ABED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3DE15B8"/>
    <w:multiLevelType w:val="hybridMultilevel"/>
    <w:tmpl w:val="18CEDF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161443"/>
    <w:multiLevelType w:val="hybridMultilevel"/>
    <w:tmpl w:val="04C2F2F6"/>
    <w:lvl w:ilvl="0" w:tplc="1CBA72A2">
      <w:start w:val="1"/>
      <w:numFmt w:val="decimal"/>
      <w:lvlText w:val="%1-"/>
      <w:lvlJc w:val="left"/>
      <w:pPr>
        <w:ind w:left="1305" w:hanging="39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995" w:hanging="360"/>
      </w:pPr>
    </w:lvl>
    <w:lvl w:ilvl="2" w:tplc="040C001B" w:tentative="1">
      <w:start w:val="1"/>
      <w:numFmt w:val="lowerRoman"/>
      <w:lvlText w:val="%3."/>
      <w:lvlJc w:val="right"/>
      <w:pPr>
        <w:ind w:left="2715" w:hanging="180"/>
      </w:pPr>
    </w:lvl>
    <w:lvl w:ilvl="3" w:tplc="040C000F" w:tentative="1">
      <w:start w:val="1"/>
      <w:numFmt w:val="decimal"/>
      <w:lvlText w:val="%4."/>
      <w:lvlJc w:val="left"/>
      <w:pPr>
        <w:ind w:left="3435" w:hanging="360"/>
      </w:pPr>
    </w:lvl>
    <w:lvl w:ilvl="4" w:tplc="040C0019" w:tentative="1">
      <w:start w:val="1"/>
      <w:numFmt w:val="lowerLetter"/>
      <w:lvlText w:val="%5."/>
      <w:lvlJc w:val="left"/>
      <w:pPr>
        <w:ind w:left="4155" w:hanging="360"/>
      </w:pPr>
    </w:lvl>
    <w:lvl w:ilvl="5" w:tplc="040C001B" w:tentative="1">
      <w:start w:val="1"/>
      <w:numFmt w:val="lowerRoman"/>
      <w:lvlText w:val="%6."/>
      <w:lvlJc w:val="right"/>
      <w:pPr>
        <w:ind w:left="4875" w:hanging="180"/>
      </w:pPr>
    </w:lvl>
    <w:lvl w:ilvl="6" w:tplc="040C000F" w:tentative="1">
      <w:start w:val="1"/>
      <w:numFmt w:val="decimal"/>
      <w:lvlText w:val="%7."/>
      <w:lvlJc w:val="left"/>
      <w:pPr>
        <w:ind w:left="5595" w:hanging="360"/>
      </w:pPr>
    </w:lvl>
    <w:lvl w:ilvl="7" w:tplc="040C0019" w:tentative="1">
      <w:start w:val="1"/>
      <w:numFmt w:val="lowerLetter"/>
      <w:lvlText w:val="%8."/>
      <w:lvlJc w:val="left"/>
      <w:pPr>
        <w:ind w:left="6315" w:hanging="360"/>
      </w:pPr>
    </w:lvl>
    <w:lvl w:ilvl="8" w:tplc="040C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26">
    <w:nsid w:val="6988504D"/>
    <w:multiLevelType w:val="hybridMultilevel"/>
    <w:tmpl w:val="E5CEA174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7">
    <w:nsid w:val="75F7629A"/>
    <w:multiLevelType w:val="hybridMultilevel"/>
    <w:tmpl w:val="07B04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23"/>
  </w:num>
  <w:num w:numId="4">
    <w:abstractNumId w:val="15"/>
  </w:num>
  <w:num w:numId="5">
    <w:abstractNumId w:val="20"/>
  </w:num>
  <w:num w:numId="6">
    <w:abstractNumId w:val="27"/>
  </w:num>
  <w:num w:numId="7">
    <w:abstractNumId w:val="21"/>
  </w:num>
  <w:num w:numId="8">
    <w:abstractNumId w:val="1"/>
  </w:num>
  <w:num w:numId="9">
    <w:abstractNumId w:val="0"/>
  </w:num>
  <w:num w:numId="10">
    <w:abstractNumId w:val="4"/>
  </w:num>
  <w:num w:numId="11">
    <w:abstractNumId w:val="7"/>
  </w:num>
  <w:num w:numId="12">
    <w:abstractNumId w:val="14"/>
  </w:num>
  <w:num w:numId="13">
    <w:abstractNumId w:val="25"/>
  </w:num>
  <w:num w:numId="14">
    <w:abstractNumId w:val="8"/>
  </w:num>
  <w:num w:numId="15">
    <w:abstractNumId w:val="6"/>
  </w:num>
  <w:num w:numId="16">
    <w:abstractNumId w:val="12"/>
  </w:num>
  <w:num w:numId="17">
    <w:abstractNumId w:val="9"/>
  </w:num>
  <w:num w:numId="18">
    <w:abstractNumId w:val="13"/>
  </w:num>
  <w:num w:numId="19">
    <w:abstractNumId w:val="19"/>
  </w:num>
  <w:num w:numId="20">
    <w:abstractNumId w:val="3"/>
  </w:num>
  <w:num w:numId="21">
    <w:abstractNumId w:val="22"/>
  </w:num>
  <w:num w:numId="22">
    <w:abstractNumId w:val="10"/>
  </w:num>
  <w:num w:numId="23">
    <w:abstractNumId w:val="16"/>
  </w:num>
  <w:num w:numId="24">
    <w:abstractNumId w:val="17"/>
  </w:num>
  <w:num w:numId="25">
    <w:abstractNumId w:val="11"/>
  </w:num>
  <w:num w:numId="26">
    <w:abstractNumId w:val="2"/>
  </w:num>
  <w:num w:numId="27">
    <w:abstractNumId w:val="26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D9B"/>
    <w:rsid w:val="00007B95"/>
    <w:rsid w:val="00012654"/>
    <w:rsid w:val="00080C43"/>
    <w:rsid w:val="000C1A8F"/>
    <w:rsid w:val="000D6D53"/>
    <w:rsid w:val="000E2A6A"/>
    <w:rsid w:val="0010638E"/>
    <w:rsid w:val="001102F5"/>
    <w:rsid w:val="00114315"/>
    <w:rsid w:val="00127905"/>
    <w:rsid w:val="00151F36"/>
    <w:rsid w:val="00191CBE"/>
    <w:rsid w:val="001A2B10"/>
    <w:rsid w:val="001A546E"/>
    <w:rsid w:val="001A613B"/>
    <w:rsid w:val="001A6BBD"/>
    <w:rsid w:val="001D04AD"/>
    <w:rsid w:val="001E203D"/>
    <w:rsid w:val="00243177"/>
    <w:rsid w:val="00286F90"/>
    <w:rsid w:val="002E5DE4"/>
    <w:rsid w:val="002E6277"/>
    <w:rsid w:val="002F7EE7"/>
    <w:rsid w:val="003013F6"/>
    <w:rsid w:val="00303759"/>
    <w:rsid w:val="0030704F"/>
    <w:rsid w:val="003346AD"/>
    <w:rsid w:val="00337565"/>
    <w:rsid w:val="00366F3C"/>
    <w:rsid w:val="00376B23"/>
    <w:rsid w:val="00394D9B"/>
    <w:rsid w:val="003A5127"/>
    <w:rsid w:val="003D0A95"/>
    <w:rsid w:val="003D35E8"/>
    <w:rsid w:val="003D37F5"/>
    <w:rsid w:val="003E4339"/>
    <w:rsid w:val="003F07FA"/>
    <w:rsid w:val="003F43D0"/>
    <w:rsid w:val="00405B7A"/>
    <w:rsid w:val="00411487"/>
    <w:rsid w:val="004120EA"/>
    <w:rsid w:val="0042771A"/>
    <w:rsid w:val="00434B74"/>
    <w:rsid w:val="004369AA"/>
    <w:rsid w:val="00443333"/>
    <w:rsid w:val="00450C3B"/>
    <w:rsid w:val="00455982"/>
    <w:rsid w:val="004706EF"/>
    <w:rsid w:val="004C01D7"/>
    <w:rsid w:val="004D11B1"/>
    <w:rsid w:val="00512C9A"/>
    <w:rsid w:val="005208AD"/>
    <w:rsid w:val="0054619D"/>
    <w:rsid w:val="005724DB"/>
    <w:rsid w:val="00595D10"/>
    <w:rsid w:val="005A3E16"/>
    <w:rsid w:val="005E6286"/>
    <w:rsid w:val="00607B1C"/>
    <w:rsid w:val="00642274"/>
    <w:rsid w:val="0064309C"/>
    <w:rsid w:val="00655A81"/>
    <w:rsid w:val="00656746"/>
    <w:rsid w:val="00670548"/>
    <w:rsid w:val="00680686"/>
    <w:rsid w:val="00681DBE"/>
    <w:rsid w:val="006C1703"/>
    <w:rsid w:val="006C3625"/>
    <w:rsid w:val="006F78AE"/>
    <w:rsid w:val="007650AC"/>
    <w:rsid w:val="00773BB7"/>
    <w:rsid w:val="00781E89"/>
    <w:rsid w:val="00792138"/>
    <w:rsid w:val="007C724F"/>
    <w:rsid w:val="007E4337"/>
    <w:rsid w:val="007F3034"/>
    <w:rsid w:val="00820611"/>
    <w:rsid w:val="008527DF"/>
    <w:rsid w:val="008655FC"/>
    <w:rsid w:val="008D2593"/>
    <w:rsid w:val="008D3F8F"/>
    <w:rsid w:val="008D4E48"/>
    <w:rsid w:val="008E194D"/>
    <w:rsid w:val="008F7077"/>
    <w:rsid w:val="00916F80"/>
    <w:rsid w:val="00932F9B"/>
    <w:rsid w:val="009433B4"/>
    <w:rsid w:val="00965F61"/>
    <w:rsid w:val="009B7B77"/>
    <w:rsid w:val="009C5904"/>
    <w:rsid w:val="009D3FB3"/>
    <w:rsid w:val="00A02644"/>
    <w:rsid w:val="00A13788"/>
    <w:rsid w:val="00A442C1"/>
    <w:rsid w:val="00A60DF4"/>
    <w:rsid w:val="00A67092"/>
    <w:rsid w:val="00AB19C2"/>
    <w:rsid w:val="00AE5222"/>
    <w:rsid w:val="00AF65B5"/>
    <w:rsid w:val="00B01482"/>
    <w:rsid w:val="00B060F5"/>
    <w:rsid w:val="00B10AC0"/>
    <w:rsid w:val="00B20648"/>
    <w:rsid w:val="00B44C36"/>
    <w:rsid w:val="00B45D36"/>
    <w:rsid w:val="00B55BC2"/>
    <w:rsid w:val="00B60B32"/>
    <w:rsid w:val="00B85910"/>
    <w:rsid w:val="00B87699"/>
    <w:rsid w:val="00BA0794"/>
    <w:rsid w:val="00BA5005"/>
    <w:rsid w:val="00BA607A"/>
    <w:rsid w:val="00BA609D"/>
    <w:rsid w:val="00C35E53"/>
    <w:rsid w:val="00C64C01"/>
    <w:rsid w:val="00C86259"/>
    <w:rsid w:val="00CB5E1E"/>
    <w:rsid w:val="00D84362"/>
    <w:rsid w:val="00D87A47"/>
    <w:rsid w:val="00DA3735"/>
    <w:rsid w:val="00DB6F54"/>
    <w:rsid w:val="00DE5D6C"/>
    <w:rsid w:val="00DE65AE"/>
    <w:rsid w:val="00E2613F"/>
    <w:rsid w:val="00E266D1"/>
    <w:rsid w:val="00E468AB"/>
    <w:rsid w:val="00E705B6"/>
    <w:rsid w:val="00EC12F6"/>
    <w:rsid w:val="00ED07CD"/>
    <w:rsid w:val="00ED4B5D"/>
    <w:rsid w:val="00EE5866"/>
    <w:rsid w:val="00F43C60"/>
    <w:rsid w:val="00F70A00"/>
    <w:rsid w:val="00F80009"/>
    <w:rsid w:val="00F86A57"/>
    <w:rsid w:val="00FB0FD6"/>
    <w:rsid w:val="00FB39AB"/>
    <w:rsid w:val="00FE0134"/>
    <w:rsid w:val="00FE3F18"/>
    <w:rsid w:val="00FE76C0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F36"/>
    <w:pPr>
      <w:spacing w:after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1A2B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4C01D7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E3F1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FE3F1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E3F1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3F1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5598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5982"/>
    <w:rPr>
      <w:rFonts w:ascii="Tahoma" w:eastAsia="Times New Roman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F36"/>
    <w:pPr>
      <w:spacing w:after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1A2B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4C01D7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E3F1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FE3F1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E3F1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3F1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5598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5982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microsoft.com/office/2007/relationships/stylesWithEffects" Target="stylesWithEffect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Pictures\ggggg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6557D1-03ED-4F6F-8740-E19068911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ggggg</Template>
  <TotalTime>19</TotalTime>
  <Pages>3</Pages>
  <Words>765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acer</cp:lastModifiedBy>
  <cp:revision>6</cp:revision>
  <dcterms:created xsi:type="dcterms:W3CDTF">2023-11-28T21:33:00Z</dcterms:created>
  <dcterms:modified xsi:type="dcterms:W3CDTF">2023-12-02T12:10:00Z</dcterms:modified>
</cp:coreProperties>
</file>
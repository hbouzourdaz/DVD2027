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10602" w:type="dxa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5669"/>
        <w:gridCol w:w="2268"/>
      </w:tblGrid>
      <w:tr w:rsidR="000A61EE" w:rsidRPr="000A61EE" w:rsidTr="000A61EE">
        <w:trPr>
          <w:trHeight w:val="558"/>
          <w:jc w:val="center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1EE" w:rsidRPr="000A61EE" w:rsidRDefault="000A61EE" w:rsidP="000A61EE">
            <w:pPr>
              <w:bidi/>
              <w:rPr>
                <w:rFonts w:ascii="29LT Azer" w:hAnsi="29LT Azer" w:cs="29LT Azer"/>
              </w:rPr>
            </w:pPr>
            <w:proofErr w:type="gramStart"/>
            <w:r w:rsidRPr="000A61EE">
              <w:rPr>
                <w:rFonts w:ascii="29LT Azer" w:hAnsi="29LT Azer" w:cs="29LT Azer"/>
                <w:sz w:val="28"/>
                <w:szCs w:val="28"/>
                <w:rtl/>
              </w:rPr>
              <w:t>المستوى :</w:t>
            </w:r>
            <w:r>
              <w:rPr>
                <w:rFonts w:ascii="29LT Azer" w:hAnsi="29LT Azer" w:cs="29LT Azer" w:hint="cs"/>
                <w:sz w:val="28"/>
                <w:szCs w:val="28"/>
                <w:rtl/>
              </w:rPr>
              <w:t>الثانية</w:t>
            </w:r>
            <w:proofErr w:type="gramEnd"/>
            <w:r>
              <w:rPr>
                <w:rFonts w:ascii="29LT Azer" w:hAnsi="29LT Azer" w:cs="29LT Azer" w:hint="cs"/>
                <w:sz w:val="28"/>
                <w:szCs w:val="28"/>
                <w:rtl/>
              </w:rPr>
              <w:t xml:space="preserve"> </w:t>
            </w:r>
            <w:r w:rsidRPr="000A61EE">
              <w:rPr>
                <w:rFonts w:ascii="29LT Azer" w:hAnsi="29LT Azer" w:cs="29LT Azer"/>
                <w:sz w:val="28"/>
                <w:szCs w:val="28"/>
                <w:rtl/>
              </w:rPr>
              <w:t>متوسط</w:t>
            </w:r>
          </w:p>
        </w:tc>
        <w:tc>
          <w:tcPr>
            <w:tcW w:w="56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1EE" w:rsidRPr="000A61EE" w:rsidRDefault="000A61EE" w:rsidP="000A61EE">
            <w:pPr>
              <w:bidi/>
            </w:pPr>
            <w:r w:rsidRPr="000A61E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9F3FD9A" wp14:editId="2416843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22225</wp:posOffset>
                      </wp:positionV>
                      <wp:extent cx="3456000" cy="554355"/>
                      <wp:effectExtent l="0" t="0" r="0" b="0"/>
                      <wp:wrapSquare wrapText="bothSides"/>
                      <wp:docPr id="2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56000" cy="5543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0A61EE" w:rsidRPr="000A61EE" w:rsidRDefault="000A61EE" w:rsidP="000A61EE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="A Jannat LT" w:hAnsi="A Jannat LT" w:cs="A Jannat LT"/>
                                      <w:b/>
                                      <w:sz w:val="10"/>
                                      <w:szCs w:val="1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rgbClr w14:val="A6A6A6"/>
                                        </w14:contourClr>
                                      </w14:props3d>
                                    </w:rPr>
                                  </w:pPr>
                                  <w:r w:rsidRPr="000A61EE">
                                    <w:rPr>
                                      <w:rFonts w:ascii="A Jannat LT" w:hAnsi="A Jannat LT" w:cs="A Jannat LT"/>
                                      <w:b/>
                                      <w:sz w:val="10"/>
                                      <w:szCs w:val="10"/>
                                      <w:rtl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rgbClr w14:val="A6A6A6"/>
                                        </w14:contourClr>
                                      </w14:props3d>
                                    </w:rPr>
                                    <w:t>اختبار الفصل الأول في مادة العلوم الفيزيائية والتكنولوجيا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InflateBottom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harsh" dir="t"/>
                              </a:scene3d>
                              <a:sp3d extrusionH="57150" prstMaterial="matte">
                                <a:bevelT w="63500" h="12700" prst="angle"/>
                                <a:contourClr>
                                  <a:schemeClr val="bg1">
                                    <a:lumMod val="65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F3FD9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6" type="#_x0000_t202" style="position:absolute;left:0;text-align:left;margin-left:-5.15pt;margin-top:1.75pt;width:272.15pt;height:43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kvLxQIAAHsFAAAOAAAAZHJzL2Uyb0RvYy54bWysVEtv2zAMvg/YfxB0X/N0ugV1irRFtgHt&#10;WqwdCuymyHIsQBY1Sknc/fpRktNmW0/DLjJF0p/4+Miz8641bKfQa7AlH50MOVNWQqXtpuTfHlbv&#10;3nPmg7CVMGBVyZ+U5+eLt2/O9m6uxtCAqRQyArF+vnclb0Jw88HAy0a1wp+AU5aMNWArAl1xM6hQ&#10;7Am9NYPxcDgb7AErhyCV96S9yka+SPh1rWS4rWuvAjMlp9hCOjGd63gOFmdivkHhGi37MMQ/RNEK&#10;benRZ6grEQTbov4LqtUSwUMdTiS0A6hrLVXKgbIZDf/I5r4RTqVcqDjePZfJ/z9Y+WV3h0xXJR9z&#10;ZkVLLfpOjWKVYkF1QbFRLNHe+Tl53jvyDd0FdNTqg96TMmbe1djGL+XEyE7FfnouMCExScrJtJgN&#10;h2SSZCuK6aQoIszg5W+HPnxU0LIolBypgamuYnftQ3Y9uMTHLKy0MamJxv6mIMysUYkF/d8xkRxw&#10;lEK37vrs1lA9UXIImSHeyZWmCK6FD3cCiRIUNNE83NJRG9iXHHqJswbw52v66E+dIitne6JYyf2P&#10;rUDFmflsqYcfRtNp5GS6TIvTMV3w2LI+tthtewnE4hENlJNJjP7BHMQaoX2kaVjGV8kkrKS3Sx4O&#10;4mXIxKdpkmq5TE7EQifCtb13MkLHEsb6PnSPAl3fhEiEz7Y2IqgLCAHa1zqS/8gtWG4D1Dq2S8y9&#10;VFZNqihKoheKHhQwNNAP3grBhjyKRm+a8FVvGGpaII1A33BW6ZRGbv8RoHeTilFwuI3r5xNR6nRU&#10;UOYxgxuKFrWggtHmCHGKxHytdso8MGrebFJEGjaU8/g0Spluwm6MyoFICgm2eGkwZ0H7SNGF7SLk&#10;epNLZbbtDVRZNyPEtE+IeWl9RffE7WOoaKSoSR8JmFnXX2jCk3tflLhCju/J62VnLn4BAAD//wMA&#10;UEsDBBQABgAIAAAAIQCPlO2E3QAAAAgBAAAPAAAAZHJzL2Rvd25yZXYueG1sTI/BTsMwEETvSPyD&#10;tUjcWrukQW3IpkIgriAKVOrNTbZJRLyOYrcJf89yosfRjGbe5JvJdepMQ2g9IyzmBhRx6auWa4TP&#10;j5fZClSIlivbeSaEHwqwKa6vcptVfuR3Om9jraSEQ2YRmhj7TOtQNuRsmPueWLyjH5yNIodaV4Md&#10;pdx1+s6Ye+1sy7LQ2J6eGiq/tyeH8PV63O+W5q1+dmk/+slodmuNeHszPT6AijTF/zD84Qs6FMJ0&#10;8CeuguoQZguTSBQhSUGJnyZL+XZAWJsV6CLXlweKXwAAAP//AwBQSwECLQAUAAYACAAAACEAtoM4&#10;kv4AAADhAQAAEwAAAAAAAAAAAAAAAAAAAAAAW0NvbnRlbnRfVHlwZXNdLnhtbFBLAQItABQABgAI&#10;AAAAIQA4/SH/1gAAAJQBAAALAAAAAAAAAAAAAAAAAC8BAABfcmVscy8ucmVsc1BLAQItABQABgAI&#10;AAAAIQA+dkvLxQIAAHsFAAAOAAAAAAAAAAAAAAAAAC4CAABkcnMvZTJvRG9jLnhtbFBLAQItABQA&#10;BgAIAAAAIQCPlO2E3QAAAAgBAAAPAAAAAAAAAAAAAAAAAB8FAABkcnMvZG93bnJldi54bWxQSwUG&#10;AAAAAAQABADzAAAAKQYAAAAA&#10;" filled="f" stroked="f">
                      <v:textbox>
                        <w:txbxContent>
                          <w:p w:rsidR="000A61EE" w:rsidRPr="000A61EE" w:rsidRDefault="000A61EE" w:rsidP="000A61EE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 Jannat LT" w:hAnsi="A Jannat LT" w:cs="A Jannat LT"/>
                                <w:b/>
                                <w:sz w:val="10"/>
                                <w:szCs w:val="1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rgbClr w14:val="A6A6A6"/>
                                  </w14:contourClr>
                                </w14:props3d>
                              </w:rPr>
                            </w:pPr>
                            <w:r w:rsidRPr="000A61EE">
                              <w:rPr>
                                <w:rFonts w:ascii="A Jannat LT" w:hAnsi="A Jannat LT" w:cs="A Jannat LT"/>
                                <w:b/>
                                <w:sz w:val="10"/>
                                <w:szCs w:val="10"/>
                                <w:rtl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rgbClr w14:val="A6A6A6"/>
                                  </w14:contourClr>
                                </w14:props3d>
                              </w:rPr>
                              <w:t>اختبار الفصل الأول في مادة العلوم الفيزيائية والتكنولوجيا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1EE" w:rsidRPr="000A61EE" w:rsidRDefault="000A61EE" w:rsidP="000A61EE">
            <w:pPr>
              <w:bidi/>
              <w:rPr>
                <w:rFonts w:ascii="29LT Azer" w:hAnsi="29LT Azer" w:cs="29LT Azer"/>
                <w:rtl/>
              </w:rPr>
            </w:pPr>
            <w:r w:rsidRPr="000A61EE">
              <w:rPr>
                <w:rFonts w:ascii="29LT Azer" w:hAnsi="29LT Azer" w:cs="29LT Azer"/>
                <w:sz w:val="28"/>
                <w:szCs w:val="28"/>
                <w:rtl/>
              </w:rPr>
              <w:t>متوسطة البحيرة</w:t>
            </w:r>
          </w:p>
        </w:tc>
      </w:tr>
      <w:tr w:rsidR="000A61EE" w:rsidRPr="000A61EE" w:rsidTr="000A61EE">
        <w:trPr>
          <w:trHeight w:val="397"/>
          <w:jc w:val="center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1EE" w:rsidRPr="000A61EE" w:rsidRDefault="000A61EE" w:rsidP="000A61EE">
            <w:pPr>
              <w:bidi/>
              <w:rPr>
                <w:rFonts w:ascii="29LT Azer" w:hAnsi="29LT Azer" w:cs="29LT Azer"/>
              </w:rPr>
            </w:pPr>
            <w:proofErr w:type="gramStart"/>
            <w:r w:rsidRPr="000A61EE">
              <w:rPr>
                <w:rFonts w:ascii="29LT Azer" w:hAnsi="29LT Azer" w:cs="29LT Azer"/>
                <w:sz w:val="28"/>
                <w:szCs w:val="28"/>
                <w:rtl/>
              </w:rPr>
              <w:t>المدة :ساعة</w:t>
            </w:r>
            <w:proofErr w:type="gramEnd"/>
            <w:r w:rsidRPr="000A61EE">
              <w:rPr>
                <w:rFonts w:ascii="29LT Azer" w:hAnsi="29LT Azer" w:cs="29LT Azer"/>
                <w:sz w:val="28"/>
                <w:szCs w:val="28"/>
                <w:rtl/>
              </w:rPr>
              <w:t xml:space="preserve"> ونصف</w:t>
            </w:r>
          </w:p>
        </w:tc>
        <w:tc>
          <w:tcPr>
            <w:tcW w:w="56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1EE" w:rsidRPr="000A61EE" w:rsidRDefault="000A61EE" w:rsidP="000A61EE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1EE" w:rsidRPr="000A61EE" w:rsidRDefault="000A61EE" w:rsidP="000A61EE">
            <w:pPr>
              <w:bidi/>
              <w:rPr>
                <w:rFonts w:ascii="29LT Azer" w:hAnsi="29LT Azer" w:cs="29LT Azer"/>
              </w:rPr>
            </w:pPr>
            <w:proofErr w:type="gramStart"/>
            <w:r w:rsidRPr="00680750">
              <w:rPr>
                <w:rFonts w:ascii="29LT Azer" w:hAnsi="29LT Azer" w:cs="29LT Azer"/>
                <w:sz w:val="24"/>
                <w:szCs w:val="24"/>
                <w:rtl/>
              </w:rPr>
              <w:t>يوم :</w:t>
            </w:r>
            <w:proofErr w:type="gramEnd"/>
            <w:r w:rsidRPr="00680750">
              <w:rPr>
                <w:rFonts w:ascii="29LT Azer" w:hAnsi="29LT Azer" w:cs="29LT Azer"/>
                <w:sz w:val="24"/>
                <w:szCs w:val="24"/>
                <w:rtl/>
              </w:rPr>
              <w:t xml:space="preserve">  </w:t>
            </w:r>
            <w:r w:rsidR="00680750" w:rsidRPr="00680750">
              <w:rPr>
                <w:rFonts w:ascii="29LT Azer" w:hAnsi="29LT Azer" w:cs="29LT Azer" w:hint="cs"/>
                <w:sz w:val="24"/>
                <w:szCs w:val="24"/>
                <w:rtl/>
              </w:rPr>
              <w:t>06</w:t>
            </w:r>
            <w:r w:rsidRPr="00680750">
              <w:rPr>
                <w:rFonts w:ascii="29LT Azer" w:hAnsi="29LT Azer" w:cs="29LT Azer"/>
                <w:sz w:val="24"/>
                <w:szCs w:val="24"/>
                <w:rtl/>
              </w:rPr>
              <w:t xml:space="preserve"> ديسمبر 2023</w:t>
            </w:r>
          </w:p>
        </w:tc>
      </w:tr>
    </w:tbl>
    <w:p w:rsidR="000A61EE" w:rsidRDefault="000A61EE" w:rsidP="00567113">
      <w:pPr>
        <w:bidi/>
        <w:rPr>
          <w:rtl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2095479</wp:posOffset>
                </wp:positionH>
                <wp:positionV relativeFrom="paragraph">
                  <wp:posOffset>206282</wp:posOffset>
                </wp:positionV>
                <wp:extent cx="2969231" cy="349322"/>
                <wp:effectExtent l="0" t="0" r="22225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9231" cy="349322"/>
                        </a:xfrm>
                        <a:prstGeom prst="round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61EE" w:rsidRPr="000A61EE" w:rsidRDefault="000A61EE" w:rsidP="000A61EE">
                            <w:pPr>
                              <w:jc w:val="center"/>
                              <w:rPr>
                                <w:rFonts w:ascii="29LT Azer" w:hAnsi="29LT Azer" w:cs="29LT Azer"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0A61EE">
                              <w:rPr>
                                <w:rFonts w:ascii="29LT Azer" w:hAnsi="29LT Azer" w:cs="29LT Azer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ممنوع استعمال المصحح والقلم الأحمر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1" o:spid="_x0000_s1027" style="position:absolute;left:0;text-align:left;margin-left:165pt;margin-top:16.25pt;width:233.8pt;height:2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+j2ggIAAEQFAAAOAAAAZHJzL2Uyb0RvYy54bWysVEtu2zAQ3RfoHQjuG9mKm9RG5MBIkKJA&#10;kBhJiqxpirSFUhx2SFtyT9O79GIdUrJipEEXRTfUUPN/84YXl21t2E6hr8AWfHwy4kxZCWVl1wX/&#10;+nTz4RNnPghbCgNWFXyvPL+cv3930biZymEDplTIKIj1s8YVfBOCm2WZlxtVC38CTllSasBaBLri&#10;OitRNBS9Nlk+Gp1lDWDpEKTynv5ed0o+T/G1VjLca+1VYKbgVFtIJ6ZzFc9sfiFmaxRuU8m+DPEP&#10;VdSispR0CHUtgmBbrP4IVVcSwYMOJxLqDLSupEo9UDfj0atuHjfCqdQLgePdAJP/f2Hl3W6JrCpp&#10;dpxZUdOIHgg0YddGsV8/mYTKeiYQwZaVZ+MIWOP8jPwe3RL7mycxdt9qrOOX+mJtAnk/gKzawCT9&#10;zKdn0/yUsknSnU6mp3keg2Yv3g59+KygZlEoOMLWlrGoBLDY3frQ2R/sYkZjWUM95OejNNMs1thV&#10;laSwN6oze1Ca2o11pHCJaOrKINsJokj5LXVIxRhLltFFV8YMTuO3nEw4OPW20U0l8g2Oo7ccX7IN&#10;1ikj2DA41pUF/Luz7uwJw6NeoxjaVdvPth/UCso9zRuhWwTv5E1FIN8KH5YCifm0I7TN4Z4ObYAg&#10;hV7ibAP4463/0Z4ISVrOGtqkgvvvW4GKM/PFElWn48kkrl66TD6e53TBY83qWGO39RXQJIggVF0S&#10;o30wB1Ej1M+09IuYlVTCSspdcBnwcLkK3YbTsyHVYpHMaN2cCLf20ckYPOIc+fPUPgt0PdMCcfQO&#10;DlsnZq+41tlGTwuLbQBdJSJGpDtc+wnQqiY+989KfAuO78nq5fGb/wYAAP//AwBQSwMEFAAGAAgA&#10;AAAhAFZ8657eAAAACQEAAA8AAABkcnMvZG93bnJldi54bWxMj8FOwzAQRO9I/IO1SNyoQ6I2IcSp&#10;EFLhwqWF3t14SQL2Oo3dNPw9y4neZjWj2TfVenZWTDiG3pOC+0UCAqnxpqdWwcf75q4AEaImo60n&#10;VPCDAdb19VWlS+PPtMVpF1vBJRRKraCLcSilDE2HToeFH5DY+/Sj05HPsZVm1Gcud1amSbKSTvfE&#10;Hzo94HOHzffu5BT0x/2R0pf9sJ3iV/GWZfbV4kap25v56RFExDn+h+EPn9GhZqaDP5EJwirIsoS3&#10;RBbpEgQH8od8BeKgoMiXIOtKXi6ofwEAAP//AwBQSwECLQAUAAYACAAAACEAtoM4kv4AAADhAQAA&#10;EwAAAAAAAAAAAAAAAAAAAAAAW0NvbnRlbnRfVHlwZXNdLnhtbFBLAQItABQABgAIAAAAIQA4/SH/&#10;1gAAAJQBAAALAAAAAAAAAAAAAAAAAC8BAABfcmVscy8ucmVsc1BLAQItABQABgAIAAAAIQAVj+j2&#10;ggIAAEQFAAAOAAAAAAAAAAAAAAAAAC4CAABkcnMvZTJvRG9jLnhtbFBLAQItABQABgAIAAAAIQBW&#10;fOue3gAAAAkBAAAPAAAAAAAAAAAAAAAAANwEAABkcnMvZG93bnJldi54bWxQSwUGAAAAAAQABADz&#10;AAAA5wUAAAAA&#10;" fillcolor="white [3201]" strokecolor="black [3200]" strokeweight="1pt">
                <v:textbox>
                  <w:txbxContent>
                    <w:p w:rsidR="000A61EE" w:rsidRPr="000A61EE" w:rsidRDefault="000A61EE" w:rsidP="000A61EE">
                      <w:pPr>
                        <w:jc w:val="center"/>
                        <w:rPr>
                          <w:rFonts w:ascii="29LT Azer" w:hAnsi="29LT Azer" w:cs="29LT Azer"/>
                          <w:sz w:val="26"/>
                          <w:szCs w:val="26"/>
                          <w:lang w:bidi="ar-DZ"/>
                        </w:rPr>
                      </w:pPr>
                      <w:r w:rsidRPr="000A61EE">
                        <w:rPr>
                          <w:rFonts w:ascii="29LT Azer" w:hAnsi="29LT Azer" w:cs="29LT Azer"/>
                          <w:sz w:val="26"/>
                          <w:szCs w:val="26"/>
                          <w:rtl/>
                          <w:lang w:bidi="ar-DZ"/>
                        </w:rPr>
                        <w:t>ممنوع استعمال المصحح والقلم الأحمر</w:t>
                      </w:r>
                    </w:p>
                  </w:txbxContent>
                </v:textbox>
              </v:roundrect>
            </w:pict>
          </mc:Fallback>
        </mc:AlternateContent>
      </w:r>
    </w:p>
    <w:p w:rsidR="000A61EE" w:rsidRDefault="000A61EE" w:rsidP="000A61EE">
      <w:pPr>
        <w:bidi/>
        <w:rPr>
          <w:rtl/>
          <w:lang w:bidi="ar-DZ"/>
        </w:rPr>
      </w:pPr>
    </w:p>
    <w:p w:rsidR="000C66C0" w:rsidRPr="00B703AB" w:rsidRDefault="000A61EE" w:rsidP="00B703AB">
      <w:pPr>
        <w:bidi/>
        <w:spacing w:after="120" w:line="240" w:lineRule="auto"/>
        <w:rPr>
          <w:rFonts w:ascii="29LT Azer" w:hAnsi="29LT Azer" w:cs="29LT Azer"/>
          <w:sz w:val="26"/>
          <w:szCs w:val="26"/>
          <w:u w:val="double"/>
          <w:rtl/>
          <w:lang w:bidi="ar-DZ"/>
        </w:rPr>
      </w:pPr>
      <w:r w:rsidRPr="00B703AB">
        <w:rPr>
          <w:rFonts w:ascii="29LT Azer" w:hAnsi="29LT Azer" w:cs="29LT Azer"/>
          <w:sz w:val="26"/>
          <w:szCs w:val="26"/>
          <w:u w:val="double"/>
          <w:rtl/>
          <w:lang w:bidi="ar-DZ"/>
        </w:rPr>
        <w:t>الجزء الأول: (12 نقطة)</w:t>
      </w:r>
    </w:p>
    <w:p w:rsidR="000A61EE" w:rsidRPr="00B703AB" w:rsidRDefault="000A61EE" w:rsidP="00B703AB">
      <w:pPr>
        <w:bidi/>
        <w:spacing w:after="120" w:line="240" w:lineRule="auto"/>
        <w:rPr>
          <w:rFonts w:ascii="29LT Azer" w:hAnsi="29LT Azer" w:cs="29LT Azer"/>
          <w:sz w:val="26"/>
          <w:szCs w:val="26"/>
          <w:u w:val="double"/>
          <w:rtl/>
          <w:lang w:bidi="ar-DZ"/>
        </w:rPr>
      </w:pPr>
      <w:r w:rsidRPr="00B703AB">
        <w:rPr>
          <w:rFonts w:ascii="29LT Azer" w:hAnsi="29LT Azer" w:cs="29LT Azer"/>
          <w:sz w:val="26"/>
          <w:szCs w:val="26"/>
          <w:u w:val="double"/>
          <w:rtl/>
          <w:lang w:bidi="ar-DZ"/>
        </w:rPr>
        <w:t xml:space="preserve">التمرين </w:t>
      </w:r>
      <w:proofErr w:type="gramStart"/>
      <w:r w:rsidRPr="00B703AB">
        <w:rPr>
          <w:rFonts w:ascii="29LT Azer" w:hAnsi="29LT Azer" w:cs="29LT Azer"/>
          <w:sz w:val="26"/>
          <w:szCs w:val="26"/>
          <w:u w:val="double"/>
          <w:rtl/>
          <w:lang w:bidi="ar-DZ"/>
        </w:rPr>
        <w:t>الأول :</w:t>
      </w:r>
      <w:proofErr w:type="gramEnd"/>
      <w:r w:rsidRPr="00B703AB">
        <w:rPr>
          <w:rFonts w:ascii="29LT Azer" w:hAnsi="29LT Azer" w:cs="29LT Azer"/>
          <w:sz w:val="26"/>
          <w:szCs w:val="26"/>
          <w:u w:val="double"/>
          <w:rtl/>
          <w:lang w:bidi="ar-DZ"/>
        </w:rPr>
        <w:t xml:space="preserve"> (06 نقاط)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AB1EA1" w:rsidTr="00B703AB">
        <w:trPr>
          <w:trHeight w:val="3742"/>
        </w:trPr>
        <w:tc>
          <w:tcPr>
            <w:tcW w:w="10762" w:type="dxa"/>
          </w:tcPr>
          <w:p w:rsidR="00B703AB" w:rsidRDefault="00B703AB" w:rsidP="003D4509">
            <w:pPr>
              <w:bidi/>
              <w:rPr>
                <w:lang w:bidi="ar-DZ"/>
              </w:rPr>
            </w:pPr>
          </w:p>
          <w:p w:rsidR="00AB1EA1" w:rsidRPr="00B703AB" w:rsidRDefault="00B703AB" w:rsidP="00B703AB">
            <w:pPr>
              <w:bidi/>
              <w:rPr>
                <w:rFonts w:ascii="29LT Azer" w:hAnsi="29LT Azer" w:cs="29LT Azer"/>
                <w:sz w:val="26"/>
                <w:szCs w:val="26"/>
                <w:lang w:bidi="ar-DZ"/>
              </w:rPr>
            </w:pPr>
            <w:r>
              <w:rPr>
                <w:lang w:bidi="ar-DZ"/>
              </w:rPr>
              <w:t>1</w:t>
            </w:r>
            <w:r w:rsidR="00AB1EA1" w:rsidRPr="00B703AB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/ أكمل ملأ الجدول</w:t>
            </w:r>
            <w:r w:rsidR="003D4509" w:rsidRPr="00B703AB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ين</w:t>
            </w:r>
            <w:r w:rsidR="00AB1EA1" w:rsidRPr="00B703AB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 التالي</w:t>
            </w:r>
            <w:r w:rsidR="003D4509" w:rsidRPr="00B703AB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ين بما يناسب وذلك بعد إعادة رسمهما على ورقة الإجابة </w:t>
            </w:r>
            <w:proofErr w:type="gramStart"/>
            <w:r w:rsidR="003D4509" w:rsidRPr="00B703AB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:</w:t>
            </w:r>
            <w:r w:rsidR="00AB1EA1" w:rsidRPr="00B703AB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  (</w:t>
            </w:r>
            <w:proofErr w:type="gramEnd"/>
            <w:r w:rsidR="003D4509" w:rsidRPr="00B703AB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4 </w:t>
            </w:r>
            <w:r w:rsidR="00AB1EA1" w:rsidRPr="00B703AB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ن)</w:t>
            </w:r>
          </w:p>
          <w:tbl>
            <w:tblPr>
              <w:tblStyle w:val="Grilledutableau"/>
              <w:tblpPr w:leftFromText="141" w:rightFromText="141" w:vertAnchor="text" w:horzAnchor="margin" w:tblpY="264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126"/>
              <w:gridCol w:w="1843"/>
            </w:tblGrid>
            <w:tr w:rsidR="00B703AB" w:rsidRPr="00B703AB" w:rsidTr="00B703AB">
              <w:trPr>
                <w:trHeight w:val="192"/>
              </w:trPr>
              <w:tc>
                <w:tcPr>
                  <w:tcW w:w="2126" w:type="dxa"/>
                </w:tcPr>
                <w:p w:rsidR="00B703AB" w:rsidRPr="00B703AB" w:rsidRDefault="00B703AB" w:rsidP="00B703AB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B703AB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>التحول</w:t>
                  </w:r>
                </w:p>
              </w:tc>
              <w:tc>
                <w:tcPr>
                  <w:tcW w:w="1843" w:type="dxa"/>
                </w:tcPr>
                <w:p w:rsidR="00B703AB" w:rsidRPr="00B703AB" w:rsidRDefault="00B703AB" w:rsidP="00B703AB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B703AB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 xml:space="preserve">نوع التحول </w:t>
                  </w:r>
                </w:p>
              </w:tc>
            </w:tr>
            <w:tr w:rsidR="00B703AB" w:rsidRPr="00B703AB" w:rsidTr="00B703AB">
              <w:trPr>
                <w:trHeight w:val="372"/>
              </w:trPr>
              <w:tc>
                <w:tcPr>
                  <w:tcW w:w="2126" w:type="dxa"/>
                </w:tcPr>
                <w:p w:rsidR="00B703AB" w:rsidRPr="00B703AB" w:rsidRDefault="00B703AB" w:rsidP="00B703AB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proofErr w:type="spellStart"/>
                  <w:r w:rsidRPr="00B703AB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>إحتراق</w:t>
                  </w:r>
                  <w:proofErr w:type="spellEnd"/>
                  <w:r w:rsidRPr="00B703AB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 xml:space="preserve"> السكر</w:t>
                  </w:r>
                </w:p>
              </w:tc>
              <w:tc>
                <w:tcPr>
                  <w:tcW w:w="1843" w:type="dxa"/>
                </w:tcPr>
                <w:p w:rsidR="00B703AB" w:rsidRPr="00B703AB" w:rsidRDefault="00B703AB" w:rsidP="00B703AB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</w:p>
              </w:tc>
            </w:tr>
            <w:tr w:rsidR="00B703AB" w:rsidRPr="00B703AB" w:rsidTr="00B703AB">
              <w:trPr>
                <w:trHeight w:val="192"/>
              </w:trPr>
              <w:tc>
                <w:tcPr>
                  <w:tcW w:w="2126" w:type="dxa"/>
                </w:tcPr>
                <w:p w:rsidR="00B703AB" w:rsidRPr="00B703AB" w:rsidRDefault="00B703AB" w:rsidP="00B703AB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B703AB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>تعفن الزبدة</w:t>
                  </w:r>
                </w:p>
              </w:tc>
              <w:tc>
                <w:tcPr>
                  <w:tcW w:w="1843" w:type="dxa"/>
                </w:tcPr>
                <w:p w:rsidR="00B703AB" w:rsidRPr="00B703AB" w:rsidRDefault="00B703AB" w:rsidP="00B703AB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</w:p>
              </w:tc>
            </w:tr>
            <w:tr w:rsidR="00B703AB" w:rsidRPr="00B703AB" w:rsidTr="00B703AB">
              <w:trPr>
                <w:trHeight w:val="359"/>
              </w:trPr>
              <w:tc>
                <w:tcPr>
                  <w:tcW w:w="2126" w:type="dxa"/>
                </w:tcPr>
                <w:p w:rsidR="00B703AB" w:rsidRPr="00B703AB" w:rsidRDefault="00B703AB" w:rsidP="00B703AB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B703AB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 xml:space="preserve">ذوبان الملح في الماء </w:t>
                  </w:r>
                </w:p>
              </w:tc>
              <w:tc>
                <w:tcPr>
                  <w:tcW w:w="1843" w:type="dxa"/>
                </w:tcPr>
                <w:p w:rsidR="00B703AB" w:rsidRPr="00B703AB" w:rsidRDefault="00B703AB" w:rsidP="00B703AB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</w:p>
              </w:tc>
            </w:tr>
            <w:tr w:rsidR="00B703AB" w:rsidRPr="00B703AB" w:rsidTr="00B703AB">
              <w:trPr>
                <w:trHeight w:val="359"/>
              </w:trPr>
              <w:tc>
                <w:tcPr>
                  <w:tcW w:w="2126" w:type="dxa"/>
                </w:tcPr>
                <w:p w:rsidR="00B703AB" w:rsidRPr="00B703AB" w:rsidRDefault="00B703AB" w:rsidP="00B703AB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B703AB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>التحليل الكهربائي للماء</w:t>
                  </w:r>
                </w:p>
              </w:tc>
              <w:tc>
                <w:tcPr>
                  <w:tcW w:w="1843" w:type="dxa"/>
                </w:tcPr>
                <w:p w:rsidR="00B703AB" w:rsidRPr="00B703AB" w:rsidRDefault="00B703AB" w:rsidP="00B703AB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</w:p>
              </w:tc>
            </w:tr>
          </w:tbl>
          <w:p w:rsidR="00B703AB" w:rsidRPr="00B703AB" w:rsidRDefault="00B703AB" w:rsidP="00B703AB">
            <w:pPr>
              <w:bidi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007"/>
              <w:gridCol w:w="3912"/>
              <w:gridCol w:w="1413"/>
            </w:tblGrid>
            <w:tr w:rsidR="00AB1EA1" w:rsidRPr="00B703AB" w:rsidTr="00B703AB">
              <w:trPr>
                <w:trHeight w:val="192"/>
              </w:trPr>
              <w:tc>
                <w:tcPr>
                  <w:tcW w:w="1007" w:type="dxa"/>
                </w:tcPr>
                <w:p w:rsidR="00AB1EA1" w:rsidRPr="00B703AB" w:rsidRDefault="00AB1EA1" w:rsidP="00AB1EA1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B703AB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 xml:space="preserve">الاسم </w:t>
                  </w:r>
                </w:p>
              </w:tc>
              <w:tc>
                <w:tcPr>
                  <w:tcW w:w="3912" w:type="dxa"/>
                </w:tcPr>
                <w:p w:rsidR="00AB1EA1" w:rsidRPr="00B703AB" w:rsidRDefault="00AB1EA1" w:rsidP="00B703AB">
                  <w:pPr>
                    <w:bidi/>
                    <w:jc w:val="center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B703AB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>عدد ونوع الذرات</w:t>
                  </w:r>
                </w:p>
              </w:tc>
              <w:tc>
                <w:tcPr>
                  <w:tcW w:w="1413" w:type="dxa"/>
                </w:tcPr>
                <w:p w:rsidR="00AB1EA1" w:rsidRPr="00B703AB" w:rsidRDefault="00AB1EA1" w:rsidP="00AB1EA1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B703AB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>الصيغة الكيميائية</w:t>
                  </w:r>
                </w:p>
              </w:tc>
            </w:tr>
            <w:tr w:rsidR="00AB1EA1" w:rsidRPr="00B703AB" w:rsidTr="00B703AB">
              <w:trPr>
                <w:trHeight w:val="372"/>
              </w:trPr>
              <w:tc>
                <w:tcPr>
                  <w:tcW w:w="1007" w:type="dxa"/>
                </w:tcPr>
                <w:p w:rsidR="00AB1EA1" w:rsidRPr="00B703AB" w:rsidRDefault="00AB1EA1" w:rsidP="00AB1EA1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B703AB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 xml:space="preserve">الكافيين </w:t>
                  </w:r>
                </w:p>
              </w:tc>
              <w:tc>
                <w:tcPr>
                  <w:tcW w:w="3912" w:type="dxa"/>
                </w:tcPr>
                <w:p w:rsidR="00AB1EA1" w:rsidRPr="00B703AB" w:rsidRDefault="00AB1EA1" w:rsidP="00AB1EA1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B703AB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 xml:space="preserve">ثماني ذرات كربون وعشرة ذرات هيدروجين وأربع ذرات آزوت وذرتين أكسجين </w:t>
                  </w:r>
                </w:p>
              </w:tc>
              <w:tc>
                <w:tcPr>
                  <w:tcW w:w="1413" w:type="dxa"/>
                </w:tcPr>
                <w:p w:rsidR="00AB1EA1" w:rsidRPr="00B703AB" w:rsidRDefault="00AB1EA1" w:rsidP="00AB1EA1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</w:p>
              </w:tc>
            </w:tr>
            <w:tr w:rsidR="00AB1EA1" w:rsidRPr="00B703AB" w:rsidTr="00B703AB">
              <w:trPr>
                <w:trHeight w:val="510"/>
              </w:trPr>
              <w:tc>
                <w:tcPr>
                  <w:tcW w:w="1007" w:type="dxa"/>
                </w:tcPr>
                <w:p w:rsidR="00AB1EA1" w:rsidRPr="00B703AB" w:rsidRDefault="00AB1EA1" w:rsidP="00AB1EA1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B703AB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 xml:space="preserve">الأسبرين </w:t>
                  </w:r>
                </w:p>
              </w:tc>
              <w:tc>
                <w:tcPr>
                  <w:tcW w:w="3912" w:type="dxa"/>
                </w:tcPr>
                <w:p w:rsidR="00AB1EA1" w:rsidRPr="00B703AB" w:rsidRDefault="00AB1EA1" w:rsidP="00AB1EA1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413" w:type="dxa"/>
                  <w:vAlign w:val="center"/>
                </w:tcPr>
                <w:p w:rsidR="00AB1EA1" w:rsidRPr="00B703AB" w:rsidRDefault="00AB1EA1" w:rsidP="00B703AB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lang w:bidi="ar-DZ"/>
                    </w:rPr>
                  </w:pPr>
                  <w:r w:rsidRPr="00B703AB">
                    <w:rPr>
                      <w:rFonts w:ascii="29LT Azer" w:hAnsi="29LT Azer" w:cs="29LT Azer"/>
                      <w:sz w:val="32"/>
                      <w:szCs w:val="32"/>
                      <w:lang w:bidi="ar-DZ"/>
                    </w:rPr>
                    <w:t>C</w:t>
                  </w:r>
                  <w:r w:rsidRPr="00B703AB">
                    <w:rPr>
                      <w:rFonts w:ascii="29LT Azer" w:hAnsi="29LT Azer" w:cs="29LT Azer"/>
                      <w:sz w:val="32"/>
                      <w:szCs w:val="32"/>
                      <w:vertAlign w:val="subscript"/>
                      <w:lang w:bidi="ar-DZ"/>
                    </w:rPr>
                    <w:t>9</w:t>
                  </w:r>
                  <w:r w:rsidRPr="00B703AB">
                    <w:rPr>
                      <w:rFonts w:ascii="29LT Azer" w:hAnsi="29LT Azer" w:cs="29LT Azer"/>
                      <w:sz w:val="32"/>
                      <w:szCs w:val="32"/>
                      <w:lang w:bidi="ar-DZ"/>
                    </w:rPr>
                    <w:t>H</w:t>
                  </w:r>
                  <w:r w:rsidRPr="00B703AB">
                    <w:rPr>
                      <w:rFonts w:ascii="29LT Azer" w:hAnsi="29LT Azer" w:cs="29LT Azer"/>
                      <w:sz w:val="32"/>
                      <w:szCs w:val="32"/>
                      <w:vertAlign w:val="subscript"/>
                      <w:lang w:bidi="ar-DZ"/>
                    </w:rPr>
                    <w:t>8</w:t>
                  </w:r>
                  <w:r w:rsidRPr="00B703AB">
                    <w:rPr>
                      <w:rFonts w:ascii="29LT Azer" w:hAnsi="29LT Azer" w:cs="29LT Azer"/>
                      <w:sz w:val="32"/>
                      <w:szCs w:val="32"/>
                      <w:lang w:bidi="ar-DZ"/>
                    </w:rPr>
                    <w:t>O</w:t>
                  </w:r>
                  <w:r w:rsidRPr="00B703AB">
                    <w:rPr>
                      <w:rFonts w:ascii="29LT Azer" w:hAnsi="29LT Azer" w:cs="29LT Azer"/>
                      <w:sz w:val="32"/>
                      <w:szCs w:val="32"/>
                      <w:vertAlign w:val="subscript"/>
                      <w:lang w:bidi="ar-DZ"/>
                    </w:rPr>
                    <w:t>4</w:t>
                  </w:r>
                </w:p>
              </w:tc>
            </w:tr>
            <w:tr w:rsidR="00B703AB" w:rsidRPr="00B703AB" w:rsidTr="00B703AB">
              <w:trPr>
                <w:trHeight w:val="359"/>
              </w:trPr>
              <w:tc>
                <w:tcPr>
                  <w:tcW w:w="1007" w:type="dxa"/>
                </w:tcPr>
                <w:p w:rsidR="00AB1EA1" w:rsidRPr="00B703AB" w:rsidRDefault="00AB1EA1" w:rsidP="008444EA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B703AB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 xml:space="preserve">غازي ثنائي </w:t>
                  </w:r>
                  <w:r w:rsidR="008444EA">
                    <w:rPr>
                      <w:rFonts w:ascii="29LT Azer" w:hAnsi="29LT Azer" w:cs="29LT Azer" w:hint="cs"/>
                      <w:sz w:val="26"/>
                      <w:szCs w:val="26"/>
                      <w:rtl/>
                      <w:lang w:bidi="ar-DZ"/>
                    </w:rPr>
                    <w:t>الآزوت</w:t>
                  </w:r>
                </w:p>
              </w:tc>
              <w:tc>
                <w:tcPr>
                  <w:tcW w:w="3912" w:type="dxa"/>
                </w:tcPr>
                <w:p w:rsidR="00AB1EA1" w:rsidRPr="00B703AB" w:rsidRDefault="00AB1EA1" w:rsidP="008444EA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B703AB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 xml:space="preserve">ذرتين </w:t>
                  </w:r>
                  <w:r w:rsidR="008444EA">
                    <w:rPr>
                      <w:rFonts w:ascii="29LT Azer" w:hAnsi="29LT Azer" w:cs="29LT Azer" w:hint="cs"/>
                      <w:sz w:val="26"/>
                      <w:szCs w:val="26"/>
                      <w:rtl/>
                      <w:lang w:bidi="ar-DZ"/>
                    </w:rPr>
                    <w:t>آزوت</w:t>
                  </w:r>
                </w:p>
              </w:tc>
              <w:tc>
                <w:tcPr>
                  <w:tcW w:w="1413" w:type="dxa"/>
                </w:tcPr>
                <w:p w:rsidR="00AB1EA1" w:rsidRPr="00B703AB" w:rsidRDefault="00AB1EA1" w:rsidP="00AB1EA1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lang w:bidi="ar-DZ"/>
                    </w:rPr>
                  </w:pPr>
                </w:p>
              </w:tc>
            </w:tr>
          </w:tbl>
          <w:p w:rsidR="00AB1EA1" w:rsidRDefault="00AB1EA1" w:rsidP="00AB1EA1">
            <w:pPr>
              <w:bidi/>
              <w:rPr>
                <w:rtl/>
                <w:lang w:bidi="ar-DZ"/>
              </w:rPr>
            </w:pPr>
          </w:p>
          <w:p w:rsidR="00AB1EA1" w:rsidRPr="00B703AB" w:rsidRDefault="00AB1EA1" w:rsidP="00AB1EA1">
            <w:pPr>
              <w:bidi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2</w:t>
            </w:r>
            <w:r w:rsidRPr="00B703AB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/ صنف الكتابات التالية إلى ذرات </w:t>
            </w:r>
            <w:proofErr w:type="gramStart"/>
            <w:r w:rsidRPr="00B703AB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وجزيئات :</w:t>
            </w:r>
            <w:proofErr w:type="gramEnd"/>
            <w:r w:rsidRPr="00B703AB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 (2ن)</w:t>
            </w:r>
          </w:p>
          <w:p w:rsidR="00AB1EA1" w:rsidRPr="00B703AB" w:rsidRDefault="00AB1EA1" w:rsidP="00B703AB">
            <w:pPr>
              <w:bidi/>
              <w:rPr>
                <w:sz w:val="32"/>
                <w:szCs w:val="32"/>
                <w:rtl/>
                <w:lang w:bidi="ar-DZ"/>
              </w:rPr>
            </w:pPr>
            <w:proofErr w:type="spellStart"/>
            <w:proofErr w:type="gramStart"/>
            <w:r w:rsidRPr="003D4509">
              <w:rPr>
                <w:rFonts w:cstheme="minorHAnsi"/>
                <w:sz w:val="32"/>
                <w:szCs w:val="32"/>
                <w:lang w:bidi="ar-DZ"/>
              </w:rPr>
              <w:t>N</w:t>
            </w:r>
            <w:r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>aCI</w:t>
            </w:r>
            <w:proofErr w:type="spellEnd"/>
            <w:r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 xml:space="preserve">  </w:t>
            </w:r>
            <w:r w:rsidR="003D4509"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>–</w:t>
            </w:r>
            <w:proofErr w:type="gramEnd"/>
            <w:r w:rsidR="003D4509"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 xml:space="preserve"> </w:t>
            </w:r>
            <w:r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>C</w:t>
            </w:r>
            <w:r w:rsidR="003D4509"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 xml:space="preserve">a   –   </w:t>
            </w:r>
            <w:r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>Si</w:t>
            </w:r>
            <w:r w:rsidR="003D4509"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 xml:space="preserve">    </w:t>
            </w:r>
            <w:r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>–</w:t>
            </w:r>
            <w:r w:rsidR="003D4509"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 xml:space="preserve">    </w:t>
            </w:r>
            <w:r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>C</w:t>
            </w:r>
            <w:r w:rsidRPr="00B703AB">
              <w:rPr>
                <w:rFonts w:ascii="29LT Azer" w:hAnsi="29LT Azer" w:cs="29LT Azer"/>
                <w:sz w:val="32"/>
                <w:szCs w:val="32"/>
                <w:vertAlign w:val="subscript"/>
                <w:lang w:bidi="ar-DZ"/>
              </w:rPr>
              <w:t>2</w:t>
            </w:r>
            <w:r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>H</w:t>
            </w:r>
            <w:r w:rsidRPr="00B703AB">
              <w:rPr>
                <w:rFonts w:ascii="29LT Azer" w:hAnsi="29LT Azer" w:cs="29LT Azer"/>
                <w:sz w:val="32"/>
                <w:szCs w:val="32"/>
                <w:vertAlign w:val="subscript"/>
                <w:lang w:bidi="ar-DZ"/>
              </w:rPr>
              <w:t>6</w:t>
            </w:r>
            <w:r w:rsidR="003D4509"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 xml:space="preserve">     </w:t>
            </w:r>
            <w:r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>–</w:t>
            </w:r>
            <w:r w:rsidR="003D4509"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 xml:space="preserve">   </w:t>
            </w:r>
            <w:proofErr w:type="spellStart"/>
            <w:r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>FeS</w:t>
            </w:r>
            <w:proofErr w:type="spellEnd"/>
            <w:r w:rsidR="003D4509"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 xml:space="preserve">    </w:t>
            </w:r>
            <w:r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>–</w:t>
            </w:r>
            <w:r w:rsidR="003D4509"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 xml:space="preserve">  </w:t>
            </w:r>
            <w:r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>H</w:t>
            </w:r>
            <w:r w:rsidRPr="00B703AB">
              <w:rPr>
                <w:rFonts w:ascii="29LT Azer" w:hAnsi="29LT Azer" w:cs="29LT Azer"/>
                <w:sz w:val="32"/>
                <w:szCs w:val="32"/>
                <w:vertAlign w:val="subscript"/>
                <w:lang w:bidi="ar-DZ"/>
              </w:rPr>
              <w:t>2</w:t>
            </w:r>
            <w:r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>0</w:t>
            </w:r>
            <w:r w:rsidRPr="00B703AB">
              <w:rPr>
                <w:rFonts w:ascii="29LT Azer" w:hAnsi="29LT Azer" w:cs="29LT Azer"/>
                <w:sz w:val="32"/>
                <w:szCs w:val="32"/>
                <w:vertAlign w:val="subscript"/>
                <w:lang w:bidi="ar-DZ"/>
              </w:rPr>
              <w:t>2</w:t>
            </w:r>
            <w:r w:rsidR="003D4509"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 xml:space="preserve">     </w:t>
            </w:r>
            <w:r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>–</w:t>
            </w:r>
            <w:r w:rsidR="003D4509"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 xml:space="preserve">    </w:t>
            </w:r>
            <w:r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>NH</w:t>
            </w:r>
            <w:r w:rsidRPr="00B703AB">
              <w:rPr>
                <w:rFonts w:ascii="29LT Azer" w:hAnsi="29LT Azer" w:cs="29LT Azer"/>
                <w:sz w:val="32"/>
                <w:szCs w:val="32"/>
                <w:vertAlign w:val="subscript"/>
                <w:lang w:bidi="ar-DZ"/>
              </w:rPr>
              <w:t>3</w:t>
            </w:r>
            <w:r w:rsidR="003D4509"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 xml:space="preserve">    </w:t>
            </w:r>
            <w:r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>–</w:t>
            </w:r>
            <w:r w:rsidR="003D4509"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 xml:space="preserve">  </w:t>
            </w:r>
            <w:r w:rsidRPr="003D4509">
              <w:rPr>
                <w:rFonts w:ascii="29LT Azer" w:hAnsi="29LT Azer" w:cs="29LT Azer"/>
                <w:sz w:val="32"/>
                <w:szCs w:val="32"/>
                <w:lang w:bidi="ar-DZ"/>
              </w:rPr>
              <w:t>Cu</w:t>
            </w:r>
          </w:p>
          <w:p w:rsidR="00AB1EA1" w:rsidRDefault="00AB1EA1" w:rsidP="000A61EE">
            <w:pPr>
              <w:bidi/>
              <w:rPr>
                <w:rtl/>
                <w:lang w:bidi="ar-DZ"/>
              </w:rPr>
            </w:pPr>
          </w:p>
        </w:tc>
      </w:tr>
    </w:tbl>
    <w:p w:rsidR="00B703AB" w:rsidRDefault="00B703AB" w:rsidP="00B703AB">
      <w:pPr>
        <w:bidi/>
        <w:rPr>
          <w:rtl/>
          <w:lang w:bidi="ar-DZ"/>
        </w:rPr>
      </w:pPr>
    </w:p>
    <w:p w:rsidR="00B703AB" w:rsidRPr="008444EA" w:rsidRDefault="00B703AB" w:rsidP="00B703AB">
      <w:pPr>
        <w:bidi/>
        <w:rPr>
          <w:rFonts w:ascii="29LT Azer" w:hAnsi="29LT Azer" w:cs="29LT Azer"/>
          <w:sz w:val="26"/>
          <w:szCs w:val="26"/>
          <w:u w:val="double"/>
          <w:rtl/>
          <w:lang w:bidi="ar-DZ"/>
        </w:rPr>
      </w:pPr>
      <w:r w:rsidRPr="008444EA">
        <w:rPr>
          <w:rFonts w:ascii="29LT Azer" w:hAnsi="29LT Azer" w:cs="29LT Azer"/>
          <w:sz w:val="26"/>
          <w:szCs w:val="26"/>
          <w:u w:val="double"/>
          <w:rtl/>
          <w:lang w:bidi="ar-DZ"/>
        </w:rPr>
        <w:t xml:space="preserve">التمرين </w:t>
      </w:r>
      <w:proofErr w:type="gramStart"/>
      <w:r w:rsidRPr="008444EA">
        <w:rPr>
          <w:rFonts w:ascii="29LT Azer" w:hAnsi="29LT Azer" w:cs="29LT Azer"/>
          <w:sz w:val="26"/>
          <w:szCs w:val="26"/>
          <w:u w:val="double"/>
          <w:rtl/>
          <w:lang w:bidi="ar-DZ"/>
        </w:rPr>
        <w:t>الثاني :</w:t>
      </w:r>
      <w:proofErr w:type="gramEnd"/>
      <w:r w:rsidRPr="008444EA">
        <w:rPr>
          <w:rFonts w:ascii="29LT Azer" w:hAnsi="29LT Azer" w:cs="29LT Azer"/>
          <w:sz w:val="26"/>
          <w:szCs w:val="26"/>
          <w:u w:val="double"/>
          <w:rtl/>
          <w:lang w:bidi="ar-DZ"/>
        </w:rPr>
        <w:t xml:space="preserve"> (06 نقاط )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B703AB" w:rsidTr="008444EA">
        <w:trPr>
          <w:trHeight w:val="6435"/>
        </w:trPr>
        <w:tc>
          <w:tcPr>
            <w:tcW w:w="10762" w:type="dxa"/>
          </w:tcPr>
          <w:p w:rsidR="003B459A" w:rsidRPr="008444EA" w:rsidRDefault="003B459A" w:rsidP="008444EA">
            <w:pPr>
              <w:bidi/>
              <w:spacing w:line="36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 w:rsidRPr="008444EA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محلول حمض كلور الماء والمعروف تجاريا بروح الملح والذي نستعمله للتخلص من ترسب الكلس في بيوتنا تتم صناعته وفق </w:t>
            </w:r>
            <w:proofErr w:type="gramStart"/>
            <w:r w:rsidRPr="008444EA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التالي :</w:t>
            </w:r>
            <w:proofErr w:type="gramEnd"/>
          </w:p>
          <w:p w:rsidR="003B459A" w:rsidRPr="008444EA" w:rsidRDefault="003B459A" w:rsidP="008444EA">
            <w:pPr>
              <w:bidi/>
              <w:spacing w:line="36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 w:rsidRPr="008444EA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وضع كمية من غاز ثنائي الهيدروجين وكمية من غاز ثنائي الكلور ينتج عنه محلول حمض كلور الماء</w:t>
            </w:r>
          </w:p>
          <w:p w:rsidR="003B459A" w:rsidRPr="008444EA" w:rsidRDefault="003B459A" w:rsidP="008444EA">
            <w:pPr>
              <w:bidi/>
              <w:spacing w:line="36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 w:rsidRPr="008444EA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1/ ما نوع التحول </w:t>
            </w:r>
            <w:proofErr w:type="gramStart"/>
            <w:r w:rsidRPr="008444EA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الحادث ؟علل</w:t>
            </w:r>
            <w:proofErr w:type="gramEnd"/>
            <w:r w:rsidRPr="008444EA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 .</w:t>
            </w:r>
            <w:r w:rsidR="008444EA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(1ن)</w:t>
            </w:r>
          </w:p>
          <w:p w:rsidR="003B459A" w:rsidRPr="008444EA" w:rsidRDefault="003B459A" w:rsidP="008444EA">
            <w:pPr>
              <w:bidi/>
              <w:spacing w:line="36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 w:rsidRPr="008444EA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2/ عبر عن التحول الحادث بالنموذج المجهري (الجزيئي) وفق الجدول </w:t>
            </w:r>
            <w:proofErr w:type="gramStart"/>
            <w:r w:rsidRPr="008444EA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التالي :</w:t>
            </w:r>
            <w:proofErr w:type="gramEnd"/>
            <w:r w:rsidR="008444EA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(3.5 ن)</w:t>
            </w:r>
          </w:p>
          <w:p w:rsidR="008444EA" w:rsidRPr="008444EA" w:rsidRDefault="008444EA" w:rsidP="008444EA">
            <w:pPr>
              <w:bidi/>
              <w:spacing w:line="36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proofErr w:type="gramStart"/>
            <w:r w:rsidRPr="008444EA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حيث :</w:t>
            </w:r>
            <w:proofErr w:type="gramEnd"/>
            <w:r w:rsidRPr="008444EA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 محلول حمض كلور الماء يتكون من ذرة هيدروجين وذرة كلور</w:t>
            </w:r>
          </w:p>
          <w:p w:rsidR="008444EA" w:rsidRPr="008444EA" w:rsidRDefault="008444EA" w:rsidP="008444EA">
            <w:pPr>
              <w:bidi/>
              <w:spacing w:line="36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 w:rsidRPr="008444EA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        غاز ثنائي </w:t>
            </w:r>
            <w:proofErr w:type="gramStart"/>
            <w:r w:rsidRPr="008444EA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الكلور :يتكون</w:t>
            </w:r>
            <w:proofErr w:type="gramEnd"/>
            <w:r w:rsidRPr="008444EA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 من ذرتين كلور</w:t>
            </w:r>
          </w:p>
          <w:p w:rsidR="003B459A" w:rsidRPr="008444EA" w:rsidRDefault="003B459A" w:rsidP="003B459A">
            <w:pPr>
              <w:bidi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468"/>
              <w:gridCol w:w="1734"/>
              <w:gridCol w:w="1734"/>
              <w:gridCol w:w="3468"/>
            </w:tblGrid>
            <w:tr w:rsidR="003B459A" w:rsidRPr="008444EA" w:rsidTr="008444EA">
              <w:trPr>
                <w:trHeight w:val="653"/>
              </w:trPr>
              <w:tc>
                <w:tcPr>
                  <w:tcW w:w="3468" w:type="dxa"/>
                </w:tcPr>
                <w:p w:rsidR="003B459A" w:rsidRPr="008444EA" w:rsidRDefault="003B459A" w:rsidP="008444EA">
                  <w:pPr>
                    <w:bidi/>
                    <w:jc w:val="center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8444EA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>نوع الذرات</w:t>
                  </w:r>
                </w:p>
              </w:tc>
              <w:tc>
                <w:tcPr>
                  <w:tcW w:w="3468" w:type="dxa"/>
                  <w:gridSpan w:val="2"/>
                </w:tcPr>
                <w:p w:rsidR="003B459A" w:rsidRPr="008444EA" w:rsidRDefault="003B459A" w:rsidP="008444EA">
                  <w:pPr>
                    <w:bidi/>
                    <w:jc w:val="center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8444EA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>نوع الجزيئات</w:t>
                  </w:r>
                </w:p>
              </w:tc>
              <w:tc>
                <w:tcPr>
                  <w:tcW w:w="3468" w:type="dxa"/>
                </w:tcPr>
                <w:p w:rsidR="003B459A" w:rsidRPr="008444EA" w:rsidRDefault="003B459A" w:rsidP="008444EA">
                  <w:pPr>
                    <w:bidi/>
                    <w:jc w:val="center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8444EA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>صنع محلول حمض كلور الماء</w:t>
                  </w:r>
                </w:p>
              </w:tc>
            </w:tr>
            <w:tr w:rsidR="00680750" w:rsidRPr="008444EA" w:rsidTr="007919A4">
              <w:trPr>
                <w:trHeight w:val="697"/>
              </w:trPr>
              <w:tc>
                <w:tcPr>
                  <w:tcW w:w="3468" w:type="dxa"/>
                </w:tcPr>
                <w:p w:rsidR="00680750" w:rsidRPr="008444EA" w:rsidRDefault="00680750" w:rsidP="008444EA">
                  <w:pPr>
                    <w:bidi/>
                    <w:jc w:val="center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734" w:type="dxa"/>
                </w:tcPr>
                <w:p w:rsidR="00680750" w:rsidRPr="008444EA" w:rsidRDefault="00680750" w:rsidP="008444EA">
                  <w:pPr>
                    <w:bidi/>
                    <w:jc w:val="center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734" w:type="dxa"/>
                </w:tcPr>
                <w:p w:rsidR="00680750" w:rsidRPr="008444EA" w:rsidRDefault="00680750" w:rsidP="008444EA">
                  <w:pPr>
                    <w:bidi/>
                    <w:jc w:val="center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3468" w:type="dxa"/>
                </w:tcPr>
                <w:p w:rsidR="00680750" w:rsidRPr="008444EA" w:rsidRDefault="00680750" w:rsidP="008444EA">
                  <w:pPr>
                    <w:bidi/>
                    <w:jc w:val="center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8444EA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 xml:space="preserve">المواد </w:t>
                  </w:r>
                  <w:proofErr w:type="spellStart"/>
                  <w:r w:rsidRPr="008444EA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>الإبتدائية</w:t>
                  </w:r>
                  <w:proofErr w:type="spellEnd"/>
                </w:p>
              </w:tc>
            </w:tr>
            <w:tr w:rsidR="003B459A" w:rsidRPr="008444EA" w:rsidTr="008444EA">
              <w:trPr>
                <w:trHeight w:val="611"/>
              </w:trPr>
              <w:tc>
                <w:tcPr>
                  <w:tcW w:w="3468" w:type="dxa"/>
                </w:tcPr>
                <w:p w:rsidR="003B459A" w:rsidRPr="008444EA" w:rsidRDefault="003B459A" w:rsidP="008444EA">
                  <w:pPr>
                    <w:bidi/>
                    <w:jc w:val="center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3468" w:type="dxa"/>
                  <w:gridSpan w:val="2"/>
                </w:tcPr>
                <w:p w:rsidR="003B459A" w:rsidRPr="008444EA" w:rsidRDefault="003B459A" w:rsidP="008444EA">
                  <w:pPr>
                    <w:bidi/>
                    <w:jc w:val="center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3468" w:type="dxa"/>
                </w:tcPr>
                <w:p w:rsidR="003B459A" w:rsidRPr="008444EA" w:rsidRDefault="003B459A" w:rsidP="008444EA">
                  <w:pPr>
                    <w:bidi/>
                    <w:jc w:val="center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8444EA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>المواد النهائية</w:t>
                  </w:r>
                </w:p>
              </w:tc>
            </w:tr>
          </w:tbl>
          <w:p w:rsidR="008444EA" w:rsidRDefault="008444EA" w:rsidP="003B459A">
            <w:pPr>
              <w:bidi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</w:p>
          <w:p w:rsidR="003B459A" w:rsidRPr="008444EA" w:rsidRDefault="008444EA" w:rsidP="008444EA">
            <w:pPr>
              <w:bidi/>
              <w:spacing w:line="36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3</w:t>
            </w:r>
            <w:r w:rsidRPr="008444EA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/ من خلال الجدول ماذا تلاحظ بالنسبة لنوع الذرات ونوع </w:t>
            </w:r>
            <w:proofErr w:type="gramStart"/>
            <w:r w:rsidRPr="008444EA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الجزيئات </w:t>
            </w:r>
            <w:r w:rsidR="006536AD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قبل</w:t>
            </w:r>
            <w:proofErr w:type="gramEnd"/>
            <w:r w:rsidR="006536AD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وبعد التحول </w:t>
            </w:r>
            <w:r w:rsidRPr="008444EA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؟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(1ن)</w:t>
            </w:r>
          </w:p>
          <w:p w:rsidR="008444EA" w:rsidRPr="008444EA" w:rsidRDefault="008444EA" w:rsidP="00A93122">
            <w:pPr>
              <w:bidi/>
              <w:spacing w:line="36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 w:rsidRPr="008444EA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4/ </w:t>
            </w:r>
            <w:r w:rsidR="00A93122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إذا كانت كتلة المواد </w:t>
            </w:r>
            <w:proofErr w:type="spellStart"/>
            <w:r w:rsidR="00A93122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الإبتدائية</w:t>
            </w:r>
            <w:proofErr w:type="spellEnd"/>
            <w:r w:rsidR="00A93122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هي </w:t>
            </w:r>
            <w:r w:rsidR="00A93122">
              <w:rPr>
                <w:rFonts w:ascii="29LT Azer" w:hAnsi="29LT Azer" w:cs="29LT Azer"/>
                <w:sz w:val="26"/>
                <w:szCs w:val="26"/>
                <w:lang w:bidi="ar-DZ"/>
              </w:rPr>
              <w:t>50</w:t>
            </w:r>
            <w:proofErr w:type="gramStart"/>
            <w:r w:rsidR="00A93122">
              <w:rPr>
                <w:rFonts w:ascii="29LT Azer" w:hAnsi="29LT Azer" w:cs="29LT Azer"/>
                <w:sz w:val="26"/>
                <w:szCs w:val="26"/>
                <w:lang w:bidi="ar-DZ"/>
              </w:rPr>
              <w:t>g</w:t>
            </w:r>
            <w:r w:rsidRPr="008444EA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 </w:t>
            </w:r>
            <w:r w:rsidR="00A93122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كم</w:t>
            </w:r>
            <w:proofErr w:type="gramEnd"/>
            <w:r w:rsidR="00A93122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تكون كتلة المواد النهائية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(0.5 ن)</w:t>
            </w:r>
          </w:p>
          <w:p w:rsidR="008444EA" w:rsidRPr="008B6D53" w:rsidRDefault="008B6D53" w:rsidP="008444EA">
            <w:pPr>
              <w:bidi/>
              <w:rPr>
                <w:rFonts w:ascii="29LT Azer" w:hAnsi="29LT Azer" w:cs="29LT Azer"/>
                <w:u w:val="double"/>
                <w:rtl/>
                <w:lang w:bidi="ar-DZ"/>
              </w:rPr>
            </w:pPr>
            <w:r w:rsidRPr="008B6D53">
              <w:rPr>
                <w:rFonts w:ascii="29LT Azer" w:hAnsi="29LT Azer" w:cs="29LT Azer"/>
                <w:sz w:val="28"/>
                <w:szCs w:val="28"/>
                <w:u w:val="double"/>
                <w:rtl/>
                <w:lang w:bidi="ar-DZ"/>
              </w:rPr>
              <w:t xml:space="preserve">ملاحظة </w:t>
            </w:r>
            <w:proofErr w:type="gramStart"/>
            <w:r w:rsidRPr="008B6D53">
              <w:rPr>
                <w:rFonts w:ascii="29LT Azer" w:hAnsi="29LT Azer" w:cs="29LT Azer"/>
                <w:sz w:val="28"/>
                <w:szCs w:val="28"/>
                <w:u w:val="double"/>
                <w:rtl/>
                <w:lang w:bidi="ar-DZ"/>
              </w:rPr>
              <w:t>هامة :استعمل</w:t>
            </w:r>
            <w:proofErr w:type="gramEnd"/>
            <w:r w:rsidRPr="008B6D53">
              <w:rPr>
                <w:rFonts w:ascii="29LT Azer" w:hAnsi="29LT Azer" w:cs="29LT Azer"/>
                <w:sz w:val="28"/>
                <w:szCs w:val="28"/>
                <w:u w:val="double"/>
                <w:rtl/>
                <w:lang w:bidi="ar-DZ"/>
              </w:rPr>
              <w:t xml:space="preserve"> الألوان ومسطرة الدوائر</w:t>
            </w:r>
          </w:p>
        </w:tc>
      </w:tr>
    </w:tbl>
    <w:p w:rsidR="00B703AB" w:rsidRDefault="008444EA" w:rsidP="00B703AB">
      <w:pPr>
        <w:bidi/>
        <w:rPr>
          <w:rtl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3071445</wp:posOffset>
                </wp:positionH>
                <wp:positionV relativeFrom="paragraph">
                  <wp:posOffset>107265</wp:posOffset>
                </wp:positionV>
                <wp:extent cx="1273996" cy="452063"/>
                <wp:effectExtent l="0" t="0" r="21590" b="24765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996" cy="45206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44EA" w:rsidRDefault="008444EA" w:rsidP="008444E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8444EA">
                              <w:rPr>
                                <w:rFonts w:ascii="A Jannat LT" w:hAnsi="A Jannat LT" w:cs="A Jannat L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5" o:spid="_x0000_s1028" style="position:absolute;left:0;text-align:left;margin-left:241.85pt;margin-top:8.45pt;width:100.3pt;height:3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WfDewIAADMFAAAOAAAAZHJzL2Uyb0RvYy54bWysVF9P2zAQf5+072D5faQJLYyKFFUgpkmI&#10;IWDi2XXsNprj885uk+7T7Lvsi+3sJAUxtIdpL44vd7/7+zufX3SNYTuFvgZb8vxowpmyEqrarkv+&#10;9fH6w0fOfBC2EgasKvleeX6xeP/uvHVzVcAGTKWQkRPr560r+SYEN88yLzeqEf4InLKk1ICNCCTi&#10;OqtQtOS9MVkxmZxkLWDlEKTynv5e9Uq+SP61VjJ80dqrwEzJKbeQTkznKp7Z4lzM1yjcppZDGuIf&#10;smhEbSnowdWVCIJtsf7DVVNLBA86HEloMtC6lirVQNXkk1fVPGyEU6kWao53hzb5/+dW3u7ukNVV&#10;yWecWdHQiO6pacKujWK/fjIJtfVMIIKtas9msWGt83PCPbg7HCRP11h9p7GJX6qLdanJ+0OTVReY&#10;pJ95cXp8dnbCmSTddFZMTo6j0+wZ7dCHTwoaFi8lR9jaKiaVGix2Nz709qMdgWNKfRLpFvZGxTyM&#10;vVeaqqOwRUInXqlLg2wniBHVt3yInSwjRNfGHED5WyATRtBgG2Eqce0AnLwFfI52sE4RwYYDsKkt&#10;4N/Burcfq+5rjWWHbtWlURbjlFZQ7Wm8CD3vvZPXNfX0RvhwJ5CITitByxu+0KENtCWH4cbZBvDH&#10;W/+jPfGPtJy1tDgl99+3AhVn5rMlZp7l02nctCRMZ6cFCfhSs3qpsdvmEmgSOT0TTqZrtA9mvGqE&#10;5ol2fBmjkkpYSbFLLgOOwmXoF5peCamWy2RG2+VEuLEPTkbnsc+RLo/dk0A3ECsQJW9hXDIxf0Wt&#10;3jYiLSy3AXSdeBc73fd1mABtZqLv8IrE1X8pJ6vnt27xGwAA//8DAFBLAwQUAAYACAAAACEA26TS&#10;Xt0AAAAJAQAADwAAAGRycy9kb3ducmV2LnhtbEyPwU7DMBBE70j8g7VI3KgTmgQ3xKkKCA69UZC4&#10;buMliYjXUey04e8xJziu5mnmbbVd7CBONPnesYZ0lYAgbpzpudXw/vZ8o0D4gGxwcEwavsnDtr68&#10;qLA07syvdDqEVsQS9iVq6EIYSyl905FFv3Ijccw+3WQxxHNqpZnwHMvtIG+TpJAWe44LHY702FHz&#10;dZithsCYbOZ9+vKQ94vL1Ef+tNvnWl9fLbt7EIGW8AfDr35Uhzo6Hd3MxotBQ6bWdxGNQbEBEYFC&#10;ZWsQRw1KpSDrSv7/oP4BAAD//wMAUEsBAi0AFAAGAAgAAAAhALaDOJL+AAAA4QEAABMAAAAAAAAA&#10;AAAAAAAAAAAAAFtDb250ZW50X1R5cGVzXS54bWxQSwECLQAUAAYACAAAACEAOP0h/9YAAACUAQAA&#10;CwAAAAAAAAAAAAAAAAAvAQAAX3JlbHMvLnJlbHNQSwECLQAUAAYACAAAACEAcPFnw3sCAAAzBQAA&#10;DgAAAAAAAAAAAAAAAAAuAgAAZHJzL2Uyb0RvYy54bWxQSwECLQAUAAYACAAAACEA26TSXt0AAAAJ&#10;AQAADwAAAAAAAAAAAAAAAADVBAAAZHJzL2Rvd25yZXYueG1sUEsFBgAAAAAEAAQA8wAAAN8FAAAA&#10;AA==&#10;" fillcolor="white [3201]" strokecolor="black [3200]" strokeweight="2pt">
                <v:textbox>
                  <w:txbxContent>
                    <w:p w:rsidR="008444EA" w:rsidRDefault="008444EA" w:rsidP="008444EA">
                      <w:pPr>
                        <w:jc w:val="center"/>
                        <w:rPr>
                          <w:lang w:bidi="ar-DZ"/>
                        </w:rPr>
                      </w:pPr>
                      <w:r w:rsidRPr="008444EA">
                        <w:rPr>
                          <w:rFonts w:ascii="A Jannat LT" w:hAnsi="A Jannat LT" w:cs="A Jannat LT"/>
                          <w:sz w:val="28"/>
                          <w:szCs w:val="28"/>
                          <w:rtl/>
                          <w:lang w:bidi="ar-DZ"/>
                        </w:rPr>
                        <w:t>الصفحة 1/2</w:t>
                      </w:r>
                    </w:p>
                  </w:txbxContent>
                </v:textbox>
              </v:roundrect>
            </w:pict>
          </mc:Fallback>
        </mc:AlternateContent>
      </w:r>
    </w:p>
    <w:p w:rsidR="00AB1EA1" w:rsidRPr="00AB1EA1" w:rsidRDefault="00AB1EA1" w:rsidP="00AB1EA1">
      <w:pPr>
        <w:bidi/>
        <w:rPr>
          <w:rtl/>
          <w:lang w:bidi="ar-DZ"/>
        </w:rPr>
      </w:pPr>
    </w:p>
    <w:p w:rsidR="00AB1EA1" w:rsidRPr="007A0D76" w:rsidRDefault="008444EA" w:rsidP="00680750">
      <w:pPr>
        <w:bidi/>
        <w:spacing w:after="0" w:line="240" w:lineRule="auto"/>
        <w:rPr>
          <w:rFonts w:ascii="29LT Azer" w:hAnsi="29LT Azer" w:cs="29LT Azer"/>
          <w:sz w:val="26"/>
          <w:szCs w:val="26"/>
          <w:u w:val="double"/>
          <w:rtl/>
          <w:lang w:bidi="ar-DZ"/>
        </w:rPr>
      </w:pPr>
      <w:r w:rsidRPr="007A0D76">
        <w:rPr>
          <w:rFonts w:ascii="29LT Azer" w:hAnsi="29LT Azer" w:cs="29LT Azer"/>
          <w:sz w:val="26"/>
          <w:szCs w:val="26"/>
          <w:u w:val="double"/>
          <w:rtl/>
          <w:lang w:bidi="ar-DZ"/>
        </w:rPr>
        <w:lastRenderedPageBreak/>
        <w:t xml:space="preserve">الجزء </w:t>
      </w:r>
      <w:proofErr w:type="gramStart"/>
      <w:r w:rsidRPr="007A0D76">
        <w:rPr>
          <w:rFonts w:ascii="29LT Azer" w:hAnsi="29LT Azer" w:cs="29LT Azer"/>
          <w:sz w:val="26"/>
          <w:szCs w:val="26"/>
          <w:u w:val="double"/>
          <w:rtl/>
          <w:lang w:bidi="ar-DZ"/>
        </w:rPr>
        <w:t>الثاني :</w:t>
      </w:r>
      <w:proofErr w:type="gramEnd"/>
      <w:r w:rsidRPr="007A0D76">
        <w:rPr>
          <w:rFonts w:ascii="29LT Azer" w:hAnsi="29LT Azer" w:cs="29LT Azer"/>
          <w:sz w:val="26"/>
          <w:szCs w:val="26"/>
          <w:u w:val="double"/>
          <w:rtl/>
          <w:lang w:bidi="ar-DZ"/>
        </w:rPr>
        <w:t xml:space="preserve"> (08 نقاط) </w:t>
      </w:r>
    </w:p>
    <w:p w:rsidR="008444EA" w:rsidRPr="007A0D76" w:rsidRDefault="008444EA" w:rsidP="00680750">
      <w:pPr>
        <w:bidi/>
        <w:spacing w:after="0" w:line="240" w:lineRule="auto"/>
        <w:rPr>
          <w:rFonts w:ascii="29LT Azer" w:hAnsi="29LT Azer" w:cs="29LT Azer"/>
          <w:sz w:val="26"/>
          <w:szCs w:val="26"/>
          <w:u w:val="double"/>
          <w:rtl/>
          <w:lang w:bidi="ar-DZ"/>
        </w:rPr>
      </w:pPr>
      <w:r w:rsidRPr="007A0D76">
        <w:rPr>
          <w:rFonts w:ascii="29LT Azer" w:hAnsi="29LT Azer" w:cs="29LT Azer"/>
          <w:sz w:val="26"/>
          <w:szCs w:val="26"/>
          <w:u w:val="double"/>
          <w:rtl/>
          <w:lang w:bidi="ar-DZ"/>
        </w:rPr>
        <w:t xml:space="preserve">الوضعية </w:t>
      </w:r>
      <w:proofErr w:type="spellStart"/>
      <w:proofErr w:type="gramStart"/>
      <w:r w:rsidRPr="007A0D76">
        <w:rPr>
          <w:rFonts w:ascii="29LT Azer" w:hAnsi="29LT Azer" w:cs="29LT Azer"/>
          <w:sz w:val="26"/>
          <w:szCs w:val="26"/>
          <w:u w:val="double"/>
          <w:rtl/>
          <w:lang w:bidi="ar-DZ"/>
        </w:rPr>
        <w:t>الإدماجية</w:t>
      </w:r>
      <w:proofErr w:type="spellEnd"/>
      <w:r w:rsidRPr="007A0D76">
        <w:rPr>
          <w:rFonts w:ascii="29LT Azer" w:hAnsi="29LT Azer" w:cs="29LT Azer"/>
          <w:sz w:val="26"/>
          <w:szCs w:val="26"/>
          <w:u w:val="double"/>
          <w:rtl/>
          <w:lang w:bidi="ar-DZ"/>
        </w:rPr>
        <w:t xml:space="preserve"> :</w:t>
      </w:r>
      <w:proofErr w:type="gramEnd"/>
      <w:r w:rsidRPr="007A0D76">
        <w:rPr>
          <w:rFonts w:ascii="29LT Azer" w:hAnsi="29LT Azer" w:cs="29LT Azer"/>
          <w:sz w:val="26"/>
          <w:szCs w:val="26"/>
          <w:u w:val="double"/>
          <w:rtl/>
          <w:lang w:bidi="ar-DZ"/>
        </w:rPr>
        <w:t xml:space="preserve"> (08 نقاط )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444EA" w:rsidTr="008B6D53">
        <w:trPr>
          <w:trHeight w:val="13641"/>
        </w:trPr>
        <w:tc>
          <w:tcPr>
            <w:tcW w:w="10762" w:type="dxa"/>
          </w:tcPr>
          <w:p w:rsidR="007A0D76" w:rsidRPr="006536AD" w:rsidRDefault="00680750" w:rsidP="006536AD">
            <w:pPr>
              <w:bidi/>
              <w:spacing w:line="276" w:lineRule="auto"/>
              <w:rPr>
                <w:rFonts w:ascii="29LT Azer" w:hAnsi="29LT Azer" w:cs="29LT Azer"/>
                <w:sz w:val="26"/>
                <w:szCs w:val="26"/>
                <w:u w:val="double"/>
                <w:rtl/>
                <w:lang w:bidi="ar-DZ"/>
              </w:rPr>
            </w:pPr>
            <w:r w:rsidRPr="006536AD">
              <w:rPr>
                <w:rFonts w:ascii="29LT Azer" w:hAnsi="29LT Azer" w:cs="29LT Azer" w:hint="cs"/>
                <w:sz w:val="26"/>
                <w:szCs w:val="26"/>
                <w:u w:val="double"/>
                <w:rtl/>
                <w:lang w:bidi="ar-DZ"/>
              </w:rPr>
              <w:t>الوضعية الأولى (خاصة بقسم 3 م 2)</w:t>
            </w:r>
          </w:p>
          <w:p w:rsidR="008444EA" w:rsidRPr="007A0D76" w:rsidRDefault="00E071D4" w:rsidP="006536AD">
            <w:pPr>
              <w:bidi/>
              <w:spacing w:line="276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 w:rsidRPr="007A0D76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يعتبر الإيثانول كحولا يستعمل في صناعة العطور </w:t>
            </w:r>
            <w:proofErr w:type="gramStart"/>
            <w:r w:rsidRPr="007A0D76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والأدوية  صيغته</w:t>
            </w:r>
            <w:proofErr w:type="gramEnd"/>
            <w:r w:rsidRPr="007A0D76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 الكيميائية </w:t>
            </w:r>
            <w:r w:rsidRPr="007A0D76">
              <w:rPr>
                <w:rFonts w:ascii="29LT Azer" w:hAnsi="29LT Azer" w:cs="29LT Azer"/>
                <w:sz w:val="32"/>
                <w:szCs w:val="32"/>
                <w:lang w:bidi="ar-DZ"/>
              </w:rPr>
              <w:t>C</w:t>
            </w:r>
            <w:r w:rsidRPr="007A0D76">
              <w:rPr>
                <w:rFonts w:ascii="29LT Azer" w:hAnsi="29LT Azer" w:cs="29LT Azer"/>
                <w:sz w:val="32"/>
                <w:szCs w:val="32"/>
                <w:vertAlign w:val="subscript"/>
                <w:lang w:bidi="ar-DZ"/>
              </w:rPr>
              <w:t>2</w:t>
            </w:r>
            <w:r w:rsidRPr="007A0D76">
              <w:rPr>
                <w:rFonts w:ascii="29LT Azer" w:hAnsi="29LT Azer" w:cs="29LT Azer"/>
                <w:sz w:val="32"/>
                <w:szCs w:val="32"/>
                <w:lang w:bidi="ar-DZ"/>
              </w:rPr>
              <w:t>H</w:t>
            </w:r>
            <w:r w:rsidRPr="007A0D76">
              <w:rPr>
                <w:rFonts w:ascii="29LT Azer" w:hAnsi="29LT Azer" w:cs="29LT Azer"/>
                <w:sz w:val="32"/>
                <w:szCs w:val="32"/>
                <w:vertAlign w:val="subscript"/>
                <w:lang w:bidi="ar-DZ"/>
              </w:rPr>
              <w:t>6</w:t>
            </w:r>
            <w:r w:rsidRPr="007A0D76">
              <w:rPr>
                <w:rFonts w:ascii="29LT Azer" w:hAnsi="29LT Azer" w:cs="29LT Azer"/>
                <w:sz w:val="32"/>
                <w:szCs w:val="32"/>
                <w:lang w:bidi="ar-DZ"/>
              </w:rPr>
              <w:t>0</w:t>
            </w:r>
            <w:r w:rsidRPr="007A0D76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 </w:t>
            </w:r>
          </w:p>
          <w:p w:rsidR="00E071D4" w:rsidRPr="007A0D76" w:rsidRDefault="00E071D4" w:rsidP="006536AD">
            <w:pPr>
              <w:bidi/>
              <w:spacing w:line="276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 w:rsidRPr="007A0D76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1/ حدد نوع وعدد الذرات المكونة للإيثانول </w:t>
            </w:r>
            <w:r w:rsidR="007A0D7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(0.5 ن)</w:t>
            </w:r>
          </w:p>
          <w:p w:rsidR="00E071D4" w:rsidRPr="007A0D76" w:rsidRDefault="00E071D4" w:rsidP="006536AD">
            <w:pPr>
              <w:bidi/>
              <w:spacing w:line="276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 w:rsidRPr="007A0D76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2/ </w:t>
            </w:r>
            <w:r w:rsidR="007A0D76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يحترق ال</w:t>
            </w:r>
            <w:r w:rsidR="007A0D7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إ</w:t>
            </w:r>
            <w:r w:rsidR="00515D57" w:rsidRPr="007A0D76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يثانول في وجود غاز ثنائي ال</w:t>
            </w:r>
            <w:r w:rsidR="007A0D7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أكسجين</w:t>
            </w:r>
            <w:r w:rsidR="00515D57" w:rsidRPr="007A0D76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 ينتج عنه غاز ثنائي أكسيد الكربون والماء</w:t>
            </w:r>
          </w:p>
          <w:p w:rsidR="00515D57" w:rsidRPr="007A0D76" w:rsidRDefault="00515D57" w:rsidP="006536AD">
            <w:pPr>
              <w:bidi/>
              <w:spacing w:line="276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 w:rsidRPr="007A0D76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أ/ ما نوع التحول الحادث </w:t>
            </w:r>
            <w:r w:rsidR="006536AD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للإيثانول</w:t>
            </w:r>
            <w:r w:rsidR="007A0D7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؟ (0.5 ن)</w:t>
            </w:r>
          </w:p>
          <w:p w:rsidR="00515D57" w:rsidRDefault="00515D57" w:rsidP="006536AD">
            <w:pPr>
              <w:bidi/>
              <w:spacing w:line="276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 w:rsidRPr="007A0D76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ب/ عبر عن التحول الحادث</w:t>
            </w:r>
            <w:r w:rsidR="00A77BE8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  <w:proofErr w:type="gramStart"/>
            <w:r w:rsidR="00A77BE8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للإيثانول </w:t>
            </w:r>
            <w:r w:rsidRPr="007A0D76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 بالصيغ</w:t>
            </w:r>
            <w:proofErr w:type="gramEnd"/>
            <w:r w:rsidRPr="007A0D76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 الكيميائية وفق الجدول :</w:t>
            </w:r>
            <w:r w:rsidR="007A0D7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( 6ن) </w:t>
            </w:r>
          </w:p>
          <w:p w:rsidR="007A0D76" w:rsidRPr="007A0D76" w:rsidRDefault="007A0D76" w:rsidP="007A0D76">
            <w:pPr>
              <w:bidi/>
              <w:spacing w:line="36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512"/>
              <w:gridCol w:w="3512"/>
              <w:gridCol w:w="3512"/>
            </w:tblGrid>
            <w:tr w:rsidR="00515D57" w:rsidRPr="00515D57" w:rsidTr="007A0D76">
              <w:trPr>
                <w:trHeight w:val="794"/>
              </w:trPr>
              <w:tc>
                <w:tcPr>
                  <w:tcW w:w="3512" w:type="dxa"/>
                  <w:vAlign w:val="center"/>
                </w:tcPr>
                <w:p w:rsidR="00515D57" w:rsidRPr="00515D57" w:rsidRDefault="007A0D76" w:rsidP="007A0D76">
                  <w:pPr>
                    <w:bidi/>
                    <w:jc w:val="center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="29LT Azer" w:hAnsi="29LT Azer" w:cs="29LT Azer" w:hint="cs"/>
                      <w:sz w:val="26"/>
                      <w:szCs w:val="26"/>
                      <w:rtl/>
                      <w:lang w:bidi="ar-DZ"/>
                    </w:rPr>
                    <w:t>المواد النهائية</w:t>
                  </w:r>
                </w:p>
              </w:tc>
              <w:tc>
                <w:tcPr>
                  <w:tcW w:w="3512" w:type="dxa"/>
                  <w:vAlign w:val="center"/>
                </w:tcPr>
                <w:p w:rsidR="00515D57" w:rsidRPr="00515D57" w:rsidRDefault="007A0D76" w:rsidP="007A0D76">
                  <w:pPr>
                    <w:bidi/>
                    <w:jc w:val="center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="29LT Azer" w:hAnsi="29LT Azer" w:cs="29LT Azer" w:hint="cs"/>
                      <w:sz w:val="26"/>
                      <w:szCs w:val="26"/>
                      <w:rtl/>
                      <w:lang w:bidi="ar-DZ"/>
                    </w:rPr>
                    <w:t xml:space="preserve">المواد </w:t>
                  </w:r>
                  <w:proofErr w:type="spellStart"/>
                  <w:r>
                    <w:rPr>
                      <w:rFonts w:ascii="29LT Azer" w:hAnsi="29LT Azer" w:cs="29LT Azer" w:hint="cs"/>
                      <w:sz w:val="26"/>
                      <w:szCs w:val="26"/>
                      <w:rtl/>
                      <w:lang w:bidi="ar-DZ"/>
                    </w:rPr>
                    <w:t>الإبتدائية</w:t>
                  </w:r>
                  <w:proofErr w:type="spellEnd"/>
                </w:p>
              </w:tc>
              <w:tc>
                <w:tcPr>
                  <w:tcW w:w="3512" w:type="dxa"/>
                  <w:vAlign w:val="center"/>
                </w:tcPr>
                <w:p w:rsidR="00515D57" w:rsidRPr="00515D57" w:rsidRDefault="00515D57" w:rsidP="00515D57">
                  <w:pPr>
                    <w:bidi/>
                    <w:jc w:val="center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515D57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>التحول</w:t>
                  </w:r>
                </w:p>
              </w:tc>
            </w:tr>
            <w:tr w:rsidR="00515D57" w:rsidRPr="00515D57" w:rsidTr="00515D57">
              <w:trPr>
                <w:trHeight w:val="567"/>
              </w:trPr>
              <w:tc>
                <w:tcPr>
                  <w:tcW w:w="7024" w:type="dxa"/>
                  <w:gridSpan w:val="2"/>
                  <w:vAlign w:val="center"/>
                </w:tcPr>
                <w:p w:rsidR="00515D57" w:rsidRPr="00515D57" w:rsidRDefault="00515D57" w:rsidP="00515D57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515D57">
                    <w:rPr>
                      <w:rFonts w:ascii="29LT Azer" w:hAnsi="29LT Azer" w:cs="29LT Azer"/>
                      <w:noProof/>
                      <w:sz w:val="26"/>
                      <w:szCs w:val="26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03421CAA" wp14:editId="1A526440">
                            <wp:simplePos x="0" y="0"/>
                            <wp:positionH relativeFrom="column">
                              <wp:posOffset>2026285</wp:posOffset>
                            </wp:positionH>
                            <wp:positionV relativeFrom="paragraph">
                              <wp:posOffset>148868</wp:posOffset>
                            </wp:positionV>
                            <wp:extent cx="390418" cy="0"/>
                            <wp:effectExtent l="0" t="76200" r="10160" b="95250"/>
                            <wp:wrapNone/>
                            <wp:docPr id="6" name="Connecteur droit avec flèch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90418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7DCA80F1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Connecteur droit avec flèche 6" o:spid="_x0000_s1026" type="#_x0000_t32" style="position:absolute;margin-left:159.55pt;margin-top:11.7pt;width:30.7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AR63AEAAPgDAAAOAAAAZHJzL2Uyb0RvYy54bWysU0uOEzEQ3SNxB8t70p0BRRClM4sMsEEQ&#10;wXAAj7uctvBP5Zp8bsQ9uBhld9KDgJFGiE11265X9d5zeXV99E7sAbONoZPzWSsFBB17G3ad/Hr7&#10;7sVrKTKp0CsXA3TyBFler58/Wx3SEq7iEF0PKLhIyMtD6uRAlJZNk/UAXuVZTBD40ET0iniJu6ZH&#10;deDq3jVXbbtoDhH7hFFDzrx7Mx7Kda1vDGj6ZEwGEq6TzI1qxBrvSmzWK7XcoUqD1Wca6h9YeGUD&#10;N51K3ShS4h7tH6W81RhzNDTT0TfRGKuhamA18/Y3NV8GlaBqYXNymmzK/6+s/rjforB9JxdSBOX5&#10;ijYxBPYN7lH0GC0JtQctjPvxnS9FLIplh5SXjNyELZ5XOW2x6D8a9OXLysSx2nyabIYjCc2bL9+0&#10;r+Y8F/py1DzgEmZ6D9GL8tPJTKjsbqAzp4jz6rLaf8jEnRl4AZSmLpRIyrq3oRd0SqyG0Kqwc1Bo&#10;c3pJaQr9kXD9o5ODEf4ZDHvBFMc2dQph41DsFc9P/20+VeHMAjHWuQnUVm6Pgs65BQZ1Mp8KnLJr&#10;xxhoAnobIv6tKx0vVM2Yf1E9ai2y72J/qtdX7eDxqv6cn0KZ31/XFf7wYNc/AQAA//8DAFBLAwQU&#10;AAYACAAAACEAsV85rNwAAAAJAQAADwAAAGRycy9kb3ducmV2LnhtbEyPQU7DMBBF90jcwRokNhW1&#10;05SqCXEqFAmxbssBJrFJIuxxarttenuMWMByZp7+vF/tZmvYRfswOpKQLQUwTZ1TI/USPo5vT1tg&#10;ISIpNI60hJsOsKvv7yoslbvSXl8OsWcphEKJEoYYp5Lz0A3aYli6SVO6fTpvMabR91x5vKZwa/hK&#10;iA23OFL6MOCkm0F3X4ezlbBv1m128414fjeiOC1OxSLHQsrHh/n1BVjUc/yD4Uc/qUOdnFp3JhWY&#10;kZBnRZZQCat8DSwB+VZsgLW/C15X/H+D+hsAAP//AwBQSwECLQAUAAYACAAAACEAtoM4kv4AAADh&#10;AQAAEwAAAAAAAAAAAAAAAAAAAAAAW0NvbnRlbnRfVHlwZXNdLnhtbFBLAQItABQABgAIAAAAIQA4&#10;/SH/1gAAAJQBAAALAAAAAAAAAAAAAAAAAC8BAABfcmVscy8ucmVsc1BLAQItABQABgAIAAAAIQDo&#10;mAR63AEAAPgDAAAOAAAAAAAAAAAAAAAAAC4CAABkcnMvZTJvRG9jLnhtbFBLAQItABQABgAIAAAA&#10;IQCxXzms3AAAAAkBAAAPAAAAAAAAAAAAAAAAADYEAABkcnMvZG93bnJldi54bWxQSwUGAAAAAAQA&#10;BADzAAAAPwUAAAAA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 w:rsidRPr="00515D57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 xml:space="preserve">                     +                                                             </w:t>
                  </w:r>
                  <w:r>
                    <w:rPr>
                      <w:rFonts w:ascii="29LT Azer" w:hAnsi="29LT Azer" w:cs="29LT Azer" w:hint="cs"/>
                      <w:sz w:val="26"/>
                      <w:szCs w:val="26"/>
                      <w:rtl/>
                      <w:lang w:bidi="ar-DZ"/>
                    </w:rPr>
                    <w:t xml:space="preserve">                         </w:t>
                  </w:r>
                  <w:r w:rsidRPr="00515D57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proofErr w:type="gramStart"/>
                  <w:r w:rsidRPr="00515D57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 xml:space="preserve">+ </w:t>
                  </w:r>
                  <w:r>
                    <w:rPr>
                      <w:rFonts w:ascii="29LT Azer" w:hAnsi="29LT Azer" w:cs="29LT Azer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515D57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>الإيثانول</w:t>
                  </w:r>
                  <w:proofErr w:type="gramEnd"/>
                </w:p>
              </w:tc>
              <w:tc>
                <w:tcPr>
                  <w:tcW w:w="3512" w:type="dxa"/>
                  <w:vAlign w:val="center"/>
                </w:tcPr>
                <w:p w:rsidR="00515D57" w:rsidRPr="00515D57" w:rsidRDefault="00515D57" w:rsidP="00515D57">
                  <w:pPr>
                    <w:bidi/>
                    <w:jc w:val="center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proofErr w:type="spellStart"/>
                  <w:r w:rsidRPr="00515D57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>إحتراق</w:t>
                  </w:r>
                  <w:proofErr w:type="spellEnd"/>
                  <w:r w:rsidRPr="00515D57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 xml:space="preserve"> الإيثانول</w:t>
                  </w:r>
                </w:p>
              </w:tc>
            </w:tr>
            <w:tr w:rsidR="00515D57" w:rsidRPr="00515D57" w:rsidTr="00515D57">
              <w:trPr>
                <w:trHeight w:val="567"/>
              </w:trPr>
              <w:tc>
                <w:tcPr>
                  <w:tcW w:w="7024" w:type="dxa"/>
                  <w:gridSpan w:val="2"/>
                  <w:vAlign w:val="center"/>
                </w:tcPr>
                <w:p w:rsidR="00515D57" w:rsidRPr="00515D57" w:rsidRDefault="00515D57" w:rsidP="007A0D76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515D57">
                    <w:rPr>
                      <w:rFonts w:ascii="29LT Azer" w:hAnsi="29LT Azer" w:cs="29LT Azer"/>
                      <w:noProof/>
                      <w:sz w:val="26"/>
                      <w:szCs w:val="26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65DCB175" wp14:editId="5E90CDEA">
                            <wp:simplePos x="0" y="0"/>
                            <wp:positionH relativeFrom="column">
                              <wp:posOffset>2025650</wp:posOffset>
                            </wp:positionH>
                            <wp:positionV relativeFrom="paragraph">
                              <wp:posOffset>161569</wp:posOffset>
                            </wp:positionV>
                            <wp:extent cx="390418" cy="0"/>
                            <wp:effectExtent l="0" t="76200" r="10160" b="95250"/>
                            <wp:wrapNone/>
                            <wp:docPr id="7" name="Connecteur droit avec flèche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90418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AA80313" id="Connecteur droit avec flèche 7" o:spid="_x0000_s1026" type="#_x0000_t32" style="position:absolute;margin-left:159.5pt;margin-top:12.7pt;width:30.7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8nIAAIAAN0DAAAOAAAAZHJzL2Uyb0RvYy54bWysU82S0zAMvjPDO3h8p0kLZdlO0z20LBd+&#10;OsPyAFrbSTzj2B7J27RvxHvwYshOWxa4MeTgWFL0SZ/0ZX13HJw4GCQbfCPns1oK41XQ1neN/PZw&#10;/+qdFJTAa3DBm0aeDMm7zcsX6zGuzCL0wWmDgkE8rcbYyD6luKoqUr0ZgGYhGs/BNuAAiU3sKo0w&#10;MvrgqkVdv63GgDpiUIaIvbspKDcFv22NSl/alkwSrpHcWyonlvMxn9VmDasOIfZWnduAf+hiAOu5&#10;6BVqBwnEE9q/oAarMFBo00yFoQpta5UpHJjNvP6DzdceoilceDgUr2Oi/werPh/2KKxu5I0UHgZe&#10;0TZ4z3MzTyg0BpsEHIwSrfvxnZcibvLIxkgrztz6PZ4tinvM/I8tDvnNzMSxjPl0HbM5JqHY+fq2&#10;fjNnXahLqPqVF5HSBxMGkS+NpIRguz6dewo4L1OGw0dKXJkTLwm5qA/31rmyUufF2Mjb5WLJdYCF&#10;1TpIfB0iUyXfSQGuY8WqhAWRgrM6Z2ccOtHWoTgAi4a1psP4wL1L4YASB5hQeabEHrSZPr1dsntS&#10;FEH6FPTkntcXP7c7QZfOfyuZaeyA+imlhCakBNa991qkU+TdJLTgO2dyjNGcz+2aovPzRPJqpmXk&#10;22PQp7KjKlusoZJ21nsW6XOb78//ys1PAAAA//8DAFBLAwQUAAYACAAAACEAYbpeOOEAAAAJAQAA&#10;DwAAAGRycy9kb3ducmV2LnhtbEyPUU/CMBSF30n4D8018Q06QBaY64hKjHuRRDDGx7Je14b1dlkL&#10;DH+9NT7g47nn5Nzv5KveNuyEnTeOBEzGCTCkyilDtYD33fNoAcwHSUo2jlDABT2siuEgl5lyZ3rD&#10;0zbULJaQz6QAHUKbce4rjVb6sWuRovflOitDlF3NVSfPsdw2fJokKbfSUPygZYtPGqvD9mgFhPXn&#10;Racf1ePSbHYvr6n5LstyLcTtTf9wDyxgH65h+MWP6FBEpr07kvKsETCbLOOWIGA6vwMWA7NFMge2&#10;/zvwIuf/FxQ/AAAA//8DAFBLAQItABQABgAIAAAAIQC2gziS/gAAAOEBAAATAAAAAAAAAAAAAAAA&#10;AAAAAABbQ29udGVudF9UeXBlc10ueG1sUEsBAi0AFAAGAAgAAAAhADj9If/WAAAAlAEAAAsAAAAA&#10;AAAAAAAAAAAALwEAAF9yZWxzLy5yZWxzUEsBAi0AFAAGAAgAAAAhAGCrycgAAgAA3QMAAA4AAAAA&#10;AAAAAAAAAAAALgIAAGRycy9lMm9Eb2MueG1sUEsBAi0AFAAGAAgAAAAhAGG6XjjhAAAACQEAAA8A&#10;AAAAAAAAAAAAAAAAWgQAAGRycy9kb3ducmV2LnhtbFBLBQYAAAAABAAEAPMAAABoBQAAAAA=&#10;">
                            <v:stroke endarrow="block"/>
                          </v:shape>
                        </w:pict>
                      </mc:Fallback>
                    </mc:AlternateContent>
                  </w:r>
                  <w:r w:rsidRPr="00515D57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 xml:space="preserve">                     +                                                            </w:t>
                  </w:r>
                  <w:r>
                    <w:rPr>
                      <w:rFonts w:ascii="29LT Azer" w:hAnsi="29LT Azer" w:cs="29LT Azer" w:hint="cs"/>
                      <w:sz w:val="26"/>
                      <w:szCs w:val="26"/>
                      <w:rtl/>
                      <w:lang w:bidi="ar-DZ"/>
                    </w:rPr>
                    <w:t xml:space="preserve">               </w:t>
                  </w:r>
                  <w:r w:rsidR="007A0D76">
                    <w:rPr>
                      <w:rFonts w:ascii="29LT Azer" w:hAnsi="29LT Azer" w:cs="29LT Azer" w:hint="cs"/>
                      <w:sz w:val="26"/>
                      <w:szCs w:val="26"/>
                      <w:rtl/>
                      <w:lang w:bidi="ar-DZ"/>
                    </w:rPr>
                    <w:t xml:space="preserve">          </w:t>
                  </w:r>
                  <w:r>
                    <w:rPr>
                      <w:rFonts w:ascii="29LT Azer" w:hAnsi="29LT Azer" w:cs="29LT Azer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proofErr w:type="gramStart"/>
                  <w:r w:rsidRPr="00515D57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>+</w:t>
                  </w:r>
                  <w:r>
                    <w:rPr>
                      <w:rFonts w:ascii="29LT Azer" w:hAnsi="29LT Azer" w:cs="29LT Azer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515D57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515D57">
                    <w:rPr>
                      <w:rFonts w:ascii="29LT Azer" w:hAnsi="29LT Azer" w:cs="29LT Azer"/>
                      <w:sz w:val="32"/>
                      <w:szCs w:val="32"/>
                      <w:lang w:bidi="ar-DZ"/>
                    </w:rPr>
                    <w:t>C</w:t>
                  </w:r>
                  <w:proofErr w:type="gramEnd"/>
                  <w:r w:rsidRPr="007A0D76">
                    <w:rPr>
                      <w:rFonts w:ascii="29LT Azer" w:hAnsi="29LT Azer" w:cs="29LT Azer"/>
                      <w:sz w:val="32"/>
                      <w:szCs w:val="32"/>
                      <w:vertAlign w:val="subscript"/>
                      <w:lang w:bidi="ar-DZ"/>
                    </w:rPr>
                    <w:t>2</w:t>
                  </w:r>
                  <w:r w:rsidRPr="00515D57">
                    <w:rPr>
                      <w:rFonts w:ascii="29LT Azer" w:hAnsi="29LT Azer" w:cs="29LT Azer"/>
                      <w:sz w:val="32"/>
                      <w:szCs w:val="32"/>
                      <w:lang w:bidi="ar-DZ"/>
                    </w:rPr>
                    <w:t>H</w:t>
                  </w:r>
                  <w:r w:rsidRPr="007A0D76">
                    <w:rPr>
                      <w:rFonts w:ascii="29LT Azer" w:hAnsi="29LT Azer" w:cs="29LT Azer"/>
                      <w:sz w:val="32"/>
                      <w:szCs w:val="32"/>
                      <w:vertAlign w:val="subscript"/>
                      <w:lang w:bidi="ar-DZ"/>
                    </w:rPr>
                    <w:t>6</w:t>
                  </w:r>
                  <w:r w:rsidRPr="00515D57">
                    <w:rPr>
                      <w:rFonts w:ascii="29LT Azer" w:hAnsi="29LT Azer" w:cs="29LT Azer"/>
                      <w:sz w:val="32"/>
                      <w:szCs w:val="32"/>
                      <w:lang w:bidi="ar-DZ"/>
                    </w:rPr>
                    <w:t>0</w:t>
                  </w:r>
                </w:p>
              </w:tc>
              <w:tc>
                <w:tcPr>
                  <w:tcW w:w="3512" w:type="dxa"/>
                  <w:vAlign w:val="center"/>
                </w:tcPr>
                <w:p w:rsidR="00515D57" w:rsidRPr="00515D57" w:rsidRDefault="00515D57" w:rsidP="00515D57">
                  <w:pPr>
                    <w:bidi/>
                    <w:jc w:val="center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515D57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>التعبير بالصيغ</w:t>
                  </w:r>
                </w:p>
              </w:tc>
            </w:tr>
            <w:tr w:rsidR="00515D57" w:rsidRPr="00515D57" w:rsidTr="00515D57">
              <w:trPr>
                <w:trHeight w:val="567"/>
              </w:trPr>
              <w:tc>
                <w:tcPr>
                  <w:tcW w:w="3512" w:type="dxa"/>
                </w:tcPr>
                <w:p w:rsidR="00515D57" w:rsidRPr="00515D57" w:rsidRDefault="00515D57" w:rsidP="00515D57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3512" w:type="dxa"/>
                </w:tcPr>
                <w:p w:rsidR="00515D57" w:rsidRPr="00515D57" w:rsidRDefault="00515D57" w:rsidP="00515D57">
                  <w:pPr>
                    <w:bidi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3512" w:type="dxa"/>
                  <w:vAlign w:val="center"/>
                </w:tcPr>
                <w:p w:rsidR="00515D57" w:rsidRPr="00515D57" w:rsidRDefault="00515D57" w:rsidP="00515D57">
                  <w:pPr>
                    <w:bidi/>
                    <w:jc w:val="center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 w:rsidRPr="00515D57"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  <w:t>نوع الذرات</w:t>
                  </w:r>
                </w:p>
              </w:tc>
            </w:tr>
          </w:tbl>
          <w:p w:rsidR="00515D57" w:rsidRDefault="00515D57" w:rsidP="00515D57">
            <w:pPr>
              <w:bidi/>
              <w:rPr>
                <w:rtl/>
                <w:lang w:bidi="ar-DZ"/>
              </w:rPr>
            </w:pPr>
          </w:p>
          <w:p w:rsidR="007A0D76" w:rsidRDefault="007A0D76" w:rsidP="007A0D76">
            <w:pPr>
              <w:bidi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 w:rsidRPr="007A0D76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ج/ كيف نكشف عن غاز ثنائي الأكسجين وغاز ثنائي أكسيد الكربون (1ن)</w:t>
            </w:r>
          </w:p>
          <w:p w:rsidR="004A0A87" w:rsidRPr="007A0D76" w:rsidRDefault="004A0A87" w:rsidP="004A0A87">
            <w:pPr>
              <w:bidi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107315</wp:posOffset>
                      </wp:positionV>
                      <wp:extent cx="6837405" cy="0"/>
                      <wp:effectExtent l="0" t="0" r="20955" b="19050"/>
                      <wp:wrapNone/>
                      <wp:docPr id="23" name="Connecteur droit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837405" cy="0"/>
                              </a:xfrm>
                              <a:prstGeom prst="line">
                                <a:avLst/>
                              </a:prstGeom>
                              <a:ln w="19050">
                                <a:prstDash val="lg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4C5B90" id="Connecteur droit 23" o:spid="_x0000_s1026" style="position:absolute;flip:x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.55pt,8.45pt" to="533.8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YJd2AEAAPIDAAAOAAAAZHJzL2Uyb0RvYy54bWysU02P0zAQvSPxHyzfadIuu+xGTffQCjgg&#10;qBb2B3idcWPhL429TfrvGTttQIuQEOLi2J43b+Y9T9b3ozXsCBi1dy1fLmrOwEnfaXdo+eO3929u&#10;OYtJuE4Y76DlJ4j8fvP61XoIDax8700HyIjExWYILe9TCk1VRdmDFXHhAzgKKo9WJDrioepQDMRu&#10;TbWq65tq8NgF9BJipNvdFOSbwq8UyPRFqQiJmZZTb6msWNanvFabtWgOKEKv5bkN8Q9dWKEdFZ2p&#10;diIJ9oz6NyqrJfroVVpIbyuvlJZQNJCaZf1CzddeBChayJwYZpvi/6OVn497ZLpr+eqKMycsvdHW&#10;O0fGwTOyDr1OjELk0xBiQ/Ct2+P5FMMes+hRoWXK6PCRRqDYQMLYWFw+zS7DmJiky5vbq3dv62vO&#10;5CVWTRSZKmBMH8BbljctN9plA0Qjjp9iorIEvUDytXFsoJp39XVdYDm2E7FnR0EPbg55n3unNOPo&#10;kzVMXZddOhmYaB5AkQvU3dR/mT/YGpyIuu/LmYWQOUVpY+akqfgfk87YnAZlJv82cUaXit6lOdFq&#10;57FIflE1jZdW1YS/qJ60ZtlPvjuVNyx20GAVf84/QZ7cX88l/eevuvkBAAD//wMAUEsDBBQABgAI&#10;AAAAIQBRiWGn3gAAAAkBAAAPAAAAZHJzL2Rvd25yZXYueG1sTI/BbsIwEETvSPyDtZV6QWBTqUkJ&#10;cVDVKucKqCr15sRLEjVeB9tA6NfXqIf2uDOj2Tf5ZjQ9O6PznSUJy4UAhlRb3VEj4X1fzp+A+aBI&#10;q94SSriih00xneQq0/ZCWzzvQsNiCflMSWhDGDLOfd2iUX5hB6ToHawzKsTTNVw7dYnlpucPQiTc&#10;qI7ih1YN+NJi/bU7GQklifTxWF7fvt2Wzz7TcR+qj1cp7+/G5zWwgGP4C8MNP6JDEZkqeyLtWS9h&#10;vlrGZNSTFbCbL5I0BVb9KrzI+f8FxQ8AAAD//wMAUEsBAi0AFAAGAAgAAAAhALaDOJL+AAAA4QEA&#10;ABMAAAAAAAAAAAAAAAAAAAAAAFtDb250ZW50X1R5cGVzXS54bWxQSwECLQAUAAYACAAAACEAOP0h&#10;/9YAAACUAQAACwAAAAAAAAAAAAAAAAAvAQAAX3JlbHMvLnJlbHNQSwECLQAUAAYACAAAACEAqR2C&#10;XdgBAADyAwAADgAAAAAAAAAAAAAAAAAuAgAAZHJzL2Uyb0RvYy54bWxQSwECLQAUAAYACAAAACEA&#10;UYlhp94AAAAJAQAADwAAAAAAAAAAAAAAAAAyBAAAZHJzL2Rvd25yZXYueG1sUEsFBgAAAAAEAAQA&#10;8wAAAD0FAAAAAA==&#10;" strokecolor="black [3040]" strokeweight="1.5pt">
                      <v:stroke dashstyle="longDash"/>
                    </v:line>
                  </w:pict>
                </mc:Fallback>
              </mc:AlternateContent>
            </w:r>
          </w:p>
          <w:p w:rsidR="004A0A87" w:rsidRDefault="004A0A87" w:rsidP="007A0D76">
            <w:pPr>
              <w:bidi/>
              <w:rPr>
                <w:rtl/>
                <w:lang w:bidi="ar-DZ"/>
              </w:rPr>
            </w:pPr>
          </w:p>
          <w:p w:rsidR="007A0D76" w:rsidRPr="008B6D53" w:rsidRDefault="006536AD" w:rsidP="004A0A87">
            <w:pPr>
              <w:bidi/>
              <w:rPr>
                <w:rFonts w:ascii="29LT Azer" w:hAnsi="29LT Azer" w:cs="29LT Azer"/>
                <w:sz w:val="28"/>
                <w:szCs w:val="28"/>
                <w:u w:val="double"/>
                <w:rtl/>
                <w:lang w:bidi="ar-DZ"/>
              </w:rPr>
            </w:pPr>
            <w:r w:rsidRPr="008B6D53">
              <w:rPr>
                <w:rFonts w:ascii="29LT Azer" w:hAnsi="29LT Azer" w:cs="29LT Azer"/>
                <w:sz w:val="28"/>
                <w:szCs w:val="28"/>
                <w:u w:val="double"/>
                <w:rtl/>
                <w:lang w:bidi="ar-DZ"/>
              </w:rPr>
              <w:t>الوضعية الثانية :(خاصة بالقسمين 2 م1 + 2 م 2)</w:t>
            </w:r>
          </w:p>
          <w:p w:rsidR="006536AD" w:rsidRPr="004A0A87" w:rsidRDefault="006536AD" w:rsidP="006536AD">
            <w:pPr>
              <w:bidi/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</w:pPr>
            <w:r w:rsidRPr="004A0A87"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  <w:t xml:space="preserve">نستعمل في حياتنا اليومية مجموعة من الغازات ومن بينها غاز البوتان </w:t>
            </w:r>
          </w:p>
          <w:p w:rsidR="006536AD" w:rsidRPr="004A0A87" w:rsidRDefault="006536AD" w:rsidP="006536AD">
            <w:pPr>
              <w:bidi/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</w:pPr>
            <w:proofErr w:type="spellStart"/>
            <w:r w:rsidRPr="004A0A87"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  <w:t>إحتراق</w:t>
            </w:r>
            <w:proofErr w:type="spellEnd"/>
            <w:r w:rsidRPr="004A0A87"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  <w:t xml:space="preserve"> غاز البوتان في وجود غاز ثنائي الأكسجين ينتج عنه الماء وغاز ثنائي أكسيد الكربون </w:t>
            </w:r>
          </w:p>
          <w:p w:rsidR="00DE7BFE" w:rsidRDefault="006536AD" w:rsidP="006536AD">
            <w:pPr>
              <w:bidi/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</w:pPr>
            <w:r w:rsidRPr="004A0A87"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  <w:t xml:space="preserve">1/ اكتب الصيغة الكيميائية </w:t>
            </w:r>
            <w:proofErr w:type="gramStart"/>
            <w:r w:rsidRPr="004A0A87"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  <w:t>ل</w:t>
            </w:r>
            <w:r w:rsidR="00DE7BFE">
              <w:rPr>
                <w:rFonts w:ascii="29LT Azer" w:hAnsi="29LT Azer" w:cs="29LT Azer" w:hint="cs"/>
                <w:sz w:val="28"/>
                <w:szCs w:val="28"/>
                <w:rtl/>
                <w:lang w:bidi="ar-DZ"/>
              </w:rPr>
              <w:t>ـ :</w:t>
            </w:r>
            <w:proofErr w:type="gramEnd"/>
          </w:p>
          <w:p w:rsidR="006536AD" w:rsidRDefault="006536AD" w:rsidP="00DE7BFE">
            <w:pPr>
              <w:pStyle w:val="Paragraphedeliste"/>
              <w:numPr>
                <w:ilvl w:val="0"/>
                <w:numId w:val="1"/>
              </w:numPr>
              <w:bidi/>
              <w:rPr>
                <w:rFonts w:ascii="29LT Azer" w:hAnsi="29LT Azer" w:cs="29LT Azer"/>
                <w:sz w:val="28"/>
                <w:szCs w:val="28"/>
                <w:lang w:bidi="ar-DZ"/>
              </w:rPr>
            </w:pPr>
            <w:r w:rsidRPr="00DE7BFE"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  <w:t xml:space="preserve">غاز البوتان إذا علمت أنه يتكون من أربع ذرات كربون وعشرة ذرات </w:t>
            </w:r>
            <w:proofErr w:type="gramStart"/>
            <w:r w:rsidRPr="00DE7BFE"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  <w:t>هيدروجين  (</w:t>
            </w:r>
            <w:proofErr w:type="gramEnd"/>
            <w:r w:rsidRPr="00DE7BFE"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  <w:t>0.5)</w:t>
            </w:r>
          </w:p>
          <w:p w:rsidR="00DE7BFE" w:rsidRDefault="00DE7BFE" w:rsidP="00DE7BFE">
            <w:pPr>
              <w:pStyle w:val="Paragraphedeliste"/>
              <w:numPr>
                <w:ilvl w:val="0"/>
                <w:numId w:val="1"/>
              </w:numPr>
              <w:bidi/>
              <w:rPr>
                <w:rFonts w:ascii="29LT Azer" w:hAnsi="29LT Azer" w:cs="29LT Azer" w:hint="cs"/>
                <w:sz w:val="28"/>
                <w:szCs w:val="28"/>
                <w:lang w:bidi="ar-DZ"/>
              </w:rPr>
            </w:pPr>
            <w:r>
              <w:rPr>
                <w:rFonts w:ascii="29LT Azer" w:hAnsi="29LT Azer" w:cs="29LT Azer" w:hint="cs"/>
                <w:sz w:val="28"/>
                <w:szCs w:val="28"/>
                <w:rtl/>
                <w:lang w:bidi="ar-DZ"/>
              </w:rPr>
              <w:t>غاز ثنائي الأكسجين (0.5ن)</w:t>
            </w:r>
          </w:p>
          <w:p w:rsidR="00DE7BFE" w:rsidRDefault="00DE7BFE" w:rsidP="00DE7BFE">
            <w:pPr>
              <w:pStyle w:val="Paragraphedeliste"/>
              <w:numPr>
                <w:ilvl w:val="0"/>
                <w:numId w:val="1"/>
              </w:numPr>
              <w:bidi/>
              <w:rPr>
                <w:rFonts w:ascii="29LT Azer" w:hAnsi="29LT Azer" w:cs="29LT Azer"/>
                <w:sz w:val="28"/>
                <w:szCs w:val="28"/>
                <w:lang w:bidi="ar-DZ"/>
              </w:rPr>
            </w:pPr>
            <w:r>
              <w:rPr>
                <w:rFonts w:ascii="29LT Azer" w:hAnsi="29LT Azer" w:cs="29LT Azer" w:hint="cs"/>
                <w:sz w:val="28"/>
                <w:szCs w:val="28"/>
                <w:rtl/>
                <w:lang w:bidi="ar-DZ"/>
              </w:rPr>
              <w:t>غاز ثنائي أكسيد الكربون (0.5ن)</w:t>
            </w:r>
          </w:p>
          <w:p w:rsidR="00DE7BFE" w:rsidRPr="00DE7BFE" w:rsidRDefault="00DE7BFE" w:rsidP="00DE7BFE">
            <w:pPr>
              <w:pStyle w:val="Paragraphedeliste"/>
              <w:numPr>
                <w:ilvl w:val="0"/>
                <w:numId w:val="1"/>
              </w:numPr>
              <w:bidi/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8"/>
                <w:szCs w:val="28"/>
                <w:rtl/>
                <w:lang w:bidi="ar-DZ"/>
              </w:rPr>
              <w:t>الماء (0.5)</w:t>
            </w:r>
          </w:p>
          <w:p w:rsidR="006536AD" w:rsidRPr="004A0A87" w:rsidRDefault="006536AD" w:rsidP="00A77BE8">
            <w:pPr>
              <w:bidi/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</w:pPr>
            <w:r w:rsidRPr="004A0A87"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  <w:t xml:space="preserve">2/ </w:t>
            </w:r>
            <w:r w:rsidR="00A77BE8" w:rsidRPr="004A0A87"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  <w:t xml:space="preserve">أ/ </w:t>
            </w:r>
            <w:r w:rsidRPr="004A0A87"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  <w:t xml:space="preserve">ما نوع </w:t>
            </w:r>
            <w:r w:rsidR="00A77BE8" w:rsidRPr="004A0A87"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  <w:t xml:space="preserve">التحول </w:t>
            </w:r>
            <w:r w:rsidR="00A93122">
              <w:rPr>
                <w:rFonts w:ascii="29LT Azer" w:hAnsi="29LT Azer" w:cs="29LT Azer" w:hint="cs"/>
                <w:sz w:val="28"/>
                <w:szCs w:val="28"/>
                <w:rtl/>
                <w:lang w:bidi="ar-DZ"/>
              </w:rPr>
              <w:t xml:space="preserve">الحادث </w:t>
            </w:r>
            <w:r w:rsidRPr="004A0A87"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  <w:t xml:space="preserve">لغاز </w:t>
            </w:r>
            <w:proofErr w:type="gramStart"/>
            <w:r w:rsidRPr="004A0A87"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  <w:t>البوتان ؟</w:t>
            </w:r>
            <w:proofErr w:type="gramEnd"/>
            <w:r w:rsidR="00A93122">
              <w:rPr>
                <w:rFonts w:ascii="29LT Azer" w:hAnsi="29LT Azer" w:cs="29LT Azer" w:hint="cs"/>
                <w:sz w:val="28"/>
                <w:szCs w:val="28"/>
                <w:rtl/>
                <w:lang w:bidi="ar-DZ"/>
              </w:rPr>
              <w:t>(0.5ن)</w:t>
            </w:r>
          </w:p>
          <w:p w:rsidR="00A77BE8" w:rsidRPr="004A0A87" w:rsidRDefault="00A77BE8" w:rsidP="00DE7BFE">
            <w:pPr>
              <w:bidi/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</w:pPr>
            <w:r w:rsidRPr="004A0A87"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  <w:t>ب/عبر عن التحول الحادث لغاز البوتان بالنموذج المجهري وفق الجدول التالي:</w:t>
            </w:r>
            <w:r w:rsidR="00A93122">
              <w:rPr>
                <w:rFonts w:ascii="29LT Azer" w:hAnsi="29LT Azer" w:cs="29LT Azer" w:hint="cs"/>
                <w:sz w:val="28"/>
                <w:szCs w:val="28"/>
                <w:rtl/>
                <w:lang w:bidi="ar-DZ"/>
              </w:rPr>
              <w:t xml:space="preserve"> </w:t>
            </w:r>
            <w:r w:rsidR="00DE7BFE">
              <w:rPr>
                <w:rFonts w:ascii="29LT Azer" w:hAnsi="29LT Azer" w:cs="29LT Azer" w:hint="cs"/>
                <w:sz w:val="28"/>
                <w:szCs w:val="28"/>
                <w:rtl/>
                <w:lang w:bidi="ar-DZ"/>
              </w:rPr>
              <w:t>(4.5ن)</w:t>
            </w:r>
          </w:p>
          <w:p w:rsidR="00A77BE8" w:rsidRPr="004A0A87" w:rsidRDefault="00A77BE8" w:rsidP="00A77BE8">
            <w:pPr>
              <w:bidi/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468"/>
              <w:gridCol w:w="1734"/>
              <w:gridCol w:w="2338"/>
              <w:gridCol w:w="2864"/>
            </w:tblGrid>
            <w:tr w:rsidR="00A77BE8" w:rsidRPr="004A0A87" w:rsidTr="00A77BE8">
              <w:trPr>
                <w:trHeight w:val="653"/>
              </w:trPr>
              <w:tc>
                <w:tcPr>
                  <w:tcW w:w="3468" w:type="dxa"/>
                </w:tcPr>
                <w:p w:rsidR="00A77BE8" w:rsidRPr="004A0A87" w:rsidRDefault="00A77BE8" w:rsidP="00A77BE8">
                  <w:pPr>
                    <w:bidi/>
                    <w:jc w:val="center"/>
                    <w:rPr>
                      <w:rFonts w:ascii="29LT Azer" w:hAnsi="29LT Azer" w:cs="29LT Azer"/>
                      <w:sz w:val="28"/>
                      <w:szCs w:val="28"/>
                      <w:rtl/>
                      <w:lang w:bidi="ar-DZ"/>
                    </w:rPr>
                  </w:pPr>
                  <w:r w:rsidRPr="004A0A87">
                    <w:rPr>
                      <w:rFonts w:ascii="29LT Azer" w:hAnsi="29LT Azer" w:cs="29LT Azer"/>
                      <w:sz w:val="28"/>
                      <w:szCs w:val="28"/>
                      <w:rtl/>
                      <w:lang w:bidi="ar-DZ"/>
                    </w:rPr>
                    <w:t>نوع الذرات</w:t>
                  </w:r>
                </w:p>
              </w:tc>
              <w:tc>
                <w:tcPr>
                  <w:tcW w:w="4072" w:type="dxa"/>
                  <w:gridSpan w:val="2"/>
                </w:tcPr>
                <w:p w:rsidR="00A77BE8" w:rsidRPr="004A0A87" w:rsidRDefault="00A77BE8" w:rsidP="00A77BE8">
                  <w:pPr>
                    <w:bidi/>
                    <w:jc w:val="center"/>
                    <w:rPr>
                      <w:rFonts w:ascii="29LT Azer" w:hAnsi="29LT Azer" w:cs="29LT Azer"/>
                      <w:sz w:val="28"/>
                      <w:szCs w:val="28"/>
                      <w:rtl/>
                      <w:lang w:bidi="ar-DZ"/>
                    </w:rPr>
                  </w:pPr>
                  <w:r w:rsidRPr="004A0A87">
                    <w:rPr>
                      <w:rFonts w:ascii="29LT Azer" w:hAnsi="29LT Azer" w:cs="29LT Azer"/>
                      <w:sz w:val="28"/>
                      <w:szCs w:val="28"/>
                      <w:rtl/>
                      <w:lang w:bidi="ar-DZ"/>
                    </w:rPr>
                    <w:t>نوع الجزيئات</w:t>
                  </w:r>
                </w:p>
              </w:tc>
              <w:tc>
                <w:tcPr>
                  <w:tcW w:w="2864" w:type="dxa"/>
                </w:tcPr>
                <w:p w:rsidR="00A77BE8" w:rsidRPr="004A0A87" w:rsidRDefault="00A77BE8" w:rsidP="00A77BE8">
                  <w:pPr>
                    <w:bidi/>
                    <w:jc w:val="center"/>
                    <w:rPr>
                      <w:rFonts w:ascii="29LT Azer" w:hAnsi="29LT Azer" w:cs="29LT Azer"/>
                      <w:sz w:val="28"/>
                      <w:szCs w:val="28"/>
                      <w:rtl/>
                      <w:lang w:bidi="ar-DZ"/>
                    </w:rPr>
                  </w:pPr>
                  <w:r w:rsidRPr="004A0A87">
                    <w:rPr>
                      <w:rFonts w:ascii="29LT Azer" w:hAnsi="29LT Azer" w:cs="29LT Azer"/>
                      <w:sz w:val="28"/>
                      <w:szCs w:val="28"/>
                      <w:rtl/>
                      <w:lang w:bidi="ar-DZ"/>
                    </w:rPr>
                    <w:t>صنع محلول حمض كلور الماء</w:t>
                  </w:r>
                </w:p>
              </w:tc>
            </w:tr>
            <w:tr w:rsidR="00A77BE8" w:rsidRPr="004A0A87" w:rsidTr="00A77BE8">
              <w:trPr>
                <w:trHeight w:val="1022"/>
              </w:trPr>
              <w:tc>
                <w:tcPr>
                  <w:tcW w:w="3468" w:type="dxa"/>
                </w:tcPr>
                <w:p w:rsidR="00A77BE8" w:rsidRPr="004A0A87" w:rsidRDefault="00A77BE8" w:rsidP="00A77BE8">
                  <w:pPr>
                    <w:bidi/>
                    <w:jc w:val="center"/>
                    <w:rPr>
                      <w:rFonts w:ascii="29LT Azer" w:hAnsi="29LT Azer" w:cs="29LT Azer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734" w:type="dxa"/>
                </w:tcPr>
                <w:p w:rsidR="00A77BE8" w:rsidRPr="004A0A87" w:rsidRDefault="00A77BE8" w:rsidP="00A77BE8">
                  <w:pPr>
                    <w:bidi/>
                    <w:jc w:val="center"/>
                    <w:rPr>
                      <w:rFonts w:ascii="29LT Azer" w:hAnsi="29LT Azer" w:cs="29LT Azer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338" w:type="dxa"/>
                </w:tcPr>
                <w:p w:rsidR="00A77BE8" w:rsidRPr="004A0A87" w:rsidRDefault="00A77BE8" w:rsidP="00A77BE8">
                  <w:pPr>
                    <w:bidi/>
                    <w:jc w:val="center"/>
                    <w:rPr>
                      <w:rFonts w:ascii="29LT Azer" w:hAnsi="29LT Azer" w:cs="29LT Azer"/>
                      <w:sz w:val="28"/>
                      <w:szCs w:val="28"/>
                      <w:rtl/>
                      <w:lang w:bidi="ar-DZ"/>
                    </w:rPr>
                  </w:pPr>
                  <w:r w:rsidRPr="004A0A87">
                    <w:rPr>
                      <w:rFonts w:ascii="29LT Azer" w:hAnsi="29LT Azer" w:cs="29LT Azer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5104" behindDoc="0" locked="0" layoutInCell="1" allowOverlap="1" wp14:anchorId="54C3A079" wp14:editId="6FF017F9">
                            <wp:simplePos x="0" y="0"/>
                            <wp:positionH relativeFrom="column">
                              <wp:posOffset>-10246</wp:posOffset>
                            </wp:positionH>
                            <wp:positionV relativeFrom="paragraph">
                              <wp:posOffset>32849</wp:posOffset>
                            </wp:positionV>
                            <wp:extent cx="1338487" cy="555892"/>
                            <wp:effectExtent l="0" t="0" r="14605" b="15875"/>
                            <wp:wrapNone/>
                            <wp:docPr id="22" name="Groupe 2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38487" cy="555892"/>
                                      <a:chOff x="0" y="0"/>
                                      <a:chExt cx="1338487" cy="555892"/>
                                    </a:xfrm>
                                  </wpg:grpSpPr>
                                  <wps:wsp>
                                    <wps:cNvPr id="3" name="Ellipse 3"/>
                                    <wps:cNvSpPr/>
                                    <wps:spPr>
                                      <a:xfrm>
                                        <a:off x="148281" y="148281"/>
                                        <a:ext cx="252000" cy="252000"/>
                                      </a:xfrm>
                                      <a:prstGeom prst="ellips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" name="Ellipse 4"/>
                                    <wps:cNvSpPr/>
                                    <wps:spPr>
                                      <a:xfrm>
                                        <a:off x="0" y="238897"/>
                                        <a:ext cx="144000" cy="144000"/>
                                      </a:xfrm>
                                      <a:prstGeom prst="ellips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" name="Ellipse 9"/>
                                    <wps:cNvSpPr/>
                                    <wps:spPr>
                                      <a:xfrm>
                                        <a:off x="510746" y="411892"/>
                                        <a:ext cx="143510" cy="14351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" name="Ellipse 11"/>
                                    <wps:cNvSpPr/>
                                    <wps:spPr>
                                      <a:xfrm>
                                        <a:off x="757881" y="0"/>
                                        <a:ext cx="144000" cy="144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2" name="Ellipse 12"/>
                                    <wps:cNvSpPr/>
                                    <wps:spPr>
                                      <a:xfrm>
                                        <a:off x="461319" y="0"/>
                                        <a:ext cx="144000" cy="144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" name="Ellipse 13"/>
                                    <wps:cNvSpPr/>
                                    <wps:spPr>
                                      <a:xfrm>
                                        <a:off x="766119" y="411892"/>
                                        <a:ext cx="144000" cy="144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" name="Ellipse 14"/>
                                    <wps:cNvSpPr/>
                                    <wps:spPr>
                                      <a:xfrm>
                                        <a:off x="1013254" y="0"/>
                                        <a:ext cx="144000" cy="144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5" name="Ellipse 15"/>
                                    <wps:cNvSpPr/>
                                    <wps:spPr>
                                      <a:xfrm>
                                        <a:off x="197708" y="411892"/>
                                        <a:ext cx="144000" cy="144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" name="Ellipse 16"/>
                                    <wps:cNvSpPr/>
                                    <wps:spPr>
                                      <a:xfrm>
                                        <a:off x="172995" y="0"/>
                                        <a:ext cx="144000" cy="144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" name="Ellipse 17"/>
                                    <wps:cNvSpPr/>
                                    <wps:spPr>
                                      <a:xfrm>
                                        <a:off x="1013254" y="411892"/>
                                        <a:ext cx="144000" cy="144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8" name="Ellipse 18"/>
                                    <wps:cNvSpPr/>
                                    <wps:spPr>
                                      <a:xfrm>
                                        <a:off x="1194487" y="222421"/>
                                        <a:ext cx="144000" cy="144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" name="Ellipse 19"/>
                                    <wps:cNvSpPr/>
                                    <wps:spPr>
                                      <a:xfrm>
                                        <a:off x="428368" y="140043"/>
                                        <a:ext cx="251460" cy="25146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Text" lastClr="000000"/>
                                      </a:solidFill>
                                      <a:ln w="25400" cap="flat" cmpd="sng" algn="ctr">
                                        <a:solidFill>
                                          <a:sysClr val="windowText" lastClr="000000">
                                            <a:shade val="50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" name="Ellipse 20"/>
                                    <wps:cNvSpPr/>
                                    <wps:spPr>
                                      <a:xfrm>
                                        <a:off x="683741" y="148281"/>
                                        <a:ext cx="251460" cy="25146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Text" lastClr="000000"/>
                                      </a:solidFill>
                                      <a:ln w="25400" cap="flat" cmpd="sng" algn="ctr">
                                        <a:solidFill>
                                          <a:sysClr val="windowText" lastClr="000000">
                                            <a:shade val="50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1" name="Ellipse 21"/>
                                    <wps:cNvSpPr/>
                                    <wps:spPr>
                                      <a:xfrm>
                                        <a:off x="947352" y="140043"/>
                                        <a:ext cx="252000" cy="252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Text" lastClr="000000"/>
                                      </a:solidFill>
                                      <a:ln w="25400" cap="flat" cmpd="sng" algn="ctr">
                                        <a:solidFill>
                                          <a:sysClr val="windowText" lastClr="000000">
                                            <a:shade val="50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8C732BE" id="Groupe 22" o:spid="_x0000_s1026" style="position:absolute;margin-left:-.8pt;margin-top:2.6pt;width:105.4pt;height:43.75pt;z-index:251695104" coordsize="13384,5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jd8ZwUAAAk0AAAOAAAAZHJzL2Uyb0RvYy54bWzsW21P4zgQ/n7S/Yco34/WadKmFWWFYEEn&#10;oV10cNrPJnHa6JI4ZwcK9+v38UvSV1jCLSvtnflQHMev43lmxjOT4w+PZeE9MCFzXs19cjT0PVYl&#10;PM2rxdz/8/bit9j3ZEOrlBa8YnP/iUn/w8mvvxyv6hkL+JIXKRMeBqnkbFXP/WXT1LPBQCZLVlJ5&#10;xGtW4WXGRUkbPIrFIBV0hdHLYhAMh+PBiou0FjxhUqL23Lz0T/T4WcaS5nOWSdZ4xdzH2hr9K/Tv&#10;nfodnBzT2ULQepkndhn0DasoaV5h0m6oc9pQ717ke0OVeSK45FlzlPBywLMsT5jeA3ZDhju7uRT8&#10;vtZ7WcxWi7ojE0i7Q6c3D5t8ergWXp7O/SDwvYqWOCM9LfNQAeqs6sUMjS5FfVNfC1uxME9qw4+Z&#10;KNV/bMV71HR96ujKHhsvQSUZjeIwnvhegndRFMVTPTSdJUuczl63ZPnx5Y6DdtqBWl23mFUNHpJr&#10;Msl/R6abJa2Zpr5UFLBkGrVU+lgUeS2ZNzJU0m06EsmZBLUO0IeEcRAT3wMhbFFzYEupIAJTg08V&#10;oWwZ77v90lktZHPJeOmpwtxnZhGa9ejDlWxM67YVuiqimLXoUvNUMLWsovqDZTh3nE6ge2vEsbNC&#10;eA8UWEn/IqZ6SVNmqiKsTAMGy+la68XpwdSoWV4U3bh2AIXk7XHNGm1b1Y1poHYdh88tyHTsWusZ&#10;edV0Hcu84uJQ56Ih6pSw8My0bwljyKEoc8fTJxyx4EZEyDq5yEHiKyqbayogE3AqkHPNZ/xkBV/N&#10;fW5Lvrfk4p9D9ao9eBBvfW8FGTP35d/3VDDfK36vwJ1TEoZKKOmHMJoEeBCbb+4231T35RnH0YB7&#10;sDpdVO2boi1mgpdfIA5P1ax4RasEc8/9pBHtw1ljZB8EasJOT3UzCKKaNlfVTZ2owRVVFf/cPn6h&#10;orZ81oBBP/EWEXS2w2umrepZ8dP7hme5ZsQ1XS29gU4lUX4ATMNdmIa9YArqKQSO4ng6UR3Bo61I&#10;wpG1CFXH10GiFYQt9l6LUIVFD+xEgokdSwNViw9d6gNZw+Q98LiBDINdvdf3xqOSLg6PAOf/Bo/T&#10;XTxOe+ExIsNJONagDAnp7Ic1KEdoYdQmCXXZsNfbQSl5kacXwIQChHySnWaE8ZnyFUQ4NAMq5/6F&#10;/rP8vNVtE9heouR/VtAGyyzrFLqgWkAsFwvYzUpC63lenvQW+92YWOnjTvxsTaxk0DmVS6O49Su7&#10;vqJaA9yaC9vixunB/5QeJLAWjFXf2quoATbUocOo/bbBOokmsTVY7W1pDbrvrgm3mNiBzhmf+pLz&#10;0xmfpLtKd6Czd+lXgi4ckxGByoQN6kCnbixO07kbX+fka6+hVodZxwzZ88ygppemG4+JBd1hG9Op&#10;u03z1NmYztdiPMdkz9mCmj7II0MyCiKM4vSduVI6fec8nOug1jP6Ltq72UX9UDedTIYIzwF0Tt+1&#10;zhyHPIe8byIPjsgdn8q4H/ImwXQK+Dp159SdC+jtZj08o+6QPrADOh2Ze7Ujc9PIdPrO6bszF0vf&#10;Szh6BnowEnegF/fTd2Qa6vwfKLwgCMJAhyDeNabuIgk6twPGnEtj+YnTWJQ/cgd6/QLnYRCPxuaS&#10;R+C/DLVLdI28ICLh2AbObfmdA+evjmGb4DncQjrb5r2C5zrq/kyOmw7666yxLWniHJ/O8WlTZoGc&#10;bXQig6+P43McjybhS9mgDp0z6dAJB51JDnUpoOmhPPnDZiuszF109kt9mYaTUYRQPqzWw7rzO+dq&#10;I89sM8C2n//idKdL0P4BCdr6qwp8b6JNH/ttjPqgZfNZJ3Svv+A5+QoAAP//AwBQSwMEFAAGAAgA&#10;AAAhAFhpi7DeAAAABwEAAA8AAABkcnMvZG93bnJldi54bWxMjkFLw0AUhO+C/2F5grd2k0irjXkp&#10;painItgK4m2bvCah2bchu03Sf+/zpLcZZpj5svVkWzVQ7xvHCPE8AkVcuLLhCuHz8Dp7AuWD4dK0&#10;jgnhSh7W+e1NZtLSjfxBwz5USkbYpwahDqFLtfZFTdb4ueuIJTu53pogtq902ZtRxm2rkyhaamsa&#10;lofadLStqTjvLxbhbTTj5iF+GXbn0/b6fVi8f+1iQry/mzbPoAJN4a8Mv/iCDrkwHd2FS69ahFm8&#10;lCbCIgElcRKtRBwRVskj6DzT//nzHwAAAP//AwBQSwECLQAUAAYACAAAACEAtoM4kv4AAADhAQAA&#10;EwAAAAAAAAAAAAAAAAAAAAAAW0NvbnRlbnRfVHlwZXNdLnhtbFBLAQItABQABgAIAAAAIQA4/SH/&#10;1gAAAJQBAAALAAAAAAAAAAAAAAAAAC8BAABfcmVscy8ucmVsc1BLAQItABQABgAIAAAAIQDtUjd8&#10;ZwUAAAk0AAAOAAAAAAAAAAAAAAAAAC4CAABkcnMvZTJvRG9jLnhtbFBLAQItABQABgAIAAAAIQBY&#10;aYuw3gAAAAcBAAAPAAAAAAAAAAAAAAAAAMEHAABkcnMvZG93bnJldi54bWxQSwUGAAAAAAQABADz&#10;AAAAzAgAAAAA&#10;">
                            <v:oval id="Ellipse 3" o:spid="_x0000_s1027" style="position:absolute;left:1482;top:1482;width:252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FYhcIA&#10;AADaAAAADwAAAGRycy9kb3ducmV2LnhtbESPQWvCQBSE74X+h+UVvNVNFaykWaUtCMGejHp/Zl+y&#10;qdm3IbvG+O+7gtDjMDPfMNl6tK0YqPeNYwVv0wQEcel0w7WCw37zugThA7LG1jEpuJGH9er5KcNU&#10;uyvvaChCLSKEfYoKTAhdKqUvDVn0U9cRR69yvcUQZV9L3eM1wm0rZ0mykBYbjgsGO/o2VJ6Li1Xg&#10;Nj8n/W725/z4m3NzKr6GbWWUmryMnx8gAo3hP/xo51rBHO5X4g2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kViFwgAAANoAAAAPAAAAAAAAAAAAAAAAAJgCAABkcnMvZG93&#10;bnJldi54bWxQSwUGAAAAAAQABAD1AAAAhwMAAAAA&#10;" fillcolor="black [3200]" strokecolor="black [1600]" strokeweight="2pt"/>
                            <v:oval id="Ellipse 4" o:spid="_x0000_s1028" style="position:absolute;top:2388;width:1440;height: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reYcQA&#10;AADaAAAADwAAAGRycy9kb3ducmV2LnhtbESPQWvCQBSE7wX/w/KE3ppNiq0SswYrCD1YqEbx+sg+&#10;k2D2bciuGv313UKhx2FmvmGyfDCtuFLvGssKkigGQVxa3XClYF+sX2YgnEfW2FomBXdykC9GTxmm&#10;2t54S9edr0SAsEtRQe19l0rpypoMush2xME72d6gD7KvpO7xFuCmla9x/C4NNhwWauxoVVN53l2M&#10;guLDvTVF8m02Tn89ppu7PD4OJ6Wex8NyDsLT4P/Df+1PrWACv1fCDZ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K3mHEAAAA2gAAAA8AAAAAAAAAAAAAAAAAmAIAAGRycy9k&#10;b3ducmV2LnhtbFBLBQYAAAAABAAEAPUAAACJAwAAAAA=&#10;" fillcolor="white [3201]" strokecolor="black [3200]" strokeweight="1pt"/>
                            <v:oval id="Ellipse 9" o:spid="_x0000_s1029" style="position:absolute;left:5107;top:4118;width:1435;height:14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M3xMUA&#10;AADaAAAADwAAAGRycy9kb3ducmV2LnhtbESPT08CMRTE7yZ8h+aRcJOuHlxdKURQ/iTEg2g8v2yf&#10;24Xt66Yty8KnpyYmHicz85vMZNbbRnTkQ+1Ywd04A0FcOl1zpeDrc3n7CCJEZI2NY1JwpgCz6eBm&#10;goV2J/6gbhcrkSAcClRgYmwLKUNpyGIYu5Y4eT/OW4xJ+kpqj6cEt428z7IHabHmtGCwpYWh8rA7&#10;WgVh387X2/e9yfPV91vuL5euX7wqNRr2L88gIvXxP/zX3mgFT/B7Jd0AOb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4zfExQAAANoAAAAPAAAAAAAAAAAAAAAAAJgCAABkcnMv&#10;ZG93bnJldi54bWxQSwUGAAAAAAQABAD1AAAAigMAAAAA&#10;" fillcolor="window" strokecolor="windowText" strokeweight="1pt"/>
                            <v:oval id="Ellipse 11" o:spid="_x0000_s1030" style="position:absolute;left:7578;width:1440;height: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nuUcMA&#10;AADbAAAADwAAAGRycy9kb3ducmV2LnhtbERPS2sCMRC+C/0PYQq9aVYPXdkapWofgnioLT0Pm+lm&#10;dTNZknTd+uuNIPQ2H99zZoveNqIjH2rHCsajDARx6XTNlYKvz9fhFESIyBobx6TgjwIs5neDGRba&#10;nfiDun2sRArhUKACE2NbSBlKQxbDyLXEiftx3mJM0FdSezylcNvISZY9Sos1pwaDLa0Mlcf9r1UQ&#10;Du3yfbs7mDx/+37J/fnc9au1Ug/3/fMTiEh9/Bff3Bud5o/h+ks6QM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nuUcMAAADbAAAADwAAAAAAAAAAAAAAAACYAgAAZHJzL2Rv&#10;d25yZXYueG1sUEsFBgAAAAAEAAQA9QAAAIgDAAAAAA==&#10;" fillcolor="window" strokecolor="windowText" strokeweight="1pt"/>
                            <v:oval id="Ellipse 12" o:spid="_x0000_s1031" style="position:absolute;left:4613;width:1440;height: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twJsMA&#10;AADbAAAADwAAAGRycy9kb3ducmV2LnhtbERPS08CMRC+k/AfmiHxBl04uGalEOWhJISDaDxPtuN2&#10;cTvdtHVZ+fWUxMTbfPmeM1/2thEd+VA7VjCdZCCIS6drrhR8vG/HDyBCRNbYOCYFvxRguRgO5lho&#10;d+Y36o6xEimEQ4EKTIxtIWUoDVkME9cSJ+7LeYsxQV9J7fGcwm0jZ1l2Ly3WnBoMtrQyVH4ff6yC&#10;cGqfX/eHk8nzl89N7i+Xrl+tlbob9U+PICL18V/8597pNH8Gt1/SAXJ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twJsMAAADbAAAADwAAAAAAAAAAAAAAAACYAgAAZHJzL2Rv&#10;d25yZXYueG1sUEsFBgAAAAAEAAQA9QAAAIgDAAAAAA==&#10;" fillcolor="window" strokecolor="windowText" strokeweight="1pt"/>
                            <v:oval id="Ellipse 13" o:spid="_x0000_s1032" style="position:absolute;left:7661;top:4118;width:1440;height: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fVvcMA&#10;AADbAAAADwAAAGRycy9kb3ducmV2LnhtbERPTU8CMRC9m/AfmiHhJl01Yc1KIYICJsSDaDxPtuN2&#10;YTvdtGVZ+PXUxMTbvLzPmc5724iOfKgdK7gbZyCIS6drrhR8fa5uH0GEiKyxcUwKzhRgPhvcTLHQ&#10;7sQf1O1iJVIIhwIVmBjbQspQGrIYxq4lTtyP8xZjgr6S2uMphdtG3mfZRFqsOTUYbGlpqDzsjlZB&#10;2LeLzfZ9b/J8/f2a+8ul65cvSo2G/fMTiEh9/Bf/ud90mv8Av7+kA+Ts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UfVvcMAAADbAAAADwAAAAAAAAAAAAAAAACYAgAAZHJzL2Rv&#10;d25yZXYueG1sUEsFBgAAAAAEAAQA9QAAAIgDAAAAAA==&#10;" fillcolor="window" strokecolor="windowText" strokeweight="1pt"/>
                            <v:oval id="Ellipse 14" o:spid="_x0000_s1033" style="position:absolute;left:10132;width:1440;height: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5NycMA&#10;AADbAAAADwAAAGRycy9kb3ducmV2LnhtbERPTU8CMRC9m/AfmiHhJl2NYc1KIYICJsSDaDxPtuN2&#10;YTvdtGVZ+PXUxMTbvLzPmc5724iOfKgdK7gbZyCIS6drrhR8fa5uH0GEiKyxcUwKzhRgPhvcTLHQ&#10;7sQf1O1iJVIIhwIVmBjbQspQGrIYxq4lTtyP8xZjgr6S2uMphdtG3mfZRFqsOTUYbGlpqDzsjlZB&#10;2LeLzfZ9b/J8/f2a+8ul65cvSo2G/fMTiEh9/Bf/ud90mv8Av7+kA+Ts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q5NycMAAADbAAAADwAAAAAAAAAAAAAAAACYAgAAZHJzL2Rv&#10;d25yZXYueG1sUEsFBgAAAAAEAAQA9QAAAIgDAAAAAA==&#10;" fillcolor="window" strokecolor="windowText" strokeweight="1pt"/>
                            <v:oval id="Ellipse 15" o:spid="_x0000_s1034" style="position:absolute;left:1977;top:4118;width:1440;height: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LoUsMA&#10;AADbAAAADwAAAGRycy9kb3ducmV2LnhtbERPTU8CMRC9m/AfmiHhJl1NZM1KIYICJsSDaDxPtuN2&#10;YTvdtGVZ+PXUxMTbvLzPmc5724iOfKgdK7gbZyCIS6drrhR8fa5uH0GEiKyxcUwKzhRgPhvcTLHQ&#10;7sQf1O1iJVIIhwIVmBjbQspQGrIYxq4lTtyP8xZjgr6S2uMphdtG3mfZRFqsOTUYbGlpqDzsjlZB&#10;2LeLzfZ9b/J8/f2a+8ul65cvSo2G/fMTiEh9/Bf/ud90mv8Av7+kA+Ts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eLoUsMAAADbAAAADwAAAAAAAAAAAAAAAACYAgAAZHJzL2Rv&#10;d25yZXYueG1sUEsFBgAAAAAEAAQA9QAAAIgDAAAAAA==&#10;" fillcolor="window" strokecolor="windowText" strokeweight="1pt"/>
                            <v:oval id="Ellipse 16" o:spid="_x0000_s1035" style="position:absolute;left:1729;width:1440;height: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B2JcMA&#10;AADbAAAADwAAAGRycy9kb3ducmV2LnhtbERPTU8CMRC9m/AfmiHxJl04sGalEAVEEsJBNJ4n23G7&#10;uJ1u2rKs/HpKYuJtXt7nzBa9bURHPtSOFYxHGQji0umaKwWfH68PjyBCRNbYOCYFvxRgMR/czbDQ&#10;7szv1B1iJVIIhwIVmBjbQspQGrIYRq4lTty38xZjgr6S2uM5hdtGTrJsKi3WnBoMtrQ0VP4cTlZB&#10;OLYvb7v90eT55mud+8ul65crpe6H/fMTiEh9/Bf/ubc6zZ/C7Zd0gJ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B2JcMAAADbAAAADwAAAAAAAAAAAAAAAACYAgAAZHJzL2Rv&#10;d25yZXYueG1sUEsFBgAAAAAEAAQA9QAAAIgDAAAAAA==&#10;" fillcolor="window" strokecolor="windowText" strokeweight="1pt"/>
                            <v:oval id="Ellipse 17" o:spid="_x0000_s1036" style="position:absolute;left:10132;top:4118;width:1440;height: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zTvsIA&#10;AADbAAAADwAAAGRycy9kb3ducmV2LnhtbERPS2sCMRC+C/0PYQq9adYeumU1itqXUHrwgedhM25W&#10;N5MlSdetv94UCr3Nx/ec6by3jejIh9qxgvEoA0FcOl1zpWC/exs+gwgRWWPjmBT8UID57G4wxUK7&#10;C2+o28ZKpBAOBSowMbaFlKE0ZDGMXEucuKPzFmOCvpLa4yWF20Y+ZtmTtFhzajDY0spQed5+WwXh&#10;1C4/Pr9OJs/fD6+5v167fvWi1MN9v5iAiNTHf/Gfe63T/Bx+f0kHyN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fNO+wgAAANsAAAAPAAAAAAAAAAAAAAAAAJgCAABkcnMvZG93&#10;bnJldi54bWxQSwUGAAAAAAQABAD1AAAAhwMAAAAA&#10;" fillcolor="window" strokecolor="windowText" strokeweight="1pt"/>
                            <v:oval id="Ellipse 18" o:spid="_x0000_s1037" style="position:absolute;left:11944;top:2224;width:1440;height: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NHzMUA&#10;AADbAAAADwAAAGRycy9kb3ducmV2LnhtbESPT0/DMAzF70h8h8hI3Fg6DhSVZRMbfyW0wza0s9V4&#10;TUfjVEnoyj49PiBxs/We3/t5thh9pwaKqQ1sYDopQBHXwbbcGPjcvdzcg0oZ2WIXmAz8UILF/PJi&#10;hpUNJ97QsM2NkhBOFRpwOfeV1ql25DFNQk8s2iFEj1nW2Ggb8SThvtO3RXGnPbYsDQ57Wjmqv7bf&#10;3kA69su3j/XRleXr/rmM5/Mwrp6Mub4aHx9AZRrzv/nv+t0KvsDKLzKAn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40fMxQAAANsAAAAPAAAAAAAAAAAAAAAAAJgCAABkcnMv&#10;ZG93bnJldi54bWxQSwUGAAAAAAQABAD1AAAAigMAAAAA&#10;" fillcolor="window" strokecolor="windowText" strokeweight="1pt"/>
                            <v:oval id="Ellipse 19" o:spid="_x0000_s1038" style="position:absolute;left:4283;top:1400;width:2515;height:25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Dhp8YA&#10;AADbAAAADwAAAGRycy9kb3ducmV2LnhtbESPQWvCQBCF74L/YRmhF2k2itQ2dRUVKh7aQ9WDuU2y&#10;YxLNzobsqum/7xYK3mZ4733zZrboTC1u1LrKsoJRFIMgzq2uuFBw2H88v4JwHlljbZkU/JCDxbzf&#10;m2Gi7Z2/6bbzhQgQdgkqKL1vEildXpJBF9mGOGgn2xr0YW0LqVu8B7ip5TiOX6TBisOFEhtal5Rf&#10;dlcTKJwOs881ndOvySnbaMpWx+FUqadBt3wH4anzD/N/eqtD/Tf4+yUMIO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WDhp8YAAADbAAAADwAAAAAAAAAAAAAAAACYAgAAZHJz&#10;L2Rvd25yZXYueG1sUEsFBgAAAAAEAAQA9QAAAIsDAAAAAA==&#10;" fillcolor="windowText" strokeweight="2pt"/>
                            <v:oval id="Ellipse 20" o:spid="_x0000_s1039" style="position:absolute;left:6837;top:1482;width:2515;height:25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aCh8UA&#10;AADbAAAADwAAAGRycy9kb3ducmV2LnhtbESPsW7CQAyG90q8w8lIXRBciiqKAgdqkVp1gAHKAJuT&#10;M0lozhflrhDeHg9IHa3f/2d/82XnanWhNlSeDbyMElDEubcVFwb2P5/DKagQkS3WnsnAjQIsF72n&#10;OabWX3lLl10slEA4pGigjLFJtQ55SQ7DyDfEkp186zDK2BbatngVuKv1OEkm2mHFcqHEhlYl5b+7&#10;PycUPg6y9YrOx83rKfuylH0cBm/GPPe79xmoSF38X360v62BsXwvLuIBen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NoKHxQAAANsAAAAPAAAAAAAAAAAAAAAAAJgCAABkcnMv&#10;ZG93bnJldi54bWxQSwUGAAAAAAQABAD1AAAAigMAAAAA&#10;" fillcolor="windowText" strokeweight="2pt"/>
                            <v:oval id="Ellipse 21" o:spid="_x0000_s1040" style="position:absolute;left:9473;top:1400;width:252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onHMYA&#10;AADbAAAADwAAAGRycy9kb3ducmV2LnhtbESPQWvCQBSE7wX/w/KEXsRslFIldRNUaOmhHrQ9NLeX&#10;7DOJZt+G7FbTf98tCB6HmfmGWWWDacWFetdYVjCLYhDEpdUNVwq+Pl+nSxDOI2tsLZOCX3KQpaOH&#10;FSbaXnlPl4OvRICwS1BB7X2XSOnKmgy6yHbEwTva3qAPsq+k7vEa4KaV8zh+lgYbDgs1drStqTwf&#10;fkygcD4pPrZ0yndPx+JNU7H5niyUehwP6xcQngZ/D9/a71rBfAb/X8IPkO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XonHMYAAADbAAAADwAAAAAAAAAAAAAAAACYAgAAZHJz&#10;L2Rvd25yZXYueG1sUEsFBgAAAAAEAAQA9QAAAIsDAAAAAA==&#10;" fillcolor="windowText" strokeweight="2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864" w:type="dxa"/>
                </w:tcPr>
                <w:p w:rsidR="00A77BE8" w:rsidRPr="004A0A87" w:rsidRDefault="00A77BE8" w:rsidP="00A77BE8">
                  <w:pPr>
                    <w:bidi/>
                    <w:jc w:val="center"/>
                    <w:rPr>
                      <w:rFonts w:ascii="29LT Azer" w:hAnsi="29LT Azer" w:cs="29LT Azer"/>
                      <w:sz w:val="28"/>
                      <w:szCs w:val="28"/>
                      <w:rtl/>
                      <w:lang w:bidi="ar-DZ"/>
                    </w:rPr>
                  </w:pPr>
                  <w:r w:rsidRPr="004A0A87">
                    <w:rPr>
                      <w:rFonts w:ascii="29LT Azer" w:hAnsi="29LT Azer" w:cs="29LT Azer"/>
                      <w:sz w:val="28"/>
                      <w:szCs w:val="28"/>
                      <w:rtl/>
                      <w:lang w:bidi="ar-DZ"/>
                    </w:rPr>
                    <w:t xml:space="preserve">المواد </w:t>
                  </w:r>
                  <w:proofErr w:type="spellStart"/>
                  <w:r w:rsidRPr="004A0A87">
                    <w:rPr>
                      <w:rFonts w:ascii="29LT Azer" w:hAnsi="29LT Azer" w:cs="29LT Azer"/>
                      <w:sz w:val="28"/>
                      <w:szCs w:val="28"/>
                      <w:rtl/>
                      <w:lang w:bidi="ar-DZ"/>
                    </w:rPr>
                    <w:t>الإبتدائية</w:t>
                  </w:r>
                  <w:proofErr w:type="spellEnd"/>
                </w:p>
              </w:tc>
            </w:tr>
            <w:tr w:rsidR="00A77BE8" w:rsidRPr="004A0A87" w:rsidTr="00A77BE8">
              <w:trPr>
                <w:trHeight w:val="611"/>
              </w:trPr>
              <w:tc>
                <w:tcPr>
                  <w:tcW w:w="3468" w:type="dxa"/>
                </w:tcPr>
                <w:p w:rsidR="00A77BE8" w:rsidRPr="004A0A87" w:rsidRDefault="00A77BE8" w:rsidP="00A77BE8">
                  <w:pPr>
                    <w:bidi/>
                    <w:jc w:val="center"/>
                    <w:rPr>
                      <w:rFonts w:ascii="29LT Azer" w:hAnsi="29LT Azer" w:cs="29LT Azer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734" w:type="dxa"/>
                </w:tcPr>
                <w:p w:rsidR="00A77BE8" w:rsidRPr="004A0A87" w:rsidRDefault="00A77BE8" w:rsidP="00A77BE8">
                  <w:pPr>
                    <w:bidi/>
                    <w:jc w:val="center"/>
                    <w:rPr>
                      <w:rFonts w:ascii="29LT Azer" w:hAnsi="29LT Azer" w:cs="29LT Azer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338" w:type="dxa"/>
                </w:tcPr>
                <w:p w:rsidR="00A77BE8" w:rsidRPr="004A0A87" w:rsidRDefault="00A77BE8" w:rsidP="00A77BE8">
                  <w:pPr>
                    <w:bidi/>
                    <w:jc w:val="center"/>
                    <w:rPr>
                      <w:rFonts w:ascii="29LT Azer" w:hAnsi="29LT Azer" w:cs="29LT Azer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864" w:type="dxa"/>
                </w:tcPr>
                <w:p w:rsidR="00A77BE8" w:rsidRPr="004A0A87" w:rsidRDefault="00A77BE8" w:rsidP="00A77BE8">
                  <w:pPr>
                    <w:bidi/>
                    <w:jc w:val="center"/>
                    <w:rPr>
                      <w:rFonts w:ascii="29LT Azer" w:hAnsi="29LT Azer" w:cs="29LT Azer"/>
                      <w:sz w:val="28"/>
                      <w:szCs w:val="28"/>
                      <w:rtl/>
                      <w:lang w:bidi="ar-DZ"/>
                    </w:rPr>
                  </w:pPr>
                  <w:r w:rsidRPr="004A0A87">
                    <w:rPr>
                      <w:rFonts w:ascii="29LT Azer" w:hAnsi="29LT Azer" w:cs="29LT Azer"/>
                      <w:sz w:val="28"/>
                      <w:szCs w:val="28"/>
                      <w:rtl/>
                      <w:lang w:bidi="ar-DZ"/>
                    </w:rPr>
                    <w:t>المواد النهائية</w:t>
                  </w:r>
                </w:p>
              </w:tc>
            </w:tr>
          </w:tbl>
          <w:p w:rsidR="00A77BE8" w:rsidRPr="004A0A87" w:rsidRDefault="00A77BE8" w:rsidP="00A77BE8">
            <w:pPr>
              <w:bidi/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</w:pPr>
          </w:p>
          <w:p w:rsidR="00A77BE8" w:rsidRPr="004A0A87" w:rsidRDefault="00A77BE8" w:rsidP="00A77BE8">
            <w:pPr>
              <w:bidi/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</w:pPr>
            <w:r w:rsidRPr="004A0A87">
              <w:rPr>
                <w:rFonts w:ascii="29LT Azer" w:hAnsi="29LT Azer" w:cs="29LT Azer"/>
                <w:sz w:val="28"/>
                <w:szCs w:val="28"/>
                <w:rtl/>
                <w:lang w:bidi="ar-DZ"/>
              </w:rPr>
              <w:t>ج/ كيف نكشف عن غاز ثنائي الأكسجين وغاز ثنائي أكسيد الكربون (1ن)</w:t>
            </w:r>
          </w:p>
          <w:p w:rsidR="00A77BE8" w:rsidRDefault="00A77BE8" w:rsidP="00A77BE8">
            <w:pPr>
              <w:bidi/>
              <w:rPr>
                <w:rtl/>
                <w:lang w:bidi="ar-DZ"/>
              </w:rPr>
            </w:pPr>
          </w:p>
          <w:p w:rsidR="00A77BE8" w:rsidRDefault="00A77BE8" w:rsidP="00A77BE8">
            <w:pPr>
              <w:bidi/>
              <w:rPr>
                <w:rtl/>
                <w:lang w:bidi="ar-DZ"/>
              </w:rPr>
            </w:pPr>
            <w:bookmarkStart w:id="0" w:name="_GoBack"/>
            <w:bookmarkEnd w:id="0"/>
          </w:p>
          <w:p w:rsidR="00A77BE8" w:rsidRDefault="008B6D53" w:rsidP="00A77BE8">
            <w:pPr>
              <w:bidi/>
              <w:rPr>
                <w:rtl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02A490E" wp14:editId="01417A54">
                      <wp:simplePos x="0" y="0"/>
                      <wp:positionH relativeFrom="column">
                        <wp:posOffset>56858</wp:posOffset>
                      </wp:positionH>
                      <wp:positionV relativeFrom="paragraph">
                        <wp:posOffset>790009</wp:posOffset>
                      </wp:positionV>
                      <wp:extent cx="1828800" cy="494271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4942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B6D53" w:rsidRPr="008B6D53" w:rsidRDefault="008B6D53" w:rsidP="008B6D53">
                                  <w:pPr>
                                    <w:bidi/>
                                    <w:jc w:val="center"/>
                                    <w:rPr>
                                      <w:color w:val="000000" w:themeColor="text1"/>
                                      <w:sz w:val="72"/>
                                      <w:szCs w:val="7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8B6D53">
                                    <w:rPr>
                                      <w:rFonts w:hint="cs"/>
                                      <w:color w:val="000000" w:themeColor="text1"/>
                                      <w:sz w:val="48"/>
                                      <w:szCs w:val="4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بالتوفيق للجميع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DoubleWave1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2A490E" id="Zone de texte 24" o:spid="_x0000_s1029" type="#_x0000_t202" style="position:absolute;left:0;text-align:left;margin-left:4.5pt;margin-top:62.2pt;width:2in;height:38.9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lqdOAIAAGgEAAAOAAAAZHJzL2Uyb0RvYy54bWysVN9v2jAQfp+0/8Hy+whk2UoRoWJFTJPQ&#10;WolOSH0zjk0i2T7PNiTsr9/ZAcq6PU19ce7H5/PdfXeZ3nVakYNwvgFT0tFgSIkwHKrG7Er642n5&#10;YUyJD8xUTIERJT0KT+9m799NWzsROdSgKuEIBjF+0tqS1iHYSZZ5XgvN/ACsMOiU4DQLqLpdVjnW&#10;YnStsnw4/Jy14CrrgAvv0bronXSW4kspeHiQ0otAVEkxt5BOl85tPLPZlE12jtm64ac02H9koVlj&#10;8NFLqAULjOxd81co3XAHHmQYcNAZSNlwkWrAakbDV9Wsa2ZFqgWb4+2lTf7twvLvh0dHmqqkeUGJ&#10;YRo5ekamSCVIEF0QBO3YpNb6CWLXFtGh+wIdkn22ezTG2jvpdPxiVQT92O7jpcUYivB4aZyPx0N0&#10;cfQVt0V+k8JkL7et8+GrAE2iUFKHFKbOssPKB8wEoWdIfMzAslEq0ajMHwYE9haR5uB0OxbSJxyl&#10;0G27VP3HczFbqI5Yo4N+VLzlywYTWTEfHpnD2cDccd7DAx5SQVtSOEmU1OB+/cse8UgZeilpcdZK&#10;6n/umROUqG8GybwdFUUczqQUn25yVNy1Z3vtMXt9DzjOI9wsy5MY8UGdRelAb3At5vFVdDHD8e2S&#10;hrN4H/oNwLXiYj5PIBxHy8LKrC2PoWMnY5ufug1z9sRFHIgF7LdKbNhB9KBXtPT4nof5PoBsEmex&#10;131nkcCo4DgnKk+rF/flWk+olx/E7DcAAAD//wMAUEsDBBQABgAIAAAAIQDg9ZOz3QAAAAkBAAAP&#10;AAAAZHJzL2Rvd25yZXYueG1sTI9LT8MwEITvSP0P1lbiRm2s8EiIU1VFXEGUh8TNjbdJRLyOYrcJ&#10;/57lRG+7M6vZb8r17HtxwjF2gQxcrxQIpDq4jhoD729PV/cgYrLkbB8IDfxghHW1uCht4cJEr3ja&#10;pUZwCMXCGmhTGgopY92it3EVBiT2DmH0NvE6NtKNduJw30ut1K30tiP+0NoBty3W37ujN/DxfPj6&#10;zNRL8+hvhinMSpLPpTGXy3nzACLhnP6P4Q+f0aFipn04kouiN5Bzk8SyzjIQ7Ov8jpU9D0prkFUp&#10;zxtUvwAAAP//AwBQSwECLQAUAAYACAAAACEAtoM4kv4AAADhAQAAEwAAAAAAAAAAAAAAAAAAAAAA&#10;W0NvbnRlbnRfVHlwZXNdLnhtbFBLAQItABQABgAIAAAAIQA4/SH/1gAAAJQBAAALAAAAAAAAAAAA&#10;AAAAAC8BAABfcmVscy8ucmVsc1BLAQItABQABgAIAAAAIQAIMlqdOAIAAGgEAAAOAAAAAAAAAAAA&#10;AAAAAC4CAABkcnMvZTJvRG9jLnhtbFBLAQItABQABgAIAAAAIQDg9ZOz3QAAAAkBAAAPAAAAAAAA&#10;AAAAAAAAAJIEAABkcnMvZG93bnJldi54bWxQSwUGAAAAAAQABADzAAAAnAUAAAAA&#10;" filled="f" stroked="f">
                      <v:textbox>
                        <w:txbxContent>
                          <w:p w:rsidR="008B6D53" w:rsidRPr="008B6D53" w:rsidRDefault="008B6D53" w:rsidP="008B6D53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B6D53">
                              <w:rPr>
                                <w:rFonts w:hint="c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بالتوفيق للجميع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AB1EA1" w:rsidRDefault="008B6D53" w:rsidP="00AB1EA1">
      <w:pPr>
        <w:bidi/>
        <w:rPr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3322269</wp:posOffset>
                </wp:positionH>
                <wp:positionV relativeFrom="paragraph">
                  <wp:posOffset>182674</wp:posOffset>
                </wp:positionV>
                <wp:extent cx="1029729" cy="345989"/>
                <wp:effectExtent l="0" t="0" r="18415" b="16510"/>
                <wp:wrapNone/>
                <wp:docPr id="25" name="Rectangle à coins arrondi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729" cy="34598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6D53" w:rsidRPr="008B6D53" w:rsidRDefault="008B6D53" w:rsidP="008B6D53">
                            <w:pPr>
                              <w:jc w:val="center"/>
                              <w:rPr>
                                <w:rFonts w:ascii="29LT Azer" w:hAnsi="29LT Azer" w:cs="29LT Azer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B6D53">
                              <w:rPr>
                                <w:rFonts w:ascii="29LT Azer" w:hAnsi="29LT Azer" w:cs="29LT Azer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25" o:spid="_x0000_s1030" style="position:absolute;left:0;text-align:left;margin-left:261.6pt;margin-top:14.4pt;width:81.1pt;height:27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89fAIAADUFAAAOAAAAZHJzL2Uyb0RvYy54bWysVM1OGzEQvlfqO1i+l81uQyERGxSBqCoh&#10;QEDF2fHayapejzt2skmfpu/SF+vY+wOiqIeqF69nZ775/cZn5/vGsJ1CX4MteX404UxZCVVt1yX/&#10;+nj14ZQzH4SthAGrSn5Qnp8v3r87a91cFbABUylk5MT6eetKvgnBzbPMy41qhD8CpywpNWAjAom4&#10;zioULXlvTFZMJp+yFrByCFJ5T38vOyVfJP9aKxlutfYqMFNyyi2kE9O5ime2OBPzNQq3qWWfhviH&#10;LBpRWwo6uroUQbAt1n+4amqJ4EGHIwlNBlrXUqUaqJp88qqah41wKtVCzfFubJP/f27lze4OWV2V&#10;vDjmzIqGZnRPXRN2bRT79ZNJqK1nAhFsVXtGVtSy1vk5IR/cHfaSp2usf6+xiV+qjO1Tmw9jm9U+&#10;MEk/80kxOylmnEnSfZwez05n0Wn2jHbow2cFDYuXkiNsbRWzSi0Wu2sfOvvBjsAxpS6JdAsHo2Ie&#10;xt4rTfVR2CKhE7PUhUG2E8SJ6lvex06WEaJrY0ZQ/hbIhAHU20aYSmwbgZO3gM/RRusUEWwYgU1t&#10;Af8O1p39UHVXayw77Ff7NMzpMKUVVAcaMELHfO/kVU09vRY+3AkkqtNS0PqGWzq0gbbk0N842wD+&#10;eOt/tCcGkpazllan5P77VqDizHyxxM1ZPp3GXUvC9PikIAFfalYvNXbbXABNIqeHwsl0jfbBDFeN&#10;0DzRli9jVFIJKyl2yWXAQbgI3UrTOyHVcpnMaL+cCNf2wcnoPPY50uVx/yTQ9cQKRMkbGNZMzF9R&#10;q7ONSAvLbQBdJ97FTnd97SdAu5no278jcflfysnq+bVb/AYAAP//AwBQSwMEFAAGAAgAAAAhADaw&#10;RCfeAAAACQEAAA8AAABkcnMvZG93bnJldi54bWxMj8FOwzAQRO9I/IO1SNyo06Sp3DSbqoDg0BsF&#10;iasbL0lEvI5ipw1/jznR42qfZt6Uu9n24kyj7xwjLBcJCOLamY4bhI/3lwcFwgfNRveOCeGHPOyq&#10;25tSF8Zd+I3Ox9CIGMK+0AhtCEMhpa9bstov3EAcf19utDrEc2ykGfUlhttepkmyllZ3HBtaPdBT&#10;S/X3cbIIgXWymQ7L18e8m91KfebP+0OOeH8377cgAs3hH4Y//agOVXQ6uYmNFz1CnmZpRBFSFSdE&#10;YK3yFYgTgsoykFUprxdUvwAAAP//AwBQSwECLQAUAAYACAAAACEAtoM4kv4AAADhAQAAEwAAAAAA&#10;AAAAAAAAAAAAAAAAW0NvbnRlbnRfVHlwZXNdLnhtbFBLAQItABQABgAIAAAAIQA4/SH/1gAAAJQB&#10;AAALAAAAAAAAAAAAAAAAAC8BAABfcmVscy8ucmVsc1BLAQItABQABgAIAAAAIQAfoR89fAIAADUF&#10;AAAOAAAAAAAAAAAAAAAAAC4CAABkcnMvZTJvRG9jLnhtbFBLAQItABQABgAIAAAAIQA2sEQn3gAA&#10;AAkBAAAPAAAAAAAAAAAAAAAAANYEAABkcnMvZG93bnJldi54bWxQSwUGAAAAAAQABADzAAAA4QUA&#10;AAAA&#10;" fillcolor="white [3201]" strokecolor="black [3200]" strokeweight="2pt">
                <v:textbox>
                  <w:txbxContent>
                    <w:p w:rsidR="008B6D53" w:rsidRPr="008B6D53" w:rsidRDefault="008B6D53" w:rsidP="008B6D53">
                      <w:pPr>
                        <w:jc w:val="center"/>
                        <w:rPr>
                          <w:rFonts w:ascii="29LT Azer" w:hAnsi="29LT Azer" w:cs="29LT Azer"/>
                          <w:sz w:val="28"/>
                          <w:szCs w:val="28"/>
                          <w:lang w:bidi="ar-DZ"/>
                        </w:rPr>
                      </w:pPr>
                      <w:r w:rsidRPr="008B6D53">
                        <w:rPr>
                          <w:rFonts w:ascii="29LT Azer" w:hAnsi="29LT Azer" w:cs="29LT Azer"/>
                          <w:sz w:val="28"/>
                          <w:szCs w:val="28"/>
                          <w:rtl/>
                          <w:lang w:bidi="ar-DZ"/>
                        </w:rPr>
                        <w:t>الصفحة 2/2</w:t>
                      </w:r>
                    </w:p>
                  </w:txbxContent>
                </v:textbox>
              </v:roundrect>
            </w:pict>
          </mc:Fallback>
        </mc:AlternateContent>
      </w:r>
    </w:p>
    <w:p w:rsidR="000A61EE" w:rsidRPr="00AB1EA1" w:rsidRDefault="000A61EE" w:rsidP="00AB1EA1">
      <w:pPr>
        <w:bidi/>
        <w:rPr>
          <w:rtl/>
          <w:lang w:bidi="ar-DZ"/>
        </w:rPr>
      </w:pPr>
    </w:p>
    <w:sectPr w:rsidR="000A61EE" w:rsidRPr="00AB1EA1" w:rsidSect="00567113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29LT Azer">
    <w:panose1 w:val="00000500000000000000"/>
    <w:charset w:val="00"/>
    <w:family w:val="auto"/>
    <w:pitch w:val="variable"/>
    <w:sig w:usb0="00002007" w:usb1="00000000" w:usb2="00000008" w:usb3="00000000" w:csb0="000000D3" w:csb1="00000000"/>
  </w:font>
  <w:font w:name="A Jannat LT">
    <w:panose1 w:val="01000000000000000000"/>
    <w:charset w:val="00"/>
    <w:family w:val="auto"/>
    <w:pitch w:val="variable"/>
    <w:sig w:usb0="800020AF" w:usb1="C000A04A" w:usb2="00000008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F53EA0"/>
    <w:multiLevelType w:val="hybridMultilevel"/>
    <w:tmpl w:val="5E0453A2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113"/>
    <w:rsid w:val="000A61EE"/>
    <w:rsid w:val="000C66C0"/>
    <w:rsid w:val="003B459A"/>
    <w:rsid w:val="003D4509"/>
    <w:rsid w:val="004A0A87"/>
    <w:rsid w:val="00515D57"/>
    <w:rsid w:val="00524CCE"/>
    <w:rsid w:val="00567113"/>
    <w:rsid w:val="006536AD"/>
    <w:rsid w:val="00680750"/>
    <w:rsid w:val="007A0D76"/>
    <w:rsid w:val="008444EA"/>
    <w:rsid w:val="008B6D53"/>
    <w:rsid w:val="00A77BE8"/>
    <w:rsid w:val="00A93122"/>
    <w:rsid w:val="00AB1EA1"/>
    <w:rsid w:val="00B471EB"/>
    <w:rsid w:val="00B703AB"/>
    <w:rsid w:val="00BE616F"/>
    <w:rsid w:val="00DE7BFE"/>
    <w:rsid w:val="00E0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6D46ED-039B-4711-876E-430255669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epl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Emphaseintense">
    <w:name w:val="Intense Emphasis"/>
    <w:basedOn w:val="Policepardfaut"/>
    <w:uiPriority w:val="21"/>
    <w:qFormat/>
    <w:rPr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Pr>
      <w:color w:val="800080" w:themeColor="followedHyperlink"/>
      <w:u w:val="single"/>
    </w:rPr>
  </w:style>
  <w:style w:type="table" w:styleId="Grilledutableau">
    <w:name w:val="Table Grid"/>
    <w:basedOn w:val="TableauNormal"/>
    <w:uiPriority w:val="39"/>
    <w:rsid w:val="000A61EE"/>
    <w:pPr>
      <w:spacing w:after="0" w:line="240" w:lineRule="auto"/>
    </w:pPr>
    <w:rPr>
      <w:rFonts w:ascii="Calibri" w:eastAsia="Calibri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57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208</TotalTime>
  <Pages>2</Pages>
  <Words>442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youcef</dc:creator>
  <cp:keywords/>
  <dc:description/>
  <cp:lastModifiedBy>youcef</cp:lastModifiedBy>
  <cp:revision>12</cp:revision>
  <dcterms:created xsi:type="dcterms:W3CDTF">2023-11-20T16:49:00Z</dcterms:created>
  <dcterms:modified xsi:type="dcterms:W3CDTF">2023-11-29T17:52:00Z</dcterms:modified>
</cp:coreProperties>
</file>
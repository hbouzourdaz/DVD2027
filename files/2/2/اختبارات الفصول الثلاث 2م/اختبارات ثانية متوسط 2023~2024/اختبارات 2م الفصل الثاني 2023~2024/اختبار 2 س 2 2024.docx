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40DFB" w:rsidRDefault="00B37CA8" w:rsidP="00B37CA8">
      <w:pPr>
        <w:bidi/>
        <w:rPr>
          <w:rFonts w:ascii="29LT Azer" w:hAnsi="29LT Azer" w:cs="29LT Azer"/>
          <w:sz w:val="24"/>
          <w:szCs w:val="24"/>
          <w:rtl/>
          <w:lang w:bidi="ar-DZ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0DC03E4" wp14:editId="438E44A7">
                <wp:simplePos x="0" y="0"/>
                <wp:positionH relativeFrom="column">
                  <wp:posOffset>1716405</wp:posOffset>
                </wp:positionH>
                <wp:positionV relativeFrom="paragraph">
                  <wp:posOffset>-26670</wp:posOffset>
                </wp:positionV>
                <wp:extent cx="3771900" cy="648000"/>
                <wp:effectExtent l="0" t="0" r="19050" b="19050"/>
                <wp:wrapNone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71900" cy="6480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37CA8" w:rsidRPr="00B37CA8" w:rsidRDefault="00B37CA8" w:rsidP="00B37CA8">
                            <w:pPr>
                              <w:bidi/>
                              <w:jc w:val="center"/>
                              <w:rPr>
                                <w:rFonts w:ascii="29LT Azer" w:hAnsi="29LT Azer" w:cs="29LT Azer"/>
                                <w:color w:val="000000" w:themeColor="text1"/>
                                <w:sz w:val="96"/>
                                <w:szCs w:val="96"/>
                                <w:lang w:bidi="ar-DZ"/>
                                <w14:shadow w14:blurRad="50800" w14:dist="38100" w14:dir="10800000" w14:sx="100000" w14:sy="100000" w14:kx="0" w14:ky="0" w14:algn="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37CA8">
                              <w:rPr>
                                <w:rFonts w:ascii="29LT Azer" w:hAnsi="29LT Azer" w:cs="29LT Azer" w:hint="cs"/>
                                <w:color w:val="000000" w:themeColor="text1"/>
                                <w:sz w:val="36"/>
                                <w:szCs w:val="36"/>
                                <w:rtl/>
                                <w:lang w:bidi="ar-DZ"/>
                                <w14:shadow w14:blurRad="50800" w14:dist="38100" w14:dir="10800000" w14:sx="100000" w14:sy="100000" w14:kx="0" w14:ky="0" w14:algn="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اختبار الفصل الثاني في مادة العلوم الفيزيائية والتكنولوجيا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DC03E4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left:0;text-align:left;margin-left:135.15pt;margin-top:-2.1pt;width:297pt;height:51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" fillcolor="white [3201]" strokecolor="black [3200]" strokeweight="2pt">
                <v:textbox>
                  <w:txbxContent>
                    <w:p w:rsidR="00B37CA8" w:rsidRPr="00B37CA8" w:rsidRDefault="00B37CA8" w:rsidP="00B37CA8">
                      <w:pPr>
                        <w:bidi/>
                        <w:jc w:val="center"/>
                        <w:rPr>
                          <w:rFonts w:ascii="29LT Azer" w:hAnsi="29LT Azer" w:cs="29LT Azer"/>
                          <w:color w:val="000000" w:themeColor="text1"/>
                          <w:sz w:val="96"/>
                          <w:szCs w:val="96"/>
                          <w:lang w:bidi="ar-DZ"/>
                          <w14:shadow w14:blurRad="50800" w14:dist="38100" w14:dir="10800000" w14:sx="100000" w14:sy="100000" w14:kx="0" w14:ky="0" w14:algn="r">
                            <w14:srgbClr w14:val="000000">
                              <w14:alpha w14:val="6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37CA8">
                        <w:rPr>
                          <w:rFonts w:ascii="29LT Azer" w:hAnsi="29LT Azer" w:cs="29LT Azer" w:hint="cs"/>
                          <w:color w:val="000000" w:themeColor="text1"/>
                          <w:sz w:val="36"/>
                          <w:szCs w:val="36"/>
                          <w:rtl/>
                          <w:lang w:bidi="ar-DZ"/>
                          <w14:shadow w14:blurRad="50800" w14:dist="38100" w14:dir="10800000" w14:sx="100000" w14:sy="100000" w14:kx="0" w14:ky="0" w14:algn="r">
                            <w14:srgbClr w14:val="000000">
                              <w14:alpha w14:val="6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اختبار الفصل الثاني في مادة العلوم الفيزيائية والتكنولوجيا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29LT Azer" w:hAnsi="29LT Azer" w:cs="29LT Azer" w:hint="cs"/>
          <w:sz w:val="24"/>
          <w:szCs w:val="24"/>
          <w:rtl/>
          <w:lang w:bidi="ar-DZ"/>
        </w:rPr>
        <w:t xml:space="preserve">متوسطة البحيرة                                                                                                                                                    </w:t>
      </w:r>
      <w:proofErr w:type="gramStart"/>
      <w:r>
        <w:rPr>
          <w:rFonts w:ascii="29LT Azer" w:hAnsi="29LT Azer" w:cs="29LT Azer" w:hint="cs"/>
          <w:sz w:val="24"/>
          <w:szCs w:val="24"/>
          <w:rtl/>
          <w:lang w:bidi="ar-DZ"/>
        </w:rPr>
        <w:t>المستوى :</w:t>
      </w:r>
      <w:proofErr w:type="gramEnd"/>
      <w:r>
        <w:rPr>
          <w:rFonts w:ascii="29LT Azer" w:hAnsi="29LT Azer" w:cs="29LT Azer" w:hint="cs"/>
          <w:sz w:val="24"/>
          <w:szCs w:val="24"/>
          <w:rtl/>
          <w:lang w:bidi="ar-DZ"/>
        </w:rPr>
        <w:t xml:space="preserve"> الثانية متوسط</w:t>
      </w:r>
    </w:p>
    <w:p w:rsidR="00B37CA8" w:rsidRDefault="00B37CA8" w:rsidP="00B37CA8">
      <w:pPr>
        <w:bidi/>
        <w:rPr>
          <w:rFonts w:ascii="29LT Azer" w:hAnsi="29LT Azer" w:cs="29LT Azer"/>
          <w:sz w:val="24"/>
          <w:szCs w:val="24"/>
          <w:lang w:bidi="ar-DZ"/>
        </w:rPr>
      </w:pPr>
      <w:r>
        <w:rPr>
          <w:rFonts w:ascii="29LT Azer" w:hAnsi="29LT Azer" w:cs="29LT Azer" w:hint="cs"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2087880</wp:posOffset>
                </wp:positionH>
                <wp:positionV relativeFrom="paragraph">
                  <wp:posOffset>414020</wp:posOffset>
                </wp:positionV>
                <wp:extent cx="2304000" cy="324000"/>
                <wp:effectExtent l="57150" t="38100" r="77470" b="95250"/>
                <wp:wrapNone/>
                <wp:docPr id="2" name="Rectangle à coins arrond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000" cy="3240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37CA8" w:rsidRPr="00B37CA8" w:rsidRDefault="00B37CA8" w:rsidP="00B37CA8">
                            <w:pPr>
                              <w:jc w:val="center"/>
                              <w:rPr>
                                <w:rFonts w:ascii="29LT Azer" w:hAnsi="29LT Azer" w:cs="29LT Azer"/>
                                <w:lang w:bidi="ar-DZ"/>
                              </w:rPr>
                            </w:pPr>
                            <w:r w:rsidRPr="00B37CA8">
                              <w:rPr>
                                <w:rFonts w:ascii="29LT Azer" w:hAnsi="29LT Azer" w:cs="29LT Azer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ممنوع استعمال القلم الأحمر والمصحح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ctangle à coins arrondis 2" o:spid="_x0000_s1027" style="position:absolute;left:0;text-align:left;margin-left:164.4pt;margin-top:32.6pt;width:181.4pt;height:25.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" filled="f" strokecolor="black [3213]">
                <v:shadow on="t" color="black" opacity="24903f" origin=",.5" offset="0,.55556mm"/>
                <v:textbox>
                  <w:txbxContent>
                    <w:p w:rsidR="00B37CA8" w:rsidRPr="00B37CA8" w:rsidRDefault="00B37CA8" w:rsidP="00B37CA8">
                      <w:pPr>
                        <w:jc w:val="center"/>
                        <w:rPr>
                          <w:rFonts w:ascii="29LT Azer" w:hAnsi="29LT Azer" w:cs="29LT Azer"/>
                          <w:lang w:bidi="ar-DZ"/>
                        </w:rPr>
                      </w:pPr>
                      <w:r w:rsidRPr="00B37CA8">
                        <w:rPr>
                          <w:rFonts w:ascii="29LT Azer" w:hAnsi="29LT Azer" w:cs="29LT Azer"/>
                          <w:sz w:val="24"/>
                          <w:szCs w:val="24"/>
                          <w:rtl/>
                          <w:lang w:bidi="ar-DZ"/>
                        </w:rPr>
                        <w:t>ممنوع استعمال القلم الأحمر والمصحح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29LT Azer" w:hAnsi="29LT Azer" w:cs="29LT Azer" w:hint="cs"/>
          <w:sz w:val="24"/>
          <w:szCs w:val="24"/>
          <w:rtl/>
          <w:lang w:bidi="ar-DZ"/>
        </w:rPr>
        <w:t>يوم :06 مارس 2024                                                                                                                                            المدة ساعة ونصف</w:t>
      </w:r>
    </w:p>
    <w:p w:rsidR="00B37CA8" w:rsidRPr="00B37CA8" w:rsidRDefault="00B37CA8" w:rsidP="00B37CA8">
      <w:pPr>
        <w:bidi/>
        <w:rPr>
          <w:rFonts w:ascii="29LT Azer" w:hAnsi="29LT Azer" w:cs="29LT Azer"/>
          <w:sz w:val="24"/>
          <w:szCs w:val="24"/>
          <w:lang w:bidi="ar-DZ"/>
        </w:rPr>
      </w:pPr>
    </w:p>
    <w:p w:rsidR="00B37CA8" w:rsidRPr="00A03487" w:rsidRDefault="00B37CA8" w:rsidP="00A03487">
      <w:pPr>
        <w:bidi/>
        <w:spacing w:after="0" w:line="240" w:lineRule="auto"/>
        <w:rPr>
          <w:rFonts w:ascii="29LT Azer" w:hAnsi="29LT Azer" w:cs="29LT Azer"/>
          <w:sz w:val="24"/>
          <w:szCs w:val="24"/>
          <w:u w:val="double"/>
          <w:rtl/>
          <w:lang w:bidi="ar-DZ"/>
        </w:rPr>
      </w:pPr>
      <w:r w:rsidRPr="00A03487">
        <w:rPr>
          <w:rFonts w:ascii="29LT Azer" w:hAnsi="29LT Azer" w:cs="29LT Azer"/>
          <w:sz w:val="24"/>
          <w:szCs w:val="24"/>
          <w:u w:val="double"/>
          <w:rtl/>
          <w:lang w:bidi="ar-DZ"/>
        </w:rPr>
        <w:t xml:space="preserve">الجزء </w:t>
      </w:r>
      <w:proofErr w:type="gramStart"/>
      <w:r w:rsidRPr="00A03487">
        <w:rPr>
          <w:rFonts w:ascii="29LT Azer" w:hAnsi="29LT Azer" w:cs="29LT Azer"/>
          <w:sz w:val="24"/>
          <w:szCs w:val="24"/>
          <w:u w:val="double"/>
          <w:rtl/>
          <w:lang w:bidi="ar-DZ"/>
        </w:rPr>
        <w:t>الأول :</w:t>
      </w:r>
      <w:proofErr w:type="gramEnd"/>
      <w:r w:rsidRPr="00A03487">
        <w:rPr>
          <w:rFonts w:ascii="29LT Azer" w:hAnsi="29LT Azer" w:cs="29LT Azer"/>
          <w:sz w:val="24"/>
          <w:szCs w:val="24"/>
          <w:u w:val="double"/>
          <w:rtl/>
          <w:lang w:bidi="ar-DZ"/>
        </w:rPr>
        <w:t xml:space="preserve"> (12 نقطة)</w:t>
      </w:r>
    </w:p>
    <w:p w:rsidR="00B37CA8" w:rsidRPr="00A03487" w:rsidRDefault="00B37CA8" w:rsidP="00A03487">
      <w:pPr>
        <w:bidi/>
        <w:spacing w:after="0" w:line="240" w:lineRule="auto"/>
        <w:rPr>
          <w:rFonts w:ascii="29LT Azer" w:hAnsi="29LT Azer" w:cs="29LT Azer"/>
          <w:sz w:val="24"/>
          <w:szCs w:val="24"/>
          <w:u w:val="double"/>
          <w:rtl/>
          <w:lang w:bidi="ar-DZ"/>
        </w:rPr>
      </w:pPr>
      <w:r w:rsidRPr="00A03487">
        <w:rPr>
          <w:rFonts w:ascii="29LT Azer" w:hAnsi="29LT Azer" w:cs="29LT Azer"/>
          <w:sz w:val="24"/>
          <w:szCs w:val="24"/>
          <w:u w:val="double"/>
          <w:rtl/>
          <w:lang w:bidi="ar-DZ"/>
        </w:rPr>
        <w:t xml:space="preserve">التمرين </w:t>
      </w:r>
      <w:proofErr w:type="gramStart"/>
      <w:r w:rsidRPr="00A03487">
        <w:rPr>
          <w:rFonts w:ascii="29LT Azer" w:hAnsi="29LT Azer" w:cs="29LT Azer"/>
          <w:sz w:val="24"/>
          <w:szCs w:val="24"/>
          <w:u w:val="double"/>
          <w:rtl/>
          <w:lang w:bidi="ar-DZ"/>
        </w:rPr>
        <w:t>الأول :</w:t>
      </w:r>
      <w:proofErr w:type="gramEnd"/>
      <w:r w:rsidR="00A03487">
        <w:rPr>
          <w:rFonts w:ascii="29LT Azer" w:hAnsi="29LT Azer" w:cs="29LT Azer" w:hint="cs"/>
          <w:sz w:val="24"/>
          <w:szCs w:val="24"/>
          <w:u w:val="double"/>
          <w:rtl/>
          <w:lang w:bidi="ar-DZ"/>
        </w:rPr>
        <w:t xml:space="preserve"> (06 نقاط)</w:t>
      </w:r>
    </w:p>
    <w:p w:rsidR="00221F06" w:rsidRPr="000C1152" w:rsidRDefault="00221F06" w:rsidP="000C1152">
      <w:pPr>
        <w:bidi/>
        <w:spacing w:after="120"/>
        <w:rPr>
          <w:rFonts w:ascii="29LT Azer" w:hAnsi="29LT Azer" w:cs="29LT Azer"/>
          <w:sz w:val="24"/>
          <w:szCs w:val="24"/>
          <w:rtl/>
          <w:lang w:bidi="ar-DZ"/>
        </w:rPr>
      </w:pPr>
      <w:r w:rsidRPr="000C1152">
        <w:rPr>
          <w:rFonts w:ascii="29LT Azer" w:hAnsi="29LT Azer" w:cs="29LT Azer"/>
          <w:sz w:val="24"/>
          <w:szCs w:val="24"/>
          <w:rtl/>
          <w:lang w:bidi="ar-DZ"/>
        </w:rPr>
        <w:t xml:space="preserve">1// </w:t>
      </w:r>
      <w:r w:rsidR="007C4260" w:rsidRPr="000C1152">
        <w:rPr>
          <w:rFonts w:ascii="29LT Azer" w:hAnsi="29LT Azer" w:cs="29LT Azer"/>
          <w:sz w:val="24"/>
          <w:szCs w:val="24"/>
          <w:rtl/>
          <w:lang w:bidi="ar-DZ"/>
        </w:rPr>
        <w:t xml:space="preserve">اختر الإجابة </w:t>
      </w:r>
      <w:proofErr w:type="gramStart"/>
      <w:r w:rsidR="007C4260" w:rsidRPr="000C1152">
        <w:rPr>
          <w:rFonts w:ascii="29LT Azer" w:hAnsi="29LT Azer" w:cs="29LT Azer"/>
          <w:sz w:val="24"/>
          <w:szCs w:val="24"/>
          <w:rtl/>
          <w:lang w:bidi="ar-DZ"/>
        </w:rPr>
        <w:t>الصحيحة</w:t>
      </w:r>
      <w:r w:rsidR="003D5BDE">
        <w:rPr>
          <w:rFonts w:ascii="29LT Azer" w:hAnsi="29LT Azer" w:cs="29LT Azer" w:hint="cs"/>
          <w:sz w:val="24"/>
          <w:szCs w:val="24"/>
          <w:rtl/>
          <w:lang w:bidi="ar-DZ"/>
        </w:rPr>
        <w:t xml:space="preserve">  (</w:t>
      </w:r>
      <w:proofErr w:type="gramEnd"/>
      <w:r w:rsidR="003D5BDE">
        <w:rPr>
          <w:rFonts w:ascii="29LT Azer" w:hAnsi="29LT Azer" w:cs="29LT Azer" w:hint="cs"/>
          <w:sz w:val="24"/>
          <w:szCs w:val="24"/>
          <w:rtl/>
          <w:lang w:bidi="ar-DZ"/>
        </w:rPr>
        <w:t>1 ن )</w:t>
      </w:r>
    </w:p>
    <w:p w:rsidR="007C4260" w:rsidRPr="000C1152" w:rsidRDefault="00221F06" w:rsidP="000C1152">
      <w:pPr>
        <w:bidi/>
        <w:spacing w:after="120"/>
        <w:rPr>
          <w:rFonts w:ascii="29LT Azer" w:hAnsi="29LT Azer" w:cs="29LT Azer"/>
          <w:sz w:val="24"/>
          <w:szCs w:val="24"/>
          <w:lang w:bidi="ar-DZ"/>
        </w:rPr>
      </w:pPr>
      <w:r w:rsidRPr="000C1152">
        <w:rPr>
          <w:rFonts w:ascii="29LT Azer" w:hAnsi="29LT Azer" w:cs="29LT Azer"/>
          <w:sz w:val="24"/>
          <w:szCs w:val="24"/>
          <w:rtl/>
          <w:lang w:bidi="ar-DZ"/>
        </w:rPr>
        <w:t xml:space="preserve"> أ/</w:t>
      </w:r>
      <w:r w:rsidR="007C4260" w:rsidRPr="000C1152">
        <w:rPr>
          <w:rFonts w:ascii="29LT Azer" w:hAnsi="29LT Azer" w:cs="29LT Azer"/>
          <w:sz w:val="24"/>
          <w:szCs w:val="24"/>
          <w:rtl/>
          <w:lang w:bidi="ar-DZ"/>
        </w:rPr>
        <w:t xml:space="preserve">تكون الحركة دائرية منتظمة إذا </w:t>
      </w:r>
      <w:proofErr w:type="gramStart"/>
      <w:r w:rsidR="007C4260" w:rsidRPr="000C1152">
        <w:rPr>
          <w:rFonts w:ascii="29LT Azer" w:hAnsi="29LT Azer" w:cs="29LT Azer"/>
          <w:sz w:val="24"/>
          <w:szCs w:val="24"/>
          <w:rtl/>
          <w:lang w:bidi="ar-DZ"/>
        </w:rPr>
        <w:t>كان</w:t>
      </w:r>
      <w:r w:rsidR="00A03487">
        <w:rPr>
          <w:rFonts w:ascii="29LT Azer" w:hAnsi="29LT Azer" w:cs="29LT Azer" w:hint="cs"/>
          <w:sz w:val="24"/>
          <w:szCs w:val="24"/>
          <w:rtl/>
          <w:lang w:bidi="ar-DZ"/>
        </w:rPr>
        <w:t>ت</w:t>
      </w:r>
      <w:r w:rsidR="007C4260" w:rsidRPr="000C1152">
        <w:rPr>
          <w:rFonts w:ascii="29LT Azer" w:hAnsi="29LT Azer" w:cs="29LT Azer"/>
          <w:sz w:val="24"/>
          <w:szCs w:val="24"/>
          <w:rtl/>
          <w:lang w:bidi="ar-DZ"/>
        </w:rPr>
        <w:t xml:space="preserve"> :</w:t>
      </w:r>
      <w:proofErr w:type="gramEnd"/>
      <w:r w:rsidR="007C4260" w:rsidRPr="000C1152">
        <w:rPr>
          <w:rFonts w:ascii="29LT Azer" w:hAnsi="29LT Azer" w:cs="29LT Azer"/>
          <w:sz w:val="24"/>
          <w:szCs w:val="24"/>
          <w:rtl/>
          <w:lang w:bidi="ar-DZ"/>
        </w:rPr>
        <w:t xml:space="preserve"> سرعتها ثابتة                     مسارها دائري                    سرعتها </w:t>
      </w:r>
      <w:r w:rsidR="00C86655" w:rsidRPr="000C1152">
        <w:rPr>
          <w:rFonts w:ascii="29LT Azer" w:hAnsi="29LT Azer" w:cs="29LT Azer"/>
          <w:sz w:val="24"/>
          <w:szCs w:val="24"/>
          <w:rtl/>
          <w:lang w:bidi="ar-DZ"/>
        </w:rPr>
        <w:t>ثابتة ومسارها</w:t>
      </w:r>
      <w:r w:rsidR="007C4260" w:rsidRPr="000C1152">
        <w:rPr>
          <w:rFonts w:ascii="29LT Azer" w:hAnsi="29LT Azer" w:cs="29LT Azer"/>
          <w:sz w:val="24"/>
          <w:szCs w:val="24"/>
          <w:rtl/>
          <w:lang w:bidi="ar-DZ"/>
        </w:rPr>
        <w:t xml:space="preserve"> دائري</w:t>
      </w:r>
    </w:p>
    <w:p w:rsidR="00A03487" w:rsidRDefault="00221F06" w:rsidP="000C1152">
      <w:pPr>
        <w:bidi/>
        <w:spacing w:after="120"/>
        <w:rPr>
          <w:rFonts w:ascii="29LT Azer" w:hAnsi="29LT Azer" w:cs="29LT Azer"/>
          <w:sz w:val="24"/>
          <w:szCs w:val="24"/>
          <w:rtl/>
          <w:lang w:bidi="ar-DZ"/>
        </w:rPr>
      </w:pPr>
      <w:r w:rsidRPr="000C1152">
        <w:rPr>
          <w:rFonts w:ascii="29LT Azer" w:hAnsi="29LT Azer" w:cs="29LT Azer"/>
          <w:sz w:val="24"/>
          <w:szCs w:val="24"/>
          <w:rtl/>
          <w:lang w:bidi="ar-DZ"/>
        </w:rPr>
        <w:t xml:space="preserve">ب/ </w:t>
      </w:r>
      <w:r w:rsidR="007C4260" w:rsidRPr="000C1152">
        <w:rPr>
          <w:rFonts w:ascii="29LT Azer" w:hAnsi="29LT Azer" w:cs="29LT Azer"/>
          <w:sz w:val="24"/>
          <w:szCs w:val="24"/>
          <w:rtl/>
          <w:lang w:bidi="ar-DZ"/>
        </w:rPr>
        <w:t xml:space="preserve">لتحديد الحالة الحركية لجسم ما يجب </w:t>
      </w:r>
      <w:proofErr w:type="gramStart"/>
      <w:r w:rsidR="007C4260" w:rsidRPr="000C1152">
        <w:rPr>
          <w:rFonts w:ascii="29LT Azer" w:hAnsi="29LT Azer" w:cs="29LT Azer"/>
          <w:sz w:val="24"/>
          <w:szCs w:val="24"/>
          <w:rtl/>
          <w:lang w:bidi="ar-DZ"/>
        </w:rPr>
        <w:t>تحديد :</w:t>
      </w:r>
      <w:proofErr w:type="gramEnd"/>
      <w:r w:rsidR="007C4260" w:rsidRPr="000C1152">
        <w:rPr>
          <w:rFonts w:ascii="29LT Azer" w:hAnsi="29LT Azer" w:cs="29LT Azer"/>
          <w:sz w:val="24"/>
          <w:szCs w:val="24"/>
          <w:rtl/>
          <w:lang w:bidi="ar-DZ"/>
        </w:rPr>
        <w:t xml:space="preserve">  المسار                   المرجع                                المسار والمرجع</w:t>
      </w:r>
      <w:r w:rsidR="00A03487">
        <w:rPr>
          <w:rFonts w:ascii="29LT Azer" w:hAnsi="29LT Azer" w:cs="29LT Azer" w:hint="cs"/>
          <w:sz w:val="24"/>
          <w:szCs w:val="24"/>
          <w:rtl/>
          <w:lang w:bidi="ar-DZ"/>
        </w:rPr>
        <w:t xml:space="preserve"> معا </w:t>
      </w:r>
    </w:p>
    <w:p w:rsidR="007C4260" w:rsidRPr="000C1152" w:rsidRDefault="00A03487" w:rsidP="00416951">
      <w:pPr>
        <w:bidi/>
        <w:spacing w:after="120"/>
        <w:rPr>
          <w:rFonts w:ascii="29LT Azer" w:hAnsi="29LT Azer" w:cs="29LT Azer"/>
          <w:sz w:val="24"/>
          <w:szCs w:val="24"/>
          <w:rtl/>
          <w:lang w:bidi="ar-DZ"/>
        </w:rPr>
      </w:pPr>
      <w:r>
        <w:rPr>
          <w:rFonts w:ascii="29LT Azer" w:hAnsi="29LT Azer" w:cs="29LT Azer" w:hint="cs"/>
          <w:sz w:val="24"/>
          <w:szCs w:val="24"/>
          <w:rtl/>
          <w:lang w:bidi="ar-DZ"/>
        </w:rPr>
        <w:t>ج /</w:t>
      </w:r>
      <w:r w:rsidR="007C4260" w:rsidRPr="000C1152">
        <w:rPr>
          <w:rFonts w:ascii="29LT Azer" w:hAnsi="29LT Azer" w:cs="29LT Azer"/>
          <w:sz w:val="24"/>
          <w:szCs w:val="24"/>
          <w:rtl/>
          <w:lang w:bidi="ar-DZ"/>
        </w:rPr>
        <w:t xml:space="preserve">اكمل </w:t>
      </w:r>
      <w:r w:rsidR="00C86655" w:rsidRPr="000C1152">
        <w:rPr>
          <w:rFonts w:ascii="29LT Azer" w:hAnsi="29LT Azer" w:cs="29LT Azer"/>
          <w:sz w:val="24"/>
          <w:szCs w:val="24"/>
          <w:rtl/>
          <w:lang w:bidi="ar-DZ"/>
        </w:rPr>
        <w:t xml:space="preserve">ما </w:t>
      </w:r>
      <w:proofErr w:type="gramStart"/>
      <w:r w:rsidR="00C86655" w:rsidRPr="000C1152">
        <w:rPr>
          <w:rFonts w:ascii="29LT Azer" w:hAnsi="29LT Azer" w:cs="29LT Azer"/>
          <w:sz w:val="24"/>
          <w:szCs w:val="24"/>
          <w:rtl/>
          <w:lang w:bidi="ar-DZ"/>
        </w:rPr>
        <w:t>يلي</w:t>
      </w:r>
      <w:r w:rsidR="007C4260" w:rsidRPr="000C1152">
        <w:rPr>
          <w:rFonts w:ascii="29LT Azer" w:hAnsi="29LT Azer" w:cs="29LT Azer"/>
          <w:sz w:val="24"/>
          <w:szCs w:val="24"/>
          <w:rtl/>
          <w:lang w:bidi="ar-DZ"/>
        </w:rPr>
        <w:t xml:space="preserve">: </w:t>
      </w:r>
      <w:r>
        <w:rPr>
          <w:rFonts w:ascii="29LT Azer" w:hAnsi="29LT Azer" w:cs="29LT Azer" w:hint="cs"/>
          <w:sz w:val="24"/>
          <w:szCs w:val="24"/>
          <w:rtl/>
          <w:lang w:bidi="ar-DZ"/>
        </w:rPr>
        <w:t xml:space="preserve">  </w:t>
      </w:r>
      <w:proofErr w:type="gramEnd"/>
      <w:r>
        <w:rPr>
          <w:rFonts w:ascii="29LT Azer" w:hAnsi="29LT Azer" w:cs="29LT Azer" w:hint="cs"/>
          <w:sz w:val="24"/>
          <w:szCs w:val="24"/>
          <w:rtl/>
          <w:lang w:bidi="ar-DZ"/>
        </w:rPr>
        <w:t xml:space="preserve">      </w:t>
      </w:r>
      <w:r w:rsidR="007C4260" w:rsidRPr="000C1152">
        <w:rPr>
          <w:rFonts w:ascii="29LT Azer" w:hAnsi="29LT Azer" w:cs="29LT Azer"/>
          <w:sz w:val="24"/>
          <w:szCs w:val="24"/>
          <w:rtl/>
          <w:lang w:bidi="ar-DZ"/>
        </w:rPr>
        <w:t xml:space="preserve">اثناء ذهابك </w:t>
      </w:r>
      <w:r w:rsidR="006532AA" w:rsidRPr="000C1152">
        <w:rPr>
          <w:rFonts w:ascii="29LT Azer" w:hAnsi="29LT Azer" w:cs="29LT Azer"/>
          <w:sz w:val="24"/>
          <w:szCs w:val="24"/>
          <w:rtl/>
          <w:lang w:bidi="ar-DZ"/>
        </w:rPr>
        <w:t xml:space="preserve">الى مدينة سطيف صادفتك لافتة كتب عليها </w:t>
      </w:r>
      <w:r w:rsidR="00C86655" w:rsidRPr="000C1152">
        <w:rPr>
          <w:rFonts w:ascii="29LT Azer" w:hAnsi="29LT Azer" w:cs="29LT Azer"/>
          <w:sz w:val="24"/>
          <w:szCs w:val="24"/>
          <w:lang w:bidi="ar-DZ"/>
        </w:rPr>
        <w:t>60Km/h</w:t>
      </w:r>
      <w:r w:rsidR="00416951">
        <w:rPr>
          <w:rFonts w:ascii="29LT Azer" w:hAnsi="29LT Azer" w:cs="29LT Azer" w:hint="cs"/>
          <w:sz w:val="24"/>
          <w:szCs w:val="24"/>
          <w:rtl/>
          <w:lang w:bidi="ar-DZ"/>
        </w:rPr>
        <w:t xml:space="preserve"> </w:t>
      </w:r>
      <w:r w:rsidR="00C86655" w:rsidRPr="000C1152">
        <w:rPr>
          <w:rFonts w:ascii="29LT Azer" w:hAnsi="29LT Azer" w:cs="29LT Azer"/>
          <w:sz w:val="24"/>
          <w:szCs w:val="24"/>
          <w:lang w:bidi="ar-DZ"/>
        </w:rPr>
        <w:t xml:space="preserve"> </w:t>
      </w:r>
      <w:r w:rsidR="00416951">
        <w:rPr>
          <w:rFonts w:ascii="29LT Azer" w:hAnsi="29LT Azer" w:cs="29LT Azer"/>
          <w:sz w:val="24"/>
          <w:szCs w:val="24"/>
          <w:rtl/>
          <w:lang w:bidi="ar-DZ"/>
        </w:rPr>
        <w:t>ه</w:t>
      </w:r>
      <w:r w:rsidR="00416951">
        <w:rPr>
          <w:rFonts w:ascii="29LT Azer" w:hAnsi="29LT Azer" w:cs="29LT Azer" w:hint="cs"/>
          <w:sz w:val="24"/>
          <w:szCs w:val="24"/>
          <w:rtl/>
          <w:lang w:bidi="ar-DZ"/>
        </w:rPr>
        <w:t xml:space="preserve">ذه </w:t>
      </w:r>
      <w:r w:rsidR="00416951">
        <w:rPr>
          <w:rFonts w:ascii="29LT Azer" w:hAnsi="29LT Azer" w:cs="29LT Azer"/>
          <w:sz w:val="24"/>
          <w:szCs w:val="24"/>
          <w:rtl/>
          <w:lang w:bidi="ar-DZ"/>
        </w:rPr>
        <w:t xml:space="preserve"> القيم</w:t>
      </w:r>
      <w:r w:rsidR="00416951">
        <w:rPr>
          <w:rFonts w:ascii="29LT Azer" w:hAnsi="29LT Azer" w:cs="29LT Azer" w:hint="cs"/>
          <w:sz w:val="24"/>
          <w:szCs w:val="24"/>
          <w:rtl/>
          <w:lang w:bidi="ar-DZ"/>
        </w:rPr>
        <w:t>ة</w:t>
      </w:r>
      <w:r w:rsidR="00416951">
        <w:rPr>
          <w:rFonts w:ascii="29LT Azer" w:hAnsi="29LT Azer" w:cs="29LT Azer"/>
          <w:sz w:val="24"/>
          <w:szCs w:val="24"/>
          <w:rtl/>
          <w:lang w:bidi="ar-DZ"/>
        </w:rPr>
        <w:t xml:space="preserve"> تمثل</w:t>
      </w:r>
      <w:r w:rsidR="00C86655" w:rsidRPr="000C1152">
        <w:rPr>
          <w:rFonts w:ascii="29LT Azer" w:hAnsi="29LT Azer" w:cs="29LT Azer"/>
          <w:sz w:val="24"/>
          <w:szCs w:val="24"/>
          <w:rtl/>
          <w:lang w:bidi="ar-DZ"/>
        </w:rPr>
        <w:t xml:space="preserve"> : ................. ويمكن حسابها بحاصل قسمة.................على................................</w:t>
      </w:r>
      <w:r w:rsidR="003D5BDE">
        <w:rPr>
          <w:rFonts w:ascii="29LT Azer" w:hAnsi="29LT Azer" w:cs="29LT Azer" w:hint="cs"/>
          <w:sz w:val="24"/>
          <w:szCs w:val="24"/>
          <w:rtl/>
          <w:lang w:bidi="ar-DZ"/>
        </w:rPr>
        <w:t xml:space="preserve"> (1.5 </w:t>
      </w:r>
      <w:proofErr w:type="gramStart"/>
      <w:r w:rsidR="003D5BDE">
        <w:rPr>
          <w:rFonts w:ascii="29LT Azer" w:hAnsi="29LT Azer" w:cs="29LT Azer" w:hint="cs"/>
          <w:sz w:val="24"/>
          <w:szCs w:val="24"/>
          <w:rtl/>
          <w:lang w:bidi="ar-DZ"/>
        </w:rPr>
        <w:t>ن )</w:t>
      </w:r>
      <w:proofErr w:type="gramEnd"/>
    </w:p>
    <w:p w:rsidR="00601370" w:rsidRPr="000C1152" w:rsidRDefault="000C1152" w:rsidP="000C1152">
      <w:pPr>
        <w:bidi/>
        <w:spacing w:after="120"/>
        <w:rPr>
          <w:rFonts w:ascii="29LT Azer" w:hAnsi="29LT Azer" w:cs="29LT Azer"/>
          <w:sz w:val="24"/>
          <w:szCs w:val="24"/>
          <w:lang w:bidi="ar-DZ"/>
        </w:rPr>
      </w:pPr>
      <w:r w:rsidRPr="000C1152">
        <w:rPr>
          <w:rFonts w:ascii="29LT Azer" w:hAnsi="29LT Azer" w:cs="29LT Azer"/>
          <w:sz w:val="24"/>
          <w:szCs w:val="24"/>
          <w:rtl/>
          <w:lang w:bidi="ar-DZ"/>
        </w:rPr>
        <w:t xml:space="preserve">2/ </w:t>
      </w:r>
      <w:r w:rsidR="00C86655" w:rsidRPr="000C1152">
        <w:rPr>
          <w:rFonts w:ascii="29LT Azer" w:hAnsi="29LT Azer" w:cs="29LT Azer"/>
          <w:sz w:val="24"/>
          <w:szCs w:val="24"/>
          <w:rtl/>
          <w:lang w:bidi="ar-DZ"/>
        </w:rPr>
        <w:t>تمثل الوثيقة</w:t>
      </w:r>
      <w:r w:rsidR="00221F06" w:rsidRPr="000C1152">
        <w:rPr>
          <w:rFonts w:ascii="29LT Azer" w:hAnsi="29LT Azer" w:cs="29LT Azer"/>
          <w:sz w:val="24"/>
          <w:szCs w:val="24"/>
          <w:rtl/>
          <w:lang w:bidi="ar-DZ"/>
        </w:rPr>
        <w:t xml:space="preserve"> (1)</w:t>
      </w:r>
      <w:r w:rsidR="00C86655" w:rsidRPr="000C1152">
        <w:rPr>
          <w:rFonts w:ascii="29LT Azer" w:hAnsi="29LT Azer" w:cs="29LT Azer"/>
          <w:sz w:val="24"/>
          <w:szCs w:val="24"/>
          <w:rtl/>
          <w:lang w:bidi="ar-DZ"/>
        </w:rPr>
        <w:t xml:space="preserve"> لعبة م</w:t>
      </w:r>
      <w:r w:rsidR="00221F06" w:rsidRPr="000C1152">
        <w:rPr>
          <w:rFonts w:ascii="29LT Azer" w:hAnsi="29LT Azer" w:cs="29LT Azer"/>
          <w:sz w:val="24"/>
          <w:szCs w:val="24"/>
          <w:rtl/>
          <w:lang w:bidi="ar-DZ"/>
        </w:rPr>
        <w:t xml:space="preserve">شهورة </w:t>
      </w:r>
      <w:r w:rsidR="00C86655" w:rsidRPr="000C1152">
        <w:rPr>
          <w:rFonts w:ascii="29LT Azer" w:hAnsi="29LT Azer" w:cs="29LT Azer"/>
          <w:sz w:val="24"/>
          <w:szCs w:val="24"/>
          <w:rtl/>
          <w:lang w:bidi="ar-DZ"/>
        </w:rPr>
        <w:t>(</w:t>
      </w:r>
      <w:proofErr w:type="spellStart"/>
      <w:proofErr w:type="gramStart"/>
      <w:r w:rsidR="00C86655" w:rsidRPr="000C1152">
        <w:rPr>
          <w:rFonts w:ascii="29LT Azer" w:hAnsi="29LT Azer" w:cs="29LT Azer"/>
          <w:sz w:val="24"/>
          <w:szCs w:val="24"/>
          <w:lang w:bidi="ar-DZ"/>
        </w:rPr>
        <w:t>Spen</w:t>
      </w:r>
      <w:r w:rsidR="00416951">
        <w:rPr>
          <w:rFonts w:ascii="29LT Azer" w:hAnsi="29LT Azer" w:cs="29LT Azer"/>
          <w:sz w:val="24"/>
          <w:szCs w:val="24"/>
          <w:lang w:bidi="ar-DZ"/>
        </w:rPr>
        <w:t>n</w:t>
      </w:r>
      <w:r w:rsidR="00C86655" w:rsidRPr="000C1152">
        <w:rPr>
          <w:rFonts w:ascii="29LT Azer" w:hAnsi="29LT Azer" w:cs="29LT Azer"/>
          <w:sz w:val="24"/>
          <w:szCs w:val="24"/>
          <w:lang w:bidi="ar-DZ"/>
        </w:rPr>
        <w:t>er</w:t>
      </w:r>
      <w:proofErr w:type="spellEnd"/>
      <w:r w:rsidR="00C86655" w:rsidRPr="000C1152">
        <w:rPr>
          <w:rFonts w:ascii="29LT Azer" w:hAnsi="29LT Azer" w:cs="29LT Azer"/>
          <w:sz w:val="24"/>
          <w:szCs w:val="24"/>
          <w:rtl/>
          <w:lang w:bidi="ar-DZ"/>
        </w:rPr>
        <w:t xml:space="preserve"> )</w:t>
      </w:r>
      <w:proofErr w:type="gramEnd"/>
      <w:r w:rsidR="00C86655" w:rsidRPr="000C1152">
        <w:rPr>
          <w:rFonts w:ascii="29LT Azer" w:hAnsi="29LT Azer" w:cs="29LT Azer"/>
          <w:sz w:val="24"/>
          <w:szCs w:val="24"/>
          <w:rtl/>
          <w:lang w:bidi="ar-DZ"/>
        </w:rPr>
        <w:t xml:space="preserve"> (الدوار) يمكسها اللاعب </w:t>
      </w:r>
      <w:r w:rsidR="005041D2" w:rsidRPr="000C1152">
        <w:rPr>
          <w:rFonts w:ascii="29LT Azer" w:hAnsi="29LT Azer" w:cs="29LT Azer"/>
          <w:sz w:val="24"/>
          <w:szCs w:val="24"/>
          <w:rtl/>
          <w:lang w:bidi="ar-DZ"/>
        </w:rPr>
        <w:t xml:space="preserve">من المنتصف ويقوم بتدوير أطرافها وضعت عليها </w:t>
      </w:r>
      <w:r w:rsidR="00163BF2" w:rsidRPr="000C1152">
        <w:rPr>
          <w:rFonts w:ascii="29LT Azer" w:hAnsi="29LT Azer" w:cs="29LT Azer"/>
          <w:sz w:val="24"/>
          <w:szCs w:val="24"/>
          <w:rtl/>
          <w:lang w:bidi="ar-DZ"/>
        </w:rPr>
        <w:t>نق</w:t>
      </w:r>
      <w:r w:rsidR="005041D2" w:rsidRPr="000C1152">
        <w:rPr>
          <w:rFonts w:ascii="29LT Azer" w:hAnsi="29LT Azer" w:cs="29LT Azer"/>
          <w:sz w:val="24"/>
          <w:szCs w:val="24"/>
          <w:rtl/>
          <w:lang w:bidi="ar-DZ"/>
        </w:rPr>
        <w:t>ط</w:t>
      </w:r>
      <w:r w:rsidR="00163BF2" w:rsidRPr="000C1152">
        <w:rPr>
          <w:rFonts w:ascii="29LT Azer" w:hAnsi="29LT Azer" w:cs="29LT Azer"/>
          <w:sz w:val="24"/>
          <w:szCs w:val="24"/>
          <w:rtl/>
          <w:lang w:bidi="ar-DZ"/>
        </w:rPr>
        <w:t>تين</w:t>
      </w:r>
    </w:p>
    <w:p w:rsidR="00601370" w:rsidRPr="000C1152" w:rsidRDefault="00163BF2" w:rsidP="00416951">
      <w:pPr>
        <w:bidi/>
        <w:spacing w:after="120"/>
        <w:rPr>
          <w:rFonts w:ascii="29LT Azer" w:hAnsi="29LT Azer" w:cs="29LT Azer"/>
          <w:sz w:val="24"/>
          <w:szCs w:val="24"/>
          <w:lang w:bidi="ar-DZ"/>
        </w:rPr>
      </w:pPr>
      <w:r w:rsidRPr="000C1152">
        <w:rPr>
          <w:rFonts w:ascii="29LT Azer" w:hAnsi="29LT Azer" w:cs="29LT Azer"/>
          <w:sz w:val="24"/>
          <w:szCs w:val="24"/>
          <w:rtl/>
          <w:lang w:bidi="ar-DZ"/>
        </w:rPr>
        <w:t xml:space="preserve"> </w:t>
      </w:r>
      <w:r w:rsidR="005041D2" w:rsidRPr="000C1152">
        <w:rPr>
          <w:rFonts w:ascii="29LT Azer" w:hAnsi="29LT Azer" w:cs="29LT Azer"/>
          <w:sz w:val="24"/>
          <w:szCs w:val="24"/>
          <w:rtl/>
          <w:lang w:bidi="ar-DZ"/>
        </w:rPr>
        <w:t>(</w:t>
      </w:r>
      <w:proofErr w:type="gramStart"/>
      <w:r w:rsidR="005041D2" w:rsidRPr="000C1152">
        <w:rPr>
          <w:rFonts w:ascii="29LT Azer" w:hAnsi="29LT Azer" w:cs="29LT Azer"/>
          <w:sz w:val="24"/>
          <w:szCs w:val="24"/>
          <w:lang w:bidi="ar-DZ"/>
        </w:rPr>
        <w:t>A</w:t>
      </w:r>
      <w:r w:rsidR="005041D2" w:rsidRPr="000C1152">
        <w:rPr>
          <w:rFonts w:ascii="29LT Azer" w:hAnsi="29LT Azer" w:cs="29LT Azer"/>
          <w:sz w:val="24"/>
          <w:szCs w:val="24"/>
          <w:rtl/>
          <w:lang w:bidi="ar-DZ"/>
        </w:rPr>
        <w:t xml:space="preserve"> ،</w:t>
      </w:r>
      <w:proofErr w:type="gramEnd"/>
      <w:r w:rsidR="005041D2" w:rsidRPr="000C1152">
        <w:rPr>
          <w:rFonts w:ascii="29LT Azer" w:hAnsi="29LT Azer" w:cs="29LT Azer"/>
          <w:sz w:val="24"/>
          <w:szCs w:val="24"/>
          <w:rtl/>
          <w:lang w:bidi="ar-DZ"/>
        </w:rPr>
        <w:t xml:space="preserve"> </w:t>
      </w:r>
      <w:r w:rsidR="005041D2" w:rsidRPr="000C1152">
        <w:rPr>
          <w:rFonts w:ascii="29LT Azer" w:hAnsi="29LT Azer" w:cs="29LT Azer"/>
          <w:sz w:val="24"/>
          <w:szCs w:val="24"/>
          <w:lang w:bidi="ar-DZ"/>
        </w:rPr>
        <w:t>B</w:t>
      </w:r>
      <w:r w:rsidR="005041D2" w:rsidRPr="000C1152">
        <w:rPr>
          <w:rFonts w:ascii="29LT Azer" w:hAnsi="29LT Azer" w:cs="29LT Azer"/>
          <w:sz w:val="24"/>
          <w:szCs w:val="24"/>
          <w:rtl/>
          <w:lang w:bidi="ar-DZ"/>
        </w:rPr>
        <w:t xml:space="preserve">  )</w:t>
      </w:r>
      <w:r w:rsidR="00221F06" w:rsidRPr="000C1152">
        <w:rPr>
          <w:rFonts w:ascii="29LT Azer" w:hAnsi="29LT Azer" w:cs="29LT Azer"/>
          <w:sz w:val="24"/>
          <w:szCs w:val="24"/>
          <w:rtl/>
          <w:lang w:bidi="ar-DZ"/>
        </w:rPr>
        <w:t xml:space="preserve"> </w:t>
      </w:r>
      <w:r w:rsidR="00416951">
        <w:rPr>
          <w:rFonts w:ascii="29LT Azer" w:hAnsi="29LT Azer" w:cs="29LT Azer" w:hint="cs"/>
          <w:sz w:val="24"/>
          <w:szCs w:val="24"/>
          <w:rtl/>
          <w:lang w:bidi="ar-DZ"/>
        </w:rPr>
        <w:t xml:space="preserve">( </w:t>
      </w:r>
      <w:r w:rsidR="00416951">
        <w:rPr>
          <w:rFonts w:ascii="29LT Azer" w:hAnsi="29LT Azer" w:cs="29LT Azer"/>
          <w:sz w:val="24"/>
          <w:szCs w:val="24"/>
          <w:rtl/>
          <w:lang w:bidi="ar-DZ"/>
        </w:rPr>
        <w:t>B</w:t>
      </w:r>
      <w:r w:rsidR="00416951">
        <w:rPr>
          <w:rFonts w:ascii="29LT Azer" w:hAnsi="29LT Azer" w:cs="29LT Azer" w:hint="cs"/>
          <w:sz w:val="24"/>
          <w:szCs w:val="24"/>
          <w:rtl/>
          <w:lang w:bidi="ar-DZ"/>
        </w:rPr>
        <w:t xml:space="preserve"> في مركز اللعبة و </w:t>
      </w:r>
      <w:r w:rsidR="00416951">
        <w:rPr>
          <w:rFonts w:ascii="29LT Azer" w:hAnsi="29LT Azer" w:cs="29LT Azer"/>
          <w:sz w:val="24"/>
          <w:szCs w:val="24"/>
          <w:rtl/>
          <w:lang w:bidi="ar-DZ"/>
        </w:rPr>
        <w:t>A</w:t>
      </w:r>
      <w:r w:rsidR="00416951">
        <w:rPr>
          <w:rFonts w:ascii="29LT Azer" w:hAnsi="29LT Azer" w:cs="29LT Azer" w:hint="cs"/>
          <w:sz w:val="24"/>
          <w:szCs w:val="24"/>
          <w:rtl/>
          <w:lang w:bidi="ar-DZ"/>
        </w:rPr>
        <w:t xml:space="preserve"> في أحد أطرافها ) </w:t>
      </w:r>
      <w:r w:rsidR="00221F06" w:rsidRPr="000C1152">
        <w:rPr>
          <w:rFonts w:ascii="29LT Azer" w:hAnsi="29LT Azer" w:cs="29LT Azer"/>
          <w:sz w:val="24"/>
          <w:szCs w:val="24"/>
          <w:rtl/>
          <w:lang w:bidi="ar-DZ"/>
        </w:rPr>
        <w:t xml:space="preserve">وتمثل الوثيقة (2 ) حركة </w:t>
      </w:r>
      <w:r w:rsidR="00601370" w:rsidRPr="000C1152">
        <w:rPr>
          <w:rFonts w:ascii="29LT Azer" w:hAnsi="29LT Azer" w:cs="29LT Azer"/>
          <w:sz w:val="24"/>
          <w:szCs w:val="24"/>
          <w:rtl/>
          <w:lang w:bidi="ar-DZ"/>
        </w:rPr>
        <w:t>علاء على طريق مستق</w:t>
      </w:r>
      <w:r w:rsidR="00221F06" w:rsidRPr="000C1152">
        <w:rPr>
          <w:rFonts w:ascii="29LT Azer" w:hAnsi="29LT Azer" w:cs="29LT Azer"/>
          <w:sz w:val="24"/>
          <w:szCs w:val="24"/>
          <w:rtl/>
          <w:lang w:bidi="ar-DZ"/>
        </w:rPr>
        <w:t xml:space="preserve">يم بحذاء مزود بعجلات كما تمثل الوثيقة (3) التصوير المتعاقب </w:t>
      </w:r>
      <w:r w:rsidR="00A03487">
        <w:rPr>
          <w:rFonts w:ascii="29LT Azer" w:hAnsi="29LT Azer" w:cs="29LT Azer" w:hint="cs"/>
          <w:sz w:val="24"/>
          <w:szCs w:val="24"/>
          <w:rtl/>
          <w:lang w:bidi="ar-DZ"/>
        </w:rPr>
        <w:t>ل</w:t>
      </w:r>
      <w:r w:rsidR="00221F06" w:rsidRPr="000C1152">
        <w:rPr>
          <w:rFonts w:ascii="29LT Azer" w:hAnsi="29LT Azer" w:cs="29LT Azer"/>
          <w:sz w:val="24"/>
          <w:szCs w:val="24"/>
          <w:rtl/>
          <w:lang w:bidi="ar-DZ"/>
        </w:rPr>
        <w:t xml:space="preserve">لنقطة (C)من جسم علاء </w:t>
      </w:r>
      <w:r w:rsidR="00601370" w:rsidRPr="000C1152">
        <w:rPr>
          <w:rFonts w:ascii="29LT Azer" w:hAnsi="29LT Azer" w:cs="29LT Azer"/>
          <w:sz w:val="24"/>
          <w:szCs w:val="24"/>
          <w:rtl/>
          <w:lang w:bidi="ar-DZ"/>
        </w:rPr>
        <w:t xml:space="preserve"> </w:t>
      </w:r>
    </w:p>
    <w:p w:rsidR="00601370" w:rsidRPr="000C1152" w:rsidRDefault="000C1152" w:rsidP="00416951">
      <w:pPr>
        <w:bidi/>
        <w:spacing w:after="120"/>
        <w:rPr>
          <w:rFonts w:ascii="29LT Azer" w:hAnsi="29LT Azer" w:cs="29LT Azer"/>
          <w:sz w:val="24"/>
          <w:szCs w:val="24"/>
          <w:rtl/>
          <w:lang w:bidi="ar-DZ"/>
        </w:rPr>
      </w:pPr>
      <w:r>
        <w:rPr>
          <w:rFonts w:ascii="29LT Azer" w:hAnsi="29LT Azer" w:cs="29LT Azer" w:hint="cs"/>
          <w:sz w:val="24"/>
          <w:szCs w:val="24"/>
          <w:rtl/>
          <w:lang w:bidi="ar-DZ"/>
        </w:rPr>
        <w:t xml:space="preserve">أ/ </w:t>
      </w:r>
      <w:r w:rsidR="00416951">
        <w:rPr>
          <w:rFonts w:ascii="29LT Azer" w:hAnsi="29LT Azer" w:cs="29LT Azer" w:hint="cs"/>
          <w:sz w:val="24"/>
          <w:szCs w:val="24"/>
          <w:rtl/>
          <w:lang w:bidi="ar-DZ"/>
        </w:rPr>
        <w:t xml:space="preserve">هل </w:t>
      </w:r>
      <w:r w:rsidR="00221F06" w:rsidRPr="000C1152">
        <w:rPr>
          <w:rFonts w:ascii="29LT Azer" w:hAnsi="29LT Azer" w:cs="29LT Azer" w:hint="cs"/>
          <w:sz w:val="24"/>
          <w:szCs w:val="24"/>
          <w:rtl/>
          <w:lang w:bidi="ar-DZ"/>
        </w:rPr>
        <w:t>علاء</w:t>
      </w:r>
      <w:r w:rsidR="00601370" w:rsidRPr="000C1152">
        <w:rPr>
          <w:rFonts w:ascii="29LT Azer" w:hAnsi="29LT Azer" w:cs="29LT Azer" w:hint="cs"/>
          <w:sz w:val="24"/>
          <w:szCs w:val="24"/>
          <w:rtl/>
          <w:lang w:bidi="ar-DZ"/>
        </w:rPr>
        <w:t xml:space="preserve"> </w:t>
      </w:r>
      <w:r w:rsidR="00416951">
        <w:rPr>
          <w:rFonts w:ascii="29LT Azer" w:hAnsi="29LT Azer" w:cs="29LT Azer" w:hint="cs"/>
          <w:sz w:val="24"/>
          <w:szCs w:val="24"/>
          <w:rtl/>
          <w:lang w:bidi="ar-DZ"/>
        </w:rPr>
        <w:t xml:space="preserve">متحرك أو ساكن </w:t>
      </w:r>
      <w:r w:rsidR="00601370" w:rsidRPr="000C1152">
        <w:rPr>
          <w:rFonts w:ascii="29LT Azer" w:hAnsi="29LT Azer" w:cs="29LT Azer" w:hint="cs"/>
          <w:sz w:val="24"/>
          <w:szCs w:val="24"/>
          <w:rtl/>
          <w:lang w:bidi="ar-DZ"/>
        </w:rPr>
        <w:t xml:space="preserve">بالنسبة </w:t>
      </w:r>
      <w:proofErr w:type="gramStart"/>
      <w:r w:rsidR="00601370" w:rsidRPr="000C1152">
        <w:rPr>
          <w:rFonts w:ascii="29LT Azer" w:hAnsi="29LT Azer" w:cs="29LT Azer" w:hint="cs"/>
          <w:sz w:val="24"/>
          <w:szCs w:val="24"/>
          <w:rtl/>
          <w:lang w:bidi="ar-DZ"/>
        </w:rPr>
        <w:t>للطريق ؟</w:t>
      </w:r>
      <w:proofErr w:type="gramEnd"/>
      <w:r w:rsidR="00601370" w:rsidRPr="000C1152">
        <w:rPr>
          <w:rFonts w:ascii="29LT Azer" w:hAnsi="29LT Azer" w:cs="29LT Azer" w:hint="cs"/>
          <w:sz w:val="24"/>
          <w:szCs w:val="24"/>
          <w:rtl/>
          <w:lang w:bidi="ar-DZ"/>
        </w:rPr>
        <w:t xml:space="preserve"> </w:t>
      </w:r>
      <w:proofErr w:type="gramStart"/>
      <w:r w:rsidR="00601370" w:rsidRPr="000C1152">
        <w:rPr>
          <w:rFonts w:ascii="29LT Azer" w:hAnsi="29LT Azer" w:cs="29LT Azer" w:hint="cs"/>
          <w:sz w:val="24"/>
          <w:szCs w:val="24"/>
          <w:rtl/>
          <w:lang w:bidi="ar-DZ"/>
        </w:rPr>
        <w:t>علل .</w:t>
      </w:r>
      <w:proofErr w:type="gramEnd"/>
      <w:r w:rsidR="003D5BDE">
        <w:rPr>
          <w:rFonts w:ascii="29LT Azer" w:hAnsi="29LT Azer" w:cs="29LT Azer" w:hint="cs"/>
          <w:sz w:val="24"/>
          <w:szCs w:val="24"/>
          <w:rtl/>
          <w:lang w:bidi="ar-DZ"/>
        </w:rPr>
        <w:t xml:space="preserve"> (1 </w:t>
      </w:r>
      <w:proofErr w:type="gramStart"/>
      <w:r w:rsidR="003D5BDE">
        <w:rPr>
          <w:rFonts w:ascii="29LT Azer" w:hAnsi="29LT Azer" w:cs="29LT Azer" w:hint="cs"/>
          <w:sz w:val="24"/>
          <w:szCs w:val="24"/>
          <w:rtl/>
          <w:lang w:bidi="ar-DZ"/>
        </w:rPr>
        <w:t>ن )</w:t>
      </w:r>
      <w:proofErr w:type="gramEnd"/>
    </w:p>
    <w:p w:rsidR="00221F06" w:rsidRPr="00221F06" w:rsidRDefault="000C1152" w:rsidP="000C1152">
      <w:pPr>
        <w:bidi/>
        <w:spacing w:after="120"/>
        <w:rPr>
          <w:rFonts w:ascii="29LT Azer" w:hAnsi="29LT Azer" w:cs="29LT Azer"/>
          <w:sz w:val="24"/>
          <w:szCs w:val="24"/>
          <w:rtl/>
          <w:lang w:bidi="ar-DZ"/>
        </w:rPr>
      </w:pPr>
      <w:r>
        <w:rPr>
          <w:rFonts w:ascii="29LT Azer" w:hAnsi="29LT Azer" w:cs="29LT Azer" w:hint="cs"/>
          <w:sz w:val="24"/>
          <w:szCs w:val="24"/>
          <w:rtl/>
          <w:lang w:bidi="ar-DZ"/>
        </w:rPr>
        <w:t xml:space="preserve">ب/ </w:t>
      </w:r>
      <w:proofErr w:type="gramStart"/>
      <w:r w:rsidR="00221F06" w:rsidRPr="00221F06">
        <w:rPr>
          <w:rFonts w:ascii="29LT Azer" w:hAnsi="29LT Azer" w:cs="29LT Azer" w:hint="cs"/>
          <w:sz w:val="24"/>
          <w:szCs w:val="24"/>
          <w:rtl/>
          <w:lang w:bidi="ar-DZ"/>
        </w:rPr>
        <w:t>اعتماد</w:t>
      </w:r>
      <w:r w:rsidR="00416951">
        <w:rPr>
          <w:rFonts w:ascii="29LT Azer" w:hAnsi="29LT Azer" w:cs="29LT Azer" w:hint="cs"/>
          <w:sz w:val="24"/>
          <w:szCs w:val="24"/>
          <w:rtl/>
          <w:lang w:bidi="ar-DZ"/>
        </w:rPr>
        <w:t xml:space="preserve">ا  </w:t>
      </w:r>
      <w:r w:rsidR="00221F06">
        <w:rPr>
          <w:rFonts w:ascii="29LT Azer" w:hAnsi="29LT Azer" w:cs="29LT Azer" w:hint="cs"/>
          <w:sz w:val="24"/>
          <w:szCs w:val="24"/>
          <w:rtl/>
          <w:lang w:bidi="ar-DZ"/>
        </w:rPr>
        <w:t>على</w:t>
      </w:r>
      <w:proofErr w:type="gramEnd"/>
      <w:r w:rsidR="00221F06">
        <w:rPr>
          <w:rFonts w:ascii="29LT Azer" w:hAnsi="29LT Azer" w:cs="29LT Azer" w:hint="cs"/>
          <w:sz w:val="24"/>
          <w:szCs w:val="24"/>
          <w:rtl/>
          <w:lang w:bidi="ar-DZ"/>
        </w:rPr>
        <w:t xml:space="preserve"> الوثيقتين (1) و(3) </w:t>
      </w:r>
      <w:r w:rsidR="00221F06" w:rsidRPr="00221F06">
        <w:rPr>
          <w:rFonts w:ascii="29LT Azer" w:hAnsi="29LT Azer" w:cs="29LT Azer" w:hint="cs"/>
          <w:sz w:val="24"/>
          <w:szCs w:val="24"/>
          <w:rtl/>
          <w:lang w:bidi="ar-DZ"/>
        </w:rPr>
        <w:t xml:space="preserve"> حدد نو</w:t>
      </w:r>
      <w:r w:rsidR="00221F06" w:rsidRPr="00221F06">
        <w:rPr>
          <w:rFonts w:ascii="29LT Azer" w:hAnsi="29LT Azer" w:cs="29LT Azer" w:hint="eastAsia"/>
          <w:sz w:val="24"/>
          <w:szCs w:val="24"/>
          <w:rtl/>
          <w:lang w:bidi="ar-DZ"/>
        </w:rPr>
        <w:t>ع</w:t>
      </w:r>
      <w:r w:rsidR="00221F06" w:rsidRPr="00221F06">
        <w:rPr>
          <w:rFonts w:ascii="29LT Azer" w:hAnsi="29LT Azer" w:cs="29LT Azer" w:hint="cs"/>
          <w:sz w:val="24"/>
          <w:szCs w:val="24"/>
          <w:rtl/>
          <w:lang w:bidi="ar-DZ"/>
        </w:rPr>
        <w:t xml:space="preserve"> حركة كل نقطة ومسارها وفق الجدول:</w:t>
      </w:r>
      <w:r w:rsidR="003D5BDE">
        <w:rPr>
          <w:rFonts w:ascii="29LT Azer" w:hAnsi="29LT Azer" w:cs="29LT Azer" w:hint="cs"/>
          <w:sz w:val="24"/>
          <w:szCs w:val="24"/>
          <w:rtl/>
          <w:lang w:bidi="ar-DZ"/>
        </w:rPr>
        <w:t xml:space="preserve"> (2.5 ن )</w:t>
      </w:r>
    </w:p>
    <w:tbl>
      <w:tblPr>
        <w:tblStyle w:val="Grilledutableau"/>
        <w:tblpPr w:leftFromText="141" w:rightFromText="141" w:vertAnchor="text" w:horzAnchor="margin" w:tblpXSpec="center" w:tblpY="72"/>
        <w:bidiVisual/>
        <w:tblW w:w="0" w:type="auto"/>
        <w:tblLook w:val="04A0" w:firstRow="1" w:lastRow="0" w:firstColumn="1" w:lastColumn="0" w:noHBand="0" w:noVBand="1"/>
      </w:tblPr>
      <w:tblGrid>
        <w:gridCol w:w="2536"/>
        <w:gridCol w:w="2502"/>
        <w:gridCol w:w="2502"/>
        <w:gridCol w:w="2502"/>
      </w:tblGrid>
      <w:tr w:rsidR="000C1152" w:rsidTr="000C1152">
        <w:tc>
          <w:tcPr>
            <w:tcW w:w="2536" w:type="dxa"/>
          </w:tcPr>
          <w:p w:rsidR="000C1152" w:rsidRDefault="000C1152" w:rsidP="000C1152">
            <w:pPr>
              <w:pStyle w:val="Paragraphedeliste"/>
              <w:bidi/>
              <w:ind w:left="0"/>
              <w:rPr>
                <w:rFonts w:ascii="29LT Azer" w:hAnsi="29LT Azer" w:cs="29LT Azer"/>
                <w:sz w:val="24"/>
                <w:szCs w:val="24"/>
                <w:rtl/>
                <w:lang w:bidi="ar-DZ"/>
              </w:rPr>
            </w:pPr>
            <w:r>
              <w:rPr>
                <w:rFonts w:ascii="29LT Azer" w:hAnsi="29LT Azer" w:cs="29LT Azer" w:hint="cs"/>
                <w:sz w:val="24"/>
                <w:szCs w:val="24"/>
                <w:rtl/>
                <w:lang w:bidi="ar-DZ"/>
              </w:rPr>
              <w:t>النقطة</w:t>
            </w:r>
          </w:p>
        </w:tc>
        <w:tc>
          <w:tcPr>
            <w:tcW w:w="2502" w:type="dxa"/>
          </w:tcPr>
          <w:p w:rsidR="000C1152" w:rsidRDefault="000C1152" w:rsidP="000C1152">
            <w:pPr>
              <w:pStyle w:val="Paragraphedeliste"/>
              <w:bidi/>
              <w:ind w:left="0"/>
              <w:rPr>
                <w:rFonts w:ascii="29LT Azer" w:hAnsi="29LT Azer" w:cs="29LT Azer"/>
                <w:sz w:val="24"/>
                <w:szCs w:val="24"/>
                <w:rtl/>
                <w:lang w:bidi="ar-DZ"/>
              </w:rPr>
            </w:pPr>
            <w:r>
              <w:rPr>
                <w:rFonts w:ascii="29LT Azer" w:hAnsi="29LT Azer" w:cs="29LT Azer"/>
                <w:sz w:val="24"/>
                <w:szCs w:val="24"/>
                <w:rtl/>
                <w:lang w:bidi="ar-DZ"/>
              </w:rPr>
              <w:t>A</w:t>
            </w:r>
          </w:p>
        </w:tc>
        <w:tc>
          <w:tcPr>
            <w:tcW w:w="2502" w:type="dxa"/>
          </w:tcPr>
          <w:p w:rsidR="000C1152" w:rsidRDefault="000C1152" w:rsidP="000C1152">
            <w:pPr>
              <w:pStyle w:val="Paragraphedeliste"/>
              <w:bidi/>
              <w:ind w:left="0"/>
              <w:rPr>
                <w:rFonts w:ascii="29LT Azer" w:hAnsi="29LT Azer" w:cs="29LT Azer"/>
                <w:sz w:val="24"/>
                <w:szCs w:val="24"/>
                <w:rtl/>
                <w:lang w:bidi="ar-DZ"/>
              </w:rPr>
            </w:pPr>
            <w:r>
              <w:rPr>
                <w:rFonts w:ascii="29LT Azer" w:hAnsi="29LT Azer" w:cs="29LT Azer"/>
                <w:sz w:val="24"/>
                <w:szCs w:val="24"/>
                <w:rtl/>
                <w:lang w:bidi="ar-DZ"/>
              </w:rPr>
              <w:t>B</w:t>
            </w:r>
          </w:p>
        </w:tc>
        <w:tc>
          <w:tcPr>
            <w:tcW w:w="2502" w:type="dxa"/>
          </w:tcPr>
          <w:p w:rsidR="000C1152" w:rsidRDefault="000C1152" w:rsidP="000C1152">
            <w:pPr>
              <w:pStyle w:val="Paragraphedeliste"/>
              <w:bidi/>
              <w:ind w:left="0"/>
              <w:rPr>
                <w:rFonts w:ascii="29LT Azer" w:hAnsi="29LT Azer" w:cs="29LT Azer"/>
                <w:sz w:val="24"/>
                <w:szCs w:val="24"/>
                <w:rtl/>
                <w:lang w:bidi="ar-DZ"/>
              </w:rPr>
            </w:pPr>
            <w:r>
              <w:rPr>
                <w:rFonts w:ascii="29LT Azer" w:hAnsi="29LT Azer" w:cs="29LT Azer"/>
                <w:sz w:val="24"/>
                <w:szCs w:val="24"/>
                <w:rtl/>
                <w:lang w:bidi="ar-DZ"/>
              </w:rPr>
              <w:t>C</w:t>
            </w:r>
          </w:p>
        </w:tc>
      </w:tr>
      <w:tr w:rsidR="000C1152" w:rsidTr="000C1152">
        <w:tc>
          <w:tcPr>
            <w:tcW w:w="2536" w:type="dxa"/>
          </w:tcPr>
          <w:p w:rsidR="000C1152" w:rsidRDefault="000C1152" w:rsidP="000C1152">
            <w:pPr>
              <w:pStyle w:val="Paragraphedeliste"/>
              <w:bidi/>
              <w:ind w:left="0"/>
              <w:rPr>
                <w:rFonts w:ascii="29LT Azer" w:hAnsi="29LT Azer" w:cs="29LT Azer"/>
                <w:sz w:val="24"/>
                <w:szCs w:val="24"/>
                <w:rtl/>
                <w:lang w:bidi="ar-DZ"/>
              </w:rPr>
            </w:pPr>
            <w:r>
              <w:rPr>
                <w:rFonts w:ascii="29LT Azer" w:hAnsi="29LT Azer" w:cs="29LT Azer" w:hint="cs"/>
                <w:sz w:val="24"/>
                <w:szCs w:val="24"/>
                <w:rtl/>
                <w:lang w:bidi="ar-DZ"/>
              </w:rPr>
              <w:t>نوع الحركة</w:t>
            </w:r>
          </w:p>
        </w:tc>
        <w:tc>
          <w:tcPr>
            <w:tcW w:w="2502" w:type="dxa"/>
          </w:tcPr>
          <w:p w:rsidR="000C1152" w:rsidRDefault="000C1152" w:rsidP="000C1152">
            <w:pPr>
              <w:pStyle w:val="Paragraphedeliste"/>
              <w:bidi/>
              <w:ind w:left="0"/>
              <w:rPr>
                <w:rFonts w:ascii="29LT Azer" w:hAnsi="29LT Azer" w:cs="29LT Azer"/>
                <w:sz w:val="24"/>
                <w:szCs w:val="24"/>
                <w:rtl/>
                <w:lang w:bidi="ar-DZ"/>
              </w:rPr>
            </w:pPr>
          </w:p>
        </w:tc>
        <w:tc>
          <w:tcPr>
            <w:tcW w:w="2502" w:type="dxa"/>
          </w:tcPr>
          <w:p w:rsidR="000C1152" w:rsidRDefault="000C1152" w:rsidP="000C1152">
            <w:pPr>
              <w:pStyle w:val="Paragraphedeliste"/>
              <w:bidi/>
              <w:ind w:left="0"/>
              <w:rPr>
                <w:rFonts w:ascii="29LT Azer" w:hAnsi="29LT Azer" w:cs="29LT Azer"/>
                <w:sz w:val="24"/>
                <w:szCs w:val="24"/>
                <w:rtl/>
                <w:lang w:bidi="ar-DZ"/>
              </w:rPr>
            </w:pPr>
          </w:p>
        </w:tc>
        <w:tc>
          <w:tcPr>
            <w:tcW w:w="2502" w:type="dxa"/>
          </w:tcPr>
          <w:p w:rsidR="000C1152" w:rsidRDefault="000C1152" w:rsidP="000C1152">
            <w:pPr>
              <w:pStyle w:val="Paragraphedeliste"/>
              <w:bidi/>
              <w:ind w:left="0"/>
              <w:rPr>
                <w:rFonts w:ascii="29LT Azer" w:hAnsi="29LT Azer" w:cs="29LT Azer"/>
                <w:sz w:val="24"/>
                <w:szCs w:val="24"/>
                <w:rtl/>
                <w:lang w:bidi="ar-DZ"/>
              </w:rPr>
            </w:pPr>
          </w:p>
        </w:tc>
      </w:tr>
      <w:tr w:rsidR="000C1152" w:rsidTr="00446811">
        <w:tc>
          <w:tcPr>
            <w:tcW w:w="2536" w:type="dxa"/>
          </w:tcPr>
          <w:p w:rsidR="000C1152" w:rsidRDefault="000C1152" w:rsidP="000C1152">
            <w:pPr>
              <w:pStyle w:val="Paragraphedeliste"/>
              <w:bidi/>
              <w:ind w:left="0"/>
              <w:rPr>
                <w:rFonts w:ascii="29LT Azer" w:hAnsi="29LT Azer" w:cs="29LT Azer"/>
                <w:sz w:val="24"/>
                <w:szCs w:val="24"/>
                <w:rtl/>
                <w:lang w:bidi="ar-DZ"/>
              </w:rPr>
            </w:pPr>
            <w:r>
              <w:rPr>
                <w:rFonts w:ascii="29LT Azer" w:hAnsi="29LT Azer" w:cs="29LT Azer" w:hint="cs"/>
                <w:sz w:val="24"/>
                <w:szCs w:val="24"/>
                <w:rtl/>
                <w:lang w:bidi="ar-DZ"/>
              </w:rPr>
              <w:t>شكل المسار</w:t>
            </w:r>
          </w:p>
        </w:tc>
        <w:tc>
          <w:tcPr>
            <w:tcW w:w="2502" w:type="dxa"/>
          </w:tcPr>
          <w:p w:rsidR="000C1152" w:rsidRDefault="000C1152" w:rsidP="000C1152">
            <w:pPr>
              <w:pStyle w:val="Paragraphedeliste"/>
              <w:bidi/>
              <w:ind w:left="0"/>
              <w:rPr>
                <w:rFonts w:ascii="29LT Azer" w:hAnsi="29LT Azer" w:cs="29LT Azer"/>
                <w:sz w:val="24"/>
                <w:szCs w:val="24"/>
                <w:rtl/>
                <w:lang w:bidi="ar-DZ"/>
              </w:rPr>
            </w:pPr>
          </w:p>
        </w:tc>
        <w:tc>
          <w:tcPr>
            <w:tcW w:w="2502" w:type="dxa"/>
            <w:shd w:val="clear" w:color="auto" w:fill="D9D9D9" w:themeFill="background1" w:themeFillShade="D9"/>
          </w:tcPr>
          <w:p w:rsidR="000C1152" w:rsidRDefault="00D22BEA" w:rsidP="000C1152">
            <w:pPr>
              <w:pStyle w:val="Paragraphedeliste"/>
              <w:bidi/>
              <w:ind w:left="0"/>
              <w:rPr>
                <w:rFonts w:ascii="29LT Azer" w:hAnsi="29LT Azer" w:cs="29LT Azer"/>
                <w:sz w:val="24"/>
                <w:szCs w:val="24"/>
                <w:rtl/>
                <w:lang w:bidi="ar-DZ"/>
              </w:rPr>
            </w:pPr>
            <w:r>
              <w:rPr>
                <w:rFonts w:ascii="29LT Azer" w:hAnsi="29LT Azer" w:cs="29LT Azer"/>
                <w:noProof/>
                <w:sz w:val="24"/>
                <w:szCs w:val="24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>
                      <wp:simplePos x="0" y="0"/>
                      <wp:positionH relativeFrom="column">
                        <wp:posOffset>-56515</wp:posOffset>
                      </wp:positionH>
                      <wp:positionV relativeFrom="paragraph">
                        <wp:posOffset>1905</wp:posOffset>
                      </wp:positionV>
                      <wp:extent cx="1600200" cy="123825"/>
                      <wp:effectExtent l="0" t="0" r="19050" b="28575"/>
                      <wp:wrapNone/>
                      <wp:docPr id="44" name="Connecteur droit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600200" cy="1238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2CFC4B6" id="Connecteur droit 44" o:spid="_x0000_s1026" style="position:absolute;flip:x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45pt,.15pt" to="121.55pt,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" strokecolor="black [3040]"/>
                  </w:pict>
                </mc:Fallback>
              </mc:AlternateContent>
            </w:r>
            <w:r>
              <w:rPr>
                <w:rFonts w:ascii="29LT Azer" w:hAnsi="29LT Azer" w:cs="29LT Azer"/>
                <w:noProof/>
                <w:sz w:val="24"/>
                <w:szCs w:val="24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>
                      <wp:simplePos x="0" y="0"/>
                      <wp:positionH relativeFrom="column">
                        <wp:posOffset>-56515</wp:posOffset>
                      </wp:positionH>
                      <wp:positionV relativeFrom="paragraph">
                        <wp:posOffset>1905</wp:posOffset>
                      </wp:positionV>
                      <wp:extent cx="1600200" cy="123825"/>
                      <wp:effectExtent l="0" t="0" r="19050" b="28575"/>
                      <wp:wrapNone/>
                      <wp:docPr id="43" name="Connecteur droit 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00200" cy="1238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C46EC10" id="Connecteur droit 43" o:spid="_x0000_s1026" style="position:absolute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45pt,.15pt" to="121.55pt,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" strokecolor="black [3040]"/>
                  </w:pict>
                </mc:Fallback>
              </mc:AlternateContent>
            </w:r>
          </w:p>
        </w:tc>
        <w:tc>
          <w:tcPr>
            <w:tcW w:w="2502" w:type="dxa"/>
            <w:shd w:val="clear" w:color="auto" w:fill="auto"/>
          </w:tcPr>
          <w:p w:rsidR="000C1152" w:rsidRDefault="000C1152" w:rsidP="000C1152">
            <w:pPr>
              <w:pStyle w:val="Paragraphedeliste"/>
              <w:bidi/>
              <w:ind w:left="0"/>
              <w:rPr>
                <w:rFonts w:ascii="29LT Azer" w:hAnsi="29LT Azer" w:cs="29LT Azer"/>
                <w:sz w:val="24"/>
                <w:szCs w:val="24"/>
                <w:rtl/>
                <w:lang w:bidi="ar-DZ"/>
              </w:rPr>
            </w:pPr>
          </w:p>
        </w:tc>
      </w:tr>
    </w:tbl>
    <w:p w:rsidR="000C1152" w:rsidRDefault="0033313D" w:rsidP="00B37CA8">
      <w:pPr>
        <w:bidi/>
        <w:rPr>
          <w:rFonts w:ascii="29LT Azer" w:hAnsi="29LT Azer" w:cs="29LT Azer"/>
          <w:sz w:val="24"/>
          <w:szCs w:val="24"/>
          <w:lang w:bidi="ar-DZ"/>
        </w:rPr>
      </w:pPr>
      <w:r>
        <w:rPr>
          <w:rFonts w:ascii="29LT Azer" w:hAnsi="29LT Azer" w:cs="29LT Azer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2821305</wp:posOffset>
                </wp:positionH>
                <wp:positionV relativeFrom="paragraph">
                  <wp:posOffset>712917</wp:posOffset>
                </wp:positionV>
                <wp:extent cx="285750" cy="126701"/>
                <wp:effectExtent l="0" t="0" r="19050" b="26035"/>
                <wp:wrapNone/>
                <wp:docPr id="46" name="Rectangl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12670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357357" id="Rectangle 46" o:spid="_x0000_s1026" style="position:absolute;margin-left:222.15pt;margin-top:56.15pt;width:22.5pt;height:10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" fillcolor="white [3212]" strokecolor="white [3212]" strokeweight="2pt"/>
            </w:pict>
          </mc:Fallback>
        </mc:AlternateContent>
      </w:r>
      <w:r w:rsidR="000C1152">
        <w:rPr>
          <w:rFonts w:ascii="29LT Azer" w:hAnsi="29LT Azer" w:cs="29LT Azer"/>
          <w:noProof/>
          <w:sz w:val="24"/>
          <w:szCs w:val="24"/>
          <w:lang w:eastAsia="fr-FR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2583180</wp:posOffset>
                </wp:positionH>
                <wp:positionV relativeFrom="paragraph">
                  <wp:posOffset>601345</wp:posOffset>
                </wp:positionV>
                <wp:extent cx="1676400" cy="1470271"/>
                <wp:effectExtent l="0" t="0" r="0" b="15875"/>
                <wp:wrapNone/>
                <wp:docPr id="18" name="Groupe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76400" cy="1470271"/>
                          <a:chOff x="0" y="0"/>
                          <a:chExt cx="1676400" cy="1470271"/>
                        </a:xfrm>
                      </wpg:grpSpPr>
                      <pic:pic xmlns:pic="http://schemas.openxmlformats.org/drawingml/2006/picture">
                        <pic:nvPicPr>
                          <pic:cNvPr id="3" name="Image 3" descr="C:\Users\youcef\Downloads\موضوع فرض.jpg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320" t="16348" r="65413" b="68514"/>
                          <a:stretch/>
                        </pic:blipFill>
                        <pic:spPr bwMode="auto">
                          <a:xfrm>
                            <a:off x="0" y="0"/>
                            <a:ext cx="1676400" cy="1189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8" name="Rectangle 8"/>
                        <wps:cNvSpPr/>
                        <wps:spPr>
                          <a:xfrm>
                            <a:off x="400050" y="1190625"/>
                            <a:ext cx="704850" cy="279646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</a:ln>
                          <a:effectLst/>
                        </wps:spPr>
                        <wps:txbx>
                          <w:txbxContent>
                            <w:p w:rsidR="000C1152" w:rsidRPr="000C1152" w:rsidRDefault="000C1152" w:rsidP="000C1152">
                              <w:pPr>
                                <w:jc w:val="center"/>
                                <w:rPr>
                                  <w:rFonts w:ascii="29LT Azer" w:hAnsi="29LT Azer" w:cs="29LT Azer"/>
                                  <w:sz w:val="24"/>
                                  <w:szCs w:val="24"/>
                                  <w:lang w:bidi="ar-DZ"/>
                                </w:rPr>
                              </w:pPr>
                              <w:r w:rsidRPr="000C1152">
                                <w:rPr>
                                  <w:rFonts w:ascii="29LT Azer" w:hAnsi="29LT Azer" w:cs="29LT Azer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 xml:space="preserve">الوثيقة </w:t>
                              </w:r>
                              <w:r>
                                <w:rPr>
                                  <w:rFonts w:ascii="29LT Azer" w:hAnsi="29LT Azer" w:cs="29LT Azer"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238125" y="114300"/>
                            <a:ext cx="285750" cy="125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e 18" o:spid="_x0000_s1028" style="position:absolute;left:0;text-align:left;margin-left:203.4pt;margin-top:47.35pt;width:132pt;height:115.75pt;z-index:251669504" coordsize="16764,147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9" type="#_x0000_t75" style="position:absolute;width:16764;height:1189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E/5cTCAAAA2gAAAA8AAABkcnMvZG93bnJldi54bWxET8tqAjEU3Qv+Q7iCG6mZttDHaJRWLLhw&#10;oy203V2S62RwcjNMojPj1xuh0OXhvOfLzlXiTE0oPSu4n2YgiLU3JRcKvj4/7l5AhIhssPJMCnoK&#10;sFwMB3PMjW95R+d9LEQK4ZCjAhtjnUsZtCWHYepr4sQdfOMwJtgU0jTYpnBXyYcse5IOS04NFmta&#10;WdLH/cmlGYfn9/Vv92onenv6vrT9dtX/aKXGo+5tBiJSF//Ff+6NUfAItyvJD3JxB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BP+XEwgAAANoAAAAPAAAAAAAAAAAAAAAAAJ8C&#10;AABkcnMvZG93bnJldi54bWxQSwUGAAAAAAQABAD3AAAAjgMAAAAA&#10;">
                  <v:imagedata r:id="rId7" o:title="موضوع فرض" croptop="10714f" cropbottom="44901f" cropleft="3487f" cropright="42869f"/>
                  <v:path arrowok="t"/>
                </v:shape>
                <v:rect id="Rectangle 8" o:spid="_x0000_s1030" style="position:absolute;left:4000;top:11906;width:7049;height:279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+9wQL4A&#10;AADaAAAADwAAAGRycy9kb3ducmV2LnhtbERPy4rCMBTdD/gP4QpuhjHVhQwdY6mC4tbH7K/Nnaa0&#10;uSlJrPXvzUKY5eG818VoOzGQD41jBYt5BoK4crrhWsH1sv/6BhEissbOMSl4UoBiM/lYY67dg080&#10;nGMtUgiHHBWYGPtcylAZshjmridO3J/zFmOCvpba4yOF204us2wlLTacGgz2tDNUtee7VRBvpbks&#10;/La8X6vP0+p22A/t9lep2XQsf0BEGuO/+O0+agVpa7qSboDcvA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KvvcEC+AAAA2gAAAA8AAAAAAAAAAAAAAAAAmAIAAGRycy9kb3ducmV2&#10;LnhtbFBLBQYAAAAABAAEAPUAAACDAwAAAAA=&#10;" fillcolor="window" strokecolor="windowText" strokeweight=".5pt">
                  <v:textbox>
                    <w:txbxContent>
                      <w:p w:rsidR="000C1152" w:rsidRPr="000C1152" w:rsidRDefault="000C1152" w:rsidP="000C1152">
                        <w:pPr>
                          <w:jc w:val="center"/>
                          <w:rPr>
                            <w:rFonts w:ascii="29LT Azer" w:hAnsi="29LT Azer" w:cs="29LT Azer"/>
                            <w:sz w:val="24"/>
                            <w:szCs w:val="24"/>
                            <w:lang w:bidi="ar-DZ"/>
                          </w:rPr>
                        </w:pPr>
                        <w:r w:rsidRPr="000C1152">
                          <w:rPr>
                            <w:rFonts w:ascii="29LT Azer" w:hAnsi="29LT Azer" w:cs="29LT Azer"/>
                            <w:sz w:val="24"/>
                            <w:szCs w:val="24"/>
                            <w:rtl/>
                            <w:lang w:bidi="ar-DZ"/>
                          </w:rPr>
                          <w:t xml:space="preserve">الوثيقة </w:t>
                        </w:r>
                        <w:r>
                          <w:rPr>
                            <w:rFonts w:ascii="29LT Azer" w:hAnsi="29LT Azer" w:cs="29LT Azer" w:hint="cs"/>
                            <w:sz w:val="24"/>
                            <w:szCs w:val="24"/>
                            <w:rtl/>
                            <w:lang w:bidi="ar-DZ"/>
                          </w:rPr>
                          <w:t>2</w:t>
                        </w:r>
                      </w:p>
                    </w:txbxContent>
                  </v:textbox>
                </v:rect>
                <v:rect id="Rectangle 11" o:spid="_x0000_s1031" style="position:absolute;left:2381;top:1143;width:2857;height:125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5SXMcAA&#10;AADbAAAADwAAAGRycy9kb3ducmV2LnhtbERPTYvCMBC9C/6HMII3m7qISNcoRVzRo1YQb2Mz23a3&#10;mZQm1vrvzcKCt3m8z1mue1OLjlpXWVYwjWIQxLnVFRcKztnXZAHCeWSNtWVS8CQH69VwsMRE2wcf&#10;qTv5QoQQdgkqKL1vEildXpJBF9mGOHDftjXoA2wLqVt8hHBTy484nkuDFYeGEhvalJT/nu5Ggbt1&#10;h+zZpJefq8tv6ZZNNjvslBqP+vQThKfev8X/7r0O86fw90s4QK5e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W5SXMcAAAADbAAAADwAAAAAAAAAAAAAAAACYAgAAZHJzL2Rvd25y&#10;ZXYueG1sUEsFBgAAAAAEAAQA9QAAAIUDAAAAAA==&#10;" filled="f" stroked="f" strokeweight="2pt"/>
              </v:group>
            </w:pict>
          </mc:Fallback>
        </mc:AlternateContent>
      </w:r>
      <w:r w:rsidR="000C1152">
        <w:rPr>
          <w:rFonts w:ascii="29LT Azer" w:hAnsi="29LT Azer" w:cs="29LT Azer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4B81ABA" wp14:editId="75E61826">
                <wp:simplePos x="0" y="0"/>
                <wp:positionH relativeFrom="column">
                  <wp:posOffset>4945380</wp:posOffset>
                </wp:positionH>
                <wp:positionV relativeFrom="paragraph">
                  <wp:posOffset>711870</wp:posOffset>
                </wp:positionV>
                <wp:extent cx="704850" cy="279646"/>
                <wp:effectExtent l="0" t="0" r="19050" b="2540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850" cy="279646"/>
                        </a:xfrm>
                        <a:prstGeom prst="rect">
                          <a:avLst/>
                        </a:prstGeom>
                        <a:ln w="63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C1152" w:rsidRPr="000C1152" w:rsidRDefault="000C1152" w:rsidP="000C1152">
                            <w:pPr>
                              <w:jc w:val="center"/>
                              <w:rPr>
                                <w:rFonts w:ascii="29LT Azer" w:hAnsi="29LT Azer" w:cs="29LT Azer"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0C1152">
                              <w:rPr>
                                <w:rFonts w:ascii="29LT Azer" w:hAnsi="29LT Azer" w:cs="29LT Azer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الوثيقة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B81ABA" id="Rectangle 6" o:spid="_x0000_s1032" style="position:absolute;left:0;text-align:left;margin-left:389.4pt;margin-top:56.05pt;width:55.5pt;height:2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" fillcolor="white [3201]" strokecolor="black [3200]" strokeweight=".5pt">
                <v:textbox>
                  <w:txbxContent>
                    <w:p w:rsidR="000C1152" w:rsidRPr="000C1152" w:rsidRDefault="000C1152" w:rsidP="000C1152">
                      <w:pPr>
                        <w:jc w:val="center"/>
                        <w:rPr>
                          <w:rFonts w:ascii="29LT Azer" w:hAnsi="29LT Azer" w:cs="29LT Azer"/>
                          <w:sz w:val="24"/>
                          <w:szCs w:val="24"/>
                          <w:lang w:bidi="ar-DZ"/>
                        </w:rPr>
                      </w:pPr>
                      <w:r w:rsidRPr="000C1152">
                        <w:rPr>
                          <w:rFonts w:ascii="29LT Azer" w:hAnsi="29LT Azer" w:cs="29LT Azer"/>
                          <w:sz w:val="24"/>
                          <w:szCs w:val="24"/>
                          <w:rtl/>
                          <w:lang w:bidi="ar-DZ"/>
                        </w:rPr>
                        <w:t>الوثيقة 1</w:t>
                      </w:r>
                    </w:p>
                  </w:txbxContent>
                </v:textbox>
              </v:rect>
            </w:pict>
          </mc:Fallback>
        </mc:AlternateContent>
      </w:r>
      <w:r w:rsidR="000C1152">
        <w:rPr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7396E0E" wp14:editId="113FD97E">
                <wp:simplePos x="0" y="0"/>
                <wp:positionH relativeFrom="column">
                  <wp:posOffset>4957445</wp:posOffset>
                </wp:positionH>
                <wp:positionV relativeFrom="paragraph">
                  <wp:posOffset>598805</wp:posOffset>
                </wp:positionV>
                <wp:extent cx="1524000" cy="1609725"/>
                <wp:effectExtent l="0" t="0" r="0" b="9525"/>
                <wp:wrapNone/>
                <wp:docPr id="17" name="Groupe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4000" cy="1609725"/>
                          <a:chOff x="167311" y="209361"/>
                          <a:chExt cx="1724592" cy="1769104"/>
                        </a:xfrm>
                      </wpg:grpSpPr>
                      <wpg:grpSp>
                        <wpg:cNvPr id="15" name="Groupe 15"/>
                        <wpg:cNvGrpSpPr/>
                        <wpg:grpSpPr>
                          <a:xfrm>
                            <a:off x="167311" y="209361"/>
                            <a:ext cx="1724592" cy="1769104"/>
                            <a:chOff x="167311" y="209361"/>
                            <a:chExt cx="1724592" cy="1769104"/>
                          </a:xfrm>
                        </wpg:grpSpPr>
                        <wpg:grpSp>
                          <wpg:cNvPr id="13" name="Groupe 13"/>
                          <wpg:cNvGrpSpPr/>
                          <wpg:grpSpPr>
                            <a:xfrm>
                              <a:off x="167311" y="209361"/>
                              <a:ext cx="1724592" cy="1769104"/>
                              <a:chOff x="167311" y="209361"/>
                              <a:chExt cx="1724592" cy="1769104"/>
                            </a:xfrm>
                          </wpg:grpSpPr>
                          <wpg:grpSp>
                            <wpg:cNvPr id="12" name="Groupe 12"/>
                            <wpg:cNvGrpSpPr/>
                            <wpg:grpSpPr>
                              <a:xfrm>
                                <a:off x="167311" y="209361"/>
                                <a:ext cx="1724592" cy="1769104"/>
                                <a:chOff x="167311" y="209361"/>
                                <a:chExt cx="1724592" cy="1769104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" name="Image 5" descr="C:\Users\youcef\Downloads\سبيدر 3.jfif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8">
                                  <a:duotone>
                                    <a:srgbClr val="EEECE1">
                                      <a:shade val="45000"/>
                                      <a:satMod val="135000"/>
                                    </a:srgbClr>
                                    <a:prstClr val="white"/>
                                  </a:duotone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7738" t="9902" r="12500" b="6435"/>
                                <a:stretch/>
                              </pic:blipFill>
                              <pic:spPr bwMode="auto">
                                <a:xfrm>
                                  <a:off x="167311" y="209361"/>
                                  <a:ext cx="1724592" cy="176910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s:wsp>
                              <wps:cNvPr id="7" name="Ellipse 7"/>
                              <wps:cNvSpPr/>
                              <wps:spPr>
                                <a:xfrm>
                                  <a:off x="1362075" y="342900"/>
                                  <a:ext cx="72000" cy="1080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ysClr val="windowText" lastClr="000000"/>
                                </a:solidFill>
                                <a:ln w="25400" cap="flat" cmpd="sng" algn="ctr">
                                  <a:solidFill>
                                    <a:sysClr val="windowText" lastClr="000000">
                                      <a:shade val="50000"/>
                                    </a:sysClr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9" name="Ellipse 9"/>
                            <wps:cNvSpPr/>
                            <wps:spPr>
                              <a:xfrm>
                                <a:off x="1104900" y="1009650"/>
                                <a:ext cx="108000" cy="108000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Text" lastClr="000000"/>
                              </a:solidFill>
                              <a:ln w="25400" cap="flat" cmpd="sng" algn="ctr">
                                <a:solidFill>
                                  <a:sysClr val="windowText" lastClr="000000">
                                    <a:shade val="50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4" name="Rectangle 14"/>
                          <wps:cNvSpPr/>
                          <wps:spPr>
                            <a:xfrm>
                              <a:off x="1362075" y="333375"/>
                              <a:ext cx="216000" cy="288000"/>
                            </a:xfrm>
                            <a:prstGeom prst="rect">
                              <a:avLst/>
                            </a:prstGeom>
                            <a:no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txbx>
                            <w:txbxContent>
                              <w:p w:rsidR="009E0DCA" w:rsidRPr="009827BF" w:rsidRDefault="009E0DCA" w:rsidP="009E0DCA">
                                <w:pPr>
                                  <w:jc w:val="center"/>
                                  <w:rPr>
                                    <w:sz w:val="26"/>
                                    <w:szCs w:val="26"/>
                                  </w:rPr>
                                </w:pPr>
                                <w:r w:rsidRPr="009827BF">
                                  <w:rPr>
                                    <w:sz w:val="26"/>
                                    <w:szCs w:val="26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6" name="Rectangle 16"/>
                        <wps:cNvSpPr/>
                        <wps:spPr>
                          <a:xfrm>
                            <a:off x="1152524" y="1009651"/>
                            <a:ext cx="425551" cy="382603"/>
                          </a:xfrm>
                          <a:prstGeom prst="rect">
                            <a:avLst/>
                          </a:prstGeom>
                          <a:noFill/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txbx>
                          <w:txbxContent>
                            <w:p w:rsidR="009E0DCA" w:rsidRPr="009827BF" w:rsidRDefault="009E0DCA" w:rsidP="009E0DCA">
                              <w:pPr>
                                <w:jc w:val="center"/>
                                <w:rPr>
                                  <w:sz w:val="26"/>
                                  <w:szCs w:val="26"/>
                                </w:rPr>
                              </w:pPr>
                              <w:r w:rsidRPr="009827BF">
                                <w:rPr>
                                  <w:sz w:val="26"/>
                                  <w:szCs w:val="26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7396E0E" id="Groupe 17" o:spid="_x0000_s1033" style="position:absolute;left:0;text-align:left;margin-left:390.35pt;margin-top:47.15pt;width:120pt;height:126.75pt;z-index:251658240;mso-width-relative:margin;mso-height-relative:margin" coordorigin="1673,2093" coordsize="17245,176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">
                <v:group id="Groupe 15" o:spid="_x0000_s1034" style="position:absolute;left:1673;top:2093;width:17246;height:17691" coordorigin="1673,2093" coordsize="17245,1769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9SmGCwwAAANsAAAAP&#10;AAAAAAAAAAAAAAAAAKoCAABkcnMvZG93bnJldi54bWxQSwUGAAAAAAQABAD6AAAAmgMAAAAA&#10;">
                  <v:group id="Groupe 13" o:spid="_x0000_s1035" style="position:absolute;left:1673;top:2093;width:17246;height:17691" coordorigin="1673,2093" coordsize="17245,1769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B3vXG3CAAAA2wAAAA8A&#10;AAAAAAAAAAAAAAAAqgIAAGRycy9kb3ducmV2LnhtbFBLBQYAAAAABAAEAPoAAACZAwAAAAA=&#10;">
                    <v:group id="Groupe 12" o:spid="_x0000_s1036" style="position:absolute;left:1673;top:2093;width:17246;height:17691" coordorigin="1673,2093" coordsize="17245,1769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cqP59sEAAADbAAAADwAA&#10;AAAAAAAAAAAAAACqAgAAZHJzL2Rvd25yZXYueG1sUEsFBgAAAAAEAAQA+gAAAJgDAAAAAA==&#10;">
                      <v:shape id="Image 5" o:spid="_x0000_s1037" type="#_x0000_t75" style="position:absolute;left:1673;top:2093;width:17246;height:1769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Yj7mbBAAAA2gAAAA8AAABkcnMvZG93bnJldi54bWxEj0GLwjAUhO+C/yE8wZumClvcalrclQVv&#10;i1YWj8/m2Rabl9JErf9+Iwgeh5n5hlllvWnEjTpXW1Ywm0YgiAuray4VHPKfyQKE88gaG8uk4EEO&#10;snQ4WGGi7Z13dNv7UgQIuwQVVN63iZSuqMigm9qWOHhn2xn0QXal1B3eA9w0ch5FsTRYc1iosKXv&#10;iorL/moUuM9jPvOnHv+a7Vcc7+JN+Ss3So1H/XoJwlPv3+FXe6sVfMDzSrgBMv0H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CYj7mbBAAAA2gAAAA8AAAAAAAAAAAAAAAAAnwIA&#10;AGRycy9kb3ducmV2LnhtbFBLBQYAAAAABAAEAPcAAACNAwAAAAA=&#10;">
                        <v:imagedata r:id="rId9" o:title="سبيدر 3" croptop="6489f" cropbottom="4217f" cropleft="5071f" cropright=".125" recolortarget="#a8a69c"/>
                        <v:path arrowok="t"/>
                      </v:shape>
                      <v:oval id="Ellipse 7" o:spid="_x0000_s1038" style="position:absolute;left:13620;top:3429;width:720;height:10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yFaIcUA&#10;AADaAAAADwAAAGRycy9kb3ducmV2LnhtbESPQWvCQBSE7wX/w/IKvYjZWEqVNKuooPRQD1UP9faS&#10;fSap2bchuybpv+8WhB6HmfmGSZeDqUVHrassK5hGMQji3OqKCwWn43YyB+E8ssbaMin4IQfLxegh&#10;xUTbnj+pO/hCBAi7BBWU3jeJlC4vyaCLbEMcvIttDfog20LqFvsAN7V8juNXabDisFBiQ5uS8uvh&#10;ZgKFz+PsY0Pf5/3LJdtpytZf45lST4/D6g2Ep8H/h+/td61gBn9Xwg2Qi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XIVohxQAAANoAAAAPAAAAAAAAAAAAAAAAAJgCAABkcnMv&#10;ZG93bnJldi54bWxQSwUGAAAAAAQABAD1AAAAigMAAAAA&#10;" fillcolor="windowText" strokeweight="2pt"/>
                    </v:group>
                    <v:oval id="Ellipse 9" o:spid="_x0000_s1039" style="position:absolute;left:11049;top:10096;width:1080;height:10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fJryMQA&#10;AADaAAAADwAAAGRycy9kb3ducmV2LnhtbESPQWvCQBSE70L/w/IKXkQ3irQaXUUFxUN7qPWgt5fs&#10;M4lm34bsqvHfu4WCx2FmvmGm88aU4ka1Kywr6PciEMSp1QVnCva/6+4IhPPIGkvLpOBBDuazt9YU&#10;Y23v/EO3nc9EgLCLUUHufRVL6dKcDLqerYiDd7K1QR9knUld4z3ATSkHUfQhDRYcFnKsaJVTetld&#10;TaDwsZN8reh8/B6eko2mZHnofCrVfm8WExCeGv8K/7e3WsEY/q6EGyBnT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nya8jEAAAA2gAAAA8AAAAAAAAAAAAAAAAAmAIAAGRycy9k&#10;b3ducmV2LnhtbFBLBQYAAAAABAAEAPUAAACJAwAAAAA=&#10;" fillcolor="windowText" strokeweight="2pt"/>
                  </v:group>
                  <v:rect id="Rectangle 14" o:spid="_x0000_s1040" style="position:absolute;left:13620;top:3333;width:2160;height:2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+M0qcEA&#10;AADbAAAADwAAAGRycy9kb3ducmV2LnhtbERPTWvCQBC9F/oflil4qxuLFIlZJUhb6rGJIN4m2TGJ&#10;ZmdDdhuTf+8WCt7m8T4n2Y6mFQP1rrGsYDGPQBCXVjdcKTjkn68rEM4ja2wtk4KJHGw3z08Jxtre&#10;+IeGzFcihLCLUUHtfRdL6cqaDLq57YgDd7a9QR9gX0nd4y2Em1a+RdG7NNhwaKixo11N5TX7NQpc&#10;MezzqUuPl5Mri/SDTb7cfyk1exnTNQhPo3+I/93fOsxfwt8v4QC5u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vjNKnBAAAA2wAAAA8AAAAAAAAAAAAAAAAAmAIAAGRycy9kb3du&#10;cmV2LnhtbFBLBQYAAAAABAAEAPUAAACGAwAAAAA=&#10;" filled="f" stroked="f" strokeweight="2pt">
                    <v:textbox>
                      <w:txbxContent>
                        <w:p w:rsidR="009E0DCA" w:rsidRPr="009827BF" w:rsidRDefault="009E0DCA" w:rsidP="009E0DCA">
                          <w:pPr>
                            <w:jc w:val="center"/>
                            <w:rPr>
                              <w:sz w:val="26"/>
                              <w:szCs w:val="26"/>
                            </w:rPr>
                          </w:pPr>
                          <w:r w:rsidRPr="009827BF">
                            <w:rPr>
                              <w:sz w:val="26"/>
                              <w:szCs w:val="26"/>
                            </w:rPr>
                            <w:t>A</w:t>
                          </w:r>
                        </w:p>
                      </w:txbxContent>
                    </v:textbox>
                  </v:rect>
                </v:group>
                <v:rect id="Rectangle 16" o:spid="_x0000_s1041" style="position:absolute;left:11525;top:10096;width:4255;height:382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H0PRb8A&#10;AADbAAAADwAAAGRycy9kb3ducmV2LnhtbERPTYvCMBC9C/6HMMLeNFUWkWqUIip6XCuIt7EZ22oz&#10;KU2s9d9vFha8zeN9zmLVmUq01LjSsoLxKAJBnFldcq7glG6HMxDOI2usLJOCNzlYLfu9BcbavviH&#10;2qPPRQhhF6OCwvs6ltJlBRl0I1sTB+5mG4M+wCaXusFXCDeVnETRVBosOTQUWNO6oOxxfBoF7toe&#10;0nednO8Xl12TDZv0+7BT6mvQJXMQnjr/Ef+79zrMn8LfL+EAufwF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UfQ9FvwAAANsAAAAPAAAAAAAAAAAAAAAAAJgCAABkcnMvZG93bnJl&#10;di54bWxQSwUGAAAAAAQABAD1AAAAhAMAAAAA&#10;" filled="f" stroked="f" strokeweight="2pt">
                  <v:textbox>
                    <w:txbxContent>
                      <w:p w:rsidR="009E0DCA" w:rsidRPr="009827BF" w:rsidRDefault="009E0DCA" w:rsidP="009E0DCA">
                        <w:pPr>
                          <w:jc w:val="center"/>
                          <w:rPr>
                            <w:sz w:val="26"/>
                            <w:szCs w:val="26"/>
                          </w:rPr>
                        </w:pPr>
                        <w:r w:rsidRPr="009827BF">
                          <w:rPr>
                            <w:sz w:val="26"/>
                            <w:szCs w:val="26"/>
                          </w:rPr>
                          <w:t>B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0C1152" w:rsidRPr="00C85547">
        <w:rPr>
          <w:noProof/>
          <w:lang w:eastAsia="fr-FR"/>
        </w:rPr>
        <w:drawing>
          <wp:anchor distT="0" distB="0" distL="114300" distR="114300" simplePos="0" relativeHeight="251662336" behindDoc="0" locked="0" layoutInCell="1" allowOverlap="1" wp14:anchorId="671650FE" wp14:editId="5E2E1B14">
            <wp:simplePos x="0" y="0"/>
            <wp:positionH relativeFrom="column">
              <wp:posOffset>181610</wp:posOffset>
            </wp:positionH>
            <wp:positionV relativeFrom="paragraph">
              <wp:posOffset>837153</wp:posOffset>
            </wp:positionV>
            <wp:extent cx="2009775" cy="390525"/>
            <wp:effectExtent l="0" t="0" r="9525" b="9525"/>
            <wp:wrapSquare wrapText="bothSides"/>
            <wp:docPr id="4" name="Image 4" descr="C:\Users\youcef\Downloads\موضوع فرض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youcef\Downloads\موضوع فرض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aturation sat="0"/>
                              </a14:imgEffect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89" t="35856" r="60923" b="59176"/>
                    <a:stretch/>
                  </pic:blipFill>
                  <pic:spPr bwMode="auto">
                    <a:xfrm>
                      <a:off x="0" y="0"/>
                      <a:ext cx="200977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C1152" w:rsidRPr="000C1152" w:rsidRDefault="000C1152" w:rsidP="000C1152">
      <w:pPr>
        <w:bidi/>
        <w:rPr>
          <w:rFonts w:ascii="29LT Azer" w:hAnsi="29LT Azer" w:cs="29LT Azer"/>
          <w:sz w:val="24"/>
          <w:szCs w:val="24"/>
          <w:lang w:bidi="ar-DZ"/>
        </w:rPr>
      </w:pPr>
    </w:p>
    <w:p w:rsidR="000C1152" w:rsidRPr="000C1152" w:rsidRDefault="000C1152" w:rsidP="000C1152">
      <w:pPr>
        <w:bidi/>
        <w:rPr>
          <w:rFonts w:ascii="29LT Azer" w:hAnsi="29LT Azer" w:cs="29LT Azer"/>
          <w:sz w:val="24"/>
          <w:szCs w:val="24"/>
          <w:lang w:bidi="ar-DZ"/>
        </w:rPr>
      </w:pPr>
      <w:r>
        <w:rPr>
          <w:rFonts w:ascii="29LT Azer" w:hAnsi="29LT Azer" w:cs="29LT Azer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9D1C34E" wp14:editId="6F3E5688">
                <wp:simplePos x="0" y="0"/>
                <wp:positionH relativeFrom="column">
                  <wp:posOffset>639445</wp:posOffset>
                </wp:positionH>
                <wp:positionV relativeFrom="paragraph">
                  <wp:posOffset>194156</wp:posOffset>
                </wp:positionV>
                <wp:extent cx="704850" cy="279646"/>
                <wp:effectExtent l="0" t="0" r="19050" b="2540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850" cy="279646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0C1152" w:rsidRPr="000C1152" w:rsidRDefault="000C1152" w:rsidP="000C1152">
                            <w:pPr>
                              <w:jc w:val="center"/>
                              <w:rPr>
                                <w:rFonts w:ascii="29LT Azer" w:hAnsi="29LT Azer" w:cs="29LT Azer"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0C1152">
                              <w:rPr>
                                <w:rFonts w:ascii="29LT Azer" w:hAnsi="29LT Azer" w:cs="29LT Azer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الوثيقة</w:t>
                            </w:r>
                            <w:r>
                              <w:rPr>
                                <w:rFonts w:ascii="29LT Azer" w:hAnsi="29LT Azer" w:cs="29LT Azer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D1C34E" id="Rectangle 10" o:spid="_x0000_s1042" style="position:absolute;left:0;text-align:left;margin-left:50.35pt;margin-top:15.3pt;width:55.5pt;height:2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" fillcolor="window" strokecolor="windowText" strokeweight=".5pt">
                <v:textbox>
                  <w:txbxContent>
                    <w:p w:rsidR="000C1152" w:rsidRPr="000C1152" w:rsidRDefault="000C1152" w:rsidP="000C1152">
                      <w:pPr>
                        <w:jc w:val="center"/>
                        <w:rPr>
                          <w:rFonts w:ascii="29LT Azer" w:hAnsi="29LT Azer" w:cs="29LT Azer"/>
                          <w:sz w:val="24"/>
                          <w:szCs w:val="24"/>
                          <w:lang w:bidi="ar-DZ"/>
                        </w:rPr>
                      </w:pPr>
                      <w:r w:rsidRPr="000C1152">
                        <w:rPr>
                          <w:rFonts w:ascii="29LT Azer" w:hAnsi="29LT Azer" w:cs="29LT Azer"/>
                          <w:sz w:val="24"/>
                          <w:szCs w:val="24"/>
                          <w:rtl/>
                          <w:lang w:bidi="ar-DZ"/>
                        </w:rPr>
                        <w:t>الوثيقة</w:t>
                      </w:r>
                      <w:r>
                        <w:rPr>
                          <w:rFonts w:ascii="29LT Azer" w:hAnsi="29LT Azer" w:cs="29LT Azer" w:hint="cs"/>
                          <w:sz w:val="24"/>
                          <w:szCs w:val="24"/>
                          <w:rtl/>
                          <w:lang w:bidi="ar-DZ"/>
                        </w:rPr>
                        <w:t xml:space="preserve"> 3</w:t>
                      </w:r>
                    </w:p>
                  </w:txbxContent>
                </v:textbox>
              </v:rect>
            </w:pict>
          </mc:Fallback>
        </mc:AlternateContent>
      </w:r>
    </w:p>
    <w:p w:rsidR="000C1152" w:rsidRPr="000C1152" w:rsidRDefault="000C1152" w:rsidP="000C1152">
      <w:pPr>
        <w:bidi/>
        <w:rPr>
          <w:rFonts w:ascii="29LT Azer" w:hAnsi="29LT Azer" w:cs="29LT Azer"/>
          <w:sz w:val="24"/>
          <w:szCs w:val="24"/>
          <w:lang w:bidi="ar-DZ"/>
        </w:rPr>
      </w:pPr>
    </w:p>
    <w:p w:rsidR="000C1152" w:rsidRDefault="000C1152" w:rsidP="000C1152">
      <w:pPr>
        <w:bidi/>
        <w:rPr>
          <w:rFonts w:ascii="29LT Azer" w:hAnsi="29LT Azer" w:cs="29LT Azer"/>
          <w:sz w:val="24"/>
          <w:szCs w:val="24"/>
          <w:rtl/>
          <w:lang w:bidi="ar-DZ"/>
        </w:rPr>
      </w:pPr>
    </w:p>
    <w:p w:rsidR="000C1152" w:rsidRPr="000C1152" w:rsidRDefault="00125242" w:rsidP="001E67D5">
      <w:pPr>
        <w:bidi/>
        <w:spacing w:after="120"/>
        <w:rPr>
          <w:rFonts w:ascii="29LT Azer" w:hAnsi="29LT Azer" w:cs="29LT Azer"/>
          <w:sz w:val="24"/>
          <w:szCs w:val="24"/>
          <w:lang w:bidi="ar-DZ"/>
        </w:rPr>
      </w:pPr>
      <w:r w:rsidRPr="00A94903">
        <w:rPr>
          <w:noProof/>
          <w:lang w:eastAsia="fr-FR"/>
        </w:rPr>
        <w:drawing>
          <wp:anchor distT="0" distB="0" distL="114300" distR="114300" simplePos="0" relativeHeight="251670528" behindDoc="0" locked="0" layoutInCell="1" allowOverlap="1" wp14:anchorId="3A85394C" wp14:editId="23F3DB39">
            <wp:simplePos x="0" y="0"/>
            <wp:positionH relativeFrom="column">
              <wp:posOffset>14491</wp:posOffset>
            </wp:positionH>
            <wp:positionV relativeFrom="paragraph">
              <wp:posOffset>95250</wp:posOffset>
            </wp:positionV>
            <wp:extent cx="3676015" cy="1685185"/>
            <wp:effectExtent l="0" t="0" r="635" b="0"/>
            <wp:wrapSquare wrapText="bothSides"/>
            <wp:docPr id="19" name="Image 19" descr="C:\Users\youcef\Desktop\@\@\FB_IMG_170687242380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youcef\Desktop\@\@\FB_IMG_1706872423806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aturation sat="0"/>
                              </a14:imgEffect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450" t="22103" r="17397" b="57096"/>
                    <a:stretch/>
                  </pic:blipFill>
                  <pic:spPr bwMode="auto">
                    <a:xfrm>
                      <a:off x="0" y="0"/>
                      <a:ext cx="3676015" cy="1685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37CA8" w:rsidRDefault="001E67D5" w:rsidP="001E67D5">
      <w:pPr>
        <w:bidi/>
        <w:spacing w:after="120"/>
        <w:rPr>
          <w:rFonts w:ascii="29LT Azer" w:hAnsi="29LT Azer" w:cs="29LT Azer"/>
          <w:sz w:val="24"/>
          <w:szCs w:val="24"/>
          <w:rtl/>
          <w:lang w:bidi="ar-DZ"/>
        </w:rPr>
      </w:pPr>
      <w:r w:rsidRPr="001E67D5">
        <w:rPr>
          <w:rFonts w:ascii="29LT Azer" w:hAnsi="29LT Azer" w:cs="29LT Azer"/>
          <w:noProof/>
          <w:sz w:val="24"/>
          <w:szCs w:val="24"/>
          <w:u w:val="double"/>
          <w:lang w:eastAsia="fr-F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66993F3" wp14:editId="1B5D735F">
                <wp:simplePos x="0" y="0"/>
                <wp:positionH relativeFrom="column">
                  <wp:posOffset>1344930</wp:posOffset>
                </wp:positionH>
                <wp:positionV relativeFrom="paragraph">
                  <wp:posOffset>31115</wp:posOffset>
                </wp:positionV>
                <wp:extent cx="923925" cy="361950"/>
                <wp:effectExtent l="0" t="0" r="28575" b="19050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3925" cy="361950"/>
                        </a:xfrm>
                        <a:prstGeom prst="rect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5242" w:rsidRPr="00125242" w:rsidRDefault="00125242" w:rsidP="00125242">
                            <w:pPr>
                              <w:jc w:val="center"/>
                              <w:rPr>
                                <w:rFonts w:ascii="29LT Azer" w:hAnsi="29LT Azer" w:cs="29LT Azer"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125242">
                              <w:rPr>
                                <w:rFonts w:ascii="29LT Azer" w:hAnsi="29LT Azer" w:cs="29LT Azer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الوثيقة 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6993F3" id="Rectangle 20" o:spid="_x0000_s1043" style="position:absolute;left:0;text-align:left;margin-left:105.9pt;margin-top:2.45pt;width:72.75pt;height:28.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" fillcolor="white [3201]" strokecolor="black [3213]">
                <v:textbox>
                  <w:txbxContent>
                    <w:p w:rsidR="00125242" w:rsidRPr="00125242" w:rsidRDefault="00125242" w:rsidP="00125242">
                      <w:pPr>
                        <w:jc w:val="center"/>
                        <w:rPr>
                          <w:rFonts w:ascii="29LT Azer" w:hAnsi="29LT Azer" w:cs="29LT Azer"/>
                          <w:sz w:val="24"/>
                          <w:szCs w:val="24"/>
                          <w:lang w:bidi="ar-DZ"/>
                        </w:rPr>
                      </w:pPr>
                      <w:r w:rsidRPr="00125242">
                        <w:rPr>
                          <w:rFonts w:ascii="29LT Azer" w:hAnsi="29LT Azer" w:cs="29LT Azer"/>
                          <w:sz w:val="24"/>
                          <w:szCs w:val="24"/>
                          <w:rtl/>
                          <w:lang w:bidi="ar-DZ"/>
                        </w:rPr>
                        <w:t>الوثيقة 4</w:t>
                      </w:r>
                    </w:p>
                  </w:txbxContent>
                </v:textbox>
              </v:rect>
            </w:pict>
          </mc:Fallback>
        </mc:AlternateContent>
      </w:r>
      <w:r w:rsidR="000C1152" w:rsidRPr="001E67D5">
        <w:rPr>
          <w:rFonts w:ascii="29LT Azer" w:hAnsi="29LT Azer" w:cs="29LT Azer" w:hint="cs"/>
          <w:sz w:val="24"/>
          <w:szCs w:val="24"/>
          <w:u w:val="double"/>
          <w:rtl/>
          <w:lang w:bidi="ar-DZ"/>
        </w:rPr>
        <w:t xml:space="preserve">التمرين </w:t>
      </w:r>
      <w:proofErr w:type="gramStart"/>
      <w:r w:rsidR="000C1152" w:rsidRPr="001E67D5">
        <w:rPr>
          <w:rFonts w:ascii="29LT Azer" w:hAnsi="29LT Azer" w:cs="29LT Azer" w:hint="cs"/>
          <w:sz w:val="24"/>
          <w:szCs w:val="24"/>
          <w:u w:val="double"/>
          <w:rtl/>
          <w:lang w:bidi="ar-DZ"/>
        </w:rPr>
        <w:t>الثاني :</w:t>
      </w:r>
      <w:proofErr w:type="gramEnd"/>
      <w:r w:rsidR="000C1152" w:rsidRPr="001E67D5">
        <w:rPr>
          <w:rFonts w:ascii="29LT Azer" w:hAnsi="29LT Azer" w:cs="29LT Azer" w:hint="cs"/>
          <w:sz w:val="24"/>
          <w:szCs w:val="24"/>
          <w:u w:val="double"/>
          <w:rtl/>
          <w:lang w:bidi="ar-DZ"/>
        </w:rPr>
        <w:t xml:space="preserve"> (06 نقاط )</w:t>
      </w:r>
      <w:r w:rsidR="000C1152">
        <w:rPr>
          <w:rFonts w:ascii="29LT Azer" w:hAnsi="29LT Azer" w:cs="29LT Azer" w:hint="cs"/>
          <w:sz w:val="24"/>
          <w:szCs w:val="24"/>
          <w:rtl/>
          <w:lang w:bidi="ar-DZ"/>
        </w:rPr>
        <w:t>:</w:t>
      </w:r>
    </w:p>
    <w:p w:rsidR="000C1152" w:rsidRDefault="00125242" w:rsidP="001E67D5">
      <w:pPr>
        <w:bidi/>
        <w:spacing w:after="120"/>
        <w:rPr>
          <w:rFonts w:ascii="29LT Azer" w:hAnsi="29LT Azer" w:cs="29LT Azer"/>
          <w:sz w:val="24"/>
          <w:szCs w:val="24"/>
          <w:rtl/>
          <w:lang w:bidi="ar-DZ"/>
        </w:rPr>
      </w:pPr>
      <w:r>
        <w:rPr>
          <w:rFonts w:ascii="29LT Azer" w:hAnsi="29LT Azer" w:cs="29LT Azer" w:hint="cs"/>
          <w:sz w:val="24"/>
          <w:szCs w:val="24"/>
          <w:rtl/>
          <w:lang w:bidi="ar-DZ"/>
        </w:rPr>
        <w:t xml:space="preserve">أثناء سفر </w:t>
      </w:r>
      <w:r w:rsidR="00A85B79">
        <w:rPr>
          <w:rFonts w:ascii="29LT Azer" w:hAnsi="29LT Azer" w:cs="29LT Azer" w:hint="cs"/>
          <w:sz w:val="24"/>
          <w:szCs w:val="24"/>
          <w:rtl/>
          <w:lang w:bidi="ar-DZ"/>
        </w:rPr>
        <w:t>يوسف</w:t>
      </w:r>
      <w:r>
        <w:rPr>
          <w:rFonts w:ascii="29LT Azer" w:hAnsi="29LT Azer" w:cs="29LT Azer" w:hint="cs"/>
          <w:sz w:val="24"/>
          <w:szCs w:val="24"/>
          <w:rtl/>
          <w:lang w:bidi="ar-DZ"/>
        </w:rPr>
        <w:t xml:space="preserve"> رفقة والده كثيرا </w:t>
      </w:r>
      <w:r w:rsidR="001E67D5">
        <w:rPr>
          <w:rFonts w:ascii="29LT Azer" w:hAnsi="29LT Azer" w:cs="29LT Azer" w:hint="cs"/>
          <w:sz w:val="24"/>
          <w:szCs w:val="24"/>
          <w:rtl/>
          <w:lang w:bidi="ar-DZ"/>
        </w:rPr>
        <w:t>ما يتساء</w:t>
      </w:r>
      <w:r w:rsidR="001E67D5">
        <w:rPr>
          <w:rFonts w:ascii="29LT Azer" w:hAnsi="29LT Azer" w:cs="29LT Azer" w:hint="eastAsia"/>
          <w:sz w:val="24"/>
          <w:szCs w:val="24"/>
          <w:rtl/>
          <w:lang w:bidi="ar-DZ"/>
        </w:rPr>
        <w:t>ل</w:t>
      </w:r>
      <w:r>
        <w:rPr>
          <w:rFonts w:ascii="29LT Azer" w:hAnsi="29LT Azer" w:cs="29LT Azer" w:hint="cs"/>
          <w:sz w:val="24"/>
          <w:szCs w:val="24"/>
          <w:rtl/>
          <w:lang w:bidi="ar-DZ"/>
        </w:rPr>
        <w:t xml:space="preserve"> عن الحالة الحركية للأجسام التي تصادفه في الطريق </w:t>
      </w:r>
      <w:r w:rsidR="00416951">
        <w:rPr>
          <w:rFonts w:ascii="29LT Azer" w:hAnsi="29LT Azer" w:cs="29LT Azer" w:hint="cs"/>
          <w:sz w:val="24"/>
          <w:szCs w:val="24"/>
          <w:rtl/>
          <w:lang w:bidi="ar-DZ"/>
        </w:rPr>
        <w:t xml:space="preserve">والسيارة تسير </w:t>
      </w:r>
    </w:p>
    <w:p w:rsidR="00125242" w:rsidRDefault="00125242" w:rsidP="00416951">
      <w:pPr>
        <w:bidi/>
        <w:spacing w:after="120"/>
        <w:rPr>
          <w:rFonts w:ascii="29LT Azer" w:hAnsi="29LT Azer" w:cs="29LT Azer"/>
          <w:sz w:val="24"/>
          <w:szCs w:val="24"/>
          <w:rtl/>
          <w:lang w:bidi="ar-DZ"/>
        </w:rPr>
      </w:pPr>
      <w:r>
        <w:rPr>
          <w:rFonts w:ascii="29LT Azer" w:hAnsi="29LT Azer" w:cs="29LT Azer" w:hint="cs"/>
          <w:sz w:val="24"/>
          <w:szCs w:val="24"/>
          <w:rtl/>
          <w:lang w:bidi="ar-DZ"/>
        </w:rPr>
        <w:t xml:space="preserve">ساعد </w:t>
      </w:r>
      <w:r w:rsidR="00A85B79">
        <w:rPr>
          <w:rFonts w:ascii="29LT Azer" w:hAnsi="29LT Azer" w:cs="29LT Azer" w:hint="cs"/>
          <w:sz w:val="24"/>
          <w:szCs w:val="24"/>
          <w:rtl/>
          <w:lang w:bidi="ar-DZ"/>
        </w:rPr>
        <w:t>يوسف</w:t>
      </w:r>
      <w:r>
        <w:rPr>
          <w:rFonts w:ascii="29LT Azer" w:hAnsi="29LT Azer" w:cs="29LT Azer" w:hint="cs"/>
          <w:sz w:val="24"/>
          <w:szCs w:val="24"/>
          <w:rtl/>
          <w:lang w:bidi="ar-DZ"/>
        </w:rPr>
        <w:t xml:space="preserve"> في الإجابة عن تساؤلاته وذلك بملأ الجدول التالي</w:t>
      </w:r>
      <w:r w:rsidR="00416951">
        <w:rPr>
          <w:rFonts w:ascii="29LT Azer" w:hAnsi="29LT Azer" w:cs="29LT Azer" w:hint="cs"/>
          <w:sz w:val="24"/>
          <w:szCs w:val="24"/>
          <w:rtl/>
          <w:lang w:bidi="ar-DZ"/>
        </w:rPr>
        <w:t xml:space="preserve"> </w:t>
      </w:r>
      <w:proofErr w:type="gramStart"/>
      <w:r w:rsidR="00416951">
        <w:rPr>
          <w:rFonts w:ascii="29LT Azer" w:hAnsi="29LT Azer" w:cs="29LT Azer" w:hint="cs"/>
          <w:sz w:val="24"/>
          <w:szCs w:val="24"/>
          <w:rtl/>
          <w:lang w:bidi="ar-DZ"/>
        </w:rPr>
        <w:t>بـ :</w:t>
      </w:r>
      <w:proofErr w:type="gramEnd"/>
      <w:r w:rsidR="001E67D5">
        <w:rPr>
          <w:rFonts w:ascii="29LT Azer" w:hAnsi="29LT Azer" w:cs="29LT Azer" w:hint="cs"/>
          <w:sz w:val="24"/>
          <w:szCs w:val="24"/>
          <w:rtl/>
          <w:lang w:bidi="ar-DZ"/>
        </w:rPr>
        <w:t xml:space="preserve"> </w:t>
      </w:r>
      <w:r w:rsidR="00416951">
        <w:rPr>
          <w:rFonts w:ascii="29LT Azer" w:hAnsi="29LT Azer" w:cs="29LT Azer" w:hint="cs"/>
          <w:sz w:val="24"/>
          <w:szCs w:val="24"/>
          <w:rtl/>
          <w:lang w:bidi="ar-DZ"/>
        </w:rPr>
        <w:t xml:space="preserve">متحرك أو ساكن </w:t>
      </w:r>
    </w:p>
    <w:p w:rsidR="001E67D5" w:rsidRDefault="001E67D5" w:rsidP="001E67D5">
      <w:pPr>
        <w:bidi/>
        <w:spacing w:after="120"/>
        <w:rPr>
          <w:rFonts w:ascii="29LT Azer" w:hAnsi="29LT Azer" w:cs="29LT Azer"/>
          <w:sz w:val="24"/>
          <w:szCs w:val="24"/>
          <w:rtl/>
          <w:lang w:bidi="ar-DZ"/>
        </w:rPr>
      </w:pPr>
    </w:p>
    <w:p w:rsidR="00125242" w:rsidRDefault="00125242" w:rsidP="00125242">
      <w:pPr>
        <w:bidi/>
        <w:rPr>
          <w:rFonts w:ascii="29LT Azer" w:hAnsi="29LT Azer" w:cs="29LT Azer"/>
          <w:sz w:val="24"/>
          <w:szCs w:val="24"/>
          <w:rtl/>
          <w:lang w:bidi="ar-DZ"/>
        </w:rPr>
      </w:pP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2091"/>
        <w:gridCol w:w="2081"/>
        <w:gridCol w:w="2076"/>
        <w:gridCol w:w="2093"/>
        <w:gridCol w:w="2081"/>
      </w:tblGrid>
      <w:tr w:rsidR="00125242" w:rsidTr="00A85B79">
        <w:trPr>
          <w:trHeight w:val="445"/>
        </w:trPr>
        <w:tc>
          <w:tcPr>
            <w:tcW w:w="2142" w:type="dxa"/>
          </w:tcPr>
          <w:p w:rsidR="00125242" w:rsidRDefault="005A488B" w:rsidP="00125242">
            <w:pPr>
              <w:bidi/>
              <w:rPr>
                <w:rFonts w:ascii="29LT Azer" w:hAnsi="29LT Azer" w:cs="29LT Azer"/>
                <w:sz w:val="24"/>
                <w:szCs w:val="24"/>
                <w:rtl/>
                <w:lang w:bidi="ar-DZ"/>
              </w:rPr>
            </w:pPr>
            <w:r>
              <w:rPr>
                <w:rFonts w:ascii="29LT Azer" w:hAnsi="29LT Azer" w:cs="29LT Azer" w:hint="cs"/>
                <w:noProof/>
                <w:sz w:val="24"/>
                <w:szCs w:val="24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5199409A" wp14:editId="7F502277">
                      <wp:simplePos x="0" y="0"/>
                      <wp:positionH relativeFrom="column">
                        <wp:posOffset>22225</wp:posOffset>
                      </wp:positionH>
                      <wp:positionV relativeFrom="paragraph">
                        <wp:posOffset>92075</wp:posOffset>
                      </wp:positionV>
                      <wp:extent cx="509823" cy="9525"/>
                      <wp:effectExtent l="38100" t="76200" r="0" b="85725"/>
                      <wp:wrapNone/>
                      <wp:docPr id="41" name="Connecteur droit avec flèche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509823" cy="95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03417A3C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necteur droit avec flèche 41" o:spid="_x0000_s1026" type="#_x0000_t32" style="position:absolute;margin-left:1.75pt;margin-top:7.25pt;width:40.15pt;height:.75pt;flip:x y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" strokecolor="black [3040]">
                      <v:stroke endarrow="block"/>
                    </v:shape>
                  </w:pict>
                </mc:Fallback>
              </mc:AlternateContent>
            </w:r>
            <w:r w:rsidR="00125242">
              <w:rPr>
                <w:rFonts w:ascii="29LT Azer" w:hAnsi="29LT Azer" w:cs="29LT Azer" w:hint="cs"/>
                <w:sz w:val="24"/>
                <w:szCs w:val="24"/>
                <w:rtl/>
                <w:lang w:bidi="ar-DZ"/>
              </w:rPr>
              <w:t xml:space="preserve">بالنسبة إلى </w:t>
            </w:r>
          </w:p>
        </w:tc>
        <w:tc>
          <w:tcPr>
            <w:tcW w:w="2142" w:type="dxa"/>
          </w:tcPr>
          <w:p w:rsidR="00125242" w:rsidRDefault="00A85B79" w:rsidP="00125242">
            <w:pPr>
              <w:bidi/>
              <w:rPr>
                <w:rFonts w:ascii="29LT Azer" w:hAnsi="29LT Azer" w:cs="29LT Azer"/>
                <w:sz w:val="24"/>
                <w:szCs w:val="24"/>
                <w:rtl/>
                <w:lang w:bidi="ar-DZ"/>
              </w:rPr>
            </w:pPr>
            <w:r>
              <w:rPr>
                <w:rFonts w:ascii="29LT Azer" w:hAnsi="29LT Azer" w:cs="29LT Azer" w:hint="cs"/>
                <w:sz w:val="24"/>
                <w:szCs w:val="24"/>
                <w:rtl/>
                <w:lang w:bidi="ar-DZ"/>
              </w:rPr>
              <w:t>السيارة</w:t>
            </w:r>
          </w:p>
        </w:tc>
        <w:tc>
          <w:tcPr>
            <w:tcW w:w="2142" w:type="dxa"/>
          </w:tcPr>
          <w:p w:rsidR="00125242" w:rsidRDefault="00125242" w:rsidP="00125242">
            <w:pPr>
              <w:bidi/>
              <w:rPr>
                <w:rFonts w:ascii="29LT Azer" w:hAnsi="29LT Azer" w:cs="29LT Azer"/>
                <w:sz w:val="24"/>
                <w:szCs w:val="24"/>
                <w:rtl/>
                <w:lang w:bidi="ar-DZ"/>
              </w:rPr>
            </w:pPr>
            <w:r>
              <w:rPr>
                <w:rFonts w:ascii="29LT Azer" w:hAnsi="29LT Azer" w:cs="29LT Azer" w:hint="cs"/>
                <w:sz w:val="24"/>
                <w:szCs w:val="24"/>
                <w:rtl/>
                <w:lang w:bidi="ar-DZ"/>
              </w:rPr>
              <w:t>إشارة المرور</w:t>
            </w:r>
          </w:p>
        </w:tc>
        <w:tc>
          <w:tcPr>
            <w:tcW w:w="2143" w:type="dxa"/>
          </w:tcPr>
          <w:p w:rsidR="00125242" w:rsidRDefault="00A85B79" w:rsidP="00125242">
            <w:pPr>
              <w:bidi/>
              <w:rPr>
                <w:rFonts w:ascii="29LT Azer" w:hAnsi="29LT Azer" w:cs="29LT Azer"/>
                <w:sz w:val="24"/>
                <w:szCs w:val="24"/>
                <w:rtl/>
                <w:lang w:bidi="ar-DZ"/>
              </w:rPr>
            </w:pPr>
            <w:r>
              <w:rPr>
                <w:rFonts w:ascii="29LT Azer" w:hAnsi="29LT Azer" w:cs="29LT Azer" w:hint="cs"/>
                <w:sz w:val="24"/>
                <w:szCs w:val="24"/>
                <w:rtl/>
                <w:lang w:bidi="ar-DZ"/>
              </w:rPr>
              <w:t xml:space="preserve">العجلة </w:t>
            </w:r>
            <w:proofErr w:type="spellStart"/>
            <w:r>
              <w:rPr>
                <w:rFonts w:ascii="29LT Azer" w:hAnsi="29LT Azer" w:cs="29LT Azer" w:hint="cs"/>
                <w:sz w:val="24"/>
                <w:szCs w:val="24"/>
                <w:rtl/>
                <w:lang w:bidi="ar-DZ"/>
              </w:rPr>
              <w:t>الإحتياطية</w:t>
            </w:r>
            <w:proofErr w:type="spellEnd"/>
            <w:r>
              <w:rPr>
                <w:rFonts w:ascii="29LT Azer" w:hAnsi="29LT Azer" w:cs="29LT Azer" w:hint="cs"/>
                <w:sz w:val="24"/>
                <w:szCs w:val="24"/>
                <w:rtl/>
                <w:lang w:bidi="ar-DZ"/>
              </w:rPr>
              <w:t xml:space="preserve"> </w:t>
            </w:r>
          </w:p>
        </w:tc>
        <w:tc>
          <w:tcPr>
            <w:tcW w:w="2143" w:type="dxa"/>
          </w:tcPr>
          <w:p w:rsidR="00125242" w:rsidRDefault="00A85B79" w:rsidP="00A85B79">
            <w:pPr>
              <w:bidi/>
              <w:rPr>
                <w:rFonts w:ascii="29LT Azer" w:hAnsi="29LT Azer" w:cs="29LT Azer"/>
                <w:sz w:val="24"/>
                <w:szCs w:val="24"/>
                <w:rtl/>
                <w:lang w:bidi="ar-DZ"/>
              </w:rPr>
            </w:pPr>
            <w:r>
              <w:rPr>
                <w:rFonts w:ascii="29LT Azer" w:hAnsi="29LT Azer" w:cs="29LT Azer" w:hint="cs"/>
                <w:sz w:val="24"/>
                <w:szCs w:val="24"/>
                <w:rtl/>
                <w:lang w:bidi="ar-DZ"/>
              </w:rPr>
              <w:t>الشجرة</w:t>
            </w:r>
          </w:p>
        </w:tc>
      </w:tr>
      <w:tr w:rsidR="00125242" w:rsidTr="006606F9">
        <w:trPr>
          <w:trHeight w:val="417"/>
        </w:trPr>
        <w:tc>
          <w:tcPr>
            <w:tcW w:w="2142" w:type="dxa"/>
          </w:tcPr>
          <w:p w:rsidR="00125242" w:rsidRDefault="00125242" w:rsidP="00125242">
            <w:pPr>
              <w:bidi/>
              <w:rPr>
                <w:rFonts w:ascii="29LT Azer" w:hAnsi="29LT Azer" w:cs="29LT Azer"/>
                <w:sz w:val="24"/>
                <w:szCs w:val="24"/>
                <w:rtl/>
                <w:lang w:bidi="ar-DZ"/>
              </w:rPr>
            </w:pPr>
            <w:r>
              <w:rPr>
                <w:rFonts w:ascii="29LT Azer" w:hAnsi="29LT Azer" w:cs="29LT Azer" w:hint="cs"/>
                <w:sz w:val="24"/>
                <w:szCs w:val="24"/>
                <w:rtl/>
                <w:lang w:bidi="ar-DZ"/>
              </w:rPr>
              <w:t>السيارة</w:t>
            </w:r>
          </w:p>
        </w:tc>
        <w:tc>
          <w:tcPr>
            <w:tcW w:w="2142" w:type="dxa"/>
            <w:shd w:val="clear" w:color="auto" w:fill="D9D9D9" w:themeFill="background1" w:themeFillShade="D9"/>
          </w:tcPr>
          <w:p w:rsidR="00125242" w:rsidRDefault="00125242" w:rsidP="00125242">
            <w:pPr>
              <w:bidi/>
              <w:rPr>
                <w:rFonts w:ascii="29LT Azer" w:hAnsi="29LT Azer" w:cs="29LT Azer"/>
                <w:sz w:val="24"/>
                <w:szCs w:val="24"/>
                <w:rtl/>
                <w:lang w:bidi="ar-DZ"/>
              </w:rPr>
            </w:pPr>
          </w:p>
        </w:tc>
        <w:tc>
          <w:tcPr>
            <w:tcW w:w="2142" w:type="dxa"/>
          </w:tcPr>
          <w:p w:rsidR="00125242" w:rsidRDefault="00125242" w:rsidP="00125242">
            <w:pPr>
              <w:bidi/>
              <w:rPr>
                <w:rFonts w:ascii="29LT Azer" w:hAnsi="29LT Azer" w:cs="29LT Azer"/>
                <w:sz w:val="24"/>
                <w:szCs w:val="24"/>
                <w:rtl/>
                <w:lang w:bidi="ar-DZ"/>
              </w:rPr>
            </w:pPr>
          </w:p>
        </w:tc>
        <w:tc>
          <w:tcPr>
            <w:tcW w:w="2143" w:type="dxa"/>
            <w:shd w:val="clear" w:color="auto" w:fill="FFFFFF" w:themeFill="background1"/>
          </w:tcPr>
          <w:p w:rsidR="00125242" w:rsidRDefault="00125242" w:rsidP="00125242">
            <w:pPr>
              <w:bidi/>
              <w:rPr>
                <w:rFonts w:ascii="29LT Azer" w:hAnsi="29LT Azer" w:cs="29LT Azer"/>
                <w:sz w:val="24"/>
                <w:szCs w:val="24"/>
                <w:rtl/>
                <w:lang w:bidi="ar-DZ"/>
              </w:rPr>
            </w:pPr>
          </w:p>
        </w:tc>
        <w:tc>
          <w:tcPr>
            <w:tcW w:w="2143" w:type="dxa"/>
          </w:tcPr>
          <w:p w:rsidR="00125242" w:rsidRDefault="00125242" w:rsidP="00125242">
            <w:pPr>
              <w:bidi/>
              <w:rPr>
                <w:rFonts w:ascii="29LT Azer" w:hAnsi="29LT Azer" w:cs="29LT Azer"/>
                <w:sz w:val="24"/>
                <w:szCs w:val="24"/>
                <w:rtl/>
                <w:lang w:bidi="ar-DZ"/>
              </w:rPr>
            </w:pPr>
          </w:p>
        </w:tc>
      </w:tr>
      <w:tr w:rsidR="00125242" w:rsidTr="006606F9">
        <w:trPr>
          <w:trHeight w:val="445"/>
        </w:trPr>
        <w:tc>
          <w:tcPr>
            <w:tcW w:w="2142" w:type="dxa"/>
          </w:tcPr>
          <w:p w:rsidR="00125242" w:rsidRDefault="00A85B79" w:rsidP="00125242">
            <w:pPr>
              <w:bidi/>
              <w:rPr>
                <w:rFonts w:ascii="29LT Azer" w:hAnsi="29LT Azer" w:cs="29LT Azer"/>
                <w:sz w:val="24"/>
                <w:szCs w:val="24"/>
                <w:rtl/>
                <w:lang w:bidi="ar-DZ"/>
              </w:rPr>
            </w:pPr>
            <w:r>
              <w:rPr>
                <w:rFonts w:ascii="29LT Azer" w:hAnsi="29LT Azer" w:cs="29LT Azer" w:hint="cs"/>
                <w:sz w:val="24"/>
                <w:szCs w:val="24"/>
                <w:rtl/>
                <w:lang w:bidi="ar-DZ"/>
              </w:rPr>
              <w:t xml:space="preserve">إشارة المرور </w:t>
            </w:r>
          </w:p>
        </w:tc>
        <w:tc>
          <w:tcPr>
            <w:tcW w:w="2142" w:type="dxa"/>
          </w:tcPr>
          <w:p w:rsidR="00125242" w:rsidRDefault="00125242" w:rsidP="00125242">
            <w:pPr>
              <w:bidi/>
              <w:rPr>
                <w:rFonts w:ascii="29LT Azer" w:hAnsi="29LT Azer" w:cs="29LT Azer"/>
                <w:sz w:val="24"/>
                <w:szCs w:val="24"/>
                <w:rtl/>
                <w:lang w:bidi="ar-DZ"/>
              </w:rPr>
            </w:pPr>
          </w:p>
        </w:tc>
        <w:tc>
          <w:tcPr>
            <w:tcW w:w="2142" w:type="dxa"/>
            <w:shd w:val="clear" w:color="auto" w:fill="D9D9D9" w:themeFill="background1" w:themeFillShade="D9"/>
          </w:tcPr>
          <w:p w:rsidR="00125242" w:rsidRDefault="00125242" w:rsidP="00125242">
            <w:pPr>
              <w:bidi/>
              <w:rPr>
                <w:rFonts w:ascii="29LT Azer" w:hAnsi="29LT Azer" w:cs="29LT Azer"/>
                <w:sz w:val="24"/>
                <w:szCs w:val="24"/>
                <w:rtl/>
                <w:lang w:bidi="ar-DZ"/>
              </w:rPr>
            </w:pPr>
          </w:p>
        </w:tc>
        <w:tc>
          <w:tcPr>
            <w:tcW w:w="2143" w:type="dxa"/>
            <w:shd w:val="clear" w:color="auto" w:fill="FFFFFF" w:themeFill="background1"/>
          </w:tcPr>
          <w:p w:rsidR="00125242" w:rsidRDefault="00125242" w:rsidP="00125242">
            <w:pPr>
              <w:bidi/>
              <w:rPr>
                <w:rFonts w:ascii="29LT Azer" w:hAnsi="29LT Azer" w:cs="29LT Azer"/>
                <w:sz w:val="24"/>
                <w:szCs w:val="24"/>
                <w:rtl/>
                <w:lang w:bidi="ar-DZ"/>
              </w:rPr>
            </w:pPr>
          </w:p>
        </w:tc>
        <w:tc>
          <w:tcPr>
            <w:tcW w:w="2143" w:type="dxa"/>
          </w:tcPr>
          <w:p w:rsidR="00125242" w:rsidRDefault="00125242" w:rsidP="00125242">
            <w:pPr>
              <w:bidi/>
              <w:rPr>
                <w:rFonts w:ascii="29LT Azer" w:hAnsi="29LT Azer" w:cs="29LT Azer"/>
                <w:sz w:val="24"/>
                <w:szCs w:val="24"/>
                <w:rtl/>
                <w:lang w:bidi="ar-DZ"/>
              </w:rPr>
            </w:pPr>
          </w:p>
        </w:tc>
      </w:tr>
      <w:tr w:rsidR="00125242" w:rsidTr="006606F9">
        <w:trPr>
          <w:trHeight w:val="445"/>
        </w:trPr>
        <w:tc>
          <w:tcPr>
            <w:tcW w:w="2142" w:type="dxa"/>
          </w:tcPr>
          <w:p w:rsidR="00125242" w:rsidRDefault="00A85B79" w:rsidP="00125242">
            <w:pPr>
              <w:bidi/>
              <w:rPr>
                <w:rFonts w:ascii="29LT Azer" w:hAnsi="29LT Azer" w:cs="29LT Azer"/>
                <w:sz w:val="24"/>
                <w:szCs w:val="24"/>
                <w:rtl/>
                <w:lang w:bidi="ar-DZ"/>
              </w:rPr>
            </w:pPr>
            <w:r>
              <w:rPr>
                <w:rFonts w:ascii="29LT Azer" w:hAnsi="29LT Azer" w:cs="29LT Azer" w:hint="cs"/>
                <w:sz w:val="24"/>
                <w:szCs w:val="24"/>
                <w:rtl/>
                <w:lang w:bidi="ar-DZ"/>
              </w:rPr>
              <w:t xml:space="preserve">العجلة </w:t>
            </w:r>
            <w:proofErr w:type="spellStart"/>
            <w:r>
              <w:rPr>
                <w:rFonts w:ascii="29LT Azer" w:hAnsi="29LT Azer" w:cs="29LT Azer" w:hint="cs"/>
                <w:sz w:val="24"/>
                <w:szCs w:val="24"/>
                <w:rtl/>
                <w:lang w:bidi="ar-DZ"/>
              </w:rPr>
              <w:t>الإحتياطية</w:t>
            </w:r>
            <w:proofErr w:type="spellEnd"/>
          </w:p>
        </w:tc>
        <w:tc>
          <w:tcPr>
            <w:tcW w:w="2142" w:type="dxa"/>
          </w:tcPr>
          <w:p w:rsidR="00125242" w:rsidRDefault="00125242" w:rsidP="00125242">
            <w:pPr>
              <w:bidi/>
              <w:rPr>
                <w:rFonts w:ascii="29LT Azer" w:hAnsi="29LT Azer" w:cs="29LT Azer"/>
                <w:sz w:val="24"/>
                <w:szCs w:val="24"/>
                <w:rtl/>
                <w:lang w:bidi="ar-DZ"/>
              </w:rPr>
            </w:pPr>
          </w:p>
        </w:tc>
        <w:tc>
          <w:tcPr>
            <w:tcW w:w="2142" w:type="dxa"/>
          </w:tcPr>
          <w:p w:rsidR="00125242" w:rsidRDefault="00125242" w:rsidP="00125242">
            <w:pPr>
              <w:bidi/>
              <w:rPr>
                <w:rFonts w:ascii="29LT Azer" w:hAnsi="29LT Azer" w:cs="29LT Azer"/>
                <w:sz w:val="24"/>
                <w:szCs w:val="24"/>
                <w:rtl/>
                <w:lang w:bidi="ar-DZ"/>
              </w:rPr>
            </w:pPr>
          </w:p>
        </w:tc>
        <w:tc>
          <w:tcPr>
            <w:tcW w:w="2143" w:type="dxa"/>
            <w:shd w:val="clear" w:color="auto" w:fill="D9D9D9" w:themeFill="background1" w:themeFillShade="D9"/>
          </w:tcPr>
          <w:p w:rsidR="00125242" w:rsidRDefault="00125242" w:rsidP="00125242">
            <w:pPr>
              <w:bidi/>
              <w:rPr>
                <w:rFonts w:ascii="29LT Azer" w:hAnsi="29LT Azer" w:cs="29LT Azer"/>
                <w:sz w:val="24"/>
                <w:szCs w:val="24"/>
                <w:rtl/>
                <w:lang w:bidi="ar-DZ"/>
              </w:rPr>
            </w:pPr>
          </w:p>
        </w:tc>
        <w:tc>
          <w:tcPr>
            <w:tcW w:w="2143" w:type="dxa"/>
            <w:shd w:val="clear" w:color="auto" w:fill="FFFFFF" w:themeFill="background1"/>
          </w:tcPr>
          <w:p w:rsidR="00125242" w:rsidRDefault="00125242" w:rsidP="00125242">
            <w:pPr>
              <w:bidi/>
              <w:rPr>
                <w:rFonts w:ascii="29LT Azer" w:hAnsi="29LT Azer" w:cs="29LT Azer"/>
                <w:sz w:val="24"/>
                <w:szCs w:val="24"/>
                <w:rtl/>
                <w:lang w:bidi="ar-DZ"/>
              </w:rPr>
            </w:pPr>
          </w:p>
        </w:tc>
      </w:tr>
      <w:tr w:rsidR="00A85B79" w:rsidTr="006606F9">
        <w:trPr>
          <w:trHeight w:val="417"/>
        </w:trPr>
        <w:tc>
          <w:tcPr>
            <w:tcW w:w="2142" w:type="dxa"/>
          </w:tcPr>
          <w:p w:rsidR="00A85B79" w:rsidRDefault="00A85B79" w:rsidP="00125242">
            <w:pPr>
              <w:bidi/>
              <w:rPr>
                <w:rFonts w:ascii="29LT Azer" w:hAnsi="29LT Azer" w:cs="29LT Azer"/>
                <w:sz w:val="24"/>
                <w:szCs w:val="24"/>
                <w:rtl/>
                <w:lang w:bidi="ar-DZ"/>
              </w:rPr>
            </w:pPr>
            <w:r>
              <w:rPr>
                <w:rFonts w:ascii="29LT Azer" w:hAnsi="29LT Azer" w:cs="29LT Azer" w:hint="cs"/>
                <w:sz w:val="24"/>
                <w:szCs w:val="24"/>
                <w:rtl/>
                <w:lang w:bidi="ar-DZ"/>
              </w:rPr>
              <w:t>الشجرة</w:t>
            </w:r>
          </w:p>
        </w:tc>
        <w:tc>
          <w:tcPr>
            <w:tcW w:w="2142" w:type="dxa"/>
            <w:shd w:val="clear" w:color="auto" w:fill="FFFFFF" w:themeFill="background1"/>
          </w:tcPr>
          <w:p w:rsidR="00A85B79" w:rsidRDefault="00A85B79" w:rsidP="00125242">
            <w:pPr>
              <w:bidi/>
              <w:rPr>
                <w:rFonts w:ascii="29LT Azer" w:hAnsi="29LT Azer" w:cs="29LT Azer"/>
                <w:sz w:val="24"/>
                <w:szCs w:val="24"/>
                <w:rtl/>
                <w:lang w:bidi="ar-DZ"/>
              </w:rPr>
            </w:pPr>
          </w:p>
        </w:tc>
        <w:tc>
          <w:tcPr>
            <w:tcW w:w="2142" w:type="dxa"/>
          </w:tcPr>
          <w:p w:rsidR="00A85B79" w:rsidRDefault="00A85B79" w:rsidP="00125242">
            <w:pPr>
              <w:bidi/>
              <w:rPr>
                <w:rFonts w:ascii="29LT Azer" w:hAnsi="29LT Azer" w:cs="29LT Azer"/>
                <w:sz w:val="24"/>
                <w:szCs w:val="24"/>
                <w:rtl/>
                <w:lang w:bidi="ar-DZ"/>
              </w:rPr>
            </w:pPr>
          </w:p>
        </w:tc>
        <w:tc>
          <w:tcPr>
            <w:tcW w:w="2143" w:type="dxa"/>
          </w:tcPr>
          <w:p w:rsidR="00A85B79" w:rsidRDefault="00A85B79" w:rsidP="00125242">
            <w:pPr>
              <w:bidi/>
              <w:rPr>
                <w:rFonts w:ascii="29LT Azer" w:hAnsi="29LT Azer" w:cs="29LT Azer"/>
                <w:sz w:val="24"/>
                <w:szCs w:val="24"/>
                <w:rtl/>
                <w:lang w:bidi="ar-DZ"/>
              </w:rPr>
            </w:pPr>
          </w:p>
        </w:tc>
        <w:tc>
          <w:tcPr>
            <w:tcW w:w="2143" w:type="dxa"/>
            <w:shd w:val="clear" w:color="auto" w:fill="D9D9D9" w:themeFill="background1" w:themeFillShade="D9"/>
          </w:tcPr>
          <w:p w:rsidR="00A85B79" w:rsidRDefault="00A85B79" w:rsidP="00125242">
            <w:pPr>
              <w:bidi/>
              <w:rPr>
                <w:rFonts w:ascii="29LT Azer" w:hAnsi="29LT Azer" w:cs="29LT Azer"/>
                <w:sz w:val="24"/>
                <w:szCs w:val="24"/>
                <w:rtl/>
                <w:lang w:bidi="ar-DZ"/>
              </w:rPr>
            </w:pPr>
          </w:p>
        </w:tc>
      </w:tr>
    </w:tbl>
    <w:p w:rsidR="00125242" w:rsidRDefault="009669E7" w:rsidP="00125242">
      <w:pPr>
        <w:bidi/>
        <w:rPr>
          <w:rFonts w:ascii="29LT Azer" w:hAnsi="29LT Azer" w:cs="29LT Azer"/>
          <w:sz w:val="24"/>
          <w:szCs w:val="24"/>
          <w:rtl/>
          <w:lang w:bidi="ar-DZ"/>
        </w:rPr>
      </w:pPr>
      <w:r>
        <w:rPr>
          <w:rFonts w:ascii="29LT Azer" w:hAnsi="29LT Azer" w:cs="29LT Azer"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2CECD6C" wp14:editId="22AB50EC">
                <wp:simplePos x="0" y="0"/>
                <wp:positionH relativeFrom="column">
                  <wp:posOffset>2897505</wp:posOffset>
                </wp:positionH>
                <wp:positionV relativeFrom="paragraph">
                  <wp:posOffset>187960</wp:posOffset>
                </wp:positionV>
                <wp:extent cx="1114425" cy="352425"/>
                <wp:effectExtent l="0" t="0" r="28575" b="28575"/>
                <wp:wrapNone/>
                <wp:docPr id="32" name="Rectangle à coins arrondi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4425" cy="3524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E67D5" w:rsidRPr="001E67D5" w:rsidRDefault="001E67D5" w:rsidP="001E67D5">
                            <w:pPr>
                              <w:jc w:val="center"/>
                              <w:rPr>
                                <w:rFonts w:ascii="29LT Azer" w:hAnsi="29LT Azer" w:cs="29LT Azer"/>
                                <w:sz w:val="28"/>
                                <w:szCs w:val="28"/>
                                <w:lang w:bidi="ar-DZ"/>
                              </w:rPr>
                            </w:pPr>
                            <w:bookmarkStart w:id="0" w:name="_GoBack"/>
                            <w:r w:rsidRPr="001E67D5">
                              <w:rPr>
                                <w:rFonts w:ascii="29LT Azer" w:hAnsi="29LT Azer" w:cs="29LT Azer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الصفحة 1/2</w:t>
                            </w:r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2CECD6C" id="Rectangle à coins arrondis 32" o:spid="_x0000_s1044" style="position:absolute;left:0;text-align:left;margin-left:228.15pt;margin-top:14.8pt;width:87.75pt;height:27.7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" fillcolor="white [3201]" strokecolor="black [3200]" strokeweight="2pt">
                <v:textbox>
                  <w:txbxContent>
                    <w:p w:rsidR="001E67D5" w:rsidRPr="001E67D5" w:rsidRDefault="001E67D5" w:rsidP="001E67D5">
                      <w:pPr>
                        <w:jc w:val="center"/>
                        <w:rPr>
                          <w:rFonts w:ascii="29LT Azer" w:hAnsi="29LT Azer" w:cs="29LT Azer"/>
                          <w:sz w:val="28"/>
                          <w:szCs w:val="28"/>
                          <w:lang w:bidi="ar-DZ"/>
                        </w:rPr>
                      </w:pPr>
                      <w:bookmarkStart w:id="1" w:name="_GoBack"/>
                      <w:r w:rsidRPr="001E67D5">
                        <w:rPr>
                          <w:rFonts w:ascii="29LT Azer" w:hAnsi="29LT Azer" w:cs="29LT Azer"/>
                          <w:sz w:val="28"/>
                          <w:szCs w:val="28"/>
                          <w:rtl/>
                          <w:lang w:bidi="ar-DZ"/>
                        </w:rPr>
                        <w:t>الصفحة 1/2</w:t>
                      </w:r>
                      <w:bookmarkEnd w:id="1"/>
                    </w:p>
                  </w:txbxContent>
                </v:textbox>
              </v:roundrect>
            </w:pict>
          </mc:Fallback>
        </mc:AlternateContent>
      </w:r>
    </w:p>
    <w:p w:rsidR="001E67D5" w:rsidRDefault="001E67D5" w:rsidP="009669E7">
      <w:pPr>
        <w:bidi/>
        <w:rPr>
          <w:rFonts w:ascii="29LT Azer" w:hAnsi="29LT Azer" w:cs="29LT Azer"/>
          <w:sz w:val="24"/>
          <w:szCs w:val="24"/>
          <w:rtl/>
          <w:lang w:bidi="ar-DZ"/>
        </w:rPr>
      </w:pPr>
    </w:p>
    <w:p w:rsidR="00125242" w:rsidRPr="00D97AF1" w:rsidRDefault="00D114B3" w:rsidP="00D97AF1">
      <w:pPr>
        <w:bidi/>
        <w:spacing w:after="0" w:line="240" w:lineRule="auto"/>
        <w:rPr>
          <w:rFonts w:ascii="29LT Azer" w:hAnsi="29LT Azer" w:cs="29LT Azer"/>
          <w:sz w:val="24"/>
          <w:szCs w:val="24"/>
          <w:u w:val="double"/>
          <w:rtl/>
          <w:lang w:bidi="ar-DZ"/>
        </w:rPr>
      </w:pPr>
      <w:r w:rsidRPr="00D97AF1">
        <w:rPr>
          <w:rFonts w:ascii="29LT Azer" w:hAnsi="29LT Azer" w:cs="29LT Azer" w:hint="cs"/>
          <w:sz w:val="24"/>
          <w:szCs w:val="24"/>
          <w:u w:val="double"/>
          <w:rtl/>
          <w:lang w:bidi="ar-DZ"/>
        </w:rPr>
        <w:lastRenderedPageBreak/>
        <w:t xml:space="preserve">الجزء </w:t>
      </w:r>
      <w:proofErr w:type="gramStart"/>
      <w:r w:rsidRPr="00D97AF1">
        <w:rPr>
          <w:rFonts w:ascii="29LT Azer" w:hAnsi="29LT Azer" w:cs="29LT Azer" w:hint="cs"/>
          <w:sz w:val="24"/>
          <w:szCs w:val="24"/>
          <w:u w:val="double"/>
          <w:rtl/>
          <w:lang w:bidi="ar-DZ"/>
        </w:rPr>
        <w:t>الثاني :</w:t>
      </w:r>
      <w:proofErr w:type="gramEnd"/>
      <w:r w:rsidRPr="00D97AF1">
        <w:rPr>
          <w:rFonts w:ascii="29LT Azer" w:hAnsi="29LT Azer" w:cs="29LT Azer" w:hint="cs"/>
          <w:sz w:val="24"/>
          <w:szCs w:val="24"/>
          <w:u w:val="double"/>
          <w:rtl/>
          <w:lang w:bidi="ar-DZ"/>
        </w:rPr>
        <w:t xml:space="preserve"> (08 نقاط ) :</w:t>
      </w:r>
    </w:p>
    <w:p w:rsidR="00D114B3" w:rsidRDefault="00D114B3" w:rsidP="00D97AF1">
      <w:pPr>
        <w:bidi/>
        <w:spacing w:after="0" w:line="240" w:lineRule="auto"/>
        <w:rPr>
          <w:rFonts w:ascii="29LT Azer" w:hAnsi="29LT Azer" w:cs="29LT Azer"/>
          <w:sz w:val="24"/>
          <w:szCs w:val="24"/>
          <w:u w:val="double"/>
          <w:lang w:bidi="ar-DZ"/>
        </w:rPr>
      </w:pPr>
      <w:r w:rsidRPr="00D97AF1">
        <w:rPr>
          <w:rFonts w:ascii="29LT Azer" w:hAnsi="29LT Azer" w:cs="29LT Azer" w:hint="cs"/>
          <w:sz w:val="24"/>
          <w:szCs w:val="24"/>
          <w:u w:val="double"/>
          <w:rtl/>
          <w:lang w:bidi="ar-DZ"/>
        </w:rPr>
        <w:t xml:space="preserve">الوضعية </w:t>
      </w:r>
      <w:proofErr w:type="spellStart"/>
      <w:proofErr w:type="gramStart"/>
      <w:r w:rsidRPr="00D97AF1">
        <w:rPr>
          <w:rFonts w:ascii="29LT Azer" w:hAnsi="29LT Azer" w:cs="29LT Azer" w:hint="cs"/>
          <w:sz w:val="24"/>
          <w:szCs w:val="24"/>
          <w:u w:val="double"/>
          <w:rtl/>
          <w:lang w:bidi="ar-DZ"/>
        </w:rPr>
        <w:t>الإدماجية</w:t>
      </w:r>
      <w:proofErr w:type="spellEnd"/>
      <w:r w:rsidRPr="00D97AF1">
        <w:rPr>
          <w:rFonts w:ascii="29LT Azer" w:hAnsi="29LT Azer" w:cs="29LT Azer" w:hint="cs"/>
          <w:sz w:val="24"/>
          <w:szCs w:val="24"/>
          <w:u w:val="double"/>
          <w:rtl/>
          <w:lang w:bidi="ar-DZ"/>
        </w:rPr>
        <w:t xml:space="preserve"> :</w:t>
      </w:r>
      <w:proofErr w:type="gramEnd"/>
      <w:r w:rsidRPr="00D97AF1">
        <w:rPr>
          <w:rFonts w:ascii="29LT Azer" w:hAnsi="29LT Azer" w:cs="29LT Azer" w:hint="cs"/>
          <w:sz w:val="24"/>
          <w:szCs w:val="24"/>
          <w:u w:val="double"/>
          <w:rtl/>
          <w:lang w:bidi="ar-DZ"/>
        </w:rPr>
        <w:t xml:space="preserve"> (08 نقاط):</w:t>
      </w:r>
    </w:p>
    <w:p w:rsidR="00D97AF1" w:rsidRPr="00D97AF1" w:rsidRDefault="00D97AF1" w:rsidP="00D97AF1">
      <w:pPr>
        <w:bidi/>
        <w:spacing w:after="0" w:line="240" w:lineRule="auto"/>
        <w:rPr>
          <w:rFonts w:ascii="29LT Azer" w:hAnsi="29LT Azer" w:cs="29LT Azer"/>
          <w:sz w:val="24"/>
          <w:szCs w:val="24"/>
          <w:u w:val="double"/>
          <w:rtl/>
          <w:lang w:bidi="ar-DZ"/>
        </w:rPr>
      </w:pPr>
    </w:p>
    <w:p w:rsidR="00D114B3" w:rsidRDefault="00D460B4" w:rsidP="00B53FB2">
      <w:pPr>
        <w:bidi/>
        <w:rPr>
          <w:rFonts w:ascii="29LT Azer" w:hAnsi="29LT Azer" w:cs="29LT Azer"/>
          <w:sz w:val="24"/>
          <w:szCs w:val="24"/>
          <w:rtl/>
          <w:lang w:bidi="ar-DZ"/>
        </w:rPr>
      </w:pPr>
      <w:r>
        <w:rPr>
          <w:rFonts w:ascii="29LT Azer" w:hAnsi="29LT Azer" w:cs="29LT Azer" w:hint="cs"/>
          <w:noProof/>
          <w:sz w:val="24"/>
          <w:szCs w:val="24"/>
          <w:rtl/>
          <w:lang w:eastAsia="fr-FR"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1506855</wp:posOffset>
                </wp:positionH>
                <wp:positionV relativeFrom="paragraph">
                  <wp:posOffset>171450</wp:posOffset>
                </wp:positionV>
                <wp:extent cx="4476750" cy="2619375"/>
                <wp:effectExtent l="0" t="0" r="0" b="9525"/>
                <wp:wrapNone/>
                <wp:docPr id="40" name="Groupe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76750" cy="2619375"/>
                          <a:chOff x="0" y="0"/>
                          <a:chExt cx="4476750" cy="2619375"/>
                        </a:xfrm>
                      </wpg:grpSpPr>
                      <wpg:grpSp>
                        <wpg:cNvPr id="38" name="Groupe 38"/>
                        <wpg:cNvGrpSpPr/>
                        <wpg:grpSpPr>
                          <a:xfrm>
                            <a:off x="0" y="161925"/>
                            <a:ext cx="4476750" cy="2457450"/>
                            <a:chOff x="0" y="0"/>
                            <a:chExt cx="4476750" cy="2457450"/>
                          </a:xfrm>
                        </wpg:grpSpPr>
                        <wpg:grpSp>
                          <wpg:cNvPr id="36" name="Groupe 36"/>
                          <wpg:cNvGrpSpPr/>
                          <wpg:grpSpPr>
                            <a:xfrm>
                              <a:off x="0" y="0"/>
                              <a:ext cx="4476750" cy="2457450"/>
                              <a:chOff x="0" y="0"/>
                              <a:chExt cx="4476750" cy="2457450"/>
                            </a:xfrm>
                          </wpg:grpSpPr>
                          <wpg:grpSp>
                            <wpg:cNvPr id="22" name="Groupe 22"/>
                            <wpg:cNvGrpSpPr/>
                            <wpg:grpSpPr>
                              <a:xfrm>
                                <a:off x="0" y="0"/>
                                <a:ext cx="4476750" cy="2457450"/>
                                <a:chOff x="0" y="0"/>
                                <a:chExt cx="4105275" cy="245745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3" name="Image 23" descr="C:\Users\youcef\Desktop\@\س2\FB_IMG_1708151756230.jpg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5457" t="13905" r="35013" b="63077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4105275" cy="24574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wpg:grpSp>
                              <wpg:cNvPr id="24" name="Groupe 24"/>
                              <wpg:cNvGrpSpPr/>
                              <wpg:grpSpPr>
                                <a:xfrm>
                                  <a:off x="360446" y="247650"/>
                                  <a:ext cx="3115936" cy="1990725"/>
                                  <a:chOff x="179471" y="0"/>
                                  <a:chExt cx="3115936" cy="1990725"/>
                                </a:xfrm>
                              </wpg:grpSpPr>
                              <wps:wsp>
                                <wps:cNvPr id="25" name="Rectangle 25"/>
                                <wps:cNvSpPr/>
                                <wps:spPr>
                                  <a:xfrm>
                                    <a:off x="590550" y="1724025"/>
                                    <a:ext cx="2704857" cy="2667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12700" cap="flat" cmpd="sng" algn="ctr">
                                    <a:noFill/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B805B5" w:rsidRDefault="00B805B5" w:rsidP="007F5694">
                                      <w:r>
                                        <w:t xml:space="preserve"> </w:t>
                                      </w:r>
                                      <w:r w:rsidR="007F5694">
                                        <w:t xml:space="preserve">  10</w:t>
                                      </w:r>
                                      <w:r>
                                        <w:t xml:space="preserve">  </w:t>
                                      </w:r>
                                      <w:r w:rsidR="007F5694">
                                        <w:t xml:space="preserve">  20</w:t>
                                      </w:r>
                                      <w:r>
                                        <w:t xml:space="preserve"> </w:t>
                                      </w:r>
                                      <w:r w:rsidR="007F5694">
                                        <w:t xml:space="preserve">  </w:t>
                                      </w:r>
                                      <w:r w:rsidR="0067463B">
                                        <w:t xml:space="preserve">   </w:t>
                                      </w:r>
                                      <w:r w:rsidR="007F5694">
                                        <w:t>30</w:t>
                                      </w:r>
                                      <w:r>
                                        <w:t xml:space="preserve">    </w:t>
                                      </w:r>
                                      <w:r w:rsidR="007F5694">
                                        <w:t>40</w:t>
                                      </w:r>
                                      <w:r>
                                        <w:t xml:space="preserve">    </w:t>
                                      </w:r>
                                      <w:r w:rsidR="007F5694">
                                        <w:t>50</w:t>
                                      </w:r>
                                      <w:r>
                                        <w:t xml:space="preserve">  </w:t>
                                      </w:r>
                                      <w:r w:rsidR="0067463B">
                                        <w:t xml:space="preserve"> </w:t>
                                      </w:r>
                                      <w:r>
                                        <w:t xml:space="preserve"> </w:t>
                                      </w:r>
                                      <w:r w:rsidR="007F5694">
                                        <w:t>60</w:t>
                                      </w:r>
                                      <w:r>
                                        <w:t xml:space="preserve">    </w:t>
                                      </w:r>
                                      <w:r w:rsidR="0067463B">
                                        <w:t xml:space="preserve"> </w:t>
                                      </w:r>
                                      <w:r w:rsidR="007F5694">
                                        <w:t>70</w:t>
                                      </w:r>
                                      <w:r>
                                        <w:t xml:space="preserve">   </w:t>
                                      </w:r>
                                      <w:r w:rsidR="0067463B">
                                        <w:t xml:space="preserve"> </w:t>
                                      </w:r>
                                      <w:r w:rsidR="007F5694">
                                        <w:t>80</w:t>
                                      </w:r>
                                      <w:r>
                                        <w:t xml:space="preserve">   </w:t>
                                      </w:r>
                                      <w:r w:rsidR="0067463B">
                                        <w:t xml:space="preserve"> </w:t>
                                      </w:r>
                                      <w:r>
                                        <w:t xml:space="preserve"> </w:t>
                                      </w:r>
                                      <w:r w:rsidR="007F5694">
                                        <w:t>90</w:t>
                                      </w:r>
                                      <w:r>
                                        <w:t xml:space="preserve">  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6" name="Rectangle 26"/>
                                <wps:cNvSpPr/>
                                <wps:spPr>
                                  <a:xfrm>
                                    <a:off x="220818" y="0"/>
                                    <a:ext cx="330128" cy="23812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noFill/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B805B5" w:rsidRDefault="0067463B" w:rsidP="00B805B5">
                                      <w:pPr>
                                        <w:jc w:val="center"/>
                                      </w:pPr>
                                      <w:r>
                                        <w:t>8</w:t>
                                      </w:r>
                                      <w:r w:rsidR="00B805B5">
                                        <w:t>0</w:t>
                                      </w:r>
                                    </w:p>
                                    <w:p w:rsidR="00B805B5" w:rsidRDefault="00B805B5" w:rsidP="00B805B5">
                                      <w:pPr>
                                        <w:jc w:val="center"/>
                                      </w:pPr>
                                    </w:p>
                                    <w:p w:rsidR="00B805B5" w:rsidRDefault="00B805B5" w:rsidP="00B805B5">
                                      <w:pPr>
                                        <w:jc w:val="center"/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7" name="Rectangle 27"/>
                                <wps:cNvSpPr/>
                                <wps:spPr>
                                  <a:xfrm>
                                    <a:off x="179471" y="400050"/>
                                    <a:ext cx="371475" cy="23812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noFill/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B805B5" w:rsidRDefault="0067463B" w:rsidP="00B805B5">
                                      <w:pPr>
                                        <w:jc w:val="center"/>
                                      </w:pPr>
                                      <w:r>
                                        <w:t>6</w:t>
                                      </w:r>
                                      <w:r w:rsidR="00B805B5">
                                        <w:t>0</w:t>
                                      </w:r>
                                    </w:p>
                                    <w:p w:rsidR="00B805B5" w:rsidRDefault="00B805B5" w:rsidP="00B805B5">
                                      <w:pPr>
                                        <w:jc w:val="center"/>
                                      </w:pPr>
                                    </w:p>
                                    <w:p w:rsidR="00B805B5" w:rsidRDefault="00B805B5" w:rsidP="00B805B5">
                                      <w:pPr>
                                        <w:jc w:val="center"/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8" name="Rectangle 28"/>
                                <wps:cNvSpPr/>
                                <wps:spPr>
                                  <a:xfrm>
                                    <a:off x="179471" y="781050"/>
                                    <a:ext cx="371475" cy="23812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noFill/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B805B5" w:rsidRDefault="0067463B" w:rsidP="00B805B5">
                                      <w:pPr>
                                        <w:jc w:val="center"/>
                                      </w:pPr>
                                      <w:r>
                                        <w:t>4</w:t>
                                      </w:r>
                                      <w:r w:rsidR="00B805B5">
                                        <w:t>0</w:t>
                                      </w:r>
                                    </w:p>
                                    <w:p w:rsidR="00B805B5" w:rsidRDefault="00B805B5" w:rsidP="00B805B5">
                                      <w:pPr>
                                        <w:jc w:val="center"/>
                                      </w:pPr>
                                    </w:p>
                                    <w:p w:rsidR="00B805B5" w:rsidRDefault="00B805B5" w:rsidP="00B805B5">
                                      <w:pPr>
                                        <w:jc w:val="center"/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9" name="Rectangle 29"/>
                                <wps:cNvSpPr/>
                                <wps:spPr>
                                  <a:xfrm>
                                    <a:off x="179471" y="1219200"/>
                                    <a:ext cx="371475" cy="23812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noFill/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B805B5" w:rsidRDefault="0067463B" w:rsidP="00B805B5">
                                      <w:pPr>
                                        <w:jc w:val="center"/>
                                      </w:pPr>
                                      <w:r>
                                        <w:t>2</w:t>
                                      </w:r>
                                      <w:r w:rsidR="00B805B5">
                                        <w:t>0</w:t>
                                      </w:r>
                                    </w:p>
                                    <w:p w:rsidR="00B805B5" w:rsidRDefault="00B805B5" w:rsidP="00B805B5">
                                      <w:pPr>
                                        <w:jc w:val="center"/>
                                      </w:pPr>
                                    </w:p>
                                    <w:p w:rsidR="00B805B5" w:rsidRDefault="00B805B5" w:rsidP="00B805B5">
                                      <w:pPr>
                                        <w:jc w:val="center"/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30" name="Rectangle 30"/>
                                <wps:cNvSpPr/>
                                <wps:spPr>
                                  <a:xfrm>
                                    <a:off x="179471" y="1571625"/>
                                    <a:ext cx="371475" cy="23812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noFill/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B805B5" w:rsidRDefault="00B805B5" w:rsidP="00B805B5">
                                      <w:pPr>
                                        <w:jc w:val="center"/>
                                      </w:pPr>
                                      <w:r>
                                        <w:t>0</w:t>
                                      </w:r>
                                    </w:p>
                                    <w:p w:rsidR="00B805B5" w:rsidRDefault="00B805B5" w:rsidP="00B805B5">
                                      <w:pPr>
                                        <w:jc w:val="center"/>
                                      </w:pPr>
                                    </w:p>
                                    <w:p w:rsidR="00B805B5" w:rsidRDefault="00B805B5" w:rsidP="00B805B5">
                                      <w:pPr>
                                        <w:jc w:val="center"/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grpSp>
                          <wps:wsp>
                            <wps:cNvPr id="34" name="Rectangle 34"/>
                            <wps:cNvSpPr/>
                            <wps:spPr>
                              <a:xfrm>
                                <a:off x="0" y="247650"/>
                                <a:ext cx="438150" cy="2381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5" name="Rectangle 35"/>
                            <wps:cNvSpPr/>
                            <wps:spPr>
                              <a:xfrm>
                                <a:off x="2295525" y="2162175"/>
                                <a:ext cx="866775" cy="1619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37" name="Rectangle 37"/>
                          <wps:cNvSpPr/>
                          <wps:spPr>
                            <a:xfrm>
                              <a:off x="3162300" y="247650"/>
                              <a:ext cx="1219200" cy="781050"/>
                            </a:xfrm>
                            <a:prstGeom prst="rect">
                              <a:avLst/>
                            </a:prstGeom>
                            <a:ln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473A66" w:rsidRPr="00473A66" w:rsidRDefault="00473A66" w:rsidP="00473A66">
                                <w:pPr>
                                  <w:jc w:val="center"/>
                                  <w:rPr>
                                    <w:rFonts w:ascii="29LT Azer" w:hAnsi="29LT Azer" w:cs="29LT Azer"/>
                                    <w:sz w:val="28"/>
                                    <w:szCs w:val="28"/>
                                    <w:lang w:bidi="ar-DZ"/>
                                  </w:rPr>
                                </w:pPr>
                                <w:r w:rsidRPr="00473A66">
                                  <w:rPr>
                                    <w:rFonts w:ascii="29LT Azer" w:hAnsi="29LT Azer" w:cs="29LT Azer"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>الوثيقة 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39" name="Rectangle 39"/>
                        <wps:cNvSpPr/>
                        <wps:spPr>
                          <a:xfrm>
                            <a:off x="476250" y="0"/>
                            <a:ext cx="762000" cy="3240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460B4" w:rsidRDefault="00D460B4" w:rsidP="00D460B4">
                              <w:pPr>
                                <w:jc w:val="center"/>
                              </w:pPr>
                              <w:r>
                                <w:t>V (Km/h)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e 40" o:spid="_x0000_s1045" style="position:absolute;left:0;text-align:left;margin-left:118.65pt;margin-top:13.5pt;width:352.5pt;height:206.25pt;z-index:251684864" coordsize="44767,2619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">
                <v:group id="Groupe 38" o:spid="_x0000_s1046" style="position:absolute;top:1619;width:44767;height:24574" coordsize="44767,2457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Fj+knzCAAAA2wAAAA8A&#10;AAAAAAAAAAAAAAAAqgIAAGRycy9kb3ducmV2LnhtbFBLBQYAAAAABAAEAPoAAACZAwAAAAA=&#10;">
                  <v:group id="Groupe 36" o:spid="_x0000_s1047" style="position:absolute;width:44767;height:24574" coordsize="44767,2457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i2jlcQAAADbAAAA&#10;DwAAAAAAAAAAAAAAAACqAgAAZHJzL2Rvd25yZXYueG1sUEsFBgAAAAAEAAQA+gAAAJsDAAAAAA==&#10;">
                    <v:group id="Groupe 22" o:spid="_x0000_s1048" style="position:absolute;width:44767;height:24574" coordsize="41052,2457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8zzNLwwAAANsAAAAP&#10;AAAAAAAAAAAAAAAAAKoCAABkcnMvZG93bnJldi54bWxQSwUGAAAAAAQABAD6AAAAmgMAAAAA&#10;">
                      <v:shape id="Image 23" o:spid="_x0000_s1049" type="#_x0000_t75" style="position:absolute;width:41052;height:2457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">
                        <v:imagedata r:id="rId14" o:title="FB_IMG_1708151756230" croptop="9113f" cropbottom="41338f" cropleft="3576f" cropright="22946f"/>
                        <v:path arrowok="t"/>
                      </v:shape>
                      <v:group id="Groupe 24" o:spid="_x0000_s1050" style="position:absolute;left:3604;top:2476;width:31159;height:19907" coordorigin="1794" coordsize="31159,1990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GoOpMQAAADb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aMx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XGoOpMQAAADbAAAA&#10;DwAAAAAAAAAAAAAAAACqAgAAZHJzL2Rvd25yZXYueG1sUEsFBgAAAAAEAAQA+gAAAJsDAAAAAA==&#10;">
                        <v:rect id="Rectangle 25" o:spid="_x0000_s1051" style="position:absolute;left:5905;top:17240;width:27049;height:266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s99TcMA&#10;AADbAAAADwAAAGRycy9kb3ducmV2LnhtbESPT2sCMRTE7wW/Q3iCt5pVsMhqFBWkLR5K/XN/Js/d&#10;xc3LksTd9ds3hUKPw8z8hlmue1uLlnyoHCuYjDMQxNqZigsF59P+dQ4iRGSDtWNS8KQA69XgZYm5&#10;cR1/U3uMhUgQDjkqKGNscimDLsliGLuGOHk35y3GJH0hjccuwW0tp1n2Ji1WnBZKbGhXkr4fH1bB&#10;xd22ndVX/myfX9Xj/eC1nh+UGg37zQJEpD7+h//aH0bBdAa/X9IPkK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s99TcMAAADbAAAADwAAAAAAAAAAAAAAAACYAgAAZHJzL2Rv&#10;d25yZXYueG1sUEsFBgAAAAAEAAQA9QAAAIgDAAAAAA==&#10;" filled="f" stroked="f" strokeweight="1pt">
                          <v:textbox>
                            <w:txbxContent>
                              <w:p w:rsidR="00B805B5" w:rsidRDefault="00B805B5" w:rsidP="007F5694">
                                <w:r>
                                  <w:t xml:space="preserve"> </w:t>
                                </w:r>
                                <w:r w:rsidR="007F5694">
                                  <w:t xml:space="preserve">  10</w:t>
                                </w:r>
                                <w:r>
                                  <w:t xml:space="preserve">  </w:t>
                                </w:r>
                                <w:r w:rsidR="007F5694">
                                  <w:t xml:space="preserve">  20</w:t>
                                </w:r>
                                <w:r>
                                  <w:t xml:space="preserve"> </w:t>
                                </w:r>
                                <w:r w:rsidR="007F5694">
                                  <w:t xml:space="preserve">  </w:t>
                                </w:r>
                                <w:r w:rsidR="0067463B">
                                  <w:t xml:space="preserve">   </w:t>
                                </w:r>
                                <w:r w:rsidR="007F5694">
                                  <w:t>30</w:t>
                                </w:r>
                                <w:r>
                                  <w:t xml:space="preserve">    </w:t>
                                </w:r>
                                <w:r w:rsidR="007F5694">
                                  <w:t>40</w:t>
                                </w:r>
                                <w:r>
                                  <w:t xml:space="preserve">    </w:t>
                                </w:r>
                                <w:r w:rsidR="007F5694">
                                  <w:t>50</w:t>
                                </w:r>
                                <w:r>
                                  <w:t xml:space="preserve">  </w:t>
                                </w:r>
                                <w:r w:rsidR="0067463B">
                                  <w:t xml:space="preserve"> </w:t>
                                </w:r>
                                <w:r>
                                  <w:t xml:space="preserve"> </w:t>
                                </w:r>
                                <w:r w:rsidR="007F5694">
                                  <w:t>60</w:t>
                                </w:r>
                                <w:r>
                                  <w:t xml:space="preserve">    </w:t>
                                </w:r>
                                <w:r w:rsidR="0067463B">
                                  <w:t xml:space="preserve"> </w:t>
                                </w:r>
                                <w:r w:rsidR="007F5694">
                                  <w:t>70</w:t>
                                </w:r>
                                <w:r>
                                  <w:t xml:space="preserve">   </w:t>
                                </w:r>
                                <w:r w:rsidR="0067463B">
                                  <w:t xml:space="preserve"> </w:t>
                                </w:r>
                                <w:r w:rsidR="007F5694">
                                  <w:t>80</w:t>
                                </w:r>
                                <w:r>
                                  <w:t xml:space="preserve">   </w:t>
                                </w:r>
                                <w:r w:rsidR="0067463B">
                                  <w:t xml:space="preserve"> </w:t>
                                </w:r>
                                <w:r>
                                  <w:t xml:space="preserve"> </w:t>
                                </w:r>
                                <w:r w:rsidR="007F5694">
                                  <w:t>90</w:t>
                                </w:r>
                                <w:r>
                                  <w:t xml:space="preserve">  </w:t>
                                </w:r>
                              </w:p>
                            </w:txbxContent>
                          </v:textbox>
                        </v:rect>
                        <v:rect id="Rectangle 26" o:spid="_x0000_s1052" style="position:absolute;left:2208;width:3301;height:238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MmKHMMA&#10;AADbAAAADwAAAGRycy9kb3ducmV2LnhtbESPS2sCMRSF90L/Q7gFN6IZXcgwGqVU6msjtQouL5Pr&#10;zNDJTZxEHf+9KRRcHs7j40znranFjRpfWVYwHCQgiHOrKy4UHH6++ikIH5A11pZJwYM8zGdvnSlm&#10;2t75m277UIg4wj5DBWUILpPS5yUZ9APriKN3to3BEGVTSN3gPY6bWo6SZCwNVhwJJTr6LCn/3V9N&#10;hKS7hVstNulyt3X6euxd6JSiUt339mMCIlAbXuH/9lorGI3h70v8AXL2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MmKHMMAAADbAAAADwAAAAAAAAAAAAAAAACYAgAAZHJzL2Rv&#10;d25yZXYueG1sUEsFBgAAAAAEAAQA9QAAAIgDAAAAAA==&#10;" fillcolor="window" stroked="f" strokeweight="1pt">
                          <v:textbox>
                            <w:txbxContent>
                              <w:p w:rsidR="00B805B5" w:rsidRDefault="0067463B" w:rsidP="00B805B5">
                                <w:pPr>
                                  <w:jc w:val="center"/>
                                </w:pPr>
                                <w:r>
                                  <w:t>8</w:t>
                                </w:r>
                                <w:r w:rsidR="00B805B5">
                                  <w:t>0</w:t>
                                </w:r>
                              </w:p>
                              <w:p w:rsidR="00B805B5" w:rsidRDefault="00B805B5" w:rsidP="00B805B5">
                                <w:pPr>
                                  <w:jc w:val="center"/>
                                </w:pPr>
                              </w:p>
                              <w:p w:rsidR="00B805B5" w:rsidRDefault="00B805B5" w:rsidP="00B805B5">
                                <w:pPr>
                                  <w:jc w:val="center"/>
                                </w:pPr>
                              </w:p>
                            </w:txbxContent>
                          </v:textbox>
                        </v:rect>
                        <v:rect id="Rectangle 27" o:spid="_x0000_s1053" style="position:absolute;left:1794;top:4000;width:3715;height:238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4Uvh8UA&#10;AADbAAAADwAAAGRycy9kb3ducmV2LnhtbESPS2vCQBSF90L/w3CFbkQndVFDdAzSoG3dSH2Ay0vm&#10;NgnN3JlmRk3/facgdHk4j4+zyHvTiit1vrGs4GmSgCAurW64UnA8rMcpCB+QNbaWScEPeciXD4MF&#10;Ztre+IOu+1CJOMI+QwV1CC6T0pc1GfQT64ij92k7gyHKrpK6w1scN62cJsmzNNhwJNTo6KWm8mt/&#10;MRGS7gr3Wrynm93W6ctp9E3nFJV6HParOYhAffgP39tvWsF0Bn9f4g+Qy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HhS+HxQAAANsAAAAPAAAAAAAAAAAAAAAAAJgCAABkcnMv&#10;ZG93bnJldi54bWxQSwUGAAAAAAQABAD1AAAAigMAAAAA&#10;" fillcolor="window" stroked="f" strokeweight="1pt">
                          <v:textbox>
                            <w:txbxContent>
                              <w:p w:rsidR="00B805B5" w:rsidRDefault="0067463B" w:rsidP="00B805B5">
                                <w:pPr>
                                  <w:jc w:val="center"/>
                                </w:pPr>
                                <w:r>
                                  <w:t>6</w:t>
                                </w:r>
                                <w:r w:rsidR="00B805B5">
                                  <w:t>0</w:t>
                                </w:r>
                              </w:p>
                              <w:p w:rsidR="00B805B5" w:rsidRDefault="00B805B5" w:rsidP="00B805B5">
                                <w:pPr>
                                  <w:jc w:val="center"/>
                                </w:pPr>
                              </w:p>
                              <w:p w:rsidR="00B805B5" w:rsidRDefault="00B805B5" w:rsidP="00B805B5">
                                <w:pPr>
                                  <w:jc w:val="center"/>
                                </w:pPr>
                              </w:p>
                            </w:txbxContent>
                          </v:textbox>
                        </v:rect>
                        <v:rect id="Rectangle 28" o:spid="_x0000_s1054" style="position:absolute;left:1794;top:7810;width:3715;height:238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hq79cEA&#10;AADbAAAADwAAAGRycy9kb3ducmV2LnhtbERPS2vCQBC+F/wPywi9FN3ooYToKkWxr4v4gh6H7DQJ&#10;zc6u2VXTf985FDx+fO/5snetulIXG88GJuMMFHHpbcOVgeNhM8pBxYRssfVMBn4pwnIxeJhjYf2N&#10;d3Tdp0pJCMcCDdQphULrWNbkMI59IBbu23cOk8Cu0rbDm4S7Vk+z7Fk7bFgaagy0qqn82V+clOTb&#10;dXhbf+Sv289gL6enM33laMzjsH+ZgUrUp7v43/1uDUxlrHyRH6AX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Yau/XBAAAA2wAAAA8AAAAAAAAAAAAAAAAAmAIAAGRycy9kb3du&#10;cmV2LnhtbFBLBQYAAAAABAAEAPUAAACGAwAAAAA=&#10;" fillcolor="window" stroked="f" strokeweight="1pt">
                          <v:textbox>
                            <w:txbxContent>
                              <w:p w:rsidR="00B805B5" w:rsidRDefault="0067463B" w:rsidP="00B805B5">
                                <w:pPr>
                                  <w:jc w:val="center"/>
                                </w:pPr>
                                <w:r>
                                  <w:t>4</w:t>
                                </w:r>
                                <w:r w:rsidR="00B805B5">
                                  <w:t>0</w:t>
                                </w:r>
                              </w:p>
                              <w:p w:rsidR="00B805B5" w:rsidRDefault="00B805B5" w:rsidP="00B805B5">
                                <w:pPr>
                                  <w:jc w:val="center"/>
                                </w:pPr>
                              </w:p>
                              <w:p w:rsidR="00B805B5" w:rsidRDefault="00B805B5" w:rsidP="00B805B5">
                                <w:pPr>
                                  <w:jc w:val="center"/>
                                </w:pPr>
                              </w:p>
                            </w:txbxContent>
                          </v:textbox>
                        </v:rect>
                        <v:rect id="Rectangle 29" o:spid="_x0000_s1055" style="position:absolute;left:1794;top:12192;width:3715;height:238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VYebsUA&#10;AADbAAAADwAAAGRycy9kb3ducmV2LnhtbESPS2vCQBSF90L/w3CFbkQndVHS6BikQdu6kfoAl5fM&#10;bRKauTPNjJr++05BcHk4j48zz3vTigt1vrGs4GmSgCAurW64UnDYr8YpCB+QNbaWScEvecgXD4M5&#10;Ztpe+ZMuu1CJOMI+QwV1CC6T0pc1GfQT64ij92U7gyHKrpK6w2scN62cJsmzNNhwJNTo6LWm8nt3&#10;NhGSbgv3Vnyk6+3G6fNx9EOnFJV6HPbLGYhAfbiHb+13rWD6Av9f4g+Qi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ZVh5uxQAAANsAAAAPAAAAAAAAAAAAAAAAAJgCAABkcnMv&#10;ZG93bnJldi54bWxQSwUGAAAAAAQABAD1AAAAigMAAAAA&#10;" fillcolor="window" stroked="f" strokeweight="1pt">
                          <v:textbox>
                            <w:txbxContent>
                              <w:p w:rsidR="00B805B5" w:rsidRDefault="0067463B" w:rsidP="00B805B5">
                                <w:pPr>
                                  <w:jc w:val="center"/>
                                </w:pPr>
                                <w:r>
                                  <w:t>2</w:t>
                                </w:r>
                                <w:r w:rsidR="00B805B5">
                                  <w:t>0</w:t>
                                </w:r>
                              </w:p>
                              <w:p w:rsidR="00B805B5" w:rsidRDefault="00B805B5" w:rsidP="00B805B5">
                                <w:pPr>
                                  <w:jc w:val="center"/>
                                </w:pPr>
                              </w:p>
                              <w:p w:rsidR="00B805B5" w:rsidRDefault="00B805B5" w:rsidP="00B805B5">
                                <w:pPr>
                                  <w:jc w:val="center"/>
                                </w:pPr>
                              </w:p>
                            </w:txbxContent>
                          </v:textbox>
                        </v:rect>
                        <v:rect id="Rectangle 30" o:spid="_x0000_s1056" style="position:absolute;left:1794;top:15716;width:3715;height:238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bUhLsIA&#10;AADbAAAADwAAAGRycy9kb3ducmV2LnhtbERPTWvCQBC9F/wPywheSt20goTUVUql1XoRtYUeh+w0&#10;Cc3ObrOrpv/eOQgeH+97tuhdq07UxcazgcdxBoq49LbhysDn4e0hBxUTssXWMxn4pwiL+eBuhoX1&#10;Z97RaZ8qJSEcCzRQpxQKrWNZk8M49oFYuB/fOUwCu0rbDs8S7lr9lGVT7bBhaagx0GtN5e/+6KQk&#10;3y7DavmRv283wR6/7v/oO0djRsP+5RlUoj7dxFf32hqYyHr5Ij9Azy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NtSEuwgAAANsAAAAPAAAAAAAAAAAAAAAAAJgCAABkcnMvZG93&#10;bnJldi54bWxQSwUGAAAAAAQABAD1AAAAhwMAAAAA&#10;" fillcolor="window" stroked="f" strokeweight="1pt">
                          <v:textbox>
                            <w:txbxContent>
                              <w:p w:rsidR="00B805B5" w:rsidRDefault="00B805B5" w:rsidP="00B805B5">
                                <w:pPr>
                                  <w:jc w:val="center"/>
                                </w:pPr>
                                <w:r>
                                  <w:t>0</w:t>
                                </w:r>
                              </w:p>
                              <w:p w:rsidR="00B805B5" w:rsidRDefault="00B805B5" w:rsidP="00B805B5">
                                <w:pPr>
                                  <w:jc w:val="center"/>
                                </w:pPr>
                              </w:p>
                              <w:p w:rsidR="00B805B5" w:rsidRDefault="00B805B5" w:rsidP="00B805B5">
                                <w:pPr>
                                  <w:jc w:val="center"/>
                                </w:pPr>
                              </w:p>
                            </w:txbxContent>
                          </v:textbox>
                        </v:rect>
                      </v:group>
                    </v:group>
                    <v:rect id="Rectangle 34" o:spid="_x0000_s1057" style="position:absolute;top:2476;width:4381;height:238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WsFpMMA&#10;AADbAAAADwAAAGRycy9kb3ducmV2LnhtbESPS4vCQBCE7wv+h6EFb+vEt0RHkUVFvfmI5ybTJsFM&#10;TzYzavbf7wgLeyyq6itqvmxMKZ5Uu8Kygl43AkGcWl1wpuBy3nxOQTiPrLG0TAp+yMFy0fqYY6zt&#10;i4/0PPlMBAi7GBXk3lexlC7NyaDr2oo4eDdbG/RB1pnUNb4C3JSyH0VjabDgsJBjRV85pffTwyh4&#10;jCb7dXP93g6SKJkcknK089tKqU67Wc1AeGr8f/ivvdMKBkN4fwk/QC5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WsFpMMAAADbAAAADwAAAAAAAAAAAAAAAACYAgAAZHJzL2Rv&#10;d25yZXYueG1sUEsFBgAAAAAEAAQA9QAAAIgDAAAAAA==&#10;" fillcolor="white [3212]" stroked="f" strokeweight="2pt"/>
                    <v:rect id="Rectangle 35" o:spid="_x0000_s1058" style="position:absolute;left:22955;top:21621;width:8668;height:16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iegP8QA&#10;AADbAAAADwAAAGRycy9kb3ducmV2LnhtbESPQWvCQBSE74L/YXlCb7ppJY2kriLShtRb1Xh+ZF+T&#10;0OzbNLua9N93hUKPw8x8w6y3o2nFjXrXWFbwuIhAEJdWN1wpOJ/e5isQziNrbC2Tgh9ysN1MJ2tM&#10;tR34g25HX4kAYZeigtr7LpXSlTUZdAvbEQfv0/YGfZB9JXWPQ4CbVj5F0bM02HBYqLGjfU3l1/Fq&#10;FFzj5P11vHxnyyIqkkPRxrnPOqUeZuPuBYSn0f+H/9q5VrCM4f4l/AC5+Q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InoD/EAAAA2wAAAA8AAAAAAAAAAAAAAAAAmAIAAGRycy9k&#10;b3ducmV2LnhtbFBLBQYAAAAABAAEAPUAAACJAwAAAAA=&#10;" fillcolor="white [3212]" stroked="f" strokeweight="2pt"/>
                  </v:group>
                  <v:rect id="Rectangle 37" o:spid="_x0000_s1059" style="position:absolute;left:31623;top:2476;width:12192;height:781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k36a8UA&#10;AADbAAAADwAAAGRycy9kb3ducmV2LnhtbESPT2vCQBTE70K/w/IKvenGFqJGVymB0tKejPHg7ZF9&#10;JsHs25Dd5k8/fbdQ8DjMzG+Y3WE0jeipc7VlBctFBIK4sLrmUkF+epuvQTiPrLGxTAomcnDYP8x2&#10;mGg78JH6zJciQNglqKDyvk2kdEVFBt3CtsTBu9rOoA+yK6XucAhw08jnKIqlwZrDQoUtpRUVt+zb&#10;KPiapO/zc7z56dN60tklff+kVKmnx/F1C8LT6O/h//aHVvCygr8v4QfI/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GTfprxQAAANsAAAAPAAAAAAAAAAAAAAAAAJgCAABkcnMv&#10;ZG93bnJldi54bWxQSwUGAAAAAAQABAD1AAAAigMAAAAA&#10;" fillcolor="white [3201]" strokecolor="black [3200]" strokeweight="2pt">
                    <v:textbox>
                      <w:txbxContent>
                        <w:p w:rsidR="00473A66" w:rsidRPr="00473A66" w:rsidRDefault="00473A66" w:rsidP="00473A66">
                          <w:pPr>
                            <w:jc w:val="center"/>
                            <w:rPr>
                              <w:rFonts w:ascii="29LT Azer" w:hAnsi="29LT Azer" w:cs="29LT Azer"/>
                              <w:sz w:val="28"/>
                              <w:szCs w:val="28"/>
                              <w:lang w:bidi="ar-DZ"/>
                            </w:rPr>
                          </w:pPr>
                          <w:r w:rsidRPr="00473A66">
                            <w:rPr>
                              <w:rFonts w:ascii="29LT Azer" w:hAnsi="29LT Azer" w:cs="29LT Azer"/>
                              <w:sz w:val="28"/>
                              <w:szCs w:val="28"/>
                              <w:rtl/>
                              <w:lang w:bidi="ar-DZ"/>
                            </w:rPr>
                            <w:t>الوثيقة 5</w:t>
                          </w:r>
                        </w:p>
                      </w:txbxContent>
                    </v:textbox>
                  </v:rect>
                </v:group>
                <v:rect id="Rectangle 39" o:spid="_x0000_s1060" style="position:absolute;left:4762;width:7620;height:324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2qqOsQA&#10;AADbAAAADwAAAGRycy9kb3ducmV2LnhtbESPQWvCQBSE70L/w/IEb2ajorapq5RSQ/TWtOn5kX1N&#10;QrNvY3bV9N93BaHHYWa+YTa7wbTiQr1rLCuYRTEI4tLqhisFnx/76SMI55E1tpZJwS852G0fRhtM&#10;tL3yO11yX4kAYZeggtr7LpHSlTUZdJHtiIP3bXuDPsi+krrHa4CbVs7jeCUNNhwWauzotabyJz8b&#10;Befl+vA2fJ3SRREX62PRLjOfdkpNxsPLMwhPg/8P39uZVrB4gtuX8APk9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NqqjrEAAAA2wAAAA8AAAAAAAAAAAAAAAAAmAIAAGRycy9k&#10;b3ducmV2LnhtbFBLBQYAAAAABAAEAPUAAACJAwAAAAA=&#10;" fillcolor="white [3212]" stroked="f" strokeweight="2pt">
                  <v:textbox>
                    <w:txbxContent>
                      <w:p w:rsidR="00D460B4" w:rsidRDefault="00D460B4" w:rsidP="00D460B4">
                        <w:pPr>
                          <w:jc w:val="center"/>
                        </w:pPr>
                        <w:r>
                          <w:t>V (Km/h)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765312">
        <w:rPr>
          <w:rFonts w:ascii="29LT Azer" w:hAnsi="29LT Azer" w:cs="29LT Azer" w:hint="cs"/>
          <w:sz w:val="24"/>
          <w:szCs w:val="24"/>
          <w:rtl/>
          <w:lang w:bidi="ar-DZ"/>
        </w:rPr>
        <w:t xml:space="preserve"> يوسف وهو في</w:t>
      </w:r>
      <w:r w:rsidR="00D114B3">
        <w:rPr>
          <w:rFonts w:ascii="29LT Azer" w:hAnsi="29LT Azer" w:cs="29LT Azer" w:hint="cs"/>
          <w:sz w:val="24"/>
          <w:szCs w:val="24"/>
          <w:rtl/>
          <w:lang w:bidi="ar-DZ"/>
        </w:rPr>
        <w:t xml:space="preserve"> الرحلة كان يراقب عداد سرعة </w:t>
      </w:r>
      <w:r w:rsidR="00B53FB2">
        <w:rPr>
          <w:rFonts w:ascii="29LT Azer" w:hAnsi="29LT Azer" w:cs="29LT Azer" w:hint="cs"/>
          <w:sz w:val="24"/>
          <w:szCs w:val="24"/>
          <w:rtl/>
          <w:lang w:bidi="ar-DZ"/>
        </w:rPr>
        <w:t xml:space="preserve">سيارة </w:t>
      </w:r>
      <w:r w:rsidR="00D114B3">
        <w:rPr>
          <w:rFonts w:ascii="29LT Azer" w:hAnsi="29LT Azer" w:cs="29LT Azer" w:hint="cs"/>
          <w:sz w:val="24"/>
          <w:szCs w:val="24"/>
          <w:rtl/>
          <w:lang w:bidi="ar-DZ"/>
        </w:rPr>
        <w:t xml:space="preserve">والده خلال فترة زمنية محددة ثم </w:t>
      </w:r>
      <w:r w:rsidR="00B53FB2">
        <w:rPr>
          <w:rFonts w:ascii="29LT Azer" w:hAnsi="29LT Azer" w:cs="29LT Azer" w:hint="cs"/>
          <w:sz w:val="24"/>
          <w:szCs w:val="24"/>
          <w:rtl/>
          <w:lang w:bidi="ar-DZ"/>
        </w:rPr>
        <w:t>قام ب</w:t>
      </w:r>
      <w:r w:rsidR="00D114B3">
        <w:rPr>
          <w:rFonts w:ascii="29LT Azer" w:hAnsi="29LT Azer" w:cs="29LT Azer" w:hint="cs"/>
          <w:sz w:val="24"/>
          <w:szCs w:val="24"/>
          <w:rtl/>
          <w:lang w:bidi="ar-DZ"/>
        </w:rPr>
        <w:t>رسم المخطط الموضح في الوثيقة (5)</w:t>
      </w:r>
    </w:p>
    <w:p w:rsidR="00B805B5" w:rsidRDefault="00B805B5" w:rsidP="00D114B3">
      <w:pPr>
        <w:bidi/>
        <w:rPr>
          <w:rFonts w:ascii="29LT Azer" w:hAnsi="29LT Azer" w:cs="29LT Azer"/>
          <w:sz w:val="24"/>
          <w:szCs w:val="24"/>
          <w:rtl/>
          <w:lang w:bidi="ar-DZ"/>
        </w:rPr>
      </w:pPr>
    </w:p>
    <w:p w:rsidR="00B805B5" w:rsidRPr="00B805B5" w:rsidRDefault="00B805B5" w:rsidP="00B805B5">
      <w:pPr>
        <w:bidi/>
        <w:rPr>
          <w:rFonts w:ascii="29LT Azer" w:hAnsi="29LT Azer" w:cs="29LT Azer"/>
          <w:sz w:val="24"/>
          <w:szCs w:val="24"/>
          <w:rtl/>
          <w:lang w:bidi="ar-DZ"/>
        </w:rPr>
      </w:pPr>
    </w:p>
    <w:p w:rsidR="00B805B5" w:rsidRPr="00B805B5" w:rsidRDefault="00B805B5" w:rsidP="00B805B5">
      <w:pPr>
        <w:bidi/>
        <w:rPr>
          <w:rFonts w:ascii="29LT Azer" w:hAnsi="29LT Azer" w:cs="29LT Azer"/>
          <w:sz w:val="24"/>
          <w:szCs w:val="24"/>
          <w:rtl/>
          <w:lang w:bidi="ar-DZ"/>
        </w:rPr>
      </w:pPr>
    </w:p>
    <w:p w:rsidR="00B805B5" w:rsidRPr="00B805B5" w:rsidRDefault="00B805B5" w:rsidP="00B805B5">
      <w:pPr>
        <w:bidi/>
        <w:rPr>
          <w:rFonts w:ascii="29LT Azer" w:hAnsi="29LT Azer" w:cs="29LT Azer"/>
          <w:sz w:val="24"/>
          <w:szCs w:val="24"/>
          <w:rtl/>
          <w:lang w:bidi="ar-DZ"/>
        </w:rPr>
      </w:pPr>
    </w:p>
    <w:p w:rsidR="00B805B5" w:rsidRPr="00B805B5" w:rsidRDefault="00B805B5" w:rsidP="00B805B5">
      <w:pPr>
        <w:bidi/>
        <w:rPr>
          <w:rFonts w:ascii="29LT Azer" w:hAnsi="29LT Azer" w:cs="29LT Azer"/>
          <w:sz w:val="24"/>
          <w:szCs w:val="24"/>
          <w:rtl/>
          <w:lang w:bidi="ar-DZ"/>
        </w:rPr>
      </w:pPr>
    </w:p>
    <w:p w:rsidR="00B805B5" w:rsidRPr="00B805B5" w:rsidRDefault="00B805B5" w:rsidP="00B805B5">
      <w:pPr>
        <w:bidi/>
        <w:rPr>
          <w:rFonts w:ascii="29LT Azer" w:hAnsi="29LT Azer" w:cs="29LT Azer"/>
          <w:sz w:val="24"/>
          <w:szCs w:val="24"/>
          <w:rtl/>
          <w:lang w:bidi="ar-DZ"/>
        </w:rPr>
      </w:pPr>
    </w:p>
    <w:p w:rsidR="00B805B5" w:rsidRPr="00B805B5" w:rsidRDefault="00B805B5" w:rsidP="00B805B5">
      <w:pPr>
        <w:bidi/>
        <w:rPr>
          <w:rFonts w:ascii="29LT Azer" w:hAnsi="29LT Azer" w:cs="29LT Azer"/>
          <w:sz w:val="24"/>
          <w:szCs w:val="24"/>
          <w:rtl/>
          <w:lang w:bidi="ar-DZ"/>
        </w:rPr>
      </w:pPr>
    </w:p>
    <w:p w:rsidR="00B805B5" w:rsidRDefault="00B805B5" w:rsidP="00B805B5">
      <w:pPr>
        <w:bidi/>
        <w:rPr>
          <w:rFonts w:ascii="29LT Azer" w:hAnsi="29LT Azer" w:cs="29LT Azer"/>
          <w:sz w:val="24"/>
          <w:szCs w:val="24"/>
          <w:rtl/>
          <w:lang w:bidi="ar-DZ"/>
        </w:rPr>
      </w:pPr>
    </w:p>
    <w:p w:rsidR="00D97AF1" w:rsidRDefault="00D97AF1" w:rsidP="00B805B5">
      <w:pPr>
        <w:bidi/>
        <w:rPr>
          <w:rFonts w:ascii="29LT Azer" w:hAnsi="29LT Azer" w:cs="29LT Azer"/>
          <w:sz w:val="24"/>
          <w:szCs w:val="24"/>
          <w:lang w:bidi="ar-DZ"/>
        </w:rPr>
      </w:pPr>
    </w:p>
    <w:p w:rsidR="00D114B3" w:rsidRDefault="00765312" w:rsidP="00025DDF">
      <w:pPr>
        <w:bidi/>
        <w:rPr>
          <w:rFonts w:ascii="29LT Azer" w:hAnsi="29LT Azer" w:cs="29LT Azer"/>
          <w:sz w:val="24"/>
          <w:szCs w:val="24"/>
          <w:rtl/>
          <w:lang w:bidi="ar-DZ"/>
        </w:rPr>
      </w:pPr>
      <w:r>
        <w:rPr>
          <w:rFonts w:ascii="29LT Azer" w:hAnsi="29LT Azer" w:cs="29LT Azer" w:hint="cs"/>
          <w:sz w:val="24"/>
          <w:szCs w:val="24"/>
          <w:rtl/>
          <w:lang w:bidi="ar-DZ"/>
        </w:rPr>
        <w:t xml:space="preserve">في حين كان </w:t>
      </w:r>
      <w:r w:rsidR="00025DDF">
        <w:rPr>
          <w:rFonts w:ascii="29LT Azer" w:hAnsi="29LT Azer" w:cs="29LT Azer" w:hint="cs"/>
          <w:sz w:val="24"/>
          <w:szCs w:val="24"/>
          <w:rtl/>
          <w:lang w:bidi="ar-DZ"/>
        </w:rPr>
        <w:t xml:space="preserve">أحدهم يصور حركة السيارة بتقنية </w:t>
      </w:r>
      <w:r w:rsidR="00B805B5">
        <w:rPr>
          <w:rFonts w:ascii="29LT Azer" w:hAnsi="29LT Azer" w:cs="29LT Azer" w:hint="cs"/>
          <w:sz w:val="24"/>
          <w:szCs w:val="24"/>
          <w:rtl/>
          <w:lang w:bidi="ar-DZ"/>
        </w:rPr>
        <w:t xml:space="preserve">التصوير المتعاقب خلال نفس الفترة الزمنية </w:t>
      </w:r>
      <w:r w:rsidR="00042CC2">
        <w:rPr>
          <w:rFonts w:ascii="29LT Azer" w:hAnsi="29LT Azer" w:cs="29LT Azer" w:hint="cs"/>
          <w:sz w:val="24"/>
          <w:szCs w:val="24"/>
          <w:rtl/>
          <w:lang w:bidi="ar-DZ"/>
        </w:rPr>
        <w:t>وكانت النتائج موضحة في الوثيقة (6)</w:t>
      </w:r>
    </w:p>
    <w:p w:rsidR="00D51BB7" w:rsidRDefault="003F2454" w:rsidP="00042CC2">
      <w:pPr>
        <w:bidi/>
        <w:rPr>
          <w:rFonts w:ascii="29LT Azer" w:hAnsi="29LT Azer" w:cs="29LT Azer"/>
          <w:sz w:val="24"/>
          <w:szCs w:val="24"/>
          <w:rtl/>
          <w:lang w:bidi="ar-DZ"/>
        </w:rPr>
      </w:pPr>
      <w:r w:rsidRPr="003F2454">
        <w:rPr>
          <w:rFonts w:ascii="Calibri" w:eastAsia="Calibri" w:hAnsi="Calibri" w:cs="Arial"/>
          <w:noProof/>
          <w:lang w:eastAsia="fr-FR"/>
        </w:rPr>
        <w:drawing>
          <wp:anchor distT="0" distB="0" distL="114300" distR="114300" simplePos="0" relativeHeight="251674624" behindDoc="0" locked="0" layoutInCell="1" allowOverlap="1" wp14:anchorId="76BF4A04" wp14:editId="23877032">
            <wp:simplePos x="0" y="0"/>
            <wp:positionH relativeFrom="column">
              <wp:posOffset>1402080</wp:posOffset>
            </wp:positionH>
            <wp:positionV relativeFrom="paragraph">
              <wp:posOffset>44450</wp:posOffset>
            </wp:positionV>
            <wp:extent cx="5008245" cy="1570355"/>
            <wp:effectExtent l="0" t="0" r="1905" b="0"/>
            <wp:wrapSquare wrapText="bothSides"/>
            <wp:docPr id="31" name="Image 31" descr="C:\Users\youcef\Desktop\@\س2\FB_IMG_170815175623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youcef\Desktop\@\س2\FB_IMG_1708151756230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53" t="73256" r="6549" b="7462"/>
                    <a:stretch/>
                  </pic:blipFill>
                  <pic:spPr bwMode="auto">
                    <a:xfrm>
                      <a:off x="0" y="0"/>
                      <a:ext cx="5008245" cy="157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51BB7" w:rsidRPr="00D51BB7" w:rsidRDefault="00473A66" w:rsidP="00D51BB7">
      <w:pPr>
        <w:bidi/>
        <w:rPr>
          <w:rFonts w:ascii="29LT Azer" w:hAnsi="29LT Azer" w:cs="29LT Azer"/>
          <w:sz w:val="24"/>
          <w:szCs w:val="24"/>
          <w:rtl/>
          <w:lang w:bidi="ar-DZ"/>
        </w:rPr>
      </w:pPr>
      <w:r>
        <w:rPr>
          <w:rFonts w:ascii="29LT Azer" w:hAnsi="29LT Azer" w:cs="29LT Azer"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144780</wp:posOffset>
                </wp:positionH>
                <wp:positionV relativeFrom="paragraph">
                  <wp:posOffset>260985</wp:posOffset>
                </wp:positionV>
                <wp:extent cx="1123950" cy="514350"/>
                <wp:effectExtent l="0" t="0" r="19050" b="19050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3950" cy="5143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73A66" w:rsidRPr="00473A66" w:rsidRDefault="00473A66" w:rsidP="00473A66">
                            <w:pPr>
                              <w:jc w:val="center"/>
                              <w:rPr>
                                <w:rFonts w:ascii="29LT Azer" w:hAnsi="29LT Azer" w:cs="29LT Azer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473A66">
                              <w:rPr>
                                <w:rFonts w:ascii="29LT Azer" w:hAnsi="29LT Azer" w:cs="29LT Azer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 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1" o:spid="_x0000_s1061" style="position:absolute;left:0;text-align:left;margin-left:11.4pt;margin-top:20.55pt;width:88.5pt;height:40.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" fillcolor="white [3201]" strokecolor="black [3213]" strokeweight="2pt">
                <v:textbox>
                  <w:txbxContent>
                    <w:p w:rsidR="00473A66" w:rsidRPr="00473A66" w:rsidRDefault="00473A66" w:rsidP="00473A66">
                      <w:pPr>
                        <w:jc w:val="center"/>
                        <w:rPr>
                          <w:rFonts w:ascii="29LT Azer" w:hAnsi="29LT Azer" w:cs="29LT Azer"/>
                          <w:sz w:val="28"/>
                          <w:szCs w:val="28"/>
                          <w:lang w:bidi="ar-DZ"/>
                        </w:rPr>
                      </w:pPr>
                      <w:r w:rsidRPr="00473A66">
                        <w:rPr>
                          <w:rFonts w:ascii="29LT Azer" w:hAnsi="29LT Azer" w:cs="29LT Azer"/>
                          <w:sz w:val="28"/>
                          <w:szCs w:val="28"/>
                          <w:rtl/>
                          <w:lang w:bidi="ar-DZ"/>
                        </w:rPr>
                        <w:t>الوثيقة 6</w:t>
                      </w:r>
                    </w:p>
                  </w:txbxContent>
                </v:textbox>
              </v:rect>
            </w:pict>
          </mc:Fallback>
        </mc:AlternateContent>
      </w:r>
    </w:p>
    <w:p w:rsidR="00D51BB7" w:rsidRPr="00D51BB7" w:rsidRDefault="00D51BB7" w:rsidP="00D51BB7">
      <w:pPr>
        <w:bidi/>
        <w:rPr>
          <w:rFonts w:ascii="29LT Azer" w:hAnsi="29LT Azer" w:cs="29LT Azer"/>
          <w:sz w:val="24"/>
          <w:szCs w:val="24"/>
          <w:rtl/>
          <w:lang w:bidi="ar-DZ"/>
        </w:rPr>
      </w:pPr>
    </w:p>
    <w:p w:rsidR="00D51BB7" w:rsidRPr="00D51BB7" w:rsidRDefault="00D51BB7" w:rsidP="00D51BB7">
      <w:pPr>
        <w:bidi/>
        <w:rPr>
          <w:rFonts w:ascii="29LT Azer" w:hAnsi="29LT Azer" w:cs="29LT Azer"/>
          <w:sz w:val="24"/>
          <w:szCs w:val="24"/>
          <w:rtl/>
          <w:lang w:bidi="ar-DZ"/>
        </w:rPr>
      </w:pPr>
    </w:p>
    <w:p w:rsidR="00D51BB7" w:rsidRPr="00D51BB7" w:rsidRDefault="00D51BB7" w:rsidP="00D51BB7">
      <w:pPr>
        <w:bidi/>
        <w:rPr>
          <w:rFonts w:ascii="29LT Azer" w:hAnsi="29LT Azer" w:cs="29LT Azer"/>
          <w:sz w:val="24"/>
          <w:szCs w:val="24"/>
          <w:rtl/>
          <w:lang w:bidi="ar-DZ"/>
        </w:rPr>
      </w:pPr>
    </w:p>
    <w:p w:rsidR="00935FA9" w:rsidRDefault="00935FA9" w:rsidP="00D51BB7">
      <w:pPr>
        <w:bidi/>
        <w:rPr>
          <w:rFonts w:ascii="29LT Azer" w:hAnsi="29LT Azer" w:cs="29LT Azer"/>
          <w:sz w:val="24"/>
          <w:szCs w:val="24"/>
          <w:rtl/>
          <w:lang w:bidi="ar-DZ"/>
        </w:rPr>
      </w:pPr>
    </w:p>
    <w:p w:rsidR="00D51BB7" w:rsidRDefault="00D97AF1" w:rsidP="00395BB2">
      <w:pPr>
        <w:bidi/>
        <w:rPr>
          <w:rFonts w:ascii="29LT Azer" w:hAnsi="29LT Azer" w:cs="29LT Azer"/>
          <w:sz w:val="24"/>
          <w:szCs w:val="24"/>
          <w:rtl/>
          <w:lang w:bidi="ar-DZ"/>
        </w:rPr>
      </w:pPr>
      <w:r>
        <w:rPr>
          <w:rFonts w:ascii="29LT Azer" w:hAnsi="29LT Azer" w:cs="29LT Azer" w:hint="cs"/>
          <w:sz w:val="24"/>
          <w:szCs w:val="24"/>
          <w:rtl/>
          <w:lang w:bidi="ar-DZ"/>
        </w:rPr>
        <w:t xml:space="preserve">1/ </w:t>
      </w:r>
      <w:r w:rsidR="00935FA9">
        <w:rPr>
          <w:rFonts w:ascii="29LT Azer" w:hAnsi="29LT Azer" w:cs="29LT Azer" w:hint="cs"/>
          <w:sz w:val="24"/>
          <w:szCs w:val="24"/>
          <w:rtl/>
          <w:lang w:bidi="ar-DZ"/>
        </w:rPr>
        <w:t xml:space="preserve">ما هو عدد مراحل </w:t>
      </w:r>
      <w:proofErr w:type="gramStart"/>
      <w:r w:rsidR="00935FA9">
        <w:rPr>
          <w:rFonts w:ascii="29LT Azer" w:hAnsi="29LT Azer" w:cs="29LT Azer" w:hint="cs"/>
          <w:sz w:val="24"/>
          <w:szCs w:val="24"/>
          <w:rtl/>
          <w:lang w:bidi="ar-DZ"/>
        </w:rPr>
        <w:t>الحركة ؟</w:t>
      </w:r>
      <w:proofErr w:type="gramEnd"/>
      <w:r w:rsidR="00935FA9">
        <w:rPr>
          <w:rFonts w:ascii="29LT Azer" w:hAnsi="29LT Azer" w:cs="29LT Azer" w:hint="cs"/>
          <w:sz w:val="24"/>
          <w:szCs w:val="24"/>
          <w:rtl/>
          <w:lang w:bidi="ar-DZ"/>
        </w:rPr>
        <w:t xml:space="preserve"> </w:t>
      </w:r>
      <w:r w:rsidR="00395BB2">
        <w:rPr>
          <w:rFonts w:ascii="29LT Azer" w:hAnsi="29LT Azer" w:cs="29LT Azer" w:hint="cs"/>
          <w:sz w:val="24"/>
          <w:szCs w:val="24"/>
          <w:rtl/>
          <w:lang w:bidi="ar-DZ"/>
        </w:rPr>
        <w:t>(0.5 ن)</w:t>
      </w:r>
    </w:p>
    <w:p w:rsidR="00042CC2" w:rsidRDefault="00D97AF1" w:rsidP="00D51BB7">
      <w:pPr>
        <w:bidi/>
        <w:rPr>
          <w:rFonts w:ascii="29LT Azer" w:hAnsi="29LT Azer" w:cs="29LT Azer"/>
          <w:sz w:val="24"/>
          <w:szCs w:val="24"/>
          <w:rtl/>
          <w:lang w:bidi="ar-DZ"/>
        </w:rPr>
      </w:pPr>
      <w:r>
        <w:rPr>
          <w:rFonts w:ascii="29LT Azer" w:hAnsi="29LT Azer" w:cs="29LT Azer" w:hint="cs"/>
          <w:sz w:val="24"/>
          <w:szCs w:val="24"/>
          <w:rtl/>
          <w:lang w:bidi="ar-DZ"/>
        </w:rPr>
        <w:t xml:space="preserve">2/ </w:t>
      </w:r>
      <w:proofErr w:type="gramStart"/>
      <w:r>
        <w:rPr>
          <w:rFonts w:ascii="29LT Azer" w:hAnsi="29LT Azer" w:cs="29LT Azer" w:hint="cs"/>
          <w:sz w:val="24"/>
          <w:szCs w:val="24"/>
          <w:rtl/>
          <w:lang w:bidi="ar-DZ"/>
        </w:rPr>
        <w:t>أ )</w:t>
      </w:r>
      <w:proofErr w:type="gramEnd"/>
      <w:r>
        <w:rPr>
          <w:rFonts w:ascii="29LT Azer" w:hAnsi="29LT Azer" w:cs="29LT Azer" w:hint="cs"/>
          <w:sz w:val="24"/>
          <w:szCs w:val="24"/>
          <w:rtl/>
          <w:lang w:bidi="ar-DZ"/>
        </w:rPr>
        <w:t xml:space="preserve"> </w:t>
      </w:r>
      <w:r w:rsidR="00D51BB7">
        <w:rPr>
          <w:rFonts w:ascii="29LT Azer" w:hAnsi="29LT Azer" w:cs="29LT Azer" w:hint="cs"/>
          <w:sz w:val="24"/>
          <w:szCs w:val="24"/>
          <w:rtl/>
          <w:lang w:bidi="ar-DZ"/>
        </w:rPr>
        <w:t xml:space="preserve">من خلال الوثيقتين (5) و(6) أكمل ملأ الجدول التالي وذلك بعد إعادة رسمه على ورقة الإجابة </w:t>
      </w:r>
      <w:r w:rsidR="00395BB2">
        <w:rPr>
          <w:rFonts w:ascii="29LT Azer" w:hAnsi="29LT Azer" w:cs="29LT Azer" w:hint="cs"/>
          <w:sz w:val="24"/>
          <w:szCs w:val="24"/>
          <w:rtl/>
          <w:lang w:bidi="ar-DZ"/>
        </w:rPr>
        <w:t>: (4 ن)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1730"/>
        <w:gridCol w:w="1731"/>
        <w:gridCol w:w="1728"/>
        <w:gridCol w:w="1742"/>
        <w:gridCol w:w="1750"/>
        <w:gridCol w:w="1741"/>
      </w:tblGrid>
      <w:tr w:rsidR="00D51BB7" w:rsidTr="000E6648">
        <w:trPr>
          <w:trHeight w:val="528"/>
        </w:trPr>
        <w:tc>
          <w:tcPr>
            <w:tcW w:w="1785" w:type="dxa"/>
          </w:tcPr>
          <w:p w:rsidR="00D51BB7" w:rsidRDefault="00D51BB7" w:rsidP="000E6648">
            <w:pPr>
              <w:bidi/>
              <w:rPr>
                <w:rFonts w:ascii="29LT Azer" w:hAnsi="29LT Azer" w:cs="29LT Azer"/>
                <w:sz w:val="24"/>
                <w:szCs w:val="24"/>
                <w:rtl/>
                <w:lang w:bidi="ar-DZ"/>
              </w:rPr>
            </w:pPr>
            <w:r>
              <w:rPr>
                <w:rFonts w:ascii="29LT Azer" w:hAnsi="29LT Azer" w:cs="29LT Azer" w:hint="cs"/>
                <w:sz w:val="24"/>
                <w:szCs w:val="24"/>
                <w:rtl/>
                <w:lang w:bidi="ar-DZ"/>
              </w:rPr>
              <w:t>المرحلة</w:t>
            </w:r>
            <w:r w:rsidR="00935FA9">
              <w:rPr>
                <w:rFonts w:ascii="29LT Azer" w:hAnsi="29LT Azer" w:cs="29LT Azer" w:hint="cs"/>
                <w:sz w:val="24"/>
                <w:szCs w:val="24"/>
                <w:rtl/>
                <w:lang w:bidi="ar-DZ"/>
              </w:rPr>
              <w:t xml:space="preserve"> </w:t>
            </w:r>
          </w:p>
        </w:tc>
        <w:tc>
          <w:tcPr>
            <w:tcW w:w="1785" w:type="dxa"/>
          </w:tcPr>
          <w:p w:rsidR="00D51BB7" w:rsidRDefault="00D51BB7" w:rsidP="00D51BB7">
            <w:pPr>
              <w:bidi/>
              <w:rPr>
                <w:rFonts w:ascii="29LT Azer" w:hAnsi="29LT Azer" w:cs="29LT Azer"/>
                <w:sz w:val="24"/>
                <w:szCs w:val="24"/>
                <w:rtl/>
                <w:lang w:bidi="ar-DZ"/>
              </w:rPr>
            </w:pPr>
            <w:r>
              <w:rPr>
                <w:rFonts w:ascii="29LT Azer" w:hAnsi="29LT Azer" w:cs="29LT Azer" w:hint="cs"/>
                <w:sz w:val="24"/>
                <w:szCs w:val="24"/>
                <w:rtl/>
                <w:lang w:bidi="ar-DZ"/>
              </w:rPr>
              <w:t>نوع السرعة</w:t>
            </w:r>
          </w:p>
        </w:tc>
        <w:tc>
          <w:tcPr>
            <w:tcW w:w="1786" w:type="dxa"/>
          </w:tcPr>
          <w:p w:rsidR="00D51BB7" w:rsidRDefault="00D51BB7" w:rsidP="00D51BB7">
            <w:pPr>
              <w:bidi/>
              <w:rPr>
                <w:rFonts w:ascii="29LT Azer" w:hAnsi="29LT Azer" w:cs="29LT Azer"/>
                <w:sz w:val="24"/>
                <w:szCs w:val="24"/>
                <w:rtl/>
                <w:lang w:bidi="ar-DZ"/>
              </w:rPr>
            </w:pPr>
            <w:r>
              <w:rPr>
                <w:rFonts w:ascii="29LT Azer" w:hAnsi="29LT Azer" w:cs="29LT Azer" w:hint="cs"/>
                <w:sz w:val="24"/>
                <w:szCs w:val="24"/>
                <w:rtl/>
                <w:lang w:bidi="ar-DZ"/>
              </w:rPr>
              <w:t>طبيعة الحركة</w:t>
            </w:r>
          </w:p>
        </w:tc>
        <w:tc>
          <w:tcPr>
            <w:tcW w:w="1786" w:type="dxa"/>
          </w:tcPr>
          <w:p w:rsidR="00D51BB7" w:rsidRDefault="00D51BB7" w:rsidP="00D51BB7">
            <w:pPr>
              <w:bidi/>
              <w:rPr>
                <w:rFonts w:ascii="29LT Azer" w:hAnsi="29LT Azer" w:cs="29LT Azer"/>
                <w:sz w:val="24"/>
                <w:szCs w:val="24"/>
                <w:rtl/>
                <w:lang w:bidi="ar-DZ"/>
              </w:rPr>
            </w:pPr>
            <w:r>
              <w:rPr>
                <w:rFonts w:ascii="29LT Azer" w:hAnsi="29LT Azer" w:cs="29LT Azer" w:hint="cs"/>
                <w:sz w:val="24"/>
                <w:szCs w:val="24"/>
                <w:rtl/>
                <w:lang w:bidi="ar-DZ"/>
              </w:rPr>
              <w:t>المجال الزمني</w:t>
            </w:r>
          </w:p>
          <w:p w:rsidR="000E6648" w:rsidRDefault="000E6648" w:rsidP="000E6648">
            <w:pPr>
              <w:bidi/>
              <w:rPr>
                <w:rFonts w:ascii="29LT Azer" w:hAnsi="29LT Azer" w:cs="29LT Azer"/>
                <w:sz w:val="24"/>
                <w:szCs w:val="24"/>
                <w:lang w:bidi="ar-DZ"/>
              </w:rPr>
            </w:pPr>
            <w:r>
              <w:rPr>
                <w:rFonts w:ascii="29LT Azer" w:hAnsi="29LT Azer" w:cs="29LT Azer"/>
                <w:sz w:val="24"/>
                <w:szCs w:val="24"/>
                <w:lang w:bidi="ar-DZ"/>
              </w:rPr>
              <w:t xml:space="preserve">(min)      </w:t>
            </w:r>
          </w:p>
        </w:tc>
        <w:tc>
          <w:tcPr>
            <w:tcW w:w="1786" w:type="dxa"/>
          </w:tcPr>
          <w:p w:rsidR="00D51BB7" w:rsidRDefault="00D51BB7" w:rsidP="00D51BB7">
            <w:pPr>
              <w:bidi/>
              <w:rPr>
                <w:rFonts w:ascii="29LT Azer" w:hAnsi="29LT Azer" w:cs="29LT Azer"/>
                <w:sz w:val="24"/>
                <w:szCs w:val="24"/>
                <w:lang w:bidi="ar-DZ"/>
              </w:rPr>
            </w:pPr>
            <w:r>
              <w:rPr>
                <w:rFonts w:ascii="29LT Azer" w:hAnsi="29LT Azer" w:cs="29LT Azer" w:hint="cs"/>
                <w:sz w:val="24"/>
                <w:szCs w:val="24"/>
                <w:rtl/>
                <w:lang w:bidi="ar-DZ"/>
              </w:rPr>
              <w:t>المدة المستغرقة</w:t>
            </w:r>
          </w:p>
          <w:p w:rsidR="000E6648" w:rsidRDefault="000E6648" w:rsidP="000E6648">
            <w:pPr>
              <w:bidi/>
              <w:rPr>
                <w:rFonts w:ascii="29LT Azer" w:hAnsi="29LT Azer" w:cs="29LT Azer"/>
                <w:sz w:val="24"/>
                <w:szCs w:val="24"/>
                <w:rtl/>
                <w:lang w:bidi="ar-DZ"/>
              </w:rPr>
            </w:pPr>
            <w:r>
              <w:rPr>
                <w:rFonts w:ascii="29LT Azer" w:hAnsi="29LT Azer" w:cs="29LT Azer"/>
                <w:sz w:val="24"/>
                <w:szCs w:val="24"/>
                <w:lang w:bidi="ar-DZ"/>
              </w:rPr>
              <w:t xml:space="preserve">(min)         </w:t>
            </w:r>
          </w:p>
        </w:tc>
        <w:tc>
          <w:tcPr>
            <w:tcW w:w="1786" w:type="dxa"/>
          </w:tcPr>
          <w:p w:rsidR="00D51BB7" w:rsidRDefault="00D51BB7" w:rsidP="00D51BB7">
            <w:pPr>
              <w:bidi/>
              <w:rPr>
                <w:rFonts w:ascii="29LT Azer" w:hAnsi="29LT Azer" w:cs="29LT Azer"/>
                <w:sz w:val="24"/>
                <w:szCs w:val="24"/>
                <w:rtl/>
                <w:lang w:bidi="ar-DZ"/>
              </w:rPr>
            </w:pPr>
            <w:r>
              <w:rPr>
                <w:rFonts w:ascii="29LT Azer" w:hAnsi="29LT Azer" w:cs="29LT Azer" w:hint="cs"/>
                <w:sz w:val="24"/>
                <w:szCs w:val="24"/>
                <w:rtl/>
                <w:lang w:bidi="ar-DZ"/>
              </w:rPr>
              <w:t>التصوير المتعاقب المناسب</w:t>
            </w:r>
          </w:p>
        </w:tc>
      </w:tr>
      <w:tr w:rsidR="00D51BB7" w:rsidTr="000E6648">
        <w:trPr>
          <w:trHeight w:val="247"/>
        </w:trPr>
        <w:tc>
          <w:tcPr>
            <w:tcW w:w="1785" w:type="dxa"/>
          </w:tcPr>
          <w:p w:rsidR="00D51BB7" w:rsidRDefault="00D51BB7" w:rsidP="00D51BB7">
            <w:pPr>
              <w:bidi/>
              <w:rPr>
                <w:rFonts w:ascii="29LT Azer" w:hAnsi="29LT Azer" w:cs="29LT Azer"/>
                <w:sz w:val="24"/>
                <w:szCs w:val="24"/>
                <w:rtl/>
                <w:lang w:bidi="ar-DZ"/>
              </w:rPr>
            </w:pPr>
          </w:p>
        </w:tc>
        <w:tc>
          <w:tcPr>
            <w:tcW w:w="1785" w:type="dxa"/>
          </w:tcPr>
          <w:p w:rsidR="00D51BB7" w:rsidRDefault="00D51BB7" w:rsidP="00D51BB7">
            <w:pPr>
              <w:bidi/>
              <w:rPr>
                <w:rFonts w:ascii="29LT Azer" w:hAnsi="29LT Azer" w:cs="29LT Azer"/>
                <w:sz w:val="24"/>
                <w:szCs w:val="24"/>
                <w:rtl/>
                <w:lang w:bidi="ar-DZ"/>
              </w:rPr>
            </w:pPr>
          </w:p>
        </w:tc>
        <w:tc>
          <w:tcPr>
            <w:tcW w:w="1786" w:type="dxa"/>
          </w:tcPr>
          <w:p w:rsidR="00D51BB7" w:rsidRDefault="00D51BB7" w:rsidP="00D51BB7">
            <w:pPr>
              <w:bidi/>
              <w:rPr>
                <w:rFonts w:ascii="29LT Azer" w:hAnsi="29LT Azer" w:cs="29LT Azer"/>
                <w:sz w:val="24"/>
                <w:szCs w:val="24"/>
                <w:rtl/>
                <w:lang w:bidi="ar-DZ"/>
              </w:rPr>
            </w:pPr>
          </w:p>
        </w:tc>
        <w:tc>
          <w:tcPr>
            <w:tcW w:w="1786" w:type="dxa"/>
          </w:tcPr>
          <w:p w:rsidR="00D51BB7" w:rsidRDefault="00D51BB7" w:rsidP="00D51BB7">
            <w:pPr>
              <w:bidi/>
              <w:rPr>
                <w:rFonts w:ascii="29LT Azer" w:hAnsi="29LT Azer" w:cs="29LT Azer"/>
                <w:sz w:val="24"/>
                <w:szCs w:val="24"/>
                <w:rtl/>
                <w:lang w:bidi="ar-DZ"/>
              </w:rPr>
            </w:pPr>
          </w:p>
        </w:tc>
        <w:tc>
          <w:tcPr>
            <w:tcW w:w="1786" w:type="dxa"/>
          </w:tcPr>
          <w:p w:rsidR="00D51BB7" w:rsidRDefault="00D51BB7" w:rsidP="00D51BB7">
            <w:pPr>
              <w:bidi/>
              <w:rPr>
                <w:rFonts w:ascii="29LT Azer" w:hAnsi="29LT Azer" w:cs="29LT Azer"/>
                <w:sz w:val="24"/>
                <w:szCs w:val="24"/>
                <w:rtl/>
                <w:lang w:bidi="ar-DZ"/>
              </w:rPr>
            </w:pPr>
          </w:p>
        </w:tc>
        <w:tc>
          <w:tcPr>
            <w:tcW w:w="1786" w:type="dxa"/>
          </w:tcPr>
          <w:p w:rsidR="00D51BB7" w:rsidRDefault="00D51BB7" w:rsidP="00D51BB7">
            <w:pPr>
              <w:bidi/>
              <w:rPr>
                <w:rFonts w:ascii="29LT Azer" w:hAnsi="29LT Azer" w:cs="29LT Azer"/>
                <w:sz w:val="24"/>
                <w:szCs w:val="24"/>
                <w:rtl/>
                <w:lang w:bidi="ar-DZ"/>
              </w:rPr>
            </w:pPr>
          </w:p>
        </w:tc>
      </w:tr>
      <w:tr w:rsidR="00D51BB7" w:rsidTr="000E6648">
        <w:trPr>
          <w:trHeight w:val="264"/>
        </w:trPr>
        <w:tc>
          <w:tcPr>
            <w:tcW w:w="1785" w:type="dxa"/>
          </w:tcPr>
          <w:p w:rsidR="00D51BB7" w:rsidRDefault="00D51BB7" w:rsidP="00D51BB7">
            <w:pPr>
              <w:bidi/>
              <w:rPr>
                <w:rFonts w:ascii="29LT Azer" w:hAnsi="29LT Azer" w:cs="29LT Azer"/>
                <w:sz w:val="24"/>
                <w:szCs w:val="24"/>
                <w:rtl/>
                <w:lang w:bidi="ar-DZ"/>
              </w:rPr>
            </w:pPr>
          </w:p>
        </w:tc>
        <w:tc>
          <w:tcPr>
            <w:tcW w:w="1785" w:type="dxa"/>
          </w:tcPr>
          <w:p w:rsidR="00D51BB7" w:rsidRDefault="00D51BB7" w:rsidP="00D51BB7">
            <w:pPr>
              <w:bidi/>
              <w:rPr>
                <w:rFonts w:ascii="29LT Azer" w:hAnsi="29LT Azer" w:cs="29LT Azer"/>
                <w:sz w:val="24"/>
                <w:szCs w:val="24"/>
                <w:rtl/>
                <w:lang w:bidi="ar-DZ"/>
              </w:rPr>
            </w:pPr>
          </w:p>
        </w:tc>
        <w:tc>
          <w:tcPr>
            <w:tcW w:w="1786" w:type="dxa"/>
          </w:tcPr>
          <w:p w:rsidR="00D51BB7" w:rsidRDefault="00D51BB7" w:rsidP="00D51BB7">
            <w:pPr>
              <w:bidi/>
              <w:rPr>
                <w:rFonts w:ascii="29LT Azer" w:hAnsi="29LT Azer" w:cs="29LT Azer"/>
                <w:sz w:val="24"/>
                <w:szCs w:val="24"/>
                <w:rtl/>
                <w:lang w:bidi="ar-DZ"/>
              </w:rPr>
            </w:pPr>
          </w:p>
        </w:tc>
        <w:tc>
          <w:tcPr>
            <w:tcW w:w="1786" w:type="dxa"/>
          </w:tcPr>
          <w:p w:rsidR="00D51BB7" w:rsidRDefault="00D51BB7" w:rsidP="00D51BB7">
            <w:pPr>
              <w:bidi/>
              <w:rPr>
                <w:rFonts w:ascii="29LT Azer" w:hAnsi="29LT Azer" w:cs="29LT Azer"/>
                <w:sz w:val="24"/>
                <w:szCs w:val="24"/>
                <w:rtl/>
                <w:lang w:bidi="ar-DZ"/>
              </w:rPr>
            </w:pPr>
          </w:p>
        </w:tc>
        <w:tc>
          <w:tcPr>
            <w:tcW w:w="1786" w:type="dxa"/>
          </w:tcPr>
          <w:p w:rsidR="00D51BB7" w:rsidRDefault="00D51BB7" w:rsidP="00D51BB7">
            <w:pPr>
              <w:bidi/>
              <w:rPr>
                <w:rFonts w:ascii="29LT Azer" w:hAnsi="29LT Azer" w:cs="29LT Azer"/>
                <w:sz w:val="24"/>
                <w:szCs w:val="24"/>
                <w:rtl/>
                <w:lang w:bidi="ar-DZ"/>
              </w:rPr>
            </w:pPr>
          </w:p>
        </w:tc>
        <w:tc>
          <w:tcPr>
            <w:tcW w:w="1786" w:type="dxa"/>
          </w:tcPr>
          <w:p w:rsidR="00D51BB7" w:rsidRDefault="00D51BB7" w:rsidP="00D51BB7">
            <w:pPr>
              <w:bidi/>
              <w:rPr>
                <w:rFonts w:ascii="29LT Azer" w:hAnsi="29LT Azer" w:cs="29LT Azer"/>
                <w:sz w:val="24"/>
                <w:szCs w:val="24"/>
                <w:rtl/>
                <w:lang w:bidi="ar-DZ"/>
              </w:rPr>
            </w:pPr>
          </w:p>
        </w:tc>
      </w:tr>
      <w:tr w:rsidR="00D51BB7" w:rsidTr="000E6648">
        <w:trPr>
          <w:trHeight w:val="264"/>
        </w:trPr>
        <w:tc>
          <w:tcPr>
            <w:tcW w:w="1785" w:type="dxa"/>
          </w:tcPr>
          <w:p w:rsidR="00D51BB7" w:rsidRDefault="00D51BB7" w:rsidP="00D51BB7">
            <w:pPr>
              <w:bidi/>
              <w:rPr>
                <w:rFonts w:ascii="29LT Azer" w:hAnsi="29LT Azer" w:cs="29LT Azer"/>
                <w:sz w:val="24"/>
                <w:szCs w:val="24"/>
                <w:rtl/>
                <w:lang w:bidi="ar-DZ"/>
              </w:rPr>
            </w:pPr>
          </w:p>
        </w:tc>
        <w:tc>
          <w:tcPr>
            <w:tcW w:w="1785" w:type="dxa"/>
          </w:tcPr>
          <w:p w:rsidR="00D51BB7" w:rsidRDefault="00D51BB7" w:rsidP="00D51BB7">
            <w:pPr>
              <w:bidi/>
              <w:rPr>
                <w:rFonts w:ascii="29LT Azer" w:hAnsi="29LT Azer" w:cs="29LT Azer"/>
                <w:sz w:val="24"/>
                <w:szCs w:val="24"/>
                <w:rtl/>
                <w:lang w:bidi="ar-DZ"/>
              </w:rPr>
            </w:pPr>
          </w:p>
        </w:tc>
        <w:tc>
          <w:tcPr>
            <w:tcW w:w="1786" w:type="dxa"/>
          </w:tcPr>
          <w:p w:rsidR="00D51BB7" w:rsidRDefault="00D51BB7" w:rsidP="00D51BB7">
            <w:pPr>
              <w:bidi/>
              <w:rPr>
                <w:rFonts w:ascii="29LT Azer" w:hAnsi="29LT Azer" w:cs="29LT Azer"/>
                <w:sz w:val="24"/>
                <w:szCs w:val="24"/>
                <w:rtl/>
                <w:lang w:bidi="ar-DZ"/>
              </w:rPr>
            </w:pPr>
          </w:p>
        </w:tc>
        <w:tc>
          <w:tcPr>
            <w:tcW w:w="1786" w:type="dxa"/>
          </w:tcPr>
          <w:p w:rsidR="00D51BB7" w:rsidRDefault="00D51BB7" w:rsidP="00D51BB7">
            <w:pPr>
              <w:bidi/>
              <w:rPr>
                <w:rFonts w:ascii="29LT Azer" w:hAnsi="29LT Azer" w:cs="29LT Azer"/>
                <w:sz w:val="24"/>
                <w:szCs w:val="24"/>
                <w:rtl/>
                <w:lang w:bidi="ar-DZ"/>
              </w:rPr>
            </w:pPr>
          </w:p>
        </w:tc>
        <w:tc>
          <w:tcPr>
            <w:tcW w:w="1786" w:type="dxa"/>
          </w:tcPr>
          <w:p w:rsidR="00D51BB7" w:rsidRDefault="00D51BB7" w:rsidP="00D51BB7">
            <w:pPr>
              <w:bidi/>
              <w:rPr>
                <w:rFonts w:ascii="29LT Azer" w:hAnsi="29LT Azer" w:cs="29LT Azer"/>
                <w:sz w:val="24"/>
                <w:szCs w:val="24"/>
                <w:rtl/>
                <w:lang w:bidi="ar-DZ"/>
              </w:rPr>
            </w:pPr>
          </w:p>
        </w:tc>
        <w:tc>
          <w:tcPr>
            <w:tcW w:w="1786" w:type="dxa"/>
          </w:tcPr>
          <w:p w:rsidR="00D51BB7" w:rsidRDefault="00D51BB7" w:rsidP="00D51BB7">
            <w:pPr>
              <w:bidi/>
              <w:rPr>
                <w:rFonts w:ascii="29LT Azer" w:hAnsi="29LT Azer" w:cs="29LT Azer"/>
                <w:sz w:val="24"/>
                <w:szCs w:val="24"/>
                <w:rtl/>
                <w:lang w:bidi="ar-DZ"/>
              </w:rPr>
            </w:pPr>
          </w:p>
        </w:tc>
      </w:tr>
      <w:tr w:rsidR="00D51BB7" w:rsidTr="000E6648">
        <w:trPr>
          <w:trHeight w:val="247"/>
        </w:trPr>
        <w:tc>
          <w:tcPr>
            <w:tcW w:w="1785" w:type="dxa"/>
          </w:tcPr>
          <w:p w:rsidR="00D51BB7" w:rsidRDefault="00D51BB7" w:rsidP="00D51BB7">
            <w:pPr>
              <w:bidi/>
              <w:rPr>
                <w:rFonts w:ascii="29LT Azer" w:hAnsi="29LT Azer" w:cs="29LT Azer"/>
                <w:sz w:val="24"/>
                <w:szCs w:val="24"/>
                <w:rtl/>
                <w:lang w:bidi="ar-DZ"/>
              </w:rPr>
            </w:pPr>
          </w:p>
        </w:tc>
        <w:tc>
          <w:tcPr>
            <w:tcW w:w="1785" w:type="dxa"/>
          </w:tcPr>
          <w:p w:rsidR="00D51BB7" w:rsidRDefault="00D51BB7" w:rsidP="00D51BB7">
            <w:pPr>
              <w:bidi/>
              <w:rPr>
                <w:rFonts w:ascii="29LT Azer" w:hAnsi="29LT Azer" w:cs="29LT Azer"/>
                <w:sz w:val="24"/>
                <w:szCs w:val="24"/>
                <w:rtl/>
                <w:lang w:bidi="ar-DZ"/>
              </w:rPr>
            </w:pPr>
          </w:p>
        </w:tc>
        <w:tc>
          <w:tcPr>
            <w:tcW w:w="1786" w:type="dxa"/>
          </w:tcPr>
          <w:p w:rsidR="00D51BB7" w:rsidRDefault="00D51BB7" w:rsidP="00D51BB7">
            <w:pPr>
              <w:bidi/>
              <w:rPr>
                <w:rFonts w:ascii="29LT Azer" w:hAnsi="29LT Azer" w:cs="29LT Azer"/>
                <w:sz w:val="24"/>
                <w:szCs w:val="24"/>
                <w:rtl/>
                <w:lang w:bidi="ar-DZ"/>
              </w:rPr>
            </w:pPr>
          </w:p>
        </w:tc>
        <w:tc>
          <w:tcPr>
            <w:tcW w:w="1786" w:type="dxa"/>
          </w:tcPr>
          <w:p w:rsidR="00D51BB7" w:rsidRDefault="00D51BB7" w:rsidP="00D51BB7">
            <w:pPr>
              <w:bidi/>
              <w:rPr>
                <w:rFonts w:ascii="29LT Azer" w:hAnsi="29LT Azer" w:cs="29LT Azer"/>
                <w:sz w:val="24"/>
                <w:szCs w:val="24"/>
                <w:rtl/>
                <w:lang w:bidi="ar-DZ"/>
              </w:rPr>
            </w:pPr>
          </w:p>
        </w:tc>
        <w:tc>
          <w:tcPr>
            <w:tcW w:w="1786" w:type="dxa"/>
          </w:tcPr>
          <w:p w:rsidR="00D51BB7" w:rsidRDefault="00D51BB7" w:rsidP="00D51BB7">
            <w:pPr>
              <w:bidi/>
              <w:rPr>
                <w:rFonts w:ascii="29LT Azer" w:hAnsi="29LT Azer" w:cs="29LT Azer"/>
                <w:sz w:val="24"/>
                <w:szCs w:val="24"/>
                <w:rtl/>
                <w:lang w:bidi="ar-DZ"/>
              </w:rPr>
            </w:pPr>
          </w:p>
        </w:tc>
        <w:tc>
          <w:tcPr>
            <w:tcW w:w="1786" w:type="dxa"/>
          </w:tcPr>
          <w:p w:rsidR="00D51BB7" w:rsidRDefault="00D51BB7" w:rsidP="00D51BB7">
            <w:pPr>
              <w:bidi/>
              <w:rPr>
                <w:rFonts w:ascii="29LT Azer" w:hAnsi="29LT Azer" w:cs="29LT Azer"/>
                <w:sz w:val="24"/>
                <w:szCs w:val="24"/>
                <w:rtl/>
                <w:lang w:bidi="ar-DZ"/>
              </w:rPr>
            </w:pPr>
          </w:p>
        </w:tc>
      </w:tr>
    </w:tbl>
    <w:p w:rsidR="00D97AF1" w:rsidRDefault="00D97AF1" w:rsidP="00D51BB7">
      <w:pPr>
        <w:bidi/>
        <w:rPr>
          <w:rFonts w:ascii="29LT Azer" w:hAnsi="29LT Azer" w:cs="29LT Azer"/>
          <w:sz w:val="24"/>
          <w:szCs w:val="24"/>
          <w:rtl/>
          <w:lang w:bidi="ar-DZ"/>
        </w:rPr>
      </w:pPr>
    </w:p>
    <w:p w:rsidR="00D51BB7" w:rsidRDefault="00D97AF1" w:rsidP="00D97AF1">
      <w:pPr>
        <w:bidi/>
        <w:rPr>
          <w:rFonts w:ascii="29LT Azer" w:hAnsi="29LT Azer" w:cs="29LT Azer"/>
          <w:sz w:val="24"/>
          <w:szCs w:val="24"/>
          <w:rtl/>
          <w:lang w:bidi="ar-DZ"/>
        </w:rPr>
      </w:pPr>
      <w:proofErr w:type="gramStart"/>
      <w:r>
        <w:rPr>
          <w:rFonts w:ascii="29LT Azer" w:hAnsi="29LT Azer" w:cs="29LT Azer" w:hint="cs"/>
          <w:sz w:val="24"/>
          <w:szCs w:val="24"/>
          <w:rtl/>
          <w:lang w:bidi="ar-DZ"/>
        </w:rPr>
        <w:t>ب )</w:t>
      </w:r>
      <w:proofErr w:type="gramEnd"/>
      <w:r>
        <w:rPr>
          <w:rFonts w:ascii="29LT Azer" w:hAnsi="29LT Azer" w:cs="29LT Azer" w:hint="cs"/>
          <w:sz w:val="24"/>
          <w:szCs w:val="24"/>
          <w:rtl/>
          <w:lang w:bidi="ar-DZ"/>
        </w:rPr>
        <w:t xml:space="preserve"> </w:t>
      </w:r>
      <w:r w:rsidR="00935FA9">
        <w:rPr>
          <w:rFonts w:ascii="29LT Azer" w:hAnsi="29LT Azer" w:cs="29LT Azer" w:hint="cs"/>
          <w:sz w:val="24"/>
          <w:szCs w:val="24"/>
          <w:rtl/>
          <w:lang w:bidi="ar-DZ"/>
        </w:rPr>
        <w:t>حدد السرعة الموافقة للحظات الزمنية التالية :</w:t>
      </w:r>
      <w:r w:rsidRPr="00473A66">
        <w:rPr>
          <w:rFonts w:ascii="29LT Azer" w:hAnsi="29LT Azer" w:cs="29LT Azer"/>
          <w:sz w:val="28"/>
          <w:szCs w:val="28"/>
          <w:lang w:bidi="ar-DZ"/>
        </w:rPr>
        <w:t>10 S</w:t>
      </w:r>
      <w:r w:rsidRPr="00473A66">
        <w:rPr>
          <w:rFonts w:ascii="29LT Azer" w:hAnsi="29LT Azer" w:cs="29LT Azer" w:hint="cs"/>
          <w:sz w:val="28"/>
          <w:szCs w:val="28"/>
          <w:rtl/>
          <w:lang w:bidi="ar-DZ"/>
        </w:rPr>
        <w:t xml:space="preserve"> ، </w:t>
      </w:r>
      <w:r w:rsidRPr="00473A66">
        <w:rPr>
          <w:rFonts w:ascii="29LT Azer" w:hAnsi="29LT Azer" w:cs="29LT Azer"/>
          <w:sz w:val="28"/>
          <w:szCs w:val="28"/>
          <w:lang w:bidi="ar-DZ"/>
        </w:rPr>
        <w:t xml:space="preserve">70  S </w:t>
      </w:r>
      <w:r w:rsidRPr="00473A66">
        <w:rPr>
          <w:rFonts w:ascii="29LT Azer" w:hAnsi="29LT Azer" w:cs="29LT Azer" w:hint="cs"/>
          <w:sz w:val="28"/>
          <w:szCs w:val="28"/>
          <w:rtl/>
          <w:lang w:bidi="ar-DZ"/>
        </w:rPr>
        <w:t xml:space="preserve">  ،  </w:t>
      </w:r>
      <w:r w:rsidRPr="00473A66">
        <w:rPr>
          <w:rFonts w:ascii="29LT Azer" w:hAnsi="29LT Azer" w:cs="29LT Azer"/>
          <w:sz w:val="28"/>
          <w:szCs w:val="28"/>
          <w:lang w:bidi="ar-DZ"/>
        </w:rPr>
        <w:t>40 S</w:t>
      </w:r>
      <w:r>
        <w:rPr>
          <w:rFonts w:ascii="29LT Azer" w:hAnsi="29LT Azer" w:cs="29LT Azer" w:hint="cs"/>
          <w:sz w:val="24"/>
          <w:szCs w:val="24"/>
          <w:rtl/>
          <w:lang w:bidi="ar-DZ"/>
        </w:rPr>
        <w:t xml:space="preserve"> ؟ </w:t>
      </w:r>
      <w:r w:rsidR="00395BB2">
        <w:rPr>
          <w:rFonts w:ascii="29LT Azer" w:hAnsi="29LT Azer" w:cs="29LT Azer" w:hint="cs"/>
          <w:sz w:val="24"/>
          <w:szCs w:val="24"/>
          <w:rtl/>
          <w:lang w:bidi="ar-DZ"/>
        </w:rPr>
        <w:t xml:space="preserve"> (0.75 </w:t>
      </w:r>
      <w:proofErr w:type="gramStart"/>
      <w:r w:rsidR="00395BB2">
        <w:rPr>
          <w:rFonts w:ascii="29LT Azer" w:hAnsi="29LT Azer" w:cs="29LT Azer" w:hint="cs"/>
          <w:sz w:val="24"/>
          <w:szCs w:val="24"/>
          <w:rtl/>
          <w:lang w:bidi="ar-DZ"/>
        </w:rPr>
        <w:t>ن )</w:t>
      </w:r>
      <w:proofErr w:type="gramEnd"/>
    </w:p>
    <w:p w:rsidR="0067463B" w:rsidRDefault="00D97AF1" w:rsidP="00395BB2">
      <w:pPr>
        <w:bidi/>
        <w:rPr>
          <w:rFonts w:ascii="29LT Azer" w:hAnsi="29LT Azer" w:cs="29LT Azer"/>
          <w:sz w:val="24"/>
          <w:szCs w:val="24"/>
          <w:rtl/>
          <w:lang w:bidi="ar-DZ"/>
        </w:rPr>
      </w:pPr>
      <w:r>
        <w:rPr>
          <w:rFonts w:ascii="29LT Azer" w:hAnsi="29LT Azer" w:cs="29LT Azer" w:hint="cs"/>
          <w:sz w:val="24"/>
          <w:szCs w:val="24"/>
          <w:rtl/>
          <w:lang w:bidi="ar-DZ"/>
        </w:rPr>
        <w:t xml:space="preserve">ج) </w:t>
      </w:r>
      <w:r w:rsidR="0067463B">
        <w:rPr>
          <w:rFonts w:ascii="29LT Azer" w:hAnsi="29LT Azer" w:cs="29LT Azer" w:hint="cs"/>
          <w:sz w:val="24"/>
          <w:szCs w:val="24"/>
          <w:rtl/>
          <w:lang w:bidi="ar-DZ"/>
        </w:rPr>
        <w:t xml:space="preserve">حدد اللحظات الزمنية الموافقة </w:t>
      </w:r>
      <w:proofErr w:type="gramStart"/>
      <w:r w:rsidR="0067463B">
        <w:rPr>
          <w:rFonts w:ascii="29LT Azer" w:hAnsi="29LT Azer" w:cs="29LT Azer" w:hint="cs"/>
          <w:sz w:val="24"/>
          <w:szCs w:val="24"/>
          <w:rtl/>
          <w:lang w:bidi="ar-DZ"/>
        </w:rPr>
        <w:t>للسرعات :</w:t>
      </w:r>
      <w:proofErr w:type="gramEnd"/>
      <w:r>
        <w:rPr>
          <w:rFonts w:ascii="29LT Azer" w:hAnsi="29LT Azer" w:cs="29LT Azer" w:hint="cs"/>
          <w:sz w:val="24"/>
          <w:szCs w:val="24"/>
          <w:rtl/>
          <w:lang w:bidi="ar-DZ"/>
        </w:rPr>
        <w:t xml:space="preserve">  </w:t>
      </w:r>
      <w:r w:rsidRPr="00473A66">
        <w:rPr>
          <w:rFonts w:ascii="29LT Azer" w:hAnsi="29LT Azer" w:cs="29LT Azer"/>
          <w:sz w:val="28"/>
          <w:szCs w:val="28"/>
          <w:lang w:bidi="ar-DZ"/>
        </w:rPr>
        <w:t>h</w:t>
      </w:r>
      <w:r w:rsidR="00395BB2" w:rsidRPr="00473A66">
        <w:rPr>
          <w:rFonts w:ascii="29LT Azer" w:hAnsi="29LT Azer" w:cs="29LT Azer" w:hint="cs"/>
          <w:sz w:val="32"/>
          <w:szCs w:val="32"/>
          <w:rtl/>
          <w:lang w:bidi="ar-DZ"/>
        </w:rPr>
        <w:t xml:space="preserve"> </w:t>
      </w:r>
      <w:r w:rsidRPr="00473A66">
        <w:rPr>
          <w:rFonts w:ascii="29LT Azer" w:hAnsi="29LT Azer" w:cs="29LT Azer"/>
          <w:sz w:val="28"/>
          <w:szCs w:val="28"/>
          <w:lang w:bidi="ar-DZ"/>
        </w:rPr>
        <w:t>20 Km/</w:t>
      </w:r>
      <w:r w:rsidR="00395BB2" w:rsidRPr="00473A66">
        <w:rPr>
          <w:rFonts w:ascii="29LT Azer" w:hAnsi="29LT Azer" w:cs="29LT Azer" w:hint="cs"/>
          <w:sz w:val="28"/>
          <w:szCs w:val="28"/>
          <w:rtl/>
          <w:lang w:bidi="ar-DZ"/>
        </w:rPr>
        <w:t xml:space="preserve">  </w:t>
      </w:r>
      <w:r w:rsidRPr="00473A66">
        <w:rPr>
          <w:rFonts w:ascii="29LT Azer" w:hAnsi="29LT Azer" w:cs="29LT Azer" w:hint="cs"/>
          <w:sz w:val="28"/>
          <w:szCs w:val="28"/>
          <w:rtl/>
          <w:lang w:bidi="ar-DZ"/>
        </w:rPr>
        <w:t xml:space="preserve">، </w:t>
      </w:r>
      <w:r w:rsidRPr="00473A66">
        <w:rPr>
          <w:rFonts w:ascii="29LT Azer" w:hAnsi="29LT Azer" w:cs="29LT Azer"/>
          <w:sz w:val="28"/>
          <w:szCs w:val="28"/>
          <w:lang w:bidi="ar-DZ"/>
        </w:rPr>
        <w:t>60 Km/h</w:t>
      </w:r>
      <w:r w:rsidRPr="00473A66">
        <w:rPr>
          <w:rFonts w:ascii="29LT Azer" w:hAnsi="29LT Azer" w:cs="29LT Azer" w:hint="cs"/>
          <w:sz w:val="28"/>
          <w:szCs w:val="28"/>
          <w:rtl/>
          <w:lang w:bidi="ar-DZ"/>
        </w:rPr>
        <w:t xml:space="preserve">  </w:t>
      </w:r>
      <w:r w:rsidR="0067463B" w:rsidRPr="00473A66">
        <w:rPr>
          <w:rFonts w:ascii="29LT Azer" w:hAnsi="29LT Azer" w:cs="29LT Azer" w:hint="cs"/>
          <w:sz w:val="28"/>
          <w:szCs w:val="28"/>
          <w:rtl/>
          <w:lang w:bidi="ar-DZ"/>
        </w:rPr>
        <w:t xml:space="preserve"> </w:t>
      </w:r>
      <w:r w:rsidR="00395BB2">
        <w:rPr>
          <w:rFonts w:ascii="29LT Azer" w:hAnsi="29LT Azer" w:cs="29LT Azer" w:hint="cs"/>
          <w:sz w:val="24"/>
          <w:szCs w:val="24"/>
          <w:rtl/>
          <w:lang w:bidi="ar-DZ"/>
        </w:rPr>
        <w:t xml:space="preserve">؟ (0.75 </w:t>
      </w:r>
      <w:proofErr w:type="gramStart"/>
      <w:r w:rsidR="00395BB2">
        <w:rPr>
          <w:rFonts w:ascii="29LT Azer" w:hAnsi="29LT Azer" w:cs="29LT Azer" w:hint="cs"/>
          <w:sz w:val="24"/>
          <w:szCs w:val="24"/>
          <w:rtl/>
          <w:lang w:bidi="ar-DZ"/>
        </w:rPr>
        <w:t>ن )</w:t>
      </w:r>
      <w:proofErr w:type="gramEnd"/>
      <w:r w:rsidR="00395BB2">
        <w:rPr>
          <w:rFonts w:ascii="29LT Azer" w:hAnsi="29LT Azer" w:cs="29LT Azer" w:hint="cs"/>
          <w:sz w:val="24"/>
          <w:szCs w:val="24"/>
          <w:rtl/>
          <w:lang w:bidi="ar-DZ"/>
        </w:rPr>
        <w:t xml:space="preserve"> </w:t>
      </w:r>
    </w:p>
    <w:p w:rsidR="00935FA9" w:rsidRDefault="00395BB2" w:rsidP="00395BB2">
      <w:pPr>
        <w:bidi/>
        <w:rPr>
          <w:rFonts w:ascii="29LT Azer" w:hAnsi="29LT Azer" w:cs="29LT Azer"/>
          <w:sz w:val="24"/>
          <w:szCs w:val="24"/>
          <w:rtl/>
          <w:lang w:bidi="ar-DZ"/>
        </w:rPr>
      </w:pPr>
      <w:proofErr w:type="gramStart"/>
      <w:r>
        <w:rPr>
          <w:rFonts w:ascii="29LT Azer" w:hAnsi="29LT Azer" w:cs="29LT Azer" w:hint="cs"/>
          <w:sz w:val="24"/>
          <w:szCs w:val="24"/>
          <w:rtl/>
          <w:lang w:bidi="ar-DZ"/>
        </w:rPr>
        <w:t>د )</w:t>
      </w:r>
      <w:proofErr w:type="gramEnd"/>
      <w:r>
        <w:rPr>
          <w:rFonts w:ascii="29LT Azer" w:hAnsi="29LT Azer" w:cs="29LT Azer" w:hint="cs"/>
          <w:sz w:val="24"/>
          <w:szCs w:val="24"/>
          <w:rtl/>
          <w:lang w:bidi="ar-DZ"/>
        </w:rPr>
        <w:t xml:space="preserve"> </w:t>
      </w:r>
      <w:r w:rsidR="0067463B">
        <w:rPr>
          <w:rFonts w:ascii="29LT Azer" w:hAnsi="29LT Azer" w:cs="29LT Azer" w:hint="cs"/>
          <w:sz w:val="24"/>
          <w:szCs w:val="24"/>
          <w:rtl/>
          <w:lang w:bidi="ar-DZ"/>
        </w:rPr>
        <w:t>ما</w:t>
      </w:r>
      <w:r w:rsidR="00473A66">
        <w:rPr>
          <w:rFonts w:ascii="29LT Azer" w:hAnsi="29LT Azer" w:cs="29LT Azer" w:hint="cs"/>
          <w:sz w:val="24"/>
          <w:szCs w:val="24"/>
          <w:rtl/>
          <w:lang w:bidi="ar-DZ"/>
        </w:rPr>
        <w:t xml:space="preserve"> هي أعلى قيمة تبلغها سرعة السيارة</w:t>
      </w:r>
      <w:r w:rsidR="0067463B">
        <w:rPr>
          <w:rFonts w:ascii="29LT Azer" w:hAnsi="29LT Azer" w:cs="29LT Azer" w:hint="cs"/>
          <w:sz w:val="24"/>
          <w:szCs w:val="24"/>
          <w:rtl/>
          <w:lang w:bidi="ar-DZ"/>
        </w:rPr>
        <w:t xml:space="preserve"> ؟ثم حدد اللحظة الزمنية الموافقة لهذه السرعة ؟</w:t>
      </w:r>
      <w:r w:rsidR="00EA5DA6">
        <w:rPr>
          <w:rFonts w:ascii="29LT Azer" w:hAnsi="29LT Azer" w:cs="29LT Azer" w:hint="cs"/>
          <w:sz w:val="24"/>
          <w:szCs w:val="24"/>
          <w:rtl/>
          <w:lang w:bidi="ar-DZ"/>
        </w:rPr>
        <w:t xml:space="preserve"> </w:t>
      </w:r>
      <w:proofErr w:type="gramStart"/>
      <w:r>
        <w:rPr>
          <w:rFonts w:ascii="29LT Azer" w:hAnsi="29LT Azer" w:cs="29LT Azer" w:hint="cs"/>
          <w:sz w:val="24"/>
          <w:szCs w:val="24"/>
          <w:rtl/>
          <w:lang w:bidi="ar-DZ"/>
        </w:rPr>
        <w:t>( 0.5</w:t>
      </w:r>
      <w:proofErr w:type="gramEnd"/>
      <w:r>
        <w:rPr>
          <w:rFonts w:ascii="29LT Azer" w:hAnsi="29LT Azer" w:cs="29LT Azer" w:hint="cs"/>
          <w:sz w:val="24"/>
          <w:szCs w:val="24"/>
          <w:rtl/>
          <w:lang w:bidi="ar-DZ"/>
        </w:rPr>
        <w:t xml:space="preserve"> ن )</w:t>
      </w:r>
      <w:r w:rsidR="00EA5DA6">
        <w:rPr>
          <w:rFonts w:ascii="29LT Azer" w:hAnsi="29LT Azer" w:cs="29LT Azer" w:hint="cs"/>
          <w:sz w:val="24"/>
          <w:szCs w:val="24"/>
          <w:rtl/>
          <w:lang w:bidi="ar-DZ"/>
        </w:rPr>
        <w:t xml:space="preserve"> </w:t>
      </w:r>
    </w:p>
    <w:p w:rsidR="00EA5DA6" w:rsidRPr="00D51BB7" w:rsidRDefault="00A37309" w:rsidP="00025DDF">
      <w:pPr>
        <w:bidi/>
        <w:rPr>
          <w:rFonts w:ascii="29LT Azer" w:hAnsi="29LT Azer" w:cs="29LT Azer"/>
          <w:sz w:val="24"/>
          <w:szCs w:val="24"/>
          <w:rtl/>
          <w:lang w:bidi="ar-DZ"/>
        </w:rPr>
      </w:pPr>
      <w:r w:rsidRPr="00A37309">
        <w:rPr>
          <w:rFonts w:ascii="Calibri" w:eastAsia="Calibri" w:hAnsi="Calibri" w:cs="Arial"/>
          <w:noProof/>
          <w:lang w:eastAsia="fr-FR"/>
        </w:rPr>
        <w:drawing>
          <wp:anchor distT="0" distB="0" distL="114300" distR="114300" simplePos="0" relativeHeight="251692032" behindDoc="0" locked="0" layoutInCell="1" allowOverlap="1" wp14:anchorId="681DA47D" wp14:editId="543C4EF0">
            <wp:simplePos x="0" y="0"/>
            <wp:positionH relativeFrom="column">
              <wp:posOffset>695452</wp:posOffset>
            </wp:positionH>
            <wp:positionV relativeFrom="paragraph">
              <wp:posOffset>670560</wp:posOffset>
            </wp:positionV>
            <wp:extent cx="810508" cy="540000"/>
            <wp:effectExtent l="0" t="0" r="8890" b="0"/>
            <wp:wrapSquare wrapText="bothSides"/>
            <wp:docPr id="45" name="Image 45" descr="C:\Users\youcef\Downloads\سمايل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youcef\Downloads\سمايل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duotone>
                        <a:prstClr val="black"/>
                        <a:schemeClr val="bg1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0508" cy="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25DDF">
        <w:rPr>
          <w:rFonts w:ascii="29LT Azer" w:hAnsi="29LT Azer" w:cs="29LT Azer"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85E199F" wp14:editId="3D09ABC0">
                <wp:simplePos x="0" y="0"/>
                <wp:positionH relativeFrom="column">
                  <wp:posOffset>144780</wp:posOffset>
                </wp:positionH>
                <wp:positionV relativeFrom="paragraph">
                  <wp:posOffset>287655</wp:posOffset>
                </wp:positionV>
                <wp:extent cx="1952625" cy="571500"/>
                <wp:effectExtent l="0" t="0" r="28575" b="19050"/>
                <wp:wrapNone/>
                <wp:docPr id="42" name="Rectangle à coins arrondis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2625" cy="571500"/>
                        </a:xfrm>
                        <a:prstGeom prst="roundRect">
                          <a:avLst/>
                        </a:prstGeom>
                        <a:ln w="952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25DDF" w:rsidRPr="00025DDF" w:rsidRDefault="00025DDF" w:rsidP="00025DDF">
                            <w:pPr>
                              <w:jc w:val="center"/>
                              <w:rPr>
                                <w:rFonts w:cs="A GOOGLE"/>
                                <w:lang w:bidi="ar-DZ"/>
                              </w:rPr>
                            </w:pPr>
                            <w:r w:rsidRPr="00025DDF">
                              <w:rPr>
                                <w:rFonts w:cs="Times New Roman" w:hint="cs"/>
                                <w:sz w:val="36"/>
                                <w:szCs w:val="36"/>
                                <w:rtl/>
                                <w:lang w:bidi="ar-DZ"/>
                              </w:rPr>
                              <w:t>بالتوفيق للجميع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85E199F" id="Rectangle à coins arrondis 42" o:spid="_x0000_s1062" style="position:absolute;left:0;text-align:left;margin-left:11.4pt;margin-top:22.65pt;width:153.75pt;height:4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" fillcolor="white [3201]" strokecolor="black [3200]">
                <v:textbox>
                  <w:txbxContent>
                    <w:p w:rsidR="00025DDF" w:rsidRPr="00025DDF" w:rsidRDefault="00025DDF" w:rsidP="00025DDF">
                      <w:pPr>
                        <w:jc w:val="center"/>
                        <w:rPr>
                          <w:rFonts w:cs="A GOOGLE"/>
                          <w:lang w:bidi="ar-DZ"/>
                        </w:rPr>
                      </w:pPr>
                      <w:r w:rsidRPr="00025DDF">
                        <w:rPr>
                          <w:rFonts w:cs="Times New Roman" w:hint="cs"/>
                          <w:sz w:val="36"/>
                          <w:szCs w:val="36"/>
                          <w:rtl/>
                          <w:lang w:bidi="ar-DZ"/>
                        </w:rPr>
                        <w:t>بالتوفيق للجميع</w:t>
                      </w:r>
                    </w:p>
                  </w:txbxContent>
                </v:textbox>
              </v:roundrect>
            </w:pict>
          </mc:Fallback>
        </mc:AlternateContent>
      </w:r>
      <w:r w:rsidR="001E67D5">
        <w:rPr>
          <w:rFonts w:ascii="29LT Azer" w:hAnsi="29LT Azer" w:cs="29LT Azer"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70EA710" wp14:editId="482BE123">
                <wp:simplePos x="0" y="0"/>
                <wp:positionH relativeFrom="column">
                  <wp:posOffset>3182620</wp:posOffset>
                </wp:positionH>
                <wp:positionV relativeFrom="paragraph">
                  <wp:posOffset>422910</wp:posOffset>
                </wp:positionV>
                <wp:extent cx="1114425" cy="352425"/>
                <wp:effectExtent l="0" t="0" r="28575" b="28575"/>
                <wp:wrapNone/>
                <wp:docPr id="33" name="Rectangle à coins arrondis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4425" cy="35242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1E67D5" w:rsidRPr="001E67D5" w:rsidRDefault="001E67D5" w:rsidP="001E67D5">
                            <w:pPr>
                              <w:jc w:val="center"/>
                              <w:rPr>
                                <w:rFonts w:ascii="29LT Azer" w:hAnsi="29LT Azer" w:cs="29LT Azer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1E67D5">
                              <w:rPr>
                                <w:rFonts w:ascii="29LT Azer" w:hAnsi="29LT Azer" w:cs="29LT Azer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الصفحة </w:t>
                            </w:r>
                            <w:r>
                              <w:rPr>
                                <w:rFonts w:ascii="29LT Azer" w:hAnsi="29LT Azer" w:cs="29LT Azer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2</w:t>
                            </w:r>
                            <w:r w:rsidRPr="001E67D5">
                              <w:rPr>
                                <w:rFonts w:ascii="29LT Azer" w:hAnsi="29LT Azer" w:cs="29LT Azer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/2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70EA710" id="Rectangle à coins arrondis 33" o:spid="_x0000_s1063" style="position:absolute;left:0;text-align:left;margin-left:250.6pt;margin-top:33.3pt;width:87.75pt;height:27.7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" fillcolor="window" strokecolor="windowText" strokeweight="2pt">
                <v:textbox>
                  <w:txbxContent>
                    <w:p w:rsidR="001E67D5" w:rsidRPr="001E67D5" w:rsidRDefault="001E67D5" w:rsidP="001E67D5">
                      <w:pPr>
                        <w:jc w:val="center"/>
                        <w:rPr>
                          <w:rFonts w:ascii="29LT Azer" w:hAnsi="29LT Azer" w:cs="29LT Azer"/>
                          <w:sz w:val="28"/>
                          <w:szCs w:val="28"/>
                          <w:lang w:bidi="ar-DZ"/>
                        </w:rPr>
                      </w:pPr>
                      <w:r w:rsidRPr="001E67D5">
                        <w:rPr>
                          <w:rFonts w:ascii="29LT Azer" w:hAnsi="29LT Azer" w:cs="29LT Azer"/>
                          <w:sz w:val="28"/>
                          <w:szCs w:val="28"/>
                          <w:rtl/>
                          <w:lang w:bidi="ar-DZ"/>
                        </w:rPr>
                        <w:t xml:space="preserve">الصفحة </w:t>
                      </w:r>
                      <w:r>
                        <w:rPr>
                          <w:rFonts w:ascii="29LT Azer" w:hAnsi="29LT Azer" w:cs="29LT Azer" w:hint="cs"/>
                          <w:sz w:val="28"/>
                          <w:szCs w:val="28"/>
                          <w:rtl/>
                          <w:lang w:bidi="ar-DZ"/>
                        </w:rPr>
                        <w:t>2</w:t>
                      </w:r>
                      <w:r w:rsidRPr="001E67D5">
                        <w:rPr>
                          <w:rFonts w:ascii="29LT Azer" w:hAnsi="29LT Azer" w:cs="29LT Azer"/>
                          <w:sz w:val="28"/>
                          <w:szCs w:val="28"/>
                          <w:rtl/>
                          <w:lang w:bidi="ar-DZ"/>
                        </w:rPr>
                        <w:t>/2</w:t>
                      </w:r>
                    </w:p>
                  </w:txbxContent>
                </v:textbox>
              </v:roundrect>
            </w:pict>
          </mc:Fallback>
        </mc:AlternateContent>
      </w:r>
      <w:proofErr w:type="gramStart"/>
      <w:r w:rsidR="00395BB2">
        <w:rPr>
          <w:rFonts w:ascii="29LT Azer" w:hAnsi="29LT Azer" w:cs="29LT Azer" w:hint="cs"/>
          <w:sz w:val="24"/>
          <w:szCs w:val="24"/>
          <w:rtl/>
          <w:lang w:bidi="ar-DZ"/>
        </w:rPr>
        <w:t>3 )</w:t>
      </w:r>
      <w:proofErr w:type="gramEnd"/>
      <w:r w:rsidR="00395BB2">
        <w:rPr>
          <w:rFonts w:ascii="29LT Azer" w:hAnsi="29LT Azer" w:cs="29LT Azer" w:hint="cs"/>
          <w:sz w:val="24"/>
          <w:szCs w:val="24"/>
          <w:rtl/>
          <w:lang w:bidi="ar-DZ"/>
        </w:rPr>
        <w:t xml:space="preserve"> </w:t>
      </w:r>
      <w:r w:rsidR="00A03487">
        <w:rPr>
          <w:rFonts w:ascii="29LT Azer" w:hAnsi="29LT Azer" w:cs="29LT Azer" w:hint="cs"/>
          <w:sz w:val="24"/>
          <w:szCs w:val="24"/>
          <w:rtl/>
          <w:lang w:bidi="ar-DZ"/>
        </w:rPr>
        <w:t xml:space="preserve">حوادث المرور أصبحت هاجسا يهدد حياتنا قدم </w:t>
      </w:r>
      <w:r w:rsidR="00025DDF">
        <w:rPr>
          <w:rFonts w:ascii="29LT Azer" w:hAnsi="29LT Azer" w:cs="29LT Azer" w:hint="cs"/>
          <w:sz w:val="24"/>
          <w:szCs w:val="24"/>
          <w:rtl/>
          <w:lang w:bidi="ar-DZ"/>
        </w:rPr>
        <w:t xml:space="preserve">بعض النصائح </w:t>
      </w:r>
      <w:r w:rsidR="00A03487">
        <w:rPr>
          <w:rFonts w:ascii="29LT Azer" w:hAnsi="29LT Azer" w:cs="29LT Azer" w:hint="cs"/>
          <w:sz w:val="24"/>
          <w:szCs w:val="24"/>
          <w:rtl/>
          <w:lang w:bidi="ar-DZ"/>
        </w:rPr>
        <w:t xml:space="preserve"> من أجل التقليل من هذه الحوادث أو القضاء عليها نهائيا .</w:t>
      </w:r>
      <w:r w:rsidR="00395BB2">
        <w:rPr>
          <w:rFonts w:ascii="29LT Azer" w:hAnsi="29LT Azer" w:cs="29LT Azer" w:hint="cs"/>
          <w:sz w:val="24"/>
          <w:szCs w:val="24"/>
          <w:rtl/>
          <w:lang w:bidi="ar-DZ"/>
        </w:rPr>
        <w:t xml:space="preserve"> </w:t>
      </w:r>
      <w:r w:rsidR="00025DDF">
        <w:rPr>
          <w:rFonts w:ascii="29LT Azer" w:hAnsi="29LT Azer" w:cs="29LT Azer" w:hint="cs"/>
          <w:sz w:val="24"/>
          <w:szCs w:val="24"/>
          <w:rtl/>
          <w:lang w:bidi="ar-DZ"/>
        </w:rPr>
        <w:t xml:space="preserve">(نصيحتين </w:t>
      </w:r>
      <w:proofErr w:type="gramStart"/>
      <w:r w:rsidR="00025DDF">
        <w:rPr>
          <w:rFonts w:ascii="29LT Azer" w:hAnsi="29LT Azer" w:cs="29LT Azer" w:hint="cs"/>
          <w:sz w:val="24"/>
          <w:szCs w:val="24"/>
          <w:rtl/>
          <w:lang w:bidi="ar-DZ"/>
        </w:rPr>
        <w:t>فقط )</w:t>
      </w:r>
      <w:proofErr w:type="gramEnd"/>
      <w:r w:rsidR="00025DDF">
        <w:rPr>
          <w:rFonts w:ascii="29LT Azer" w:hAnsi="29LT Azer" w:cs="29LT Azer" w:hint="cs"/>
          <w:sz w:val="24"/>
          <w:szCs w:val="24"/>
          <w:rtl/>
          <w:lang w:bidi="ar-DZ"/>
        </w:rPr>
        <w:t xml:space="preserve"> </w:t>
      </w:r>
      <w:r w:rsidR="00395BB2">
        <w:rPr>
          <w:rFonts w:ascii="29LT Azer" w:hAnsi="29LT Azer" w:cs="29LT Azer" w:hint="cs"/>
          <w:sz w:val="24"/>
          <w:szCs w:val="24"/>
          <w:rtl/>
          <w:lang w:bidi="ar-DZ"/>
        </w:rPr>
        <w:t>(0.5 ن )</w:t>
      </w:r>
    </w:p>
    <w:sectPr w:rsidR="00EA5DA6" w:rsidRPr="00D51BB7" w:rsidSect="009669E7">
      <w:pgSz w:w="11906" w:h="16838"/>
      <w:pgMar w:top="567" w:right="737" w:bottom="567" w:left="737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29LT Azer">
    <w:panose1 w:val="00000500000000000000"/>
    <w:charset w:val="00"/>
    <w:family w:val="auto"/>
    <w:pitch w:val="variable"/>
    <w:sig w:usb0="00002007" w:usb1="00000000" w:usb2="00000008" w:usb3="00000000" w:csb0="000000D3" w:csb1="00000000"/>
  </w:font>
  <w:font w:name="A GOOGLE">
    <w:panose1 w:val="020B0600030500050000"/>
    <w:charset w:val="01"/>
    <w:family w:val="swiss"/>
    <w:pitch w:val="variable"/>
    <w:sig w:usb0="80002003" w:usb1="80008000" w:usb2="00000008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A386C8D"/>
    <w:multiLevelType w:val="hybridMultilevel"/>
    <w:tmpl w:val="C166095A"/>
    <w:lvl w:ilvl="0" w:tplc="3C526FE2">
      <w:start w:val="1"/>
      <w:numFmt w:val="arabicAlpha"/>
      <w:lvlText w:val="%1)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55EB5F3A"/>
    <w:multiLevelType w:val="hybridMultilevel"/>
    <w:tmpl w:val="57E66F74"/>
    <w:lvl w:ilvl="0" w:tplc="040C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7CA8"/>
    <w:rsid w:val="00025DDF"/>
    <w:rsid w:val="00042CC2"/>
    <w:rsid w:val="000C1152"/>
    <w:rsid w:val="000E6648"/>
    <w:rsid w:val="00125242"/>
    <w:rsid w:val="00141AA8"/>
    <w:rsid w:val="00163BF2"/>
    <w:rsid w:val="001C5C19"/>
    <w:rsid w:val="001E67D5"/>
    <w:rsid w:val="00221F06"/>
    <w:rsid w:val="0025697A"/>
    <w:rsid w:val="0033313D"/>
    <w:rsid w:val="00395BB2"/>
    <w:rsid w:val="003D5BDE"/>
    <w:rsid w:val="003F2454"/>
    <w:rsid w:val="00416951"/>
    <w:rsid w:val="00446811"/>
    <w:rsid w:val="00473A66"/>
    <w:rsid w:val="005041D2"/>
    <w:rsid w:val="00540DFB"/>
    <w:rsid w:val="005A488B"/>
    <w:rsid w:val="00601370"/>
    <w:rsid w:val="006532AA"/>
    <w:rsid w:val="006606F9"/>
    <w:rsid w:val="0067463B"/>
    <w:rsid w:val="00765312"/>
    <w:rsid w:val="007C4260"/>
    <w:rsid w:val="007F5694"/>
    <w:rsid w:val="00935FA9"/>
    <w:rsid w:val="009669E7"/>
    <w:rsid w:val="009E0DCA"/>
    <w:rsid w:val="00A03487"/>
    <w:rsid w:val="00A37309"/>
    <w:rsid w:val="00A85B79"/>
    <w:rsid w:val="00B37CA8"/>
    <w:rsid w:val="00B53FB2"/>
    <w:rsid w:val="00B805B5"/>
    <w:rsid w:val="00C80618"/>
    <w:rsid w:val="00C86655"/>
    <w:rsid w:val="00CA2BC6"/>
    <w:rsid w:val="00D114B3"/>
    <w:rsid w:val="00D22BEA"/>
    <w:rsid w:val="00D460B4"/>
    <w:rsid w:val="00D51BB7"/>
    <w:rsid w:val="00D97AF1"/>
    <w:rsid w:val="00DB5927"/>
    <w:rsid w:val="00EA5DA6"/>
    <w:rsid w:val="00F05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180E5CA-5802-4BC1-814B-312E49A0C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4Car">
    <w:name w:val="Titre 4 Car"/>
    <w:basedOn w:val="Policepardfaut"/>
    <w:link w:val="Titre4"/>
    <w:uiPriority w:val="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re">
    <w:name w:val="Title"/>
    <w:basedOn w:val="Normal"/>
    <w:next w:val="Normal"/>
    <w:link w:val="TitreC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Emphaseple">
    <w:name w:val="Subtle Emphasis"/>
    <w:basedOn w:val="Policepardfaut"/>
    <w:uiPriority w:val="19"/>
    <w:qFormat/>
    <w:rPr>
      <w:i/>
      <w:iCs/>
      <w:color w:val="808080" w:themeColor="text1" w:themeTint="7F"/>
    </w:rPr>
  </w:style>
  <w:style w:type="character" w:styleId="Accentuation">
    <w:name w:val="Emphasis"/>
    <w:basedOn w:val="Policepardfaut"/>
    <w:uiPriority w:val="20"/>
    <w:qFormat/>
    <w:rPr>
      <w:i/>
      <w:iCs/>
    </w:rPr>
  </w:style>
  <w:style w:type="character" w:styleId="Emphaseintense">
    <w:name w:val="Intense Emphasis"/>
    <w:basedOn w:val="Policepardfaut"/>
    <w:uiPriority w:val="21"/>
    <w:qFormat/>
    <w:rPr>
      <w:b/>
      <w:bCs/>
      <w:i/>
      <w:iCs/>
      <w:color w:val="4F81BD" w:themeColor="accent1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link w:val="CitationCar"/>
    <w:uiPriority w:val="29"/>
    <w:qFormat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Pr>
      <w:b/>
      <w:bCs/>
      <w:smallCaps/>
      <w:spacing w:val="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Pr>
      <w:color w:val="0000FF" w:themeColor="hyperlink"/>
      <w:u w:val="single"/>
    </w:rPr>
  </w:style>
  <w:style w:type="character" w:styleId="Lienhypertextesuivivisit">
    <w:name w:val="FollowedHyperlink"/>
    <w:basedOn w:val="Policepardfaut"/>
    <w:uiPriority w:val="99"/>
    <w:unhideWhenUsed/>
    <w:rPr>
      <w:color w:val="800080" w:themeColor="followedHyperlink"/>
      <w:u w:val="single"/>
    </w:rPr>
  </w:style>
  <w:style w:type="table" w:styleId="Grilledutableau">
    <w:name w:val="Table Grid"/>
    <w:basedOn w:val="TableauNormal"/>
    <w:uiPriority w:val="59"/>
    <w:rsid w:val="005041D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microsoft.com/office/2007/relationships/hdphoto" Target="media/hdphoto2.wdp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microsoft.com/office/2007/relationships/hdphoto" Target="media/hdphoto1.wdp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7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1036\Word%202010%20look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F3C162-3311-4066-A582-868B6AA015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Word 2010 look</Template>
  <TotalTime>1644</TotalTime>
  <Pages>2</Pages>
  <Words>421</Words>
  <Characters>2320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youcef</dc:creator>
  <cp:keywords/>
  <dc:description/>
  <cp:lastModifiedBy>youcef</cp:lastModifiedBy>
  <cp:revision>31</cp:revision>
  <dcterms:created xsi:type="dcterms:W3CDTF">2024-02-13T18:27:00Z</dcterms:created>
  <dcterms:modified xsi:type="dcterms:W3CDTF">2024-02-28T20:02:00Z</dcterms:modified>
</cp:coreProperties>
</file>
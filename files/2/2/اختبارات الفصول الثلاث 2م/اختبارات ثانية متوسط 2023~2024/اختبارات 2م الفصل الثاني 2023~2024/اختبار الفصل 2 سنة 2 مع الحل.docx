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10490" w:type="dxa"/>
        <w:tblInd w:w="-239" w:type="dxa"/>
        <w:tblLook w:val="04A0" w:firstRow="1" w:lastRow="0" w:firstColumn="1" w:lastColumn="0" w:noHBand="0" w:noVBand="1"/>
      </w:tblPr>
      <w:tblGrid>
        <w:gridCol w:w="10490"/>
      </w:tblGrid>
      <w:tr w:rsidR="00990039" w14:paraId="403D6854" w14:textId="77777777" w:rsidTr="00264DCB">
        <w:trPr>
          <w:trHeight w:val="1125"/>
        </w:trPr>
        <w:tc>
          <w:tcPr>
            <w:tcW w:w="10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D05705D" w14:textId="77777777" w:rsidR="00990039" w:rsidRPr="00264DCB" w:rsidRDefault="00990039" w:rsidP="0099003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14:paraId="04B4A217" w14:textId="77777777" w:rsidR="0097023F" w:rsidRPr="00264DCB" w:rsidRDefault="00601C4F" w:rsidP="00830BB3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42B39DBE" wp14:editId="7FB75723">
                      <wp:simplePos x="0" y="0"/>
                      <wp:positionH relativeFrom="column">
                        <wp:posOffset>2647950</wp:posOffset>
                      </wp:positionH>
                      <wp:positionV relativeFrom="paragraph">
                        <wp:posOffset>118745</wp:posOffset>
                      </wp:positionV>
                      <wp:extent cx="828000" cy="828675"/>
                      <wp:effectExtent l="0" t="0" r="10795" b="28575"/>
                      <wp:wrapNone/>
                      <wp:docPr id="190" name="Flowchart: Connector 1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000" cy="8286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98BD04B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190" o:spid="_x0000_s1026" type="#_x0000_t120" style="position:absolute;margin-left:208.5pt;margin-top:9.35pt;width:65.2pt;height:65.25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" fillcolor="white [3212]" strokecolor="#1f4d78 [1604]" strokeweight="1pt">
                      <v:stroke joinstyle="miter"/>
                    </v:shape>
                  </w:pict>
                </mc:Fallback>
              </mc:AlternateContent>
            </w:r>
            <w:r w:rsidR="00990039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متوسطة حمدوش محمد-واد حمليل بالزبوجة        </w:t>
            </w:r>
            <w:r w:rsidR="00264DC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990039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  السنة الدراسية: </w:t>
            </w:r>
            <w:r w:rsidR="00830BB3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2022</w:t>
            </w:r>
            <w:r w:rsidR="00990039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-</w:t>
            </w:r>
            <w:r w:rsidR="00830BB3"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>2023</w:t>
            </w:r>
          </w:p>
          <w:p w14:paraId="20BAFB0A" w14:textId="77777777" w:rsidR="00990039" w:rsidRPr="00264DCB" w:rsidRDefault="00601C4F" w:rsidP="00697983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3796E71B" wp14:editId="332CC75C">
                      <wp:simplePos x="0" y="0"/>
                      <wp:positionH relativeFrom="column">
                        <wp:posOffset>2648585</wp:posOffset>
                      </wp:positionH>
                      <wp:positionV relativeFrom="paragraph">
                        <wp:posOffset>299720</wp:posOffset>
                      </wp:positionV>
                      <wp:extent cx="828000" cy="0"/>
                      <wp:effectExtent l="0" t="0" r="29845" b="19050"/>
                      <wp:wrapNone/>
                      <wp:docPr id="192" name="Straight Connector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28000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663785" id="Straight Connector 192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55pt,23.6pt" to="273.75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" strokecolor="black [3200]">
                      <v:stroke joinstyle="miter"/>
                    </v:line>
                  </w:pict>
                </mc:Fallback>
              </mc:AlternateContent>
            </w:r>
            <w:r>
              <w:rPr>
                <w:rFonts w:ascii="Simplified Arabic" w:hAnsi="Simplified Arabic" w:cs="Simplified Arabic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7E8D203" wp14:editId="19CDA2C5">
                      <wp:simplePos x="0" y="0"/>
                      <wp:positionH relativeFrom="column">
                        <wp:posOffset>2905760</wp:posOffset>
                      </wp:positionH>
                      <wp:positionV relativeFrom="paragraph">
                        <wp:posOffset>252095</wp:posOffset>
                      </wp:positionV>
                      <wp:extent cx="581025" cy="304800"/>
                      <wp:effectExtent l="0" t="0" r="0" b="0"/>
                      <wp:wrapNone/>
                      <wp:docPr id="191" name="Text Box 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102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BF5C96" w14:textId="77777777" w:rsidR="00601C4F" w:rsidRPr="00601C4F" w:rsidRDefault="00601C4F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601C4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E8D2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1" o:spid="_x0000_s1026" type="#_x0000_t202" style="position:absolute;left:0;text-align:left;margin-left:228.8pt;margin-top:19.85pt;width:45.75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" filled="f" stroked="f" strokeweight=".5pt">
                      <v:textbox>
                        <w:txbxContent>
                          <w:p w14:paraId="72BF5C96" w14:textId="77777777" w:rsidR="00601C4F" w:rsidRPr="00601C4F" w:rsidRDefault="00601C4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601C4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97FD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إ</w:t>
            </w:r>
            <w:r w:rsidR="003F32C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ختبار ا</w:t>
            </w:r>
            <w:r w:rsidR="0097023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لفصل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</w:t>
            </w:r>
            <w:r w:rsidR="00250B6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لثاني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</w:t>
            </w:r>
            <w:r w:rsidR="0097023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</w:t>
            </w:r>
            <w:r w:rsidR="003F32C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</w:t>
            </w:r>
            <w:r w:rsid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</w:t>
            </w:r>
            <w:r w:rsidR="00264DCB"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المستوى: </w:t>
            </w:r>
            <w:r w:rsidR="0069798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الثانية متوسط</w:t>
            </w:r>
          </w:p>
        </w:tc>
      </w:tr>
      <w:tr w:rsidR="00990039" w14:paraId="172D95C9" w14:textId="77777777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14:paraId="0ED8331D" w14:textId="77777777" w:rsidR="00990039" w:rsidRPr="00264DCB" w:rsidRDefault="00264DCB" w:rsidP="00397FDE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المادة: ا</w:t>
            </w:r>
            <w:r w:rsidR="00D01B9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لعلوم الفيزيائية والتكنولوجيا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</w:t>
            </w: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</w:t>
            </w:r>
            <w:r w:rsidR="00D01B9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</w:t>
            </w:r>
            <w:r w:rsidRPr="00264DC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المدة: </w:t>
            </w:r>
            <w:r w:rsidR="003F32C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ســـــــــــــــــاعة</w:t>
            </w:r>
            <w:r w:rsidR="00397FD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ونصف</w:t>
            </w:r>
          </w:p>
        </w:tc>
      </w:tr>
      <w:tr w:rsidR="000844D2" w14:paraId="5C907F2F" w14:textId="77777777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14:paraId="4AD806FA" w14:textId="77777777" w:rsidR="000844D2" w:rsidRPr="00264DCB" w:rsidRDefault="000844D2" w:rsidP="001974A8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0844D2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اللقب</w:t>
            </w:r>
            <w:r w:rsidR="00F33FC5">
              <w:rPr>
                <w:rFonts w:eastAsia="Times New Roman" w:cstheme="minorHAnsi" w:hint="cs"/>
                <w:sz w:val="30"/>
                <w:szCs w:val="30"/>
                <w:rtl/>
                <w:lang w:val="en-US" w:bidi="ar-DZ"/>
              </w:rPr>
              <w:t xml:space="preserve"> و</w:t>
            </w:r>
            <w:r w:rsidR="00F33FC5" w:rsidRPr="000844D2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لاسم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</w:t>
            </w:r>
            <w:r w:rsidRPr="00981EE4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.  .  .  .  .  .  .  .  .  .  .  .  .  .  .  .  .  .  .  .  .  .  .  </w:t>
            </w:r>
            <w:r w:rsidR="001974A8"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                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 xml:space="preserve"> القسم: 2م . . . . . .        </w:t>
            </w:r>
          </w:p>
        </w:tc>
      </w:tr>
    </w:tbl>
    <w:p w14:paraId="2E6C0A2A" w14:textId="77777777" w:rsidR="0048767D" w:rsidRPr="009540C7" w:rsidRDefault="00DD5838" w:rsidP="001A0873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C35B2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التمرين ال</w:t>
      </w:r>
      <w:r w:rsidR="005F2E0C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أول</w:t>
      </w:r>
      <w:r w:rsidRPr="001C35B2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:</w:t>
      </w:r>
      <w:r w:rsidRPr="001C35B2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Pr="001C35B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(06 نقاط)</w:t>
      </w:r>
      <w:r w:rsidR="00171181" w:rsidRPr="001C35B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14:paraId="01CEA9CE" w14:textId="77777777" w:rsidR="005F2E0C" w:rsidRDefault="004D4C59" w:rsidP="001A0873">
      <w:pPr>
        <w:bidi/>
        <w:spacing w:after="0" w:line="240" w:lineRule="auto"/>
        <w:rPr>
          <w:rFonts w:eastAsia="Times New Roman" w:cs="Calibri"/>
          <w:sz w:val="30"/>
          <w:szCs w:val="30"/>
          <w:rtl/>
          <w:lang w:val="en-US" w:bidi="ar-DZ"/>
        </w:rPr>
      </w:pPr>
      <w:r>
        <w:rPr>
          <w:rFonts w:ascii="Calibri" w:eastAsia="Calibri" w:hAnsi="Calibri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0EA25B4" wp14:editId="31B51E78">
                <wp:simplePos x="0" y="0"/>
                <wp:positionH relativeFrom="column">
                  <wp:posOffset>249555</wp:posOffset>
                </wp:positionH>
                <wp:positionV relativeFrom="paragraph">
                  <wp:posOffset>369570</wp:posOffset>
                </wp:positionV>
                <wp:extent cx="1706880" cy="594995"/>
                <wp:effectExtent l="0" t="0" r="236220" b="147955"/>
                <wp:wrapNone/>
                <wp:docPr id="189" name="Rounded Rectangular Callout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6880" cy="594995"/>
                        </a:xfrm>
                        <a:prstGeom prst="wedgeRoundRectCallout">
                          <a:avLst>
                            <a:gd name="adj1" fmla="val 58301"/>
                            <a:gd name="adj2" fmla="val 68957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F3052B" w14:textId="77777777" w:rsidR="004D4C59" w:rsidRPr="004D4C59" w:rsidRDefault="004D4C59" w:rsidP="004D4C59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hd w:val="clear" w:color="auto" w:fill="FFFFFF" w:themeFill="background1"/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D4C59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إقرأ الأسئلة جيدا</w:t>
                            </w:r>
                          </w:p>
                          <w:p w14:paraId="0C1A2262" w14:textId="77777777" w:rsidR="004D4C59" w:rsidRDefault="004D4C59" w:rsidP="004D4C59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shd w:val="clear" w:color="auto" w:fill="FFFFFF" w:themeFill="background1"/>
                              <w:bidi/>
                              <w:rPr>
                                <w:lang w:bidi="ar-DZ"/>
                              </w:rPr>
                            </w:pPr>
                            <w:r w:rsidRPr="004D4C59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ويجب استعمال </w:t>
                            </w:r>
                            <w:r w:rsidRPr="004D4C59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المسودة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EA25B4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189" o:spid="_x0000_s1027" type="#_x0000_t62" style="position:absolute;left:0;text-align:left;margin-left:19.65pt;margin-top:29.1pt;width:134.4pt;height:46.8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" adj="23393,25695" filled="f" strokecolor="black [3213]" strokeweight="1pt">
                <v:textbox>
                  <w:txbxContent>
                    <w:p w14:paraId="3EF3052B" w14:textId="77777777" w:rsidR="004D4C59" w:rsidRPr="004D4C59" w:rsidRDefault="004D4C59" w:rsidP="004D4C59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hd w:val="clear" w:color="auto" w:fill="FFFFFF" w:themeFill="background1"/>
                        <w:bidi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D4C59">
                        <w:rPr>
                          <w:rFonts w:ascii="Sakkal Majalla" w:hAnsi="Sakkal Majalla" w:cs="Sakkal Majalla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إقرأ الأسئلة جيدا</w:t>
                      </w:r>
                    </w:p>
                    <w:p w14:paraId="0C1A2262" w14:textId="77777777" w:rsidR="004D4C59" w:rsidRDefault="004D4C59" w:rsidP="004D4C59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shd w:val="clear" w:color="auto" w:fill="FFFFFF" w:themeFill="background1"/>
                        <w:bidi/>
                        <w:rPr>
                          <w:lang w:bidi="ar-DZ"/>
                        </w:rPr>
                      </w:pPr>
                      <w:r w:rsidRPr="004D4C59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ويجب استعمال </w:t>
                      </w:r>
                      <w:r w:rsidRPr="004D4C59">
                        <w:rPr>
                          <w:rFonts w:ascii="Sakkal Majalla" w:hAnsi="Sakkal Majalla" w:cs="Sakkal Majalla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المسودة</w:t>
                      </w:r>
                    </w:p>
                  </w:txbxContent>
                </v:textbox>
              </v:shape>
            </w:pict>
          </mc:Fallback>
        </mc:AlternateContent>
      </w:r>
      <w:r w:rsidR="008D54BB" w:rsidRPr="001A0873">
        <w:rPr>
          <w:rFonts w:ascii="Calibri" w:eastAsia="Calibri" w:hAnsi="Calibri"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0C5E9E4A" wp14:editId="24EB40CF">
                <wp:simplePos x="0" y="0"/>
                <wp:positionH relativeFrom="column">
                  <wp:posOffset>413385</wp:posOffset>
                </wp:positionH>
                <wp:positionV relativeFrom="paragraph">
                  <wp:posOffset>438150</wp:posOffset>
                </wp:positionV>
                <wp:extent cx="5466715" cy="1630680"/>
                <wp:effectExtent l="0" t="0" r="0" b="26670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6715" cy="1630680"/>
                          <a:chOff x="131704" y="709905"/>
                          <a:chExt cx="5467349" cy="1630705"/>
                        </a:xfrm>
                      </wpg:grpSpPr>
                      <wpg:grpSp>
                        <wpg:cNvPr id="61" name="Group 61"/>
                        <wpg:cNvGrpSpPr/>
                        <wpg:grpSpPr>
                          <a:xfrm>
                            <a:off x="131704" y="709905"/>
                            <a:ext cx="5467349" cy="1630705"/>
                            <a:chOff x="131704" y="709905"/>
                            <a:chExt cx="5467349" cy="1630705"/>
                          </a:xfrm>
                        </wpg:grpSpPr>
                        <wps:wsp>
                          <wps:cNvPr id="62" name="Text Box 62"/>
                          <wps:cNvSpPr txBox="1"/>
                          <wps:spPr>
                            <a:xfrm>
                              <a:off x="1476375" y="1153767"/>
                              <a:ext cx="807720" cy="885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F1CB0E3" w14:textId="77777777" w:rsidR="001A0873" w:rsidRDefault="001A0873" w:rsidP="001A0873"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51608AA2" wp14:editId="7FB336C6">
                                      <wp:extent cx="712594" cy="703580"/>
                                      <wp:effectExtent l="0" t="0" r="0" b="1270"/>
                                      <wp:docPr id="73" name="Picture 7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2" name="7d49128ed6f8ac79306d702315d862fc.pn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724823" cy="71565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3" name="Group 63"/>
                          <wpg:cNvGrpSpPr/>
                          <wpg:grpSpPr>
                            <a:xfrm>
                              <a:off x="131704" y="709905"/>
                              <a:ext cx="5467349" cy="1630705"/>
                              <a:chOff x="476250" y="247650"/>
                              <a:chExt cx="5467349" cy="1630705"/>
                            </a:xfrm>
                          </wpg:grpSpPr>
                          <wps:wsp>
                            <wps:cNvPr id="64" name="Rectangle 64"/>
                            <wps:cNvSpPr/>
                            <wps:spPr>
                              <a:xfrm flipV="1">
                                <a:off x="476250" y="1464943"/>
                                <a:ext cx="4952999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497D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" name="Text Box 65"/>
                            <wps:cNvSpPr txBox="1"/>
                            <wps:spPr>
                              <a:xfrm>
                                <a:off x="4763134" y="247650"/>
                                <a:ext cx="1180465" cy="15716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87B7B2F" w14:textId="77777777" w:rsidR="001A0873" w:rsidRDefault="001A0873" w:rsidP="001A0873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949468A" wp14:editId="2B23D24F">
                                        <wp:extent cx="876300" cy="1149985"/>
                                        <wp:effectExtent l="0" t="0" r="0" b="0"/>
                                        <wp:docPr id="74" name="Image 1" descr="Résultat de recherche d'images pour &quot;images clipart arbres&quot;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" name="Image 1" descr="Résultat de recherche d'images pour &quot;images clipart arbres&quot;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76300" cy="11499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" name="Text Box 66"/>
                            <wps:cNvSpPr txBox="1"/>
                            <wps:spPr>
                              <a:xfrm>
                                <a:off x="523876" y="1029335"/>
                                <a:ext cx="1631055" cy="781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E3ABBB6" w14:textId="77777777" w:rsidR="001A0873" w:rsidRDefault="001A0873" w:rsidP="001A0873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847E0B1" wp14:editId="18839E6D">
                                        <wp:extent cx="1439148" cy="657225"/>
                                        <wp:effectExtent l="0" t="0" r="8890" b="0"/>
                                        <wp:docPr id="75" name="Picture 7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" name="Sans titre1.png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54523" cy="664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" name="Text Box 67"/>
                            <wps:cNvSpPr txBox="1"/>
                            <wps:spPr>
                              <a:xfrm>
                                <a:off x="2386964" y="676275"/>
                                <a:ext cx="2432685" cy="1095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CC3C512" w14:textId="77777777" w:rsidR="001A0873" w:rsidRDefault="001A0873" w:rsidP="001A0873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C6170F3" wp14:editId="1136DA58">
                                        <wp:extent cx="2332157" cy="1100455"/>
                                        <wp:effectExtent l="0" t="0" r="0" b="4445"/>
                                        <wp:docPr id="76" name="Picture 7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" name="istockphoto-814660948-170667a.jpg"/>
                                                <pic:cNvPicPr/>
                                              </pic:nvPicPr>
                                              <pic:blipFill>
                                                <a:blip r:embed="rId9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88969" cy="112726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" name="Rectangle 68"/>
                            <wps:cNvSpPr/>
                            <wps:spPr>
                              <a:xfrm flipV="1">
                                <a:off x="476250" y="1824355"/>
                                <a:ext cx="4648199" cy="5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497D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" name="Rectangle 69"/>
                            <wps:cNvSpPr/>
                            <wps:spPr>
                              <a:xfrm>
                                <a:off x="2116831" y="1588136"/>
                                <a:ext cx="363595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497D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" name="Rectangle 70"/>
                            <wps:cNvSpPr/>
                            <wps:spPr>
                              <a:xfrm>
                                <a:off x="2126356" y="1687198"/>
                                <a:ext cx="363595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497D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" name="Rectangle 71"/>
                            <wps:cNvSpPr/>
                            <wps:spPr>
                              <a:xfrm>
                                <a:off x="2135881" y="1786260"/>
                                <a:ext cx="363595" cy="457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497D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lumMod val="75000"/>
                                    <a:lumOff val="2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72" name="Text Box 72"/>
                        <wps:cNvSpPr txBox="1"/>
                        <wps:spPr>
                          <a:xfrm>
                            <a:off x="1615065" y="904875"/>
                            <a:ext cx="669030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0611F689" w14:textId="77777777" w:rsidR="001A0873" w:rsidRPr="001A0873" w:rsidRDefault="001A0873" w:rsidP="001A0873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1A0873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محمد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5E9E4A" id="Group 60" o:spid="_x0000_s1028" style="position:absolute;left:0;text-align:left;margin-left:32.55pt;margin-top:34.5pt;width:430.45pt;height:128.4pt;z-index:251728896" coordorigin="1317,7099" coordsize="54673,16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">
                <v:group id="Group 61" o:spid="_x0000_s1029" style="position:absolute;left:1317;top:7099;width:54673;height:16307" coordorigin="1317,7099" coordsize="54673,16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xt Box 62" o:spid="_x0000_s1030" type="#_x0000_t202" style="position:absolute;left:14763;top:11537;width:8077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  <v:textbox>
                      <w:txbxContent>
                        <w:p w14:paraId="2F1CB0E3" w14:textId="77777777" w:rsidR="001A0873" w:rsidRDefault="001A0873" w:rsidP="001A0873"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51608AA2" wp14:editId="7FB336C6">
                                <wp:extent cx="712594" cy="703580"/>
                                <wp:effectExtent l="0" t="0" r="0" b="1270"/>
                                <wp:docPr id="73" name="Picture 7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2" name="7d49128ed6f8ac79306d702315d862fc.png"/>
                                        <pic:cNvPicPr/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24823" cy="71565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group id="Group 63" o:spid="_x0000_s1031" style="position:absolute;left:1317;top:7099;width:54673;height:16307" coordorigin="4762,2476" coordsize="54673,16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rect id="Rectangle 64" o:spid="_x0000_s1032" style="position:absolute;left:4762;top:14649;width:49530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" fillcolor="#1f497d" strokecolor="#404040" strokeweight="2pt"/>
                    <v:shape id="Text Box 65" o:spid="_x0000_s1033" type="#_x0000_t202" style="position:absolute;left:47631;top:2476;width:11804;height:15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    <v:textbox>
                        <w:txbxContent>
                          <w:p w14:paraId="687B7B2F" w14:textId="77777777" w:rsidR="001A0873" w:rsidRDefault="001A0873" w:rsidP="001A087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949468A" wp14:editId="2B23D24F">
                                  <wp:extent cx="876300" cy="1149985"/>
                                  <wp:effectExtent l="0" t="0" r="0" b="0"/>
                                  <wp:docPr id="74" name="Image 1" descr="Résultat de recherche d'images pour &quot;images clipart arbres&quot;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Image 1" descr="Résultat de recherche d'images pour &quot;images clipart arbres&quot;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0" cy="1149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  <v:shape id="Text Box 66" o:spid="_x0000_s1034" type="#_x0000_t202" style="position:absolute;left:5238;top:10293;width:16311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    <v:textbox>
                        <w:txbxContent>
                          <w:p w14:paraId="5E3ABBB6" w14:textId="77777777" w:rsidR="001A0873" w:rsidRDefault="001A0873" w:rsidP="001A087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847E0B1" wp14:editId="18839E6D">
                                  <wp:extent cx="1439148" cy="657225"/>
                                  <wp:effectExtent l="0" t="0" r="8890" b="0"/>
                                  <wp:docPr id="75" name="Picture 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Sans titre1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54523" cy="6642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  <v:shape id="Text Box 67" o:spid="_x0000_s1035" type="#_x0000_t202" style="position:absolute;left:23869;top:6762;width:24327;height:10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    <v:textbox>
                        <w:txbxContent>
                          <w:p w14:paraId="4CC3C512" w14:textId="77777777" w:rsidR="001A0873" w:rsidRDefault="001A0873" w:rsidP="001A087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C6170F3" wp14:editId="1136DA58">
                                  <wp:extent cx="2332157" cy="1100455"/>
                                  <wp:effectExtent l="0" t="0" r="0" b="4445"/>
                                  <wp:docPr id="76" name="Picture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stockphoto-814660948-170667a.jp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88969" cy="11272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  <v:rect id="Rectangle 68" o:spid="_x0000_s1036" style="position:absolute;left:4762;top:18243;width:46482;height:54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" fillcolor="#1f497d" strokecolor="#404040" strokeweight="2pt"/>
                    <v:rect id="Rectangle 69" o:spid="_x0000_s1037" style="position:absolute;left:21168;top:15881;width:363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" fillcolor="#1f497d" strokecolor="#404040" strokeweight="2pt"/>
                    <v:rect id="Rectangle 70" o:spid="_x0000_s1038" style="position:absolute;left:21263;top:16871;width:3636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" fillcolor="#1f497d" strokecolor="#404040" strokeweight="2pt"/>
                    <v:rect id="Rectangle 71" o:spid="_x0000_s1039" style="position:absolute;left:21358;top:17862;width:363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" fillcolor="#1f497d" strokecolor="#404040" strokeweight="2pt"/>
                  </v:group>
                </v:group>
                <v:shape id="Text Box 72" o:spid="_x0000_s1040" type="#_x0000_t202" style="position:absolute;left:16150;top:9048;width:6690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<v:textbox>
                    <w:txbxContent>
                      <w:p w14:paraId="0611F689" w14:textId="77777777" w:rsidR="001A0873" w:rsidRPr="001A0873" w:rsidRDefault="001A0873" w:rsidP="001A0873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1A0873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محمد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33F9D" w:rsidRPr="00C33F9D">
        <w:rPr>
          <w:rFonts w:eastAsia="Times New Roman" w:cs="Calibri" w:hint="cs"/>
          <w:sz w:val="30"/>
          <w:szCs w:val="30"/>
          <w:rtl/>
          <w:lang w:val="en-US" w:bidi="ar-DZ"/>
        </w:rPr>
        <w:t>تب</w:t>
      </w:r>
      <w:r w:rsidR="001A0873">
        <w:rPr>
          <w:rFonts w:eastAsia="Times New Roman" w:cs="Calibri" w:hint="cs"/>
          <w:sz w:val="30"/>
          <w:szCs w:val="30"/>
          <w:rtl/>
          <w:lang w:val="en-US" w:bidi="ar-DZ"/>
        </w:rPr>
        <w:t>ّ</w:t>
      </w:r>
      <w:r w:rsidR="00C33F9D" w:rsidRPr="00C33F9D">
        <w:rPr>
          <w:rFonts w:eastAsia="Times New Roman" w:cs="Calibri" w:hint="cs"/>
          <w:sz w:val="30"/>
          <w:szCs w:val="30"/>
          <w:rtl/>
          <w:lang w:val="en-US" w:bidi="ar-DZ"/>
        </w:rPr>
        <w:t xml:space="preserve">ين الصورة </w:t>
      </w:r>
      <w:r w:rsidR="005F2E0C">
        <w:rPr>
          <w:rFonts w:eastAsia="Times New Roman" w:cs="Calibri" w:hint="cs"/>
          <w:sz w:val="30"/>
          <w:szCs w:val="30"/>
          <w:rtl/>
          <w:lang w:val="en-US" w:bidi="ar-DZ"/>
        </w:rPr>
        <w:t xml:space="preserve">شاحنة وحافلة تتحركان على طريق </w:t>
      </w:r>
      <w:r w:rsidR="0013064A">
        <w:rPr>
          <w:rFonts w:eastAsia="Times New Roman" w:cs="Calibri" w:hint="cs"/>
          <w:sz w:val="30"/>
          <w:szCs w:val="30"/>
          <w:rtl/>
          <w:lang w:val="en-US" w:bidi="ar-DZ"/>
        </w:rPr>
        <w:t xml:space="preserve">أفقي </w:t>
      </w:r>
      <w:r w:rsidR="005F2E0C">
        <w:rPr>
          <w:rFonts w:eastAsia="Times New Roman" w:cs="Calibri" w:hint="cs"/>
          <w:sz w:val="30"/>
          <w:szCs w:val="30"/>
          <w:rtl/>
          <w:lang w:val="en-US" w:bidi="ar-DZ"/>
        </w:rPr>
        <w:t>مستقيم بنفس السرعة</w:t>
      </w:r>
      <w:r w:rsidR="001A0873">
        <w:rPr>
          <w:rFonts w:eastAsia="Times New Roman" w:cs="Calibri" w:hint="cs"/>
          <w:sz w:val="30"/>
          <w:szCs w:val="30"/>
          <w:rtl/>
          <w:lang w:val="en-US" w:bidi="ar-DZ"/>
        </w:rPr>
        <w:t>، ومحمد واقف على الرصيف ينتظر مرورهما ليعب</w:t>
      </w:r>
      <w:r w:rsidR="008D54BB">
        <w:rPr>
          <w:rFonts w:eastAsia="Times New Roman" w:cs="Calibri" w:hint="cs"/>
          <w:sz w:val="30"/>
          <w:szCs w:val="30"/>
          <w:rtl/>
          <w:lang w:val="en-US" w:bidi="ar-DZ"/>
        </w:rPr>
        <w:t>ُ</w:t>
      </w:r>
      <w:r w:rsidR="001A0873">
        <w:rPr>
          <w:rFonts w:eastAsia="Times New Roman" w:cs="Calibri" w:hint="cs"/>
          <w:sz w:val="30"/>
          <w:szCs w:val="30"/>
          <w:rtl/>
          <w:lang w:val="en-US" w:bidi="ar-DZ"/>
        </w:rPr>
        <w:t>ر الطريق.</w:t>
      </w:r>
    </w:p>
    <w:p w14:paraId="7054EE51" w14:textId="77777777" w:rsidR="005F2E0C" w:rsidRDefault="005F2E0C" w:rsidP="005F2E0C">
      <w:pPr>
        <w:bidi/>
        <w:spacing w:before="240" w:line="240" w:lineRule="auto"/>
        <w:rPr>
          <w:rFonts w:eastAsia="Times New Roman" w:cs="Calibri"/>
          <w:sz w:val="30"/>
          <w:szCs w:val="30"/>
          <w:rtl/>
          <w:lang w:val="en-US" w:bidi="ar-DZ"/>
        </w:rPr>
      </w:pPr>
    </w:p>
    <w:p w14:paraId="05479942" w14:textId="77777777" w:rsidR="001A0873" w:rsidRDefault="001A0873" w:rsidP="001A0873">
      <w:pPr>
        <w:bidi/>
        <w:spacing w:before="240" w:line="240" w:lineRule="auto"/>
        <w:rPr>
          <w:rFonts w:eastAsia="Times New Roman" w:cs="Calibri"/>
          <w:sz w:val="30"/>
          <w:szCs w:val="30"/>
          <w:rtl/>
          <w:lang w:val="en-US" w:bidi="ar-DZ"/>
        </w:rPr>
      </w:pPr>
    </w:p>
    <w:p w14:paraId="26CF3EE3" w14:textId="77777777" w:rsidR="001A0873" w:rsidRDefault="001A0873" w:rsidP="001A0873">
      <w:pPr>
        <w:bidi/>
        <w:spacing w:before="240" w:line="240" w:lineRule="auto"/>
        <w:rPr>
          <w:rFonts w:eastAsia="Times New Roman" w:cs="Calibri"/>
          <w:sz w:val="30"/>
          <w:szCs w:val="30"/>
          <w:rtl/>
          <w:lang w:val="en-US" w:bidi="ar-DZ"/>
        </w:rPr>
      </w:pPr>
    </w:p>
    <w:p w14:paraId="77AC4FFF" w14:textId="77777777" w:rsidR="005F2E0C" w:rsidRDefault="005F2E0C" w:rsidP="005F2E0C">
      <w:pPr>
        <w:bidi/>
        <w:spacing w:before="240" w:line="240" w:lineRule="auto"/>
        <w:rPr>
          <w:rFonts w:eastAsia="Times New Roman" w:cs="Calibri"/>
          <w:sz w:val="30"/>
          <w:szCs w:val="30"/>
          <w:rtl/>
          <w:lang w:val="en-US" w:bidi="ar-DZ"/>
        </w:rPr>
      </w:pPr>
    </w:p>
    <w:p w14:paraId="2885D90F" w14:textId="77777777" w:rsidR="008D40F3" w:rsidRPr="001A0873" w:rsidRDefault="00C33F9D" w:rsidP="008D54BB">
      <w:pPr>
        <w:pStyle w:val="ListParagraph"/>
        <w:numPr>
          <w:ilvl w:val="0"/>
          <w:numId w:val="35"/>
        </w:numPr>
        <w:bidi/>
        <w:spacing w:after="0" w:line="240" w:lineRule="auto"/>
        <w:rPr>
          <w:rFonts w:eastAsia="Times New Roman" w:cs="Calibri"/>
          <w:sz w:val="30"/>
          <w:szCs w:val="30"/>
          <w:rtl/>
          <w:lang w:val="en-US" w:bidi="ar-DZ"/>
        </w:rPr>
      </w:pPr>
      <w:r w:rsidRPr="00C33F9D">
        <w:rPr>
          <w:rFonts w:eastAsia="Times New Roman" w:cs="Calibri" w:hint="cs"/>
          <w:sz w:val="30"/>
          <w:szCs w:val="30"/>
          <w:rtl/>
          <w:lang w:val="en-US" w:bidi="ar-DZ"/>
        </w:rPr>
        <w:t>تمعن جيدا في الصورة واملأ الجدول</w:t>
      </w:r>
      <w:r w:rsidR="00397FDE" w:rsidRPr="001A0873">
        <w:rPr>
          <w:rFonts w:eastAsia="Times New Roman" w:cs="Calibri" w:hint="cs"/>
          <w:sz w:val="30"/>
          <w:szCs w:val="30"/>
          <w:rtl/>
          <w:lang w:val="en-US" w:bidi="ar-DZ"/>
        </w:rPr>
        <w:t xml:space="preserve">   </w:t>
      </w:r>
      <w:r w:rsidRPr="001A0873">
        <w:rPr>
          <w:rFonts w:eastAsia="Times New Roman" w:cs="Calibri" w:hint="cs"/>
          <w:sz w:val="30"/>
          <w:szCs w:val="30"/>
          <w:rtl/>
          <w:lang w:val="en-US" w:bidi="ar-DZ"/>
        </w:rPr>
        <w:t>بـــ "ساكن" أو "متحرك".</w:t>
      </w:r>
    </w:p>
    <w:tbl>
      <w:tblPr>
        <w:tblStyle w:val="TableGrid1"/>
        <w:tblpPr w:leftFromText="141" w:rightFromText="141" w:vertAnchor="text" w:horzAnchor="margin" w:tblpY="248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585"/>
        <w:gridCol w:w="1585"/>
        <w:gridCol w:w="1585"/>
        <w:gridCol w:w="1585"/>
        <w:gridCol w:w="1585"/>
        <w:gridCol w:w="1585"/>
      </w:tblGrid>
      <w:tr w:rsidR="008D54BB" w:rsidRPr="00D26C5A" w14:paraId="27F32693" w14:textId="77777777" w:rsidTr="008D54BB">
        <w:trPr>
          <w:trHeight w:val="381"/>
        </w:trPr>
        <w:tc>
          <w:tcPr>
            <w:tcW w:w="1585" w:type="dxa"/>
            <w:tcBorders>
              <w:tr2bl w:val="single" w:sz="4" w:space="0" w:color="auto"/>
            </w:tcBorders>
            <w:shd w:val="clear" w:color="auto" w:fill="FFFFFF" w:themeFill="background1"/>
          </w:tcPr>
          <w:p w14:paraId="31E4CBD3" w14:textId="77777777" w:rsidR="008D54BB" w:rsidRPr="00D26C5A" w:rsidRDefault="008D54BB" w:rsidP="00C33F9D">
            <w:pPr>
              <w:bidi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  <w:r w:rsidRPr="001A0873">
              <w:rPr>
                <w:rFonts w:cstheme="minorHAnsi"/>
                <w:noProof/>
                <w:sz w:val="28"/>
                <w:szCs w:val="28"/>
                <w:rtl/>
                <w:lang w:eastAsia="fr-FR"/>
              </w:rPr>
              <w:t xml:space="preserve">      </w:t>
            </w:r>
            <w:r>
              <w:rPr>
                <w:rFonts w:cstheme="minorHAnsi" w:hint="cs"/>
                <w:noProof/>
                <w:sz w:val="28"/>
                <w:szCs w:val="28"/>
                <w:rtl/>
                <w:lang w:eastAsia="fr-FR"/>
              </w:rPr>
              <w:t xml:space="preserve">    </w:t>
            </w:r>
            <w:r w:rsidRPr="001A0873">
              <w:rPr>
                <w:rFonts w:cstheme="minorHAnsi"/>
                <w:noProof/>
                <w:sz w:val="28"/>
                <w:szCs w:val="28"/>
                <w:rtl/>
                <w:lang w:eastAsia="fr-FR"/>
              </w:rPr>
              <w:t xml:space="preserve"> الجسم</w:t>
            </w:r>
            <w:r w:rsidRPr="001A0873">
              <w:rPr>
                <w:rFonts w:ascii="Arabic Typesetting" w:hAnsi="Arabic Typesetting" w:cs="Arabic Typesetting" w:hint="cs"/>
                <w:noProof/>
                <w:sz w:val="28"/>
                <w:szCs w:val="28"/>
                <w:rtl/>
                <w:lang w:eastAsia="fr-FR"/>
              </w:rPr>
              <w:t xml:space="preserve">         </w:t>
            </w:r>
            <w:r w:rsidRPr="001A0873">
              <w:rPr>
                <w:rFonts w:cstheme="minorHAnsi"/>
                <w:noProof/>
                <w:sz w:val="28"/>
                <w:szCs w:val="28"/>
                <w:rtl/>
                <w:lang w:eastAsia="fr-FR"/>
              </w:rPr>
              <w:t xml:space="preserve">المرجع   </w:t>
            </w:r>
            <w:r w:rsidRPr="001A0873">
              <w:rPr>
                <w:rFonts w:ascii="Arabic Typesetting" w:hAnsi="Arabic Typesetting" w:cs="Arabic Typesetting" w:hint="cs"/>
                <w:noProof/>
                <w:sz w:val="28"/>
                <w:szCs w:val="28"/>
                <w:rtl/>
                <w:lang w:eastAsia="fr-FR"/>
              </w:rPr>
              <w:t xml:space="preserve"> </w:t>
            </w: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14:paraId="316C1A0C" w14:textId="77777777" w:rsidR="008D54BB" w:rsidRPr="001A0873" w:rsidRDefault="008D54BB" w:rsidP="00C33F9D">
            <w:pPr>
              <w:bidi/>
              <w:jc w:val="center"/>
              <w:rPr>
                <w:rFonts w:cstheme="minorHAns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1A0873">
              <w:rPr>
                <w:rFonts w:cstheme="minorHAnsi" w:hint="cs"/>
                <w:b/>
                <w:bCs/>
                <w:noProof/>
                <w:sz w:val="28"/>
                <w:szCs w:val="28"/>
                <w:rtl/>
                <w:lang w:eastAsia="fr-FR"/>
              </w:rPr>
              <w:t>الشاحنة</w:t>
            </w: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14:paraId="1B300146" w14:textId="77777777" w:rsidR="008D54BB" w:rsidRPr="001A0873" w:rsidRDefault="008D54BB" w:rsidP="00C33F9D">
            <w:pPr>
              <w:bidi/>
              <w:jc w:val="center"/>
              <w:rPr>
                <w:rFonts w:cstheme="minorHAns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1A0873">
              <w:rPr>
                <w:rFonts w:cstheme="minorHAnsi" w:hint="cs"/>
                <w:b/>
                <w:bCs/>
                <w:noProof/>
                <w:sz w:val="28"/>
                <w:szCs w:val="28"/>
                <w:rtl/>
                <w:lang w:eastAsia="fr-FR"/>
              </w:rPr>
              <w:t>الحافلة</w:t>
            </w: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14:paraId="1BAD95C7" w14:textId="77777777" w:rsidR="008D54BB" w:rsidRPr="001A0873" w:rsidRDefault="008D54BB" w:rsidP="00C33F9D">
            <w:pPr>
              <w:bidi/>
              <w:jc w:val="center"/>
              <w:rPr>
                <w:rFonts w:cstheme="minorHAns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cstheme="minorHAnsi" w:hint="cs"/>
                <w:b/>
                <w:bCs/>
                <w:noProof/>
                <w:sz w:val="28"/>
                <w:szCs w:val="28"/>
                <w:rtl/>
                <w:lang w:eastAsia="fr-FR"/>
              </w:rPr>
              <w:t>محمد</w:t>
            </w: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14:paraId="6D57A15F" w14:textId="77777777" w:rsidR="008D54BB" w:rsidRPr="001A0873" w:rsidRDefault="008D54BB" w:rsidP="00C33F9D">
            <w:pPr>
              <w:bidi/>
              <w:jc w:val="center"/>
              <w:rPr>
                <w:rFonts w:cstheme="minorHAns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cstheme="minorHAnsi" w:hint="cs"/>
                <w:b/>
                <w:bCs/>
                <w:noProof/>
                <w:sz w:val="28"/>
                <w:szCs w:val="28"/>
                <w:rtl/>
                <w:lang w:eastAsia="fr-FR"/>
              </w:rPr>
              <w:t>الشجرة</w:t>
            </w: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14:paraId="55D6AE8C" w14:textId="77777777" w:rsidR="008D54BB" w:rsidRDefault="008D54BB" w:rsidP="008D54BB">
            <w:pPr>
              <w:bidi/>
              <w:jc w:val="center"/>
              <w:rPr>
                <w:rFonts w:cstheme="minorHAns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cstheme="minorHAnsi" w:hint="cs"/>
                <w:b/>
                <w:bCs/>
                <w:noProof/>
                <w:sz w:val="28"/>
                <w:szCs w:val="28"/>
                <w:rtl/>
                <w:lang w:eastAsia="fr-FR"/>
              </w:rPr>
              <w:t>الطريق</w:t>
            </w:r>
          </w:p>
        </w:tc>
      </w:tr>
      <w:tr w:rsidR="008D54BB" w:rsidRPr="00D26C5A" w14:paraId="26BAFC60" w14:textId="77777777" w:rsidTr="008D54BB">
        <w:trPr>
          <w:trHeight w:val="360"/>
        </w:trPr>
        <w:tc>
          <w:tcPr>
            <w:tcW w:w="1585" w:type="dxa"/>
            <w:shd w:val="clear" w:color="auto" w:fill="FFFFFF" w:themeFill="background1"/>
            <w:vAlign w:val="center"/>
          </w:tcPr>
          <w:p w14:paraId="361B9697" w14:textId="77777777" w:rsidR="008D54BB" w:rsidRPr="001A0873" w:rsidRDefault="008D54BB" w:rsidP="00C33F9D">
            <w:pPr>
              <w:bidi/>
              <w:jc w:val="center"/>
              <w:rPr>
                <w:rFonts w:cstheme="minorHAns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cstheme="minorHAnsi" w:hint="cs"/>
                <w:b/>
                <w:bCs/>
                <w:noProof/>
                <w:sz w:val="28"/>
                <w:szCs w:val="28"/>
                <w:rtl/>
                <w:lang w:eastAsia="fr-FR"/>
              </w:rPr>
              <w:t>محمد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5B6CF9BE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1585" w:type="dxa"/>
            <w:vAlign w:val="center"/>
          </w:tcPr>
          <w:p w14:paraId="7EB5D486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1585" w:type="dxa"/>
            <w:shd w:val="clear" w:color="auto" w:fill="595959" w:themeFill="text1" w:themeFillTint="A6"/>
            <w:vAlign w:val="center"/>
          </w:tcPr>
          <w:p w14:paraId="20A7051A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1585" w:type="dxa"/>
            <w:vAlign w:val="center"/>
          </w:tcPr>
          <w:p w14:paraId="427B89FE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1585" w:type="dxa"/>
          </w:tcPr>
          <w:p w14:paraId="18699D0F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</w:tr>
      <w:tr w:rsidR="008D54BB" w:rsidRPr="00D26C5A" w14:paraId="7487FC2B" w14:textId="77777777" w:rsidTr="008D54BB">
        <w:trPr>
          <w:trHeight w:val="396"/>
        </w:trPr>
        <w:tc>
          <w:tcPr>
            <w:tcW w:w="1585" w:type="dxa"/>
            <w:shd w:val="clear" w:color="auto" w:fill="FFFFFF" w:themeFill="background1"/>
            <w:vAlign w:val="center"/>
          </w:tcPr>
          <w:p w14:paraId="6E70C3FE" w14:textId="77777777" w:rsidR="008D54BB" w:rsidRPr="001A0873" w:rsidRDefault="008D54BB" w:rsidP="00C33F9D">
            <w:pPr>
              <w:bidi/>
              <w:jc w:val="center"/>
              <w:rPr>
                <w:rFonts w:cstheme="minorHAns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cstheme="minorHAnsi" w:hint="cs"/>
                <w:b/>
                <w:bCs/>
                <w:noProof/>
                <w:sz w:val="28"/>
                <w:szCs w:val="28"/>
                <w:rtl/>
                <w:lang w:eastAsia="fr-FR"/>
              </w:rPr>
              <w:t>الشجرة</w:t>
            </w:r>
          </w:p>
        </w:tc>
        <w:tc>
          <w:tcPr>
            <w:tcW w:w="1585" w:type="dxa"/>
            <w:vAlign w:val="center"/>
          </w:tcPr>
          <w:p w14:paraId="771BCE4C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1585" w:type="dxa"/>
            <w:shd w:val="clear" w:color="auto" w:fill="auto"/>
            <w:vAlign w:val="center"/>
          </w:tcPr>
          <w:p w14:paraId="00C63086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1585" w:type="dxa"/>
            <w:vAlign w:val="center"/>
          </w:tcPr>
          <w:p w14:paraId="4E404258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1585" w:type="dxa"/>
            <w:shd w:val="clear" w:color="auto" w:fill="595959" w:themeFill="text1" w:themeFillTint="A6"/>
            <w:vAlign w:val="center"/>
          </w:tcPr>
          <w:p w14:paraId="123E169E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1585" w:type="dxa"/>
          </w:tcPr>
          <w:p w14:paraId="72F678DF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</w:tr>
      <w:tr w:rsidR="008D54BB" w:rsidRPr="00D26C5A" w14:paraId="004FEE36" w14:textId="77777777" w:rsidTr="008D54BB">
        <w:trPr>
          <w:trHeight w:val="248"/>
        </w:trPr>
        <w:tc>
          <w:tcPr>
            <w:tcW w:w="1585" w:type="dxa"/>
            <w:shd w:val="clear" w:color="auto" w:fill="FFFFFF" w:themeFill="background1"/>
            <w:vAlign w:val="center"/>
          </w:tcPr>
          <w:p w14:paraId="1FE1F2E3" w14:textId="77777777" w:rsidR="008D54BB" w:rsidRPr="001A0873" w:rsidRDefault="008D54BB" w:rsidP="00C33F9D">
            <w:pPr>
              <w:bidi/>
              <w:jc w:val="center"/>
              <w:rPr>
                <w:rFonts w:cstheme="minorHAns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cstheme="minorHAnsi" w:hint="cs"/>
                <w:b/>
                <w:bCs/>
                <w:noProof/>
                <w:sz w:val="28"/>
                <w:szCs w:val="28"/>
                <w:rtl/>
                <w:lang w:eastAsia="fr-FR"/>
              </w:rPr>
              <w:t xml:space="preserve">الحافلة </w:t>
            </w:r>
          </w:p>
        </w:tc>
        <w:tc>
          <w:tcPr>
            <w:tcW w:w="1585" w:type="dxa"/>
            <w:vAlign w:val="center"/>
          </w:tcPr>
          <w:p w14:paraId="3A2FAC48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1585" w:type="dxa"/>
            <w:shd w:val="clear" w:color="auto" w:fill="595959" w:themeFill="text1" w:themeFillTint="A6"/>
            <w:vAlign w:val="center"/>
          </w:tcPr>
          <w:p w14:paraId="51F11A60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1585" w:type="dxa"/>
            <w:shd w:val="clear" w:color="auto" w:fill="auto"/>
            <w:vAlign w:val="center"/>
          </w:tcPr>
          <w:p w14:paraId="298DB502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1585" w:type="dxa"/>
            <w:vAlign w:val="center"/>
          </w:tcPr>
          <w:p w14:paraId="3C65E94A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1585" w:type="dxa"/>
          </w:tcPr>
          <w:p w14:paraId="2CB39460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</w:tr>
      <w:tr w:rsidR="008D54BB" w:rsidRPr="00D26C5A" w14:paraId="26E54278" w14:textId="77777777" w:rsidTr="008D54BB">
        <w:trPr>
          <w:trHeight w:val="377"/>
        </w:trPr>
        <w:tc>
          <w:tcPr>
            <w:tcW w:w="1585" w:type="dxa"/>
            <w:shd w:val="clear" w:color="auto" w:fill="FFFFFF" w:themeFill="background1"/>
            <w:vAlign w:val="center"/>
          </w:tcPr>
          <w:p w14:paraId="15723E19" w14:textId="77777777" w:rsidR="008D54BB" w:rsidRPr="001A0873" w:rsidRDefault="008D54BB" w:rsidP="00C33F9D">
            <w:pPr>
              <w:bidi/>
              <w:jc w:val="center"/>
              <w:rPr>
                <w:rFonts w:cstheme="minorHAns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cstheme="minorHAnsi" w:hint="cs"/>
                <w:b/>
                <w:bCs/>
                <w:noProof/>
                <w:sz w:val="28"/>
                <w:szCs w:val="28"/>
                <w:rtl/>
                <w:lang w:eastAsia="fr-FR"/>
              </w:rPr>
              <w:t>الشاحنة</w:t>
            </w:r>
          </w:p>
        </w:tc>
        <w:tc>
          <w:tcPr>
            <w:tcW w:w="1585" w:type="dxa"/>
            <w:shd w:val="clear" w:color="auto" w:fill="595959" w:themeFill="text1" w:themeFillTint="A6"/>
            <w:vAlign w:val="center"/>
          </w:tcPr>
          <w:p w14:paraId="5AC50C90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1585" w:type="dxa"/>
            <w:vAlign w:val="center"/>
          </w:tcPr>
          <w:p w14:paraId="547FE375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1585" w:type="dxa"/>
            <w:vAlign w:val="center"/>
          </w:tcPr>
          <w:p w14:paraId="4945E82E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1585" w:type="dxa"/>
            <w:shd w:val="clear" w:color="auto" w:fill="auto"/>
            <w:vAlign w:val="center"/>
          </w:tcPr>
          <w:p w14:paraId="19E8FD09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  <w:tc>
          <w:tcPr>
            <w:tcW w:w="1585" w:type="dxa"/>
            <w:shd w:val="clear" w:color="auto" w:fill="auto"/>
          </w:tcPr>
          <w:p w14:paraId="1A401152" w14:textId="77777777" w:rsidR="008D54BB" w:rsidRPr="00D26C5A" w:rsidRDefault="008D54BB" w:rsidP="00C33F9D">
            <w:pPr>
              <w:bidi/>
              <w:jc w:val="center"/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</w:pPr>
          </w:p>
        </w:tc>
      </w:tr>
    </w:tbl>
    <w:p w14:paraId="4433BA9A" w14:textId="77777777" w:rsidR="00D26C5A" w:rsidRDefault="00D26C5A" w:rsidP="00D84BE1">
      <w:pPr>
        <w:bidi/>
        <w:spacing w:before="240" w:line="240" w:lineRule="auto"/>
        <w:rPr>
          <w:rFonts w:ascii="Times New Roman" w:eastAsia="Calibri" w:hAnsi="Times New Roman" w:cs="Times New Roman"/>
          <w:sz w:val="28"/>
          <w:szCs w:val="28"/>
          <w:rtl/>
          <w:lang w:val="en-US"/>
        </w:rPr>
      </w:pPr>
    </w:p>
    <w:p w14:paraId="0F8A8AF4" w14:textId="77777777" w:rsidR="00D60199" w:rsidRPr="008C3F7D" w:rsidRDefault="00D60199" w:rsidP="00D26C5A">
      <w:pPr>
        <w:bidi/>
        <w:spacing w:before="24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101606C" w14:textId="77777777" w:rsidR="00D26C5A" w:rsidRDefault="00D26C5A" w:rsidP="00AE447A">
      <w:pPr>
        <w:bidi/>
        <w:spacing w:before="240" w:line="240" w:lineRule="auto"/>
        <w:rPr>
          <w:rFonts w:cstheme="minorHAnsi"/>
          <w:b/>
          <w:bCs/>
          <w:sz w:val="32"/>
          <w:szCs w:val="32"/>
          <w:u w:val="single"/>
          <w:rtl/>
          <w:lang w:bidi="ar-DZ"/>
        </w:rPr>
      </w:pPr>
    </w:p>
    <w:p w14:paraId="3CDCE866" w14:textId="77777777" w:rsidR="00D26C5A" w:rsidRDefault="00D26C5A" w:rsidP="00D26C5A">
      <w:pPr>
        <w:bidi/>
        <w:spacing w:before="240" w:line="240" w:lineRule="auto"/>
        <w:rPr>
          <w:rFonts w:cstheme="minorHAnsi"/>
          <w:b/>
          <w:bCs/>
          <w:sz w:val="32"/>
          <w:szCs w:val="32"/>
          <w:u w:val="single"/>
          <w:rtl/>
          <w:lang w:bidi="ar-DZ"/>
        </w:rPr>
      </w:pPr>
    </w:p>
    <w:p w14:paraId="01CC70BE" w14:textId="77777777" w:rsidR="003722FD" w:rsidRDefault="002D442B" w:rsidP="003722FD">
      <w:pPr>
        <w:pStyle w:val="ListParagraph"/>
        <w:numPr>
          <w:ilvl w:val="0"/>
          <w:numId w:val="35"/>
        </w:numPr>
        <w:bidi/>
        <w:spacing w:before="240" w:line="240" w:lineRule="auto"/>
        <w:rPr>
          <w:rFonts w:cstheme="minorHAnsi"/>
          <w:sz w:val="32"/>
          <w:szCs w:val="32"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ماهي الحالة الحركية لسائق الشاحنة بالنسبة لــسائق الحافلة</w:t>
      </w:r>
      <w:r w:rsidR="003722FD" w:rsidRPr="003722FD">
        <w:rPr>
          <w:rFonts w:cstheme="minorHAnsi" w:hint="cs"/>
          <w:sz w:val="32"/>
          <w:szCs w:val="32"/>
          <w:rtl/>
          <w:lang w:bidi="ar-DZ"/>
        </w:rPr>
        <w:t>؟</w:t>
      </w:r>
      <w:r w:rsidR="003722FD">
        <w:rPr>
          <w:rFonts w:cstheme="minorHAnsi" w:hint="cs"/>
          <w:sz w:val="32"/>
          <w:szCs w:val="32"/>
          <w:rtl/>
          <w:lang w:bidi="ar-DZ"/>
        </w:rPr>
        <w:t>. . . . . .</w:t>
      </w:r>
      <w:r w:rsidR="0013064A">
        <w:rPr>
          <w:rFonts w:cstheme="minorHAnsi" w:hint="cs"/>
          <w:sz w:val="32"/>
          <w:szCs w:val="32"/>
          <w:rtl/>
          <w:lang w:bidi="ar-DZ"/>
        </w:rPr>
        <w:t xml:space="preserve"> . . . . . . . . . . . . . . .</w:t>
      </w:r>
    </w:p>
    <w:p w14:paraId="1B0DDAC7" w14:textId="77777777" w:rsidR="002D442B" w:rsidRDefault="002D442B" w:rsidP="002D442B">
      <w:pPr>
        <w:pStyle w:val="ListParagraph"/>
        <w:bidi/>
        <w:spacing w:before="240" w:line="240" w:lineRule="auto"/>
        <w:ind w:left="643"/>
        <w:rPr>
          <w:rFonts w:cstheme="minorHAnsi"/>
          <w:sz w:val="32"/>
          <w:szCs w:val="32"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التعليل:</w:t>
      </w:r>
      <w:r w:rsidRPr="002D442B">
        <w:rPr>
          <w:rFonts w:cs="Calibri"/>
          <w:sz w:val="32"/>
          <w:szCs w:val="32"/>
          <w:rtl/>
          <w:lang w:bidi="ar-DZ"/>
        </w:rPr>
        <w:t xml:space="preserve">.  .  .  .  .  .  .  .  .  .  .  .  .   .  .  .  .  .  .   .  .  .  .  .  .  .  .  .  .  .  .  .  .  .  .  </w:t>
      </w:r>
    </w:p>
    <w:p w14:paraId="7D8ECF25" w14:textId="77777777" w:rsidR="0013064A" w:rsidRDefault="002D442B" w:rsidP="002D442B">
      <w:pPr>
        <w:pStyle w:val="ListParagraph"/>
        <w:numPr>
          <w:ilvl w:val="0"/>
          <w:numId w:val="35"/>
        </w:numPr>
        <w:bidi/>
        <w:spacing w:before="240" w:line="240" w:lineRule="auto"/>
        <w:rPr>
          <w:rFonts w:cstheme="minorHAnsi"/>
          <w:sz w:val="32"/>
          <w:szCs w:val="32"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>ماهي الحالة الحركية لمحمد بالنسبة لــسائق الشاحنة؟</w:t>
      </w:r>
      <w:r w:rsidR="003722FD">
        <w:rPr>
          <w:rFonts w:cstheme="minorHAnsi" w:hint="cs"/>
          <w:sz w:val="32"/>
          <w:szCs w:val="32"/>
          <w:rtl/>
          <w:lang w:bidi="ar-DZ"/>
        </w:rPr>
        <w:t xml:space="preserve">.  .  .  .  .  .  .  .  </w:t>
      </w:r>
      <w:r w:rsidR="0013064A">
        <w:rPr>
          <w:rFonts w:cstheme="minorHAnsi" w:hint="cs"/>
          <w:sz w:val="32"/>
          <w:szCs w:val="32"/>
          <w:rtl/>
          <w:lang w:bidi="ar-DZ"/>
        </w:rPr>
        <w:t>.  .  .  .  .  .  .  .  .</w:t>
      </w:r>
    </w:p>
    <w:p w14:paraId="6AADC0E4" w14:textId="77777777" w:rsidR="003722FD" w:rsidRPr="003722FD" w:rsidRDefault="001974A8" w:rsidP="0013064A">
      <w:pPr>
        <w:pStyle w:val="ListParagraph"/>
        <w:bidi/>
        <w:spacing w:before="240" w:line="240" w:lineRule="auto"/>
        <w:ind w:left="643"/>
        <w:rPr>
          <w:rFonts w:cstheme="minorHAnsi"/>
          <w:sz w:val="32"/>
          <w:szCs w:val="32"/>
          <w:rtl/>
          <w:lang w:bidi="ar-DZ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7021FEB4" wp14:editId="63353C1B">
                <wp:simplePos x="0" y="0"/>
                <wp:positionH relativeFrom="column">
                  <wp:posOffset>-321945</wp:posOffset>
                </wp:positionH>
                <wp:positionV relativeFrom="paragraph">
                  <wp:posOffset>354330</wp:posOffset>
                </wp:positionV>
                <wp:extent cx="2171652" cy="1724025"/>
                <wp:effectExtent l="0" t="0" r="0" b="0"/>
                <wp:wrapNone/>
                <wp:docPr id="176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1652" cy="1724025"/>
                          <a:chOff x="1986917" y="352425"/>
                          <a:chExt cx="2171698" cy="1724025"/>
                        </a:xfrm>
                      </wpg:grpSpPr>
                      <wps:wsp>
                        <wps:cNvPr id="177" name="Text Box 177"/>
                        <wps:cNvSpPr txBox="1"/>
                        <wps:spPr>
                          <a:xfrm>
                            <a:off x="1986917" y="352425"/>
                            <a:ext cx="1962150" cy="1724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7843794B" w14:textId="77777777" w:rsidR="00094AF4" w:rsidRDefault="00094AF4" w:rsidP="00094AF4"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00632110" wp14:editId="75F8140A">
                                    <wp:extent cx="1714739" cy="1562318"/>
                                    <wp:effectExtent l="0" t="0" r="0" b="0"/>
                                    <wp:docPr id="187" name="Picture 18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40" name="Sans titre.png"/>
                                            <pic:cNvPicPr/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14739" cy="156231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 Box 178"/>
                        <wps:cNvSpPr txBox="1"/>
                        <wps:spPr>
                          <a:xfrm>
                            <a:off x="3609977" y="1028700"/>
                            <a:ext cx="320040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0F6EC15B" w14:textId="77777777" w:rsidR="00094AF4" w:rsidRPr="00AD67C5" w:rsidRDefault="00094AF4" w:rsidP="00094AF4">
                              <w:pPr>
                                <w:rPr>
                                  <w:rFonts w:asciiTheme="majorBidi" w:hAnsiTheme="majorBidi" w:cstheme="majorBidi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AD67C5">
                                <w:rPr>
                                  <w:rFonts w:asciiTheme="majorBidi" w:hAnsiTheme="majorBidi" w:cstheme="majorBidi"/>
                                  <w:b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 Box 179"/>
                        <wps:cNvSpPr txBox="1"/>
                        <wps:spPr>
                          <a:xfrm>
                            <a:off x="3838575" y="1390650"/>
                            <a:ext cx="320040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FD4AA54" w14:textId="77777777" w:rsidR="00094AF4" w:rsidRPr="00AD67C5" w:rsidRDefault="00094AF4" w:rsidP="00094AF4">
                              <w:pPr>
                                <w:rPr>
                                  <w:rFonts w:asciiTheme="majorBidi" w:hAnsiTheme="majorBidi" w:cstheme="majorBidi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sz w:val="28"/>
                                  <w:szCs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 Box 180"/>
                        <wps:cNvSpPr txBox="1"/>
                        <wps:spPr>
                          <a:xfrm>
                            <a:off x="3352801" y="647700"/>
                            <a:ext cx="320040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2D4317F3" w14:textId="77777777" w:rsidR="00094AF4" w:rsidRPr="00AD67C5" w:rsidRDefault="00094AF4" w:rsidP="00094AF4">
                              <w:pPr>
                                <w:rPr>
                                  <w:rFonts w:asciiTheme="majorBidi" w:hAnsiTheme="majorBidi" w:cstheme="majorBidi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Straight Arrow Connector 181"/>
                        <wps:cNvCnPr/>
                        <wps:spPr>
                          <a:xfrm flipH="1">
                            <a:off x="3200400" y="923925"/>
                            <a:ext cx="285751" cy="352425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82" name="Straight Arrow Connector 182"/>
                        <wps:cNvCnPr>
                          <a:endCxn id="184" idx="1"/>
                        </wps:cNvCnPr>
                        <wps:spPr>
                          <a:xfrm flipH="1">
                            <a:off x="3494659" y="1243013"/>
                            <a:ext cx="248667" cy="110556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83" name="Straight Arrow Connector 183"/>
                        <wps:cNvCnPr/>
                        <wps:spPr>
                          <a:xfrm flipH="1">
                            <a:off x="3400426" y="1604963"/>
                            <a:ext cx="438149" cy="14287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84" name="Flowchart: Connector 184"/>
                        <wps:cNvSpPr/>
                        <wps:spPr>
                          <a:xfrm flipH="1">
                            <a:off x="3433204" y="1343025"/>
                            <a:ext cx="72000" cy="72000"/>
                          </a:xfrm>
                          <a:prstGeom prst="flowChartConnector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Flowchart: Connector 185"/>
                        <wps:cNvSpPr/>
                        <wps:spPr>
                          <a:xfrm>
                            <a:off x="3362326" y="1576388"/>
                            <a:ext cx="72000" cy="72000"/>
                          </a:xfrm>
                          <a:prstGeom prst="flowChartConnector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Flowchart: Connector 186"/>
                        <wps:cNvSpPr/>
                        <wps:spPr>
                          <a:xfrm>
                            <a:off x="3148966" y="1247775"/>
                            <a:ext cx="72000" cy="72000"/>
                          </a:xfrm>
                          <a:prstGeom prst="flowChartConnector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021FEB4" id="Group 176" o:spid="_x0000_s1041" style="position:absolute;left:0;text-align:left;margin-left:-25.35pt;margin-top:27.9pt;width:171pt;height:135.75pt;z-index:251732992;mso-width-relative:margin" coordorigin="19869,3524" coordsize="21716,17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">
                <v:shape id="Text Box 177" o:spid="_x0000_s1042" type="#_x0000_t202" style="position:absolute;left:19869;top:3524;width:19621;height:17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" filled="f" stroked="f" strokeweight=".5pt">
                  <v:textbox>
                    <w:txbxContent>
                      <w:p w14:paraId="7843794B" w14:textId="77777777" w:rsidR="00094AF4" w:rsidRDefault="00094AF4" w:rsidP="00094AF4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 wp14:anchorId="00632110" wp14:editId="75F8140A">
                              <wp:extent cx="1714739" cy="1562318"/>
                              <wp:effectExtent l="0" t="0" r="0" b="0"/>
                              <wp:docPr id="187" name="Picture 18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0" name="Sans titre.png"/>
                                      <pic:cNvPicPr/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14739" cy="156231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78" o:spid="_x0000_s1043" type="#_x0000_t202" style="position:absolute;left:36099;top:10287;width:3201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" filled="f" stroked="f" strokeweight=".5pt">
                  <v:textbox>
                    <w:txbxContent>
                      <w:p w14:paraId="0F6EC15B" w14:textId="77777777" w:rsidR="00094AF4" w:rsidRPr="00AD67C5" w:rsidRDefault="00094AF4" w:rsidP="00094AF4">
                        <w:pPr>
                          <w:rPr>
                            <w:rFonts w:asciiTheme="majorBidi" w:hAnsiTheme="majorBidi" w:cstheme="majorBidi"/>
                            <w:b/>
                            <w:sz w:val="28"/>
                            <w:szCs w:val="28"/>
                          </w:rPr>
                        </w:pPr>
                        <w:r w:rsidRPr="00AD67C5">
                          <w:rPr>
                            <w:rFonts w:asciiTheme="majorBidi" w:hAnsiTheme="majorBidi" w:cstheme="majorBidi"/>
                            <w:b/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shape>
                <v:shape id="Text Box 179" o:spid="_x0000_s1044" type="#_x0000_t202" style="position:absolute;left:38385;top:13906;width:3201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" filled="f" stroked="f" strokeweight=".5pt">
                  <v:textbox>
                    <w:txbxContent>
                      <w:p w14:paraId="3FD4AA54" w14:textId="77777777" w:rsidR="00094AF4" w:rsidRPr="00AD67C5" w:rsidRDefault="00094AF4" w:rsidP="00094AF4">
                        <w:pPr>
                          <w:rPr>
                            <w:rFonts w:asciiTheme="majorBidi" w:hAnsiTheme="majorBidi" w:cstheme="majorBidi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sz w:val="28"/>
                            <w:szCs w:val="28"/>
                          </w:rPr>
                          <w:t>C</w:t>
                        </w:r>
                      </w:p>
                    </w:txbxContent>
                  </v:textbox>
                </v:shape>
                <v:shape id="Text Box 180" o:spid="_x0000_s1045" type="#_x0000_t202" style="position:absolute;left:33528;top:6477;width:3200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" filled="f" stroked="f" strokeweight=".5pt">
                  <v:textbox>
                    <w:txbxContent>
                      <w:p w14:paraId="2D4317F3" w14:textId="77777777" w:rsidR="00094AF4" w:rsidRPr="00AD67C5" w:rsidRDefault="00094AF4" w:rsidP="00094AF4">
                        <w:pPr>
                          <w:rPr>
                            <w:rFonts w:asciiTheme="majorBidi" w:hAnsiTheme="majorBidi" w:cstheme="majorBidi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sz w:val="28"/>
                            <w:szCs w:val="28"/>
                          </w:rPr>
                          <w:t>B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1" o:spid="_x0000_s1046" type="#_x0000_t32" style="position:absolute;left:32004;top:9239;width:2857;height:352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" strokecolor="windowText" strokeweight="1.5pt">
                  <v:stroke endarrow="block" joinstyle="miter"/>
                </v:shape>
                <v:shape id="Straight Arrow Connector 182" o:spid="_x0000_s1047" type="#_x0000_t32" style="position:absolute;left:34946;top:12430;width:2487;height:11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" strokecolor="windowText" strokeweight="1.5pt">
                  <v:stroke endarrow="block" joinstyle="miter"/>
                </v:shape>
                <v:shape id="Straight Arrow Connector 183" o:spid="_x0000_s1048" type="#_x0000_t32" style="position:absolute;left:34004;top:16049;width:4381;height:14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" strokecolor="windowText" strokeweight="1.5pt">
                  <v:stroke endarrow="block" joinstyle="miter"/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184" o:spid="_x0000_s1049" type="#_x0000_t120" style="position:absolute;left:34332;top:13430;width:720;height:72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" fillcolor="windowText" strokeweight="1pt">
                  <v:stroke joinstyle="miter"/>
                </v:shape>
                <v:shape id="Flowchart: Connector 185" o:spid="_x0000_s1050" type="#_x0000_t120" style="position:absolute;left:33623;top:15763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" fillcolor="windowText" strokeweight="1pt">
                  <v:stroke joinstyle="miter"/>
                </v:shape>
                <v:shape id="Flowchart: Connector 186" o:spid="_x0000_s1051" type="#_x0000_t120" style="position:absolute;left:31489;top:12477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" fillcolor="windowText" strokeweight="1pt">
                  <v:stroke joinstyle="miter"/>
                </v:shape>
              </v:group>
            </w:pict>
          </mc:Fallback>
        </mc:AlternateContent>
      </w:r>
      <w:r w:rsidR="002D442B">
        <w:rPr>
          <w:rFonts w:cstheme="minorHAnsi" w:hint="cs"/>
          <w:sz w:val="32"/>
          <w:szCs w:val="32"/>
          <w:rtl/>
          <w:lang w:bidi="ar-DZ"/>
        </w:rPr>
        <w:t>التعليل:</w:t>
      </w:r>
      <w:r w:rsidR="003722FD">
        <w:rPr>
          <w:rFonts w:cstheme="minorHAnsi" w:hint="cs"/>
          <w:sz w:val="32"/>
          <w:szCs w:val="32"/>
          <w:rtl/>
          <w:lang w:bidi="ar-DZ"/>
        </w:rPr>
        <w:t xml:space="preserve">  .  .  .  .  .  .  .  .  .  .  .  .  .   .  .  .  .  .  .   .  .  .  .  .  .  .  .  .  .  .  .  .  .  .  .  </w:t>
      </w:r>
    </w:p>
    <w:p w14:paraId="26CDCDCF" w14:textId="77777777" w:rsidR="002D442B" w:rsidRDefault="002D442B" w:rsidP="00AE0E18">
      <w:pPr>
        <w:bidi/>
        <w:spacing w:line="24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 xml:space="preserve">التمرين الثاني: </w:t>
      </w:r>
      <w:r>
        <w:rPr>
          <w:rFonts w:cstheme="minorHAnsi" w:hint="cs"/>
          <w:sz w:val="32"/>
          <w:szCs w:val="32"/>
          <w:rtl/>
          <w:lang w:bidi="ar-DZ"/>
        </w:rPr>
        <w:t>(06 نقاط)</w:t>
      </w:r>
    </w:p>
    <w:p w14:paraId="405D5604" w14:textId="77777777" w:rsidR="002D442B" w:rsidRDefault="00094AF4" w:rsidP="008A2A3A">
      <w:pPr>
        <w:pStyle w:val="ListParagraph"/>
        <w:numPr>
          <w:ilvl w:val="0"/>
          <w:numId w:val="40"/>
        </w:numPr>
        <w:bidi/>
        <w:spacing w:line="240" w:lineRule="auto"/>
        <w:rPr>
          <w:rFonts w:cstheme="minorHAnsi"/>
          <w:sz w:val="30"/>
          <w:szCs w:val="30"/>
          <w:lang w:bidi="ar-DZ"/>
        </w:rPr>
      </w:pPr>
      <w:r w:rsidRPr="008A2A3A">
        <w:rPr>
          <w:rFonts w:cstheme="minorHAnsi" w:hint="cs"/>
          <w:sz w:val="30"/>
          <w:szCs w:val="30"/>
          <w:rtl/>
          <w:lang w:bidi="ar-DZ"/>
        </w:rPr>
        <w:t>الصورة المقابلة تمثل صورة دراج يتحرك على طريق أفقي مستقيم.</w:t>
      </w:r>
    </w:p>
    <w:p w14:paraId="57B9ACCC" w14:textId="77777777" w:rsidR="00665F8F" w:rsidRPr="00665F8F" w:rsidRDefault="00665F8F" w:rsidP="00665F8F">
      <w:pPr>
        <w:pStyle w:val="ListParagraph"/>
        <w:numPr>
          <w:ilvl w:val="0"/>
          <w:numId w:val="42"/>
        </w:numPr>
        <w:bidi/>
        <w:spacing w:line="240" w:lineRule="auto"/>
        <w:rPr>
          <w:rFonts w:cstheme="minorHAnsi"/>
          <w:sz w:val="30"/>
          <w:szCs w:val="30"/>
          <w:rtl/>
          <w:lang w:bidi="ar-DZ"/>
        </w:rPr>
      </w:pPr>
      <w:r>
        <w:rPr>
          <w:rFonts w:cstheme="minorHAnsi" w:hint="cs"/>
          <w:sz w:val="30"/>
          <w:szCs w:val="30"/>
          <w:rtl/>
          <w:lang w:bidi="ar-DZ"/>
        </w:rPr>
        <w:t>املأ الجدول بتحديد نوع المسار في كل حالة.</w:t>
      </w:r>
    </w:p>
    <w:tbl>
      <w:tblPr>
        <w:tblStyle w:val="TableGrid"/>
        <w:bidiVisual/>
        <w:tblW w:w="0" w:type="auto"/>
        <w:tblInd w:w="-409" w:type="dxa"/>
        <w:tblLook w:val="04A0" w:firstRow="1" w:lastRow="0" w:firstColumn="1" w:lastColumn="0" w:noHBand="0" w:noVBand="1"/>
      </w:tblPr>
      <w:tblGrid>
        <w:gridCol w:w="860"/>
        <w:gridCol w:w="1701"/>
        <w:gridCol w:w="1701"/>
        <w:gridCol w:w="1701"/>
        <w:gridCol w:w="1843"/>
      </w:tblGrid>
      <w:tr w:rsidR="00AE0E18" w:rsidRPr="00AE0E18" w14:paraId="241F1F2D" w14:textId="77777777" w:rsidTr="00665F8F">
        <w:trPr>
          <w:trHeight w:val="338"/>
        </w:trPr>
        <w:tc>
          <w:tcPr>
            <w:tcW w:w="860" w:type="dxa"/>
            <w:vAlign w:val="center"/>
          </w:tcPr>
          <w:p w14:paraId="0926E3AE" w14:textId="77777777" w:rsidR="00AE0E18" w:rsidRPr="00AE0E18" w:rsidRDefault="00665F8F" w:rsidP="0066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الحالة</w:t>
            </w:r>
          </w:p>
        </w:tc>
        <w:tc>
          <w:tcPr>
            <w:tcW w:w="1701" w:type="dxa"/>
            <w:vAlign w:val="center"/>
          </w:tcPr>
          <w:p w14:paraId="33F94E52" w14:textId="77777777" w:rsidR="00AE0E18" w:rsidRPr="00AE0E18" w:rsidRDefault="00AE0E18" w:rsidP="0066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E0E1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النقطة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A </w:t>
            </w:r>
            <w:r w:rsidRPr="00AE0E1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بالنسبة للطريق</w:t>
            </w:r>
          </w:p>
        </w:tc>
        <w:tc>
          <w:tcPr>
            <w:tcW w:w="1701" w:type="dxa"/>
            <w:vAlign w:val="center"/>
          </w:tcPr>
          <w:p w14:paraId="7E3E7DE5" w14:textId="77777777" w:rsidR="00AE0E18" w:rsidRPr="00AE0E18" w:rsidRDefault="00AE0E18" w:rsidP="0066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E0E1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النقطة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B</w:t>
            </w:r>
            <w:r w:rsidRPr="00AE0E1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بالنسبة للطريق</w:t>
            </w:r>
          </w:p>
        </w:tc>
        <w:tc>
          <w:tcPr>
            <w:tcW w:w="1701" w:type="dxa"/>
            <w:vAlign w:val="center"/>
          </w:tcPr>
          <w:p w14:paraId="3E70BFCA" w14:textId="77777777" w:rsidR="00AE0E18" w:rsidRPr="00AE0E18" w:rsidRDefault="00AE0E18" w:rsidP="0066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E0E1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النقطة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C</w:t>
            </w:r>
            <w:r w:rsidRPr="00AE0E1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بالنسبة للطريق</w:t>
            </w:r>
          </w:p>
        </w:tc>
        <w:tc>
          <w:tcPr>
            <w:tcW w:w="1843" w:type="dxa"/>
            <w:vAlign w:val="center"/>
          </w:tcPr>
          <w:p w14:paraId="067A7D21" w14:textId="77777777" w:rsidR="00AE0E18" w:rsidRPr="00AE0E18" w:rsidRDefault="00AE0E18" w:rsidP="0066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E0E1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النقطة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A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بالنسبة ل</w:t>
            </w:r>
            <w:r w:rsidRPr="00AE0E1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لنقطة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C</w:t>
            </w:r>
          </w:p>
        </w:tc>
      </w:tr>
      <w:tr w:rsidR="00AE0E18" w:rsidRPr="00AE0E18" w14:paraId="7D82844F" w14:textId="77777777" w:rsidTr="00665F8F">
        <w:trPr>
          <w:trHeight w:val="667"/>
        </w:trPr>
        <w:tc>
          <w:tcPr>
            <w:tcW w:w="860" w:type="dxa"/>
            <w:vAlign w:val="center"/>
          </w:tcPr>
          <w:p w14:paraId="58FBC010" w14:textId="77777777" w:rsidR="00AE0E18" w:rsidRPr="00AE0E18" w:rsidRDefault="00AE0E18" w:rsidP="0066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E0E1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نوع المسار</w:t>
            </w:r>
          </w:p>
        </w:tc>
        <w:tc>
          <w:tcPr>
            <w:tcW w:w="1701" w:type="dxa"/>
            <w:vAlign w:val="center"/>
          </w:tcPr>
          <w:p w14:paraId="4D0400ED" w14:textId="77777777" w:rsidR="00AE0E18" w:rsidRPr="00AE0E18" w:rsidRDefault="00665F8F" w:rsidP="0066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</w:t>
            </w:r>
          </w:p>
        </w:tc>
        <w:tc>
          <w:tcPr>
            <w:tcW w:w="1701" w:type="dxa"/>
            <w:vAlign w:val="center"/>
          </w:tcPr>
          <w:p w14:paraId="2DA45925" w14:textId="77777777" w:rsidR="00AE0E18" w:rsidRPr="00AE0E18" w:rsidRDefault="00665F8F" w:rsidP="0066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</w:tc>
        <w:tc>
          <w:tcPr>
            <w:tcW w:w="1701" w:type="dxa"/>
            <w:vAlign w:val="center"/>
          </w:tcPr>
          <w:p w14:paraId="14FC9A24" w14:textId="77777777" w:rsidR="00AE0E18" w:rsidRPr="00AE0E18" w:rsidRDefault="00665F8F" w:rsidP="0066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</w:t>
            </w:r>
          </w:p>
        </w:tc>
        <w:tc>
          <w:tcPr>
            <w:tcW w:w="1843" w:type="dxa"/>
            <w:vAlign w:val="center"/>
          </w:tcPr>
          <w:p w14:paraId="39B2054F" w14:textId="77777777" w:rsidR="00AE0E18" w:rsidRPr="00AE0E18" w:rsidRDefault="00665F8F" w:rsidP="0066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..........................</w:t>
            </w:r>
          </w:p>
        </w:tc>
      </w:tr>
    </w:tbl>
    <w:p w14:paraId="131AB806" w14:textId="77777777" w:rsidR="002D442B" w:rsidRPr="008A2A3A" w:rsidRDefault="00AE0E18" w:rsidP="00665F8F">
      <w:pPr>
        <w:pStyle w:val="ListParagraph"/>
        <w:numPr>
          <w:ilvl w:val="0"/>
          <w:numId w:val="42"/>
        </w:numPr>
        <w:bidi/>
        <w:spacing w:before="240" w:line="240" w:lineRule="auto"/>
        <w:rPr>
          <w:rFonts w:cstheme="minorHAnsi"/>
          <w:sz w:val="30"/>
          <w:szCs w:val="30"/>
          <w:rtl/>
          <w:lang w:bidi="ar-DZ"/>
        </w:rPr>
      </w:pPr>
      <w:r w:rsidRPr="008A2A3A">
        <w:rPr>
          <w:rFonts w:cstheme="minorHAnsi" w:hint="cs"/>
          <w:sz w:val="30"/>
          <w:szCs w:val="30"/>
          <w:rtl/>
          <w:lang w:bidi="ar-DZ"/>
        </w:rPr>
        <w:t>ما نوع حركة هيكل الدراجة بالنسبة للطريق؟</w:t>
      </w:r>
      <w:r w:rsidR="008A2A3A" w:rsidRPr="008A2A3A">
        <w:rPr>
          <w:rFonts w:cstheme="minorHAnsi" w:hint="cs"/>
          <w:sz w:val="30"/>
          <w:szCs w:val="30"/>
          <w:rtl/>
          <w:lang w:bidi="ar-DZ"/>
        </w:rPr>
        <w:t>.....................................................................</w:t>
      </w:r>
    </w:p>
    <w:p w14:paraId="03127242" w14:textId="77777777" w:rsidR="002D442B" w:rsidRPr="00665F8F" w:rsidRDefault="008A2A3A" w:rsidP="00665F8F">
      <w:pPr>
        <w:pStyle w:val="ListParagraph"/>
        <w:numPr>
          <w:ilvl w:val="0"/>
          <w:numId w:val="42"/>
        </w:numPr>
        <w:bidi/>
        <w:spacing w:before="240" w:line="240" w:lineRule="auto"/>
        <w:rPr>
          <w:rFonts w:cstheme="minorHAnsi"/>
          <w:b/>
          <w:bCs/>
          <w:sz w:val="32"/>
          <w:szCs w:val="32"/>
          <w:u w:val="single"/>
          <w:lang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C4FD205" wp14:editId="6D38C71B">
                <wp:simplePos x="0" y="0"/>
                <wp:positionH relativeFrom="column">
                  <wp:posOffset>-74295</wp:posOffset>
                </wp:positionH>
                <wp:positionV relativeFrom="paragraph">
                  <wp:posOffset>359410</wp:posOffset>
                </wp:positionV>
                <wp:extent cx="990600" cy="386030"/>
                <wp:effectExtent l="0" t="0" r="0" b="14605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386030"/>
                          <a:chOff x="0" y="0"/>
                          <a:chExt cx="990600" cy="438150"/>
                        </a:xfrm>
                      </wpg:grpSpPr>
                      <wps:wsp>
                        <wps:cNvPr id="117" name="Text Box 117"/>
                        <wps:cNvSpPr txBox="1"/>
                        <wps:spPr>
                          <a:xfrm>
                            <a:off x="0" y="43542"/>
                            <a:ext cx="990600" cy="3946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5837D8" w14:textId="77777777" w:rsidR="00CD49ED" w:rsidRPr="005F5552" w:rsidRDefault="00CD49ED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5F5552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اقلب الورقة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Snip Single Corner Rectangle 118"/>
                        <wps:cNvSpPr/>
                        <wps:spPr>
                          <a:xfrm flipH="1">
                            <a:off x="0" y="0"/>
                            <a:ext cx="885825" cy="438150"/>
                          </a:xfrm>
                          <a:prstGeom prst="snip1Rect">
                            <a:avLst/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4FD205" id="Group 43" o:spid="_x0000_s1052" style="position:absolute;left:0;text-align:left;margin-left:-5.85pt;margin-top:28.3pt;width:78pt;height:30.4pt;z-index:251695104;mso-width-relative:margin;mso-height-relative:margin" coordsize="9906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">
                <v:shape id="Text Box 117" o:spid="_x0000_s1053" type="#_x0000_t202" style="position:absolute;top:435;width:9906;height:3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" fillcolor="white [3201]" stroked="f" strokeweight=".5pt">
                  <v:textbox>
                    <w:txbxContent>
                      <w:p w14:paraId="065837D8" w14:textId="77777777" w:rsidR="00CD49ED" w:rsidRPr="005F5552" w:rsidRDefault="00CD49ED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5F5552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اقلب الورقة</w:t>
                        </w:r>
                      </w:p>
                    </w:txbxContent>
                  </v:textbox>
                </v:shape>
                <v:shape id="Snip Single Corner Rectangle 118" o:spid="_x0000_s1054" style="position:absolute;width:8858;height:4381;flip:x;visibility:visible;mso-wrap-style:square;v-text-anchor:middle" coordsize="885825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" path="m,l812799,r73026,73026l885825,438150,,438150,,xe" filled="f" strokecolor="black [3200]" strokeweight="1.5pt">
                  <v:stroke joinstyle="miter"/>
                  <v:path arrowok="t" o:connecttype="custom" o:connectlocs="0,0;812799,0;885825,73026;885825,438150;0,438150;0,0" o:connectangles="0,0,0,0,0,0"/>
                </v:shape>
              </v:group>
            </w:pict>
          </mc:Fallback>
        </mc:AlternateContent>
      </w:r>
      <w:r w:rsidR="00AE0E18" w:rsidRPr="008A2A3A">
        <w:rPr>
          <w:rFonts w:cstheme="minorHAnsi" w:hint="cs"/>
          <w:sz w:val="30"/>
          <w:szCs w:val="30"/>
          <w:rtl/>
          <w:lang w:bidi="ar-DZ"/>
        </w:rPr>
        <w:t>أذكر مثال</w:t>
      </w:r>
      <w:r w:rsidRPr="008A2A3A">
        <w:rPr>
          <w:rFonts w:cstheme="minorHAnsi" w:hint="cs"/>
          <w:sz w:val="30"/>
          <w:szCs w:val="30"/>
          <w:rtl/>
          <w:lang w:bidi="ar-DZ"/>
        </w:rPr>
        <w:t>ين</w:t>
      </w:r>
      <w:r w:rsidR="00AE0E18" w:rsidRPr="008A2A3A">
        <w:rPr>
          <w:rFonts w:cstheme="minorHAnsi" w:hint="cs"/>
          <w:sz w:val="30"/>
          <w:szCs w:val="30"/>
          <w:rtl/>
          <w:lang w:bidi="ar-DZ"/>
        </w:rPr>
        <w:t xml:space="preserve"> عن الحركة الدورانية...........................................</w:t>
      </w:r>
      <w:r w:rsidRPr="008A2A3A">
        <w:rPr>
          <w:rFonts w:cstheme="minorHAnsi" w:hint="cs"/>
          <w:sz w:val="30"/>
          <w:szCs w:val="30"/>
          <w:rtl/>
          <w:lang w:bidi="ar-DZ"/>
        </w:rPr>
        <w:t>............................................</w:t>
      </w:r>
    </w:p>
    <w:p w14:paraId="75B60AAA" w14:textId="77777777" w:rsidR="00665F8F" w:rsidRPr="00665F8F" w:rsidRDefault="00665F8F" w:rsidP="00665F8F">
      <w:pPr>
        <w:pStyle w:val="ListParagraph"/>
        <w:bidi/>
        <w:spacing w:before="240" w:line="240" w:lineRule="auto"/>
        <w:ind w:left="360"/>
        <w:rPr>
          <w:rFonts w:cstheme="minorHAnsi"/>
          <w:b/>
          <w:bCs/>
          <w:sz w:val="32"/>
          <w:szCs w:val="32"/>
          <w:u w:val="single"/>
          <w:rtl/>
          <w:lang w:bidi="ar-DZ"/>
        </w:rPr>
      </w:pPr>
    </w:p>
    <w:p w14:paraId="63C420E8" w14:textId="77777777" w:rsidR="00373301" w:rsidRDefault="00F073B7" w:rsidP="00373301">
      <w:pPr>
        <w:pStyle w:val="ListParagraph"/>
        <w:numPr>
          <w:ilvl w:val="0"/>
          <w:numId w:val="42"/>
        </w:numPr>
        <w:bidi/>
        <w:spacing w:after="0" w:line="240" w:lineRule="auto"/>
        <w:rPr>
          <w:rFonts w:cstheme="minorHAnsi"/>
          <w:sz w:val="28"/>
          <w:szCs w:val="28"/>
          <w:lang w:bidi="ar-DZ"/>
        </w:rPr>
      </w:pPr>
      <w:r w:rsidRPr="0052699C">
        <w:rPr>
          <w:noProof/>
          <w:sz w:val="20"/>
          <w:szCs w:val="20"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363B46FA" wp14:editId="1B1EBB84">
                <wp:simplePos x="0" y="0"/>
                <wp:positionH relativeFrom="column">
                  <wp:posOffset>-255270</wp:posOffset>
                </wp:positionH>
                <wp:positionV relativeFrom="paragraph">
                  <wp:posOffset>-160020</wp:posOffset>
                </wp:positionV>
                <wp:extent cx="3001010" cy="1052115"/>
                <wp:effectExtent l="0" t="0" r="0" b="15240"/>
                <wp:wrapNone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1010" cy="1052115"/>
                          <a:chOff x="1746220" y="845861"/>
                          <a:chExt cx="3001429" cy="1052480"/>
                        </a:xfrm>
                      </wpg:grpSpPr>
                      <wpg:grpSp>
                        <wpg:cNvPr id="123" name="Group 123"/>
                        <wpg:cNvGrpSpPr/>
                        <wpg:grpSpPr>
                          <a:xfrm>
                            <a:off x="2676522" y="962017"/>
                            <a:ext cx="950850" cy="936324"/>
                            <a:chOff x="2677609" y="962018"/>
                            <a:chExt cx="1059307" cy="1040361"/>
                          </a:xfrm>
                        </wpg:grpSpPr>
                        <wps:wsp>
                          <wps:cNvPr id="124" name="Sun 124"/>
                          <wps:cNvSpPr/>
                          <wps:spPr>
                            <a:xfrm>
                              <a:off x="3028950" y="1333500"/>
                              <a:ext cx="371475" cy="342900"/>
                            </a:xfrm>
                            <a:prstGeom prst="sun">
                              <a:avLst/>
                            </a:prstGeom>
                            <a:solidFill>
                              <a:srgbClr val="FFC000">
                                <a:lumMod val="75000"/>
                              </a:srgbClr>
                            </a:solidFill>
                            <a:ln w="12700" cap="flat" cmpd="sng" algn="ctr">
                              <a:solidFill>
                                <a:sysClr val="windowText" lastClr="000000">
                                  <a:lumMod val="95000"/>
                                  <a:lumOff val="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25" name="Group 125"/>
                          <wpg:cNvGrpSpPr/>
                          <wpg:grpSpPr>
                            <a:xfrm>
                              <a:off x="2677609" y="962018"/>
                              <a:ext cx="1059307" cy="1040361"/>
                              <a:chOff x="2677609" y="962018"/>
                              <a:chExt cx="1059307" cy="1040361"/>
                            </a:xfrm>
                          </wpg:grpSpPr>
                          <wpg:grpSp>
                            <wpg:cNvPr id="126" name="Group 126"/>
                            <wpg:cNvGrpSpPr/>
                            <wpg:grpSpPr>
                              <a:xfrm>
                                <a:off x="2677609" y="962018"/>
                                <a:ext cx="1042908" cy="1040361"/>
                                <a:chOff x="2677609" y="962018"/>
                                <a:chExt cx="1042908" cy="1040361"/>
                              </a:xfrm>
                            </wpg:grpSpPr>
                            <wps:wsp>
                              <wps:cNvPr id="127" name="Donut 127"/>
                              <wps:cNvSpPr/>
                              <wps:spPr>
                                <a:xfrm>
                                  <a:off x="2677609" y="962018"/>
                                  <a:ext cx="1042908" cy="1040361"/>
                                </a:xfrm>
                                <a:prstGeom prst="donut">
                                  <a:avLst>
                                    <a:gd name="adj" fmla="val 3204"/>
                                  </a:avLst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>
                                      <a:shade val="50000"/>
                                    </a:sys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" name="Donut 128"/>
                              <wps:cNvSpPr/>
                              <wps:spPr>
                                <a:xfrm>
                                  <a:off x="2734763" y="1019174"/>
                                  <a:ext cx="922444" cy="920000"/>
                                </a:xfrm>
                                <a:prstGeom prst="donut">
                                  <a:avLst>
                                    <a:gd name="adj" fmla="val 12226"/>
                                  </a:avLst>
                                </a:prstGeom>
                                <a:solidFill>
                                  <a:srgbClr val="44546A">
                                    <a:lumMod val="75000"/>
                                  </a:srgbClr>
                                </a:solidFill>
                                <a:ln w="12700" cap="flat" cmpd="sng" algn="ctr">
                                  <a:solidFill>
                                    <a:srgbClr val="A5A5A5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29" name="Group 129"/>
                              <wpg:cNvGrpSpPr/>
                              <wpg:grpSpPr>
                                <a:xfrm>
                                  <a:off x="2724150" y="998001"/>
                                  <a:ext cx="972000" cy="972000"/>
                                  <a:chOff x="2724150" y="998001"/>
                                  <a:chExt cx="972000" cy="972000"/>
                                </a:xfrm>
                              </wpg:grpSpPr>
                              <wps:wsp>
                                <wps:cNvPr id="130" name="Straight Connector 130"/>
                                <wps:cNvCnPr/>
                                <wps:spPr>
                                  <a:xfrm>
                                    <a:off x="2866496" y="1161521"/>
                                    <a:ext cx="687308" cy="68730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44546A">
                                        <a:lumMod val="7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31" name="Straight Connector 131"/>
                                <wps:cNvCnPr/>
                                <wps:spPr>
                                  <a:xfrm>
                                    <a:off x="3210150" y="998001"/>
                                    <a:ext cx="0" cy="972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44546A">
                                        <a:lumMod val="7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32" name="Straight Connector 132"/>
                                <wps:cNvCnPr/>
                                <wps:spPr>
                                  <a:xfrm flipH="1">
                                    <a:off x="2866496" y="1161521"/>
                                    <a:ext cx="687308" cy="68730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44546A">
                                        <a:lumMod val="7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33" name="Straight Connector 133"/>
                                <wps:cNvCnPr/>
                                <wps:spPr>
                                  <a:xfrm flipH="1">
                                    <a:off x="2724150" y="1505175"/>
                                    <a:ext cx="9720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44546A">
                                        <a:lumMod val="75000"/>
                                      </a:srgb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134" name="Donut 134"/>
                              <wps:cNvSpPr/>
                              <wps:spPr>
                                <a:xfrm>
                                  <a:off x="3124200" y="1419225"/>
                                  <a:ext cx="161925" cy="161925"/>
                                </a:xfrm>
                                <a:prstGeom prst="donu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12700" cap="flat" cmpd="sng" algn="ctr">
                                  <a:solidFill>
                                    <a:srgbClr val="00206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35" name="Donut 135"/>
                            <wps:cNvSpPr/>
                            <wps:spPr>
                              <a:xfrm>
                                <a:off x="3556916" y="1000125"/>
                                <a:ext cx="180000" cy="180000"/>
                              </a:xfrm>
                              <a:prstGeom prst="donut">
                                <a:avLst/>
                              </a:prstGeom>
                              <a:solidFill>
                                <a:srgbClr val="44546A">
                                  <a:lumMod val="50000"/>
                                </a:srgbClr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36" name="Text Box 136"/>
                        <wps:cNvSpPr txBox="1"/>
                        <wps:spPr>
                          <a:xfrm>
                            <a:off x="3627373" y="845861"/>
                            <a:ext cx="1120276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4D45877D" w14:textId="77777777" w:rsidR="0052699C" w:rsidRPr="00A56409" w:rsidRDefault="0052699C" w:rsidP="0052699C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A56409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عجلة الدينامو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 Box 137"/>
                        <wps:cNvSpPr txBox="1"/>
                        <wps:spPr>
                          <a:xfrm>
                            <a:off x="1746220" y="1285875"/>
                            <a:ext cx="1120276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5F18E689" w14:textId="77777777" w:rsidR="0052699C" w:rsidRPr="00A56409" w:rsidRDefault="0052699C" w:rsidP="0052699C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A56409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عجلة الد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راجة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3B46FA" id="Group 122" o:spid="_x0000_s1055" style="position:absolute;left:0;text-align:left;margin-left:-20.1pt;margin-top:-12.6pt;width:236.3pt;height:82.85pt;z-index:251730944;mso-width-relative:margin;mso-height-relative:margin" coordorigin="17462,8458" coordsize="30014,10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">
                <v:group id="Group 123" o:spid="_x0000_s1056" style="position:absolute;left:26765;top:9620;width:9508;height:9363" coordorigin="26776,9620" coordsize="10593,10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    <v:stroke joinstyle="miter"/>
                    <v:formulas>
                      <v:f eqn="sum 10800 0 #0"/>
                      <v:f eqn="prod @0 30274 32768"/>
                      <v:f eqn="prod @0 12540 32768"/>
                      <v:f eqn="sum @1 10800 0"/>
                      <v:f eqn="sum @2 10800 0"/>
                      <v:f eqn="sum 10800 0 @1"/>
                      <v:f eqn="sum 10800 0 @2"/>
                      <v:f eqn="prod @0 23170 32768"/>
                      <v:f eqn="sum @7 10800 0"/>
                      <v:f eqn="sum 10800 0 @7"/>
                      <v:f eqn="prod @5 3 4"/>
                      <v:f eqn="prod @6 3 4"/>
                      <v:f eqn="sum @10 791 0"/>
                      <v:f eqn="sum @11 791 0"/>
                      <v:f eqn="sum @11 2700 0"/>
                      <v:f eqn="sum 21600 0 @10"/>
                      <v:f eqn="sum 21600 0 @12"/>
                      <v:f eqn="sum 21600 0 @13"/>
                      <v:f eqn="sum 21600 0 @14"/>
                      <v:f eqn="val #0"/>
                      <v:f eqn="sum 21600 0 #0"/>
                    </v:formulas>
                    <v:path o:connecttype="rect" textboxrect="@9,@9,@8,@8"/>
                    <v:handles>
                      <v:h position="#0,center" xrange="2700,10125"/>
                    </v:handles>
                  </v:shapetype>
                  <v:shape id="Sun 124" o:spid="_x0000_s1057" type="#_x0000_t183" style="position:absolute;left:30289;top:13335;width:3715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" fillcolor="#bf9000" strokecolor="#0d0d0d" strokeweight="1pt"/>
                  <v:group id="Group 125" o:spid="_x0000_s1058" style="position:absolute;left:26776;top:9620;width:10593;height:10403" coordorigin="26776,9620" coordsize="10593,10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<v:group id="Group 126" o:spid="_x0000_s1059" style="position:absolute;left:26776;top:9620;width:10429;height:10403" coordorigin="26776,9620" coordsize="10429,10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Donut 127" o:spid="_x0000_s1060" type="#_x0000_t23" style="position:absolute;left:26776;top:9620;width:10429;height:10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" adj="690" fillcolor="windowText" strokeweight="1pt">
                        <v:stroke joinstyle="miter"/>
                      </v:shape>
                      <v:shape id="Donut 128" o:spid="_x0000_s1061" type="#_x0000_t23" style="position:absolute;left:27347;top:10191;width:9225;height:9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" adj="2634" fillcolor="#333f50" strokecolor="#787878" strokeweight="1pt">
                        <v:stroke joinstyle="miter"/>
                      </v:shape>
                      <v:group id="Group 129" o:spid="_x0000_s1062" style="position:absolute;left:27241;top:9980;width:9720;height:9720" coordorigin="27241,9980" coordsize="9720,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    <v:line id="Straight Connector 130" o:spid="_x0000_s1063" style="position:absolute;visibility:visible;mso-wrap-style:square" from="28664,11615" to="35538,1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" strokecolor="#333f50" strokeweight="1.5pt">
                          <v:stroke joinstyle="miter"/>
                        </v:line>
                        <v:line id="Straight Connector 131" o:spid="_x0000_s1064" style="position:absolute;visibility:visible;mso-wrap-style:square" from="32101,9980" to="32101,19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" strokecolor="#333f50" strokeweight="1.5pt">
                          <v:stroke joinstyle="miter"/>
                        </v:line>
                        <v:line id="Straight Connector 132" o:spid="_x0000_s1065" style="position:absolute;flip:x;visibility:visible;mso-wrap-style:square" from="28664,11615" to="35538,1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" strokecolor="#333f50" strokeweight="1.5pt">
                          <v:stroke joinstyle="miter"/>
                        </v:line>
                        <v:line id="Straight Connector 133" o:spid="_x0000_s1066" style="position:absolute;flip:x;visibility:visible;mso-wrap-style:square" from="27241,15051" to="36961,15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" strokecolor="#333f50" strokeweight="1.5pt">
                          <v:stroke joinstyle="miter"/>
                        </v:line>
                      </v:group>
                      <v:shape id="Donut 134" o:spid="_x0000_s1067" type="#_x0000_t23" style="position:absolute;left:31242;top:14192;width:1619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" fillcolor="#5b9bd5" strokecolor="#002060" strokeweight="1pt">
                        <v:stroke joinstyle="miter"/>
                      </v:shape>
                    </v:group>
                    <v:shape id="Donut 135" o:spid="_x0000_s1068" type="#_x0000_t23" style="position:absolute;left:35569;top:1000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" fillcolor="#222a35" strokecolor="windowText" strokeweight="1pt">
                      <v:stroke joinstyle="miter"/>
                    </v:shape>
                  </v:group>
                </v:group>
                <v:shape id="Text Box 136" o:spid="_x0000_s1069" type="#_x0000_t202" style="position:absolute;left:36273;top:8458;width:11203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" filled="f" stroked="f" strokeweight=".5pt">
                  <v:textbox>
                    <w:txbxContent>
                      <w:p w14:paraId="4D45877D" w14:textId="77777777" w:rsidR="0052699C" w:rsidRPr="00A56409" w:rsidRDefault="0052699C" w:rsidP="0052699C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A56409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عجلة الدينامو</w:t>
                        </w:r>
                      </w:p>
                    </w:txbxContent>
                  </v:textbox>
                </v:shape>
                <v:shape id="Text Box 137" o:spid="_x0000_s1070" type="#_x0000_t202" style="position:absolute;left:17462;top:12858;width:11202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VjKwwAAANw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z/GsL/M+ECOf0DAAD//wMAUEsBAi0AFAAGAAgAAAAhANvh9svuAAAAhQEAABMAAAAAAAAAAAAA&#10;AAAAAAAAAFtDb250ZW50X1R5cGVzXS54bWxQSwECLQAUAAYACAAAACEAWvQsW78AAAAVAQAACwAA&#10;AAAAAAAAAAAAAAAfAQAAX3JlbHMvLnJlbHNQSwECLQAUAAYACAAAACEAKBFYysMAAADcAAAADwAA&#10;AAAAAAAAAAAAAAAHAgAAZHJzL2Rvd25yZXYueG1sUEsFBgAAAAADAAMAtwAAAPcCAAAAAA==&#10;" filled="f" stroked="f" strokeweight=".5pt">
                  <v:textbox>
                    <w:txbxContent>
                      <w:p w14:paraId="5F18E689" w14:textId="77777777" w:rsidR="0052699C" w:rsidRPr="00A56409" w:rsidRDefault="0052699C" w:rsidP="0052699C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A56409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عجلة الد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راجة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A2A3A">
        <w:rPr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50C7081" wp14:editId="4944A528">
                <wp:simplePos x="0" y="0"/>
                <wp:positionH relativeFrom="column">
                  <wp:posOffset>621030</wp:posOffset>
                </wp:positionH>
                <wp:positionV relativeFrom="paragraph">
                  <wp:posOffset>-102870</wp:posOffset>
                </wp:positionV>
                <wp:extent cx="971550" cy="971550"/>
                <wp:effectExtent l="19050" t="76200" r="0" b="0"/>
                <wp:wrapNone/>
                <wp:docPr id="188" name="Arc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75548">
                          <a:off x="0" y="0"/>
                          <a:ext cx="971550" cy="971550"/>
                        </a:xfrm>
                        <a:prstGeom prst="arc">
                          <a:avLst>
                            <a:gd name="adj1" fmla="val 13295940"/>
                            <a:gd name="adj2" fmla="val 19209754"/>
                          </a:avLst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69706" id="Arc 188" o:spid="_x0000_s1026" style="position:absolute;margin-left:48.9pt;margin-top:-8.1pt;width:76.5pt;height:76.5pt;rotation:-2538921fd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1550,97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" path="m122508,163263nsc216428,57475,351796,-2117,493243,58,634690,2233,768162,65958,858785,174583l485775,485775,122508,163263xem122508,163263nfc216428,57475,351796,-2117,493243,58,634690,2233,768162,65958,858785,174583e" filled="f" strokecolor="black [3200]" strokeweight="1.5pt">
                <v:stroke endarrow="block" joinstyle="miter"/>
                <v:path arrowok="t" o:connecttype="custom" o:connectlocs="122508,163263;493243,58;858785,174583" o:connectangles="0,0,0"/>
              </v:shape>
            </w:pict>
          </mc:Fallback>
        </mc:AlternateContent>
      </w:r>
      <w:r w:rsidR="0052699C" w:rsidRPr="008A2A3A">
        <w:rPr>
          <w:rFonts w:cstheme="minorHAnsi" w:hint="cs"/>
          <w:sz w:val="28"/>
          <w:szCs w:val="28"/>
          <w:rtl/>
          <w:lang w:bidi="ar-DZ"/>
        </w:rPr>
        <w:t>ماهي طريقة نقل الحركة المستعملة في التركيب المقابل؟</w:t>
      </w:r>
    </w:p>
    <w:p w14:paraId="762F4C81" w14:textId="77777777" w:rsidR="002D442B" w:rsidRPr="00373301" w:rsidRDefault="00373301" w:rsidP="00373301">
      <w:pPr>
        <w:bidi/>
        <w:spacing w:line="24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 ............................................................</w:t>
      </w:r>
      <w:r w:rsidRPr="00373301">
        <w:rPr>
          <w:rFonts w:cstheme="minorHAnsi" w:hint="cs"/>
          <w:sz w:val="28"/>
          <w:szCs w:val="28"/>
          <w:rtl/>
          <w:lang w:bidi="ar-DZ"/>
        </w:rPr>
        <w:t>............................</w:t>
      </w:r>
    </w:p>
    <w:p w14:paraId="0F96E41B" w14:textId="77777777" w:rsidR="0052699C" w:rsidRPr="008A2A3A" w:rsidRDefault="0052699C" w:rsidP="00373301">
      <w:pPr>
        <w:pStyle w:val="ListParagraph"/>
        <w:numPr>
          <w:ilvl w:val="0"/>
          <w:numId w:val="42"/>
        </w:numPr>
        <w:bidi/>
        <w:spacing w:line="240" w:lineRule="auto"/>
        <w:rPr>
          <w:rFonts w:cstheme="minorHAnsi"/>
          <w:sz w:val="28"/>
          <w:szCs w:val="28"/>
          <w:rtl/>
          <w:lang w:bidi="ar-DZ"/>
        </w:rPr>
      </w:pPr>
      <w:r w:rsidRPr="008A2A3A">
        <w:rPr>
          <w:rFonts w:cstheme="minorHAnsi" w:hint="cs"/>
          <w:sz w:val="28"/>
          <w:szCs w:val="28"/>
          <w:rtl/>
          <w:lang w:bidi="ar-DZ"/>
        </w:rPr>
        <w:t>حدد اتجاه دوران عجلة الدينامو بسهم على الرسم.</w:t>
      </w:r>
    </w:p>
    <w:p w14:paraId="2AB9A15F" w14:textId="77777777" w:rsidR="00373301" w:rsidRDefault="0052699C" w:rsidP="00665F8F">
      <w:pPr>
        <w:pStyle w:val="ListParagraph"/>
        <w:numPr>
          <w:ilvl w:val="0"/>
          <w:numId w:val="42"/>
        </w:numPr>
        <w:bidi/>
        <w:spacing w:before="240" w:line="240" w:lineRule="auto"/>
        <w:rPr>
          <w:rFonts w:cstheme="minorHAnsi"/>
          <w:sz w:val="28"/>
          <w:szCs w:val="28"/>
          <w:lang w:bidi="ar-DZ"/>
        </w:rPr>
      </w:pPr>
      <w:r w:rsidRPr="008A2A3A">
        <w:rPr>
          <w:rFonts w:cstheme="minorHAnsi" w:hint="cs"/>
          <w:sz w:val="28"/>
          <w:szCs w:val="28"/>
          <w:rtl/>
          <w:lang w:bidi="ar-DZ"/>
        </w:rPr>
        <w:t xml:space="preserve">ما الذي يجب فعله لعكس اتجاه دوران </w:t>
      </w:r>
      <w:r w:rsidR="00597976" w:rsidRPr="008A2A3A">
        <w:rPr>
          <w:rFonts w:cstheme="minorHAnsi" w:hint="cs"/>
          <w:sz w:val="28"/>
          <w:szCs w:val="28"/>
          <w:rtl/>
          <w:lang w:bidi="ar-DZ"/>
        </w:rPr>
        <w:t>عجلة الدينامو؟</w:t>
      </w:r>
    </w:p>
    <w:p w14:paraId="2E7090E1" w14:textId="77777777" w:rsidR="0052699C" w:rsidRPr="008A2A3A" w:rsidRDefault="00373301" w:rsidP="00373301">
      <w:pPr>
        <w:pStyle w:val="ListParagraph"/>
        <w:bidi/>
        <w:spacing w:before="240" w:line="240" w:lineRule="auto"/>
        <w:ind w:left="360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......................................................................................</w:t>
      </w:r>
    </w:p>
    <w:p w14:paraId="2F72D9A3" w14:textId="77777777" w:rsidR="00D51FA2" w:rsidRPr="00521D4B" w:rsidRDefault="005F5552" w:rsidP="002D442B">
      <w:pPr>
        <w:bidi/>
        <w:spacing w:before="24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521D4B">
        <w:rPr>
          <w:rFonts w:cstheme="minorHAnsi" w:hint="cs"/>
          <w:b/>
          <w:bCs/>
          <w:sz w:val="32"/>
          <w:szCs w:val="32"/>
          <w:u w:val="single"/>
          <w:rtl/>
          <w:lang w:bidi="ar-DZ"/>
        </w:rPr>
        <w:t>الوضعية الإدماجية:</w:t>
      </w:r>
      <w:r w:rsidR="00D51FA2" w:rsidRPr="00521D4B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D51FA2" w:rsidRPr="00521D4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(08نقاط)</w:t>
      </w:r>
    </w:p>
    <w:p w14:paraId="64140A25" w14:textId="77777777" w:rsidR="005F5552" w:rsidRPr="00981EE4" w:rsidRDefault="003C2500" w:rsidP="003C2500">
      <w:pPr>
        <w:bidi/>
        <w:spacing w:after="0" w:line="240" w:lineRule="auto"/>
        <w:rPr>
          <w:rFonts w:cstheme="minorHAnsi"/>
          <w:sz w:val="30"/>
          <w:szCs w:val="30"/>
          <w:rtl/>
          <w:lang w:bidi="ar-DZ"/>
        </w:rPr>
      </w:pPr>
      <w:r>
        <w:rPr>
          <w:rFonts w:cstheme="minorHAnsi" w:hint="cs"/>
          <w:sz w:val="30"/>
          <w:szCs w:val="30"/>
          <w:rtl/>
          <w:lang w:bidi="ar-DZ"/>
        </w:rPr>
        <w:t>ذهب</w:t>
      </w:r>
      <w:r w:rsidR="003722FD">
        <w:rPr>
          <w:rFonts w:cstheme="minorHAnsi" w:hint="cs"/>
          <w:sz w:val="30"/>
          <w:szCs w:val="30"/>
          <w:rtl/>
          <w:lang w:bidi="ar-DZ"/>
        </w:rPr>
        <w:t xml:space="preserve"> عبد القادر </w:t>
      </w:r>
      <w:r>
        <w:rPr>
          <w:rFonts w:cstheme="minorHAnsi" w:hint="cs"/>
          <w:sz w:val="30"/>
          <w:szCs w:val="30"/>
          <w:rtl/>
          <w:lang w:bidi="ar-DZ"/>
        </w:rPr>
        <w:t>رفقة والده في السيارة إلى السوق الأسبوعي الذي يقام كل ثلاثاء، وخلال الطريق قام      عبد القادر  بتسجيل تغيرات سرعة السيارة بدلالة الزمن ، ورسم مخطط السرعة التالي:</w:t>
      </w:r>
    </w:p>
    <w:p w14:paraId="6FD615AA" w14:textId="77777777" w:rsidR="008C3F7D" w:rsidRDefault="00B40DE4" w:rsidP="008C3F7D">
      <w:pPr>
        <w:bidi/>
        <w:spacing w:before="240" w:line="240" w:lineRule="auto"/>
        <w:rPr>
          <w:rFonts w:cstheme="minorHAnsi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980D462" wp14:editId="0E60A02D">
                <wp:simplePos x="0" y="0"/>
                <wp:positionH relativeFrom="column">
                  <wp:posOffset>5414010</wp:posOffset>
                </wp:positionH>
                <wp:positionV relativeFrom="paragraph">
                  <wp:posOffset>1842135</wp:posOffset>
                </wp:positionV>
                <wp:extent cx="903167" cy="262759"/>
                <wp:effectExtent l="0" t="0" r="0" b="444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167" cy="2627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807447" w14:textId="77777777" w:rsidR="003C2500" w:rsidRPr="003C2500" w:rsidRDefault="003C2500" w:rsidP="003C2500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3C250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لزمن</w:t>
                            </w:r>
                            <w:r w:rsidRPr="003C250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bidi="ar-DZ"/>
                                </w:rPr>
                                <m:t>min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80D462" id="Text Box 92" o:spid="_x0000_s1071" type="#_x0000_t202" style="position:absolute;left:0;text-align:left;margin-left:426.3pt;margin-top:145.05pt;width:71.1pt;height:20.7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" filled="f" stroked="f" strokeweight=".5pt">
                <v:textbox>
                  <w:txbxContent>
                    <w:p w14:paraId="12807447" w14:textId="77777777" w:rsidR="003C2500" w:rsidRPr="003C2500" w:rsidRDefault="003C2500" w:rsidP="003C2500">
                      <w:pPr>
                        <w:bidi/>
                        <w:rPr>
                          <w:b/>
                          <w:bCs/>
                          <w:lang w:bidi="ar-DZ"/>
                        </w:rPr>
                      </w:pPr>
                      <w:r w:rsidRPr="003C250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لزمن</w:t>
                      </w:r>
                      <w:r w:rsidRPr="003C250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bidi="ar-DZ"/>
                          </w:rPr>
                          <m:t>min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BED9965" wp14:editId="55227043">
                <wp:simplePos x="0" y="0"/>
                <wp:positionH relativeFrom="column">
                  <wp:posOffset>585361</wp:posOffset>
                </wp:positionH>
                <wp:positionV relativeFrom="paragraph">
                  <wp:posOffset>293129</wp:posOffset>
                </wp:positionV>
                <wp:extent cx="1198179" cy="262759"/>
                <wp:effectExtent l="0" t="0" r="0" b="444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179" cy="2627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12469" w14:textId="77777777" w:rsidR="003C2500" w:rsidRPr="003C2500" w:rsidRDefault="003C2500" w:rsidP="003C2500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3C250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السرعة  </w:t>
                            </w:r>
                            <m:oMath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bidi="ar-DZ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bidi="ar-DZ"/>
                                    </w:rPr>
                                    <m:t>Km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bidi="ar-DZ"/>
                                    </w:rPr>
                                    <m:t>h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ED9965" id="Text Box 91" o:spid="_x0000_s1072" type="#_x0000_t202" style="position:absolute;left:0;text-align:left;margin-left:46.1pt;margin-top:23.1pt;width:94.35pt;height:20.7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" filled="f" stroked="f" strokeweight=".5pt">
                <v:textbox>
                  <w:txbxContent>
                    <w:p w14:paraId="50E12469" w14:textId="77777777" w:rsidR="003C2500" w:rsidRPr="003C2500" w:rsidRDefault="003C2500" w:rsidP="003C2500">
                      <w:pPr>
                        <w:bidi/>
                        <w:rPr>
                          <w:b/>
                          <w:bCs/>
                          <w:lang w:bidi="ar-DZ"/>
                        </w:rPr>
                      </w:pPr>
                      <w:r w:rsidRPr="003C250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السرعة  </w:t>
                      </w:r>
                      <m:oMath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bidi="ar-DZ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bidi="ar-DZ"/>
                              </w:rPr>
                              <m:t>Km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bidi="ar-DZ"/>
                              </w:rPr>
                              <m:t>h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 w:rsidR="003C2500">
        <w:rPr>
          <w:noProof/>
          <w:lang w:eastAsia="fr-FR"/>
        </w:rPr>
        <w:drawing>
          <wp:inline distT="0" distB="0" distL="0" distR="0" wp14:anchorId="25399980" wp14:editId="2DC29134">
            <wp:extent cx="6122604" cy="2322786"/>
            <wp:effectExtent l="0" t="0" r="12065" b="190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30A0E00" w14:textId="77777777" w:rsidR="008C3F7D" w:rsidRDefault="00B40DE4" w:rsidP="00F073B7">
      <w:pPr>
        <w:pStyle w:val="ListParagraph"/>
        <w:numPr>
          <w:ilvl w:val="0"/>
          <w:numId w:val="19"/>
        </w:numPr>
        <w:bidi/>
        <w:spacing w:before="240" w:line="360" w:lineRule="auto"/>
        <w:rPr>
          <w:rFonts w:cstheme="minorHAnsi"/>
          <w:sz w:val="30"/>
          <w:szCs w:val="30"/>
          <w:lang w:bidi="ar-DZ"/>
        </w:rPr>
      </w:pPr>
      <w:r>
        <w:rPr>
          <w:rFonts w:cstheme="minorHAnsi" w:hint="cs"/>
          <w:sz w:val="30"/>
          <w:szCs w:val="30"/>
          <w:rtl/>
          <w:lang w:bidi="ar-DZ"/>
        </w:rPr>
        <w:t xml:space="preserve">أكمل الجدول التالى بتحديد </w:t>
      </w:r>
      <w:r w:rsidR="00F073B7">
        <w:rPr>
          <w:rFonts w:cstheme="minorHAnsi" w:hint="cs"/>
          <w:sz w:val="30"/>
          <w:szCs w:val="30"/>
          <w:rtl/>
          <w:lang w:bidi="ar-DZ"/>
        </w:rPr>
        <w:t>المجال</w:t>
      </w:r>
      <w:r>
        <w:rPr>
          <w:rFonts w:cstheme="minorHAnsi" w:hint="cs"/>
          <w:sz w:val="30"/>
          <w:szCs w:val="30"/>
          <w:rtl/>
          <w:lang w:bidi="ar-DZ"/>
        </w:rPr>
        <w:t xml:space="preserve"> الزمني</w:t>
      </w:r>
      <w:r w:rsidR="00F073B7">
        <w:rPr>
          <w:rFonts w:cstheme="minorHAnsi"/>
          <w:sz w:val="30"/>
          <w:szCs w:val="30"/>
          <w:lang w:bidi="ar-DZ"/>
        </w:rPr>
        <w:t xml:space="preserve"> </w:t>
      </w:r>
      <w:r w:rsidR="00F073B7">
        <w:rPr>
          <w:rFonts w:cstheme="minorHAnsi" w:hint="cs"/>
          <w:sz w:val="30"/>
          <w:szCs w:val="30"/>
          <w:rtl/>
          <w:lang w:bidi="ar-DZ"/>
        </w:rPr>
        <w:t xml:space="preserve">لمراحل الحركة </w:t>
      </w:r>
      <w:r>
        <w:rPr>
          <w:rFonts w:cstheme="minorHAnsi" w:hint="cs"/>
          <w:sz w:val="30"/>
          <w:szCs w:val="30"/>
          <w:rtl/>
          <w:lang w:bidi="ar-DZ"/>
        </w:rPr>
        <w:t>، التغير في السرعة، وطبيعة الحركة</w:t>
      </w:r>
      <w:r w:rsidR="008C3F7D" w:rsidRPr="00981EE4">
        <w:rPr>
          <w:rFonts w:cstheme="minorHAnsi" w:hint="cs"/>
          <w:sz w:val="30"/>
          <w:szCs w:val="30"/>
          <w:rtl/>
          <w:lang w:bidi="ar-DZ"/>
        </w:rPr>
        <w:t>؟</w:t>
      </w:r>
    </w:p>
    <w:tbl>
      <w:tblPr>
        <w:tblStyle w:val="TableGrid"/>
        <w:bidiVisual/>
        <w:tblW w:w="10050" w:type="dxa"/>
        <w:tblInd w:w="55" w:type="dxa"/>
        <w:tblLook w:val="04A0" w:firstRow="1" w:lastRow="0" w:firstColumn="1" w:lastColumn="0" w:noHBand="0" w:noVBand="1"/>
      </w:tblPr>
      <w:tblGrid>
        <w:gridCol w:w="1936"/>
        <w:gridCol w:w="3274"/>
        <w:gridCol w:w="2420"/>
        <w:gridCol w:w="2420"/>
      </w:tblGrid>
      <w:tr w:rsidR="00B40DE4" w:rsidRPr="00373301" w14:paraId="414F071B" w14:textId="77777777" w:rsidTr="00373301">
        <w:trPr>
          <w:trHeight w:val="433"/>
        </w:trPr>
        <w:tc>
          <w:tcPr>
            <w:tcW w:w="1936" w:type="dxa"/>
            <w:vAlign w:val="center"/>
          </w:tcPr>
          <w:p w14:paraId="33C7D790" w14:textId="77777777" w:rsidR="00B40DE4" w:rsidRPr="00373301" w:rsidRDefault="00E108BB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373301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المرحلة</w:t>
            </w:r>
          </w:p>
        </w:tc>
        <w:tc>
          <w:tcPr>
            <w:tcW w:w="3274" w:type="dxa"/>
            <w:vAlign w:val="center"/>
          </w:tcPr>
          <w:p w14:paraId="14A586AF" w14:textId="77777777" w:rsidR="00B40DE4" w:rsidRPr="00373301" w:rsidRDefault="00E108BB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373301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المجال الزمني</w:t>
            </w:r>
          </w:p>
        </w:tc>
        <w:tc>
          <w:tcPr>
            <w:tcW w:w="2420" w:type="dxa"/>
            <w:vAlign w:val="center"/>
          </w:tcPr>
          <w:p w14:paraId="2D2CAA1D" w14:textId="77777777" w:rsidR="00B40DE4" w:rsidRPr="00373301" w:rsidRDefault="00E108BB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373301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 السرعة</w:t>
            </w:r>
          </w:p>
        </w:tc>
        <w:tc>
          <w:tcPr>
            <w:tcW w:w="2420" w:type="dxa"/>
            <w:vAlign w:val="center"/>
          </w:tcPr>
          <w:p w14:paraId="2586D967" w14:textId="77777777" w:rsidR="00B40DE4" w:rsidRPr="00373301" w:rsidRDefault="00E108BB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373301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الحركة</w:t>
            </w:r>
          </w:p>
        </w:tc>
      </w:tr>
      <w:tr w:rsidR="00B40DE4" w:rsidRPr="00373301" w14:paraId="5D40AE2A" w14:textId="77777777" w:rsidTr="00373301">
        <w:trPr>
          <w:trHeight w:val="141"/>
        </w:trPr>
        <w:tc>
          <w:tcPr>
            <w:tcW w:w="1936" w:type="dxa"/>
            <w:vAlign w:val="center"/>
          </w:tcPr>
          <w:p w14:paraId="0FD0639D" w14:textId="77777777" w:rsidR="00B40DE4" w:rsidRPr="00373301" w:rsidRDefault="00373301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373301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الأولى</w:t>
            </w:r>
          </w:p>
        </w:tc>
        <w:tc>
          <w:tcPr>
            <w:tcW w:w="3274" w:type="dxa"/>
            <w:vAlign w:val="center"/>
          </w:tcPr>
          <w:p w14:paraId="488A387B" w14:textId="77777777" w:rsidR="00B40DE4" w:rsidRPr="00373301" w:rsidRDefault="00B40DE4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20" w:type="dxa"/>
            <w:vAlign w:val="center"/>
          </w:tcPr>
          <w:p w14:paraId="79A5943B" w14:textId="77777777" w:rsidR="00B40DE4" w:rsidRPr="00373301" w:rsidRDefault="00B40DE4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20" w:type="dxa"/>
            <w:vAlign w:val="center"/>
          </w:tcPr>
          <w:p w14:paraId="60349B8F" w14:textId="77777777" w:rsidR="00B40DE4" w:rsidRPr="00373301" w:rsidRDefault="00B40DE4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B40DE4" w:rsidRPr="00373301" w14:paraId="24D170D3" w14:textId="77777777" w:rsidTr="00373301">
        <w:trPr>
          <w:trHeight w:val="238"/>
        </w:trPr>
        <w:tc>
          <w:tcPr>
            <w:tcW w:w="1936" w:type="dxa"/>
            <w:vAlign w:val="center"/>
          </w:tcPr>
          <w:p w14:paraId="15666CB5" w14:textId="77777777" w:rsidR="00B40DE4" w:rsidRPr="00373301" w:rsidRDefault="00373301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373301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الثانية</w:t>
            </w:r>
          </w:p>
        </w:tc>
        <w:tc>
          <w:tcPr>
            <w:tcW w:w="3274" w:type="dxa"/>
            <w:vAlign w:val="center"/>
          </w:tcPr>
          <w:p w14:paraId="1565215D" w14:textId="77777777" w:rsidR="00B40DE4" w:rsidRPr="00373301" w:rsidRDefault="00B40DE4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20" w:type="dxa"/>
            <w:vAlign w:val="center"/>
          </w:tcPr>
          <w:p w14:paraId="63BDBCCF" w14:textId="77777777" w:rsidR="00B40DE4" w:rsidRPr="00373301" w:rsidRDefault="00B40DE4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20" w:type="dxa"/>
            <w:vAlign w:val="center"/>
          </w:tcPr>
          <w:p w14:paraId="01012ABE" w14:textId="77777777" w:rsidR="00B40DE4" w:rsidRPr="00373301" w:rsidRDefault="00B40DE4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B40DE4" w:rsidRPr="00373301" w14:paraId="5A0972BA" w14:textId="77777777" w:rsidTr="00373301">
        <w:trPr>
          <w:trHeight w:val="24"/>
        </w:trPr>
        <w:tc>
          <w:tcPr>
            <w:tcW w:w="1936" w:type="dxa"/>
            <w:vAlign w:val="center"/>
          </w:tcPr>
          <w:p w14:paraId="11E2122B" w14:textId="77777777" w:rsidR="00B40DE4" w:rsidRPr="00373301" w:rsidRDefault="00373301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373301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الثالثة</w:t>
            </w:r>
          </w:p>
        </w:tc>
        <w:tc>
          <w:tcPr>
            <w:tcW w:w="3274" w:type="dxa"/>
            <w:vAlign w:val="center"/>
          </w:tcPr>
          <w:p w14:paraId="28DFAD7D" w14:textId="77777777" w:rsidR="00B40DE4" w:rsidRPr="00373301" w:rsidRDefault="00B40DE4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20" w:type="dxa"/>
            <w:vAlign w:val="center"/>
          </w:tcPr>
          <w:p w14:paraId="280F5689" w14:textId="77777777" w:rsidR="00B40DE4" w:rsidRPr="00373301" w:rsidRDefault="00B40DE4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20" w:type="dxa"/>
            <w:vAlign w:val="center"/>
          </w:tcPr>
          <w:p w14:paraId="6F7797DA" w14:textId="77777777" w:rsidR="00B40DE4" w:rsidRPr="00373301" w:rsidRDefault="00B40DE4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B40DE4" w:rsidRPr="00373301" w14:paraId="4349F18C" w14:textId="77777777" w:rsidTr="00373301">
        <w:trPr>
          <w:trHeight w:val="24"/>
        </w:trPr>
        <w:tc>
          <w:tcPr>
            <w:tcW w:w="1936" w:type="dxa"/>
            <w:vAlign w:val="center"/>
          </w:tcPr>
          <w:p w14:paraId="37833ACA" w14:textId="77777777" w:rsidR="00B40DE4" w:rsidRPr="00373301" w:rsidRDefault="00373301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373301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الرابعة</w:t>
            </w:r>
          </w:p>
        </w:tc>
        <w:tc>
          <w:tcPr>
            <w:tcW w:w="3274" w:type="dxa"/>
            <w:vAlign w:val="center"/>
          </w:tcPr>
          <w:p w14:paraId="40731C78" w14:textId="77777777" w:rsidR="00B40DE4" w:rsidRPr="00373301" w:rsidRDefault="00B40DE4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20" w:type="dxa"/>
            <w:vAlign w:val="center"/>
          </w:tcPr>
          <w:p w14:paraId="1B17ED34" w14:textId="77777777" w:rsidR="00B40DE4" w:rsidRPr="00373301" w:rsidRDefault="00B40DE4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20" w:type="dxa"/>
            <w:vAlign w:val="center"/>
          </w:tcPr>
          <w:p w14:paraId="7FF3B3E9" w14:textId="77777777" w:rsidR="00B40DE4" w:rsidRPr="00373301" w:rsidRDefault="00B40DE4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B40DE4" w:rsidRPr="00373301" w14:paraId="55F202A4" w14:textId="77777777" w:rsidTr="00373301">
        <w:trPr>
          <w:trHeight w:val="24"/>
        </w:trPr>
        <w:tc>
          <w:tcPr>
            <w:tcW w:w="1936" w:type="dxa"/>
            <w:vAlign w:val="center"/>
          </w:tcPr>
          <w:p w14:paraId="06C4641A" w14:textId="77777777" w:rsidR="00B40DE4" w:rsidRPr="00373301" w:rsidRDefault="00373301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373301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الخامسة</w:t>
            </w:r>
          </w:p>
        </w:tc>
        <w:tc>
          <w:tcPr>
            <w:tcW w:w="3274" w:type="dxa"/>
            <w:vAlign w:val="center"/>
          </w:tcPr>
          <w:p w14:paraId="3740DD90" w14:textId="77777777" w:rsidR="00B40DE4" w:rsidRPr="00373301" w:rsidRDefault="00B40DE4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20" w:type="dxa"/>
            <w:vAlign w:val="center"/>
          </w:tcPr>
          <w:p w14:paraId="4E80A5EB" w14:textId="77777777" w:rsidR="00B40DE4" w:rsidRPr="00373301" w:rsidRDefault="00B40DE4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20" w:type="dxa"/>
            <w:vAlign w:val="center"/>
          </w:tcPr>
          <w:p w14:paraId="386A0296" w14:textId="77777777" w:rsidR="00B40DE4" w:rsidRPr="00373301" w:rsidRDefault="00B40DE4" w:rsidP="002D442B">
            <w:pPr>
              <w:pStyle w:val="ListParagraph"/>
              <w:bidi/>
              <w:ind w:left="0"/>
              <w:jc w:val="center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405C38BA" w14:textId="77777777" w:rsidR="008C3F7D" w:rsidRPr="00E108BB" w:rsidRDefault="00E108BB" w:rsidP="00E108BB">
      <w:pPr>
        <w:pStyle w:val="ListParagraph"/>
        <w:numPr>
          <w:ilvl w:val="0"/>
          <w:numId w:val="37"/>
        </w:numPr>
        <w:bidi/>
        <w:spacing w:after="0" w:line="360" w:lineRule="auto"/>
        <w:rPr>
          <w:rFonts w:asciiTheme="majorBidi" w:hAnsiTheme="majorBidi" w:cstheme="majorBidi"/>
          <w:b/>
          <w:bCs/>
          <w:sz w:val="30"/>
          <w:szCs w:val="30"/>
          <w:lang w:bidi="ar-DZ"/>
        </w:rPr>
      </w:pPr>
      <w:r>
        <w:rPr>
          <w:rFonts w:cstheme="minorHAnsi" w:hint="cs"/>
          <w:sz w:val="30"/>
          <w:szCs w:val="30"/>
          <w:rtl/>
          <w:lang w:bidi="ar-DZ"/>
        </w:rPr>
        <w:t>بالإعتماد على مخطط السرعة أوجد مايلي؟</w:t>
      </w:r>
    </w:p>
    <w:p w14:paraId="2CF907AC" w14:textId="77777777" w:rsidR="00E108BB" w:rsidRPr="00E108BB" w:rsidRDefault="00E108BB" w:rsidP="00BB3887">
      <w:pPr>
        <w:pStyle w:val="ListParagraph"/>
        <w:numPr>
          <w:ilvl w:val="0"/>
          <w:numId w:val="38"/>
        </w:numPr>
        <w:bidi/>
        <w:spacing w:after="0" w:line="360" w:lineRule="auto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r>
        <w:rPr>
          <w:rFonts w:cstheme="minorHAnsi" w:hint="cs"/>
          <w:sz w:val="30"/>
          <w:szCs w:val="30"/>
          <w:rtl/>
          <w:lang w:bidi="ar-DZ"/>
        </w:rPr>
        <w:t xml:space="preserve">عند الزمن </w:t>
      </w:r>
      <m:oMath>
        <m:r>
          <w:rPr>
            <w:rFonts w:ascii="Cambria Math" w:hAnsi="Cambria Math" w:cstheme="minorHAnsi"/>
            <w:sz w:val="30"/>
            <w:szCs w:val="30"/>
            <w:lang w:bidi="ar-DZ"/>
          </w:rPr>
          <m:t>t=5 min</m:t>
        </m:r>
      </m:oMath>
      <w:r>
        <w:rPr>
          <w:rFonts w:eastAsiaTheme="minorEastAsia" w:cstheme="minorHAnsi"/>
          <w:sz w:val="30"/>
          <w:szCs w:val="30"/>
          <w:lang w:bidi="ar-DZ"/>
        </w:rPr>
        <w:t xml:space="preserve"> </w:t>
      </w:r>
      <w:r>
        <w:rPr>
          <w:rFonts w:eastAsiaTheme="minorEastAsia" w:cstheme="minorHAnsi" w:hint="cs"/>
          <w:sz w:val="30"/>
          <w:szCs w:val="30"/>
          <w:rtl/>
          <w:lang w:bidi="ar-DZ"/>
        </w:rPr>
        <w:t xml:space="preserve">  :  كانت السرعة  </w:t>
      </w:r>
      <w:r w:rsidR="00BB3887">
        <w:rPr>
          <w:rFonts w:eastAsiaTheme="minorEastAsia" w:cstheme="minorHAnsi"/>
          <w:sz w:val="30"/>
          <w:szCs w:val="30"/>
          <w:lang w:bidi="ar-DZ"/>
        </w:rPr>
        <w:t xml:space="preserve">                  </w:t>
      </w:r>
      <w:r>
        <w:rPr>
          <w:rFonts w:eastAsiaTheme="minorEastAsia" w:cstheme="minorHAnsi" w:hint="cs"/>
          <w:sz w:val="30"/>
          <w:szCs w:val="30"/>
          <w:rtl/>
          <w:lang w:bidi="ar-DZ"/>
        </w:rPr>
        <w:t xml:space="preserve">      </w:t>
      </w:r>
      <m:oMath>
        <m:r>
          <w:rPr>
            <w:rFonts w:ascii="Cambria Math" w:hAnsi="Cambria Math" w:cstheme="minorHAnsi"/>
            <w:sz w:val="30"/>
            <w:szCs w:val="30"/>
            <w:lang w:bidi="ar-DZ"/>
          </w:rPr>
          <m:t xml:space="preserve">v=.  .  .  .  .  .  .  .  .  . </m:t>
        </m:r>
      </m:oMath>
      <w:r>
        <w:rPr>
          <w:rFonts w:eastAsiaTheme="minorEastAsia" w:cstheme="minorHAnsi" w:hint="cs"/>
          <w:sz w:val="30"/>
          <w:szCs w:val="30"/>
          <w:rtl/>
          <w:lang w:bidi="ar-DZ"/>
        </w:rPr>
        <w:t xml:space="preserve">     </w:t>
      </w:r>
    </w:p>
    <w:p w14:paraId="68A80BA0" w14:textId="77777777" w:rsidR="00BB3887" w:rsidRPr="00BB3887" w:rsidRDefault="00E108BB" w:rsidP="00BB3887">
      <w:pPr>
        <w:pStyle w:val="ListParagraph"/>
        <w:numPr>
          <w:ilvl w:val="0"/>
          <w:numId w:val="38"/>
        </w:numPr>
        <w:bidi/>
        <w:spacing w:after="0" w:line="360" w:lineRule="auto"/>
        <w:rPr>
          <w:rFonts w:cstheme="minorHAnsi"/>
          <w:sz w:val="30"/>
          <w:szCs w:val="30"/>
          <w:lang w:bidi="ar-DZ"/>
        </w:rPr>
      </w:pPr>
      <w:r w:rsidRPr="00BB3887">
        <w:rPr>
          <w:rFonts w:eastAsia="Times New Roman" w:cstheme="minorHAnsi" w:hint="cs"/>
          <w:sz w:val="30"/>
          <w:szCs w:val="30"/>
          <w:rtl/>
          <w:lang w:val="en-US"/>
        </w:rPr>
        <w:t xml:space="preserve">عند السرعة </w:t>
      </w:r>
      <w:r w:rsidR="008C3F7D" w:rsidRPr="00BB3887">
        <w:rPr>
          <w:rFonts w:eastAsia="Times New Roman" w:cstheme="minorHAnsi" w:hint="cs"/>
          <w:sz w:val="30"/>
          <w:szCs w:val="30"/>
          <w:rtl/>
          <w:lang w:val="en-US"/>
        </w:rPr>
        <w:t xml:space="preserve"> </w:t>
      </w:r>
      <m:oMath>
        <m:r>
          <w:rPr>
            <w:rFonts w:ascii="Cambria Math" w:hAnsi="Cambria Math" w:cstheme="minorHAnsi"/>
            <w:sz w:val="30"/>
            <w:szCs w:val="30"/>
            <w:lang w:bidi="ar-DZ"/>
          </w:rPr>
          <m:t>v=40</m:t>
        </m:r>
        <m:f>
          <m:fPr>
            <m:type m:val="lin"/>
            <m:ctrlPr>
              <w:rPr>
                <w:rFonts w:ascii="Cambria Math" w:hAnsi="Cambria Math" w:cstheme="minorHAnsi"/>
                <w:i/>
                <w:sz w:val="30"/>
                <w:szCs w:val="30"/>
                <w:lang w:bidi="ar-DZ"/>
              </w:rPr>
            </m:ctrlPr>
          </m:fPr>
          <m:num>
            <m:r>
              <w:rPr>
                <w:rFonts w:ascii="Cambria Math" w:hAnsi="Cambria Math" w:cstheme="minorHAnsi"/>
                <w:sz w:val="30"/>
                <w:szCs w:val="30"/>
                <w:lang w:bidi="ar-DZ"/>
              </w:rPr>
              <m:t>Km</m:t>
            </m:r>
          </m:num>
          <m:den>
            <m:r>
              <w:rPr>
                <w:rFonts w:ascii="Cambria Math" w:hAnsi="Cambria Math" w:cstheme="minorHAnsi"/>
                <w:sz w:val="30"/>
                <w:szCs w:val="30"/>
                <w:lang w:bidi="ar-DZ"/>
              </w:rPr>
              <m:t>h</m:t>
            </m:r>
          </m:den>
        </m:f>
        <m:r>
          <w:rPr>
            <w:rFonts w:ascii="Cambria Math" w:hAnsi="Cambria Math" w:cstheme="minorHAnsi"/>
            <w:sz w:val="30"/>
            <w:szCs w:val="30"/>
            <w:lang w:bidi="ar-DZ"/>
          </w:rPr>
          <m:t xml:space="preserve"> </m:t>
        </m:r>
      </m:oMath>
      <w:r w:rsidR="008C3F7D" w:rsidRPr="00BB3887">
        <w:rPr>
          <w:rFonts w:eastAsia="Times New Roman" w:cstheme="minorHAnsi" w:hint="cs"/>
          <w:sz w:val="30"/>
          <w:szCs w:val="30"/>
          <w:rtl/>
          <w:lang w:val="en-US"/>
        </w:rPr>
        <w:t xml:space="preserve"> </w:t>
      </w:r>
      <w:r w:rsidR="00BB3887" w:rsidRPr="00BB3887">
        <w:rPr>
          <w:rFonts w:eastAsia="Times New Roman" w:cstheme="minorHAnsi" w:hint="cs"/>
          <w:sz w:val="30"/>
          <w:szCs w:val="30"/>
          <w:rtl/>
          <w:lang w:val="en-US"/>
        </w:rPr>
        <w:t xml:space="preserve"> : </w:t>
      </w:r>
      <w:r w:rsidR="008C3F7D" w:rsidRPr="00BB3887">
        <w:rPr>
          <w:rFonts w:eastAsia="Times New Roman" w:cstheme="minorHAnsi" w:hint="cs"/>
          <w:sz w:val="30"/>
          <w:szCs w:val="30"/>
          <w:rtl/>
          <w:lang w:val="en-US"/>
        </w:rPr>
        <w:t xml:space="preserve">  </w:t>
      </w:r>
      <w:r w:rsidR="00BB3887" w:rsidRPr="00BB3887">
        <w:rPr>
          <w:rFonts w:eastAsia="Times New Roman" w:cstheme="minorHAnsi" w:hint="cs"/>
          <w:sz w:val="30"/>
          <w:szCs w:val="30"/>
          <w:rtl/>
          <w:lang w:val="en-US"/>
        </w:rPr>
        <w:t xml:space="preserve">كان الزمن </w:t>
      </w:r>
      <w:r w:rsidR="00BB3887" w:rsidRPr="00BB3887">
        <w:rPr>
          <w:rFonts w:eastAsia="Times New Roman" w:cstheme="minorHAnsi"/>
          <w:sz w:val="30"/>
          <w:szCs w:val="30"/>
          <w:lang w:val="en-US"/>
        </w:rPr>
        <w:t xml:space="preserve">            </w:t>
      </w:r>
      <w:r w:rsidR="008C3F7D" w:rsidRPr="00BB3887">
        <w:rPr>
          <w:rFonts w:eastAsia="Times New Roman" w:cstheme="minorHAnsi" w:hint="cs"/>
          <w:sz w:val="30"/>
          <w:szCs w:val="30"/>
          <w:rtl/>
          <w:lang w:val="en-US"/>
        </w:rPr>
        <w:t xml:space="preserve">  .  .  .  .  </w:t>
      </w:r>
      <m:oMath>
        <m:r>
          <w:rPr>
            <w:rFonts w:ascii="Cambria Math" w:hAnsi="Cambria Math" w:cstheme="minorHAnsi"/>
            <w:sz w:val="30"/>
            <w:szCs w:val="30"/>
            <w:lang w:bidi="ar-DZ"/>
          </w:rPr>
          <m:t xml:space="preserve">t=.  .  .  .  .  .  . </m:t>
        </m:r>
      </m:oMath>
      <w:r w:rsidR="00981EE4" w:rsidRPr="00BB3887">
        <w:rPr>
          <w:rFonts w:eastAsia="Times New Roman" w:cstheme="minorHAnsi" w:hint="cs"/>
          <w:sz w:val="30"/>
          <w:szCs w:val="30"/>
          <w:rtl/>
          <w:lang w:val="en-US"/>
        </w:rPr>
        <w:t xml:space="preserve">  </w:t>
      </w:r>
    </w:p>
    <w:p w14:paraId="11D2F788" w14:textId="77777777" w:rsidR="00F073B7" w:rsidRPr="00F073B7" w:rsidRDefault="00BB3887" w:rsidP="00BB3887">
      <w:pPr>
        <w:pStyle w:val="ListParagraph"/>
        <w:numPr>
          <w:ilvl w:val="0"/>
          <w:numId w:val="38"/>
        </w:numPr>
        <w:bidi/>
        <w:spacing w:after="0" w:line="360" w:lineRule="auto"/>
        <w:rPr>
          <w:rFonts w:cstheme="minorHAnsi"/>
          <w:sz w:val="30"/>
          <w:szCs w:val="30"/>
          <w:lang w:bidi="ar-DZ"/>
        </w:rPr>
      </w:pPr>
      <w:r w:rsidRPr="00BB3887">
        <w:rPr>
          <w:rFonts w:eastAsia="Times New Roman" w:cstheme="minorHAnsi" w:hint="cs"/>
          <w:sz w:val="30"/>
          <w:szCs w:val="30"/>
          <w:rtl/>
          <w:lang w:val="en-US" w:bidi="ar-DZ"/>
        </w:rPr>
        <w:t xml:space="preserve">إذا علمت أن السيارة توقفت خلال الطريق </w:t>
      </w:r>
      <w:r w:rsidR="00F073B7">
        <w:rPr>
          <w:rFonts w:eastAsia="Times New Roman" w:cstheme="minorHAnsi" w:hint="cs"/>
          <w:sz w:val="30"/>
          <w:szCs w:val="30"/>
          <w:rtl/>
          <w:lang w:val="en-US" w:bidi="ar-DZ"/>
        </w:rPr>
        <w:t xml:space="preserve">(المرحلة الثالثة) </w:t>
      </w:r>
      <w:r w:rsidRPr="00BB3887">
        <w:rPr>
          <w:rFonts w:eastAsia="Times New Roman" w:cstheme="minorHAnsi" w:hint="cs"/>
          <w:sz w:val="30"/>
          <w:szCs w:val="30"/>
          <w:rtl/>
          <w:lang w:val="en-US" w:bidi="ar-DZ"/>
        </w:rPr>
        <w:t>بسبب الإزدحام ،</w:t>
      </w:r>
    </w:p>
    <w:p w14:paraId="656EE04A" w14:textId="77777777" w:rsidR="008C3F7D" w:rsidRPr="00BB3887" w:rsidRDefault="00BB3887" w:rsidP="00F073B7">
      <w:pPr>
        <w:pStyle w:val="ListParagraph"/>
        <w:bidi/>
        <w:spacing w:after="0" w:line="360" w:lineRule="auto"/>
        <w:ind w:left="1505"/>
        <w:rPr>
          <w:rFonts w:cstheme="minorHAnsi"/>
          <w:sz w:val="30"/>
          <w:szCs w:val="30"/>
          <w:lang w:bidi="ar-DZ"/>
        </w:rPr>
      </w:pPr>
      <w:r w:rsidRPr="00BB3887">
        <w:rPr>
          <w:rFonts w:eastAsia="Times New Roman" w:cstheme="minorHAnsi" w:hint="cs"/>
          <w:sz w:val="30"/>
          <w:szCs w:val="30"/>
          <w:rtl/>
          <w:lang w:val="en-US" w:bidi="ar-DZ"/>
        </w:rPr>
        <w:t xml:space="preserve"> حدد الزمن المستغرق أثناء التوقف. </w:t>
      </w:r>
      <w:r w:rsidR="008C3F7D" w:rsidRPr="00BB3887">
        <w:rPr>
          <w:rFonts w:eastAsia="Times New Roman" w:cstheme="minorHAnsi" w:hint="cs"/>
          <w:sz w:val="30"/>
          <w:szCs w:val="30"/>
          <w:rtl/>
          <w:lang w:val="en-US"/>
        </w:rPr>
        <w:t xml:space="preserve">.  .  .  .  .  .  .  .  .  .  .  .  .  .  .  .  .  .  .  .  .  .  .  .  .  .  .  .  .  .  .  .  .  .  .  .  .  </w:t>
      </w:r>
      <w:r w:rsidR="00F073B7">
        <w:rPr>
          <w:rFonts w:eastAsia="Times New Roman" w:cstheme="minorHAnsi" w:hint="cs"/>
          <w:sz w:val="30"/>
          <w:szCs w:val="30"/>
          <w:rtl/>
          <w:lang w:val="en-US"/>
        </w:rPr>
        <w:t>.  .  .  .  .  .  .  .  .  .  .  .  .  .  .  .  .  .  .  .  .  .  .  .  .  .  .  .  .</w:t>
      </w:r>
    </w:p>
    <w:p w14:paraId="699F6673" w14:textId="77777777" w:rsidR="008C1882" w:rsidRPr="008C1882" w:rsidRDefault="008C1882" w:rsidP="00F073B7">
      <w:pPr>
        <w:pStyle w:val="ListParagraph"/>
        <w:numPr>
          <w:ilvl w:val="0"/>
          <w:numId w:val="39"/>
        </w:numPr>
        <w:tabs>
          <w:tab w:val="left" w:pos="820"/>
          <w:tab w:val="left" w:pos="2440"/>
          <w:tab w:val="left" w:pos="2980"/>
          <w:tab w:val="left" w:pos="3500"/>
          <w:tab w:val="left" w:pos="3800"/>
          <w:tab w:val="left" w:pos="5000"/>
          <w:tab w:val="left" w:pos="7044"/>
          <w:tab w:val="right" w:pos="10204"/>
        </w:tabs>
        <w:bidi/>
        <w:spacing w:after="0" w:line="360" w:lineRule="auto"/>
        <w:rPr>
          <w:rFonts w:ascii="Times New Roman" w:hAnsi="Times New Roman" w:cstheme="minorHAnsi"/>
          <w:b/>
          <w:sz w:val="30"/>
          <w:szCs w:val="30"/>
          <w:rtl/>
          <w:lang w:val="en-US" w:bidi="ar-DZ"/>
        </w:rPr>
      </w:pPr>
      <w:r w:rsidRPr="00981EE4">
        <w:rPr>
          <w:rFonts w:ascii="Times New Roman" w:hAnsi="Times New Roman" w:cs="Calibri"/>
          <w:b/>
          <w:sz w:val="30"/>
          <w:szCs w:val="30"/>
          <w:rtl/>
          <w:lang w:val="en-US" w:bidi="ar-DZ"/>
        </w:rPr>
        <w:t xml:space="preserve">أذكر </w:t>
      </w:r>
      <w:r>
        <w:rPr>
          <w:rFonts w:ascii="Times New Roman" w:hAnsi="Times New Roman" w:cs="Calibri" w:hint="cs"/>
          <w:b/>
          <w:sz w:val="30"/>
          <w:szCs w:val="30"/>
          <w:rtl/>
          <w:lang w:val="en-US" w:bidi="ar-DZ"/>
        </w:rPr>
        <w:t xml:space="preserve"> بعض إرشادات الوقاية والأمن لتفادي حوادث المرور</w:t>
      </w:r>
      <w:r w:rsidR="00F073B7">
        <w:rPr>
          <w:rFonts w:ascii="Times New Roman" w:hAnsi="Times New Roman" w:cs="Calibri" w:hint="cs"/>
          <w:b/>
          <w:sz w:val="30"/>
          <w:szCs w:val="30"/>
          <w:rtl/>
          <w:lang w:val="en-US" w:bidi="ar-DZ"/>
        </w:rPr>
        <w:t xml:space="preserve"> (نصيحتين )</w:t>
      </w:r>
      <w:r>
        <w:rPr>
          <w:rFonts w:ascii="Times New Roman" w:hAnsi="Times New Roman" w:cs="Calibri" w:hint="cs"/>
          <w:b/>
          <w:sz w:val="30"/>
          <w:szCs w:val="30"/>
          <w:rtl/>
          <w:lang w:val="en-US" w:bidi="ar-DZ"/>
        </w:rPr>
        <w:t>؟</w:t>
      </w:r>
    </w:p>
    <w:p w14:paraId="232A3560" w14:textId="77777777" w:rsidR="008C3F7D" w:rsidRPr="00981EE4" w:rsidRDefault="008C3F7D" w:rsidP="008C1882">
      <w:pPr>
        <w:bidi/>
        <w:spacing w:after="0" w:line="360" w:lineRule="auto"/>
        <w:ind w:left="992"/>
        <w:rPr>
          <w:rFonts w:eastAsia="Times New Roman" w:cstheme="minorHAnsi"/>
          <w:sz w:val="30"/>
          <w:szCs w:val="30"/>
          <w:rtl/>
          <w:lang w:val="en-US"/>
        </w:rPr>
      </w:pPr>
      <w:r w:rsidRPr="00981EE4">
        <w:rPr>
          <w:rFonts w:eastAsia="Times New Roman" w:cstheme="minorHAnsi" w:hint="cs"/>
          <w:sz w:val="30"/>
          <w:szCs w:val="30"/>
          <w:rtl/>
          <w:lang w:val="en-US"/>
        </w:rPr>
        <w:t xml:space="preserve">.  .  .  .  .  .  .  .  .  .  .  .  .  .  .  .  .  .  .  .  .  .  .  .  .  .  .  .  .  .  .  .  .  .  .  .  .  .  .  .  .  </w:t>
      </w:r>
      <w:r w:rsidR="00981EE4">
        <w:rPr>
          <w:rFonts w:eastAsia="Times New Roman" w:cstheme="minorHAnsi" w:hint="cs"/>
          <w:sz w:val="30"/>
          <w:szCs w:val="30"/>
          <w:rtl/>
          <w:lang w:val="en-US"/>
        </w:rPr>
        <w:t xml:space="preserve">.  . </w:t>
      </w:r>
    </w:p>
    <w:p w14:paraId="254E776C" w14:textId="77777777" w:rsidR="00D84BE1" w:rsidRPr="008C1882" w:rsidRDefault="00981EE4" w:rsidP="008C1882">
      <w:pPr>
        <w:bidi/>
        <w:spacing w:after="0" w:line="240" w:lineRule="auto"/>
        <w:ind w:left="992"/>
        <w:rPr>
          <w:rFonts w:eastAsia="Times New Roman" w:cstheme="minorHAnsi"/>
          <w:sz w:val="30"/>
          <w:szCs w:val="30"/>
          <w:rtl/>
          <w:lang w:val="en-US"/>
        </w:rPr>
      </w:pPr>
      <w:r w:rsidRPr="00981EE4">
        <w:rPr>
          <w:rFonts w:eastAsia="Times New Roman" w:cstheme="minorHAnsi" w:hint="cs"/>
          <w:sz w:val="30"/>
          <w:szCs w:val="30"/>
          <w:rtl/>
          <w:lang w:val="en-US"/>
        </w:rPr>
        <w:t xml:space="preserve"> .  .  .  .  .  .  .  .  .  .  .  .  .  .  .  .  .  .  .  .  .  .  .  .  .  .  .  .  .  .  .  .  .  .  .  .  .  .  .  .  .  </w:t>
      </w:r>
      <w:r w:rsidR="008C1882">
        <w:rPr>
          <w:rFonts w:eastAsia="Times New Roman" w:cstheme="minorHAnsi" w:hint="cs"/>
          <w:sz w:val="30"/>
          <w:szCs w:val="30"/>
          <w:rtl/>
          <w:lang w:val="en-US"/>
        </w:rPr>
        <w:t>.  .</w:t>
      </w:r>
    </w:p>
    <w:p w14:paraId="4E483204" w14:textId="77777777" w:rsidR="00FC5DA5" w:rsidRDefault="00373301" w:rsidP="00373301">
      <w:pPr>
        <w:bidi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  <w:r>
        <w:rPr>
          <w:rFonts w:cstheme="minorHAnsi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C49393B" wp14:editId="40254EE5">
                <wp:simplePos x="0" y="0"/>
                <wp:positionH relativeFrom="column">
                  <wp:posOffset>-6862</wp:posOffset>
                </wp:positionH>
                <wp:positionV relativeFrom="paragraph">
                  <wp:posOffset>183515</wp:posOffset>
                </wp:positionV>
                <wp:extent cx="1353205" cy="461842"/>
                <wp:effectExtent l="0" t="0" r="18415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205" cy="461842"/>
                          <a:chOff x="-304800" y="-63062"/>
                          <a:chExt cx="1353205" cy="461842"/>
                        </a:xfrm>
                      </wpg:grpSpPr>
                      <wps:wsp>
                        <wps:cNvPr id="28" name="Rounded Rectangle 28"/>
                        <wps:cNvSpPr/>
                        <wps:spPr>
                          <a:xfrm>
                            <a:off x="-220720" y="-63062"/>
                            <a:ext cx="1269125" cy="356915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-304800" y="-63062"/>
                            <a:ext cx="1260902" cy="4618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02D814" w14:textId="77777777" w:rsidR="00CD49ED" w:rsidRPr="00AF423D" w:rsidRDefault="00CD49ED" w:rsidP="00AF423D">
                              <w:pPr>
                                <w:bidi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بالتوفيق للجميع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49393B" id="Group 27" o:spid="_x0000_s1073" style="position:absolute;left:0;text-align:left;margin-left:-.55pt;margin-top:14.45pt;width:106.55pt;height:36.35pt;z-index:251662336;mso-width-relative:margin;mso-height-relative:margin" coordorigin="-3048,-630" coordsize="13532,4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">
                <v:roundrect id="Rounded Rectangle 28" o:spid="_x0000_s1074" style="position:absolute;left:-2207;top:-630;width:12691;height:35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" filled="f" strokecolor="black [3213]" strokeweight="1.5pt">
                  <v:stroke joinstyle="miter"/>
                </v:roundrect>
                <v:shape id="Text Box 29" o:spid="_x0000_s1075" type="#_x0000_t202" style="position:absolute;left:-3048;top:-630;width:12609;height:4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4A02D814" w14:textId="77777777" w:rsidR="00CD49ED" w:rsidRPr="00AF423D" w:rsidRDefault="00CD49ED" w:rsidP="00AF423D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بالتوفيق للجميع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theme="minorHAns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508573" wp14:editId="161C79F3">
                <wp:simplePos x="0" y="0"/>
                <wp:positionH relativeFrom="column">
                  <wp:posOffset>3026410</wp:posOffset>
                </wp:positionH>
                <wp:positionV relativeFrom="paragraph">
                  <wp:posOffset>183515</wp:posOffset>
                </wp:positionV>
                <wp:extent cx="1653540" cy="367649"/>
                <wp:effectExtent l="0" t="0" r="381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67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A230E" w14:textId="77777777" w:rsidR="00CD49ED" w:rsidRPr="00E54B98" w:rsidRDefault="00CD49ED" w:rsidP="00E54B98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54B98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</w:t>
                            </w:r>
                            <w:r w:rsidRPr="00E54B9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08573" id="Text Box 24" o:spid="_x0000_s1076" type="#_x0000_t202" style="position:absolute;left:0;text-align:left;margin-left:238.3pt;margin-top:14.45pt;width:130.2pt;height:28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" fillcolor="white [3201]" stroked="f" strokeweight=".5pt">
                <v:textbox>
                  <w:txbxContent>
                    <w:p w14:paraId="259A230E" w14:textId="77777777" w:rsidR="00CD49ED" w:rsidRPr="00E54B98" w:rsidRDefault="00CD49ED" w:rsidP="00E54B98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E54B98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</w:t>
                      </w:r>
                      <w:r w:rsidRPr="00E54B9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2/2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bidiVisual/>
        <w:tblW w:w="10538" w:type="dxa"/>
        <w:tblInd w:w="-192" w:type="dxa"/>
        <w:tblLook w:val="04A0" w:firstRow="1" w:lastRow="0" w:firstColumn="1" w:lastColumn="0" w:noHBand="0" w:noVBand="1"/>
      </w:tblPr>
      <w:tblGrid>
        <w:gridCol w:w="8270"/>
        <w:gridCol w:w="1315"/>
        <w:gridCol w:w="953"/>
      </w:tblGrid>
      <w:tr w:rsidR="00016541" w:rsidRPr="006160EA" w14:paraId="015C81A5" w14:textId="77777777" w:rsidTr="00D506D6">
        <w:trPr>
          <w:trHeight w:val="1121"/>
        </w:trPr>
        <w:tc>
          <w:tcPr>
            <w:tcW w:w="1053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BA738" w14:textId="77777777" w:rsidR="00016541" w:rsidRPr="006160EA" w:rsidRDefault="00016541" w:rsidP="00D506D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>الجمهورية الجزائرية الديمقراطية الشعبية</w:t>
            </w:r>
          </w:p>
          <w:p w14:paraId="416B05E1" w14:textId="77777777" w:rsidR="00016541" w:rsidRPr="006160EA" w:rsidRDefault="00016541" w:rsidP="00D506D6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متوسطة </w:t>
            </w:r>
            <w:proofErr w:type="spellStart"/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حمدوش</w:t>
            </w:r>
            <w:proofErr w:type="spellEnd"/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محمد-واد حمليل </w:t>
            </w:r>
            <w:proofErr w:type="spellStart"/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بالزبوجة</w:t>
            </w:r>
            <w:proofErr w:type="spellEnd"/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</w:t>
            </w:r>
            <w:r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السنة الدراسية: 20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22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-20</w:t>
            </w:r>
            <w:r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2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3</w:t>
            </w:r>
          </w:p>
          <w:p w14:paraId="41CD705D" w14:textId="77777777" w:rsidR="00016541" w:rsidRPr="006160EA" w:rsidRDefault="00016541" w:rsidP="00D506D6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التصحيح النموذجي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ل</w:t>
            </w:r>
            <w:proofErr w:type="spellStart"/>
            <w:r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إختبار</w:t>
            </w:r>
            <w:proofErr w:type="spellEnd"/>
            <w:r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الفصل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</w:t>
            </w:r>
            <w:r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لثاني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</w:t>
            </w:r>
            <w:r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</w:t>
            </w:r>
            <w:r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 المستوى: </w:t>
            </w:r>
            <w:r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الثانية متوسط</w:t>
            </w:r>
          </w:p>
        </w:tc>
      </w:tr>
      <w:tr w:rsidR="00016541" w:rsidRPr="006160EA" w14:paraId="23096DCE" w14:textId="77777777" w:rsidTr="00D506D6">
        <w:trPr>
          <w:trHeight w:val="550"/>
        </w:trPr>
        <w:tc>
          <w:tcPr>
            <w:tcW w:w="1053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E652F5" w14:textId="77777777" w:rsidR="00016541" w:rsidRPr="006160EA" w:rsidRDefault="00016541" w:rsidP="00D506D6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المادة: ا</w:t>
            </w:r>
            <w:r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لعلوم الفيزيائية والتكنولوجيا    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                          المدة: </w:t>
            </w:r>
            <w:r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ســـــــــــــــــاعة </w:t>
            </w:r>
          </w:p>
        </w:tc>
      </w:tr>
      <w:tr w:rsidR="00016541" w14:paraId="7EDD4E63" w14:textId="77777777" w:rsidTr="00D506D6">
        <w:trPr>
          <w:trHeight w:val="293"/>
        </w:trPr>
        <w:tc>
          <w:tcPr>
            <w:tcW w:w="8270" w:type="dxa"/>
            <w:vMerge w:val="restart"/>
            <w:vAlign w:val="center"/>
          </w:tcPr>
          <w:p w14:paraId="3BC62CE3" w14:textId="77777777" w:rsidR="00016541" w:rsidRPr="00E27A91" w:rsidRDefault="00016541" w:rsidP="00D506D6">
            <w:pPr>
              <w:bidi/>
              <w:jc w:val="center"/>
              <w:rPr>
                <w:rFonts w:cstheme="minorHAnsi"/>
                <w:b/>
                <w:bCs/>
                <w:sz w:val="30"/>
                <w:szCs w:val="30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rtl/>
                <w:lang w:bidi="ar-DZ"/>
              </w:rPr>
              <w:t>عناصر الإجابة</w:t>
            </w:r>
          </w:p>
        </w:tc>
        <w:tc>
          <w:tcPr>
            <w:tcW w:w="2268" w:type="dxa"/>
            <w:gridSpan w:val="2"/>
            <w:vAlign w:val="center"/>
          </w:tcPr>
          <w:p w14:paraId="3CB4CB05" w14:textId="77777777" w:rsidR="00016541" w:rsidRPr="00E27A91" w:rsidRDefault="00016541" w:rsidP="00D506D6">
            <w:pPr>
              <w:bidi/>
              <w:jc w:val="center"/>
              <w:rPr>
                <w:rFonts w:cstheme="minorHAnsi"/>
                <w:b/>
                <w:bCs/>
                <w:sz w:val="30"/>
                <w:szCs w:val="30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rtl/>
                <w:lang w:bidi="ar-DZ"/>
              </w:rPr>
              <w:t>العلامة</w:t>
            </w:r>
          </w:p>
        </w:tc>
      </w:tr>
      <w:tr w:rsidR="00016541" w14:paraId="4CE87031" w14:textId="77777777" w:rsidTr="00D506D6">
        <w:trPr>
          <w:trHeight w:val="293"/>
        </w:trPr>
        <w:tc>
          <w:tcPr>
            <w:tcW w:w="8270" w:type="dxa"/>
            <w:vMerge/>
            <w:vAlign w:val="center"/>
          </w:tcPr>
          <w:p w14:paraId="0B15286D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15" w:type="dxa"/>
            <w:vAlign w:val="center"/>
          </w:tcPr>
          <w:p w14:paraId="45BC85D6" w14:textId="77777777" w:rsidR="00016541" w:rsidRPr="00E27A91" w:rsidRDefault="00016541" w:rsidP="00D506D6">
            <w:pPr>
              <w:bidi/>
              <w:jc w:val="center"/>
              <w:rPr>
                <w:rFonts w:cstheme="minorHAnsi"/>
                <w:b/>
                <w:bCs/>
                <w:sz w:val="30"/>
                <w:szCs w:val="30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rtl/>
                <w:lang w:bidi="ar-DZ"/>
              </w:rPr>
              <w:t>مجزأة</w:t>
            </w:r>
          </w:p>
        </w:tc>
        <w:tc>
          <w:tcPr>
            <w:tcW w:w="953" w:type="dxa"/>
            <w:vAlign w:val="center"/>
          </w:tcPr>
          <w:p w14:paraId="6C672AF8" w14:textId="77777777" w:rsidR="00016541" w:rsidRPr="00E27A91" w:rsidRDefault="00016541" w:rsidP="00D506D6">
            <w:pPr>
              <w:bidi/>
              <w:jc w:val="center"/>
              <w:rPr>
                <w:rFonts w:cstheme="minorHAnsi"/>
                <w:b/>
                <w:bCs/>
                <w:sz w:val="30"/>
                <w:szCs w:val="30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rtl/>
                <w:lang w:bidi="ar-DZ"/>
              </w:rPr>
              <w:t>مجموع</w:t>
            </w:r>
          </w:p>
        </w:tc>
      </w:tr>
      <w:tr w:rsidR="00016541" w14:paraId="7DCFD598" w14:textId="77777777" w:rsidTr="00D506D6">
        <w:trPr>
          <w:trHeight w:val="4770"/>
        </w:trPr>
        <w:tc>
          <w:tcPr>
            <w:tcW w:w="8270" w:type="dxa"/>
            <w:vMerge w:val="restart"/>
            <w:vAlign w:val="center"/>
          </w:tcPr>
          <w:p w14:paraId="0C24EAA2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الجزء الأول: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 w:rsidRPr="00E27A9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12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نقطة)</w:t>
            </w:r>
          </w:p>
          <w:p w14:paraId="7F4A12BA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التمرين الأول: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 w:rsidRPr="00E27A9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06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نقاط)</w:t>
            </w:r>
          </w:p>
          <w:p w14:paraId="57BD6D85" w14:textId="77777777" w:rsidR="00016541" w:rsidRPr="00E27A91" w:rsidRDefault="00016541" w:rsidP="00016541">
            <w:pPr>
              <w:pStyle w:val="ListParagraph"/>
              <w:numPr>
                <w:ilvl w:val="0"/>
                <w:numId w:val="52"/>
              </w:numPr>
              <w:bidi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 w:rsidRPr="00E27A91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ملأ </w:t>
            </w:r>
            <w:proofErr w:type="gramStart"/>
            <w:r w:rsidRPr="00E27A91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>الجدول  بــ</w:t>
            </w:r>
            <w:proofErr w:type="gramEnd"/>
            <w:r w:rsidRPr="00E27A91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>: "ساكن" أو "متحرك".</w:t>
            </w:r>
          </w:p>
          <w:tbl>
            <w:tblPr>
              <w:tblStyle w:val="TableGrid1"/>
              <w:tblpPr w:leftFromText="141" w:rightFromText="141" w:vertAnchor="text" w:horzAnchor="margin" w:tblpXSpec="right" w:tblpY="248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353"/>
              <w:gridCol w:w="1354"/>
              <w:gridCol w:w="1334"/>
              <w:gridCol w:w="1332"/>
              <w:gridCol w:w="1339"/>
              <w:gridCol w:w="1332"/>
            </w:tblGrid>
            <w:tr w:rsidR="00016541" w:rsidRPr="00D26C5A" w14:paraId="3D455AD4" w14:textId="77777777" w:rsidTr="00D506D6">
              <w:trPr>
                <w:trHeight w:val="341"/>
              </w:trPr>
              <w:tc>
                <w:tcPr>
                  <w:tcW w:w="13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r2bl w:val="single" w:sz="4" w:space="0" w:color="auto"/>
                  </w:tcBorders>
                  <w:shd w:val="clear" w:color="auto" w:fill="FFFFFF" w:themeFill="background1"/>
                </w:tcPr>
                <w:p w14:paraId="191F5C36" w14:textId="77777777" w:rsidR="00016541" w:rsidRPr="00D26C5A" w:rsidRDefault="00016541" w:rsidP="00D506D6">
                  <w:pPr>
                    <w:bidi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  <w:r w:rsidRPr="001A0873">
                    <w:rPr>
                      <w:rFonts w:cstheme="minorHAnsi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      </w:t>
                  </w:r>
                  <w:r>
                    <w:rPr>
                      <w:rFonts w:cstheme="minorHAnsi" w:hint="cs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  </w:t>
                  </w:r>
                  <w:r w:rsidRPr="001A0873">
                    <w:rPr>
                      <w:rFonts w:cstheme="minorHAnsi"/>
                      <w:noProof/>
                      <w:sz w:val="28"/>
                      <w:szCs w:val="28"/>
                      <w:rtl/>
                      <w:lang w:eastAsia="fr-FR"/>
                    </w:rPr>
                    <w:t>الجسم</w:t>
                  </w:r>
                  <w:r w:rsidRPr="001A0873">
                    <w:rPr>
                      <w:rFonts w:ascii="Arabic Typesetting" w:hAnsi="Arabic Typesetting" w:cs="Arabic Typesetting" w:hint="cs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         </w:t>
                  </w:r>
                  <w:r w:rsidRPr="001A0873">
                    <w:rPr>
                      <w:rFonts w:cstheme="minorHAnsi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المرجع   </w:t>
                  </w:r>
                  <w:r w:rsidRPr="001A0873">
                    <w:rPr>
                      <w:rFonts w:ascii="Arabic Typesetting" w:hAnsi="Arabic Typesetting" w:cs="Arabic Typesetting" w:hint="cs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 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632155BD" w14:textId="77777777" w:rsidR="00016541" w:rsidRPr="001A0873" w:rsidRDefault="00016541" w:rsidP="00D506D6">
                  <w:pPr>
                    <w:bidi/>
                    <w:jc w:val="center"/>
                    <w:rPr>
                      <w:rFonts w:cstheme="minorHAns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1A0873">
                    <w:rPr>
                      <w:rFonts w:cstheme="minorHAnsi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t>الشاحنة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10E31080" w14:textId="77777777" w:rsidR="00016541" w:rsidRPr="001A0873" w:rsidRDefault="00016541" w:rsidP="00D506D6">
                  <w:pPr>
                    <w:bidi/>
                    <w:jc w:val="center"/>
                    <w:rPr>
                      <w:rFonts w:cstheme="minorHAns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1A0873">
                    <w:rPr>
                      <w:rFonts w:cstheme="minorHAnsi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t>الحافلة</w:t>
                  </w: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71FCB3FF" w14:textId="77777777" w:rsidR="00016541" w:rsidRPr="001A0873" w:rsidRDefault="00016541" w:rsidP="00D506D6">
                  <w:pPr>
                    <w:bidi/>
                    <w:jc w:val="center"/>
                    <w:rPr>
                      <w:rFonts w:cstheme="minorHAns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cstheme="minorHAnsi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t>محمد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6923201" w14:textId="77777777" w:rsidR="00016541" w:rsidRPr="001A0873" w:rsidRDefault="00016541" w:rsidP="00D506D6">
                  <w:pPr>
                    <w:bidi/>
                    <w:jc w:val="center"/>
                    <w:rPr>
                      <w:rFonts w:cstheme="minorHAns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cstheme="minorHAnsi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t>الشجرة</w:t>
                  </w: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31950749" w14:textId="77777777" w:rsidR="00016541" w:rsidRDefault="00016541" w:rsidP="00D506D6">
                  <w:pPr>
                    <w:bidi/>
                    <w:jc w:val="center"/>
                    <w:rPr>
                      <w:rFonts w:cstheme="minorHAns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cstheme="minorHAnsi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t>الطريق</w:t>
                  </w:r>
                </w:p>
              </w:tc>
            </w:tr>
            <w:tr w:rsidR="00016541" w:rsidRPr="00D26C5A" w14:paraId="176FE158" w14:textId="77777777" w:rsidTr="00D506D6">
              <w:trPr>
                <w:trHeight w:val="322"/>
              </w:trPr>
              <w:tc>
                <w:tcPr>
                  <w:tcW w:w="13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28BA52A8" w14:textId="77777777" w:rsidR="00016541" w:rsidRPr="001A0873" w:rsidRDefault="00016541" w:rsidP="00D506D6">
                  <w:pPr>
                    <w:bidi/>
                    <w:jc w:val="center"/>
                    <w:rPr>
                      <w:rFonts w:cstheme="minorHAns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cstheme="minorHAnsi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t>محمد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01B021" w14:textId="77777777" w:rsidR="00016541" w:rsidRPr="009E7886" w:rsidRDefault="00016541" w:rsidP="00D506D6">
                  <w:pPr>
                    <w:bidi/>
                    <w:jc w:val="center"/>
                    <w:rPr>
                      <w:rFonts w:ascii="Simplified Arabic" w:hAnsi="Simplified Arabic" w:cs="Simplified Arabic"/>
                      <w:noProof/>
                      <w:sz w:val="30"/>
                      <w:szCs w:val="30"/>
                      <w:rtl/>
                      <w:lang w:eastAsia="fr-FR"/>
                    </w:rPr>
                  </w:pPr>
                  <w:r w:rsidRPr="009E7886">
                    <w:rPr>
                      <w:rFonts w:ascii="Simplified Arabic" w:hAnsi="Simplified Arabic" w:cs="Simplified Arabic"/>
                      <w:noProof/>
                      <w:sz w:val="30"/>
                      <w:szCs w:val="30"/>
                      <w:rtl/>
                      <w:lang w:eastAsia="fr-FR"/>
                    </w:rPr>
                    <w:t>متحركة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CEA533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  <w:r w:rsidRPr="009E7886">
                    <w:rPr>
                      <w:rFonts w:ascii="Simplified Arabic" w:hAnsi="Simplified Arabic" w:cs="Simplified Arabic"/>
                      <w:noProof/>
                      <w:sz w:val="30"/>
                      <w:szCs w:val="30"/>
                      <w:rtl/>
                      <w:lang w:eastAsia="fr-FR"/>
                    </w:rPr>
                    <w:t>متحركة</w:t>
                  </w: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595959" w:themeFill="text1" w:themeFillTint="A6"/>
                  <w:vAlign w:val="center"/>
                </w:tcPr>
                <w:p w14:paraId="68A46CBE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EC9F5A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  <w:r w:rsidRPr="009E7886">
                    <w:rPr>
                      <w:rFonts w:ascii="Simplified Arabic" w:hAnsi="Simplified Arabic" w:cs="Simplified Arabic" w:hint="cs"/>
                      <w:noProof/>
                      <w:sz w:val="30"/>
                      <w:szCs w:val="30"/>
                      <w:rtl/>
                      <w:lang w:eastAsia="fr-FR"/>
                    </w:rPr>
                    <w:t>ساكنة</w:t>
                  </w: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A9E981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  <w:r>
                    <w:rPr>
                      <w:rFonts w:ascii="Simplified Arabic" w:hAnsi="Simplified Arabic" w:cs="Simplified Arabic" w:hint="cs"/>
                      <w:noProof/>
                      <w:sz w:val="30"/>
                      <w:szCs w:val="30"/>
                      <w:rtl/>
                      <w:lang w:eastAsia="fr-FR"/>
                    </w:rPr>
                    <w:t>ساكن</w:t>
                  </w:r>
                </w:p>
              </w:tc>
            </w:tr>
            <w:tr w:rsidR="00016541" w:rsidRPr="00D26C5A" w14:paraId="41DC7111" w14:textId="77777777" w:rsidTr="00D506D6">
              <w:trPr>
                <w:trHeight w:val="354"/>
              </w:trPr>
              <w:tc>
                <w:tcPr>
                  <w:tcW w:w="13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3A249A87" w14:textId="77777777" w:rsidR="00016541" w:rsidRPr="001A0873" w:rsidRDefault="00016541" w:rsidP="00D506D6">
                  <w:pPr>
                    <w:bidi/>
                    <w:jc w:val="center"/>
                    <w:rPr>
                      <w:rFonts w:cstheme="minorHAns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cstheme="minorHAnsi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t>الشجرة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48F14E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  <w:r w:rsidRPr="009E7886">
                    <w:rPr>
                      <w:rFonts w:ascii="Simplified Arabic" w:hAnsi="Simplified Arabic" w:cs="Simplified Arabic"/>
                      <w:noProof/>
                      <w:sz w:val="30"/>
                      <w:szCs w:val="30"/>
                      <w:rtl/>
                      <w:lang w:eastAsia="fr-FR"/>
                    </w:rPr>
                    <w:t>متحركة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E5E0304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  <w:r w:rsidRPr="009E7886">
                    <w:rPr>
                      <w:rFonts w:ascii="Simplified Arabic" w:hAnsi="Simplified Arabic" w:cs="Simplified Arabic"/>
                      <w:noProof/>
                      <w:sz w:val="30"/>
                      <w:szCs w:val="30"/>
                      <w:rtl/>
                      <w:lang w:eastAsia="fr-FR"/>
                    </w:rPr>
                    <w:t>متحركة</w:t>
                  </w: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A6ADCF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  <w:r>
                    <w:rPr>
                      <w:rFonts w:ascii="Simplified Arabic" w:hAnsi="Simplified Arabic" w:cs="Simplified Arabic" w:hint="cs"/>
                      <w:noProof/>
                      <w:sz w:val="30"/>
                      <w:szCs w:val="30"/>
                      <w:rtl/>
                      <w:lang w:eastAsia="fr-FR"/>
                    </w:rPr>
                    <w:t>ساكن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595959" w:themeFill="text1" w:themeFillTint="A6"/>
                  <w:vAlign w:val="center"/>
                </w:tcPr>
                <w:p w14:paraId="4066B3B1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0870CE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  <w:r>
                    <w:rPr>
                      <w:rFonts w:ascii="Simplified Arabic" w:hAnsi="Simplified Arabic" w:cs="Simplified Arabic" w:hint="cs"/>
                      <w:noProof/>
                      <w:sz w:val="30"/>
                      <w:szCs w:val="30"/>
                      <w:rtl/>
                      <w:lang w:eastAsia="fr-FR"/>
                    </w:rPr>
                    <w:t>ساكن</w:t>
                  </w:r>
                </w:p>
              </w:tc>
            </w:tr>
            <w:tr w:rsidR="00016541" w:rsidRPr="00D26C5A" w14:paraId="27ADCE10" w14:textId="77777777" w:rsidTr="00D506D6">
              <w:trPr>
                <w:trHeight w:val="221"/>
              </w:trPr>
              <w:tc>
                <w:tcPr>
                  <w:tcW w:w="13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40EA7809" w14:textId="77777777" w:rsidR="00016541" w:rsidRPr="001A0873" w:rsidRDefault="00016541" w:rsidP="00D506D6">
                  <w:pPr>
                    <w:bidi/>
                    <w:jc w:val="center"/>
                    <w:rPr>
                      <w:rFonts w:cstheme="minorHAns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cstheme="minorHAnsi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t xml:space="preserve">الحافلة 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0BC975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  <w:r w:rsidRPr="009E7886">
                    <w:rPr>
                      <w:rFonts w:ascii="Simplified Arabic" w:hAnsi="Simplified Arabic" w:cs="Simplified Arabic" w:hint="cs"/>
                      <w:noProof/>
                      <w:sz w:val="30"/>
                      <w:szCs w:val="30"/>
                      <w:rtl/>
                      <w:lang w:eastAsia="fr-FR"/>
                    </w:rPr>
                    <w:t>ساكنة</w:t>
                  </w: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595959" w:themeFill="text1" w:themeFillTint="A6"/>
                  <w:vAlign w:val="center"/>
                </w:tcPr>
                <w:p w14:paraId="253C85B1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DE19844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  <w:r w:rsidRPr="009E7886">
                    <w:rPr>
                      <w:rFonts w:ascii="Simplified Arabic" w:hAnsi="Simplified Arabic" w:cs="Simplified Arabic"/>
                      <w:noProof/>
                      <w:sz w:val="30"/>
                      <w:szCs w:val="30"/>
                      <w:rtl/>
                      <w:lang w:eastAsia="fr-FR"/>
                    </w:rPr>
                    <w:t>متحركة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9B2EAF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  <w:r w:rsidRPr="009E7886">
                    <w:rPr>
                      <w:rFonts w:ascii="Simplified Arabic" w:hAnsi="Simplified Arabic" w:cs="Simplified Arabic"/>
                      <w:noProof/>
                      <w:sz w:val="30"/>
                      <w:szCs w:val="30"/>
                      <w:rtl/>
                      <w:lang w:eastAsia="fr-FR"/>
                    </w:rPr>
                    <w:t>متحركة</w:t>
                  </w: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5AE270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  <w:r w:rsidRPr="009E7886">
                    <w:rPr>
                      <w:rFonts w:ascii="Simplified Arabic" w:hAnsi="Simplified Arabic" w:cs="Simplified Arabic"/>
                      <w:noProof/>
                      <w:sz w:val="30"/>
                      <w:szCs w:val="30"/>
                      <w:rtl/>
                      <w:lang w:eastAsia="fr-FR"/>
                    </w:rPr>
                    <w:t>متحركة</w:t>
                  </w:r>
                </w:p>
              </w:tc>
            </w:tr>
            <w:tr w:rsidR="00016541" w:rsidRPr="00D26C5A" w14:paraId="37325D7D" w14:textId="77777777" w:rsidTr="00D506D6">
              <w:trPr>
                <w:trHeight w:val="337"/>
              </w:trPr>
              <w:tc>
                <w:tcPr>
                  <w:tcW w:w="13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51C6FA74" w14:textId="77777777" w:rsidR="00016541" w:rsidRPr="001A0873" w:rsidRDefault="00016541" w:rsidP="00D506D6">
                  <w:pPr>
                    <w:bidi/>
                    <w:jc w:val="center"/>
                    <w:rPr>
                      <w:rFonts w:cstheme="minorHAnsi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cstheme="minorHAnsi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t>الشاحنة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595959" w:themeFill="text1" w:themeFillTint="A6"/>
                  <w:vAlign w:val="center"/>
                </w:tcPr>
                <w:p w14:paraId="59830849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</w:p>
              </w:tc>
              <w:tc>
                <w:tcPr>
                  <w:tcW w:w="13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E1B1B0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  <w:r w:rsidRPr="009E7886">
                    <w:rPr>
                      <w:rFonts w:ascii="Simplified Arabic" w:hAnsi="Simplified Arabic" w:cs="Simplified Arabic" w:hint="cs"/>
                      <w:noProof/>
                      <w:sz w:val="30"/>
                      <w:szCs w:val="30"/>
                      <w:rtl/>
                      <w:lang w:eastAsia="fr-FR"/>
                    </w:rPr>
                    <w:t>ساكنة</w:t>
                  </w: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6A6641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  <w:r w:rsidRPr="009E7886">
                    <w:rPr>
                      <w:rFonts w:ascii="Simplified Arabic" w:hAnsi="Simplified Arabic" w:cs="Simplified Arabic"/>
                      <w:noProof/>
                      <w:sz w:val="30"/>
                      <w:szCs w:val="30"/>
                      <w:rtl/>
                      <w:lang w:eastAsia="fr-FR"/>
                    </w:rPr>
                    <w:t>متحركة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7E1CA18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  <w:r w:rsidRPr="009E7886">
                    <w:rPr>
                      <w:rFonts w:ascii="Simplified Arabic" w:hAnsi="Simplified Arabic" w:cs="Simplified Arabic"/>
                      <w:noProof/>
                      <w:sz w:val="30"/>
                      <w:szCs w:val="30"/>
                      <w:rtl/>
                      <w:lang w:eastAsia="fr-FR"/>
                    </w:rPr>
                    <w:t>متحركة</w:t>
                  </w:r>
                </w:p>
              </w:tc>
              <w:tc>
                <w:tcPr>
                  <w:tcW w:w="13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C12C593" w14:textId="77777777" w:rsidR="00016541" w:rsidRPr="00D26C5A" w:rsidRDefault="00016541" w:rsidP="00D506D6">
                  <w:pPr>
                    <w:bidi/>
                    <w:jc w:val="center"/>
                    <w:rPr>
                      <w:rFonts w:ascii="Arabic Typesetting" w:hAnsi="Arabic Typesetting" w:cs="Arabic Typesetting"/>
                      <w:noProof/>
                      <w:sz w:val="32"/>
                      <w:szCs w:val="32"/>
                      <w:rtl/>
                      <w:lang w:eastAsia="fr-FR"/>
                    </w:rPr>
                  </w:pPr>
                  <w:r w:rsidRPr="009E7886">
                    <w:rPr>
                      <w:rFonts w:ascii="Simplified Arabic" w:hAnsi="Simplified Arabic" w:cs="Simplified Arabic"/>
                      <w:noProof/>
                      <w:sz w:val="30"/>
                      <w:szCs w:val="30"/>
                      <w:rtl/>
                      <w:lang w:eastAsia="fr-FR"/>
                    </w:rPr>
                    <w:t>متحركة</w:t>
                  </w:r>
                </w:p>
              </w:tc>
            </w:tr>
          </w:tbl>
          <w:p w14:paraId="22394A05" w14:textId="77777777" w:rsidR="00016541" w:rsidRPr="00E27A91" w:rsidRDefault="00016541" w:rsidP="00016541">
            <w:pPr>
              <w:pStyle w:val="ListParagraph"/>
              <w:numPr>
                <w:ilvl w:val="0"/>
                <w:numId w:val="52"/>
              </w:numPr>
              <w:bidi/>
              <w:spacing w:before="240"/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</w:pPr>
            <w:r w:rsidRPr="00E27A91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الحالة الحركية لسائق الشاحنة بالنسبة لــسائق الحافلة: </w:t>
            </w:r>
            <w:r w:rsidRPr="00E27A91">
              <w:rPr>
                <w:rFonts w:ascii="Simplified Arabic" w:hAnsi="Simplified Arabic" w:cs="Simplified Arabic"/>
                <w:b/>
                <w:bCs/>
                <w:sz w:val="30"/>
                <w:szCs w:val="30"/>
                <w:rtl/>
                <w:lang w:bidi="ar-DZ"/>
              </w:rPr>
              <w:t>ســـاكن</w:t>
            </w:r>
          </w:p>
          <w:p w14:paraId="0AD971D8" w14:textId="77777777" w:rsidR="00016541" w:rsidRPr="00E27A91" w:rsidRDefault="00016541" w:rsidP="00016541">
            <w:pPr>
              <w:pStyle w:val="ListParagraph"/>
              <w:numPr>
                <w:ilvl w:val="0"/>
                <w:numId w:val="54"/>
              </w:numPr>
              <w:bidi/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</w:pPr>
            <w:r w:rsidRPr="00E27A91">
              <w:rPr>
                <w:rFonts w:ascii="Simplified Arabic" w:hAnsi="Simplified Arabic" w:cs="Simplified Arabic"/>
                <w:b/>
                <w:bCs/>
                <w:sz w:val="30"/>
                <w:szCs w:val="30"/>
                <w:rtl/>
                <w:lang w:bidi="ar-DZ"/>
              </w:rPr>
              <w:t>التعليل:</w:t>
            </w:r>
            <w:r w:rsidRPr="00E27A91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 لأن موضع سائق الشاحنة لم يتغير بالنسبة لسائق الحافلة مع مرور الزمن.    </w:t>
            </w:r>
          </w:p>
          <w:p w14:paraId="52F11EA5" w14:textId="77777777" w:rsidR="00016541" w:rsidRPr="00E27A91" w:rsidRDefault="00016541" w:rsidP="00016541">
            <w:pPr>
              <w:pStyle w:val="ListParagraph"/>
              <w:numPr>
                <w:ilvl w:val="0"/>
                <w:numId w:val="52"/>
              </w:numPr>
              <w:bidi/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</w:pPr>
            <w:r w:rsidRPr="00E27A91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 الحالة الحركية لمحمد بالنسبة لــسائق الشاحنة: </w:t>
            </w:r>
            <w:proofErr w:type="gramStart"/>
            <w:r w:rsidRPr="00E27A91">
              <w:rPr>
                <w:rFonts w:ascii="Simplified Arabic" w:hAnsi="Simplified Arabic" w:cs="Simplified Arabic"/>
                <w:b/>
                <w:bCs/>
                <w:sz w:val="30"/>
                <w:szCs w:val="30"/>
                <w:rtl/>
                <w:lang w:bidi="ar-DZ"/>
              </w:rPr>
              <w:t xml:space="preserve">متحرك </w:t>
            </w:r>
            <w:r w:rsidRPr="00E27A91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>.</w:t>
            </w:r>
            <w:proofErr w:type="gramEnd"/>
          </w:p>
          <w:p w14:paraId="07317C1B" w14:textId="77777777" w:rsidR="00016541" w:rsidRPr="00E27A91" w:rsidRDefault="00016541" w:rsidP="00016541">
            <w:pPr>
              <w:pStyle w:val="ListParagraph"/>
              <w:numPr>
                <w:ilvl w:val="0"/>
                <w:numId w:val="53"/>
              </w:numPr>
              <w:bidi/>
              <w:rPr>
                <w:rFonts w:cs="Calibri"/>
                <w:sz w:val="32"/>
                <w:szCs w:val="32"/>
                <w:rtl/>
                <w:lang w:bidi="ar-DZ"/>
              </w:rPr>
            </w:pPr>
            <w:r w:rsidRPr="00E27A91">
              <w:rPr>
                <w:rFonts w:ascii="Simplified Arabic" w:hAnsi="Simplified Arabic" w:cs="Simplified Arabic"/>
                <w:b/>
                <w:bCs/>
                <w:sz w:val="30"/>
                <w:szCs w:val="30"/>
                <w:rtl/>
                <w:lang w:bidi="ar-DZ"/>
              </w:rPr>
              <w:t>التعليل:</w:t>
            </w:r>
            <w:r w:rsidRPr="00E27A91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 لأن موضع محمد قد تغير بالنسبة لسائق الشاحنة مع مرور الزمن</w:t>
            </w:r>
            <w:r w:rsidRPr="00E27A91">
              <w:rPr>
                <w:rFonts w:cs="Calibri"/>
                <w:sz w:val="32"/>
                <w:szCs w:val="32"/>
                <w:rtl/>
                <w:lang w:bidi="ar-DZ"/>
              </w:rPr>
              <w:t xml:space="preserve">. </w:t>
            </w:r>
          </w:p>
          <w:p w14:paraId="1072DB52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9E7886">
              <w:rPr>
                <w:rFonts w:cs="Calibri"/>
                <w:sz w:val="32"/>
                <w:szCs w:val="32"/>
                <w:rtl/>
                <w:lang w:bidi="ar-DZ"/>
              </w:rPr>
              <w:t xml:space="preserve">   </w:t>
            </w:r>
          </w:p>
        </w:tc>
        <w:tc>
          <w:tcPr>
            <w:tcW w:w="1315" w:type="dxa"/>
          </w:tcPr>
          <w:p w14:paraId="2154A585" w14:textId="77777777" w:rsidR="00016541" w:rsidRDefault="00016541" w:rsidP="00D506D6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14:paraId="475E92CB" w14:textId="77777777" w:rsidR="00016541" w:rsidRDefault="00016541" w:rsidP="00D506D6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14:paraId="1232476C" w14:textId="77777777" w:rsidR="00016541" w:rsidRDefault="00016541" w:rsidP="00D506D6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14:paraId="2DEAAD43" w14:textId="77777777" w:rsidR="00016541" w:rsidRDefault="00016541" w:rsidP="00D506D6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14:paraId="1F05B191" w14:textId="77777777" w:rsidR="00016541" w:rsidRDefault="00016541" w:rsidP="00D506D6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14:paraId="3879D36E" w14:textId="77777777" w:rsidR="00016541" w:rsidRDefault="00016541" w:rsidP="00D506D6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14:paraId="34B0EEF0" w14:textId="77777777" w:rsidR="00016541" w:rsidRDefault="00016541" w:rsidP="00D506D6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043B3269" wp14:editId="6E099665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214630</wp:posOffset>
                      </wp:positionV>
                      <wp:extent cx="828675" cy="285750"/>
                      <wp:effectExtent l="0" t="0" r="0" b="0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86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9D4CD5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16 x 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3B3269" id="Text Box 32" o:spid="_x0000_s1077" type="#_x0000_t202" style="position:absolute;left:0;text-align:left;margin-left:-3.35pt;margin-top:16.9pt;width:65.25pt;height:22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" filled="f" stroked="f" strokeweight=".5pt">
                      <v:textbox>
                        <w:txbxContent>
                          <w:p w14:paraId="5A9D4CD5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16 x 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2CB4E13" w14:textId="77777777" w:rsidR="00016541" w:rsidRPr="00B322CF" w:rsidRDefault="00016541" w:rsidP="00D506D6">
            <w:pPr>
              <w:bidi/>
              <w:jc w:val="center"/>
              <w:rPr>
                <w:rFonts w:eastAsiaTheme="minorEastAsia" w:cstheme="minorHAnsi"/>
                <w:b/>
                <w:bCs/>
                <w:sz w:val="24"/>
                <w:szCs w:val="24"/>
                <w:lang w:bidi="ar-DZ"/>
              </w:rPr>
            </w:pPr>
          </w:p>
          <w:p w14:paraId="4C7EDD0F" w14:textId="77777777" w:rsidR="00016541" w:rsidRDefault="00016541" w:rsidP="00D506D6">
            <w:pPr>
              <w:bidi/>
              <w:jc w:val="center"/>
              <w:rPr>
                <w:rFonts w:eastAsiaTheme="minorEastAsia" w:cstheme="minorHAnsi"/>
                <w:b/>
                <w:bCs/>
                <w:sz w:val="28"/>
                <w:szCs w:val="28"/>
                <w:lang w:bidi="ar-DZ"/>
              </w:rPr>
            </w:pPr>
          </w:p>
          <w:p w14:paraId="39F35E18" w14:textId="77777777" w:rsidR="00016541" w:rsidRDefault="00016541" w:rsidP="00D506D6">
            <w:pPr>
              <w:bidi/>
              <w:jc w:val="center"/>
              <w:rPr>
                <w:rFonts w:eastAsiaTheme="minorEastAsia" w:cstheme="minorHAnsi"/>
                <w:b/>
                <w:bCs/>
                <w:sz w:val="28"/>
                <w:szCs w:val="28"/>
                <w:lang w:bidi="ar-DZ"/>
              </w:rPr>
            </w:pPr>
          </w:p>
          <w:p w14:paraId="486DA0CD" w14:textId="77777777" w:rsidR="00016541" w:rsidRDefault="00016541" w:rsidP="00D506D6">
            <w:pPr>
              <w:bidi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14:paraId="30BEA965" w14:textId="77777777" w:rsidR="00016541" w:rsidRPr="00B322CF" w:rsidRDefault="00016541" w:rsidP="00D506D6">
            <w:pPr>
              <w:bidi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953" w:type="dxa"/>
          </w:tcPr>
          <w:p w14:paraId="1D756820" w14:textId="77777777" w:rsidR="00016541" w:rsidRDefault="00016541" w:rsidP="00D506D6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14:paraId="3C2864B3" w14:textId="77777777" w:rsidR="00016541" w:rsidRDefault="00016541" w:rsidP="00D506D6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14:paraId="74ABEF08" w14:textId="77777777" w:rsidR="00016541" w:rsidRDefault="00016541" w:rsidP="00D506D6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14:paraId="02FDF51B" w14:textId="77777777" w:rsidR="00016541" w:rsidRDefault="00016541" w:rsidP="00D506D6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14:paraId="63B0AF33" w14:textId="77777777" w:rsidR="00016541" w:rsidRDefault="00016541" w:rsidP="00D506D6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14:paraId="0C3E1FAF" w14:textId="77777777" w:rsidR="00016541" w:rsidRDefault="00016541" w:rsidP="00D506D6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14:paraId="4652331F" w14:textId="77777777" w:rsidR="00016541" w:rsidRDefault="00016541" w:rsidP="00D506D6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0DBA000" wp14:editId="0495C47E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186055</wp:posOffset>
                      </wp:positionV>
                      <wp:extent cx="495300" cy="333375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F6EA39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DBA000" id="Text Box 31" o:spid="_x0000_s1078" type="#_x0000_t202" style="position:absolute;left:0;text-align:left;margin-left:2.3pt;margin-top:14.65pt;width:39pt;height:26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" filled="f" stroked="f" strokeweight=".5pt">
                      <v:textbox>
                        <w:txbxContent>
                          <w:p w14:paraId="1AF6EA39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09FDADD" wp14:editId="0F9BFB08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2919730</wp:posOffset>
                      </wp:positionV>
                      <wp:extent cx="495300" cy="333375"/>
                      <wp:effectExtent l="0" t="0" r="0" b="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8D2F7C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9FDADD" id="Text Box 30" o:spid="_x0000_s1079" type="#_x0000_t202" style="position:absolute;left:0;text-align:left;margin-left:1.55pt;margin-top:229.9pt;width:39pt;height:26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" filled="f" stroked="f" strokeweight=".5pt">
                      <v:textbox>
                        <w:txbxContent>
                          <w:p w14:paraId="298D2F7C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6DFA1296" wp14:editId="2DA7EC9B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1957705</wp:posOffset>
                      </wp:positionV>
                      <wp:extent cx="495300" cy="333375"/>
                      <wp:effectExtent l="0" t="0" r="0" b="0"/>
                      <wp:wrapNone/>
                      <wp:docPr id="561633036" name="Text Box 5616330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F9DB7D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FA1296" id="Text Box 561633036" o:spid="_x0000_s1080" type="#_x0000_t202" style="position:absolute;left:0;text-align:left;margin-left:.8pt;margin-top:154.15pt;width:39pt;height:26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" filled="f" stroked="f" strokeweight=".5pt">
                      <v:textbox>
                        <w:txbxContent>
                          <w:p w14:paraId="08F9DB7D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800F17" w14:textId="77777777" w:rsidR="00016541" w:rsidRDefault="00016541" w:rsidP="00D506D6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</w:tr>
      <w:tr w:rsidR="00016541" w14:paraId="483E79BD" w14:textId="77777777" w:rsidTr="00D506D6">
        <w:trPr>
          <w:trHeight w:val="1539"/>
        </w:trPr>
        <w:tc>
          <w:tcPr>
            <w:tcW w:w="8270" w:type="dxa"/>
            <w:vMerge/>
            <w:vAlign w:val="center"/>
          </w:tcPr>
          <w:p w14:paraId="29422C2B" w14:textId="77777777" w:rsidR="00016541" w:rsidRPr="00E27A91" w:rsidRDefault="00016541" w:rsidP="00D506D6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5" w:type="dxa"/>
          </w:tcPr>
          <w:p w14:paraId="6AA54283" w14:textId="77777777" w:rsidR="00016541" w:rsidRDefault="00016541" w:rsidP="00D506D6">
            <w:pPr>
              <w:bidi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1E2CCBF4" wp14:editId="37991AB8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107315</wp:posOffset>
                      </wp:positionV>
                      <wp:extent cx="495300" cy="333375"/>
                      <wp:effectExtent l="0" t="0" r="0" b="0"/>
                      <wp:wrapNone/>
                      <wp:docPr id="33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AF5DC6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2CCBF4" id="Text Box 33" o:spid="_x0000_s1081" type="#_x0000_t202" style="position:absolute;left:0;text-align:left;margin-left:10.15pt;margin-top:8.45pt;width:39pt;height:26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" filled="f" stroked="f" strokeweight=".5pt">
                      <v:textbox>
                        <w:txbxContent>
                          <w:p w14:paraId="0AAF5DC6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07A2DED6" wp14:editId="0E4B70FE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478790</wp:posOffset>
                      </wp:positionV>
                      <wp:extent cx="495300" cy="333375"/>
                      <wp:effectExtent l="0" t="0" r="0" b="0"/>
                      <wp:wrapNone/>
                      <wp:docPr id="34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865D5A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A2DED6" id="Text Box 34" o:spid="_x0000_s1082" type="#_x0000_t202" style="position:absolute;left:0;text-align:left;margin-left:10.15pt;margin-top:37.7pt;width:39pt;height:26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" filled="f" stroked="f" strokeweight=".5pt">
                      <v:textbox>
                        <w:txbxContent>
                          <w:p w14:paraId="03865D5A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7F3A6B0E" wp14:editId="7F29ED6C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1374140</wp:posOffset>
                      </wp:positionV>
                      <wp:extent cx="495300" cy="333375"/>
                      <wp:effectExtent l="0" t="0" r="0" b="0"/>
                      <wp:wrapNone/>
                      <wp:docPr id="35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942205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3A6B0E" id="Text Box 35" o:spid="_x0000_s1083" type="#_x0000_t202" style="position:absolute;left:0;text-align:left;margin-left:10.15pt;margin-top:108.2pt;width:39pt;height:26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" filled="f" stroked="f" strokeweight=".5pt">
                      <v:textbox>
                        <w:txbxContent>
                          <w:p w14:paraId="30942205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6863376" wp14:editId="6570E6A5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1097915</wp:posOffset>
                      </wp:positionV>
                      <wp:extent cx="495300" cy="333375"/>
                      <wp:effectExtent l="0" t="0" r="0" b="0"/>
                      <wp:wrapNone/>
                      <wp:docPr id="36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F35430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863376" id="Text Box 36" o:spid="_x0000_s1084" type="#_x0000_t202" style="position:absolute;left:0;text-align:left;margin-left:10.15pt;margin-top:86.45pt;width:39pt;height:26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" filled="f" stroked="f" strokeweight=".5pt">
                      <v:textbox>
                        <w:txbxContent>
                          <w:p w14:paraId="51F35430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</w:tcPr>
          <w:p w14:paraId="60F59413" w14:textId="77777777" w:rsidR="00016541" w:rsidRDefault="00016541" w:rsidP="00D506D6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</w:tc>
      </w:tr>
      <w:tr w:rsidR="00016541" w14:paraId="4CFB5893" w14:textId="77777777" w:rsidTr="00D506D6">
        <w:trPr>
          <w:trHeight w:val="1500"/>
        </w:trPr>
        <w:tc>
          <w:tcPr>
            <w:tcW w:w="8270" w:type="dxa"/>
            <w:vMerge/>
            <w:vAlign w:val="center"/>
          </w:tcPr>
          <w:p w14:paraId="1FD12386" w14:textId="77777777" w:rsidR="00016541" w:rsidRPr="00E27A91" w:rsidRDefault="00016541" w:rsidP="00D506D6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5" w:type="dxa"/>
          </w:tcPr>
          <w:p w14:paraId="354C99AE" w14:textId="77777777" w:rsidR="00016541" w:rsidRDefault="00016541" w:rsidP="00D506D6">
            <w:pPr>
              <w:bidi/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</w:pPr>
          </w:p>
        </w:tc>
        <w:tc>
          <w:tcPr>
            <w:tcW w:w="953" w:type="dxa"/>
          </w:tcPr>
          <w:p w14:paraId="56B0856C" w14:textId="77777777" w:rsidR="00016541" w:rsidRDefault="00016541" w:rsidP="00D506D6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</w:tc>
      </w:tr>
      <w:tr w:rsidR="00016541" w14:paraId="380A7FA8" w14:textId="77777777" w:rsidTr="00D506D6">
        <w:trPr>
          <w:trHeight w:val="2895"/>
        </w:trPr>
        <w:tc>
          <w:tcPr>
            <w:tcW w:w="8270" w:type="dxa"/>
            <w:vMerge w:val="restart"/>
            <w:vAlign w:val="center"/>
          </w:tcPr>
          <w:p w14:paraId="6181DF29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FA0CF5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التمرين الثاني: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 w:rsidRPr="00FA0CF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06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نقاط)</w:t>
            </w:r>
          </w:p>
          <w:p w14:paraId="4E5B06FA" w14:textId="77777777" w:rsidR="00016541" w:rsidRPr="00FA0CF5" w:rsidRDefault="00016541" w:rsidP="00016541">
            <w:pPr>
              <w:pStyle w:val="ListParagraph"/>
              <w:numPr>
                <w:ilvl w:val="0"/>
                <w:numId w:val="42"/>
              </w:numPr>
              <w:bidi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 w:rsidRPr="00FA0CF5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>ملأ الجدول بتحديد نوع المسار في كل حالة.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860"/>
              <w:gridCol w:w="1701"/>
              <w:gridCol w:w="1701"/>
              <w:gridCol w:w="1701"/>
              <w:gridCol w:w="1843"/>
            </w:tblGrid>
            <w:tr w:rsidR="00016541" w:rsidRPr="00AE0E18" w14:paraId="22777E6B" w14:textId="77777777" w:rsidTr="00D506D6">
              <w:trPr>
                <w:trHeight w:val="338"/>
              </w:trPr>
              <w:tc>
                <w:tcPr>
                  <w:tcW w:w="860" w:type="dxa"/>
                  <w:vAlign w:val="center"/>
                </w:tcPr>
                <w:p w14:paraId="152791EB" w14:textId="77777777" w:rsidR="00016541" w:rsidRPr="00AE0E18" w:rsidRDefault="00016541" w:rsidP="00D506D6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الحالة</w:t>
                  </w:r>
                </w:p>
              </w:tc>
              <w:tc>
                <w:tcPr>
                  <w:tcW w:w="1701" w:type="dxa"/>
                  <w:vAlign w:val="center"/>
                </w:tcPr>
                <w:p w14:paraId="2A15A9D5" w14:textId="77777777" w:rsidR="00016541" w:rsidRPr="00AE0E18" w:rsidRDefault="00016541" w:rsidP="00D506D6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E0E18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النقطة </w:t>
                  </w: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A </w:t>
                  </w:r>
                  <w:r w:rsidRPr="00AE0E18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بالنسبة</w:t>
                  </w:r>
                  <w:proofErr w:type="gramEnd"/>
                  <w:r w:rsidRPr="00AE0E18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للطريق</w:t>
                  </w:r>
                </w:p>
              </w:tc>
              <w:tc>
                <w:tcPr>
                  <w:tcW w:w="1701" w:type="dxa"/>
                  <w:vAlign w:val="center"/>
                </w:tcPr>
                <w:p w14:paraId="1C211278" w14:textId="77777777" w:rsidR="00016541" w:rsidRPr="00AE0E18" w:rsidRDefault="00016541" w:rsidP="00D506D6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E0E18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النقطة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B</w:t>
                  </w:r>
                  <w:r w:rsidRPr="00AE0E18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بالنسبة للطريق</w:t>
                  </w:r>
                </w:p>
              </w:tc>
              <w:tc>
                <w:tcPr>
                  <w:tcW w:w="1701" w:type="dxa"/>
                  <w:vAlign w:val="center"/>
                </w:tcPr>
                <w:p w14:paraId="3BCE4103" w14:textId="77777777" w:rsidR="00016541" w:rsidRPr="00AE0E18" w:rsidRDefault="00016541" w:rsidP="00D506D6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E0E18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النقطة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C</w:t>
                  </w:r>
                  <w:r w:rsidRPr="00AE0E18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بالنسبة للطريق</w:t>
                  </w:r>
                </w:p>
              </w:tc>
              <w:tc>
                <w:tcPr>
                  <w:tcW w:w="1843" w:type="dxa"/>
                  <w:vAlign w:val="center"/>
                </w:tcPr>
                <w:p w14:paraId="72A0EB80" w14:textId="77777777" w:rsidR="00016541" w:rsidRPr="00AE0E18" w:rsidRDefault="00016541" w:rsidP="00D506D6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E0E18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النقطة </w:t>
                  </w: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A </w:t>
                  </w:r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بالنسبة</w:t>
                  </w:r>
                  <w:proofErr w:type="gramEnd"/>
                  <w:r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ل</w:t>
                  </w:r>
                  <w:r w:rsidRPr="00AE0E18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لنقطة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C</w:t>
                  </w:r>
                </w:p>
              </w:tc>
            </w:tr>
            <w:tr w:rsidR="00016541" w:rsidRPr="00AE0E18" w14:paraId="6F034238" w14:textId="77777777" w:rsidTr="00D506D6">
              <w:trPr>
                <w:trHeight w:val="667"/>
              </w:trPr>
              <w:tc>
                <w:tcPr>
                  <w:tcW w:w="860" w:type="dxa"/>
                  <w:vAlign w:val="center"/>
                </w:tcPr>
                <w:p w14:paraId="5D399E85" w14:textId="77777777" w:rsidR="00016541" w:rsidRPr="00FA0CF5" w:rsidRDefault="00016541" w:rsidP="00D506D6">
                  <w:pPr>
                    <w:bidi/>
                    <w:jc w:val="center"/>
                    <w:rPr>
                      <w:rFonts w:ascii="Simplified Arabic" w:hAnsi="Simplified Arabic" w:cs="Simplified Arabic"/>
                      <w:sz w:val="30"/>
                      <w:szCs w:val="30"/>
                      <w:rtl/>
                      <w:lang w:bidi="ar-DZ"/>
                    </w:rPr>
                  </w:pPr>
                  <w:r w:rsidRPr="00FA0CF5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نوع المسار</w:t>
                  </w:r>
                </w:p>
              </w:tc>
              <w:tc>
                <w:tcPr>
                  <w:tcW w:w="1701" w:type="dxa"/>
                  <w:vAlign w:val="center"/>
                </w:tcPr>
                <w:p w14:paraId="06833162" w14:textId="77777777" w:rsidR="00016541" w:rsidRPr="00FA0CF5" w:rsidRDefault="00016541" w:rsidP="00D506D6">
                  <w:pPr>
                    <w:bidi/>
                    <w:jc w:val="center"/>
                    <w:rPr>
                      <w:rFonts w:ascii="Simplified Arabic" w:hAnsi="Simplified Arabic" w:cs="Simplified Arabic"/>
                      <w:sz w:val="30"/>
                      <w:szCs w:val="30"/>
                      <w:rtl/>
                      <w:lang w:bidi="ar-DZ"/>
                    </w:rPr>
                  </w:pPr>
                  <w:r w:rsidRPr="00FA0CF5">
                    <w:rPr>
                      <w:rFonts w:ascii="Simplified Arabic" w:hAnsi="Simplified Arabic" w:cs="Simplified Arabic"/>
                      <w:sz w:val="30"/>
                      <w:szCs w:val="30"/>
                      <w:rtl/>
                      <w:lang w:bidi="ar-DZ"/>
                    </w:rPr>
                    <w:t>مسار منحني</w:t>
                  </w:r>
                </w:p>
              </w:tc>
              <w:tc>
                <w:tcPr>
                  <w:tcW w:w="1701" w:type="dxa"/>
                  <w:vAlign w:val="center"/>
                </w:tcPr>
                <w:p w14:paraId="720A20A4" w14:textId="77777777" w:rsidR="00016541" w:rsidRPr="00FA0CF5" w:rsidRDefault="00016541" w:rsidP="00D506D6">
                  <w:pPr>
                    <w:bidi/>
                    <w:jc w:val="center"/>
                    <w:rPr>
                      <w:rFonts w:ascii="Simplified Arabic" w:hAnsi="Simplified Arabic" w:cs="Simplified Arabic"/>
                      <w:sz w:val="30"/>
                      <w:szCs w:val="30"/>
                      <w:rtl/>
                      <w:lang w:bidi="ar-DZ"/>
                    </w:rPr>
                  </w:pPr>
                  <w:r w:rsidRPr="00FA0CF5">
                    <w:rPr>
                      <w:rFonts w:ascii="Simplified Arabic" w:hAnsi="Simplified Arabic" w:cs="Simplified Arabic"/>
                      <w:sz w:val="30"/>
                      <w:szCs w:val="30"/>
                      <w:rtl/>
                      <w:lang w:bidi="ar-DZ"/>
                    </w:rPr>
                    <w:t>مسار مستقيم</w:t>
                  </w:r>
                </w:p>
              </w:tc>
              <w:tc>
                <w:tcPr>
                  <w:tcW w:w="1701" w:type="dxa"/>
                  <w:vAlign w:val="center"/>
                </w:tcPr>
                <w:p w14:paraId="09931B95" w14:textId="77777777" w:rsidR="00016541" w:rsidRPr="00FA0CF5" w:rsidRDefault="00016541" w:rsidP="00D506D6">
                  <w:pPr>
                    <w:bidi/>
                    <w:jc w:val="center"/>
                    <w:rPr>
                      <w:rFonts w:ascii="Simplified Arabic" w:hAnsi="Simplified Arabic" w:cs="Simplified Arabic"/>
                      <w:sz w:val="30"/>
                      <w:szCs w:val="30"/>
                      <w:rtl/>
                      <w:lang w:bidi="ar-DZ"/>
                    </w:rPr>
                  </w:pPr>
                  <w:r w:rsidRPr="00FA0CF5">
                    <w:rPr>
                      <w:rFonts w:ascii="Simplified Arabic" w:hAnsi="Simplified Arabic" w:cs="Simplified Arabic"/>
                      <w:sz w:val="30"/>
                      <w:szCs w:val="30"/>
                      <w:rtl/>
                      <w:lang w:bidi="ar-DZ"/>
                    </w:rPr>
                    <w:t>مسار مستقيم</w:t>
                  </w:r>
                </w:p>
              </w:tc>
              <w:tc>
                <w:tcPr>
                  <w:tcW w:w="1843" w:type="dxa"/>
                  <w:vAlign w:val="center"/>
                </w:tcPr>
                <w:p w14:paraId="6B95DB19" w14:textId="77777777" w:rsidR="00016541" w:rsidRPr="00FA0CF5" w:rsidRDefault="00016541" w:rsidP="00D506D6">
                  <w:pPr>
                    <w:bidi/>
                    <w:jc w:val="center"/>
                    <w:rPr>
                      <w:rFonts w:ascii="Simplified Arabic" w:hAnsi="Simplified Arabic" w:cs="Simplified Arabic"/>
                      <w:sz w:val="30"/>
                      <w:szCs w:val="30"/>
                      <w:rtl/>
                      <w:lang w:bidi="ar-DZ"/>
                    </w:rPr>
                  </w:pPr>
                  <w:proofErr w:type="gramStart"/>
                  <w:r w:rsidRPr="00FA0CF5">
                    <w:rPr>
                      <w:rFonts w:ascii="Simplified Arabic" w:hAnsi="Simplified Arabic" w:cs="Simplified Arabic"/>
                      <w:sz w:val="30"/>
                      <w:szCs w:val="30"/>
                      <w:rtl/>
                      <w:lang w:bidi="ar-DZ"/>
                    </w:rPr>
                    <w:t>مسار  دائري</w:t>
                  </w:r>
                  <w:proofErr w:type="gramEnd"/>
                </w:p>
              </w:tc>
            </w:tr>
          </w:tbl>
          <w:p w14:paraId="6B104D29" w14:textId="77777777" w:rsidR="00016541" w:rsidRPr="0011449A" w:rsidRDefault="00016541" w:rsidP="00016541">
            <w:pPr>
              <w:pStyle w:val="ListParagraph"/>
              <w:numPr>
                <w:ilvl w:val="0"/>
                <w:numId w:val="42"/>
              </w:numPr>
              <w:bidi/>
              <w:spacing w:before="240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 w:rsidRPr="008A2A3A">
              <w:rPr>
                <w:rFonts w:cstheme="minorHAnsi" w:hint="cs"/>
                <w:sz w:val="30"/>
                <w:szCs w:val="30"/>
                <w:rtl/>
                <w:lang w:bidi="ar-DZ"/>
              </w:rPr>
              <w:t xml:space="preserve"> </w:t>
            </w:r>
            <w:r w:rsidRPr="00FA0CF5"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 xml:space="preserve">نوع حركة هيكل الدراجة بالنسبة للطريق: </w:t>
            </w:r>
            <w:r w:rsidRPr="00FA0CF5">
              <w:rPr>
                <w:rFonts w:ascii="Simplified Arabic" w:hAnsi="Simplified Arabic" w:cs="Simplified Arabic" w:hint="cs"/>
                <w:b/>
                <w:bCs/>
                <w:sz w:val="30"/>
                <w:szCs w:val="30"/>
                <w:rtl/>
                <w:lang w:bidi="ar-DZ"/>
              </w:rPr>
              <w:t xml:space="preserve">حركة </w:t>
            </w:r>
            <w:proofErr w:type="spellStart"/>
            <w:r w:rsidRPr="00FA0CF5">
              <w:rPr>
                <w:rFonts w:ascii="Simplified Arabic" w:hAnsi="Simplified Arabic" w:cs="Simplified Arabic" w:hint="cs"/>
                <w:b/>
                <w:bCs/>
                <w:sz w:val="30"/>
                <w:szCs w:val="30"/>
                <w:rtl/>
                <w:lang w:bidi="ar-DZ"/>
              </w:rPr>
              <w:t>إنسحابية</w:t>
            </w:r>
            <w:proofErr w:type="spellEnd"/>
            <w:r w:rsidRPr="00FA0CF5">
              <w:rPr>
                <w:rFonts w:ascii="Simplified Arabic" w:hAnsi="Simplified Arabic" w:cs="Simplified Arabic" w:hint="cs"/>
                <w:b/>
                <w:bCs/>
                <w:sz w:val="30"/>
                <w:szCs w:val="30"/>
                <w:rtl/>
                <w:lang w:bidi="ar-DZ"/>
              </w:rPr>
              <w:t xml:space="preserve"> مستقيمة</w:t>
            </w:r>
          </w:p>
          <w:p w14:paraId="6B6D109C" w14:textId="77777777" w:rsidR="00016541" w:rsidRPr="00FA0CF5" w:rsidRDefault="00016541" w:rsidP="00016541">
            <w:pPr>
              <w:pStyle w:val="ListParagraph"/>
              <w:numPr>
                <w:ilvl w:val="0"/>
                <w:numId w:val="42"/>
              </w:numPr>
              <w:bidi/>
              <w:rPr>
                <w:rFonts w:ascii="Simplified Arabic" w:hAnsi="Simplified Arabic" w:cs="Simplified Arabic"/>
                <w:b/>
                <w:bCs/>
                <w:sz w:val="30"/>
                <w:szCs w:val="30"/>
                <w:rtl/>
                <w:lang w:bidi="ar-DZ"/>
              </w:rPr>
            </w:pPr>
            <w:r w:rsidRPr="00FA0CF5"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 xml:space="preserve"> مثالين عن الحركة الدورانية: </w:t>
            </w:r>
            <w:r w:rsidRPr="00FA0CF5">
              <w:rPr>
                <w:rFonts w:ascii="Simplified Arabic" w:hAnsi="Simplified Arabic" w:cs="Simplified Arabic" w:hint="cs"/>
                <w:b/>
                <w:bCs/>
                <w:sz w:val="30"/>
                <w:szCs w:val="30"/>
                <w:rtl/>
                <w:lang w:bidi="ar-DZ"/>
              </w:rPr>
              <w:t>حركة عقارب الساعة، حركة مروحة، حركة الباب،</w:t>
            </w:r>
          </w:p>
          <w:p w14:paraId="52230E1B" w14:textId="77777777" w:rsidR="00016541" w:rsidRDefault="00016541" w:rsidP="00D506D6">
            <w:pPr>
              <w:pStyle w:val="ListParagraph"/>
              <w:bidi/>
              <w:ind w:left="360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 w:rsidRPr="00FA0CF5">
              <w:rPr>
                <w:rFonts w:ascii="Simplified Arabic" w:hAnsi="Simplified Arabic" w:cs="Simplified Arabic" w:hint="cs"/>
                <w:b/>
                <w:bCs/>
                <w:sz w:val="30"/>
                <w:szCs w:val="30"/>
                <w:rtl/>
                <w:lang w:bidi="ar-DZ"/>
              </w:rPr>
              <w:t xml:space="preserve"> حركة عجلة حول مركزها، حركة ماسح زجاج السيارة </w:t>
            </w:r>
            <w:r w:rsidRPr="00FA0CF5"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.</w:t>
            </w:r>
            <w:r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.......</w:t>
            </w:r>
          </w:p>
          <w:p w14:paraId="25E10F22" w14:textId="77777777" w:rsidR="00016541" w:rsidRPr="00FA0CF5" w:rsidRDefault="00016541" w:rsidP="00D506D6">
            <w:pPr>
              <w:pStyle w:val="ListParagraph"/>
              <w:bidi/>
              <w:ind w:left="360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30"/>
                <w:szCs w:val="30"/>
                <w:rtl/>
                <w:lang w:bidi="ar-DZ"/>
              </w:rPr>
              <w:t xml:space="preserve">                  </w:t>
            </w:r>
            <w:r w:rsidRPr="00FA0CF5"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(تقبل أي إجابة صحيحة)</w:t>
            </w:r>
          </w:p>
          <w:p w14:paraId="460E3F5A" w14:textId="77777777" w:rsidR="00016541" w:rsidRPr="00FA0CF5" w:rsidRDefault="00016541" w:rsidP="00016541">
            <w:pPr>
              <w:pStyle w:val="ListParagraph"/>
              <w:numPr>
                <w:ilvl w:val="0"/>
                <w:numId w:val="42"/>
              </w:numPr>
              <w:bidi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 w:rsidRPr="00FA0CF5"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lastRenderedPageBreak/>
              <w:t xml:space="preserve"> طريقة نقل الحركة المستعملة في التركيب </w:t>
            </w:r>
            <w:r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أدناه</w:t>
            </w:r>
            <w:r w:rsidRPr="00FA0CF5"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 xml:space="preserve">: </w:t>
            </w:r>
            <w:r w:rsidRPr="00FA0CF5">
              <w:rPr>
                <w:rFonts w:ascii="Simplified Arabic" w:hAnsi="Simplified Arabic" w:cs="Simplified Arabic" w:hint="cs"/>
                <w:b/>
                <w:bCs/>
                <w:sz w:val="30"/>
                <w:szCs w:val="30"/>
                <w:rtl/>
                <w:lang w:bidi="ar-DZ"/>
              </w:rPr>
              <w:t xml:space="preserve">نقل الحركة </w:t>
            </w:r>
            <w:proofErr w:type="spellStart"/>
            <w:r w:rsidRPr="00FA0CF5">
              <w:rPr>
                <w:rFonts w:ascii="Simplified Arabic" w:hAnsi="Simplified Arabic" w:cs="Simplified Arabic" w:hint="cs"/>
                <w:b/>
                <w:bCs/>
                <w:sz w:val="30"/>
                <w:szCs w:val="30"/>
                <w:rtl/>
                <w:lang w:bidi="ar-DZ"/>
              </w:rPr>
              <w:t>بالإحتكاك</w:t>
            </w:r>
            <w:proofErr w:type="spellEnd"/>
            <w:r w:rsidRPr="00FA0CF5">
              <w:rPr>
                <w:rFonts w:ascii="Simplified Arabic" w:hAnsi="Simplified Arabic" w:cs="Simplified Arabic" w:hint="cs"/>
                <w:b/>
                <w:bCs/>
                <w:sz w:val="30"/>
                <w:szCs w:val="30"/>
                <w:rtl/>
                <w:lang w:bidi="ar-DZ"/>
              </w:rPr>
              <w:t>.</w:t>
            </w:r>
          </w:p>
          <w:p w14:paraId="2BA13BC9" w14:textId="77777777" w:rsidR="00016541" w:rsidRPr="00FA0CF5" w:rsidRDefault="00016541" w:rsidP="00016541">
            <w:pPr>
              <w:pStyle w:val="ListParagraph"/>
              <w:numPr>
                <w:ilvl w:val="0"/>
                <w:numId w:val="42"/>
              </w:numPr>
              <w:bidi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ت</w:t>
            </w:r>
            <w:r w:rsidRPr="00FA0CF5"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حد</w:t>
            </w:r>
            <w:r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ي</w:t>
            </w:r>
            <w:r w:rsidRPr="00FA0CF5"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د اتجاه دوران عجلة الدينامو بسهم على الرسم.</w:t>
            </w:r>
          </w:p>
          <w:p w14:paraId="637F4A8F" w14:textId="77777777" w:rsidR="00016541" w:rsidRPr="003A1D63" w:rsidRDefault="00016541" w:rsidP="00016541">
            <w:pPr>
              <w:pStyle w:val="ListParagraph"/>
              <w:numPr>
                <w:ilvl w:val="0"/>
                <w:numId w:val="42"/>
              </w:numPr>
              <w:bidi/>
              <w:spacing w:before="240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FA0CF5"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الذي يجب فعله لعكس اتجاه دوران عجلة الدينامو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: </w:t>
            </w:r>
            <w:r w:rsidRPr="003A1D63">
              <w:rPr>
                <w:rFonts w:cstheme="minorHAnsi" w:hint="cs"/>
                <w:sz w:val="28"/>
                <w:szCs w:val="28"/>
                <w:rtl/>
                <w:lang w:bidi="ar-DZ"/>
              </w:rPr>
              <w:t>إضافة قرص (عجلة) وسيط.</w:t>
            </w:r>
          </w:p>
          <w:p w14:paraId="255C4729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6022C95B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FA0CF5">
              <w:rPr>
                <w:rFonts w:ascii="Simplified Arabic" w:hAnsi="Simplified Arabic" w:cs="Simplified Arabic"/>
                <w:noProof/>
                <w:sz w:val="30"/>
                <w:szCs w:val="30"/>
                <w:lang w:bidi="ar-DZ"/>
              </w:rPr>
              <mc:AlternateContent>
                <mc:Choice Requires="wpg">
                  <w:drawing>
                    <wp:anchor distT="0" distB="0" distL="114300" distR="114300" simplePos="0" relativeHeight="251751424" behindDoc="0" locked="0" layoutInCell="1" allowOverlap="1" wp14:anchorId="374D2B4C" wp14:editId="2682D6E8">
                      <wp:simplePos x="0" y="0"/>
                      <wp:positionH relativeFrom="column">
                        <wp:posOffset>1051560</wp:posOffset>
                      </wp:positionH>
                      <wp:positionV relativeFrom="paragraph">
                        <wp:posOffset>169545</wp:posOffset>
                      </wp:positionV>
                      <wp:extent cx="3136265" cy="1051560"/>
                      <wp:effectExtent l="0" t="0" r="0" b="15240"/>
                      <wp:wrapNone/>
                      <wp:docPr id="574187787" name="Group 5741877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6265" cy="1051560"/>
                                <a:chOff x="1746220" y="845861"/>
                                <a:chExt cx="3136953" cy="1052480"/>
                              </a:xfrm>
                            </wpg:grpSpPr>
                            <wpg:grpSp>
                              <wpg:cNvPr id="763334561" name="Group 763334561"/>
                              <wpg:cNvGrpSpPr/>
                              <wpg:grpSpPr>
                                <a:xfrm>
                                  <a:off x="2676522" y="962017"/>
                                  <a:ext cx="969304" cy="936324"/>
                                  <a:chOff x="2677609" y="962018"/>
                                  <a:chExt cx="1079866" cy="1040361"/>
                                </a:xfrm>
                              </wpg:grpSpPr>
                              <wps:wsp>
                                <wps:cNvPr id="1942679617" name="Sun 1942679617"/>
                                <wps:cNvSpPr/>
                                <wps:spPr>
                                  <a:xfrm>
                                    <a:off x="3028950" y="1333500"/>
                                    <a:ext cx="371475" cy="342900"/>
                                  </a:xfrm>
                                  <a:prstGeom prst="sun">
                                    <a:avLst/>
                                  </a:prstGeom>
                                  <a:solidFill>
                                    <a:srgbClr val="FFC000">
                                      <a:lumMod val="75000"/>
                                    </a:srgbClr>
                                  </a:solidFill>
                                  <a:ln w="12700" cap="flat" cmpd="sng" algn="ctr">
                                    <a:solidFill>
                                      <a:sysClr val="windowText" lastClr="000000">
                                        <a:lumMod val="95000"/>
                                        <a:lumOff val="5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971794609" name="Group 1971794609"/>
                                <wpg:cNvGrpSpPr/>
                                <wpg:grpSpPr>
                                  <a:xfrm>
                                    <a:off x="2677609" y="962018"/>
                                    <a:ext cx="1079866" cy="1040361"/>
                                    <a:chOff x="2677609" y="962018"/>
                                    <a:chExt cx="1079866" cy="1040361"/>
                                  </a:xfrm>
                                </wpg:grpSpPr>
                                <wpg:grpSp>
                                  <wpg:cNvPr id="343746862" name="Group 343746862"/>
                                  <wpg:cNvGrpSpPr/>
                                  <wpg:grpSpPr>
                                    <a:xfrm>
                                      <a:off x="2677609" y="962018"/>
                                      <a:ext cx="1042908" cy="1040361"/>
                                      <a:chOff x="2677609" y="962018"/>
                                      <a:chExt cx="1042908" cy="1040361"/>
                                    </a:xfrm>
                                  </wpg:grpSpPr>
                                  <wps:wsp>
                                    <wps:cNvPr id="1619110266" name="Donut 127"/>
                                    <wps:cNvSpPr/>
                                    <wps:spPr>
                                      <a:xfrm>
                                        <a:off x="2677609" y="962018"/>
                                        <a:ext cx="1042908" cy="1040361"/>
                                      </a:xfrm>
                                      <a:prstGeom prst="donut">
                                        <a:avLst>
                                          <a:gd name="adj" fmla="val 3204"/>
                                        </a:avLst>
                                      </a:prstGeom>
                                      <a:solidFill>
                                        <a:sysClr val="windowText" lastClr="000000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>
                                            <a:shade val="50000"/>
                                          </a:sys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04532029" name="Donut 128"/>
                                    <wps:cNvSpPr/>
                                    <wps:spPr>
                                      <a:xfrm>
                                        <a:off x="2734763" y="1019174"/>
                                        <a:ext cx="922444" cy="920000"/>
                                      </a:xfrm>
                                      <a:prstGeom prst="donut">
                                        <a:avLst>
                                          <a:gd name="adj" fmla="val 12226"/>
                                        </a:avLst>
                                      </a:prstGeom>
                                      <a:solidFill>
                                        <a:srgbClr val="44546A">
                                          <a:lumMod val="75000"/>
                                        </a:srgbClr>
                                      </a:solidFill>
                                      <a:ln w="12700" cap="flat" cmpd="sng" algn="ctr">
                                        <a:solidFill>
                                          <a:srgbClr val="A5A5A5">
                                            <a:shade val="50000"/>
                                          </a:srgbClr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15911725" name="Group 215911725"/>
                                    <wpg:cNvGrpSpPr/>
                                    <wpg:grpSpPr>
                                      <a:xfrm>
                                        <a:off x="2724150" y="998001"/>
                                        <a:ext cx="972000" cy="972000"/>
                                        <a:chOff x="2724150" y="998001"/>
                                        <a:chExt cx="972000" cy="972000"/>
                                      </a:xfrm>
                                    </wpg:grpSpPr>
                                    <wps:wsp>
                                      <wps:cNvPr id="2069490512" name="Straight Connector 2069490512"/>
                                      <wps:cNvCnPr/>
                                      <wps:spPr>
                                        <a:xfrm>
                                          <a:off x="2866496" y="1161521"/>
                                          <a:ext cx="687308" cy="687308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44546A">
                                              <a:lumMod val="75000"/>
                                            </a:srgbClr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431509001" name="Straight Connector 431509001"/>
                                      <wps:cNvCnPr/>
                                      <wps:spPr>
                                        <a:xfrm>
                                          <a:off x="3210150" y="998001"/>
                                          <a:ext cx="0" cy="97200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44546A">
                                              <a:lumMod val="75000"/>
                                            </a:srgbClr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1848617838" name="Straight Connector 1848617838"/>
                                      <wps:cNvCnPr/>
                                      <wps:spPr>
                                        <a:xfrm flipH="1">
                                          <a:off x="2866496" y="1161521"/>
                                          <a:ext cx="687308" cy="687308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44546A">
                                              <a:lumMod val="75000"/>
                                            </a:srgbClr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1086198316" name="Straight Connector 1086198316"/>
                                      <wps:cNvCnPr/>
                                      <wps:spPr>
                                        <a:xfrm flipH="1">
                                          <a:off x="2724150" y="1505175"/>
                                          <a:ext cx="97200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rgbClr val="44546A">
                                              <a:lumMod val="75000"/>
                                            </a:srgbClr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444100659" name="Donut 134"/>
                                    <wps:cNvSpPr/>
                                    <wps:spPr>
                                      <a:xfrm>
                                        <a:off x="3124200" y="1419225"/>
                                        <a:ext cx="161925" cy="161925"/>
                                      </a:xfrm>
                                      <a:prstGeom prst="donut">
                                        <a:avLst/>
                                      </a:prstGeom>
                                      <a:solidFill>
                                        <a:srgbClr val="5B9BD5"/>
                                      </a:solidFill>
                                      <a:ln w="12700" cap="flat" cmpd="sng" algn="ctr">
                                        <a:solidFill>
                                          <a:srgbClr val="00206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661290532" name="Donut 135"/>
                                  <wps:cNvSpPr/>
                                  <wps:spPr>
                                    <a:xfrm>
                                      <a:off x="3556916" y="1000125"/>
                                      <a:ext cx="200559" cy="200175"/>
                                    </a:xfrm>
                                    <a:prstGeom prst="donut">
                                      <a:avLst/>
                                    </a:prstGeom>
                                    <a:solidFill>
                                      <a:srgbClr val="44546A">
                                        <a:lumMod val="50000"/>
                                      </a:srgbClr>
                                    </a:solid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2124947123" name="Text Box 2124947123"/>
                              <wps:cNvSpPr txBox="1"/>
                              <wps:spPr>
                                <a:xfrm>
                                  <a:off x="3762897" y="845861"/>
                                  <a:ext cx="1120276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42F272D" w14:textId="77777777" w:rsidR="00016541" w:rsidRPr="00A56409" w:rsidRDefault="00016541" w:rsidP="00016541">
                                    <w:pPr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A56409"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عجلة الدينامو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2183145" name="Text Box 1782183145"/>
                              <wps:cNvSpPr txBox="1"/>
                              <wps:spPr>
                                <a:xfrm>
                                  <a:off x="1746220" y="1285875"/>
                                  <a:ext cx="1120276" cy="29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554A204" w14:textId="77777777" w:rsidR="00016541" w:rsidRPr="00A56409" w:rsidRDefault="00016541" w:rsidP="00016541">
                                    <w:pPr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A56409"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عجلة الد</w:t>
                                    </w:r>
                                    <w:r>
                                      <w:rPr>
                                        <w:rFonts w:ascii="Sakkal Majalla" w:hAnsi="Sakkal Majalla" w:cs="Sakkal Majalla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راجة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4D2B4C" id="Group 574187787" o:spid="_x0000_s1085" style="position:absolute;left:0;text-align:left;margin-left:82.8pt;margin-top:13.35pt;width:246.95pt;height:82.8pt;z-index:251751424;mso-width-relative:margin;mso-height-relative:margin" coordorigin="17462,8458" coordsize="31369,10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">
                      <v:group id="Group 763334561" o:spid="_x0000_s1086" style="position:absolute;left:26765;top:9620;width:9693;height:9363" coordorigin="26776,9620" coordsize="10798,10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">
                        <v:shape id="Sun 1942679617" o:spid="_x0000_s1087" type="#_x0000_t183" style="position:absolute;left:30289;top:13335;width:3715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" fillcolor="#bf9000" strokecolor="#0d0d0d" strokeweight="1pt"/>
                        <v:group id="Group 1971794609" o:spid="_x0000_s1088" style="position:absolute;left:26776;top:9620;width:10798;height:10403" coordorigin="26776,9620" coordsize="10798,10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">
                          <v:group id="Group 343746862" o:spid="_x0000_s1089" style="position:absolute;left:26776;top:9620;width:10429;height:10403" coordorigin="26776,9620" coordsize="10429,10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">
                            <v:shape id="Donut 127" o:spid="_x0000_s1090" type="#_x0000_t23" style="position:absolute;left:26776;top:9620;width:10429;height:10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" adj="690" fillcolor="windowText" strokeweight="1pt">
                              <v:stroke joinstyle="miter"/>
                            </v:shape>
                            <v:shape id="Donut 128" o:spid="_x0000_s1091" type="#_x0000_t23" style="position:absolute;left:27347;top:10191;width:9225;height:9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" adj="2634" fillcolor="#333f50" strokecolor="#787878" strokeweight="1pt">
                              <v:stroke joinstyle="miter"/>
                            </v:shape>
                            <v:group id="Group 215911725" o:spid="_x0000_s1092" style="position:absolute;left:27241;top:9980;width:9720;height:9720" coordorigin="27241,9980" coordsize="9720,9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">
                              <v:line id="Straight Connector 2069490512" o:spid="_x0000_s1093" style="position:absolute;visibility:visible;mso-wrap-style:square" from="28664,11615" to="35538,1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" strokecolor="#333f50" strokeweight="1.5pt">
                                <v:stroke joinstyle="miter"/>
                              </v:line>
                              <v:line id="Straight Connector 431509001" o:spid="_x0000_s1094" style="position:absolute;visibility:visible;mso-wrap-style:square" from="32101,9980" to="32101,19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" strokecolor="#333f50" strokeweight="1.5pt">
                                <v:stroke joinstyle="miter"/>
                              </v:line>
                              <v:line id="Straight Connector 1848617838" o:spid="_x0000_s1095" style="position:absolute;flip:x;visibility:visible;mso-wrap-style:square" from="28664,11615" to="35538,1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" strokecolor="#333f50" strokeweight="1.5pt">
                                <v:stroke joinstyle="miter"/>
                              </v:line>
                              <v:line id="Straight Connector 1086198316" o:spid="_x0000_s1096" style="position:absolute;flip:x;visibility:visible;mso-wrap-style:square" from="27241,15051" to="36961,15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" strokecolor="#333f50" strokeweight="1.5pt">
                                <v:stroke joinstyle="miter"/>
                              </v:line>
                            </v:group>
                            <v:shape id="Donut 134" o:spid="_x0000_s1097" type="#_x0000_t23" style="position:absolute;left:31242;top:14192;width:1619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" fillcolor="#5b9bd5" strokecolor="#002060" strokeweight="1pt">
                              <v:stroke joinstyle="miter"/>
                            </v:shape>
                          </v:group>
                          <v:shape id="Donut 135" o:spid="_x0000_s1098" type="#_x0000_t23" style="position:absolute;left:35569;top:10001;width:2005;height:2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" adj="5390" fillcolor="#222a35" strokecolor="windowText" strokeweight="1pt">
                            <v:stroke joinstyle="miter"/>
                          </v:shape>
                        </v:group>
                      </v:group>
                      <v:shape id="Text Box 2124947123" o:spid="_x0000_s1099" type="#_x0000_t202" style="position:absolute;left:37628;top:8458;width:11203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" filled="f" stroked="f" strokeweight=".5pt">
                        <v:textbox>
                          <w:txbxContent>
                            <w:p w14:paraId="142F272D" w14:textId="77777777" w:rsidR="00016541" w:rsidRPr="00A56409" w:rsidRDefault="00016541" w:rsidP="00016541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A56409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عجلة الدينامو</w:t>
                              </w:r>
                            </w:p>
                          </w:txbxContent>
                        </v:textbox>
                      </v:shape>
                      <v:shape id="Text Box 1782183145" o:spid="_x0000_s1100" type="#_x0000_t202" style="position:absolute;left:17462;top:12858;width:11202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" filled="f" stroked="f" strokeweight=".5pt">
                        <v:textbox>
                          <w:txbxContent>
                            <w:p w14:paraId="1554A204" w14:textId="77777777" w:rsidR="00016541" w:rsidRPr="00A56409" w:rsidRDefault="00016541" w:rsidP="00016541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A56409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عجلة الد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راجة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FA0CF5">
              <w:rPr>
                <w:rFonts w:ascii="Simplified Arabic" w:hAnsi="Simplified Arabic" w:cs="Simplified Arabic"/>
                <w:noProof/>
                <w:sz w:val="30"/>
                <w:szCs w:val="30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047B4306" wp14:editId="07C6EE43">
                      <wp:simplePos x="0" y="0"/>
                      <wp:positionH relativeFrom="column">
                        <wp:posOffset>1905635</wp:posOffset>
                      </wp:positionH>
                      <wp:positionV relativeFrom="paragraph">
                        <wp:posOffset>194945</wp:posOffset>
                      </wp:positionV>
                      <wp:extent cx="971550" cy="971550"/>
                      <wp:effectExtent l="19050" t="76200" r="0" b="0"/>
                      <wp:wrapNone/>
                      <wp:docPr id="652570288" name="Arc 652570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275548">
                                <a:off x="0" y="0"/>
                                <a:ext cx="971550" cy="971550"/>
                              </a:xfrm>
                              <a:prstGeom prst="arc">
                                <a:avLst>
                                  <a:gd name="adj1" fmla="val 13295940"/>
                                  <a:gd name="adj2" fmla="val 19209754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1A4DAC" id="Arc 652570288" o:spid="_x0000_s1026" style="position:absolute;margin-left:150.05pt;margin-top:15.35pt;width:76.5pt;height:76.5pt;rotation:-2538921fd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1550,97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" path="m122508,163263nsc216428,57475,351796,-2117,493243,58,634690,2233,768162,65958,858785,174583l485775,485775,122508,163263xem122508,163263nfc216428,57475,351796,-2117,493243,58,634690,2233,768162,65958,858785,174583e" filled="f" strokecolor="windowText" strokeweight="1.5pt">
                      <v:stroke endarrow="block" joinstyle="miter"/>
                      <v:path arrowok="t" o:connecttype="custom" o:connectlocs="122508,163263;493243,58;858785,174583" o:connectangles="0,0,0"/>
                    </v:shape>
                  </w:pict>
                </mc:Fallback>
              </mc:AlternateContent>
            </w:r>
          </w:p>
          <w:p w14:paraId="3193A39E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FA0CF5">
              <w:rPr>
                <w:rFonts w:ascii="Simplified Arabic" w:hAnsi="Simplified Arabic" w:cs="Simplified Arabic"/>
                <w:noProof/>
                <w:sz w:val="30"/>
                <w:szCs w:val="30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75AF32D7" wp14:editId="5D3E4C47">
                      <wp:simplePos x="0" y="0"/>
                      <wp:positionH relativeFrom="column">
                        <wp:posOffset>2787650</wp:posOffset>
                      </wp:positionH>
                      <wp:positionV relativeFrom="paragraph">
                        <wp:posOffset>24130</wp:posOffset>
                      </wp:positionV>
                      <wp:extent cx="252000" cy="252000"/>
                      <wp:effectExtent l="19050" t="19050" r="15240" b="0"/>
                      <wp:wrapNone/>
                      <wp:docPr id="23" name="Arc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8784680" flipV="1">
                                <a:off x="0" y="0"/>
                                <a:ext cx="252000" cy="252000"/>
                              </a:xfrm>
                              <a:prstGeom prst="arc">
                                <a:avLst>
                                  <a:gd name="adj1" fmla="val 5214078"/>
                                  <a:gd name="adj2" fmla="val 17782492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3E06E2" id="Arc 23" o:spid="_x0000_s1026" style="position:absolute;margin-left:219.5pt;margin-top:1.9pt;width:19.85pt;height:19.85pt;rotation:-9595213fd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2000,25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" path="m132811,251816nsc80059,254672,31128,224317,10253,175787,-10621,127257,995,70858,39347,34527,77700,-1804,134644,-10353,181974,13116l126000,126000r6811,125816xem132811,251816nfc80059,254672,31128,224317,10253,175787,-10621,127257,995,70858,39347,34527,77700,-1804,134644,-10353,181974,13116e" filled="f" strokecolor="windowText" strokeweight="1.5pt">
                      <v:stroke endarrow="block" joinstyle="miter"/>
                      <v:path arrowok="t" o:connecttype="custom" o:connectlocs="132811,251816;10253,175787;39347,34527;181974,13116" o:connectangles="0,0,0,0"/>
                    </v:shape>
                  </w:pict>
                </mc:Fallback>
              </mc:AlternateConten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07F8AC09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69EC7B42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30417057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597F7985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0A65BAD6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14:paraId="7BBD5D35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15" w:type="dxa"/>
            <w:vAlign w:val="center"/>
          </w:tcPr>
          <w:p w14:paraId="2AADC6AC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3A012878" wp14:editId="597A53EA">
                      <wp:simplePos x="0" y="0"/>
                      <wp:positionH relativeFrom="column">
                        <wp:posOffset>-35560</wp:posOffset>
                      </wp:positionH>
                      <wp:positionV relativeFrom="paragraph">
                        <wp:posOffset>290830</wp:posOffset>
                      </wp:positionV>
                      <wp:extent cx="742950" cy="333375"/>
                      <wp:effectExtent l="0" t="0" r="0" b="0"/>
                      <wp:wrapNone/>
                      <wp:docPr id="38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29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7C1A8B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04  x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012878" id="Text Box 38" o:spid="_x0000_s1101" type="#_x0000_t202" style="position:absolute;left:0;text-align:left;margin-left:-2.8pt;margin-top:22.9pt;width:58.5pt;height:26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" filled="f" stroked="f" strokeweight=".5pt">
                      <v:textbox>
                        <w:txbxContent>
                          <w:p w14:paraId="057C1A8B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04  x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  <w:vAlign w:val="center"/>
          </w:tcPr>
          <w:p w14:paraId="67AB773E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44F22D6C" wp14:editId="19C553EA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233680</wp:posOffset>
                      </wp:positionV>
                      <wp:extent cx="495300" cy="333375"/>
                      <wp:effectExtent l="0" t="0" r="0" b="0"/>
                      <wp:wrapNone/>
                      <wp:docPr id="40" name="Text Box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B2F89C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F22D6C" id="Text Box 40" o:spid="_x0000_s1102" type="#_x0000_t202" style="position:absolute;left:0;text-align:left;margin-left:1.05pt;margin-top:18.4pt;width:39pt;height:26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" filled="f" stroked="f" strokeweight=".5pt">
                      <v:textbox>
                        <w:txbxContent>
                          <w:p w14:paraId="46B2F89C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16541" w14:paraId="08152CAA" w14:textId="77777777" w:rsidTr="00D506D6">
        <w:trPr>
          <w:trHeight w:val="523"/>
        </w:trPr>
        <w:tc>
          <w:tcPr>
            <w:tcW w:w="8270" w:type="dxa"/>
            <w:vMerge/>
            <w:vAlign w:val="center"/>
          </w:tcPr>
          <w:p w14:paraId="05D02CB9" w14:textId="77777777" w:rsidR="00016541" w:rsidRPr="00FA0CF5" w:rsidRDefault="00016541" w:rsidP="00D506D6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5" w:type="dxa"/>
            <w:vAlign w:val="center"/>
          </w:tcPr>
          <w:p w14:paraId="1E505CC6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4230FD04" wp14:editId="6C676774">
                      <wp:simplePos x="0" y="0"/>
                      <wp:positionH relativeFrom="column">
                        <wp:posOffset>116840</wp:posOffset>
                      </wp:positionH>
                      <wp:positionV relativeFrom="paragraph">
                        <wp:posOffset>19050</wp:posOffset>
                      </wp:positionV>
                      <wp:extent cx="438150" cy="333375"/>
                      <wp:effectExtent l="0" t="0" r="0" b="0"/>
                      <wp:wrapNone/>
                      <wp:docPr id="41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1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6B9552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30FD04" id="Text Box 41" o:spid="_x0000_s1103" type="#_x0000_t202" style="position:absolute;left:0;text-align:left;margin-left:9.2pt;margin-top:1.5pt;width:34.5pt;height:26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" filled="f" stroked="f" strokeweight=".5pt">
                      <v:textbox>
                        <w:txbxContent>
                          <w:p w14:paraId="016B9552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  <w:vAlign w:val="center"/>
          </w:tcPr>
          <w:p w14:paraId="0C03C7D0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</w:tr>
      <w:tr w:rsidR="00016541" w14:paraId="5BC318DA" w14:textId="77777777" w:rsidTr="00D506D6">
        <w:trPr>
          <w:trHeight w:val="1650"/>
        </w:trPr>
        <w:tc>
          <w:tcPr>
            <w:tcW w:w="8270" w:type="dxa"/>
            <w:vMerge/>
            <w:vAlign w:val="center"/>
          </w:tcPr>
          <w:p w14:paraId="2F5F2EC8" w14:textId="77777777" w:rsidR="00016541" w:rsidRPr="00FA0CF5" w:rsidRDefault="00016541" w:rsidP="00D506D6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5" w:type="dxa"/>
            <w:vAlign w:val="center"/>
          </w:tcPr>
          <w:p w14:paraId="71926AE5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55F8C7A6" wp14:editId="4410048B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-27305</wp:posOffset>
                      </wp:positionV>
                      <wp:extent cx="742950" cy="333375"/>
                      <wp:effectExtent l="0" t="0" r="0" b="0"/>
                      <wp:wrapNone/>
                      <wp:docPr id="42" name="Text Box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29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03EA72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02  x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F8C7A6" id="Text Box 42" o:spid="_x0000_s1104" type="#_x0000_t202" style="position:absolute;left:0;text-align:left;margin-left:-1.9pt;margin-top:-2.15pt;width:58.5pt;height:26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" filled="f" stroked="f" strokeweight=".5pt">
                      <v:textbox>
                        <w:txbxContent>
                          <w:p w14:paraId="5E03EA72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02  x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  <w:vAlign w:val="center"/>
          </w:tcPr>
          <w:p w14:paraId="191BD4E5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358B2F26" wp14:editId="379C98CD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-624840</wp:posOffset>
                      </wp:positionV>
                      <wp:extent cx="495300" cy="333375"/>
                      <wp:effectExtent l="0" t="0" r="0" b="0"/>
                      <wp:wrapNone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4F2BDF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8B2F26" id="Text Box 47" o:spid="_x0000_s1105" type="#_x0000_t202" style="position:absolute;left:0;text-align:left;margin-left:.05pt;margin-top:-49.2pt;width:39pt;height:26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" filled="f" stroked="f" strokeweight=".5pt">
                      <v:textbox>
                        <w:txbxContent>
                          <w:p w14:paraId="314F2BDF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0D9EBBB4" wp14:editId="1D93A9F5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117475</wp:posOffset>
                      </wp:positionV>
                      <wp:extent cx="495300" cy="333375"/>
                      <wp:effectExtent l="0" t="0" r="0" b="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470787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9EBBB4" id="Text Box 48" o:spid="_x0000_s1106" type="#_x0000_t202" style="position:absolute;left:0;text-align:left;margin-left:.05pt;margin-top:9.25pt;width:39pt;height:26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" filled="f" stroked="f" strokeweight=".5pt">
                      <v:textbox>
                        <w:txbxContent>
                          <w:p w14:paraId="16470787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16541" w14:paraId="0DA0E702" w14:textId="77777777" w:rsidTr="00D506D6">
        <w:trPr>
          <w:trHeight w:val="450"/>
        </w:trPr>
        <w:tc>
          <w:tcPr>
            <w:tcW w:w="8270" w:type="dxa"/>
            <w:vMerge/>
            <w:vAlign w:val="center"/>
          </w:tcPr>
          <w:p w14:paraId="669D3DDB" w14:textId="77777777" w:rsidR="00016541" w:rsidRPr="00FA0CF5" w:rsidRDefault="00016541" w:rsidP="00D506D6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5" w:type="dxa"/>
            <w:vAlign w:val="center"/>
          </w:tcPr>
          <w:p w14:paraId="395AF285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44EBCD02" wp14:editId="252497A0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-10160</wp:posOffset>
                      </wp:positionV>
                      <wp:extent cx="438150" cy="333375"/>
                      <wp:effectExtent l="0" t="0" r="0" b="0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1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2C600B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EBCD02" id="Text Box 44" o:spid="_x0000_s1107" type="#_x0000_t202" style="position:absolute;left:0;text-align:left;margin-left:13.5pt;margin-top:-.8pt;width:34.5pt;height:26.2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" filled="f" stroked="f" strokeweight=".5pt">
                      <v:textbox>
                        <w:txbxContent>
                          <w:p w14:paraId="022C600B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  <w:vAlign w:val="center"/>
          </w:tcPr>
          <w:p w14:paraId="7116AABC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</w:tr>
      <w:tr w:rsidR="00016541" w14:paraId="7D2A743D" w14:textId="77777777" w:rsidTr="00D506D6">
        <w:trPr>
          <w:trHeight w:val="465"/>
        </w:trPr>
        <w:tc>
          <w:tcPr>
            <w:tcW w:w="8270" w:type="dxa"/>
            <w:vMerge/>
            <w:vAlign w:val="center"/>
          </w:tcPr>
          <w:p w14:paraId="70CB032D" w14:textId="77777777" w:rsidR="00016541" w:rsidRPr="00FA0CF5" w:rsidRDefault="00016541" w:rsidP="00D506D6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5" w:type="dxa"/>
            <w:vAlign w:val="center"/>
          </w:tcPr>
          <w:p w14:paraId="3745D22E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953" w:type="dxa"/>
            <w:vAlign w:val="center"/>
          </w:tcPr>
          <w:p w14:paraId="0C9CF9DE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07D99D0F" wp14:editId="426B0A50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-357505</wp:posOffset>
                      </wp:positionV>
                      <wp:extent cx="495300" cy="333375"/>
                      <wp:effectExtent l="0" t="0" r="0" b="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E1440D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D99D0F" id="Text Box 49" o:spid="_x0000_s1108" type="#_x0000_t202" style="position:absolute;left:0;text-align:left;margin-left:1.8pt;margin-top:-28.15pt;width:39pt;height:26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" filled="f" stroked="f" strokeweight=".5pt">
                      <v:textbox>
                        <w:txbxContent>
                          <w:p w14:paraId="25E1440D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16541" w14:paraId="79D59BC4" w14:textId="77777777" w:rsidTr="00D506D6">
        <w:trPr>
          <w:trHeight w:val="3615"/>
        </w:trPr>
        <w:tc>
          <w:tcPr>
            <w:tcW w:w="8270" w:type="dxa"/>
            <w:vMerge/>
            <w:vAlign w:val="center"/>
          </w:tcPr>
          <w:p w14:paraId="60BA4A02" w14:textId="77777777" w:rsidR="00016541" w:rsidRPr="00FA0CF5" w:rsidRDefault="00016541" w:rsidP="00D506D6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5" w:type="dxa"/>
            <w:vAlign w:val="center"/>
          </w:tcPr>
          <w:p w14:paraId="65B626AF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1F776BF1" wp14:editId="4374BDF7">
                      <wp:simplePos x="0" y="0"/>
                      <wp:positionH relativeFrom="column">
                        <wp:posOffset>178435</wp:posOffset>
                      </wp:positionH>
                      <wp:positionV relativeFrom="paragraph">
                        <wp:posOffset>-889000</wp:posOffset>
                      </wp:positionV>
                      <wp:extent cx="438150" cy="333375"/>
                      <wp:effectExtent l="0" t="0" r="0" b="0"/>
                      <wp:wrapNone/>
                      <wp:docPr id="46" name="Text Box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1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3D024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776BF1" id="Text Box 46" o:spid="_x0000_s1109" type="#_x0000_t202" style="position:absolute;left:0;text-align:left;margin-left:14.05pt;margin-top:-70pt;width:34.5pt;height:26.2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" filled="f" stroked="f" strokeweight=".5pt">
                      <v:textbox>
                        <w:txbxContent>
                          <w:p w14:paraId="6733D024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70A87628" wp14:editId="09C9DD09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-1320165</wp:posOffset>
                      </wp:positionV>
                      <wp:extent cx="438150" cy="333375"/>
                      <wp:effectExtent l="0" t="0" r="0" b="0"/>
                      <wp:wrapNone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1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0E1C50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A87628" id="Text Box 45" o:spid="_x0000_s1110" type="#_x0000_t202" style="position:absolute;left:0;text-align:left;margin-left:12.65pt;margin-top:-103.95pt;width:34.5pt;height:26.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" filled="f" stroked="f" strokeweight=".5pt">
                      <v:textbox>
                        <w:txbxContent>
                          <w:p w14:paraId="240E1C50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  <w:vAlign w:val="center"/>
          </w:tcPr>
          <w:p w14:paraId="17F7005D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20316987" wp14:editId="22AA2FEB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-898525</wp:posOffset>
                      </wp:positionV>
                      <wp:extent cx="495300" cy="333375"/>
                      <wp:effectExtent l="0" t="0" r="0" b="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2F86D1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16987" id="Text Box 51" o:spid="_x0000_s1111" type="#_x0000_t202" style="position:absolute;left:0;text-align:left;margin-left:1.05pt;margin-top:-70.75pt;width:39pt;height:26.2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" filled="f" stroked="f" strokeweight=".5pt">
                      <v:textbox>
                        <w:txbxContent>
                          <w:p w14:paraId="3E2F86D1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75FD15F9" wp14:editId="0940D5DD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-1334770</wp:posOffset>
                      </wp:positionV>
                      <wp:extent cx="495300" cy="333375"/>
                      <wp:effectExtent l="0" t="0" r="0" b="0"/>
                      <wp:wrapNone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5CF449" w14:textId="77777777" w:rsidR="00016541" w:rsidRPr="00B322CF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FD15F9" id="Text Box 50" o:spid="_x0000_s1112" type="#_x0000_t202" style="position:absolute;left:0;text-align:left;margin-left:1.3pt;margin-top:-105.1pt;width:39pt;height:26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" filled="f" stroked="f" strokeweight=".5pt">
                      <v:textbox>
                        <w:txbxContent>
                          <w:p w14:paraId="6D5CF449" w14:textId="77777777" w:rsidR="00016541" w:rsidRPr="00B322CF" w:rsidRDefault="00016541" w:rsidP="00016541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16541" w14:paraId="4387A597" w14:textId="77777777" w:rsidTr="00D506D6">
        <w:trPr>
          <w:trHeight w:val="732"/>
        </w:trPr>
        <w:tc>
          <w:tcPr>
            <w:tcW w:w="10538" w:type="dxa"/>
            <w:gridSpan w:val="3"/>
            <w:vAlign w:val="center"/>
          </w:tcPr>
          <w:p w14:paraId="12C59FF3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FA0CF5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الجزء الثاني: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 w:rsidRPr="00FA0CF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08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نقاط)</w:t>
            </w:r>
          </w:p>
          <w:p w14:paraId="4295D690" w14:textId="77777777" w:rsidR="00016541" w:rsidRPr="00FA0CF5" w:rsidRDefault="00016541" w:rsidP="00D506D6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  <w:r w:rsidRPr="00FA0CF5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 xml:space="preserve">الوضعية </w:t>
            </w:r>
            <w:proofErr w:type="spellStart"/>
            <w:r w:rsidRPr="00FA0CF5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الإدماجية</w:t>
            </w:r>
            <w:proofErr w:type="spellEnd"/>
            <w:r w:rsidRPr="00FA0CF5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:</w:t>
            </w:r>
          </w:p>
          <w:p w14:paraId="09552F61" w14:textId="77777777" w:rsidR="00016541" w:rsidRPr="00FA0CF5" w:rsidRDefault="00016541" w:rsidP="00016541">
            <w:pPr>
              <w:pStyle w:val="ListParagraph"/>
              <w:numPr>
                <w:ilvl w:val="0"/>
                <w:numId w:val="19"/>
              </w:numPr>
              <w:bidi/>
              <w:spacing w:before="240"/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</w:pPr>
            <w:r w:rsidRPr="00FA0CF5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اكمال </w:t>
            </w:r>
            <w:proofErr w:type="gramStart"/>
            <w:r w:rsidRPr="00FA0CF5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>الجدول  بتحديد</w:t>
            </w:r>
            <w:proofErr w:type="gramEnd"/>
            <w:r w:rsidRPr="00FA0CF5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 المجال الزمني</w:t>
            </w:r>
            <w:r w:rsidRPr="00FA0CF5"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  <w:t xml:space="preserve"> </w:t>
            </w:r>
            <w:r w:rsidRPr="00FA0CF5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>لمراحل الحركة ، التغير في السرعة، وطبيعة الحركة بالنسبة لكل مرحلة.</w:t>
            </w:r>
          </w:p>
          <w:tbl>
            <w:tblPr>
              <w:tblStyle w:val="TableGrid"/>
              <w:bidiVisual/>
              <w:tblW w:w="9909" w:type="dxa"/>
              <w:tblInd w:w="55" w:type="dxa"/>
              <w:tblLook w:val="04A0" w:firstRow="1" w:lastRow="0" w:firstColumn="1" w:lastColumn="0" w:noHBand="0" w:noVBand="1"/>
            </w:tblPr>
            <w:tblGrid>
              <w:gridCol w:w="2353"/>
              <w:gridCol w:w="3155"/>
              <w:gridCol w:w="2334"/>
              <w:gridCol w:w="2067"/>
            </w:tblGrid>
            <w:tr w:rsidR="00016541" w:rsidRPr="00373301" w14:paraId="2051B617" w14:textId="77777777" w:rsidTr="00D506D6">
              <w:trPr>
                <w:trHeight w:val="397"/>
              </w:trPr>
              <w:tc>
                <w:tcPr>
                  <w:tcW w:w="2353" w:type="dxa"/>
                  <w:vAlign w:val="center"/>
                </w:tcPr>
                <w:p w14:paraId="24074048" w14:textId="77777777" w:rsidR="00016541" w:rsidRPr="00373301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373301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المرحلة</w:t>
                  </w:r>
                </w:p>
              </w:tc>
              <w:tc>
                <w:tcPr>
                  <w:tcW w:w="3155" w:type="dxa"/>
                  <w:vAlign w:val="center"/>
                </w:tcPr>
                <w:p w14:paraId="4539CBCB" w14:textId="77777777" w:rsidR="00016541" w:rsidRPr="00373301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373301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المجال الزمني</w:t>
                  </w:r>
                </w:p>
              </w:tc>
              <w:tc>
                <w:tcPr>
                  <w:tcW w:w="2334" w:type="dxa"/>
                  <w:vAlign w:val="center"/>
                </w:tcPr>
                <w:p w14:paraId="554C0914" w14:textId="77777777" w:rsidR="00016541" w:rsidRPr="00373301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373301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السرعة</w:t>
                  </w:r>
                </w:p>
              </w:tc>
              <w:tc>
                <w:tcPr>
                  <w:tcW w:w="2067" w:type="dxa"/>
                  <w:vAlign w:val="center"/>
                </w:tcPr>
                <w:p w14:paraId="61053867" w14:textId="77777777" w:rsidR="00016541" w:rsidRPr="00373301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373301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الحركة</w:t>
                  </w:r>
                </w:p>
              </w:tc>
            </w:tr>
            <w:tr w:rsidR="00016541" w:rsidRPr="00373301" w14:paraId="2589C8FD" w14:textId="77777777" w:rsidTr="00D506D6">
              <w:trPr>
                <w:trHeight w:val="129"/>
              </w:trPr>
              <w:tc>
                <w:tcPr>
                  <w:tcW w:w="2353" w:type="dxa"/>
                  <w:vAlign w:val="center"/>
                </w:tcPr>
                <w:p w14:paraId="79C34EB1" w14:textId="77777777" w:rsidR="00016541" w:rsidRPr="00373301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373301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الأولى</w:t>
                  </w:r>
                </w:p>
              </w:tc>
              <w:tc>
                <w:tcPr>
                  <w:tcW w:w="3155" w:type="dxa"/>
                  <w:vAlign w:val="center"/>
                </w:tcPr>
                <w:p w14:paraId="54AEE14C" w14:textId="77777777" w:rsidR="00016541" w:rsidRPr="00FA0CF5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ascii="Simplified Arabic" w:hAnsi="Simplified Arabic" w:cs="Simplified Arabic"/>
                      <w:bCs/>
                      <w:sz w:val="30"/>
                      <w:szCs w:val="30"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 w:cs="Simplified Arabic"/>
                          <w:sz w:val="30"/>
                          <w:szCs w:val="30"/>
                          <w:lang w:bidi="ar-DZ"/>
                        </w:rPr>
                        <m:t>0 min →3 min</m:t>
                      </m:r>
                    </m:oMath>
                  </m:oMathPara>
                </w:p>
              </w:tc>
              <w:tc>
                <w:tcPr>
                  <w:tcW w:w="2334" w:type="dxa"/>
                  <w:vAlign w:val="center"/>
                </w:tcPr>
                <w:p w14:paraId="54060A55" w14:textId="77777777" w:rsidR="00016541" w:rsidRPr="00FA0CF5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</w:pPr>
                  <w:r w:rsidRPr="00FA0CF5"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  <w:t>متزايدة</w:t>
                  </w:r>
                </w:p>
              </w:tc>
              <w:tc>
                <w:tcPr>
                  <w:tcW w:w="2067" w:type="dxa"/>
                  <w:vAlign w:val="center"/>
                </w:tcPr>
                <w:p w14:paraId="06C74409" w14:textId="77777777" w:rsidR="00016541" w:rsidRPr="00FA0CF5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</w:pPr>
                  <w:r w:rsidRPr="00FA0CF5"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  <w:t>متسارعة</w:t>
                  </w:r>
                </w:p>
              </w:tc>
            </w:tr>
            <w:tr w:rsidR="00016541" w:rsidRPr="00373301" w14:paraId="6438295A" w14:textId="77777777" w:rsidTr="00D506D6">
              <w:trPr>
                <w:trHeight w:val="218"/>
              </w:trPr>
              <w:tc>
                <w:tcPr>
                  <w:tcW w:w="2353" w:type="dxa"/>
                  <w:vAlign w:val="center"/>
                </w:tcPr>
                <w:p w14:paraId="31F062D5" w14:textId="77777777" w:rsidR="00016541" w:rsidRPr="00373301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373301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الثانية</w:t>
                  </w:r>
                </w:p>
              </w:tc>
              <w:tc>
                <w:tcPr>
                  <w:tcW w:w="3155" w:type="dxa"/>
                  <w:vAlign w:val="center"/>
                </w:tcPr>
                <w:p w14:paraId="6E0C65CF" w14:textId="77777777" w:rsidR="00016541" w:rsidRPr="00FA0CF5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ascii="Simplified Arabic" w:hAnsi="Simplified Arabic" w:cs="Simplified Arabic"/>
                      <w:bCs/>
                      <w:sz w:val="30"/>
                      <w:szCs w:val="30"/>
                      <w:rtl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 w:cs="Simplified Arabic"/>
                          <w:sz w:val="30"/>
                          <w:szCs w:val="30"/>
                          <w:lang w:bidi="ar-DZ"/>
                        </w:rPr>
                        <m:t>3 min →6 min</m:t>
                      </m:r>
                    </m:oMath>
                  </m:oMathPara>
                </w:p>
              </w:tc>
              <w:tc>
                <w:tcPr>
                  <w:tcW w:w="2334" w:type="dxa"/>
                  <w:vAlign w:val="center"/>
                </w:tcPr>
                <w:p w14:paraId="6CAAADA2" w14:textId="77777777" w:rsidR="00016541" w:rsidRPr="00FA0CF5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</w:pPr>
                  <w:r w:rsidRPr="00FA0CF5"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  <w:t>متناقصة</w:t>
                  </w:r>
                </w:p>
              </w:tc>
              <w:tc>
                <w:tcPr>
                  <w:tcW w:w="2067" w:type="dxa"/>
                  <w:vAlign w:val="center"/>
                </w:tcPr>
                <w:p w14:paraId="6AD40E5E" w14:textId="77777777" w:rsidR="00016541" w:rsidRPr="00FA0CF5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</w:pPr>
                  <w:r w:rsidRPr="00FA0CF5"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  <w:t>متباطئة</w:t>
                  </w:r>
                </w:p>
              </w:tc>
            </w:tr>
            <w:tr w:rsidR="00016541" w:rsidRPr="00373301" w14:paraId="1BC17F70" w14:textId="77777777" w:rsidTr="00D506D6">
              <w:trPr>
                <w:trHeight w:val="22"/>
              </w:trPr>
              <w:tc>
                <w:tcPr>
                  <w:tcW w:w="2353" w:type="dxa"/>
                  <w:vAlign w:val="center"/>
                </w:tcPr>
                <w:p w14:paraId="59974F9D" w14:textId="77777777" w:rsidR="00016541" w:rsidRPr="00373301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373301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الثالثة</w:t>
                  </w:r>
                </w:p>
              </w:tc>
              <w:tc>
                <w:tcPr>
                  <w:tcW w:w="3155" w:type="dxa"/>
                  <w:vAlign w:val="center"/>
                </w:tcPr>
                <w:p w14:paraId="1CD625C9" w14:textId="77777777" w:rsidR="00016541" w:rsidRPr="00FA0CF5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ascii="Simplified Arabic" w:hAnsi="Simplified Arabic" w:cs="Simplified Arabic"/>
                      <w:bCs/>
                      <w:sz w:val="30"/>
                      <w:szCs w:val="30"/>
                      <w:rtl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 w:cs="Simplified Arabic"/>
                          <w:sz w:val="30"/>
                          <w:szCs w:val="30"/>
                          <w:lang w:bidi="ar-DZ"/>
                        </w:rPr>
                        <m:t>6 min →10 min</m:t>
                      </m:r>
                    </m:oMath>
                  </m:oMathPara>
                </w:p>
              </w:tc>
              <w:tc>
                <w:tcPr>
                  <w:tcW w:w="2334" w:type="dxa"/>
                  <w:vAlign w:val="center"/>
                </w:tcPr>
                <w:p w14:paraId="5E744B23" w14:textId="77777777" w:rsidR="00016541" w:rsidRPr="00FA0CF5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</w:pPr>
                  <w:r w:rsidRPr="00FA0CF5"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  <w:t>معدومة</w:t>
                  </w:r>
                </w:p>
              </w:tc>
              <w:tc>
                <w:tcPr>
                  <w:tcW w:w="2067" w:type="dxa"/>
                  <w:vAlign w:val="center"/>
                </w:tcPr>
                <w:p w14:paraId="2E73639E" w14:textId="77777777" w:rsidR="00016541" w:rsidRPr="00FA0CF5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</w:pPr>
                  <w:r w:rsidRPr="00FA0CF5"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  <w:t>السيارة ساكنة</w:t>
                  </w:r>
                </w:p>
              </w:tc>
            </w:tr>
            <w:tr w:rsidR="00016541" w:rsidRPr="00373301" w14:paraId="790CCDFA" w14:textId="77777777" w:rsidTr="00D506D6">
              <w:trPr>
                <w:trHeight w:val="22"/>
              </w:trPr>
              <w:tc>
                <w:tcPr>
                  <w:tcW w:w="2353" w:type="dxa"/>
                  <w:vAlign w:val="center"/>
                </w:tcPr>
                <w:p w14:paraId="6942B9C3" w14:textId="77777777" w:rsidR="00016541" w:rsidRPr="00373301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373301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الرابعة</w:t>
                  </w:r>
                </w:p>
              </w:tc>
              <w:tc>
                <w:tcPr>
                  <w:tcW w:w="3155" w:type="dxa"/>
                  <w:vAlign w:val="center"/>
                </w:tcPr>
                <w:p w14:paraId="3FDD5205" w14:textId="77777777" w:rsidR="00016541" w:rsidRPr="00FA0CF5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ascii="Simplified Arabic" w:hAnsi="Simplified Arabic" w:cs="Simplified Arabic"/>
                      <w:bCs/>
                      <w:sz w:val="30"/>
                      <w:szCs w:val="30"/>
                      <w:rtl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 w:cs="Simplified Arabic"/>
                          <w:sz w:val="30"/>
                          <w:szCs w:val="30"/>
                          <w:lang w:bidi="ar-DZ"/>
                        </w:rPr>
                        <m:t>10 min →12 min</m:t>
                      </m:r>
                    </m:oMath>
                  </m:oMathPara>
                </w:p>
              </w:tc>
              <w:tc>
                <w:tcPr>
                  <w:tcW w:w="2334" w:type="dxa"/>
                  <w:vAlign w:val="center"/>
                </w:tcPr>
                <w:p w14:paraId="28A05E0A" w14:textId="77777777" w:rsidR="00016541" w:rsidRPr="00FA0CF5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</w:pPr>
                  <w:r w:rsidRPr="00FA0CF5"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  <w:t>متزايدة</w:t>
                  </w:r>
                </w:p>
              </w:tc>
              <w:tc>
                <w:tcPr>
                  <w:tcW w:w="2067" w:type="dxa"/>
                  <w:vAlign w:val="center"/>
                </w:tcPr>
                <w:p w14:paraId="2B445F67" w14:textId="77777777" w:rsidR="00016541" w:rsidRPr="00FA0CF5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</w:pPr>
                  <w:r w:rsidRPr="00FA0CF5"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  <w:t>متسارعة</w:t>
                  </w:r>
                </w:p>
              </w:tc>
            </w:tr>
            <w:tr w:rsidR="00016541" w:rsidRPr="00373301" w14:paraId="5DD722FE" w14:textId="77777777" w:rsidTr="00D506D6">
              <w:trPr>
                <w:trHeight w:val="22"/>
              </w:trPr>
              <w:tc>
                <w:tcPr>
                  <w:tcW w:w="2353" w:type="dxa"/>
                  <w:vAlign w:val="center"/>
                </w:tcPr>
                <w:p w14:paraId="7B46EEAC" w14:textId="77777777" w:rsidR="00016541" w:rsidRPr="00373301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373301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الخامسة</w:t>
                  </w:r>
                </w:p>
              </w:tc>
              <w:tc>
                <w:tcPr>
                  <w:tcW w:w="3155" w:type="dxa"/>
                  <w:vAlign w:val="center"/>
                </w:tcPr>
                <w:p w14:paraId="6B3F2A41" w14:textId="77777777" w:rsidR="00016541" w:rsidRPr="00FA0CF5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ascii="Simplified Arabic" w:hAnsi="Simplified Arabic" w:cs="Simplified Arabic"/>
                      <w:bCs/>
                      <w:sz w:val="30"/>
                      <w:szCs w:val="30"/>
                      <w:rtl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 w:cs="Simplified Arabic"/>
                          <w:sz w:val="30"/>
                          <w:szCs w:val="30"/>
                          <w:lang w:bidi="ar-DZ"/>
                        </w:rPr>
                        <m:t>12 min →15 min</m:t>
                      </m:r>
                    </m:oMath>
                  </m:oMathPara>
                </w:p>
              </w:tc>
              <w:tc>
                <w:tcPr>
                  <w:tcW w:w="2334" w:type="dxa"/>
                  <w:vAlign w:val="center"/>
                </w:tcPr>
                <w:p w14:paraId="7144DD7F" w14:textId="77777777" w:rsidR="00016541" w:rsidRPr="00FA0CF5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</w:pPr>
                  <w:r w:rsidRPr="00FA0CF5"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  <w:t>ثابتة</w:t>
                  </w:r>
                </w:p>
              </w:tc>
              <w:tc>
                <w:tcPr>
                  <w:tcW w:w="2067" w:type="dxa"/>
                  <w:vAlign w:val="center"/>
                </w:tcPr>
                <w:p w14:paraId="79F241E7" w14:textId="77777777" w:rsidR="00016541" w:rsidRPr="00FA0CF5" w:rsidRDefault="00016541" w:rsidP="00D506D6">
                  <w:pPr>
                    <w:pStyle w:val="ListParagraph"/>
                    <w:bidi/>
                    <w:ind w:left="0"/>
                    <w:jc w:val="center"/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</w:pPr>
                  <w:r w:rsidRPr="00FA0CF5">
                    <w:rPr>
                      <w:rFonts w:ascii="Simplified Arabic" w:hAnsi="Simplified Arabic" w:cs="Simplified Arabic"/>
                      <w:b/>
                      <w:sz w:val="30"/>
                      <w:szCs w:val="30"/>
                      <w:rtl/>
                      <w:lang w:bidi="ar-DZ"/>
                    </w:rPr>
                    <w:t>منتظمة</w:t>
                  </w:r>
                </w:p>
              </w:tc>
            </w:tr>
          </w:tbl>
          <w:p w14:paraId="21664FA7" w14:textId="77777777" w:rsidR="00016541" w:rsidRPr="00FA0CF5" w:rsidRDefault="00016541" w:rsidP="00016541">
            <w:pPr>
              <w:pStyle w:val="ListParagraph"/>
              <w:numPr>
                <w:ilvl w:val="0"/>
                <w:numId w:val="37"/>
              </w:numPr>
              <w:bidi/>
              <w:rPr>
                <w:rFonts w:ascii="Simplified Arabic" w:hAnsi="Simplified Arabic" w:cs="Simplified Arabic"/>
                <w:b/>
                <w:bCs/>
                <w:sz w:val="30"/>
                <w:szCs w:val="30"/>
                <w:lang w:bidi="ar-DZ"/>
              </w:rPr>
            </w:pPr>
            <w:proofErr w:type="spellStart"/>
            <w:r w:rsidRPr="00FA0CF5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>بالإعتماد</w:t>
            </w:r>
            <w:proofErr w:type="spellEnd"/>
            <w:r w:rsidRPr="00FA0CF5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 على مخطط </w:t>
            </w:r>
            <w:proofErr w:type="gramStart"/>
            <w:r w:rsidRPr="00FA0CF5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السرعة </w:t>
            </w:r>
            <w:r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:</w:t>
            </w:r>
            <w:proofErr w:type="gramEnd"/>
          </w:p>
          <w:p w14:paraId="6D0A8A4A" w14:textId="77777777" w:rsidR="00016541" w:rsidRPr="00FA0CF5" w:rsidRDefault="00016541" w:rsidP="00016541">
            <w:pPr>
              <w:pStyle w:val="ListParagraph"/>
              <w:numPr>
                <w:ilvl w:val="0"/>
                <w:numId w:val="38"/>
              </w:numPr>
              <w:bidi/>
              <w:ind w:left="644"/>
              <w:rPr>
                <w:rFonts w:ascii="Simplified Arabic" w:hAnsi="Simplified Arabic" w:cs="Simplified Arabic"/>
                <w:b/>
                <w:bCs/>
                <w:sz w:val="30"/>
                <w:szCs w:val="30"/>
                <w:rtl/>
                <w:lang w:bidi="ar-DZ"/>
              </w:rPr>
            </w:pPr>
            <w:r w:rsidRPr="00FA0CF5"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  <w:t xml:space="preserve">عند الزمن </w:t>
            </w:r>
            <m:oMath>
              <m:r>
                <w:rPr>
                  <w:rFonts w:ascii="Cambria Math" w:hAnsi="Cambria Math" w:cs="Simplified Arabic"/>
                  <w:sz w:val="30"/>
                  <w:szCs w:val="30"/>
                  <w:lang w:bidi="ar-DZ"/>
                </w:rPr>
                <m:t>t=5 min</m:t>
              </m:r>
            </m:oMath>
            <w:r w:rsidRPr="00FA0CF5">
              <w:rPr>
                <w:rFonts w:ascii="Simplified Arabic" w:eastAsiaTheme="minorEastAsia" w:hAnsi="Simplified Arabic" w:cs="Simplified Arabic"/>
                <w:sz w:val="30"/>
                <w:szCs w:val="30"/>
                <w:lang w:bidi="ar-DZ"/>
              </w:rPr>
              <w:t xml:space="preserve"> </w:t>
            </w:r>
            <w:proofErr w:type="gramStart"/>
            <w:r w:rsidRPr="00FA0CF5">
              <w:rPr>
                <w:rFonts w:ascii="Simplified Arabic" w:eastAsiaTheme="minorEastAsia" w:hAnsi="Simplified Arabic" w:cs="Simplified Arabic"/>
                <w:sz w:val="30"/>
                <w:szCs w:val="30"/>
                <w:rtl/>
                <w:lang w:bidi="ar-DZ"/>
              </w:rPr>
              <w:t xml:space="preserve">  :</w:t>
            </w:r>
            <w:proofErr w:type="gramEnd"/>
            <w:r w:rsidRPr="00FA0CF5">
              <w:rPr>
                <w:rFonts w:ascii="Simplified Arabic" w:eastAsiaTheme="minorEastAsia" w:hAnsi="Simplified Arabic" w:cs="Simplified Arabic"/>
                <w:sz w:val="30"/>
                <w:szCs w:val="30"/>
                <w:rtl/>
                <w:lang w:bidi="ar-DZ"/>
              </w:rPr>
              <w:t xml:space="preserve">  كانت السرعة  </w:t>
            </w:r>
            <w:r w:rsidRPr="00FA0CF5">
              <w:rPr>
                <w:rFonts w:ascii="Simplified Arabic" w:eastAsiaTheme="minorEastAsia" w:hAnsi="Simplified Arabic" w:cs="Simplified Arabic"/>
                <w:sz w:val="30"/>
                <w:szCs w:val="30"/>
                <w:lang w:bidi="ar-DZ"/>
              </w:rPr>
              <w:t xml:space="preserve">    </w:t>
            </w:r>
            <w:r w:rsidRPr="00FA0CF5">
              <w:rPr>
                <w:rFonts w:ascii="Simplified Arabic" w:eastAsiaTheme="minorEastAsia" w:hAnsi="Simplified Arabic" w:cs="Simplified Arabic"/>
                <w:sz w:val="30"/>
                <w:szCs w:val="30"/>
                <w:rtl/>
                <w:lang w:bidi="ar-DZ"/>
              </w:rPr>
              <w:t xml:space="preserve">      </w:t>
            </w:r>
            <m:oMath>
              <m:r>
                <w:rPr>
                  <w:rFonts w:ascii="Cambria Math" w:hAnsi="Cambria Math" w:cs="Simplified Arabic"/>
                  <w:sz w:val="30"/>
                  <w:szCs w:val="30"/>
                  <w:lang w:bidi="ar-DZ"/>
                </w:rPr>
                <m:t xml:space="preserve">v=20 km/h  </m:t>
              </m:r>
            </m:oMath>
          </w:p>
          <w:p w14:paraId="486823CE" w14:textId="77777777" w:rsidR="00016541" w:rsidRPr="00FA0CF5" w:rsidRDefault="00016541" w:rsidP="00016541">
            <w:pPr>
              <w:pStyle w:val="ListParagraph"/>
              <w:numPr>
                <w:ilvl w:val="0"/>
                <w:numId w:val="38"/>
              </w:numPr>
              <w:bidi/>
              <w:ind w:left="644"/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</w:pPr>
            <w:r w:rsidRPr="00FA0CF5"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  <w:t xml:space="preserve">عند السرعة  </w:t>
            </w:r>
            <m:oMath>
              <m:r>
                <w:rPr>
                  <w:rFonts w:ascii="Cambria Math" w:hAnsi="Cambria Math" w:cs="Simplified Arabic"/>
                  <w:sz w:val="30"/>
                  <w:szCs w:val="30"/>
                  <w:lang w:bidi="ar-DZ"/>
                </w:rPr>
                <m:t>v=40</m:t>
              </m:r>
              <m:f>
                <m:fPr>
                  <m:type m:val="lin"/>
                  <m:ctrlPr>
                    <w:rPr>
                      <w:rFonts w:ascii="Cambria Math" w:hAnsi="Cambria Math" w:cs="Simplified Arabic"/>
                      <w:i/>
                      <w:sz w:val="30"/>
                      <w:szCs w:val="30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="Simplified Arabic"/>
                      <w:sz w:val="30"/>
                      <w:szCs w:val="30"/>
                      <w:lang w:bidi="ar-DZ"/>
                    </w:rPr>
                    <m:t>Km</m:t>
                  </m:r>
                </m:num>
                <m:den>
                  <m:r>
                    <w:rPr>
                      <w:rFonts w:ascii="Cambria Math" w:hAnsi="Cambria Math" w:cs="Simplified Arabic"/>
                      <w:sz w:val="30"/>
                      <w:szCs w:val="30"/>
                      <w:lang w:bidi="ar-DZ"/>
                    </w:rPr>
                    <m:t>h</m:t>
                  </m:r>
                </m:den>
              </m:f>
              <m:r>
                <w:rPr>
                  <w:rFonts w:ascii="Cambria Math" w:hAnsi="Cambria Math" w:cs="Simplified Arabic"/>
                  <w:sz w:val="30"/>
                  <w:szCs w:val="30"/>
                  <w:lang w:bidi="ar-DZ"/>
                </w:rPr>
                <m:t xml:space="preserve"> </m:t>
              </m:r>
            </m:oMath>
            <w:r w:rsidRPr="00FA0CF5"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  <w:t xml:space="preserve">  :   كان الزمن</w:t>
            </w:r>
            <w:r w:rsidRPr="00FA0CF5"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 w:bidi="ar-DZ"/>
              </w:rPr>
              <w:t>:</w:t>
            </w:r>
          </w:p>
          <w:p w14:paraId="5E327777" w14:textId="77777777" w:rsidR="00016541" w:rsidRPr="00FA0CF5" w:rsidRDefault="00016541" w:rsidP="00D506D6">
            <w:pPr>
              <w:bidi/>
              <w:rPr>
                <w:rFonts w:ascii="Simplified Arabic" w:eastAsiaTheme="minorEastAsia" w:hAnsi="Simplified Arabic" w:cs="Simplified Arabic"/>
                <w:sz w:val="30"/>
                <w:szCs w:val="30"/>
                <w:lang w:bidi="ar-DZ"/>
              </w:rPr>
            </w:pPr>
            <w:r>
              <w:rPr>
                <w:rFonts w:ascii="Simplified Arabic" w:eastAsiaTheme="minorEastAsia" w:hAnsi="Simplified Arabic" w:cs="Simplified Arabic" w:hint="cs"/>
                <w:sz w:val="30"/>
                <w:szCs w:val="30"/>
                <w:rtl/>
                <w:lang w:bidi="ar-DZ"/>
              </w:rPr>
              <w:t xml:space="preserve">      </w:t>
            </w:r>
            <m:oMath>
              <m:r>
                <w:rPr>
                  <w:rFonts w:ascii="Cambria Math" w:hAnsi="Cambria Math" w:cs="Simplified Arabic"/>
                  <w:sz w:val="30"/>
                  <w:szCs w:val="30"/>
                  <w:lang w:bidi="ar-DZ"/>
                </w:rPr>
                <m:t xml:space="preserve">t=2 min ;t=4 min ;t∋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Simplified Arabic"/>
                      <w:i/>
                      <w:sz w:val="30"/>
                      <w:szCs w:val="30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 w:cs="Simplified Arabic"/>
                      <w:sz w:val="30"/>
                      <w:szCs w:val="30"/>
                      <w:lang w:bidi="ar-DZ"/>
                    </w:rPr>
                    <m:t>12;15</m:t>
                  </m:r>
                </m:e>
              </m:d>
              <m:r>
                <w:rPr>
                  <w:rFonts w:ascii="Cambria Math" w:hAnsi="Cambria Math" w:cs="Simplified Arabic"/>
                  <w:sz w:val="30"/>
                  <w:szCs w:val="30"/>
                  <w:lang w:bidi="ar-DZ"/>
                </w:rPr>
                <m:t xml:space="preserve">    </m:t>
              </m:r>
            </m:oMath>
            <w:r w:rsidRPr="00FA0CF5">
              <w:rPr>
                <w:rFonts w:ascii="Simplified Arabic" w:eastAsiaTheme="minorEastAsia" w:hAnsi="Simplified Arabic" w:cs="Simplified Arabic" w:hint="cs"/>
                <w:sz w:val="30"/>
                <w:szCs w:val="30"/>
                <w:rtl/>
                <w:lang w:bidi="ar-DZ"/>
              </w:rPr>
              <w:t xml:space="preserve"> </w:t>
            </w:r>
            <w:r w:rsidRPr="00FA0CF5"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  <w:t xml:space="preserve"> </w:t>
            </w:r>
            <w:r>
              <w:rPr>
                <w:rFonts w:ascii="Simplified Arabic" w:eastAsia="Times New Roman" w:hAnsi="Simplified Arabic" w:cs="Simplified Arabic" w:hint="cs"/>
                <w:sz w:val="30"/>
                <w:szCs w:val="30"/>
                <w:rtl/>
                <w:lang w:val="en-US"/>
              </w:rPr>
              <w:t xml:space="preserve">  </w:t>
            </w:r>
            <w:r w:rsidRPr="00FA0CF5">
              <w:rPr>
                <w:rFonts w:ascii="Simplified Arabic" w:eastAsiaTheme="minorEastAsia" w:hAnsi="Simplified Arabic" w:cs="Simplified Arabic"/>
                <w:sz w:val="30"/>
                <w:szCs w:val="30"/>
                <w:rtl/>
                <w:lang w:bidi="ar-DZ"/>
              </w:rPr>
              <w:t xml:space="preserve">(تقبل أي لحظة زمنية صحيحة)              </w:t>
            </w:r>
            <w:r w:rsidRPr="00FA0CF5">
              <w:rPr>
                <w:rFonts w:ascii="Simplified Arabic" w:eastAsia="Times New Roman" w:hAnsi="Simplified Arabic" w:cs="Simplified Arabic"/>
                <w:sz w:val="30"/>
                <w:szCs w:val="30"/>
                <w:lang w:val="en-US"/>
              </w:rPr>
              <w:t xml:space="preserve">   </w:t>
            </w:r>
            <w:r w:rsidRPr="00FA0CF5"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  <w:t xml:space="preserve">  </w:t>
            </w:r>
          </w:p>
          <w:p w14:paraId="511E0412" w14:textId="77777777" w:rsidR="00016541" w:rsidRPr="00FA0CF5" w:rsidRDefault="00016541" w:rsidP="00016541">
            <w:pPr>
              <w:pStyle w:val="ListParagraph"/>
              <w:numPr>
                <w:ilvl w:val="0"/>
                <w:numId w:val="38"/>
              </w:numPr>
              <w:bidi/>
              <w:ind w:left="644"/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</w:pPr>
            <w:r w:rsidRPr="00FA0CF5"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 w:bidi="ar-DZ"/>
              </w:rPr>
              <w:t xml:space="preserve">إذا علمت أن السيارة توقفت خلال الطريق (المرحلة الثالثة) بسبب </w:t>
            </w:r>
            <w:proofErr w:type="spellStart"/>
            <w:proofErr w:type="gramStart"/>
            <w:r w:rsidRPr="00FA0CF5"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 w:bidi="ar-DZ"/>
              </w:rPr>
              <w:t>الإزدحام</w:t>
            </w:r>
            <w:proofErr w:type="spellEnd"/>
            <w:r w:rsidRPr="00FA0CF5"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 w:bidi="ar-DZ"/>
              </w:rPr>
              <w:t xml:space="preserve"> ،</w:t>
            </w:r>
            <w:proofErr w:type="gramEnd"/>
          </w:p>
          <w:p w14:paraId="078EF957" w14:textId="77777777" w:rsidR="00016541" w:rsidRPr="00FA0CF5" w:rsidRDefault="00016541" w:rsidP="00D506D6">
            <w:pPr>
              <w:pStyle w:val="ListParagraph"/>
              <w:bidi/>
              <w:ind w:left="1505"/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</w:pPr>
            <w:r w:rsidRPr="00FA0CF5"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 w:bidi="ar-DZ"/>
              </w:rPr>
              <w:t xml:space="preserve">  الزمن المستغرق أثناء التوقف: </w:t>
            </w:r>
            <m:oMath>
              <m:sSub>
                <m:sSubPr>
                  <m:ctrlPr>
                    <w:rPr>
                      <w:rFonts w:ascii="Cambria Math" w:eastAsia="Times New Roman" w:hAnsi="Cambria Math" w:cs="Simplified Arabic"/>
                      <w:i/>
                      <w:sz w:val="30"/>
                      <w:szCs w:val="30"/>
                      <w:lang w:val="en-US" w:bidi="ar-DZ"/>
                    </w:rPr>
                  </m:ctrlPr>
                </m:sSubPr>
                <m:e>
                  <m:r>
                    <w:rPr>
                      <w:rFonts w:ascii="Cambria Math" w:eastAsia="Times New Roman" w:hAnsi="Cambria Math" w:cs="Simplified Arabic"/>
                      <w:sz w:val="30"/>
                      <w:szCs w:val="30"/>
                      <w:lang w:val="en-US" w:bidi="ar-DZ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Simplified Arabic"/>
                      <w:sz w:val="30"/>
                      <w:szCs w:val="30"/>
                      <w:lang w:val="en-US" w:bidi="ar-DZ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Simplified Arabic"/>
                  <w:sz w:val="30"/>
                  <w:szCs w:val="30"/>
                  <w:lang w:val="en-US" w:bidi="ar-DZ"/>
                </w:rPr>
                <m:t>=10-6=4 min</m:t>
              </m:r>
            </m:oMath>
          </w:p>
          <w:p w14:paraId="13002712" w14:textId="77777777" w:rsidR="00016541" w:rsidRPr="00FA0CF5" w:rsidRDefault="00016541" w:rsidP="00016541">
            <w:pPr>
              <w:pStyle w:val="ListParagraph"/>
              <w:numPr>
                <w:ilvl w:val="0"/>
                <w:numId w:val="39"/>
              </w:numPr>
              <w:tabs>
                <w:tab w:val="left" w:pos="820"/>
                <w:tab w:val="left" w:pos="2440"/>
                <w:tab w:val="left" w:pos="2980"/>
                <w:tab w:val="left" w:pos="3500"/>
                <w:tab w:val="left" w:pos="3800"/>
                <w:tab w:val="left" w:pos="5000"/>
                <w:tab w:val="left" w:pos="7044"/>
                <w:tab w:val="right" w:pos="10204"/>
              </w:tabs>
              <w:bidi/>
              <w:rPr>
                <w:rFonts w:ascii="Simplified Arabic" w:hAnsi="Simplified Arabic" w:cs="Simplified Arabic"/>
                <w:b/>
                <w:sz w:val="30"/>
                <w:szCs w:val="30"/>
                <w:rtl/>
                <w:lang w:val="en-US" w:bidi="ar-DZ"/>
              </w:rPr>
            </w:pPr>
            <w:proofErr w:type="gramStart"/>
            <w:r w:rsidRPr="00FA0CF5">
              <w:rPr>
                <w:rFonts w:ascii="Simplified Arabic" w:hAnsi="Simplified Arabic" w:cs="Simplified Arabic"/>
                <w:b/>
                <w:sz w:val="30"/>
                <w:szCs w:val="30"/>
                <w:rtl/>
                <w:lang w:val="en-US" w:bidi="ar-DZ"/>
              </w:rPr>
              <w:t>أذكر  بعض</w:t>
            </w:r>
            <w:proofErr w:type="gramEnd"/>
            <w:r w:rsidRPr="00FA0CF5">
              <w:rPr>
                <w:rFonts w:ascii="Simplified Arabic" w:hAnsi="Simplified Arabic" w:cs="Simplified Arabic"/>
                <w:b/>
                <w:sz w:val="30"/>
                <w:szCs w:val="30"/>
                <w:rtl/>
                <w:lang w:val="en-US" w:bidi="ar-DZ"/>
              </w:rPr>
              <w:t xml:space="preserve"> إرشادات الوقاية والأمن لتفادي حوادث المرور (نصيحتين )</w:t>
            </w:r>
          </w:p>
          <w:p w14:paraId="07E79451" w14:textId="77777777" w:rsidR="00016541" w:rsidRPr="00FA0CF5" w:rsidRDefault="00016541" w:rsidP="00016541">
            <w:pPr>
              <w:pStyle w:val="ListParagraph"/>
              <w:numPr>
                <w:ilvl w:val="0"/>
                <w:numId w:val="51"/>
              </w:numPr>
              <w:bidi/>
              <w:rPr>
                <w:rFonts w:ascii="Simplified Arabic" w:eastAsia="Times New Roman" w:hAnsi="Simplified Arabic" w:cs="Simplified Arabic"/>
                <w:sz w:val="30"/>
                <w:szCs w:val="30"/>
                <w:lang w:val="en-US"/>
              </w:rPr>
            </w:pPr>
            <w:r w:rsidRPr="00FA0CF5"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  <w:t>احترام إشارات المرور، خاصة التي تحدد السرعة.</w:t>
            </w:r>
          </w:p>
          <w:p w14:paraId="5A31926F" w14:textId="77777777" w:rsidR="00016541" w:rsidRDefault="00016541" w:rsidP="00016541">
            <w:pPr>
              <w:pStyle w:val="ListParagraph"/>
              <w:numPr>
                <w:ilvl w:val="0"/>
                <w:numId w:val="51"/>
              </w:numPr>
              <w:bidi/>
              <w:rPr>
                <w:rFonts w:ascii="Simplified Arabic" w:eastAsia="Times New Roman" w:hAnsi="Simplified Arabic" w:cs="Simplified Arabic"/>
                <w:sz w:val="30"/>
                <w:szCs w:val="30"/>
                <w:lang w:val="en-US"/>
              </w:rPr>
            </w:pPr>
            <w:r w:rsidRPr="00FA0CF5"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  <w:t xml:space="preserve">تجنب </w:t>
            </w:r>
            <w:proofErr w:type="spellStart"/>
            <w:r w:rsidRPr="00FA0CF5"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  <w:t>اسعمال</w:t>
            </w:r>
            <w:proofErr w:type="spellEnd"/>
            <w:r w:rsidRPr="00FA0CF5"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  <w:t xml:space="preserve"> الهاتف النقال أثناء السياقة. </w:t>
            </w:r>
          </w:p>
          <w:p w14:paraId="3ACB9034" w14:textId="77777777" w:rsidR="00016541" w:rsidRDefault="00016541" w:rsidP="00D506D6">
            <w:pPr>
              <w:pStyle w:val="ListParagraph"/>
              <w:bidi/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</w:pPr>
            <w:r>
              <w:rPr>
                <w:rFonts w:ascii="Simplified Arabic" w:eastAsia="Times New Roman" w:hAnsi="Simplified Arabic" w:cs="Simplified Arabic" w:hint="cs"/>
                <w:sz w:val="30"/>
                <w:szCs w:val="30"/>
                <w:rtl/>
                <w:lang w:val="en-US"/>
              </w:rPr>
              <w:t xml:space="preserve">       </w:t>
            </w:r>
            <w:r w:rsidRPr="00FA0CF5"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  <w:t>(تقبل أي إرشادات أخرى صحيحة)</w:t>
            </w:r>
          </w:p>
          <w:p w14:paraId="2E67F99A" w14:textId="77777777" w:rsidR="00016541" w:rsidRPr="007A35F3" w:rsidRDefault="00016541" w:rsidP="00D506D6">
            <w:pPr>
              <w:pStyle w:val="ListParagraph"/>
              <w:bidi/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</w:pPr>
          </w:p>
          <w:p w14:paraId="65DF5333" w14:textId="77777777" w:rsidR="00016541" w:rsidRDefault="00016541" w:rsidP="00D506D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</w:tr>
    </w:tbl>
    <w:p w14:paraId="45E8786F" w14:textId="77777777" w:rsidR="00016541" w:rsidRPr="003A1D63" w:rsidRDefault="00016541" w:rsidP="00016541">
      <w:pPr>
        <w:bidi/>
        <w:spacing w:after="0" w:line="240" w:lineRule="auto"/>
        <w:rPr>
          <w:rFonts w:eastAsia="Times New Roman" w:cstheme="minorHAnsi"/>
          <w:sz w:val="28"/>
          <w:szCs w:val="28"/>
          <w:rtl/>
          <w:lang w:val="en-US"/>
        </w:rPr>
      </w:pPr>
    </w:p>
    <w:tbl>
      <w:tblPr>
        <w:tblStyle w:val="TableGrid11"/>
        <w:bidiVisual/>
        <w:tblW w:w="0" w:type="auto"/>
        <w:tblLook w:val="04A0" w:firstRow="1" w:lastRow="0" w:firstColumn="1" w:lastColumn="0" w:noHBand="0" w:noVBand="1"/>
      </w:tblPr>
      <w:tblGrid>
        <w:gridCol w:w="1095"/>
        <w:gridCol w:w="863"/>
        <w:gridCol w:w="6252"/>
        <w:gridCol w:w="1188"/>
        <w:gridCol w:w="797"/>
      </w:tblGrid>
      <w:tr w:rsidR="00016541" w:rsidRPr="006160EA" w14:paraId="143DA88D" w14:textId="77777777" w:rsidTr="00D506D6">
        <w:tc>
          <w:tcPr>
            <w:tcW w:w="8210" w:type="dxa"/>
            <w:gridSpan w:val="3"/>
            <w:vAlign w:val="center"/>
          </w:tcPr>
          <w:p w14:paraId="0261075B" w14:textId="77777777" w:rsidR="00016541" w:rsidRPr="006160EA" w:rsidRDefault="00016541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 xml:space="preserve">شبكة تقييم الوضعية </w:t>
            </w:r>
            <w:proofErr w:type="spellStart"/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الإدماجية</w:t>
            </w:r>
            <w:proofErr w:type="spellEnd"/>
          </w:p>
        </w:tc>
        <w:tc>
          <w:tcPr>
            <w:tcW w:w="1985" w:type="dxa"/>
            <w:gridSpan w:val="2"/>
            <w:vAlign w:val="center"/>
          </w:tcPr>
          <w:p w14:paraId="5F63D70B" w14:textId="77777777" w:rsidR="00016541" w:rsidRPr="006160EA" w:rsidRDefault="00016541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016541" w:rsidRPr="006160EA" w14:paraId="7B4A9FAF" w14:textId="77777777" w:rsidTr="00D506D6">
        <w:tc>
          <w:tcPr>
            <w:tcW w:w="1095" w:type="dxa"/>
            <w:vAlign w:val="center"/>
          </w:tcPr>
          <w:p w14:paraId="1C77F4C1" w14:textId="77777777" w:rsidR="00016541" w:rsidRPr="006160EA" w:rsidRDefault="00016541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المعايير</w:t>
            </w:r>
          </w:p>
        </w:tc>
        <w:tc>
          <w:tcPr>
            <w:tcW w:w="863" w:type="dxa"/>
            <w:vAlign w:val="center"/>
          </w:tcPr>
          <w:p w14:paraId="40F54730" w14:textId="77777777" w:rsidR="00016541" w:rsidRPr="006160EA" w:rsidRDefault="00016541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الأسئلة</w:t>
            </w:r>
          </w:p>
        </w:tc>
        <w:tc>
          <w:tcPr>
            <w:tcW w:w="6252" w:type="dxa"/>
            <w:tcBorders>
              <w:bottom w:val="single" w:sz="4" w:space="0" w:color="auto"/>
            </w:tcBorders>
            <w:vAlign w:val="center"/>
          </w:tcPr>
          <w:p w14:paraId="1CB8C352" w14:textId="77777777" w:rsidR="00016541" w:rsidRPr="006160EA" w:rsidRDefault="00016541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المؤشرات</w:t>
            </w:r>
          </w:p>
        </w:tc>
        <w:tc>
          <w:tcPr>
            <w:tcW w:w="1188" w:type="dxa"/>
            <w:vAlign w:val="center"/>
          </w:tcPr>
          <w:p w14:paraId="7729F42E" w14:textId="77777777" w:rsidR="00016541" w:rsidRPr="006160EA" w:rsidRDefault="00016541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797" w:type="dxa"/>
          </w:tcPr>
          <w:p w14:paraId="1F898F49" w14:textId="77777777" w:rsidR="00016541" w:rsidRPr="006160EA" w:rsidRDefault="00016541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مجموع</w:t>
            </w:r>
          </w:p>
        </w:tc>
      </w:tr>
      <w:tr w:rsidR="00016541" w:rsidRPr="006160EA" w14:paraId="7A2146DF" w14:textId="77777777" w:rsidTr="00D506D6">
        <w:trPr>
          <w:trHeight w:val="2895"/>
        </w:trPr>
        <w:tc>
          <w:tcPr>
            <w:tcW w:w="1095" w:type="dxa"/>
            <w:vAlign w:val="center"/>
          </w:tcPr>
          <w:p w14:paraId="78DCF74E" w14:textId="77777777" w:rsidR="00016541" w:rsidRPr="006160EA" w:rsidRDefault="00016541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الوجاهة</w:t>
            </w:r>
          </w:p>
        </w:tc>
        <w:tc>
          <w:tcPr>
            <w:tcW w:w="863" w:type="dxa"/>
            <w:tcBorders>
              <w:right w:val="single" w:sz="4" w:space="0" w:color="auto"/>
            </w:tcBorders>
          </w:tcPr>
          <w:p w14:paraId="5008598E" w14:textId="77777777" w:rsidR="00016541" w:rsidRPr="006160EA" w:rsidRDefault="00016541" w:rsidP="00D506D6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س1</w:t>
            </w:r>
          </w:p>
          <w:p w14:paraId="6B607DEA" w14:textId="77777777" w:rsidR="00016541" w:rsidRPr="006160EA" w:rsidRDefault="00016541" w:rsidP="00D506D6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6FCB7856" w14:textId="77777777" w:rsidR="00016541" w:rsidRDefault="00016541" w:rsidP="00D506D6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1759420D" wp14:editId="56479A21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29210</wp:posOffset>
                      </wp:positionV>
                      <wp:extent cx="488950" cy="352425"/>
                      <wp:effectExtent l="0" t="0" r="0" b="0"/>
                      <wp:wrapNone/>
                      <wp:docPr id="3209" name="Text Box 3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7083815" w14:textId="77777777" w:rsidR="00016541" w:rsidRDefault="00016541" w:rsidP="00016541"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59420D" id="Text Box 3209" o:spid="_x0000_s1113" type="#_x0000_t202" style="position:absolute;left:0;text-align:left;margin-left:10.25pt;margin-top:2.3pt;width:38.5pt;height:27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" filled="f" stroked="f" strokeweight=".5pt">
                      <v:textbox>
                        <w:txbxContent>
                          <w:p w14:paraId="07083815" w14:textId="77777777" w:rsidR="00016541" w:rsidRDefault="00016541" w:rsidP="00016541"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D45EAB" w14:textId="77777777" w:rsidR="00016541" w:rsidRPr="006160EA" w:rsidRDefault="00016541" w:rsidP="00D506D6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13F0C0AD" wp14:editId="161C7AC7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633730</wp:posOffset>
                      </wp:positionV>
                      <wp:extent cx="488950" cy="352425"/>
                      <wp:effectExtent l="0" t="0" r="0" b="0"/>
                      <wp:wrapNone/>
                      <wp:docPr id="1844249143" name="Text Box 1844249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ABA74A0" w14:textId="77777777" w:rsidR="00016541" w:rsidRDefault="00016541" w:rsidP="00016541">
                                  <w:pPr>
                                    <w:bidi/>
                                  </w:pPr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</w:t>
                                  </w:r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F0C0AD" id="Text Box 1844249143" o:spid="_x0000_s1114" type="#_x0000_t202" style="position:absolute;left:0;text-align:left;margin-left:3pt;margin-top:49.9pt;width:38.5pt;height:27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" filled="f" stroked="f" strokeweight=".5pt">
                      <v:textbox>
                        <w:txbxContent>
                          <w:p w14:paraId="2ABA74A0" w14:textId="77777777" w:rsidR="00016541" w:rsidRDefault="00016541" w:rsidP="00016541">
                            <w:pPr>
                              <w:bidi/>
                            </w:pPr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</w:t>
                            </w:r>
                            <w:r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0C7D2" w14:textId="77777777" w:rsidR="00016541" w:rsidRPr="006160EA" w:rsidRDefault="00016541" w:rsidP="00016541">
            <w:pPr>
              <w:numPr>
                <w:ilvl w:val="1"/>
                <w:numId w:val="45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يكمل الجدول:</w:t>
            </w:r>
          </w:p>
          <w:p w14:paraId="493EAD50" w14:textId="77777777" w:rsidR="00016541" w:rsidRPr="006160EA" w:rsidRDefault="00016541" w:rsidP="00016541">
            <w:pPr>
              <w:numPr>
                <w:ilvl w:val="0"/>
                <w:numId w:val="44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يحدد المراحل والمجال الزمني لكل مرحلة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048BB0BB" w14:textId="77777777" w:rsidR="00016541" w:rsidRDefault="00016541" w:rsidP="00016541">
            <w:pPr>
              <w:numPr>
                <w:ilvl w:val="0"/>
                <w:numId w:val="44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يحدد كيفية التغير في </w:t>
            </w:r>
            <w:proofErr w:type="gramStart"/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السرعة .</w:t>
            </w:r>
            <w:proofErr w:type="gramEnd"/>
          </w:p>
          <w:p w14:paraId="7E07A12A" w14:textId="77777777" w:rsidR="00016541" w:rsidRPr="006160EA" w:rsidRDefault="00016541" w:rsidP="00016541">
            <w:pPr>
              <w:numPr>
                <w:ilvl w:val="0"/>
                <w:numId w:val="44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يحدد طبيعة الحركة لكل مرحلة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05BEC10C" w14:textId="77777777" w:rsidR="00016541" w:rsidRPr="006160EA" w:rsidRDefault="00016541" w:rsidP="00016541">
            <w:pPr>
              <w:numPr>
                <w:ilvl w:val="1"/>
                <w:numId w:val="45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يقرأ من مخطط السرعة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  <w:p w14:paraId="02009559" w14:textId="77777777" w:rsidR="00016541" w:rsidRPr="006160EA" w:rsidRDefault="00016541" w:rsidP="00016541">
            <w:pPr>
              <w:numPr>
                <w:ilvl w:val="1"/>
                <w:numId w:val="49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السرعة عند لحظة معينة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6B6E1C58" w14:textId="77777777" w:rsidR="00016541" w:rsidRDefault="00016541" w:rsidP="00016541">
            <w:pPr>
              <w:numPr>
                <w:ilvl w:val="0"/>
                <w:numId w:val="49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الزمن عند سرعة </w:t>
            </w:r>
            <w:proofErr w:type="gramStart"/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معينة .</w:t>
            </w:r>
            <w:proofErr w:type="gramEnd"/>
          </w:p>
          <w:p w14:paraId="7A4251D4" w14:textId="77777777" w:rsidR="00016541" w:rsidRPr="006160EA" w:rsidRDefault="00016541" w:rsidP="00016541">
            <w:pPr>
              <w:numPr>
                <w:ilvl w:val="0"/>
                <w:numId w:val="49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5D9ED42C" wp14:editId="313E7872">
                      <wp:simplePos x="0" y="0"/>
                      <wp:positionH relativeFrom="column">
                        <wp:posOffset>-799465</wp:posOffset>
                      </wp:positionH>
                      <wp:positionV relativeFrom="paragraph">
                        <wp:posOffset>269875</wp:posOffset>
                      </wp:positionV>
                      <wp:extent cx="790575" cy="333375"/>
                      <wp:effectExtent l="0" t="0" r="0" b="0"/>
                      <wp:wrapNone/>
                      <wp:docPr id="807839947" name="Text Box 8078399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05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DF93B65" w14:textId="77777777" w:rsidR="00016541" w:rsidRPr="00A86424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2 x 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9ED42C" id="Text Box 807839947" o:spid="_x0000_s1115" type="#_x0000_t202" style="position:absolute;left:0;text-align:left;margin-left:-62.95pt;margin-top:21.25pt;width:62.25pt;height:26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" filled="f" stroked="f" strokeweight=".5pt">
                      <v:textbox>
                        <w:txbxContent>
                          <w:p w14:paraId="2DF93B65" w14:textId="77777777" w:rsidR="00016541" w:rsidRPr="00A86424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 x 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يحدد مدة التوقف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5D4A3E81" w14:textId="77777777" w:rsidR="00016541" w:rsidRPr="006160EA" w:rsidRDefault="00016541" w:rsidP="00016541">
            <w:pPr>
              <w:numPr>
                <w:ilvl w:val="0"/>
                <w:numId w:val="50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يقدم </w:t>
            </w:r>
            <w:proofErr w:type="gramStart"/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نصيحتين .</w:t>
            </w:r>
            <w:proofErr w:type="gramEnd"/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14:paraId="044CCAE3" w14:textId="77777777" w:rsidR="00016541" w:rsidRPr="006160EA" w:rsidRDefault="00016541" w:rsidP="00D506D6">
            <w:pPr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449F8CCC" wp14:editId="37E950B7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217170</wp:posOffset>
                      </wp:positionV>
                      <wp:extent cx="533400" cy="333375"/>
                      <wp:effectExtent l="0" t="0" r="0" b="0"/>
                      <wp:wrapNone/>
                      <wp:docPr id="1683721273" name="Text Box 1683721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A16A31" w14:textId="77777777" w:rsidR="00016541" w:rsidRPr="00A86424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9F8CCC" id="Text Box 1683721273" o:spid="_x0000_s1116" type="#_x0000_t202" style="position:absolute;left:0;text-align:left;margin-left:1.65pt;margin-top:17.1pt;width:42pt;height:26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" filled="f" stroked="f" strokeweight=".5pt">
                      <v:textbox>
                        <w:txbxContent>
                          <w:p w14:paraId="3AA16A31" w14:textId="77777777" w:rsidR="00016541" w:rsidRPr="00A86424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0CCA57D2" wp14:editId="4997D6E0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-63500</wp:posOffset>
                      </wp:positionV>
                      <wp:extent cx="533400" cy="333375"/>
                      <wp:effectExtent l="0" t="0" r="0" b="0"/>
                      <wp:wrapNone/>
                      <wp:docPr id="517240595" name="Text Box 5172405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780B1A0" w14:textId="77777777" w:rsidR="00016541" w:rsidRPr="00A86424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CA57D2" id="Text Box 517240595" o:spid="_x0000_s1117" type="#_x0000_t202" style="position:absolute;left:0;text-align:left;margin-left:2.05pt;margin-top:-5pt;width:42pt;height:26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" filled="f" stroked="f" strokeweight=".5pt">
                      <v:textbox>
                        <w:txbxContent>
                          <w:p w14:paraId="3780B1A0" w14:textId="77777777" w:rsidR="00016541" w:rsidRPr="00A86424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1008C9" w14:textId="77777777" w:rsidR="00016541" w:rsidRPr="006160EA" w:rsidRDefault="00016541" w:rsidP="00D506D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611B2311" wp14:editId="691D3F41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163195</wp:posOffset>
                      </wp:positionV>
                      <wp:extent cx="533400" cy="333375"/>
                      <wp:effectExtent l="0" t="0" r="0" b="0"/>
                      <wp:wrapNone/>
                      <wp:docPr id="1985343180" name="Text Box 1985343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4CD5335" w14:textId="77777777" w:rsidR="00016541" w:rsidRPr="00A86424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1B2311" id="Text Box 1985343180" o:spid="_x0000_s1118" type="#_x0000_t202" style="position:absolute;left:0;text-align:left;margin-left:2.75pt;margin-top:12.85pt;width:42pt;height:26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" filled="f" stroked="f" strokeweight=".5pt">
                      <v:textbox>
                        <w:txbxContent>
                          <w:p w14:paraId="14CD5335" w14:textId="77777777" w:rsidR="00016541" w:rsidRPr="00A86424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F2DC1D7" w14:textId="77777777" w:rsidR="00016541" w:rsidRPr="006160EA" w:rsidRDefault="00016541" w:rsidP="00D506D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22109906" wp14:editId="71CB510B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793115</wp:posOffset>
                      </wp:positionV>
                      <wp:extent cx="533400" cy="333375"/>
                      <wp:effectExtent l="0" t="0" r="0" b="0"/>
                      <wp:wrapNone/>
                      <wp:docPr id="384556677" name="Text Box 3845566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B6C2BDF" w14:textId="77777777" w:rsidR="00016541" w:rsidRPr="00A86424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109906" id="Text Box 384556677" o:spid="_x0000_s1119" type="#_x0000_t202" style="position:absolute;left:0;text-align:left;margin-left:2.2pt;margin-top:62.45pt;width:42pt;height:26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" filled="f" stroked="f" strokeweight=".5pt">
                      <v:textbox>
                        <w:txbxContent>
                          <w:p w14:paraId="5B6C2BDF" w14:textId="77777777" w:rsidR="00016541" w:rsidRPr="00A86424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FF11958" wp14:editId="7F6612AA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574040</wp:posOffset>
                      </wp:positionV>
                      <wp:extent cx="533400" cy="333375"/>
                      <wp:effectExtent l="0" t="0" r="0" b="0"/>
                      <wp:wrapNone/>
                      <wp:docPr id="930162172" name="Text Box 930162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22B4F16" w14:textId="77777777" w:rsidR="00016541" w:rsidRPr="00A86424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F11958" id="Text Box 930162172" o:spid="_x0000_s1120" type="#_x0000_t202" style="position:absolute;left:0;text-align:left;margin-left:2.7pt;margin-top:45.2pt;width:42pt;height:26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" filled="f" stroked="f" strokeweight=".5pt">
                      <v:textbox>
                        <w:txbxContent>
                          <w:p w14:paraId="122B4F16" w14:textId="77777777" w:rsidR="00016541" w:rsidRPr="00A86424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09E711D3" wp14:editId="00A38E1E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297815</wp:posOffset>
                      </wp:positionV>
                      <wp:extent cx="533400" cy="333375"/>
                      <wp:effectExtent l="0" t="0" r="0" b="0"/>
                      <wp:wrapNone/>
                      <wp:docPr id="1374866486" name="Text Box 13748664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E30965B" w14:textId="77777777" w:rsidR="00016541" w:rsidRPr="00A86424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E711D3" id="Text Box 1374866486" o:spid="_x0000_s1121" type="#_x0000_t202" style="position:absolute;left:0;text-align:left;margin-left:2.7pt;margin-top:23.45pt;width:42pt;height:26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" filled="f" stroked="f" strokeweight=".5pt">
                      <v:textbox>
                        <w:txbxContent>
                          <w:p w14:paraId="7E30965B" w14:textId="77777777" w:rsidR="00016541" w:rsidRPr="00A86424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97" w:type="dxa"/>
            <w:tcBorders>
              <w:left w:val="single" w:sz="4" w:space="0" w:color="auto"/>
            </w:tcBorders>
          </w:tcPr>
          <w:p w14:paraId="09721F23" w14:textId="77777777" w:rsidR="00016541" w:rsidRPr="006160EA" w:rsidRDefault="00016541" w:rsidP="00D506D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1D8FCCCC" wp14:editId="30B074EB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795655</wp:posOffset>
                      </wp:positionV>
                      <wp:extent cx="495300" cy="333375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635A95D" w14:textId="77777777" w:rsidR="00016541" w:rsidRPr="007A35F3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8FCCCC" id="Text Box 52" o:spid="_x0000_s1122" type="#_x0000_t202" style="position:absolute;left:0;text-align:left;margin-left:-3.65pt;margin-top:62.65pt;width:39pt;height:26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" filled="f" stroked="f" strokeweight=".5pt">
                      <v:textbox>
                        <w:txbxContent>
                          <w:p w14:paraId="4635A95D" w14:textId="77777777" w:rsidR="00016541" w:rsidRPr="007A35F3" w:rsidRDefault="00016541" w:rsidP="00016541">
                            <w:pP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  <w:t>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16541" w:rsidRPr="006160EA" w14:paraId="753F9C55" w14:textId="77777777" w:rsidTr="00D506D6">
        <w:trPr>
          <w:trHeight w:val="2783"/>
        </w:trPr>
        <w:tc>
          <w:tcPr>
            <w:tcW w:w="1095" w:type="dxa"/>
            <w:vAlign w:val="center"/>
          </w:tcPr>
          <w:p w14:paraId="69A8CBF3" w14:textId="77777777" w:rsidR="00016541" w:rsidRPr="006160EA" w:rsidRDefault="00016541" w:rsidP="00D506D6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الإستخدام</w:t>
            </w:r>
            <w:proofErr w:type="spellEnd"/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السليم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لأدوات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المادة</w:t>
            </w:r>
          </w:p>
        </w:tc>
        <w:tc>
          <w:tcPr>
            <w:tcW w:w="863" w:type="dxa"/>
          </w:tcPr>
          <w:p w14:paraId="0BA51BB2" w14:textId="77777777" w:rsidR="00016541" w:rsidRPr="006160EA" w:rsidRDefault="00016541" w:rsidP="00D506D6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س1</w:t>
            </w:r>
          </w:p>
          <w:p w14:paraId="58243D26" w14:textId="77777777" w:rsidR="00016541" w:rsidRPr="006160EA" w:rsidRDefault="00016541" w:rsidP="00D506D6">
            <w:pPr>
              <w:spacing w:line="360" w:lineRule="auto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C82334C" wp14:editId="29F6DD97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551815</wp:posOffset>
                      </wp:positionV>
                      <wp:extent cx="488950" cy="304800"/>
                      <wp:effectExtent l="0" t="0" r="0" b="0"/>
                      <wp:wrapNone/>
                      <wp:docPr id="3210" name="Text Box 3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28E2272" w14:textId="77777777" w:rsidR="00016541" w:rsidRDefault="00016541" w:rsidP="00016541"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82334C" id="Text Box 3210" o:spid="_x0000_s1123" type="#_x0000_t202" style="position:absolute;left:0;text-align:left;margin-left:10.75pt;margin-top:43.45pt;width:38.5pt;height:2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" filled="f" stroked="f" strokeweight=".5pt">
                      <v:textbox>
                        <w:txbxContent>
                          <w:p w14:paraId="428E2272" w14:textId="77777777" w:rsidR="00016541" w:rsidRDefault="00016541" w:rsidP="00016541"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14AD192" w14:textId="77777777" w:rsidR="00016541" w:rsidRPr="006160EA" w:rsidRDefault="00016541" w:rsidP="00D506D6">
            <w:pP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14:paraId="2E567DB2" w14:textId="77777777" w:rsidR="00016541" w:rsidRPr="006160EA" w:rsidRDefault="00016541" w:rsidP="00D506D6">
            <w:pP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6252" w:type="dxa"/>
            <w:tcBorders>
              <w:top w:val="single" w:sz="4" w:space="0" w:color="auto"/>
            </w:tcBorders>
          </w:tcPr>
          <w:p w14:paraId="4720DD39" w14:textId="77777777" w:rsidR="00016541" w:rsidRPr="006160EA" w:rsidRDefault="00016541" w:rsidP="00016541">
            <w:pPr>
              <w:numPr>
                <w:ilvl w:val="1"/>
                <w:numId w:val="45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يكمل الجدول:</w:t>
            </w:r>
          </w:p>
          <w:p w14:paraId="52D3A497" w14:textId="77777777" w:rsidR="00016541" w:rsidRPr="006160EA" w:rsidRDefault="00016541" w:rsidP="00016541">
            <w:pPr>
              <w:numPr>
                <w:ilvl w:val="0"/>
                <w:numId w:val="44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يحدد </w:t>
            </w:r>
            <w:proofErr w:type="spellStart"/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يحدد</w:t>
            </w:r>
            <w:proofErr w:type="spellEnd"/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بشكل </w:t>
            </w:r>
            <w:proofErr w:type="gramStart"/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صحيح </w:t>
            </w:r>
            <w: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المجال</w:t>
            </w:r>
            <w:proofErr w:type="gramEnd"/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الزمني لكل مرحلة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1C5E24F3" w14:textId="77777777" w:rsidR="00016541" w:rsidRDefault="00016541" w:rsidP="00016541">
            <w:pPr>
              <w:numPr>
                <w:ilvl w:val="0"/>
                <w:numId w:val="44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يحدد بشكل صحيح كيفية التغير في السرعة </w:t>
            </w:r>
          </w:p>
          <w:p w14:paraId="62BC4DED" w14:textId="77777777" w:rsidR="00016541" w:rsidRPr="006160EA" w:rsidRDefault="00016541" w:rsidP="00016541">
            <w:pPr>
              <w:numPr>
                <w:ilvl w:val="0"/>
                <w:numId w:val="44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يحدد بشكل صحيح طبيعة الحركة لكل مرحلة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6D065A28" w14:textId="77777777" w:rsidR="00016541" w:rsidRPr="006160EA" w:rsidRDefault="00016541" w:rsidP="00016541">
            <w:pPr>
              <w:numPr>
                <w:ilvl w:val="1"/>
                <w:numId w:val="45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يقرأ من مخطط السرعة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</w:p>
          <w:p w14:paraId="27BDA14D" w14:textId="77777777" w:rsidR="00016541" w:rsidRPr="006160EA" w:rsidRDefault="00016541" w:rsidP="00016541">
            <w:pPr>
              <w:numPr>
                <w:ilvl w:val="1"/>
                <w:numId w:val="49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قيمة السرعة عند اللحظة </w:t>
            </w:r>
            <m:oMath>
              <m: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t=5 min</m:t>
              </m:r>
            </m:oMath>
            <w:r w:rsidRPr="006160EA">
              <w:rPr>
                <w:rFonts w:eastAsiaTheme="minorEastAsia" w:cstheme="minorHAnsi"/>
                <w:sz w:val="28"/>
                <w:szCs w:val="28"/>
                <w:lang w:bidi="ar-DZ"/>
              </w:rPr>
              <w:t xml:space="preserve"> </w:t>
            </w:r>
            <w:r w:rsidRPr="006160EA">
              <w:rPr>
                <w:rFonts w:eastAsiaTheme="minorEastAsia" w:cstheme="minorHAns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eastAsiaTheme="minorEastAsia" w:cstheme="minorHAnsi" w:hint="cs"/>
                <w:sz w:val="28"/>
                <w:szCs w:val="28"/>
                <w:rtl/>
                <w:lang w:bidi="ar-DZ"/>
              </w:rPr>
              <w:t>.</w:t>
            </w:r>
          </w:p>
          <w:p w14:paraId="30E1C8B0" w14:textId="77777777" w:rsidR="00016541" w:rsidRDefault="00016541" w:rsidP="00016541">
            <w:pPr>
              <w:numPr>
                <w:ilvl w:val="0"/>
                <w:numId w:val="49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الزمن عند السرعة </w:t>
            </w:r>
            <m:oMath>
              <m: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v=40</m:t>
              </m:r>
              <m:f>
                <m:fPr>
                  <m:type m:val="lin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bidi="ar-DZ"/>
                    </w:rPr>
                    <m:t>Km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bidi="ar-DZ"/>
                    </w:rPr>
                    <m:t>h</m:t>
                  </m:r>
                </m:den>
              </m:f>
            </m:oMath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60DCC6E0" w14:textId="77777777" w:rsidR="00016541" w:rsidRPr="006160EA" w:rsidRDefault="00016541" w:rsidP="00016541">
            <w:pPr>
              <w:numPr>
                <w:ilvl w:val="0"/>
                <w:numId w:val="49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يحدد مدة التوقف بـشكل صحيح.</w:t>
            </w:r>
          </w:p>
          <w:p w14:paraId="10C66F65" w14:textId="77777777" w:rsidR="00016541" w:rsidRPr="006160EA" w:rsidRDefault="00016541" w:rsidP="00016541">
            <w:pPr>
              <w:numPr>
                <w:ilvl w:val="1"/>
                <w:numId w:val="48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يقدم نصيحتين</w: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صحيحتين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لتفادي حوادث </w:t>
            </w: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المرور</w:t>
            </w:r>
            <w:r w:rsidRPr="006160EA"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1188" w:type="dxa"/>
          </w:tcPr>
          <w:p w14:paraId="27AC3E60" w14:textId="77777777" w:rsidR="00016541" w:rsidRPr="006160EA" w:rsidRDefault="00016541" w:rsidP="00D506D6">
            <w:pPr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7E9FA62B" wp14:editId="4DB6C84A">
                      <wp:simplePos x="0" y="0"/>
                      <wp:positionH relativeFrom="column">
                        <wp:posOffset>-115571</wp:posOffset>
                      </wp:positionH>
                      <wp:positionV relativeFrom="paragraph">
                        <wp:posOffset>262255</wp:posOffset>
                      </wp:positionV>
                      <wp:extent cx="790575" cy="333375"/>
                      <wp:effectExtent l="0" t="0" r="0" b="0"/>
                      <wp:wrapNone/>
                      <wp:docPr id="58" name="Text Box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05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26893B5" w14:textId="77777777" w:rsidR="00016541" w:rsidRPr="00A86424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5 x 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9FA62B" id="Text Box 58" o:spid="_x0000_s1124" type="#_x0000_t202" style="position:absolute;left:0;text-align:left;margin-left:-9.1pt;margin-top:20.65pt;width:62.25pt;height:26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" filled="f" stroked="f" strokeweight=".5pt">
                      <v:textbox>
                        <w:txbxContent>
                          <w:p w14:paraId="726893B5" w14:textId="77777777" w:rsidR="00016541" w:rsidRPr="00A86424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5 x 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5E1A3B2" w14:textId="77777777" w:rsidR="00016541" w:rsidRDefault="00016541" w:rsidP="00D506D6">
            <w:pPr>
              <w:spacing w:line="276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782EA4B5" wp14:editId="3071AE30">
                      <wp:simplePos x="0" y="0"/>
                      <wp:positionH relativeFrom="column">
                        <wp:posOffset>-115570</wp:posOffset>
                      </wp:positionH>
                      <wp:positionV relativeFrom="paragraph">
                        <wp:posOffset>413385</wp:posOffset>
                      </wp:positionV>
                      <wp:extent cx="790575" cy="333375"/>
                      <wp:effectExtent l="0" t="0" r="0" b="0"/>
                      <wp:wrapNone/>
                      <wp:docPr id="1787344965" name="Text Box 17873449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05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38850C0" w14:textId="77777777" w:rsidR="00016541" w:rsidRPr="00A86424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5 x 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2EA4B5" id="Text Box 1787344965" o:spid="_x0000_s1125" type="#_x0000_t202" style="position:absolute;left:0;text-align:left;margin-left:-9.1pt;margin-top:32.55pt;width:62.25pt;height:26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" filled="f" stroked="f" strokeweight=".5pt">
                      <v:textbox>
                        <w:txbxContent>
                          <w:p w14:paraId="238850C0" w14:textId="77777777" w:rsidR="00016541" w:rsidRPr="00A86424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5 x 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C51ADB2" w14:textId="77777777" w:rsidR="00016541" w:rsidRPr="006160EA" w:rsidRDefault="00016541" w:rsidP="00D506D6">
            <w:pPr>
              <w:spacing w:line="276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14:paraId="34814AD3" w14:textId="77777777" w:rsidR="00016541" w:rsidRPr="006160EA" w:rsidRDefault="00016541" w:rsidP="00D506D6">
            <w:pPr>
              <w:spacing w:line="276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143439C9" wp14:editId="32999F66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930275</wp:posOffset>
                      </wp:positionV>
                      <wp:extent cx="809625" cy="333375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962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BF0D3B2" w14:textId="77777777" w:rsidR="00016541" w:rsidRPr="007A35F3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 x 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3439C9" id="Text Box 54" o:spid="_x0000_s1126" type="#_x0000_t202" style="position:absolute;left:0;text-align:left;margin-left:-5.35pt;margin-top:73.25pt;width:63.75pt;height:26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" filled="f" stroked="f" strokeweight=".5pt">
                      <v:textbox>
                        <w:txbxContent>
                          <w:p w14:paraId="5BF0D3B2" w14:textId="77777777" w:rsidR="00016541" w:rsidRPr="007A35F3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2 x 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4A84DB8E" wp14:editId="65E7A5B5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118745</wp:posOffset>
                      </wp:positionV>
                      <wp:extent cx="628650" cy="333375"/>
                      <wp:effectExtent l="0" t="0" r="0" b="0"/>
                      <wp:wrapNone/>
                      <wp:docPr id="59" name="Text Box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6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12DC929" w14:textId="77777777" w:rsidR="00016541" w:rsidRPr="007A35F3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7A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0.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2</w:t>
                                  </w:r>
                                  <w:r w:rsidRPr="007A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84DB8E" id="Text Box 59" o:spid="_x0000_s1127" type="#_x0000_t202" style="position:absolute;left:0;text-align:left;margin-left:-4.6pt;margin-top:9.35pt;width:49.5pt;height:26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" filled="f" stroked="f" strokeweight=".5pt">
                      <v:textbox>
                        <w:txbxContent>
                          <w:p w14:paraId="412DC929" w14:textId="77777777" w:rsidR="00016541" w:rsidRPr="007A35F3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A35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0.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 w:rsidRPr="007A35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02CD09C4" wp14:editId="0EFC6518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622935</wp:posOffset>
                      </wp:positionV>
                      <wp:extent cx="628650" cy="333375"/>
                      <wp:effectExtent l="0" t="0" r="0" b="0"/>
                      <wp:wrapNone/>
                      <wp:docPr id="55" name="Text 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6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66E1A33" w14:textId="77777777" w:rsidR="00016541" w:rsidRPr="007A35F3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7A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0.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2</w:t>
                                  </w:r>
                                  <w:r w:rsidRPr="007A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CD09C4" id="Text Box 55" o:spid="_x0000_s1128" type="#_x0000_t202" style="position:absolute;left:0;text-align:left;margin-left:-5pt;margin-top:49.05pt;width:49.5pt;height:26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" filled="f" stroked="f" strokeweight=".5pt">
                      <v:textbox>
                        <w:txbxContent>
                          <w:p w14:paraId="366E1A33" w14:textId="77777777" w:rsidR="00016541" w:rsidRPr="007A35F3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A35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0.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 w:rsidRPr="007A35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03BF08BD" wp14:editId="52BEFBEC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346710</wp:posOffset>
                      </wp:positionV>
                      <wp:extent cx="628650" cy="333375"/>
                      <wp:effectExtent l="0" t="0" r="0" b="0"/>
                      <wp:wrapNone/>
                      <wp:docPr id="56" name="Text 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6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678083E" w14:textId="77777777" w:rsidR="00016541" w:rsidRPr="007A35F3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7A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0.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2</w:t>
                                  </w:r>
                                  <w:r w:rsidRPr="007A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BF08BD" id="Text Box 56" o:spid="_x0000_s1129" type="#_x0000_t202" style="position:absolute;left:0;text-align:left;margin-left:-5pt;margin-top:27.3pt;width:49.5pt;height:26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" filled="f" stroked="f" strokeweight=".5pt">
                      <v:textbox>
                        <w:txbxContent>
                          <w:p w14:paraId="6678083E" w14:textId="77777777" w:rsidR="00016541" w:rsidRPr="007A35F3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A35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0.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 w:rsidRPr="007A35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97" w:type="dxa"/>
          </w:tcPr>
          <w:p w14:paraId="5F204D3A" w14:textId="77777777" w:rsidR="00016541" w:rsidRPr="006160EA" w:rsidRDefault="00016541" w:rsidP="00D506D6">
            <w:pPr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03D36E98" wp14:editId="6146793C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1129665</wp:posOffset>
                      </wp:positionV>
                      <wp:extent cx="666750" cy="333375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7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94493AF" w14:textId="77777777" w:rsidR="00016541" w:rsidRPr="007A35F3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  <w:t>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D36E98" id="Text Box 53" o:spid="_x0000_s1130" type="#_x0000_t202" style="position:absolute;left:0;text-align:left;margin-left:-3.75pt;margin-top:88.95pt;width:52.5pt;height:26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" filled="f" stroked="f" strokeweight=".5pt">
                      <v:textbox>
                        <w:txbxContent>
                          <w:p w14:paraId="494493AF" w14:textId="77777777" w:rsidR="00016541" w:rsidRPr="007A35F3" w:rsidRDefault="00016541" w:rsidP="00016541">
                            <w:pP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  <w:t>05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67A5DF97" wp14:editId="617F9A2A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509905</wp:posOffset>
                      </wp:positionV>
                      <wp:extent cx="790575" cy="333375"/>
                      <wp:effectExtent l="0" t="0" r="0" b="0"/>
                      <wp:wrapNone/>
                      <wp:docPr id="455807467" name="Text Box 4558074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05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B2B52EA" w14:textId="77777777" w:rsidR="00016541" w:rsidRPr="00A86424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5 x 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A5DF97" id="Text Box 455807467" o:spid="_x0000_s1131" type="#_x0000_t202" style="position:absolute;left:0;text-align:left;margin-left:30.75pt;margin-top:40.15pt;width:62.25pt;height:26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" filled="f" stroked="f" strokeweight=".5pt">
                      <v:textbox>
                        <w:txbxContent>
                          <w:p w14:paraId="1B2B52EA" w14:textId="77777777" w:rsidR="00016541" w:rsidRPr="00A86424" w:rsidRDefault="00016541" w:rsidP="0001654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5 x 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16541" w:rsidRPr="006160EA" w14:paraId="491D7881" w14:textId="77777777" w:rsidTr="00D506D6">
        <w:trPr>
          <w:trHeight w:val="1491"/>
        </w:trPr>
        <w:tc>
          <w:tcPr>
            <w:tcW w:w="1095" w:type="dxa"/>
            <w:vAlign w:val="center"/>
          </w:tcPr>
          <w:p w14:paraId="245D6928" w14:textId="77777777" w:rsidR="00016541" w:rsidRPr="006160EA" w:rsidRDefault="00016541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الإنسجام</w:t>
            </w:r>
            <w:proofErr w:type="spellEnd"/>
          </w:p>
        </w:tc>
        <w:tc>
          <w:tcPr>
            <w:tcW w:w="863" w:type="dxa"/>
            <w:vAlign w:val="center"/>
          </w:tcPr>
          <w:p w14:paraId="2E97FC2C" w14:textId="77777777" w:rsidR="00016541" w:rsidRPr="006160EA" w:rsidRDefault="00016541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774A3630" wp14:editId="750DD615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-442595</wp:posOffset>
                      </wp:positionV>
                      <wp:extent cx="488950" cy="352425"/>
                      <wp:effectExtent l="0" t="0" r="0" b="0"/>
                      <wp:wrapNone/>
                      <wp:docPr id="1379677192" name="Text Box 1379677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1051DE3" w14:textId="77777777" w:rsidR="00016541" w:rsidRDefault="00016541" w:rsidP="00016541">
                                  <w:pPr>
                                    <w:bidi/>
                                  </w:pPr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</w:t>
                                  </w:r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A3630" id="Text Box 1379677192" o:spid="_x0000_s1132" type="#_x0000_t202" style="position:absolute;left:0;text-align:left;margin-left:2.6pt;margin-top:-34.85pt;width:38.5pt;height:27.7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" filled="f" stroked="f" strokeweight=".5pt">
                      <v:textbox>
                        <w:txbxContent>
                          <w:p w14:paraId="11051DE3" w14:textId="77777777" w:rsidR="00016541" w:rsidRDefault="00016541" w:rsidP="00016541">
                            <w:pPr>
                              <w:bidi/>
                            </w:pPr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</w:t>
                            </w:r>
                            <w:r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كل</w:t>
            </w:r>
          </w:p>
          <w:p w14:paraId="17B1F941" w14:textId="77777777" w:rsidR="00016541" w:rsidRPr="006160EA" w:rsidRDefault="00016541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الأسئلة</w:t>
            </w:r>
          </w:p>
        </w:tc>
        <w:tc>
          <w:tcPr>
            <w:tcW w:w="6252" w:type="dxa"/>
          </w:tcPr>
          <w:p w14:paraId="21B40137" w14:textId="77777777" w:rsidR="00016541" w:rsidRPr="006160EA" w:rsidRDefault="00016541" w:rsidP="00016541">
            <w:pPr>
              <w:numPr>
                <w:ilvl w:val="0"/>
                <w:numId w:val="46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التعبير بلغة علمية سليمة</w:t>
            </w:r>
          </w:p>
          <w:p w14:paraId="119F6337" w14:textId="77777777" w:rsidR="00016541" w:rsidRPr="006160EA" w:rsidRDefault="00016541" w:rsidP="00016541">
            <w:pPr>
              <w:numPr>
                <w:ilvl w:val="0"/>
                <w:numId w:val="46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التسلسل المنطقي للأفكار</w:t>
            </w:r>
          </w:p>
          <w:p w14:paraId="2AADEC5B" w14:textId="77777777" w:rsidR="00016541" w:rsidRPr="006160EA" w:rsidRDefault="00016541" w:rsidP="00016541">
            <w:pPr>
              <w:numPr>
                <w:ilvl w:val="0"/>
                <w:numId w:val="46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دقة الإجابة </w:t>
            </w:r>
          </w:p>
        </w:tc>
        <w:tc>
          <w:tcPr>
            <w:tcW w:w="1188" w:type="dxa"/>
            <w:vAlign w:val="center"/>
          </w:tcPr>
          <w:p w14:paraId="6D511B73" w14:textId="77777777" w:rsidR="00016541" w:rsidRPr="006160EA" w:rsidRDefault="00016541" w:rsidP="00D506D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2EDACD34" wp14:editId="1AFF1B2F">
                      <wp:simplePos x="0" y="0"/>
                      <wp:positionH relativeFrom="column">
                        <wp:posOffset>-558800</wp:posOffset>
                      </wp:positionH>
                      <wp:positionV relativeFrom="paragraph">
                        <wp:posOffset>-24765</wp:posOffset>
                      </wp:positionV>
                      <wp:extent cx="666750" cy="333375"/>
                      <wp:effectExtent l="0" t="0" r="0" b="0"/>
                      <wp:wrapNone/>
                      <wp:docPr id="1598147172" name="Text Box 1598147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7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07E1233" w14:textId="77777777" w:rsidR="00016541" w:rsidRPr="007A35F3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DACD34" id="Text Box 1598147172" o:spid="_x0000_s1133" type="#_x0000_t202" style="position:absolute;left:0;text-align:left;margin-left:-44pt;margin-top:-1.95pt;width:52.5pt;height:26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" filled="f" stroked="f" strokeweight=".5pt">
                      <v:textbox>
                        <w:txbxContent>
                          <w:p w14:paraId="307E1233" w14:textId="77777777" w:rsidR="00016541" w:rsidRPr="007A35F3" w:rsidRDefault="00016541" w:rsidP="00016541">
                            <w:pP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160EA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.5</w:t>
            </w:r>
          </w:p>
        </w:tc>
        <w:tc>
          <w:tcPr>
            <w:tcW w:w="797" w:type="dxa"/>
          </w:tcPr>
          <w:p w14:paraId="5B96F40D" w14:textId="77777777" w:rsidR="00016541" w:rsidRPr="006160EA" w:rsidRDefault="00016541" w:rsidP="00D506D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</w:tr>
      <w:tr w:rsidR="00016541" w:rsidRPr="006160EA" w14:paraId="427B8102" w14:textId="77777777" w:rsidTr="00D506D6">
        <w:tc>
          <w:tcPr>
            <w:tcW w:w="1095" w:type="dxa"/>
            <w:vAlign w:val="center"/>
          </w:tcPr>
          <w:p w14:paraId="0AA4C848" w14:textId="77777777" w:rsidR="00016541" w:rsidRPr="006160EA" w:rsidRDefault="00016541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الإبداع</w:t>
            </w:r>
          </w:p>
          <w:p w14:paraId="6EA41658" w14:textId="77777777" w:rsidR="00016541" w:rsidRPr="006160EA" w:rsidRDefault="00016541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والإتقان</w:t>
            </w:r>
          </w:p>
        </w:tc>
        <w:tc>
          <w:tcPr>
            <w:tcW w:w="863" w:type="dxa"/>
            <w:vAlign w:val="center"/>
          </w:tcPr>
          <w:p w14:paraId="27FA23E8" w14:textId="77777777" w:rsidR="00016541" w:rsidRPr="006160EA" w:rsidRDefault="00016541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كل</w:t>
            </w:r>
          </w:p>
          <w:p w14:paraId="42405186" w14:textId="77777777" w:rsidR="00016541" w:rsidRPr="006160EA" w:rsidRDefault="00016541" w:rsidP="00D506D6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الأسئلة</w:t>
            </w:r>
          </w:p>
        </w:tc>
        <w:tc>
          <w:tcPr>
            <w:tcW w:w="6252" w:type="dxa"/>
          </w:tcPr>
          <w:p w14:paraId="38845E24" w14:textId="77777777" w:rsidR="00016541" w:rsidRPr="006160EA" w:rsidRDefault="00016541" w:rsidP="00016541">
            <w:pPr>
              <w:numPr>
                <w:ilvl w:val="0"/>
                <w:numId w:val="47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وضوح الخط </w:t>
            </w:r>
          </w:p>
          <w:p w14:paraId="491C6A76" w14:textId="77777777" w:rsidR="00016541" w:rsidRPr="006160EA" w:rsidRDefault="00016541" w:rsidP="00016541">
            <w:pPr>
              <w:numPr>
                <w:ilvl w:val="0"/>
                <w:numId w:val="47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تنظيم الفقرات</w:t>
            </w:r>
          </w:p>
          <w:p w14:paraId="622D1379" w14:textId="77777777" w:rsidR="00016541" w:rsidRPr="006160EA" w:rsidRDefault="00016541" w:rsidP="00016541">
            <w:pPr>
              <w:numPr>
                <w:ilvl w:val="0"/>
                <w:numId w:val="47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6160EA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الابداع</w:t>
            </w:r>
          </w:p>
        </w:tc>
        <w:tc>
          <w:tcPr>
            <w:tcW w:w="1188" w:type="dxa"/>
            <w:vAlign w:val="center"/>
          </w:tcPr>
          <w:p w14:paraId="7650E44B" w14:textId="77777777" w:rsidR="00016541" w:rsidRPr="006160EA" w:rsidRDefault="00016541" w:rsidP="00D506D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160EA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.5</w:t>
            </w:r>
          </w:p>
        </w:tc>
        <w:tc>
          <w:tcPr>
            <w:tcW w:w="797" w:type="dxa"/>
          </w:tcPr>
          <w:p w14:paraId="1852FB33" w14:textId="77777777" w:rsidR="00016541" w:rsidRPr="006160EA" w:rsidRDefault="00016541" w:rsidP="00D506D6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7A35F3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47C2A501" wp14:editId="1140E36B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231140</wp:posOffset>
                      </wp:positionV>
                      <wp:extent cx="666750" cy="333375"/>
                      <wp:effectExtent l="0" t="0" r="0" b="0"/>
                      <wp:wrapNone/>
                      <wp:docPr id="628614488" name="Text Box 6286144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7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D6A93A6" w14:textId="77777777" w:rsidR="00016541" w:rsidRPr="007A35F3" w:rsidRDefault="00016541" w:rsidP="00016541">
                                  <w:pP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C2A501" id="Text Box 628614488" o:spid="_x0000_s1134" type="#_x0000_t202" style="position:absolute;left:0;text-align:left;margin-left:-2.4pt;margin-top:18.2pt;width:52.5pt;height:26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" filled="f" stroked="f" strokeweight=".5pt">
                      <v:textbox>
                        <w:txbxContent>
                          <w:p w14:paraId="0D6A93A6" w14:textId="77777777" w:rsidR="00016541" w:rsidRPr="007A35F3" w:rsidRDefault="00016541" w:rsidP="00016541">
                            <w:pP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7110D62" w14:textId="77777777" w:rsidR="00016541" w:rsidRPr="006160EA" w:rsidRDefault="00016541" w:rsidP="00016541">
      <w:pPr>
        <w:bidi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  <w:r w:rsidRPr="006160EA">
        <w:rPr>
          <w:rFonts w:cstheme="minorHAns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161415D" wp14:editId="0B1536D3">
                <wp:simplePos x="0" y="0"/>
                <wp:positionH relativeFrom="column">
                  <wp:posOffset>2132658</wp:posOffset>
                </wp:positionH>
                <wp:positionV relativeFrom="paragraph">
                  <wp:posOffset>5395529</wp:posOffset>
                </wp:positionV>
                <wp:extent cx="1653540" cy="367649"/>
                <wp:effectExtent l="0" t="0" r="3810" b="0"/>
                <wp:wrapNone/>
                <wp:docPr id="1716573554" name="Text Box 1716573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67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1ED23" w14:textId="77777777" w:rsidR="00016541" w:rsidRPr="00E54B98" w:rsidRDefault="00016541" w:rsidP="00016541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54B98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</w:t>
                            </w:r>
                            <w:r w:rsidRPr="00E54B9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1415D" id="Text Box 1716573554" o:spid="_x0000_s1135" type="#_x0000_t202" style="position:absolute;left:0;text-align:left;margin-left:167.95pt;margin-top:424.85pt;width:130.2pt;height:28.9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" fillcolor="white [3201]" stroked="f" strokeweight=".5pt">
                <v:textbox>
                  <w:txbxContent>
                    <w:p w14:paraId="6E61ED23" w14:textId="77777777" w:rsidR="00016541" w:rsidRPr="00E54B98" w:rsidRDefault="00016541" w:rsidP="00016541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E54B98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</w:t>
                      </w:r>
                      <w:r w:rsidRPr="00E54B9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2/2</w:t>
                      </w:r>
                    </w:p>
                  </w:txbxContent>
                </v:textbox>
              </v:shape>
            </w:pict>
          </mc:Fallback>
        </mc:AlternateContent>
      </w:r>
    </w:p>
    <w:p w14:paraId="02EE656B" w14:textId="77777777" w:rsidR="00016541" w:rsidRPr="00E44927" w:rsidRDefault="00016541" w:rsidP="00016541">
      <w:pPr>
        <w:bidi/>
        <w:rPr>
          <w:rFonts w:ascii="Calibri" w:eastAsia="Times New Roman" w:hAnsi="Calibri" w:cs="Calibri"/>
          <w:sz w:val="28"/>
          <w:szCs w:val="28"/>
          <w:rtl/>
          <w:lang w:eastAsia="ar-SA" w:bidi="ar-DZ"/>
        </w:rPr>
      </w:pPr>
    </w:p>
    <w:sectPr w:rsidR="00016541" w:rsidRPr="00E44927" w:rsidSect="00695D4D">
      <w:pgSz w:w="11906" w:h="16838"/>
      <w:pgMar w:top="567" w:right="1134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0.2pt;height:10.2pt" o:bullet="t">
        <v:imagedata r:id="rId1" o:title="msoAF65"/>
      </v:shape>
    </w:pict>
  </w:numPicBullet>
  <w:abstractNum w:abstractNumId="0" w15:restartNumberingAfterBreak="0">
    <w:nsid w:val="01FA0A9B"/>
    <w:multiLevelType w:val="multilevel"/>
    <w:tmpl w:val="C56E82D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-272" w:hanging="360"/>
      </w:pPr>
    </w:lvl>
    <w:lvl w:ilvl="2">
      <w:start w:val="1"/>
      <w:numFmt w:val="lowerRoman"/>
      <w:lvlText w:val="%3)"/>
      <w:lvlJc w:val="left"/>
      <w:pPr>
        <w:ind w:left="88" w:hanging="360"/>
      </w:pPr>
    </w:lvl>
    <w:lvl w:ilvl="3">
      <w:start w:val="1"/>
      <w:numFmt w:val="decimal"/>
      <w:lvlText w:val="(%4)"/>
      <w:lvlJc w:val="left"/>
      <w:pPr>
        <w:ind w:left="448" w:hanging="360"/>
      </w:pPr>
    </w:lvl>
    <w:lvl w:ilvl="4">
      <w:start w:val="1"/>
      <w:numFmt w:val="lowerLetter"/>
      <w:lvlText w:val="(%5)"/>
      <w:lvlJc w:val="left"/>
      <w:pPr>
        <w:ind w:left="808" w:hanging="360"/>
      </w:pPr>
    </w:lvl>
    <w:lvl w:ilvl="5">
      <w:start w:val="1"/>
      <w:numFmt w:val="lowerRoman"/>
      <w:lvlText w:val="(%6)"/>
      <w:lvlJc w:val="left"/>
      <w:pPr>
        <w:ind w:left="1168" w:hanging="360"/>
      </w:pPr>
    </w:lvl>
    <w:lvl w:ilvl="6">
      <w:start w:val="1"/>
      <w:numFmt w:val="decimal"/>
      <w:lvlText w:val="%7."/>
      <w:lvlJc w:val="left"/>
      <w:pPr>
        <w:ind w:left="1528" w:hanging="360"/>
      </w:pPr>
    </w:lvl>
    <w:lvl w:ilvl="7">
      <w:start w:val="1"/>
      <w:numFmt w:val="lowerLetter"/>
      <w:lvlText w:val="%8."/>
      <w:lvlJc w:val="left"/>
      <w:pPr>
        <w:ind w:left="1888" w:hanging="360"/>
      </w:pPr>
    </w:lvl>
    <w:lvl w:ilvl="8">
      <w:start w:val="1"/>
      <w:numFmt w:val="lowerRoman"/>
      <w:lvlText w:val="%9."/>
      <w:lvlJc w:val="left"/>
      <w:pPr>
        <w:ind w:left="2248" w:hanging="360"/>
      </w:pPr>
    </w:lvl>
  </w:abstractNum>
  <w:abstractNum w:abstractNumId="1" w15:restartNumberingAfterBreak="0">
    <w:nsid w:val="02B80605"/>
    <w:multiLevelType w:val="multilevel"/>
    <w:tmpl w:val="C56E82D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-272" w:hanging="360"/>
      </w:pPr>
    </w:lvl>
    <w:lvl w:ilvl="2">
      <w:start w:val="1"/>
      <w:numFmt w:val="lowerRoman"/>
      <w:lvlText w:val="%3)"/>
      <w:lvlJc w:val="left"/>
      <w:pPr>
        <w:ind w:left="88" w:hanging="360"/>
      </w:pPr>
    </w:lvl>
    <w:lvl w:ilvl="3">
      <w:start w:val="1"/>
      <w:numFmt w:val="decimal"/>
      <w:lvlText w:val="(%4)"/>
      <w:lvlJc w:val="left"/>
      <w:pPr>
        <w:ind w:left="448" w:hanging="360"/>
      </w:pPr>
    </w:lvl>
    <w:lvl w:ilvl="4">
      <w:start w:val="1"/>
      <w:numFmt w:val="lowerLetter"/>
      <w:lvlText w:val="(%5)"/>
      <w:lvlJc w:val="left"/>
      <w:pPr>
        <w:ind w:left="808" w:hanging="360"/>
      </w:pPr>
    </w:lvl>
    <w:lvl w:ilvl="5">
      <w:start w:val="1"/>
      <w:numFmt w:val="lowerRoman"/>
      <w:lvlText w:val="(%6)"/>
      <w:lvlJc w:val="left"/>
      <w:pPr>
        <w:ind w:left="1168" w:hanging="360"/>
      </w:pPr>
    </w:lvl>
    <w:lvl w:ilvl="6">
      <w:start w:val="1"/>
      <w:numFmt w:val="decimal"/>
      <w:lvlText w:val="%7."/>
      <w:lvlJc w:val="left"/>
      <w:pPr>
        <w:ind w:left="1528" w:hanging="360"/>
      </w:pPr>
    </w:lvl>
    <w:lvl w:ilvl="7">
      <w:start w:val="1"/>
      <w:numFmt w:val="lowerLetter"/>
      <w:lvlText w:val="%8."/>
      <w:lvlJc w:val="left"/>
      <w:pPr>
        <w:ind w:left="1888" w:hanging="360"/>
      </w:pPr>
    </w:lvl>
    <w:lvl w:ilvl="8">
      <w:start w:val="1"/>
      <w:numFmt w:val="lowerRoman"/>
      <w:lvlText w:val="%9."/>
      <w:lvlJc w:val="left"/>
      <w:pPr>
        <w:ind w:left="2248" w:hanging="360"/>
      </w:pPr>
    </w:lvl>
  </w:abstractNum>
  <w:abstractNum w:abstractNumId="2" w15:restartNumberingAfterBreak="0">
    <w:nsid w:val="03101D8A"/>
    <w:multiLevelType w:val="hybridMultilevel"/>
    <w:tmpl w:val="11068DB8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B3EA7"/>
    <w:multiLevelType w:val="hybridMultilevel"/>
    <w:tmpl w:val="758CE042"/>
    <w:lvl w:ilvl="0" w:tplc="0C6CCE34">
      <w:start w:val="1"/>
      <w:numFmt w:val="bullet"/>
      <w:lvlText w:val=""/>
      <w:lvlJc w:val="left"/>
      <w:pPr>
        <w:ind w:left="927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14D67F3F"/>
    <w:multiLevelType w:val="hybridMultilevel"/>
    <w:tmpl w:val="7A7ED944"/>
    <w:lvl w:ilvl="0" w:tplc="E54AEF26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1163FF"/>
    <w:multiLevelType w:val="hybridMultilevel"/>
    <w:tmpl w:val="F426EEE0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15853B9B"/>
    <w:multiLevelType w:val="hybridMultilevel"/>
    <w:tmpl w:val="68562B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DZ"/>
      </w:rPr>
    </w:lvl>
    <w:lvl w:ilvl="1" w:tplc="0C6CCE34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F27DB"/>
    <w:multiLevelType w:val="hybridMultilevel"/>
    <w:tmpl w:val="52526CC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33C05"/>
    <w:multiLevelType w:val="hybridMultilevel"/>
    <w:tmpl w:val="313A0BA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876FC"/>
    <w:multiLevelType w:val="hybridMultilevel"/>
    <w:tmpl w:val="28FCC706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B105DD"/>
    <w:multiLevelType w:val="hybridMultilevel"/>
    <w:tmpl w:val="35D2175E"/>
    <w:lvl w:ilvl="0" w:tplc="040C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1" w15:restartNumberingAfterBreak="0">
    <w:nsid w:val="25C52933"/>
    <w:multiLevelType w:val="hybridMultilevel"/>
    <w:tmpl w:val="7F28C4A2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0A53A6"/>
    <w:multiLevelType w:val="hybridMultilevel"/>
    <w:tmpl w:val="BB927FF0"/>
    <w:lvl w:ilvl="0" w:tplc="305EFB54">
      <w:start w:val="3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55919"/>
    <w:multiLevelType w:val="hybridMultilevel"/>
    <w:tmpl w:val="DB027F52"/>
    <w:lvl w:ilvl="0" w:tplc="4C3AD656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8A737D3"/>
    <w:multiLevelType w:val="hybridMultilevel"/>
    <w:tmpl w:val="CDDE3978"/>
    <w:lvl w:ilvl="0" w:tplc="1DFCA6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02FC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C811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D82C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A691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523D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F0DF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5412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D48D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716B65"/>
    <w:multiLevelType w:val="hybridMultilevel"/>
    <w:tmpl w:val="7C786F8C"/>
    <w:lvl w:ilvl="0" w:tplc="0C6CCE34">
      <w:start w:val="1"/>
      <w:numFmt w:val="bullet"/>
      <w:lvlText w:val=""/>
      <w:lvlJc w:val="left"/>
      <w:pPr>
        <w:ind w:left="1352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6" w15:restartNumberingAfterBreak="0">
    <w:nsid w:val="311668F6"/>
    <w:multiLevelType w:val="hybridMultilevel"/>
    <w:tmpl w:val="34783E58"/>
    <w:lvl w:ilvl="0" w:tplc="C0FAAE4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4168B15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EC70FB"/>
    <w:multiLevelType w:val="hybridMultilevel"/>
    <w:tmpl w:val="6BF2BD98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260AB"/>
    <w:multiLevelType w:val="hybridMultilevel"/>
    <w:tmpl w:val="780CEF78"/>
    <w:lvl w:ilvl="0" w:tplc="A7D42000">
      <w:start w:val="1"/>
      <w:numFmt w:val="decimal"/>
      <w:lvlText w:val="%1."/>
      <w:lvlJc w:val="left"/>
      <w:pPr>
        <w:ind w:left="643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31295D"/>
    <w:multiLevelType w:val="hybridMultilevel"/>
    <w:tmpl w:val="A4F61768"/>
    <w:lvl w:ilvl="0" w:tplc="0C6CCE34">
      <w:start w:val="1"/>
      <w:numFmt w:val="bullet"/>
      <w:lvlText w:val=""/>
      <w:lvlJc w:val="left"/>
      <w:pPr>
        <w:ind w:left="1494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EA22EB"/>
    <w:multiLevelType w:val="hybridMultilevel"/>
    <w:tmpl w:val="882ECB1E"/>
    <w:lvl w:ilvl="0" w:tplc="D8282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9665E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6CD8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C88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866A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CE06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B604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68EB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B2D1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8E51DB"/>
    <w:multiLevelType w:val="hybridMultilevel"/>
    <w:tmpl w:val="0C78A124"/>
    <w:lvl w:ilvl="0" w:tplc="0C6CCE34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6BD1ECF"/>
    <w:multiLevelType w:val="hybridMultilevel"/>
    <w:tmpl w:val="40B84616"/>
    <w:lvl w:ilvl="0" w:tplc="416400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A266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14C5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D0C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B838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021F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3213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C7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44D2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7838D1"/>
    <w:multiLevelType w:val="hybridMultilevel"/>
    <w:tmpl w:val="CF36CF40"/>
    <w:lvl w:ilvl="0" w:tplc="0C6CCE34">
      <w:start w:val="1"/>
      <w:numFmt w:val="bullet"/>
      <w:lvlText w:val=""/>
      <w:lvlJc w:val="left"/>
      <w:pPr>
        <w:ind w:left="1352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C24491"/>
    <w:multiLevelType w:val="hybridMultilevel"/>
    <w:tmpl w:val="A7004AB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4FE68B76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  <w:lang w:bidi="ar-DZ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3C6142"/>
    <w:multiLevelType w:val="hybridMultilevel"/>
    <w:tmpl w:val="024C8A80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lang w:bidi="ar-DZ"/>
      </w:rPr>
    </w:lvl>
    <w:lvl w:ilvl="1" w:tplc="E07A58EE">
      <w:numFmt w:val="bullet"/>
      <w:lvlText w:val="-"/>
      <w:lvlJc w:val="left"/>
      <w:pPr>
        <w:ind w:left="1015" w:hanging="360"/>
      </w:pPr>
      <w:rPr>
        <w:rFonts w:ascii="Simplified Arabic" w:eastAsiaTheme="minorHAnsi" w:hAnsi="Simplified Arabic" w:cs="Simplified Arabic" w:hint="default"/>
      </w:rPr>
    </w:lvl>
    <w:lvl w:ilvl="2" w:tplc="040C001B" w:tentative="1">
      <w:start w:val="1"/>
      <w:numFmt w:val="lowerRoman"/>
      <w:lvlText w:val="%3."/>
      <w:lvlJc w:val="right"/>
      <w:pPr>
        <w:ind w:left="1735" w:hanging="180"/>
      </w:pPr>
    </w:lvl>
    <w:lvl w:ilvl="3" w:tplc="040C000F" w:tentative="1">
      <w:start w:val="1"/>
      <w:numFmt w:val="decimal"/>
      <w:lvlText w:val="%4."/>
      <w:lvlJc w:val="left"/>
      <w:pPr>
        <w:ind w:left="2455" w:hanging="360"/>
      </w:pPr>
    </w:lvl>
    <w:lvl w:ilvl="4" w:tplc="040C0019" w:tentative="1">
      <w:start w:val="1"/>
      <w:numFmt w:val="lowerLetter"/>
      <w:lvlText w:val="%5."/>
      <w:lvlJc w:val="left"/>
      <w:pPr>
        <w:ind w:left="3175" w:hanging="360"/>
      </w:pPr>
    </w:lvl>
    <w:lvl w:ilvl="5" w:tplc="040C001B" w:tentative="1">
      <w:start w:val="1"/>
      <w:numFmt w:val="lowerRoman"/>
      <w:lvlText w:val="%6."/>
      <w:lvlJc w:val="right"/>
      <w:pPr>
        <w:ind w:left="3895" w:hanging="180"/>
      </w:pPr>
    </w:lvl>
    <w:lvl w:ilvl="6" w:tplc="040C000F" w:tentative="1">
      <w:start w:val="1"/>
      <w:numFmt w:val="decimal"/>
      <w:lvlText w:val="%7."/>
      <w:lvlJc w:val="left"/>
      <w:pPr>
        <w:ind w:left="4615" w:hanging="360"/>
      </w:pPr>
    </w:lvl>
    <w:lvl w:ilvl="7" w:tplc="040C0019" w:tentative="1">
      <w:start w:val="1"/>
      <w:numFmt w:val="lowerLetter"/>
      <w:lvlText w:val="%8."/>
      <w:lvlJc w:val="left"/>
      <w:pPr>
        <w:ind w:left="5335" w:hanging="360"/>
      </w:pPr>
    </w:lvl>
    <w:lvl w:ilvl="8" w:tplc="040C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6" w15:restartNumberingAfterBreak="0">
    <w:nsid w:val="3D8B4778"/>
    <w:multiLevelType w:val="hybridMultilevel"/>
    <w:tmpl w:val="0D4A1C6A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E3514D"/>
    <w:multiLevelType w:val="hybridMultilevel"/>
    <w:tmpl w:val="60249D76"/>
    <w:lvl w:ilvl="0" w:tplc="FACC21F8">
      <w:start w:val="2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8" w15:restartNumberingAfterBreak="0">
    <w:nsid w:val="45714E1D"/>
    <w:multiLevelType w:val="hybridMultilevel"/>
    <w:tmpl w:val="A35EDD52"/>
    <w:lvl w:ilvl="0" w:tplc="206E8708"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B26DEE"/>
    <w:multiLevelType w:val="hybridMultilevel"/>
    <w:tmpl w:val="93BE486A"/>
    <w:lvl w:ilvl="0" w:tplc="040C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30" w15:restartNumberingAfterBreak="0">
    <w:nsid w:val="54DA7FA5"/>
    <w:multiLevelType w:val="hybridMultilevel"/>
    <w:tmpl w:val="7CD43444"/>
    <w:lvl w:ilvl="0" w:tplc="0C6CCE34">
      <w:start w:val="1"/>
      <w:numFmt w:val="bullet"/>
      <w:lvlText w:val=""/>
      <w:lvlJc w:val="left"/>
      <w:pPr>
        <w:ind w:left="1069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57994111"/>
    <w:multiLevelType w:val="hybridMultilevel"/>
    <w:tmpl w:val="D720772E"/>
    <w:lvl w:ilvl="0" w:tplc="C0FAAE4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4168B152">
      <w:start w:val="1"/>
      <w:numFmt w:val="decimal"/>
      <w:lvlText w:val="%2-"/>
      <w:lvlJc w:val="left"/>
      <w:pPr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AB7133"/>
    <w:multiLevelType w:val="hybridMultilevel"/>
    <w:tmpl w:val="028A9F90"/>
    <w:lvl w:ilvl="0" w:tplc="05B425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C006EE"/>
    <w:multiLevelType w:val="hybridMultilevel"/>
    <w:tmpl w:val="F2E2694A"/>
    <w:lvl w:ilvl="0" w:tplc="B972000E">
      <w:start w:val="1"/>
      <w:numFmt w:val="decimal"/>
      <w:lvlText w:val="%1)"/>
      <w:lvlJc w:val="left"/>
      <w:pPr>
        <w:ind w:left="121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4" w15:restartNumberingAfterBreak="0">
    <w:nsid w:val="5B190E7F"/>
    <w:multiLevelType w:val="multilevel"/>
    <w:tmpl w:val="D012001A"/>
    <w:lvl w:ilvl="0">
      <w:start w:val="3"/>
      <w:numFmt w:val="decimal"/>
      <w:lvlText w:val="%1."/>
      <w:lvlJc w:val="left"/>
      <w:pPr>
        <w:ind w:left="644" w:hanging="360"/>
      </w:pPr>
      <w:rPr>
        <w:rFonts w:asciiTheme="majorBidi" w:hAnsiTheme="majorBidi" w:cstheme="majorBidi" w:hint="default"/>
        <w:b/>
        <w:bCs/>
      </w:rPr>
    </w:lvl>
    <w:lvl w:ilvl="1">
      <w:start w:val="1"/>
      <w:numFmt w:val="lowerLetter"/>
      <w:lvlText w:val="%2)"/>
      <w:lvlJc w:val="left"/>
      <w:pPr>
        <w:ind w:left="-27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8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44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0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5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8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48" w:hanging="360"/>
      </w:pPr>
      <w:rPr>
        <w:rFonts w:hint="default"/>
      </w:rPr>
    </w:lvl>
  </w:abstractNum>
  <w:abstractNum w:abstractNumId="35" w15:restartNumberingAfterBreak="0">
    <w:nsid w:val="5BAA4893"/>
    <w:multiLevelType w:val="hybridMultilevel"/>
    <w:tmpl w:val="D420824A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637581"/>
    <w:multiLevelType w:val="hybridMultilevel"/>
    <w:tmpl w:val="96C6D006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E290615"/>
    <w:multiLevelType w:val="hybridMultilevel"/>
    <w:tmpl w:val="574A165C"/>
    <w:lvl w:ilvl="0" w:tplc="4C3AD656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0"/>
        </w:tabs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0"/>
        </w:tabs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0"/>
        </w:tabs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0"/>
        </w:tabs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0"/>
        </w:tabs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0"/>
        </w:tabs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0"/>
        </w:tabs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0"/>
        </w:tabs>
        <w:ind w:left="6560" w:hanging="180"/>
      </w:pPr>
    </w:lvl>
  </w:abstractNum>
  <w:abstractNum w:abstractNumId="38" w15:restartNumberingAfterBreak="0">
    <w:nsid w:val="5FDE143A"/>
    <w:multiLevelType w:val="hybridMultilevel"/>
    <w:tmpl w:val="37623C9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2C2B63"/>
    <w:multiLevelType w:val="hybridMultilevel"/>
    <w:tmpl w:val="73F28A12"/>
    <w:lvl w:ilvl="0" w:tplc="3EB621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9A53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A865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2886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7AFB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E824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0237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64E6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2E38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9E4098"/>
    <w:multiLevelType w:val="hybridMultilevel"/>
    <w:tmpl w:val="9A2299B8"/>
    <w:lvl w:ilvl="0" w:tplc="E54AEF26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6ED530E"/>
    <w:multiLevelType w:val="hybridMultilevel"/>
    <w:tmpl w:val="074A19B6"/>
    <w:lvl w:ilvl="0" w:tplc="0C6CCE34">
      <w:start w:val="1"/>
      <w:numFmt w:val="bullet"/>
      <w:lvlText w:val=""/>
      <w:lvlJc w:val="left"/>
      <w:pPr>
        <w:ind w:left="1069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6A546504"/>
    <w:multiLevelType w:val="hybridMultilevel"/>
    <w:tmpl w:val="2CAAE88E"/>
    <w:lvl w:ilvl="0" w:tplc="0C6CCE34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A6903E9"/>
    <w:multiLevelType w:val="multilevel"/>
    <w:tmpl w:val="DA0EF7A2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-272" w:hanging="360"/>
      </w:pPr>
    </w:lvl>
    <w:lvl w:ilvl="2">
      <w:start w:val="1"/>
      <w:numFmt w:val="lowerRoman"/>
      <w:lvlText w:val="%3)"/>
      <w:lvlJc w:val="left"/>
      <w:pPr>
        <w:ind w:left="88" w:hanging="360"/>
      </w:pPr>
    </w:lvl>
    <w:lvl w:ilvl="3">
      <w:start w:val="1"/>
      <w:numFmt w:val="decimal"/>
      <w:lvlText w:val="(%4)"/>
      <w:lvlJc w:val="left"/>
      <w:pPr>
        <w:ind w:left="448" w:hanging="360"/>
      </w:pPr>
    </w:lvl>
    <w:lvl w:ilvl="4">
      <w:start w:val="1"/>
      <w:numFmt w:val="lowerLetter"/>
      <w:lvlText w:val="(%5)"/>
      <w:lvlJc w:val="left"/>
      <w:pPr>
        <w:ind w:left="808" w:hanging="360"/>
      </w:pPr>
    </w:lvl>
    <w:lvl w:ilvl="5">
      <w:start w:val="1"/>
      <w:numFmt w:val="lowerRoman"/>
      <w:lvlText w:val="(%6)"/>
      <w:lvlJc w:val="left"/>
      <w:pPr>
        <w:ind w:left="1168" w:hanging="360"/>
      </w:pPr>
    </w:lvl>
    <w:lvl w:ilvl="6">
      <w:start w:val="1"/>
      <w:numFmt w:val="decimal"/>
      <w:lvlText w:val="%7."/>
      <w:lvlJc w:val="left"/>
      <w:pPr>
        <w:ind w:left="1528" w:hanging="360"/>
      </w:pPr>
    </w:lvl>
    <w:lvl w:ilvl="7">
      <w:start w:val="1"/>
      <w:numFmt w:val="lowerLetter"/>
      <w:lvlText w:val="%8."/>
      <w:lvlJc w:val="left"/>
      <w:pPr>
        <w:ind w:left="1888" w:hanging="360"/>
      </w:pPr>
    </w:lvl>
    <w:lvl w:ilvl="8">
      <w:start w:val="1"/>
      <w:numFmt w:val="lowerRoman"/>
      <w:lvlText w:val="%9."/>
      <w:lvlJc w:val="left"/>
      <w:pPr>
        <w:ind w:left="2248" w:hanging="360"/>
      </w:pPr>
    </w:lvl>
  </w:abstractNum>
  <w:abstractNum w:abstractNumId="44" w15:restartNumberingAfterBreak="0">
    <w:nsid w:val="6B8053E4"/>
    <w:multiLevelType w:val="hybridMultilevel"/>
    <w:tmpl w:val="157C9A4A"/>
    <w:lvl w:ilvl="0" w:tplc="0C6CCE34">
      <w:start w:val="1"/>
      <w:numFmt w:val="bullet"/>
      <w:lvlText w:val=""/>
      <w:lvlJc w:val="left"/>
      <w:pPr>
        <w:ind w:left="144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D897C94"/>
    <w:multiLevelType w:val="hybridMultilevel"/>
    <w:tmpl w:val="86004696"/>
    <w:lvl w:ilvl="0" w:tplc="E41455FC">
      <w:start w:val="1"/>
      <w:numFmt w:val="decimal"/>
      <w:lvlText w:val="%1."/>
      <w:lvlJc w:val="left"/>
      <w:pPr>
        <w:ind w:left="927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EE66C8"/>
    <w:multiLevelType w:val="hybridMultilevel"/>
    <w:tmpl w:val="5B6CB826"/>
    <w:lvl w:ilvl="0" w:tplc="E41455FC">
      <w:start w:val="1"/>
      <w:numFmt w:val="decimal"/>
      <w:lvlText w:val="%1."/>
      <w:lvlJc w:val="left"/>
      <w:pPr>
        <w:tabs>
          <w:tab w:val="num" w:pos="1275"/>
        </w:tabs>
        <w:ind w:left="1275" w:hanging="360"/>
      </w:pPr>
      <w:rPr>
        <w:rFonts w:asciiTheme="majorBidi" w:hAnsiTheme="majorBidi" w:cstheme="majorBidi" w:hint="default"/>
        <w:b/>
        <w:bCs/>
        <w:lang w:bidi="ar-SA"/>
      </w:rPr>
    </w:lvl>
    <w:lvl w:ilvl="1" w:tplc="04090003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47" w15:restartNumberingAfterBreak="0">
    <w:nsid w:val="6F600E6B"/>
    <w:multiLevelType w:val="hybridMultilevel"/>
    <w:tmpl w:val="955E9C76"/>
    <w:lvl w:ilvl="0" w:tplc="B63804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19B253C"/>
    <w:multiLevelType w:val="hybridMultilevel"/>
    <w:tmpl w:val="A9E4372C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1E19BD"/>
    <w:multiLevelType w:val="hybridMultilevel"/>
    <w:tmpl w:val="49F46C72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891941"/>
    <w:multiLevelType w:val="hybridMultilevel"/>
    <w:tmpl w:val="74D6956E"/>
    <w:lvl w:ilvl="0" w:tplc="A7D42000">
      <w:start w:val="1"/>
      <w:numFmt w:val="decimal"/>
      <w:lvlText w:val="%1."/>
      <w:lvlJc w:val="left"/>
      <w:pPr>
        <w:ind w:left="643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1" w15:restartNumberingAfterBreak="0">
    <w:nsid w:val="75C43CEC"/>
    <w:multiLevelType w:val="hybridMultilevel"/>
    <w:tmpl w:val="B5262066"/>
    <w:lvl w:ilvl="0" w:tplc="B63804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39E4A80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7ED0C25"/>
    <w:multiLevelType w:val="hybridMultilevel"/>
    <w:tmpl w:val="41442CFC"/>
    <w:lvl w:ilvl="0" w:tplc="F8187A64">
      <w:start w:val="1"/>
      <w:numFmt w:val="decimal"/>
      <w:lvlText w:val="%1)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4F26FF"/>
    <w:multiLevelType w:val="hybridMultilevel"/>
    <w:tmpl w:val="6C0C91A8"/>
    <w:lvl w:ilvl="0" w:tplc="80888786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101603">
    <w:abstractNumId w:val="53"/>
  </w:num>
  <w:num w:numId="2" w16cid:durableId="665329571">
    <w:abstractNumId w:val="5"/>
  </w:num>
  <w:num w:numId="3" w16cid:durableId="578490510">
    <w:abstractNumId w:val="47"/>
  </w:num>
  <w:num w:numId="4" w16cid:durableId="1082222060">
    <w:abstractNumId w:val="32"/>
  </w:num>
  <w:num w:numId="5" w16cid:durableId="61873847">
    <w:abstractNumId w:val="8"/>
  </w:num>
  <w:num w:numId="6" w16cid:durableId="1459294732">
    <w:abstractNumId w:val="2"/>
  </w:num>
  <w:num w:numId="7" w16cid:durableId="1739010289">
    <w:abstractNumId w:val="26"/>
  </w:num>
  <w:num w:numId="8" w16cid:durableId="2122146212">
    <w:abstractNumId w:val="37"/>
  </w:num>
  <w:num w:numId="9" w16cid:durableId="1623263254">
    <w:abstractNumId w:val="46"/>
  </w:num>
  <w:num w:numId="10" w16cid:durableId="920212443">
    <w:abstractNumId w:val="0"/>
  </w:num>
  <w:num w:numId="11" w16cid:durableId="647246538">
    <w:abstractNumId w:val="45"/>
  </w:num>
  <w:num w:numId="12" w16cid:durableId="1767921227">
    <w:abstractNumId w:val="43"/>
  </w:num>
  <w:num w:numId="13" w16cid:durableId="170343747">
    <w:abstractNumId w:val="48"/>
  </w:num>
  <w:num w:numId="14" w16cid:durableId="1512449442">
    <w:abstractNumId w:val="1"/>
  </w:num>
  <w:num w:numId="15" w16cid:durableId="597252646">
    <w:abstractNumId w:val="34"/>
  </w:num>
  <w:num w:numId="16" w16cid:durableId="1302885660">
    <w:abstractNumId w:val="52"/>
  </w:num>
  <w:num w:numId="17" w16cid:durableId="1734885036">
    <w:abstractNumId w:val="28"/>
  </w:num>
  <w:num w:numId="18" w16cid:durableId="1717004825">
    <w:abstractNumId w:val="13"/>
  </w:num>
  <w:num w:numId="19" w16cid:durableId="402995869">
    <w:abstractNumId w:val="9"/>
  </w:num>
  <w:num w:numId="20" w16cid:durableId="840505745">
    <w:abstractNumId w:val="23"/>
  </w:num>
  <w:num w:numId="21" w16cid:durableId="2085687232">
    <w:abstractNumId w:val="15"/>
  </w:num>
  <w:num w:numId="22" w16cid:durableId="1404452456">
    <w:abstractNumId w:val="33"/>
  </w:num>
  <w:num w:numId="23" w16cid:durableId="2050564938">
    <w:abstractNumId w:val="44"/>
  </w:num>
  <w:num w:numId="24" w16cid:durableId="1108427365">
    <w:abstractNumId w:val="51"/>
  </w:num>
  <w:num w:numId="25" w16cid:durableId="1351024752">
    <w:abstractNumId w:val="3"/>
  </w:num>
  <w:num w:numId="26" w16cid:durableId="2095467017">
    <w:abstractNumId w:val="16"/>
  </w:num>
  <w:num w:numId="27" w16cid:durableId="891186591">
    <w:abstractNumId w:val="31"/>
  </w:num>
  <w:num w:numId="28" w16cid:durableId="459954846">
    <w:abstractNumId w:val="17"/>
  </w:num>
  <w:num w:numId="29" w16cid:durableId="1818374914">
    <w:abstractNumId w:val="35"/>
  </w:num>
  <w:num w:numId="30" w16cid:durableId="821583670">
    <w:abstractNumId w:val="42"/>
  </w:num>
  <w:num w:numId="31" w16cid:durableId="1582789853">
    <w:abstractNumId w:val="22"/>
  </w:num>
  <w:num w:numId="32" w16cid:durableId="479613857">
    <w:abstractNumId w:val="39"/>
  </w:num>
  <w:num w:numId="33" w16cid:durableId="696202647">
    <w:abstractNumId w:val="14"/>
  </w:num>
  <w:num w:numId="34" w16cid:durableId="1280841542">
    <w:abstractNumId w:val="20"/>
  </w:num>
  <w:num w:numId="35" w16cid:durableId="1441948902">
    <w:abstractNumId w:val="50"/>
  </w:num>
  <w:num w:numId="36" w16cid:durableId="319357349">
    <w:abstractNumId w:val="18"/>
  </w:num>
  <w:num w:numId="37" w16cid:durableId="1494368598">
    <w:abstractNumId w:val="27"/>
  </w:num>
  <w:num w:numId="38" w16cid:durableId="1571379859">
    <w:abstractNumId w:val="10"/>
  </w:num>
  <w:num w:numId="39" w16cid:durableId="1302030751">
    <w:abstractNumId w:val="12"/>
  </w:num>
  <w:num w:numId="40" w16cid:durableId="2134252572">
    <w:abstractNumId w:val="49"/>
  </w:num>
  <w:num w:numId="41" w16cid:durableId="460926420">
    <w:abstractNumId w:val="40"/>
  </w:num>
  <w:num w:numId="42" w16cid:durableId="2059696636">
    <w:abstractNumId w:val="4"/>
  </w:num>
  <w:num w:numId="43" w16cid:durableId="1352683005">
    <w:abstractNumId w:val="36"/>
  </w:num>
  <w:num w:numId="44" w16cid:durableId="1579168714">
    <w:abstractNumId w:val="25"/>
  </w:num>
  <w:num w:numId="45" w16cid:durableId="1322276448">
    <w:abstractNumId w:val="24"/>
  </w:num>
  <w:num w:numId="46" w16cid:durableId="765689811">
    <w:abstractNumId w:val="38"/>
  </w:num>
  <w:num w:numId="47" w16cid:durableId="230047631">
    <w:abstractNumId w:val="7"/>
  </w:num>
  <w:num w:numId="48" w16cid:durableId="1319458740">
    <w:abstractNumId w:val="6"/>
  </w:num>
  <w:num w:numId="49" w16cid:durableId="1429542381">
    <w:abstractNumId w:val="29"/>
  </w:num>
  <w:num w:numId="50" w16cid:durableId="1636326307">
    <w:abstractNumId w:val="21"/>
  </w:num>
  <w:num w:numId="51" w16cid:durableId="1263101113">
    <w:abstractNumId w:val="19"/>
  </w:num>
  <w:num w:numId="52" w16cid:durableId="401418028">
    <w:abstractNumId w:val="11"/>
  </w:num>
  <w:num w:numId="53" w16cid:durableId="867723115">
    <w:abstractNumId w:val="30"/>
  </w:num>
  <w:num w:numId="54" w16cid:durableId="144738318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6AA"/>
    <w:rsid w:val="00003924"/>
    <w:rsid w:val="00004017"/>
    <w:rsid w:val="00016541"/>
    <w:rsid w:val="00052BBC"/>
    <w:rsid w:val="000844D2"/>
    <w:rsid w:val="000920F1"/>
    <w:rsid w:val="00094AF4"/>
    <w:rsid w:val="000F2ACF"/>
    <w:rsid w:val="0013064A"/>
    <w:rsid w:val="00171181"/>
    <w:rsid w:val="001974A8"/>
    <w:rsid w:val="001A0873"/>
    <w:rsid w:val="001C35B2"/>
    <w:rsid w:val="001F2310"/>
    <w:rsid w:val="0021287D"/>
    <w:rsid w:val="00215CD1"/>
    <w:rsid w:val="00250B6E"/>
    <w:rsid w:val="00255AFB"/>
    <w:rsid w:val="002564CB"/>
    <w:rsid w:val="00264DCB"/>
    <w:rsid w:val="002A6F3A"/>
    <w:rsid w:val="002D3493"/>
    <w:rsid w:val="002D442B"/>
    <w:rsid w:val="002E54F5"/>
    <w:rsid w:val="0031469D"/>
    <w:rsid w:val="00334780"/>
    <w:rsid w:val="0035407F"/>
    <w:rsid w:val="003722FD"/>
    <w:rsid w:val="00373301"/>
    <w:rsid w:val="00397DC0"/>
    <w:rsid w:val="00397FDE"/>
    <w:rsid w:val="003A01E5"/>
    <w:rsid w:val="003C2500"/>
    <w:rsid w:val="003E42EC"/>
    <w:rsid w:val="003F32CF"/>
    <w:rsid w:val="003F6B76"/>
    <w:rsid w:val="00440C8D"/>
    <w:rsid w:val="00475480"/>
    <w:rsid w:val="0048767D"/>
    <w:rsid w:val="004B7052"/>
    <w:rsid w:val="004C0B44"/>
    <w:rsid w:val="004D4C59"/>
    <w:rsid w:val="005062DD"/>
    <w:rsid w:val="00511E55"/>
    <w:rsid w:val="00521D4B"/>
    <w:rsid w:val="0052699C"/>
    <w:rsid w:val="0053119E"/>
    <w:rsid w:val="00582D7B"/>
    <w:rsid w:val="00584319"/>
    <w:rsid w:val="00597976"/>
    <w:rsid w:val="005C655C"/>
    <w:rsid w:val="005F2E0C"/>
    <w:rsid w:val="005F5552"/>
    <w:rsid w:val="00601C4F"/>
    <w:rsid w:val="006071C3"/>
    <w:rsid w:val="0062417A"/>
    <w:rsid w:val="0064244C"/>
    <w:rsid w:val="00653D73"/>
    <w:rsid w:val="00654F51"/>
    <w:rsid w:val="00665F8F"/>
    <w:rsid w:val="00695D4D"/>
    <w:rsid w:val="00697983"/>
    <w:rsid w:val="006B7FB5"/>
    <w:rsid w:val="006E0646"/>
    <w:rsid w:val="00713FF9"/>
    <w:rsid w:val="00723559"/>
    <w:rsid w:val="00757A42"/>
    <w:rsid w:val="00770D3C"/>
    <w:rsid w:val="00783638"/>
    <w:rsid w:val="007C2B24"/>
    <w:rsid w:val="007D1C9D"/>
    <w:rsid w:val="007D2790"/>
    <w:rsid w:val="00830BB3"/>
    <w:rsid w:val="0089766F"/>
    <w:rsid w:val="008A2A3A"/>
    <w:rsid w:val="008C1882"/>
    <w:rsid w:val="008C3F7D"/>
    <w:rsid w:val="008D40F3"/>
    <w:rsid w:val="008D54BB"/>
    <w:rsid w:val="009540C7"/>
    <w:rsid w:val="0097023F"/>
    <w:rsid w:val="00981EE4"/>
    <w:rsid w:val="00990039"/>
    <w:rsid w:val="009A280D"/>
    <w:rsid w:val="009C2A0D"/>
    <w:rsid w:val="009E3C71"/>
    <w:rsid w:val="00A04DB1"/>
    <w:rsid w:val="00A55E45"/>
    <w:rsid w:val="00A56409"/>
    <w:rsid w:val="00A64480"/>
    <w:rsid w:val="00AA4A66"/>
    <w:rsid w:val="00AD67C5"/>
    <w:rsid w:val="00AE0E18"/>
    <w:rsid w:val="00AE2DE5"/>
    <w:rsid w:val="00AE447A"/>
    <w:rsid w:val="00AF423D"/>
    <w:rsid w:val="00B14800"/>
    <w:rsid w:val="00B14E64"/>
    <w:rsid w:val="00B40DE4"/>
    <w:rsid w:val="00B70EEC"/>
    <w:rsid w:val="00B933D3"/>
    <w:rsid w:val="00BA6391"/>
    <w:rsid w:val="00BB3887"/>
    <w:rsid w:val="00BF025E"/>
    <w:rsid w:val="00C03F0D"/>
    <w:rsid w:val="00C33F9D"/>
    <w:rsid w:val="00C43CE8"/>
    <w:rsid w:val="00C8111F"/>
    <w:rsid w:val="00CB7732"/>
    <w:rsid w:val="00CD49ED"/>
    <w:rsid w:val="00D01B9A"/>
    <w:rsid w:val="00D26C5A"/>
    <w:rsid w:val="00D51FA2"/>
    <w:rsid w:val="00D60199"/>
    <w:rsid w:val="00D72F58"/>
    <w:rsid w:val="00D84BE1"/>
    <w:rsid w:val="00DD5838"/>
    <w:rsid w:val="00E108BB"/>
    <w:rsid w:val="00E1191E"/>
    <w:rsid w:val="00E4337D"/>
    <w:rsid w:val="00E44927"/>
    <w:rsid w:val="00E51AE1"/>
    <w:rsid w:val="00E54B98"/>
    <w:rsid w:val="00E82E9E"/>
    <w:rsid w:val="00EA18FA"/>
    <w:rsid w:val="00EA6800"/>
    <w:rsid w:val="00EC3676"/>
    <w:rsid w:val="00F073B7"/>
    <w:rsid w:val="00F33FC5"/>
    <w:rsid w:val="00F73F8C"/>
    <w:rsid w:val="00F770BC"/>
    <w:rsid w:val="00F835F2"/>
    <w:rsid w:val="00F92DAD"/>
    <w:rsid w:val="00FB1B36"/>
    <w:rsid w:val="00FB55A9"/>
    <w:rsid w:val="00FC5DA5"/>
    <w:rsid w:val="00FD26AA"/>
    <w:rsid w:val="00FE1538"/>
    <w:rsid w:val="00FF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854A4"/>
  <w15:chartTrackingRefBased/>
  <w15:docId w15:val="{2E5B3C63-0BBD-4170-A9A1-2104EE47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9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1FA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52BBC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8363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Gdmath">
    <w:name w:val="Gdmath"/>
    <w:basedOn w:val="Normal"/>
    <w:link w:val="GdmathChar"/>
    <w:rsid w:val="001C35B2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DefaultParagraphFont"/>
    <w:link w:val="Gdmath"/>
    <w:rsid w:val="001C35B2"/>
    <w:rPr>
      <w:rFonts w:ascii="Times New Roman" w:hAnsi="Times New Roman" w:cs="Times New Roman"/>
      <w:bCs/>
      <w:color w:val="000000"/>
      <w:sz w:val="24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D26C5A"/>
    <w:pPr>
      <w:spacing w:after="0" w:line="240" w:lineRule="auto"/>
    </w:p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016541"/>
    <w:pPr>
      <w:bidi/>
      <w:spacing w:beforeAutospacing="1" w:after="0" w:afterAutospacing="1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rgbClr val="C00000"/>
              </a:solidFill>
              <a:round/>
            </a:ln>
            <a:effectLst/>
          </c:spPr>
          <c:marker>
            <c:symbol val="none"/>
          </c:marker>
          <c:xVal>
            <c:numRef>
              <c:f>Sheet1!$H$8:$H$25</c:f>
              <c:numCache>
                <c:formatCode>General</c:formatCode>
                <c:ptCount val="18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</c:numCache>
            </c:numRef>
          </c:xVal>
          <c:yVal>
            <c:numRef>
              <c:f>Sheet1!$I$8:$I$25</c:f>
              <c:numCache>
                <c:formatCode>General</c:formatCode>
                <c:ptCount val="18"/>
                <c:pt idx="0">
                  <c:v>0</c:v>
                </c:pt>
                <c:pt idx="1">
                  <c:v>20</c:v>
                </c:pt>
                <c:pt idx="2">
                  <c:v>40</c:v>
                </c:pt>
                <c:pt idx="3">
                  <c:v>60</c:v>
                </c:pt>
                <c:pt idx="4">
                  <c:v>40</c:v>
                </c:pt>
                <c:pt idx="5">
                  <c:v>20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20</c:v>
                </c:pt>
                <c:pt idx="12">
                  <c:v>40</c:v>
                </c:pt>
                <c:pt idx="13">
                  <c:v>40</c:v>
                </c:pt>
                <c:pt idx="14">
                  <c:v>40</c:v>
                </c:pt>
                <c:pt idx="15">
                  <c:v>40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83F-4A70-AD48-7CDE37383C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637500512"/>
        <c:axId val="-637499968"/>
      </c:scatterChart>
      <c:valAx>
        <c:axId val="-6375005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ysClr val="windowText" lastClr="000000"/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/>
            </a:solidFill>
            <a:prstDash val="solid"/>
            <a:miter lim="800000"/>
            <a:headEnd type="none" w="med" len="med"/>
            <a:tailEnd type="triangle" w="med" len="med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637499968"/>
        <c:crosses val="autoZero"/>
        <c:crossBetween val="midCat"/>
      </c:valAx>
      <c:valAx>
        <c:axId val="-6374999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ysClr val="windowText" lastClr="000000"/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/>
            </a:solidFill>
            <a:prstDash val="solid"/>
            <a:miter lim="800000"/>
            <a:headEnd type="none" w="med" len="med"/>
            <a:tailEnd type="triangle" w="med" len="med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6375005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260D8-8EAF-445C-B1F6-8ACEE3922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1902</TotalTime>
  <Pages>5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said2024</cp:lastModifiedBy>
  <cp:revision>123</cp:revision>
  <cp:lastPrinted>2023-03-03T23:45:00Z</cp:lastPrinted>
  <dcterms:created xsi:type="dcterms:W3CDTF">2019-11-23T07:37:00Z</dcterms:created>
  <dcterms:modified xsi:type="dcterms:W3CDTF">2024-03-17T20:40:00Z</dcterms:modified>
</cp:coreProperties>
</file>
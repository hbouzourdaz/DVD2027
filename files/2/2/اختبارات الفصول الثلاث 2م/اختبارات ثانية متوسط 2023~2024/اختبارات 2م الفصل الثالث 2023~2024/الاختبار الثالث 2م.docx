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1573"/>
        <w:gridCol w:w="2053"/>
        <w:gridCol w:w="1620"/>
      </w:tblGrid>
      <w:tr w:rsidR="006A6CB8" w14:paraId="2E0CBFA2" w14:textId="77777777" w:rsidTr="00E760BA">
        <w:trPr>
          <w:trHeight w:val="251"/>
          <w:jc w:val="center"/>
        </w:trPr>
        <w:tc>
          <w:tcPr>
            <w:tcW w:w="308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</w:tcPr>
          <w:p w14:paraId="2A8A43F6" w14:textId="588303CA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متوسطة</w:t>
            </w:r>
            <w:r w:rsidR="001B5233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 xml:space="preserve">              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1B5233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sym w:font="Wingdings" w:char="F073"/>
            </w:r>
            <w:r w:rsidR="001B5233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sym w:font="Wingdings" w:char="F073"/>
            </w: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5DF868" w14:textId="0FAABBCB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 xml:space="preserve">المستوى: </w:t>
            </w:r>
            <w:r w:rsidR="001A3E7A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 xml:space="preserve"> م</w:t>
            </w:r>
          </w:p>
        </w:tc>
        <w:tc>
          <w:tcPr>
            <w:tcW w:w="20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0F5E8F" w14:textId="564C35F1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المدة: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1.5 ســاعة</w:t>
            </w:r>
          </w:p>
        </w:tc>
        <w:tc>
          <w:tcPr>
            <w:tcW w:w="1620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nil"/>
            </w:tcBorders>
          </w:tcPr>
          <w:p w14:paraId="55AB774E" w14:textId="30E13A00" w:rsidR="006A6CB8" w:rsidRPr="006A6CB8" w:rsidRDefault="006A6CB8" w:rsidP="00F25678">
            <w:pPr>
              <w:bidi/>
              <w:spacing w:after="60"/>
              <w:jc w:val="center"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20</w:t>
            </w:r>
            <w:r w:rsidR="009D4E75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DA247A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/20</w:t>
            </w:r>
            <w:r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DA247A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</w:tr>
    </w:tbl>
    <w:p w14:paraId="1E2A5C91" w14:textId="4512352A" w:rsidR="0020731C" w:rsidRPr="00172926" w:rsidRDefault="00D47BC4" w:rsidP="00172926">
      <w:pPr>
        <w:spacing w:before="240" w:after="0"/>
        <w:jc w:val="center"/>
        <w:rPr>
          <w:rFonts w:ascii="Hacen Algeria Hd" w:hAnsi="Hacen Algeria Hd" w:cs="Alawi Khaïbar 3D"/>
          <w:b/>
          <w:bCs/>
          <w:i/>
          <w:iCs/>
          <w:sz w:val="20"/>
          <w:szCs w:val="20"/>
          <w:lang w:val="fr-CA" w:bidi="ar-DZ"/>
        </w:rPr>
      </w:pPr>
      <w:r w:rsidRPr="00DA247A">
        <w:rPr>
          <w:rFonts w:ascii="Hacen Algeria Hd" w:hAnsi="Hacen Algeria Hd" w:cs="Alawi Khaïbar 3D"/>
          <w:b/>
          <w:bCs/>
          <w:i/>
          <w:iCs/>
          <w:sz w:val="36"/>
          <w:szCs w:val="36"/>
          <w:rtl/>
          <w:lang w:bidi="ar-DZ"/>
        </w:rPr>
        <w:t>الاختبار ا</w:t>
      </w:r>
      <w:r w:rsidR="009D4E75" w:rsidRPr="00DA247A">
        <w:rPr>
          <w:rFonts w:ascii="Hacen Algeria Hd" w:hAnsi="Hacen Algeria Hd" w:cs="Alawi Khaïbar 3D"/>
          <w:b/>
          <w:bCs/>
          <w:i/>
          <w:iCs/>
          <w:sz w:val="36"/>
          <w:szCs w:val="36"/>
          <w:rtl/>
          <w:lang w:bidi="ar-DZ"/>
        </w:rPr>
        <w:t>ل</w:t>
      </w:r>
      <w:r w:rsidR="00AE0578">
        <w:rPr>
          <w:rFonts w:ascii="Hacen Algeria Hd" w:hAnsi="Hacen Algeria Hd" w:cs="Alawi Khaïbar 3D" w:hint="cs"/>
          <w:b/>
          <w:bCs/>
          <w:i/>
          <w:iCs/>
          <w:sz w:val="36"/>
          <w:szCs w:val="36"/>
          <w:rtl/>
          <w:lang w:bidi="ar-DZ"/>
        </w:rPr>
        <w:t>ث</w:t>
      </w:r>
      <w:r w:rsidR="005C6A55">
        <w:rPr>
          <w:rFonts w:ascii="Hacen Algeria Hd" w:hAnsi="Hacen Algeria Hd" w:cs="Alawi Khaïbar 3D" w:hint="cs"/>
          <w:b/>
          <w:bCs/>
          <w:i/>
          <w:iCs/>
          <w:sz w:val="36"/>
          <w:szCs w:val="36"/>
          <w:rtl/>
          <w:lang w:bidi="ar-DZ"/>
        </w:rPr>
        <w:t>ا</w:t>
      </w:r>
      <w:r w:rsidR="00CB1A79">
        <w:rPr>
          <w:rFonts w:ascii="Hacen Algeria Hd" w:hAnsi="Hacen Algeria Hd" w:cs="Alawi Khaïbar 3D" w:hint="cs"/>
          <w:b/>
          <w:bCs/>
          <w:i/>
          <w:iCs/>
          <w:sz w:val="36"/>
          <w:szCs w:val="36"/>
          <w:rtl/>
          <w:lang w:bidi="ar-DZ"/>
        </w:rPr>
        <w:t>لث</w:t>
      </w:r>
      <w:r w:rsidRPr="00DA247A">
        <w:rPr>
          <w:rFonts w:ascii="Hacen Algeria Hd" w:hAnsi="Hacen Algeria Hd" w:cs="Alawi Khaïbar 3D"/>
          <w:b/>
          <w:bCs/>
          <w:i/>
          <w:iCs/>
          <w:sz w:val="36"/>
          <w:szCs w:val="36"/>
          <w:rtl/>
          <w:lang w:bidi="ar-DZ"/>
        </w:rPr>
        <w:t xml:space="preserve"> في الفيزي</w:t>
      </w:r>
      <w:r w:rsidR="00D86A31" w:rsidRPr="00DA247A">
        <w:rPr>
          <w:rFonts w:ascii="Hacen Algeria Hd" w:hAnsi="Hacen Algeria Hd" w:cs="Alawi Khaïbar 3D"/>
          <w:b/>
          <w:bCs/>
          <w:i/>
          <w:iCs/>
          <w:sz w:val="36"/>
          <w:szCs w:val="36"/>
          <w:rtl/>
          <w:lang w:bidi="ar-DZ"/>
        </w:rPr>
        <w:t>ــ</w:t>
      </w:r>
      <w:r w:rsidRPr="00DA247A">
        <w:rPr>
          <w:rFonts w:ascii="Hacen Algeria Hd" w:hAnsi="Hacen Algeria Hd" w:cs="Alawi Khaïbar 3D"/>
          <w:b/>
          <w:bCs/>
          <w:i/>
          <w:iCs/>
          <w:sz w:val="36"/>
          <w:szCs w:val="36"/>
          <w:rtl/>
          <w:lang w:bidi="ar-DZ"/>
        </w:rPr>
        <w:t>اء</w:t>
      </w:r>
    </w:p>
    <w:p w14:paraId="7C8CEBCC" w14:textId="24DA6360" w:rsidR="00B2290A" w:rsidRDefault="00407D50" w:rsidP="005C6A55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التمرين الأول:</w:t>
      </w:r>
      <w:r w:rsidR="00D47BC4">
        <w:rPr>
          <w:rFonts w:ascii="Segoe UI Semibold" w:hAnsi="Segoe UI Semibold" w:cs="Segoe UI Semibold" w:hint="cs"/>
          <w:b/>
          <w:bCs/>
          <w:color w:val="FFFFFF" w:themeColor="background1"/>
          <w:rtl/>
          <w:lang w:bidi="ar-DZ"/>
        </w:rPr>
        <w:t xml:space="preserve"> </w:t>
      </w:r>
    </w:p>
    <w:p w14:paraId="00B03618" w14:textId="38C2A891" w:rsidR="00CB1A79" w:rsidRDefault="00CB1A79" w:rsidP="004036B6">
      <w:pPr>
        <w:pStyle w:val="Paragraphedeliste"/>
        <w:numPr>
          <w:ilvl w:val="0"/>
          <w:numId w:val="1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أجب بصحيح أو خطأ فيما يلي مع تصحيح الخطأ إن وجد</w:t>
      </w:r>
    </w:p>
    <w:p w14:paraId="1EC99BD8" w14:textId="648DC2B6" w:rsidR="00CB1A79" w:rsidRDefault="00CB1A79" w:rsidP="004036B6">
      <w:pPr>
        <w:pStyle w:val="Paragraphedeliste"/>
        <w:numPr>
          <w:ilvl w:val="0"/>
          <w:numId w:val="2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تتمركز القوة المغناطيسية في المغناطيس عند طرفيه</w:t>
      </w:r>
    </w:p>
    <w:p w14:paraId="2D73BC5A" w14:textId="6FCA4C72" w:rsidR="00CB1A79" w:rsidRDefault="00CB1A79" w:rsidP="004036B6">
      <w:pPr>
        <w:pStyle w:val="Paragraphedeliste"/>
        <w:numPr>
          <w:ilvl w:val="0"/>
          <w:numId w:val="2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النيكل والكوبالت من المواد </w:t>
      </w:r>
      <w:proofErr w:type="spellStart"/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اللامغناطيسية</w:t>
      </w:r>
      <w:proofErr w:type="spellEnd"/>
    </w:p>
    <w:p w14:paraId="3EE399DD" w14:textId="70D2B1AF" w:rsidR="00CB1A79" w:rsidRDefault="00CB1A79" w:rsidP="004036B6">
      <w:pPr>
        <w:pStyle w:val="Paragraphedeliste"/>
        <w:numPr>
          <w:ilvl w:val="0"/>
          <w:numId w:val="2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نجسد خطوط الحقل المغناطيسي بمسحوق الكبريت</w:t>
      </w:r>
    </w:p>
    <w:p w14:paraId="5DF787AD" w14:textId="1FA60E2B" w:rsidR="00CB1A79" w:rsidRDefault="00CB1A79" w:rsidP="004036B6">
      <w:pPr>
        <w:pStyle w:val="Paragraphedeliste"/>
        <w:numPr>
          <w:ilvl w:val="0"/>
          <w:numId w:val="2"/>
        </w:numPr>
        <w:tabs>
          <w:tab w:val="center" w:pos="4536"/>
        </w:tabs>
        <w:bidi/>
        <w:spacing w:before="120" w:after="0" w:line="480" w:lineRule="auto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نكشف عن قطبا المغناطيس بمسمار فولاذي</w:t>
      </w:r>
    </w:p>
    <w:p w14:paraId="407A4237" w14:textId="5B7B259F" w:rsidR="00F11429" w:rsidRDefault="00F11429" w:rsidP="004036B6">
      <w:pPr>
        <w:pStyle w:val="Paragraphedeliste"/>
        <w:numPr>
          <w:ilvl w:val="0"/>
          <w:numId w:val="1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قام تلميذ بإلصاق مفتاح فولاذي بقضيب مغناطيسي لمدة طويلة فلاحظ أن المفتاح أصبح قادرا على جذب مساسيك ورق حديدية.</w:t>
      </w:r>
    </w:p>
    <w:p w14:paraId="1E5F29D8" w14:textId="7FC7CA6E" w:rsidR="00F11429" w:rsidRDefault="00F11429" w:rsidP="004036B6">
      <w:pPr>
        <w:pStyle w:val="Paragraphedeliste"/>
        <w:numPr>
          <w:ilvl w:val="0"/>
          <w:numId w:val="3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حدد طريقة تمغنط هذا المفتاح.</w:t>
      </w:r>
    </w:p>
    <w:p w14:paraId="3B460527" w14:textId="5C59FC8F" w:rsidR="00F11429" w:rsidRDefault="00F11429" w:rsidP="004036B6">
      <w:pPr>
        <w:pStyle w:val="Paragraphedeliste"/>
        <w:numPr>
          <w:ilvl w:val="0"/>
          <w:numId w:val="3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لماذا حافظ المفتاح على مغنطته؟</w:t>
      </w:r>
    </w:p>
    <w:p w14:paraId="033AD883" w14:textId="25B86E74" w:rsidR="00F11429" w:rsidRPr="00F11429" w:rsidRDefault="00F11429" w:rsidP="004036B6">
      <w:pPr>
        <w:pStyle w:val="Paragraphedeliste"/>
        <w:numPr>
          <w:ilvl w:val="0"/>
          <w:numId w:val="3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أعد رسم المفتاح محددا على طرفيه قطبيه الشمالي والجنوبي</w:t>
      </w:r>
    </w:p>
    <w:p w14:paraId="40525398" w14:textId="54804369" w:rsidR="00CB1A79" w:rsidRDefault="009B7600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A7EB827" wp14:editId="458BF100">
                <wp:simplePos x="0" y="0"/>
                <wp:positionH relativeFrom="column">
                  <wp:posOffset>921520</wp:posOffset>
                </wp:positionH>
                <wp:positionV relativeFrom="paragraph">
                  <wp:posOffset>218821</wp:posOffset>
                </wp:positionV>
                <wp:extent cx="2146935" cy="818007"/>
                <wp:effectExtent l="38100" t="133350" r="81915" b="13462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6935" cy="818007"/>
                          <a:chOff x="0" y="0"/>
                          <a:chExt cx="2146935" cy="818007"/>
                        </a:xfrm>
                      </wpg:grpSpPr>
                      <wps:wsp>
                        <wps:cNvPr id="5" name="Zone de texte 5"/>
                        <wps:cNvSpPr txBox="1"/>
                        <wps:spPr>
                          <a:xfrm rot="17019320">
                            <a:off x="1253871" y="-75057"/>
                            <a:ext cx="694944" cy="10911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4B0923B" w14:textId="3CCC941D" w:rsidR="00420E08" w:rsidRDefault="00420E0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FA5BCB" wp14:editId="04E384FB">
                                    <wp:extent cx="505460" cy="835152"/>
                                    <wp:effectExtent l="0" t="0" r="8890" b="3175"/>
                                    <wp:docPr id="7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6512" cy="8368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oupe 8"/>
                        <wpg:cNvGrpSpPr/>
                        <wpg:grpSpPr>
                          <a:xfrm rot="684855">
                            <a:off x="0" y="0"/>
                            <a:ext cx="1200912" cy="304800"/>
                            <a:chOff x="0" y="0"/>
                            <a:chExt cx="1200912" cy="3048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597408" cy="3048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C67E33" w14:textId="2BA93D6B" w:rsidR="00554B41" w:rsidRPr="00554B41" w:rsidRDefault="00554B41" w:rsidP="00554B41">
                                <w:pPr>
                                  <w:spacing w:after="0"/>
                                  <w:ind w:left="-113" w:right="-57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54B41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603504" y="0"/>
                              <a:ext cx="597408" cy="304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820441" w14:textId="5D5D4873" w:rsidR="00554B41" w:rsidRDefault="00554B41" w:rsidP="00554B41">
                                <w:pPr>
                                  <w:ind w:right="-113"/>
                                  <w:jc w:val="right"/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7EB827" id="Groupe 17" o:spid="_x0000_s1026" style="position:absolute;left:0;text-align:left;margin-left:72.55pt;margin-top:17.25pt;width:169.05pt;height:64.4pt;z-index:251712512" coordsize="21469,8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7" type="#_x0000_t202" style="position:absolute;left:12538;top:-751;width:6950;height:10912;rotation:-50033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" filled="f" strokecolor="white [3212]" strokeweight=".5pt">
                  <v:textbox>
                    <w:txbxContent>
                      <w:p w14:paraId="04B0923B" w14:textId="3CCC941D" w:rsidR="00420E08" w:rsidRDefault="00420E08">
                        <w:r>
                          <w:rPr>
                            <w:noProof/>
                          </w:rPr>
                          <w:drawing>
                            <wp:inline distT="0" distB="0" distL="0" distR="0" wp14:anchorId="58FA5BCB" wp14:editId="04E384FB">
                              <wp:extent cx="505460" cy="835152"/>
                              <wp:effectExtent l="0" t="0" r="8890" b="3175"/>
                              <wp:docPr id="7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6512" cy="8368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width:12009;height:3048;rotation:748044fd" coordsize="12009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">
                  <v:rect id="Rectangle 2" o:spid="_x0000_s1029" style="position:absolute;width:597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" fillcolor="black [3200]" strokecolor="black [1600]" strokeweight="2pt">
                    <v:textbox>
                      <w:txbxContent>
                        <w:p w14:paraId="56C67E33" w14:textId="2BA93D6B" w:rsidR="00554B41" w:rsidRPr="00554B41" w:rsidRDefault="00554B41" w:rsidP="00554B41">
                          <w:pPr>
                            <w:spacing w:after="0"/>
                            <w:ind w:left="-113" w:right="-57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554B41"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  <w:t>N</w:t>
                          </w:r>
                        </w:p>
                      </w:txbxContent>
                    </v:textbox>
                  </v:rect>
                  <v:rect id="Rectangle 3" o:spid="_x0000_s1030" style="position:absolute;left:6035;width:597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" fillcolor="white [3201]" strokecolor="black [3213]" strokeweight="2pt">
                    <v:textbox>
                      <w:txbxContent>
                        <w:p w14:paraId="14820441" w14:textId="5D5D4873" w:rsidR="00554B41" w:rsidRDefault="00554B41" w:rsidP="00554B41">
                          <w:pPr>
                            <w:ind w:right="-113"/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</w:rPr>
                            <w:t>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D93182" wp14:editId="24A958C1">
                <wp:simplePos x="0" y="0"/>
                <wp:positionH relativeFrom="column">
                  <wp:posOffset>4420108</wp:posOffset>
                </wp:positionH>
                <wp:positionV relativeFrom="paragraph">
                  <wp:posOffset>11938</wp:posOffset>
                </wp:positionV>
                <wp:extent cx="694944" cy="1091184"/>
                <wp:effectExtent l="87630" t="140970" r="78740" b="13589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424696">
                          <a:off x="0" y="0"/>
                          <a:ext cx="694944" cy="10911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E7F9FA" w14:textId="77777777" w:rsidR="009B7600" w:rsidRDefault="009B7600" w:rsidP="009B76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3C41F8" wp14:editId="39BB75C6">
                                  <wp:extent cx="505460" cy="835152"/>
                                  <wp:effectExtent l="0" t="0" r="8890" b="317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6512" cy="836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3182" id="Zone de texte 14" o:spid="_x0000_s1031" type="#_x0000_t202" style="position:absolute;left:0;text-align:left;margin-left:348.05pt;margin-top:.95pt;width:54.7pt;height:85.9pt;rotation:-6745079fd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" filled="f" strokecolor="white [3212]" strokeweight=".5pt">
                <v:textbox>
                  <w:txbxContent>
                    <w:p w14:paraId="50E7F9FA" w14:textId="77777777" w:rsidR="009B7600" w:rsidRDefault="009B7600" w:rsidP="009B7600">
                      <w:r>
                        <w:rPr>
                          <w:noProof/>
                        </w:rPr>
                        <w:drawing>
                          <wp:inline distT="0" distB="0" distL="0" distR="0" wp14:anchorId="033C41F8" wp14:editId="39BB75C6">
                            <wp:extent cx="505460" cy="835152"/>
                            <wp:effectExtent l="0" t="0" r="8890" b="317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6512" cy="836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BF4E62" w14:textId="3299E202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B68DCB9" w14:textId="40E87F92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272E021" w14:textId="7C0D0E87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FF6AE23" w14:textId="6DCB8A53" w:rsidR="009B7600" w:rsidRDefault="009B7600" w:rsidP="009B7600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التمرين ال</w:t>
      </w:r>
      <w:r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ثاني</w:t>
      </w: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:</w:t>
      </w:r>
      <w:r>
        <w:rPr>
          <w:rFonts w:ascii="Segoe UI Semibold" w:hAnsi="Segoe UI Semibold" w:cs="Segoe UI Semibold" w:hint="cs"/>
          <w:b/>
          <w:bCs/>
          <w:color w:val="FFFFFF" w:themeColor="background1"/>
          <w:rtl/>
          <w:lang w:bidi="ar-DZ"/>
        </w:rPr>
        <w:t xml:space="preserve"> </w:t>
      </w:r>
    </w:p>
    <w:p w14:paraId="1BF34842" w14:textId="500923C8" w:rsidR="00CB1A79" w:rsidRPr="009B7600" w:rsidRDefault="0068612A" w:rsidP="004036B6">
      <w:pPr>
        <w:pStyle w:val="Paragraphedeliste"/>
        <w:numPr>
          <w:ilvl w:val="0"/>
          <w:numId w:val="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noProof/>
          <w:color w:val="000000" w:themeColor="text1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693426E" wp14:editId="5C1FD2EF">
                <wp:simplePos x="0" y="0"/>
                <wp:positionH relativeFrom="margin">
                  <wp:align>center</wp:align>
                </wp:positionH>
                <wp:positionV relativeFrom="paragraph">
                  <wp:posOffset>488480</wp:posOffset>
                </wp:positionV>
                <wp:extent cx="5910738" cy="1753668"/>
                <wp:effectExtent l="38100" t="0" r="13970" b="18415"/>
                <wp:wrapNone/>
                <wp:docPr id="63" name="Groupe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0738" cy="1753668"/>
                          <a:chOff x="0" y="0"/>
                          <a:chExt cx="5910738" cy="1753668"/>
                        </a:xfrm>
                      </wpg:grpSpPr>
                      <wpg:grpSp>
                        <wpg:cNvPr id="22" name="Groupe 22"/>
                        <wpg:cNvGrpSpPr/>
                        <wpg:grpSpPr>
                          <a:xfrm rot="1474209">
                            <a:off x="0" y="267914"/>
                            <a:ext cx="207010" cy="535940"/>
                            <a:chOff x="0" y="0"/>
                            <a:chExt cx="207264" cy="536448"/>
                          </a:xfrm>
                        </wpg:grpSpPr>
                        <wps:wsp>
                          <wps:cNvPr id="20" name="Triangle isocèle 20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riangle isocèle 21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" name="Groupe 23"/>
                        <wpg:cNvGrpSpPr/>
                        <wpg:grpSpPr>
                          <a:xfrm rot="1474209">
                            <a:off x="1927811" y="302859"/>
                            <a:ext cx="207264" cy="536448"/>
                            <a:chOff x="0" y="0"/>
                            <a:chExt cx="207264" cy="536448"/>
                          </a:xfrm>
                        </wpg:grpSpPr>
                        <wps:wsp>
                          <wps:cNvPr id="24" name="Triangle isocèle 24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Triangle isocèle 25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Rectangle 19"/>
                        <wps:cNvSpPr/>
                        <wps:spPr>
                          <a:xfrm>
                            <a:off x="451133" y="413519"/>
                            <a:ext cx="1231392" cy="274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062139" y="1479348"/>
                            <a:ext cx="1231265" cy="274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0" name="Groupe 30"/>
                        <wpg:cNvGrpSpPr/>
                        <wpg:grpSpPr>
                          <a:xfrm rot="16200000">
                            <a:off x="3616895" y="1349157"/>
                            <a:ext cx="207264" cy="536448"/>
                            <a:chOff x="0" y="0"/>
                            <a:chExt cx="207264" cy="536448"/>
                          </a:xfrm>
                        </wpg:grpSpPr>
                        <wps:wsp>
                          <wps:cNvPr id="31" name="Triangle isocèle 31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riangle isocèle 32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" name="Groupe 33"/>
                        <wpg:cNvGrpSpPr/>
                        <wpg:grpSpPr>
                          <a:xfrm rot="16200000">
                            <a:off x="5515585" y="1337509"/>
                            <a:ext cx="207010" cy="535940"/>
                            <a:chOff x="0" y="0"/>
                            <a:chExt cx="207264" cy="536448"/>
                          </a:xfrm>
                        </wpg:grpSpPr>
                        <wps:wsp>
                          <wps:cNvPr id="34" name="Triangle isocèle 34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Triangle isocèle 35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" name="Groupe 38"/>
                        <wpg:cNvGrpSpPr/>
                        <wpg:grpSpPr>
                          <a:xfrm rot="5400000">
                            <a:off x="3622719" y="283328"/>
                            <a:ext cx="207264" cy="536448"/>
                            <a:chOff x="0" y="0"/>
                            <a:chExt cx="207264" cy="536448"/>
                          </a:xfrm>
                        </wpg:grpSpPr>
                        <wps:wsp>
                          <wps:cNvPr id="39" name="Triangle isocèle 39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riangle isocèle 40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" name="Rectangle 37"/>
                        <wps:cNvSpPr/>
                        <wps:spPr>
                          <a:xfrm>
                            <a:off x="4073788" y="495058"/>
                            <a:ext cx="1231392" cy="274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" name="Groupe 41"/>
                        <wpg:cNvGrpSpPr/>
                        <wpg:grpSpPr>
                          <a:xfrm rot="16200000">
                            <a:off x="5538882" y="271680"/>
                            <a:ext cx="207264" cy="536448"/>
                            <a:chOff x="0" y="0"/>
                            <a:chExt cx="207264" cy="536448"/>
                          </a:xfrm>
                        </wpg:grpSpPr>
                        <wps:wsp>
                          <wps:cNvPr id="42" name="Triangle isocèle 42"/>
                          <wps:cNvSpPr/>
                          <wps:spPr>
                            <a:xfrm>
                              <a:off x="0" y="0"/>
                              <a:ext cx="207264" cy="262128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riangle isocèle 43"/>
                          <wps:cNvSpPr/>
                          <wps:spPr>
                            <a:xfrm rot="10800000">
                              <a:off x="0" y="274320"/>
                              <a:ext cx="207264" cy="2621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" name="Zone de texte 45"/>
                        <wps:cNvSpPr txBox="1"/>
                        <wps:spPr>
                          <a:xfrm>
                            <a:off x="5087199" y="81539"/>
                            <a:ext cx="298378" cy="313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C9A10AE" w14:textId="1038A101" w:rsidR="00846F4D" w:rsidRPr="00846F4D" w:rsidRDefault="00846F4D" w:rsidP="00846F4D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3968952" y="1135720"/>
                            <a:ext cx="29781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5A3199B" w14:textId="285E0DDC" w:rsidR="00846F4D" w:rsidRPr="00846F4D" w:rsidRDefault="00846F4D" w:rsidP="00846F4D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Zone de texte 47"/>
                        <wps:cNvSpPr txBox="1"/>
                        <wps:spPr>
                          <a:xfrm>
                            <a:off x="5075551" y="1141544"/>
                            <a:ext cx="297815" cy="3205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AD83FF5" w14:textId="1AE1BC8D" w:rsidR="00846F4D" w:rsidRPr="00846F4D" w:rsidRDefault="00846F4D" w:rsidP="00846F4D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Zone de texte 48"/>
                        <wps:cNvSpPr txBox="1"/>
                        <wps:spPr>
                          <a:xfrm>
                            <a:off x="375418" y="0"/>
                            <a:ext cx="297815" cy="3205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29B8554" w14:textId="61292440" w:rsidR="00FD7200" w:rsidRPr="00846F4D" w:rsidRDefault="00FD7200" w:rsidP="00FD720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Zone de texte 49"/>
                        <wps:cNvSpPr txBox="1"/>
                        <wps:spPr>
                          <a:xfrm>
                            <a:off x="1476193" y="11649"/>
                            <a:ext cx="297815" cy="313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FA3EFFF" w14:textId="4D658370" w:rsidR="00FD7200" w:rsidRPr="00846F4D" w:rsidRDefault="00FD7200" w:rsidP="00FD7200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Zone de texte 44"/>
                        <wps:cNvSpPr txBox="1"/>
                        <wps:spPr>
                          <a:xfrm>
                            <a:off x="3986425" y="75715"/>
                            <a:ext cx="297815" cy="3205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E62578C" w14:textId="1AA067A2" w:rsidR="00846F4D" w:rsidRPr="00846F4D" w:rsidRDefault="00846F4D">
                              <w:pP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846F4D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3426E" id="Groupe 63" o:spid="_x0000_s1032" style="position:absolute;left:0;text-align:left;margin-left:0;margin-top:38.45pt;width:465.4pt;height:138.1pt;z-index:251715584;mso-position-horizontal:center;mso-position-horizontal-relative:margin" coordsize="59107,17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">
                <v:group id="Groupe 22" o:spid="_x0000_s1033" style="position:absolute;top:2679;width:2070;height:5359;rotation:1610229fd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20" o:spid="_x0000_s1034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" fillcolor="black [3200]" strokecolor="black [1600]" strokeweight="2pt"/>
                  <v:shape id="Triangle isocèle 21" o:spid="_x0000_s1035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" fillcolor="white [3212]" strokecolor="black [1600]" strokeweight="2pt"/>
                </v:group>
                <v:group id="Groupe 23" o:spid="_x0000_s1036" style="position:absolute;left:19278;top:3028;width:2072;height:5365;rotation:1610229fd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">
                  <v:shape id="Triangle isocèle 24" o:spid="_x0000_s1037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" fillcolor="black [3200]" strokecolor="black [1600]" strokeweight="2pt"/>
                  <v:shape id="Triangle isocèle 25" o:spid="_x0000_s1038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" fillcolor="white [3212]" strokecolor="black [1600]" strokeweight="2pt"/>
                </v:group>
                <v:rect id="Rectangle 19" o:spid="_x0000_s1039" style="position:absolute;left:4511;top:4135;width:1231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" fillcolor="white [3201]" strokecolor="black [3213]" strokeweight="2pt"/>
                <v:rect id="Rectangle 29" o:spid="_x0000_s1040" style="position:absolute;left:40621;top:14793;width:1231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" fillcolor="white [3201]" strokecolor="black [3213]" strokeweight="2pt"/>
                <v:group id="Groupe 30" o:spid="_x0000_s1041" style="position:absolute;left:36168;top:13492;width:2073;height:5364;rotation:-90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">
                  <v:shape id="Triangle isocèle 31" o:spid="_x0000_s1042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" fillcolor="black [3200]" strokecolor="black [1600]" strokeweight="2pt"/>
                  <v:shape id="Triangle isocèle 32" o:spid="_x0000_s1043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" fillcolor="white [3212]" strokecolor="black [1600]" strokeweight="2pt"/>
                </v:group>
                <v:group id="Groupe 33" o:spid="_x0000_s1044" style="position:absolute;left:55156;top:13374;width:2070;height:5359;rotation:-90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">
                  <v:shape id="Triangle isocèle 34" o:spid="_x0000_s1045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" fillcolor="black [3200]" strokecolor="black [1600]" strokeweight="2pt"/>
                  <v:shape id="Triangle isocèle 35" o:spid="_x0000_s1046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" fillcolor="white [3212]" strokecolor="black [1600]" strokeweight="2pt"/>
                </v:group>
                <v:group id="Groupe 38" o:spid="_x0000_s1047" style="position:absolute;left:36227;top:2833;width:2072;height:5364;rotation:90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">
                  <v:shape id="Triangle isocèle 39" o:spid="_x0000_s1048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" fillcolor="black [3200]" strokecolor="black [1600]" strokeweight="2pt"/>
                  <v:shape id="Triangle isocèle 40" o:spid="_x0000_s1049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" fillcolor="white [3212]" strokecolor="black [1600]" strokeweight="2pt"/>
                </v:group>
                <v:rect id="Rectangle 37" o:spid="_x0000_s1050" style="position:absolute;left:40737;top:4950;width:1231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" fillcolor="white [3201]" strokecolor="black [3213]" strokeweight="2pt"/>
                <v:group id="Groupe 41" o:spid="_x0000_s1051" style="position:absolute;left:55388;top:2716;width:2073;height:5365;rotation:-90" coordsize="2072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">
                  <v:shape id="Triangle isocèle 42" o:spid="_x0000_s1052" type="#_x0000_t5" style="position:absolute;width:2072;height:2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" fillcolor="black [3200]" strokecolor="black [1600]" strokeweight="2pt"/>
                  <v:shape id="Triangle isocèle 43" o:spid="_x0000_s1053" type="#_x0000_t5" style="position:absolute;top:2743;width:2072;height:262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" fillcolor="white [3212]" strokecolor="black [1600]" strokeweight="2pt"/>
                </v:group>
                <v:shape id="Zone de texte 45" o:spid="_x0000_s1054" type="#_x0000_t202" style="position:absolute;left:50871;top:815;width:2984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" fillcolor="white [3201]" strokecolor="white [3212]" strokeweight=".5pt">
                  <v:textbox>
                    <w:txbxContent>
                      <w:p w14:paraId="0C9A10AE" w14:textId="1038A101" w:rsidR="00846F4D" w:rsidRPr="00846F4D" w:rsidRDefault="00846F4D" w:rsidP="00846F4D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Zone de texte 46" o:spid="_x0000_s1055" type="#_x0000_t202" style="position:absolute;left:39689;top:11357;width:29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" fillcolor="white [3201]" strokecolor="white [3212]" strokeweight=".5pt">
                  <v:textbox>
                    <w:txbxContent>
                      <w:p w14:paraId="05A3199B" w14:textId="285E0DDC" w:rsidR="00846F4D" w:rsidRPr="00846F4D" w:rsidRDefault="00846F4D" w:rsidP="00846F4D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E</w:t>
                        </w:r>
                      </w:p>
                    </w:txbxContent>
                  </v:textbox>
                </v:shape>
                <v:shape id="Zone de texte 47" o:spid="_x0000_s1056" type="#_x0000_t202" style="position:absolute;left:50755;top:11415;width:2978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" fillcolor="white [3201]" strokecolor="white [3212]" strokeweight=".5pt">
                  <v:textbox>
                    <w:txbxContent>
                      <w:p w14:paraId="4AD83FF5" w14:textId="1AE1BC8D" w:rsidR="00846F4D" w:rsidRPr="00846F4D" w:rsidRDefault="00846F4D" w:rsidP="00846F4D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F</w:t>
                        </w:r>
                      </w:p>
                    </w:txbxContent>
                  </v:textbox>
                </v:shape>
                <v:shape id="Zone de texte 48" o:spid="_x0000_s1057" type="#_x0000_t202" style="position:absolute;left:3754;width:2978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" fillcolor="white [3201]" strokecolor="white [3212]" strokeweight=".5pt">
                  <v:textbox>
                    <w:txbxContent>
                      <w:p w14:paraId="429B8554" w14:textId="61292440" w:rsidR="00FD7200" w:rsidRPr="00846F4D" w:rsidRDefault="00FD7200" w:rsidP="00FD720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Zone de texte 49" o:spid="_x0000_s1058" type="#_x0000_t202" style="position:absolute;left:14761;top:116;width:2979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" fillcolor="white [3201]" strokecolor="white [3212]" strokeweight=".5pt">
                  <v:textbox>
                    <w:txbxContent>
                      <w:p w14:paraId="0FA3EFFF" w14:textId="4D658370" w:rsidR="00FD7200" w:rsidRPr="00846F4D" w:rsidRDefault="00FD7200" w:rsidP="00FD7200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  <v:shape id="Zone de texte 44" o:spid="_x0000_s1059" type="#_x0000_t202" style="position:absolute;left:39864;top:757;width:2978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" fillcolor="white [3201]" strokecolor="white [3212]" strokeweight=".5pt">
                  <v:textbox>
                    <w:txbxContent>
                      <w:p w14:paraId="3E62578C" w14:textId="1AA067A2" w:rsidR="00846F4D" w:rsidRPr="00846F4D" w:rsidRDefault="00846F4D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846F4D">
                          <w:rPr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7600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لدى محمد ثلاثة قضبان من مواد مختلفة أحدهم مغناطيس دائم، وضع بين طرفي كل قضيب إبرتين مغناطيسيتين فتحصل على وضعية الإبر كما هو موضح في الوثيقة </w:t>
      </w:r>
      <w:r w:rsidR="00370C03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التالية:</w:t>
      </w:r>
    </w:p>
    <w:p w14:paraId="6EF1580D" w14:textId="72063595" w:rsidR="00CB1A79" w:rsidRDefault="00CB1A79" w:rsidP="00C03660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190057D9" w14:textId="794A8BBF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C4F641E" w14:textId="6B8A96AF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5A6155C8" w14:textId="59A2252E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15BE5601" w14:textId="3BAFD8D2" w:rsidR="00CB1A79" w:rsidRDefault="007616C0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1DCDDF" wp14:editId="1459C7FE">
                <wp:simplePos x="0" y="0"/>
                <wp:positionH relativeFrom="column">
                  <wp:posOffset>175782</wp:posOffset>
                </wp:positionH>
                <wp:positionV relativeFrom="paragraph">
                  <wp:posOffset>5060</wp:posOffset>
                </wp:positionV>
                <wp:extent cx="3244081" cy="769466"/>
                <wp:effectExtent l="0" t="0" r="13970" b="1206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081" cy="76946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79045" id="Rectangle 62" o:spid="_x0000_s1026" style="position:absolute;margin-left:13.85pt;margin-top:.4pt;width:255.45pt;height:60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" filled="f" strokecolor="black [3213]" strokeweight="1pt"/>
            </w:pict>
          </mc:Fallback>
        </mc:AlternateContent>
      </w: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F674C81" wp14:editId="535A24DA">
                <wp:simplePos x="0" y="0"/>
                <wp:positionH relativeFrom="column">
                  <wp:posOffset>111125</wp:posOffset>
                </wp:positionH>
                <wp:positionV relativeFrom="paragraph">
                  <wp:posOffset>168186</wp:posOffset>
                </wp:positionV>
                <wp:extent cx="1199671" cy="460112"/>
                <wp:effectExtent l="0" t="0" r="19685" b="1651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71" cy="460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34AE80" w14:textId="6FF840B8" w:rsidR="00FD7200" w:rsidRDefault="00FD7200" w:rsidP="00FD72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A26FE6" wp14:editId="50115CBD">
                                  <wp:extent cx="1007110" cy="460113"/>
                                  <wp:effectExtent l="0" t="0" r="2540" b="0"/>
                                  <wp:docPr id="59" name="Imag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6530" cy="4644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74C81" id="Zone de texte 58" o:spid="_x0000_s1060" type="#_x0000_t202" style="position:absolute;left:0;text-align:left;margin-left:8.75pt;margin-top:13.25pt;width:94.45pt;height:36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" fillcolor="white [3201]" strokecolor="white [3212]" strokeweight=".5pt">
                <v:textbox>
                  <w:txbxContent>
                    <w:p w14:paraId="5634AE80" w14:textId="6FF840B8" w:rsidR="00FD7200" w:rsidRDefault="00FD7200" w:rsidP="00FD72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A26FE6" wp14:editId="50115CBD">
                            <wp:extent cx="1007110" cy="460113"/>
                            <wp:effectExtent l="0" t="0" r="2540" b="0"/>
                            <wp:docPr id="59" name="Imag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6530" cy="4644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43C0C7" wp14:editId="4444A745">
                <wp:simplePos x="0" y="0"/>
                <wp:positionH relativeFrom="column">
                  <wp:posOffset>1172501</wp:posOffset>
                </wp:positionH>
                <wp:positionV relativeFrom="paragraph">
                  <wp:posOffset>209578</wp:posOffset>
                </wp:positionV>
                <wp:extent cx="2316715" cy="390222"/>
                <wp:effectExtent l="0" t="0" r="26670" b="1016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715" cy="390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FACC4F" w14:textId="4AAD650A" w:rsidR="007616C0" w:rsidRPr="007616C0" w:rsidRDefault="007616C0" w:rsidP="004036B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616C0"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قطبا الإبرة المغناطيسية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3C0C7" id="Zone de texte 60" o:spid="_x0000_s1061" type="#_x0000_t202" style="position:absolute;left:0;text-align:left;margin-left:92.3pt;margin-top:16.5pt;width:182.4pt;height:30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" fillcolor="white [3201]" strokecolor="white [3212]" strokeweight=".5pt">
                <v:textbox>
                  <w:txbxContent>
                    <w:p w14:paraId="04FACC4F" w14:textId="4AAD650A" w:rsidR="007616C0" w:rsidRPr="007616C0" w:rsidRDefault="007616C0" w:rsidP="004036B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rPr>
                          <w:rFonts w:ascii="Segoe UI Semibold" w:hAnsi="Segoe UI Semibold" w:cs="Segoe UI Semibold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7616C0">
                        <w:rPr>
                          <w:rFonts w:ascii="Segoe UI Semibold" w:hAnsi="Segoe UI Semibold" w:cs="Segoe UI Semibold"/>
                          <w:sz w:val="28"/>
                          <w:szCs w:val="28"/>
                          <w:rtl/>
                          <w:lang w:bidi="ar-DZ"/>
                        </w:rPr>
                        <w:t>قطبا الإبرة المغناطيسية</w:t>
                      </w:r>
                    </w:p>
                  </w:txbxContent>
                </v:textbox>
              </v:shape>
            </w:pict>
          </mc:Fallback>
        </mc:AlternateContent>
      </w:r>
    </w:p>
    <w:p w14:paraId="1B78A833" w14:textId="7D8CE030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5B1E79C" w14:textId="450F32D9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31E8D50" w14:textId="1F96DA99" w:rsidR="00CB1A79" w:rsidRDefault="007616C0" w:rsidP="004036B6">
      <w:pPr>
        <w:pStyle w:val="Paragraphedeliste"/>
        <w:numPr>
          <w:ilvl w:val="0"/>
          <w:numId w:val="6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حدد نوع كل قضيب بوضع العلامة </w:t>
      </w:r>
      <w:r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  <w:t>×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w:r w:rsidR="005878D4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في الخانة المناسبة في الجدول الآتي:</w:t>
      </w:r>
    </w:p>
    <w:p w14:paraId="794CDDFE" w14:textId="77777777" w:rsidR="005878D4" w:rsidRPr="007616C0" w:rsidRDefault="005878D4" w:rsidP="005878D4">
      <w:pPr>
        <w:pStyle w:val="Paragraphedeliste"/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737"/>
        <w:gridCol w:w="1737"/>
        <w:gridCol w:w="1737"/>
      </w:tblGrid>
      <w:tr w:rsidR="005878D4" w14:paraId="7FC5FF9C" w14:textId="77777777" w:rsidTr="005878D4">
        <w:trPr>
          <w:trHeight w:val="275"/>
          <w:jc w:val="center"/>
        </w:trPr>
        <w:tc>
          <w:tcPr>
            <w:tcW w:w="1737" w:type="dxa"/>
          </w:tcPr>
          <w:p w14:paraId="04AA5E5D" w14:textId="5D5E7D8B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ind w:left="0"/>
              <w:jc w:val="right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noProof/>
                <w:color w:val="000000" w:themeColor="text1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56D2DA9" wp14:editId="3E2153C1">
                      <wp:simplePos x="0" y="0"/>
                      <wp:positionH relativeFrom="column">
                        <wp:posOffset>-71752</wp:posOffset>
                      </wp:positionH>
                      <wp:positionV relativeFrom="paragraph">
                        <wp:posOffset>-6936</wp:posOffset>
                      </wp:positionV>
                      <wp:extent cx="1106599" cy="379839"/>
                      <wp:effectExtent l="0" t="0" r="17780" b="20320"/>
                      <wp:wrapNone/>
                      <wp:docPr id="68" name="Connecteur droit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6599" cy="3798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F0F8DA" id="Connecteur droit 68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.55pt" to="81.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" strokecolor="black [3040]"/>
                  </w:pict>
                </mc:Fallback>
              </mc:AlternateContent>
            </w: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نوعه</w:t>
            </w:r>
          </w:p>
          <w:p w14:paraId="16F2BA81" w14:textId="5053D581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القضيب</w:t>
            </w:r>
          </w:p>
        </w:tc>
        <w:tc>
          <w:tcPr>
            <w:tcW w:w="1737" w:type="dxa"/>
          </w:tcPr>
          <w:p w14:paraId="78E99A7C" w14:textId="779A8D48" w:rsidR="005878D4" w:rsidRDefault="005878D4" w:rsidP="005878D4">
            <w:pPr>
              <w:pStyle w:val="Paragraphedeliste"/>
              <w:tabs>
                <w:tab w:val="center" w:pos="4536"/>
              </w:tabs>
              <w:bidi/>
              <w:spacing w:before="60"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مغناطيس دائم</w:t>
            </w:r>
          </w:p>
          <w:p w14:paraId="34D88D05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60"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</w:tcPr>
          <w:p w14:paraId="72A6C9F6" w14:textId="6691C7A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قضيب نحاسي</w:t>
            </w:r>
          </w:p>
        </w:tc>
        <w:tc>
          <w:tcPr>
            <w:tcW w:w="1737" w:type="dxa"/>
          </w:tcPr>
          <w:p w14:paraId="039ED7B5" w14:textId="65F2E5DF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قضيب فولاذي</w:t>
            </w:r>
          </w:p>
        </w:tc>
      </w:tr>
      <w:tr w:rsidR="005878D4" w14:paraId="0CEC1854" w14:textId="77777777" w:rsidTr="005878D4">
        <w:trPr>
          <w:trHeight w:val="393"/>
          <w:jc w:val="center"/>
        </w:trPr>
        <w:tc>
          <w:tcPr>
            <w:tcW w:w="1737" w:type="dxa"/>
          </w:tcPr>
          <w:p w14:paraId="69EC011A" w14:textId="6FFC3175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lang w:bidi="ar-DZ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 w:themeColor="text1"/>
                <w:lang w:bidi="ar-DZ"/>
              </w:rPr>
              <w:t>AB</w:t>
            </w:r>
          </w:p>
        </w:tc>
        <w:tc>
          <w:tcPr>
            <w:tcW w:w="1737" w:type="dxa"/>
            <w:shd w:val="clear" w:color="auto" w:fill="FFFFFF" w:themeFill="background1"/>
          </w:tcPr>
          <w:p w14:paraId="1DF31EFC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</w:tcPr>
          <w:p w14:paraId="12F8698A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</w:tcPr>
          <w:p w14:paraId="5EF58B41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</w:tr>
      <w:tr w:rsidR="005878D4" w14:paraId="7D3E770E" w14:textId="77777777" w:rsidTr="005878D4">
        <w:trPr>
          <w:trHeight w:val="406"/>
          <w:jc w:val="center"/>
        </w:trPr>
        <w:tc>
          <w:tcPr>
            <w:tcW w:w="1737" w:type="dxa"/>
          </w:tcPr>
          <w:p w14:paraId="586E0E94" w14:textId="0981054B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 w:themeColor="text1"/>
                <w:lang w:bidi="ar-DZ"/>
              </w:rPr>
              <w:t>CD</w:t>
            </w:r>
          </w:p>
        </w:tc>
        <w:tc>
          <w:tcPr>
            <w:tcW w:w="1737" w:type="dxa"/>
          </w:tcPr>
          <w:p w14:paraId="11322939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  <w:shd w:val="clear" w:color="auto" w:fill="FFFFFF" w:themeFill="background1"/>
          </w:tcPr>
          <w:p w14:paraId="4C6420EF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</w:tcPr>
          <w:p w14:paraId="385057A0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</w:tr>
      <w:tr w:rsidR="005878D4" w14:paraId="5E44EE0C" w14:textId="77777777" w:rsidTr="005878D4">
        <w:trPr>
          <w:trHeight w:val="378"/>
          <w:jc w:val="center"/>
        </w:trPr>
        <w:tc>
          <w:tcPr>
            <w:tcW w:w="1737" w:type="dxa"/>
          </w:tcPr>
          <w:p w14:paraId="606A3D6F" w14:textId="0D8A1800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ind w:left="0"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/>
                <w:b/>
                <w:bCs/>
                <w:color w:val="000000" w:themeColor="text1"/>
                <w:lang w:bidi="ar-DZ"/>
              </w:rPr>
              <w:t>EF</w:t>
            </w:r>
          </w:p>
        </w:tc>
        <w:tc>
          <w:tcPr>
            <w:tcW w:w="1737" w:type="dxa"/>
          </w:tcPr>
          <w:p w14:paraId="66C3B426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</w:tcPr>
          <w:p w14:paraId="7CE2F410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  <w:tc>
          <w:tcPr>
            <w:tcW w:w="1737" w:type="dxa"/>
            <w:shd w:val="clear" w:color="auto" w:fill="FFFFFF" w:themeFill="background1"/>
          </w:tcPr>
          <w:p w14:paraId="29B9F6FC" w14:textId="77777777" w:rsidR="005878D4" w:rsidRDefault="005878D4" w:rsidP="007A7DB9">
            <w:pPr>
              <w:pStyle w:val="Paragraphedeliste"/>
              <w:tabs>
                <w:tab w:val="center" w:pos="4536"/>
              </w:tabs>
              <w:bidi/>
              <w:spacing w:before="120"/>
              <w:ind w:left="0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</w:p>
        </w:tc>
      </w:tr>
    </w:tbl>
    <w:p w14:paraId="4D167D24" w14:textId="6773531D" w:rsidR="00CB1A79" w:rsidRDefault="005878D4" w:rsidP="004036B6">
      <w:pPr>
        <w:pStyle w:val="Paragraphedeliste"/>
        <w:numPr>
          <w:ilvl w:val="0"/>
          <w:numId w:val="6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مثل الطيف المغناطيسي للقضيب الذي يمثل مغناطيس محددا عليه القطب الشمالي والجنوبي عند كل طرف وجهة خطوط الحقل المغناطيسي</w:t>
      </w:r>
    </w:p>
    <w:p w14:paraId="4E486B48" w14:textId="4B488AA3" w:rsidR="001939AB" w:rsidRDefault="001939AB" w:rsidP="001939AB">
      <w:pPr>
        <w:pStyle w:val="Paragraphedeliste"/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8FB751E" w14:textId="77777777" w:rsidR="001939AB" w:rsidRDefault="001939AB" w:rsidP="001939AB">
      <w:pPr>
        <w:pStyle w:val="Paragraphedeliste"/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4B624B10" w14:textId="0CC768D4" w:rsidR="00C03660" w:rsidRPr="001939AB" w:rsidRDefault="001939AB" w:rsidP="004036B6">
      <w:pPr>
        <w:pStyle w:val="Paragraphedeliste"/>
        <w:numPr>
          <w:ilvl w:val="0"/>
          <w:numId w:val="7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الوثيقة أدناه تمثل الطيف المغناطيسي لقضيبين متقاربين من بعضهما</w:t>
      </w:r>
    </w:p>
    <w:p w14:paraId="6C46E989" w14:textId="00EA77DE" w:rsidR="00C03660" w:rsidRDefault="00B0635A" w:rsidP="00C03660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9A89D7" wp14:editId="1B12FC51">
                <wp:simplePos x="0" y="0"/>
                <wp:positionH relativeFrom="column">
                  <wp:posOffset>928755</wp:posOffset>
                </wp:positionH>
                <wp:positionV relativeFrom="paragraph">
                  <wp:posOffset>83800</wp:posOffset>
                </wp:positionV>
                <wp:extent cx="2341245" cy="1663200"/>
                <wp:effectExtent l="0" t="0" r="20955" b="13335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166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F8549" w14:textId="28E809ED" w:rsidR="00A0147D" w:rsidRDefault="00A014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D193CD" wp14:editId="4EFCBE1B">
                                  <wp:extent cx="2205762" cy="1562400"/>
                                  <wp:effectExtent l="0" t="0" r="4445" b="0"/>
                                  <wp:docPr id="67" name="Image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0469" cy="15869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A89D7" id="Zone de texte 69" o:spid="_x0000_s1062" type="#_x0000_t202" style="position:absolute;left:0;text-align:left;margin-left:73.15pt;margin-top:6.6pt;width:184.35pt;height:130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" fillcolor="white [3201]" strokeweight=".5pt">
                <v:textbox>
                  <w:txbxContent>
                    <w:p w14:paraId="118F8549" w14:textId="28E809ED" w:rsidR="00A0147D" w:rsidRDefault="00A0147D">
                      <w:r>
                        <w:rPr>
                          <w:noProof/>
                        </w:rPr>
                        <w:drawing>
                          <wp:inline distT="0" distB="0" distL="0" distR="0" wp14:anchorId="68D193CD" wp14:editId="4EFCBE1B">
                            <wp:extent cx="2205762" cy="1562400"/>
                            <wp:effectExtent l="0" t="0" r="4445" b="0"/>
                            <wp:docPr id="67" name="Image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0469" cy="15869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95CE75" wp14:editId="2D55F2FE">
                <wp:simplePos x="0" y="0"/>
                <wp:positionH relativeFrom="column">
                  <wp:posOffset>3578355</wp:posOffset>
                </wp:positionH>
                <wp:positionV relativeFrom="paragraph">
                  <wp:posOffset>83800</wp:posOffset>
                </wp:positionV>
                <wp:extent cx="2290445" cy="1634400"/>
                <wp:effectExtent l="0" t="0" r="14605" b="23495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445" cy="163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468B9" w14:textId="727196C9" w:rsidR="00A0147D" w:rsidRDefault="00A0147D" w:rsidP="00A014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B28852" wp14:editId="37303EF6">
                                  <wp:extent cx="2152650" cy="1526400"/>
                                  <wp:effectExtent l="0" t="0" r="0" b="0"/>
                                  <wp:docPr id="66" name="Imag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124" cy="1535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CE75" id="Zone de texte 70" o:spid="_x0000_s1063" type="#_x0000_t202" style="position:absolute;left:0;text-align:left;margin-left:281.75pt;margin-top:6.6pt;width:180.35pt;height:128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" fillcolor="white [3201]" strokeweight=".5pt">
                <v:textbox>
                  <w:txbxContent>
                    <w:p w14:paraId="735468B9" w14:textId="727196C9" w:rsidR="00A0147D" w:rsidRDefault="00A0147D" w:rsidP="00A0147D">
                      <w:r>
                        <w:rPr>
                          <w:noProof/>
                        </w:rPr>
                        <w:drawing>
                          <wp:inline distT="0" distB="0" distL="0" distR="0" wp14:anchorId="0AB28852" wp14:editId="37303EF6">
                            <wp:extent cx="2152650" cy="1526400"/>
                            <wp:effectExtent l="0" t="0" r="0" b="0"/>
                            <wp:docPr id="66" name="Imag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124" cy="1535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566BA1" w14:textId="2D78B188" w:rsidR="001939AB" w:rsidRDefault="001939AB" w:rsidP="001939AB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14ED5826" w14:textId="24A212EE" w:rsidR="001939AB" w:rsidRDefault="001939AB" w:rsidP="001939AB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AEE5225" w14:textId="5ED00C23" w:rsidR="001939AB" w:rsidRDefault="001939AB" w:rsidP="001939AB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10176BB1" w14:textId="4884770D" w:rsidR="00B0635A" w:rsidRDefault="00B0635A" w:rsidP="00B0635A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0CEBF457" w14:textId="50296C59" w:rsidR="00B0635A" w:rsidRDefault="00B0635A" w:rsidP="00B0635A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2E9BB10" wp14:editId="7134D76D">
                <wp:simplePos x="0" y="0"/>
                <wp:positionH relativeFrom="column">
                  <wp:posOffset>4438015</wp:posOffset>
                </wp:positionH>
                <wp:positionV relativeFrom="paragraph">
                  <wp:posOffset>270510</wp:posOffset>
                </wp:positionV>
                <wp:extent cx="704850" cy="273685"/>
                <wp:effectExtent l="0" t="0" r="19050" b="12065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9E64A" w14:textId="2FD3F53C" w:rsidR="00A0147D" w:rsidRPr="00A0147D" w:rsidRDefault="00A0147D">
                            <w:pPr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</w:pPr>
                            <w:r w:rsidRPr="00A0147D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الحالة (أ)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9BB10" id="Zone de texte 72" o:spid="_x0000_s1064" type="#_x0000_t202" style="position:absolute;left:0;text-align:left;margin-left:349.45pt;margin-top:21.3pt;width:55.5pt;height:21.5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" fillcolor="white [3201]" strokeweight=".5pt">
                <v:textbox>
                  <w:txbxContent>
                    <w:p w14:paraId="08F9E64A" w14:textId="2FD3F53C" w:rsidR="00A0147D" w:rsidRPr="00A0147D" w:rsidRDefault="00A0147D">
                      <w:pPr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</w:pPr>
                      <w:r w:rsidRPr="00A0147D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الحالة (أ)</w:t>
                      </w:r>
                    </w:p>
                  </w:txbxContent>
                </v:textbox>
              </v:shape>
            </w:pict>
          </mc:Fallback>
        </mc:AlternateContent>
      </w:r>
    </w:p>
    <w:p w14:paraId="27DE8B53" w14:textId="602E7469" w:rsidR="00B0635A" w:rsidRDefault="00B0635A" w:rsidP="00B0635A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7E99945" wp14:editId="1EA62ED7">
                <wp:simplePos x="0" y="0"/>
                <wp:positionH relativeFrom="column">
                  <wp:posOffset>1737360</wp:posOffset>
                </wp:positionH>
                <wp:positionV relativeFrom="paragraph">
                  <wp:posOffset>8255</wp:posOffset>
                </wp:positionV>
                <wp:extent cx="786130" cy="273685"/>
                <wp:effectExtent l="0" t="0" r="13970" b="12065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130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9AA12" w14:textId="39F0723E" w:rsidR="00A0147D" w:rsidRPr="00A0147D" w:rsidRDefault="00A0147D" w:rsidP="00A0147D">
                            <w:pPr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</w:pPr>
                            <w:r w:rsidRPr="00A0147D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الحالة (</w:t>
                            </w:r>
                            <w:r>
                              <w:rPr>
                                <w:rFonts w:ascii="Segoe UI Semibold" w:hAnsi="Segoe UI Semibold" w:cs="Segoe UI Semibold" w:hint="cs"/>
                                <w:rtl/>
                                <w:lang w:bidi="ar-DZ"/>
                              </w:rPr>
                              <w:t>ب</w:t>
                            </w:r>
                            <w:r w:rsidRPr="00A0147D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9945" id="Zone de texte 73" o:spid="_x0000_s1065" type="#_x0000_t202" style="position:absolute;left:0;text-align:left;margin-left:136.8pt;margin-top:.65pt;width:61.9pt;height:21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" fillcolor="white [3201]" strokeweight=".5pt">
                <v:textbox>
                  <w:txbxContent>
                    <w:p w14:paraId="5B39AA12" w14:textId="39F0723E" w:rsidR="00A0147D" w:rsidRPr="00A0147D" w:rsidRDefault="00A0147D" w:rsidP="00A0147D">
                      <w:pPr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</w:pPr>
                      <w:r w:rsidRPr="00A0147D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الحالة (</w:t>
                      </w:r>
                      <w:r>
                        <w:rPr>
                          <w:rFonts w:ascii="Segoe UI Semibold" w:hAnsi="Segoe UI Semibold" w:cs="Segoe UI Semibold" w:hint="cs"/>
                          <w:rtl/>
                          <w:lang w:bidi="ar-DZ"/>
                        </w:rPr>
                        <w:t>ب</w:t>
                      </w:r>
                      <w:r w:rsidRPr="00A0147D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E73C4EA" w14:textId="77777777" w:rsidR="00B0635A" w:rsidRDefault="00B0635A" w:rsidP="00B0635A">
      <w:pPr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4139326" w14:textId="2F7C7843" w:rsidR="00A0147D" w:rsidRDefault="00A0147D" w:rsidP="004036B6">
      <w:pPr>
        <w:pStyle w:val="Paragraphedeliste"/>
        <w:numPr>
          <w:ilvl w:val="0"/>
          <w:numId w:val="8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حدد الحالة التي يكون فيها القطبين المتقابلين متماثلين والحالة التي يكون فيه</w:t>
      </w:r>
      <w:r w:rsidR="004036B6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القطبين المتقابلين مختلفين</w:t>
      </w:r>
    </w:p>
    <w:p w14:paraId="1530C233" w14:textId="77777777" w:rsidR="00E25B9D" w:rsidRPr="00A0147D" w:rsidRDefault="00E25B9D" w:rsidP="00E25B9D">
      <w:pPr>
        <w:pStyle w:val="Paragraphedeliste"/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985"/>
      </w:tblGrid>
      <w:tr w:rsidR="00E25B9D" w14:paraId="77EF99D1" w14:textId="77777777" w:rsidTr="00E25B9D">
        <w:trPr>
          <w:trHeight w:val="294"/>
          <w:jc w:val="center"/>
        </w:trPr>
        <w:tc>
          <w:tcPr>
            <w:tcW w:w="3985" w:type="dxa"/>
          </w:tcPr>
          <w:p w14:paraId="0559B377" w14:textId="10E62003" w:rsidR="00E25B9D" w:rsidRDefault="00E25B9D" w:rsidP="00E25B9D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الحالة (أ)</w:t>
            </w:r>
          </w:p>
        </w:tc>
        <w:tc>
          <w:tcPr>
            <w:tcW w:w="3985" w:type="dxa"/>
          </w:tcPr>
          <w:p w14:paraId="5D4695D9" w14:textId="51951401" w:rsidR="00E25B9D" w:rsidRDefault="00E25B9D" w:rsidP="00E25B9D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الحالة (ب)</w:t>
            </w:r>
          </w:p>
        </w:tc>
      </w:tr>
      <w:tr w:rsidR="00E25B9D" w14:paraId="13695099" w14:textId="77777777" w:rsidTr="00E25B9D">
        <w:trPr>
          <w:trHeight w:val="385"/>
          <w:jc w:val="center"/>
        </w:trPr>
        <w:tc>
          <w:tcPr>
            <w:tcW w:w="3985" w:type="dxa"/>
          </w:tcPr>
          <w:p w14:paraId="3DECEE06" w14:textId="42E17471" w:rsidR="00E25B9D" w:rsidRDefault="00E25B9D" w:rsidP="00E25B9D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القطبين المتقابلين ......................</w:t>
            </w:r>
          </w:p>
        </w:tc>
        <w:tc>
          <w:tcPr>
            <w:tcW w:w="3985" w:type="dxa"/>
          </w:tcPr>
          <w:p w14:paraId="457422D6" w14:textId="0497C521" w:rsidR="00E25B9D" w:rsidRDefault="00E25B9D" w:rsidP="00E25B9D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color w:val="000000" w:themeColor="text1"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color w:val="000000" w:themeColor="text1"/>
                <w:rtl/>
                <w:lang w:bidi="ar-DZ"/>
              </w:rPr>
              <w:t>القطبين المتقابلين ......................</w:t>
            </w:r>
          </w:p>
        </w:tc>
      </w:tr>
    </w:tbl>
    <w:p w14:paraId="0818FE92" w14:textId="0A96DC02" w:rsidR="00757677" w:rsidRDefault="00757677" w:rsidP="00757677">
      <w:pPr>
        <w:bidi/>
        <w:spacing w:after="0"/>
        <w:jc w:val="center"/>
        <w:rPr>
          <w:rFonts w:ascii="Segoe UI Semibold" w:hAnsi="Segoe UI Semibold" w:cs="Segoe UI Semibold"/>
          <w:b/>
          <w:bCs/>
          <w:lang w:bidi="ar-DZ"/>
        </w:rPr>
      </w:pPr>
    </w:p>
    <w:p w14:paraId="5931AE0E" w14:textId="77777777" w:rsidR="00257618" w:rsidRDefault="00257618" w:rsidP="00257618">
      <w:pPr>
        <w:bidi/>
        <w:spacing w:after="120"/>
        <w:rPr>
          <w:rFonts w:ascii="Segoe UI Semibold" w:hAnsi="Segoe UI Semibold" w:cs="Segoe UI Semibold"/>
          <w:b/>
          <w:bCs/>
          <w:color w:val="FFFFFF" w:themeColor="background1"/>
          <w:highlight w:val="black"/>
          <w:rtl/>
          <w:lang w:bidi="ar-DZ"/>
        </w:rPr>
      </w:pPr>
    </w:p>
    <w:p w14:paraId="161A4BD9" w14:textId="0AF5C01F" w:rsidR="00531E58" w:rsidRDefault="00C85DD1" w:rsidP="001A41B0">
      <w:pPr>
        <w:bidi/>
        <w:spacing w:after="120"/>
        <w:rPr>
          <w:rFonts w:ascii="Segoe UI Semibold" w:hAnsi="Segoe UI Semibold" w:cs="Segoe UI Semibold"/>
          <w:color w:val="000000" w:themeColor="text1"/>
          <w:highlight w:val="black"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 xml:space="preserve">الوضعية </w:t>
      </w:r>
      <w:proofErr w:type="spellStart"/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الادماجية</w:t>
      </w:r>
      <w:proofErr w:type="spellEnd"/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:</w:t>
      </w:r>
      <w:r w:rsidR="00531E58">
        <w:rPr>
          <w:rFonts w:ascii="Segoe UI Semibold" w:hAnsi="Segoe UI Semibold" w:cs="Segoe UI Semibold" w:hint="cs"/>
          <w:highlight w:val="black"/>
          <w:rtl/>
          <w:lang w:bidi="ar-DZ"/>
        </w:rPr>
        <w:t xml:space="preserve"> </w:t>
      </w:r>
    </w:p>
    <w:p w14:paraId="4A6EAD72" w14:textId="1247B331" w:rsidR="00BB5E3C" w:rsidRPr="00E25B9D" w:rsidRDefault="00E25B9D" w:rsidP="004036B6">
      <w:pPr>
        <w:pStyle w:val="Paragraphedeliste"/>
        <w:numPr>
          <w:ilvl w:val="0"/>
          <w:numId w:val="9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في حصة الأعمال المخبرية أنجز الأستاذ تجربة مع فوج من التلاميذ كما هي موضحة في الوثيقة أدناه</w:t>
      </w:r>
      <w:r w:rsidR="00754534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:</w:t>
      </w:r>
    </w:p>
    <w:p w14:paraId="20E3EDB8" w14:textId="632360D1" w:rsidR="00BB5E3C" w:rsidRDefault="00BB5E3C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5F461BDF" w14:textId="13C178C6" w:rsidR="00BB5E3C" w:rsidRDefault="00B71C72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0042F982" wp14:editId="1EED5361">
                <wp:simplePos x="0" y="0"/>
                <wp:positionH relativeFrom="column">
                  <wp:posOffset>2522640</wp:posOffset>
                </wp:positionH>
                <wp:positionV relativeFrom="paragraph">
                  <wp:posOffset>5673</wp:posOffset>
                </wp:positionV>
                <wp:extent cx="2227268" cy="1369875"/>
                <wp:effectExtent l="19050" t="0" r="20955" b="20955"/>
                <wp:wrapNone/>
                <wp:docPr id="98" name="Groupe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7268" cy="1369875"/>
                          <a:chOff x="0" y="0"/>
                          <a:chExt cx="2227268" cy="1369875"/>
                        </a:xfrm>
                      </wpg:grpSpPr>
                      <wpg:grpSp>
                        <wpg:cNvPr id="96" name="Groupe 96"/>
                        <wpg:cNvGrpSpPr/>
                        <wpg:grpSpPr>
                          <a:xfrm>
                            <a:off x="0" y="0"/>
                            <a:ext cx="2227268" cy="1369875"/>
                            <a:chOff x="0" y="0"/>
                            <a:chExt cx="2227268" cy="1369875"/>
                          </a:xfrm>
                        </wpg:grpSpPr>
                        <wps:wsp>
                          <wps:cNvPr id="89" name="Connecteur droit 89"/>
                          <wps:cNvCnPr/>
                          <wps:spPr>
                            <a:xfrm flipH="1" flipV="1">
                              <a:off x="6901" y="260590"/>
                              <a:ext cx="840141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5" name="Groupe 95"/>
                          <wpg:cNvGrpSpPr/>
                          <wpg:grpSpPr>
                            <a:xfrm>
                              <a:off x="0" y="0"/>
                              <a:ext cx="2227268" cy="1369875"/>
                              <a:chOff x="0" y="0"/>
                              <a:chExt cx="2227268" cy="1369875"/>
                            </a:xfrm>
                          </wpg:grpSpPr>
                          <wps:wsp>
                            <wps:cNvPr id="74" name="Connecteur droit 74"/>
                            <wps:cNvCnPr/>
                            <wps:spPr>
                              <a:xfrm>
                                <a:off x="151824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Connecteur droit 75"/>
                            <wps:cNvCnPr/>
                            <wps:spPr>
                              <a:xfrm>
                                <a:off x="1670074" y="134573"/>
                                <a:ext cx="0" cy="2880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Connecteur droit 76"/>
                            <wps:cNvCnPr/>
                            <wps:spPr>
                              <a:xfrm flipH="1">
                                <a:off x="1011016" y="260590"/>
                                <a:ext cx="518354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Ellipse 77"/>
                            <wps:cNvSpPr/>
                            <wps:spPr>
                              <a:xfrm>
                                <a:off x="995416" y="231188"/>
                                <a:ext cx="45719" cy="4659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Ellipse 78"/>
                            <wps:cNvSpPr/>
                            <wps:spPr>
                              <a:xfrm>
                                <a:off x="826339" y="234639"/>
                                <a:ext cx="45719" cy="4659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1" name="Groupe 81"/>
                            <wpg:cNvGrpSpPr/>
                            <wpg:grpSpPr>
                              <a:xfrm rot="4044011">
                                <a:off x="872921" y="843664"/>
                                <a:ext cx="250842" cy="512169"/>
                                <a:chOff x="-4591" y="597"/>
                                <a:chExt cx="250842" cy="512169"/>
                              </a:xfrm>
                            </wpg:grpSpPr>
                            <wps:wsp>
                              <wps:cNvPr id="79" name="Triangle isocèle 79"/>
                              <wps:cNvSpPr/>
                              <wps:spPr>
                                <a:xfrm rot="1474209">
                                  <a:off x="112075" y="597"/>
                                  <a:ext cx="134176" cy="261620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Triangle isocèle 80"/>
                              <wps:cNvSpPr/>
                              <wps:spPr>
                                <a:xfrm rot="12274209">
                                  <a:off x="-4591" y="250951"/>
                                  <a:ext cx="136914" cy="26181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2" name="Connecteur droit 82"/>
                            <wps:cNvCnPr/>
                            <wps:spPr>
                              <a:xfrm flipH="1">
                                <a:off x="296749" y="905846"/>
                                <a:ext cx="1404000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Connecteur droit 83"/>
                            <wps:cNvCnPr/>
                            <wps:spPr>
                              <a:xfrm>
                                <a:off x="1694228" y="897148"/>
                                <a:ext cx="0" cy="46799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" name="Connecteur droit 84"/>
                            <wps:cNvCnPr/>
                            <wps:spPr>
                              <a:xfrm>
                                <a:off x="303650" y="897148"/>
                                <a:ext cx="0" cy="4680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Connecteur droit 85"/>
                            <wps:cNvCnPr/>
                            <wps:spPr>
                              <a:xfrm flipH="1">
                                <a:off x="1687327" y="1350969"/>
                                <a:ext cx="518354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Connecteur droit 86"/>
                            <wps:cNvCnPr/>
                            <wps:spPr>
                              <a:xfrm flipH="1">
                                <a:off x="0" y="1350969"/>
                                <a:ext cx="302572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" name="Connecteur droit 88"/>
                            <wps:cNvCnPr/>
                            <wps:spPr>
                              <a:xfrm flipH="1">
                                <a:off x="13802" y="253689"/>
                                <a:ext cx="6901" cy="1098167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Connecteur droit 91"/>
                            <wps:cNvCnPr/>
                            <wps:spPr>
                              <a:xfrm flipH="1">
                                <a:off x="2208362" y="267491"/>
                                <a:ext cx="6901" cy="1098167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" name="Connecteur droit 92"/>
                            <wps:cNvCnPr/>
                            <wps:spPr>
                              <a:xfrm flipH="1" flipV="1">
                                <a:off x="1670074" y="253689"/>
                                <a:ext cx="557194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" name="Connecteur droit 93"/>
                            <wps:cNvCnPr/>
                            <wps:spPr>
                              <a:xfrm>
                                <a:off x="990312" y="116629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" name="Ellipse 94"/>
                            <wps:cNvSpPr/>
                            <wps:spPr>
                              <a:xfrm>
                                <a:off x="864295" y="1321567"/>
                                <a:ext cx="258793" cy="4830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97" name="Connecteur droit 97"/>
                        <wps:cNvCnPr/>
                        <wps:spPr>
                          <a:xfrm flipV="1">
                            <a:off x="817784" y="122567"/>
                            <a:ext cx="193232" cy="10693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26CF6" id="Groupe 98" o:spid="_x0000_s1026" style="position:absolute;margin-left:198.65pt;margin-top:.45pt;width:175.4pt;height:107.85pt;z-index:251789312" coordsize="22272,13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">
                <v:group id="Groupe 96" o:spid="_x0000_s1027" style="position:absolute;width:22272;height:13698" coordsize="22272,13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Connecteur droit 89" o:spid="_x0000_s1028" style="position:absolute;flip:x y;visibility:visible;mso-wrap-style:square" from="69,2605" to="8470,2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" strokecolor="black [3040]" strokeweight="2.25pt"/>
                  <v:group id="Groupe 95" o:spid="_x0000_s1029" style="position:absolute;width:22272;height:13698" coordsize="22272,13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line id="Connecteur droit 74" o:spid="_x0000_s1030" style="position:absolute;visibility:visible;mso-wrap-style:square" from="15182,0" to="1518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" strokecolor="black [3040]" strokeweight="2.25pt"/>
                    <v:line id="Connecteur droit 75" o:spid="_x0000_s1031" style="position:absolute;visibility:visible;mso-wrap-style:square" from="16700,1345" to="16700,4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" strokecolor="black [3040]" strokeweight="2.25pt"/>
                    <v:line id="Connecteur droit 76" o:spid="_x0000_s1032" style="position:absolute;flip:x;visibility:visible;mso-wrap-style:square" from="10110,2605" to="15293,2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" strokecolor="black [3040]" strokeweight="2.25pt"/>
                    <v:oval id="Ellipse 77" o:spid="_x0000_s1033" style="position:absolute;left:9954;top:2311;width:457;height: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" fillcolor="black [3200]" strokecolor="black [1600]" strokeweight="2pt"/>
                    <v:oval id="Ellipse 78" o:spid="_x0000_s1034" style="position:absolute;left:8263;top:2346;width:457;height: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" fillcolor="black [3200]" strokecolor="black [1600]" strokeweight="2pt"/>
                    <v:group id="Groupe 81" o:spid="_x0000_s1035" style="position:absolute;left:8729;top:8436;width:2508;height:5122;rotation:4417138fd" coordorigin="-4591,597" coordsize="250842,51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">
                      <v:shape id="Triangle isocèle 79" o:spid="_x0000_s1036" type="#_x0000_t5" style="position:absolute;left:112075;top:597;width:134176;height:261620;rotation:1610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" fillcolor="black [3200]" strokecolor="black [1600]" strokeweight="2pt"/>
                      <v:shape id="Triangle isocèle 80" o:spid="_x0000_s1037" type="#_x0000_t5" style="position:absolute;left:-4591;top:250951;width:136914;height:261815;rotation:-1018625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" fillcolor="white [3212]" strokecolor="black [1600]" strokeweight="2pt"/>
                    </v:group>
                    <v:line id="Connecteur droit 82" o:spid="_x0000_s1038" style="position:absolute;flip:x;visibility:visible;mso-wrap-style:square" from="2967,9058" to="17007,9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" strokecolor="black [3040]" strokeweight="2.25pt"/>
                    <v:line id="Connecteur droit 83" o:spid="_x0000_s1039" style="position:absolute;visibility:visible;mso-wrap-style:square" from="16942,8971" to="16942,13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" strokecolor="black [3040]" strokeweight="2.25pt"/>
                    <v:line id="Connecteur droit 84" o:spid="_x0000_s1040" style="position:absolute;visibility:visible;mso-wrap-style:square" from="3036,8971" to="3036,13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" strokecolor="black [3040]" strokeweight="2.25pt"/>
                    <v:line id="Connecteur droit 85" o:spid="_x0000_s1041" style="position:absolute;flip:x;visibility:visible;mso-wrap-style:square" from="16873,13509" to="22056,13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" strokecolor="black [3040]" strokeweight="2.25pt"/>
                    <v:line id="Connecteur droit 86" o:spid="_x0000_s1042" style="position:absolute;flip:x;visibility:visible;mso-wrap-style:square" from="0,13509" to="3025,13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" strokecolor="black [3040]" strokeweight="2.25pt"/>
                    <v:line id="Connecteur droit 88" o:spid="_x0000_s1043" style="position:absolute;flip:x;visibility:visible;mso-wrap-style:square" from="138,2536" to="207,13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" strokecolor="black [3040]" strokeweight="2.25pt"/>
                    <v:line id="Connecteur droit 91" o:spid="_x0000_s1044" style="position:absolute;flip:x;visibility:visible;mso-wrap-style:square" from="22083,2674" to="22152,13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" strokecolor="black [3040]" strokeweight="2.25pt"/>
                    <v:line id="Connecteur droit 92" o:spid="_x0000_s1045" style="position:absolute;flip:x y;visibility:visible;mso-wrap-style:square" from="16700,2536" to="22272,2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" strokecolor="black [3040]" strokeweight="2.25pt"/>
                    <v:line id="Connecteur droit 93" o:spid="_x0000_s1046" style="position:absolute;visibility:visible;mso-wrap-style:square" from="9903,11662" to="9903,13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" strokecolor="black [3040]" strokeweight="2.25pt"/>
                    <v:oval id="Ellipse 94" o:spid="_x0000_s1047" style="position:absolute;left:8642;top:13215;width:2588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" fillcolor="black [3200]" strokecolor="black [1600]" strokeweight="2pt"/>
                  </v:group>
                </v:group>
                <v:line id="Connecteur droit 97" o:spid="_x0000_s1048" style="position:absolute;flip:y;visibility:visible;mso-wrap-style:square" from="8177,1225" to="10110,2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" strokecolor="black [3213]" strokeweight="2.25pt"/>
              </v:group>
            </w:pict>
          </mc:Fallback>
        </mc:AlternateContent>
      </w:r>
    </w:p>
    <w:p w14:paraId="4411C155" w14:textId="64CEB7D4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BE90E3B" w14:textId="5FE9E42B" w:rsidR="00754534" w:rsidRDefault="00D50E45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AE31F63" wp14:editId="12D388C2">
                <wp:simplePos x="0" y="0"/>
                <wp:positionH relativeFrom="column">
                  <wp:posOffset>4623307</wp:posOffset>
                </wp:positionH>
                <wp:positionV relativeFrom="paragraph">
                  <wp:posOffset>212090</wp:posOffset>
                </wp:positionV>
                <wp:extent cx="230400" cy="223200"/>
                <wp:effectExtent l="0" t="0" r="17780" b="24765"/>
                <wp:wrapNone/>
                <wp:docPr id="1" name="Organigramme : Jonction de sommai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" cy="223200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AB44B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1" o:spid="_x0000_s1026" type="#_x0000_t123" style="position:absolute;margin-left:364.05pt;margin-top:16.7pt;width:18.15pt;height:17.55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" fillcolor="white [3212]" strokecolor="black [3213]" strokeweight="2pt"/>
            </w:pict>
          </mc:Fallback>
        </mc:AlternateContent>
      </w:r>
    </w:p>
    <w:p w14:paraId="46FAC9CE" w14:textId="2756AE51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52404984" w14:textId="5AD035F4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FABC705" w14:textId="11A483A3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6F5ABE0F" w14:textId="77777777" w:rsidR="00B71C72" w:rsidRDefault="00B71C72" w:rsidP="00B71C72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E853C75" w14:textId="511CB5BC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288D5C2" w14:textId="201EF164" w:rsidR="00754534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ما اسم هذه التجربة؟ وما هو الهدف منها؟</w:t>
      </w:r>
    </w:p>
    <w:p w14:paraId="4B1CC2D2" w14:textId="38974E25" w:rsidR="00754534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عند غلق القاطعة، ماذا يحدث للإبرة المغناطيسية؟</w:t>
      </w:r>
    </w:p>
    <w:p w14:paraId="0BDF258F" w14:textId="1F9DA4E1" w:rsidR="00754534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عند عكس أقطاب المولد وغلق القاطعة من جديد، ماذا تلاحظ؟</w:t>
      </w:r>
    </w:p>
    <w:p w14:paraId="7DCB117E" w14:textId="2BDF8716" w:rsidR="00754534" w:rsidRPr="00754534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عند فتح الدارة، ما هي الوضعية التي تستقر عليها البرة المغناطيسية؟ ماذا تستنتج؟</w:t>
      </w:r>
    </w:p>
    <w:p w14:paraId="12E26C43" w14:textId="135FF207" w:rsidR="00BB5E3C" w:rsidRDefault="00BB5E3C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62D4A60C" w14:textId="12F2FA58" w:rsidR="00BB5E3C" w:rsidRDefault="00BB5E3C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0E7ACF99" w14:textId="77777777" w:rsidR="00BB5E3C" w:rsidRDefault="00BB5E3C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1D6B88D" w14:textId="77777777" w:rsidR="00757677" w:rsidRDefault="00757677" w:rsidP="0075767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C695F62" w14:textId="60907754" w:rsidR="00D13C46" w:rsidRDefault="00754534" w:rsidP="00754534">
      <w:pPr>
        <w:bidi/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                                                                                                                                    </w:t>
      </w:r>
      <w:r w:rsidR="00D13C46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بالتوفيق</w:t>
      </w:r>
    </w:p>
    <w:p w14:paraId="74B9B386" w14:textId="749565AB" w:rsidR="00394472" w:rsidRDefault="00394472" w:rsidP="00394472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E2958B0" w14:textId="133C45B6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0A4B0EA5" w14:textId="7C7D73E7" w:rsidR="00754534" w:rsidRDefault="00754534" w:rsidP="0075453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DCB6AA9" w14:textId="1E271954" w:rsidR="00754534" w:rsidRDefault="00754534" w:rsidP="0068612A">
      <w:pPr>
        <w:tabs>
          <w:tab w:val="left" w:pos="6123"/>
        </w:tabs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3CCDF1F" w14:textId="62048316" w:rsidR="00757677" w:rsidRDefault="00F87744" w:rsidP="00757677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2/2</w:t>
      </w:r>
    </w:p>
    <w:sectPr w:rsidR="00757677" w:rsidSect="005D50F9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e_Salem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Hacen Algeria Hd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Alawi Khaïbar 3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4C1C"/>
    <w:multiLevelType w:val="hybridMultilevel"/>
    <w:tmpl w:val="DFB84DB8"/>
    <w:lvl w:ilvl="0" w:tplc="7DC800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65EA9"/>
    <w:multiLevelType w:val="hybridMultilevel"/>
    <w:tmpl w:val="95B489C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E4C44"/>
    <w:multiLevelType w:val="hybridMultilevel"/>
    <w:tmpl w:val="8FD8B73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8323C"/>
    <w:multiLevelType w:val="hybridMultilevel"/>
    <w:tmpl w:val="2AEE7526"/>
    <w:lvl w:ilvl="0" w:tplc="BE6A65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56DB5"/>
    <w:multiLevelType w:val="hybridMultilevel"/>
    <w:tmpl w:val="21528822"/>
    <w:lvl w:ilvl="0" w:tplc="AE02F5CE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D2DCC"/>
    <w:multiLevelType w:val="hybridMultilevel"/>
    <w:tmpl w:val="455400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380D7D"/>
    <w:multiLevelType w:val="hybridMultilevel"/>
    <w:tmpl w:val="861C7DD6"/>
    <w:lvl w:ilvl="0" w:tplc="7F2ACC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25239"/>
    <w:multiLevelType w:val="hybridMultilevel"/>
    <w:tmpl w:val="F214A08C"/>
    <w:lvl w:ilvl="0" w:tplc="47225F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4F0252"/>
    <w:multiLevelType w:val="hybridMultilevel"/>
    <w:tmpl w:val="415A96F2"/>
    <w:lvl w:ilvl="0" w:tplc="5F22EE34">
      <w:start w:val="1"/>
      <w:numFmt w:val="bullet"/>
      <w:lvlText w:val=""/>
      <w:lvlJc w:val="left"/>
      <w:pPr>
        <w:ind w:left="360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015174"/>
    <w:multiLevelType w:val="hybridMultilevel"/>
    <w:tmpl w:val="12C2DACE"/>
    <w:lvl w:ilvl="0" w:tplc="A2A874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14"/>
    <w:rsid w:val="00000EEE"/>
    <w:rsid w:val="00001BCD"/>
    <w:rsid w:val="00004BA5"/>
    <w:rsid w:val="000071B1"/>
    <w:rsid w:val="00010833"/>
    <w:rsid w:val="00015788"/>
    <w:rsid w:val="00016AD7"/>
    <w:rsid w:val="000179B1"/>
    <w:rsid w:val="00032387"/>
    <w:rsid w:val="000337D2"/>
    <w:rsid w:val="0003749E"/>
    <w:rsid w:val="00043199"/>
    <w:rsid w:val="00044936"/>
    <w:rsid w:val="000532EB"/>
    <w:rsid w:val="00055FBC"/>
    <w:rsid w:val="000564E4"/>
    <w:rsid w:val="00056AFA"/>
    <w:rsid w:val="0006175F"/>
    <w:rsid w:val="00063241"/>
    <w:rsid w:val="00063775"/>
    <w:rsid w:val="000713C9"/>
    <w:rsid w:val="0007764F"/>
    <w:rsid w:val="00092E62"/>
    <w:rsid w:val="00094248"/>
    <w:rsid w:val="000948B3"/>
    <w:rsid w:val="000956D2"/>
    <w:rsid w:val="000A3F2F"/>
    <w:rsid w:val="000A4C53"/>
    <w:rsid w:val="000B1003"/>
    <w:rsid w:val="000B2529"/>
    <w:rsid w:val="000C152F"/>
    <w:rsid w:val="000D56D9"/>
    <w:rsid w:val="000E221A"/>
    <w:rsid w:val="000E6085"/>
    <w:rsid w:val="000E79E6"/>
    <w:rsid w:val="000F1BB3"/>
    <w:rsid w:val="001023E5"/>
    <w:rsid w:val="00107AD1"/>
    <w:rsid w:val="00111FE4"/>
    <w:rsid w:val="00117F45"/>
    <w:rsid w:val="001224FD"/>
    <w:rsid w:val="0012764C"/>
    <w:rsid w:val="00136288"/>
    <w:rsid w:val="0014182E"/>
    <w:rsid w:val="00141EF1"/>
    <w:rsid w:val="00142DB8"/>
    <w:rsid w:val="00147CCC"/>
    <w:rsid w:val="001677E1"/>
    <w:rsid w:val="0017113A"/>
    <w:rsid w:val="00172926"/>
    <w:rsid w:val="00183526"/>
    <w:rsid w:val="00192839"/>
    <w:rsid w:val="001939AB"/>
    <w:rsid w:val="001A2B8B"/>
    <w:rsid w:val="001A3E7A"/>
    <w:rsid w:val="001A41B0"/>
    <w:rsid w:val="001B1AA5"/>
    <w:rsid w:val="001B5233"/>
    <w:rsid w:val="001B71DC"/>
    <w:rsid w:val="00201353"/>
    <w:rsid w:val="002017DC"/>
    <w:rsid w:val="0020731C"/>
    <w:rsid w:val="00215A06"/>
    <w:rsid w:val="00222B80"/>
    <w:rsid w:val="0023267A"/>
    <w:rsid w:val="002401CD"/>
    <w:rsid w:val="002408C9"/>
    <w:rsid w:val="002427C9"/>
    <w:rsid w:val="00252E41"/>
    <w:rsid w:val="00254772"/>
    <w:rsid w:val="002574F4"/>
    <w:rsid w:val="00257618"/>
    <w:rsid w:val="002617BD"/>
    <w:rsid w:val="00275208"/>
    <w:rsid w:val="00284DF1"/>
    <w:rsid w:val="00290F15"/>
    <w:rsid w:val="002927D6"/>
    <w:rsid w:val="00297DBB"/>
    <w:rsid w:val="002A612A"/>
    <w:rsid w:val="002D32DF"/>
    <w:rsid w:val="002E0158"/>
    <w:rsid w:val="002E77B0"/>
    <w:rsid w:val="002F2F42"/>
    <w:rsid w:val="002F4102"/>
    <w:rsid w:val="002F4E52"/>
    <w:rsid w:val="00303EA6"/>
    <w:rsid w:val="00311042"/>
    <w:rsid w:val="00314E27"/>
    <w:rsid w:val="00320142"/>
    <w:rsid w:val="003255F7"/>
    <w:rsid w:val="00326771"/>
    <w:rsid w:val="00330786"/>
    <w:rsid w:val="00331BD0"/>
    <w:rsid w:val="00332288"/>
    <w:rsid w:val="0034200C"/>
    <w:rsid w:val="0035536C"/>
    <w:rsid w:val="00370C03"/>
    <w:rsid w:val="00371042"/>
    <w:rsid w:val="003716AE"/>
    <w:rsid w:val="00382827"/>
    <w:rsid w:val="00384315"/>
    <w:rsid w:val="00384C75"/>
    <w:rsid w:val="003876C6"/>
    <w:rsid w:val="00394472"/>
    <w:rsid w:val="003A7265"/>
    <w:rsid w:val="003B5567"/>
    <w:rsid w:val="003B6620"/>
    <w:rsid w:val="003C0FC7"/>
    <w:rsid w:val="003C199F"/>
    <w:rsid w:val="003C2083"/>
    <w:rsid w:val="003C21A2"/>
    <w:rsid w:val="003C447D"/>
    <w:rsid w:val="003D4BF8"/>
    <w:rsid w:val="003D63A0"/>
    <w:rsid w:val="003E227D"/>
    <w:rsid w:val="003F11C4"/>
    <w:rsid w:val="003F19B4"/>
    <w:rsid w:val="003F3A4F"/>
    <w:rsid w:val="004036B6"/>
    <w:rsid w:val="004043AE"/>
    <w:rsid w:val="004065A1"/>
    <w:rsid w:val="00407D50"/>
    <w:rsid w:val="0041750E"/>
    <w:rsid w:val="004208D3"/>
    <w:rsid w:val="00420E08"/>
    <w:rsid w:val="0042459F"/>
    <w:rsid w:val="004424C4"/>
    <w:rsid w:val="00444ED8"/>
    <w:rsid w:val="00447FBA"/>
    <w:rsid w:val="00450516"/>
    <w:rsid w:val="00460C29"/>
    <w:rsid w:val="004939F0"/>
    <w:rsid w:val="004A50E3"/>
    <w:rsid w:val="004A628A"/>
    <w:rsid w:val="004B0812"/>
    <w:rsid w:val="004B51D6"/>
    <w:rsid w:val="004C1217"/>
    <w:rsid w:val="004D329A"/>
    <w:rsid w:val="004D583B"/>
    <w:rsid w:val="004E0EE7"/>
    <w:rsid w:val="005115C5"/>
    <w:rsid w:val="005126F0"/>
    <w:rsid w:val="00520A2E"/>
    <w:rsid w:val="00531E58"/>
    <w:rsid w:val="00534FB8"/>
    <w:rsid w:val="00536821"/>
    <w:rsid w:val="00540125"/>
    <w:rsid w:val="0054068A"/>
    <w:rsid w:val="0054203F"/>
    <w:rsid w:val="005436AD"/>
    <w:rsid w:val="0054632C"/>
    <w:rsid w:val="00551F46"/>
    <w:rsid w:val="00551F8B"/>
    <w:rsid w:val="00554B41"/>
    <w:rsid w:val="00555C26"/>
    <w:rsid w:val="00556B9C"/>
    <w:rsid w:val="00582A6C"/>
    <w:rsid w:val="00585B58"/>
    <w:rsid w:val="00586402"/>
    <w:rsid w:val="00586B45"/>
    <w:rsid w:val="005878D4"/>
    <w:rsid w:val="005942CF"/>
    <w:rsid w:val="00596474"/>
    <w:rsid w:val="005A6A32"/>
    <w:rsid w:val="005B2D69"/>
    <w:rsid w:val="005B2E9E"/>
    <w:rsid w:val="005B61B7"/>
    <w:rsid w:val="005C05D1"/>
    <w:rsid w:val="005C085E"/>
    <w:rsid w:val="005C24A1"/>
    <w:rsid w:val="005C65C6"/>
    <w:rsid w:val="005C6A55"/>
    <w:rsid w:val="005D50F9"/>
    <w:rsid w:val="005E696F"/>
    <w:rsid w:val="005F0B6B"/>
    <w:rsid w:val="005F0EAE"/>
    <w:rsid w:val="005F2171"/>
    <w:rsid w:val="00600B2E"/>
    <w:rsid w:val="006047A4"/>
    <w:rsid w:val="00611250"/>
    <w:rsid w:val="006179DF"/>
    <w:rsid w:val="00632E8C"/>
    <w:rsid w:val="006455EF"/>
    <w:rsid w:val="00645629"/>
    <w:rsid w:val="00655938"/>
    <w:rsid w:val="00655FD3"/>
    <w:rsid w:val="00667A03"/>
    <w:rsid w:val="00676369"/>
    <w:rsid w:val="0067654E"/>
    <w:rsid w:val="0068268F"/>
    <w:rsid w:val="00683F2B"/>
    <w:rsid w:val="0068612A"/>
    <w:rsid w:val="006A0BA7"/>
    <w:rsid w:val="006A6CB8"/>
    <w:rsid w:val="006D7732"/>
    <w:rsid w:val="006E0090"/>
    <w:rsid w:val="006F6CF4"/>
    <w:rsid w:val="0070559D"/>
    <w:rsid w:val="00712EEF"/>
    <w:rsid w:val="007168E5"/>
    <w:rsid w:val="00726858"/>
    <w:rsid w:val="00740058"/>
    <w:rsid w:val="00750A3D"/>
    <w:rsid w:val="00754373"/>
    <w:rsid w:val="00754534"/>
    <w:rsid w:val="00756232"/>
    <w:rsid w:val="00757677"/>
    <w:rsid w:val="007616C0"/>
    <w:rsid w:val="00763F56"/>
    <w:rsid w:val="00765C2C"/>
    <w:rsid w:val="00774949"/>
    <w:rsid w:val="0078101F"/>
    <w:rsid w:val="007B375C"/>
    <w:rsid w:val="007B4173"/>
    <w:rsid w:val="007C10B0"/>
    <w:rsid w:val="007C4A72"/>
    <w:rsid w:val="007C599E"/>
    <w:rsid w:val="007C5A34"/>
    <w:rsid w:val="007D4E42"/>
    <w:rsid w:val="007F74F7"/>
    <w:rsid w:val="00801122"/>
    <w:rsid w:val="00814C28"/>
    <w:rsid w:val="00816032"/>
    <w:rsid w:val="00820198"/>
    <w:rsid w:val="00823EAE"/>
    <w:rsid w:val="0083121C"/>
    <w:rsid w:val="00832AD8"/>
    <w:rsid w:val="00834D77"/>
    <w:rsid w:val="00846F4D"/>
    <w:rsid w:val="008571C8"/>
    <w:rsid w:val="00870DC0"/>
    <w:rsid w:val="0087202E"/>
    <w:rsid w:val="00872CAB"/>
    <w:rsid w:val="008755BD"/>
    <w:rsid w:val="00876056"/>
    <w:rsid w:val="008819E5"/>
    <w:rsid w:val="008851E7"/>
    <w:rsid w:val="00893D8E"/>
    <w:rsid w:val="008A7494"/>
    <w:rsid w:val="008B65B5"/>
    <w:rsid w:val="008B75B9"/>
    <w:rsid w:val="008C0C3D"/>
    <w:rsid w:val="008C1B4C"/>
    <w:rsid w:val="008E4714"/>
    <w:rsid w:val="008E4BF1"/>
    <w:rsid w:val="008F1B9F"/>
    <w:rsid w:val="00900312"/>
    <w:rsid w:val="0090290A"/>
    <w:rsid w:val="00926B9A"/>
    <w:rsid w:val="00927C36"/>
    <w:rsid w:val="009444BF"/>
    <w:rsid w:val="00946AEC"/>
    <w:rsid w:val="0095051B"/>
    <w:rsid w:val="00952619"/>
    <w:rsid w:val="009565F4"/>
    <w:rsid w:val="009775CF"/>
    <w:rsid w:val="00982FC5"/>
    <w:rsid w:val="009836F2"/>
    <w:rsid w:val="00996D58"/>
    <w:rsid w:val="00997989"/>
    <w:rsid w:val="00997E65"/>
    <w:rsid w:val="009A0003"/>
    <w:rsid w:val="009A7BE2"/>
    <w:rsid w:val="009B0F9F"/>
    <w:rsid w:val="009B3D9C"/>
    <w:rsid w:val="009B41FB"/>
    <w:rsid w:val="009B7600"/>
    <w:rsid w:val="009C1DC7"/>
    <w:rsid w:val="009C4769"/>
    <w:rsid w:val="009D4E75"/>
    <w:rsid w:val="009D6DB1"/>
    <w:rsid w:val="009E5231"/>
    <w:rsid w:val="009F2BEE"/>
    <w:rsid w:val="009F4D31"/>
    <w:rsid w:val="00A0147D"/>
    <w:rsid w:val="00A01D95"/>
    <w:rsid w:val="00A0203D"/>
    <w:rsid w:val="00A16EFA"/>
    <w:rsid w:val="00A223C8"/>
    <w:rsid w:val="00A539C6"/>
    <w:rsid w:val="00A57A7D"/>
    <w:rsid w:val="00A668A6"/>
    <w:rsid w:val="00A8049E"/>
    <w:rsid w:val="00A97A72"/>
    <w:rsid w:val="00AA3E34"/>
    <w:rsid w:val="00AA5361"/>
    <w:rsid w:val="00AA701A"/>
    <w:rsid w:val="00AD214A"/>
    <w:rsid w:val="00AD48B2"/>
    <w:rsid w:val="00AE0578"/>
    <w:rsid w:val="00B02AAA"/>
    <w:rsid w:val="00B0635A"/>
    <w:rsid w:val="00B149F5"/>
    <w:rsid w:val="00B15156"/>
    <w:rsid w:val="00B16627"/>
    <w:rsid w:val="00B16CD8"/>
    <w:rsid w:val="00B2290A"/>
    <w:rsid w:val="00B235D1"/>
    <w:rsid w:val="00B25D5B"/>
    <w:rsid w:val="00B268F2"/>
    <w:rsid w:val="00B553FC"/>
    <w:rsid w:val="00B57B69"/>
    <w:rsid w:val="00B619C6"/>
    <w:rsid w:val="00B63F6C"/>
    <w:rsid w:val="00B6677E"/>
    <w:rsid w:val="00B71C72"/>
    <w:rsid w:val="00B9668B"/>
    <w:rsid w:val="00BA425A"/>
    <w:rsid w:val="00BB5E3C"/>
    <w:rsid w:val="00BB6C47"/>
    <w:rsid w:val="00BC4450"/>
    <w:rsid w:val="00BD26DF"/>
    <w:rsid w:val="00BE7187"/>
    <w:rsid w:val="00BF28D4"/>
    <w:rsid w:val="00BF2DCB"/>
    <w:rsid w:val="00BF3C79"/>
    <w:rsid w:val="00C03660"/>
    <w:rsid w:val="00C1365A"/>
    <w:rsid w:val="00C21F39"/>
    <w:rsid w:val="00C234C9"/>
    <w:rsid w:val="00C33074"/>
    <w:rsid w:val="00C42448"/>
    <w:rsid w:val="00C5135A"/>
    <w:rsid w:val="00C52783"/>
    <w:rsid w:val="00C5322C"/>
    <w:rsid w:val="00C55AA9"/>
    <w:rsid w:val="00C71CDE"/>
    <w:rsid w:val="00C72A53"/>
    <w:rsid w:val="00C77ECE"/>
    <w:rsid w:val="00C8304A"/>
    <w:rsid w:val="00C85DD1"/>
    <w:rsid w:val="00C94BC6"/>
    <w:rsid w:val="00C96B95"/>
    <w:rsid w:val="00CA0087"/>
    <w:rsid w:val="00CA1A62"/>
    <w:rsid w:val="00CA4653"/>
    <w:rsid w:val="00CA6ABE"/>
    <w:rsid w:val="00CA6BD3"/>
    <w:rsid w:val="00CA7584"/>
    <w:rsid w:val="00CB1A79"/>
    <w:rsid w:val="00CB377F"/>
    <w:rsid w:val="00CB5A18"/>
    <w:rsid w:val="00CB7860"/>
    <w:rsid w:val="00CC18BD"/>
    <w:rsid w:val="00CD0D17"/>
    <w:rsid w:val="00CD3C72"/>
    <w:rsid w:val="00CD7DA3"/>
    <w:rsid w:val="00CE22FF"/>
    <w:rsid w:val="00CF17B3"/>
    <w:rsid w:val="00CF5D4A"/>
    <w:rsid w:val="00D012A1"/>
    <w:rsid w:val="00D01573"/>
    <w:rsid w:val="00D122DB"/>
    <w:rsid w:val="00D13C46"/>
    <w:rsid w:val="00D14161"/>
    <w:rsid w:val="00D26A6F"/>
    <w:rsid w:val="00D333FA"/>
    <w:rsid w:val="00D33599"/>
    <w:rsid w:val="00D36109"/>
    <w:rsid w:val="00D378A5"/>
    <w:rsid w:val="00D47BC4"/>
    <w:rsid w:val="00D50E45"/>
    <w:rsid w:val="00D56093"/>
    <w:rsid w:val="00D60FC8"/>
    <w:rsid w:val="00D6709F"/>
    <w:rsid w:val="00D7189B"/>
    <w:rsid w:val="00D73E3C"/>
    <w:rsid w:val="00D75880"/>
    <w:rsid w:val="00D763C2"/>
    <w:rsid w:val="00D86A31"/>
    <w:rsid w:val="00D86F84"/>
    <w:rsid w:val="00DA1F69"/>
    <w:rsid w:val="00DA247A"/>
    <w:rsid w:val="00DC0419"/>
    <w:rsid w:val="00DC4166"/>
    <w:rsid w:val="00DC516D"/>
    <w:rsid w:val="00DC6120"/>
    <w:rsid w:val="00DC73BA"/>
    <w:rsid w:val="00DE03B7"/>
    <w:rsid w:val="00DE2BD0"/>
    <w:rsid w:val="00DE5C31"/>
    <w:rsid w:val="00E02EE5"/>
    <w:rsid w:val="00E0522D"/>
    <w:rsid w:val="00E0562D"/>
    <w:rsid w:val="00E07AC6"/>
    <w:rsid w:val="00E16E59"/>
    <w:rsid w:val="00E25B9D"/>
    <w:rsid w:val="00E30E38"/>
    <w:rsid w:val="00E3398D"/>
    <w:rsid w:val="00E37A66"/>
    <w:rsid w:val="00E42F79"/>
    <w:rsid w:val="00E43807"/>
    <w:rsid w:val="00E45898"/>
    <w:rsid w:val="00E65ABD"/>
    <w:rsid w:val="00E66BAE"/>
    <w:rsid w:val="00E74A85"/>
    <w:rsid w:val="00E74AB9"/>
    <w:rsid w:val="00E760BA"/>
    <w:rsid w:val="00E77A06"/>
    <w:rsid w:val="00EA06BA"/>
    <w:rsid w:val="00EA0915"/>
    <w:rsid w:val="00EA47D4"/>
    <w:rsid w:val="00EB1ACB"/>
    <w:rsid w:val="00EB6B40"/>
    <w:rsid w:val="00ED520E"/>
    <w:rsid w:val="00EE4F31"/>
    <w:rsid w:val="00EE5699"/>
    <w:rsid w:val="00EE6B7D"/>
    <w:rsid w:val="00EF396B"/>
    <w:rsid w:val="00EF4162"/>
    <w:rsid w:val="00F06624"/>
    <w:rsid w:val="00F06849"/>
    <w:rsid w:val="00F11429"/>
    <w:rsid w:val="00F159EF"/>
    <w:rsid w:val="00F21A48"/>
    <w:rsid w:val="00F25678"/>
    <w:rsid w:val="00F26CBF"/>
    <w:rsid w:val="00F3677F"/>
    <w:rsid w:val="00F44BA2"/>
    <w:rsid w:val="00F54A6B"/>
    <w:rsid w:val="00F56D77"/>
    <w:rsid w:val="00F57E00"/>
    <w:rsid w:val="00F57F16"/>
    <w:rsid w:val="00F75A19"/>
    <w:rsid w:val="00F774EE"/>
    <w:rsid w:val="00F84638"/>
    <w:rsid w:val="00F87744"/>
    <w:rsid w:val="00F902D1"/>
    <w:rsid w:val="00FA34F0"/>
    <w:rsid w:val="00FA45A5"/>
    <w:rsid w:val="00FD121B"/>
    <w:rsid w:val="00FD2C5F"/>
    <w:rsid w:val="00FD494E"/>
    <w:rsid w:val="00FD7200"/>
    <w:rsid w:val="00FE04C5"/>
    <w:rsid w:val="00FE0B52"/>
    <w:rsid w:val="00FE5E19"/>
    <w:rsid w:val="00FE6E8F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AED62"/>
  <w15:docId w15:val="{D4722A46-350C-441C-8AAD-888076A3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26"/>
  </w:style>
  <w:style w:type="paragraph" w:styleId="Titre1">
    <w:name w:val="heading 1"/>
    <w:basedOn w:val="Normal"/>
    <w:next w:val="Normal"/>
    <w:link w:val="Titre1Car"/>
    <w:uiPriority w:val="9"/>
    <w:qFormat/>
    <w:rsid w:val="00E05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0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F5D4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12EEF"/>
    <w:rPr>
      <w:color w:val="808080"/>
    </w:rPr>
  </w:style>
  <w:style w:type="table" w:styleId="Grilledutableau">
    <w:name w:val="Table Grid"/>
    <w:basedOn w:val="TableauNormal"/>
    <w:uiPriority w:val="59"/>
    <w:rsid w:val="00071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E0562D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E056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05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E05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ci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A20C2-A5AB-4D66-A110-CF7C5CA8F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2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HOCINE</dc:creator>
  <cp:keywords/>
  <dc:description/>
  <cp:lastModifiedBy>Hocine B</cp:lastModifiedBy>
  <cp:revision>2</cp:revision>
  <cp:lastPrinted>2024-05-13T10:31:00Z</cp:lastPrinted>
  <dcterms:created xsi:type="dcterms:W3CDTF">2024-05-23T13:21:00Z</dcterms:created>
  <dcterms:modified xsi:type="dcterms:W3CDTF">2024-05-23T13:21:00Z</dcterms:modified>
</cp:coreProperties>
</file>
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0538" w:type="dxa"/>
        <w:tblInd w:w="-192" w:type="dxa"/>
        <w:tblLook w:val="04A0" w:firstRow="1" w:lastRow="0" w:firstColumn="1" w:lastColumn="0" w:noHBand="0" w:noVBand="1"/>
      </w:tblPr>
      <w:tblGrid>
        <w:gridCol w:w="8270"/>
        <w:gridCol w:w="1315"/>
        <w:gridCol w:w="953"/>
      </w:tblGrid>
      <w:tr w:rsidR="00990039" w:rsidRPr="006160EA" w:rsidTr="00E27A91">
        <w:trPr>
          <w:trHeight w:val="1121"/>
        </w:trPr>
        <w:tc>
          <w:tcPr>
            <w:tcW w:w="1053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0039" w:rsidRPr="006160EA" w:rsidRDefault="00990039" w:rsidP="00990039">
            <w:pPr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  <w:p w:rsidR="0097023F" w:rsidRPr="006160EA" w:rsidRDefault="00990039" w:rsidP="00DD7ABB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حمدوش محمد-واد حمليل بالزبوجة        </w:t>
            </w:r>
            <w:r w:rsidR="00264DCB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E27A91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السنة الدراسية: 20</w:t>
            </w:r>
            <w:r w:rsidR="00DD7AB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22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-20</w:t>
            </w:r>
            <w:r w:rsidR="0097023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</w:t>
            </w:r>
            <w:r w:rsidR="00DD7AB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</w:t>
            </w:r>
          </w:p>
          <w:p w:rsidR="00990039" w:rsidRPr="006160EA" w:rsidRDefault="00E02984" w:rsidP="00294A9B">
            <w:pPr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التصحيح النموذجي </w:t>
            </w:r>
            <w:r w:rsidR="00DD7AB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ل</w:t>
            </w:r>
            <w:r w:rsidR="00397FD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إ</w:t>
            </w:r>
            <w:r w:rsidR="003F32C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ختبار ا</w:t>
            </w:r>
            <w:r w:rsidR="0097023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لفصل</w:t>
            </w:r>
            <w:r w:rsidR="00264DCB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</w:t>
            </w:r>
            <w:r w:rsidR="00250B6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لثا</w:t>
            </w:r>
            <w:r w:rsidR="00294A9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لث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</w:t>
            </w:r>
            <w:r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264DCB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</w:t>
            </w:r>
            <w:r w:rsidR="003F32C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264DCB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  المستوى: </w:t>
            </w:r>
            <w:r w:rsidR="00697983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الثانية متوسط</w:t>
            </w:r>
          </w:p>
        </w:tc>
      </w:tr>
      <w:tr w:rsidR="00990039" w:rsidRPr="006160EA" w:rsidTr="00E27A91">
        <w:trPr>
          <w:trHeight w:val="550"/>
        </w:trPr>
        <w:tc>
          <w:tcPr>
            <w:tcW w:w="1053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039" w:rsidRPr="006160EA" w:rsidRDefault="00264DCB" w:rsidP="00E02984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المادة: ا</w:t>
            </w:r>
            <w:r w:rsidR="00D01B9A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لعلوم الفيزيائية والتكنولوجيا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 </w:t>
            </w:r>
            <w:r w:rsidR="00D01B9A"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     </w:t>
            </w:r>
            <w:r w:rsidRPr="006160EA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          المدة: </w:t>
            </w:r>
            <w:r w:rsidR="003F32CF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ســـــــــــــــــاعة</w:t>
            </w:r>
            <w:r w:rsidR="00397FD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E27A91" w:rsidTr="00B322CF">
        <w:trPr>
          <w:trHeight w:val="293"/>
        </w:trPr>
        <w:tc>
          <w:tcPr>
            <w:tcW w:w="8270" w:type="dxa"/>
            <w:vMerge w:val="restart"/>
            <w:vAlign w:val="center"/>
          </w:tcPr>
          <w:p w:rsidR="00E27A91" w:rsidRPr="00E27A91" w:rsidRDefault="00E27A91" w:rsidP="00E27A91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عناصر الإجابة</w:t>
            </w:r>
          </w:p>
        </w:tc>
        <w:tc>
          <w:tcPr>
            <w:tcW w:w="2268" w:type="dxa"/>
            <w:gridSpan w:val="2"/>
            <w:vAlign w:val="center"/>
          </w:tcPr>
          <w:p w:rsidR="00E27A91" w:rsidRPr="00E27A91" w:rsidRDefault="00E27A91" w:rsidP="00E27A91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العلامة</w:t>
            </w:r>
          </w:p>
        </w:tc>
      </w:tr>
      <w:tr w:rsidR="00B322CF" w:rsidTr="00B322CF">
        <w:trPr>
          <w:trHeight w:val="293"/>
        </w:trPr>
        <w:tc>
          <w:tcPr>
            <w:tcW w:w="8270" w:type="dxa"/>
            <w:vMerge/>
            <w:vAlign w:val="center"/>
          </w:tcPr>
          <w:p w:rsidR="00E27A91" w:rsidRDefault="00E27A91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:rsidR="00E27A91" w:rsidRPr="00E27A91" w:rsidRDefault="00E27A91" w:rsidP="00E27A91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مجزأة</w:t>
            </w:r>
          </w:p>
        </w:tc>
        <w:tc>
          <w:tcPr>
            <w:tcW w:w="953" w:type="dxa"/>
            <w:vAlign w:val="center"/>
          </w:tcPr>
          <w:p w:rsidR="00E27A91" w:rsidRPr="00E27A91" w:rsidRDefault="00E27A91" w:rsidP="00E27A91">
            <w:pPr>
              <w:bidi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rtl/>
                <w:lang w:bidi="ar-DZ"/>
              </w:rPr>
              <w:t>مجموع</w:t>
            </w:r>
          </w:p>
        </w:tc>
      </w:tr>
      <w:tr w:rsidR="00995C03" w:rsidTr="00B334B1">
        <w:trPr>
          <w:trHeight w:val="6319"/>
        </w:trPr>
        <w:tc>
          <w:tcPr>
            <w:tcW w:w="8270" w:type="dxa"/>
            <w:vMerge w:val="restart"/>
            <w:vAlign w:val="center"/>
          </w:tcPr>
          <w:p w:rsidR="00995C03" w:rsidRDefault="00995C03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الجزء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12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نقطة)</w:t>
            </w:r>
          </w:p>
          <w:p w:rsidR="00995C03" w:rsidRDefault="00995C03" w:rsidP="009E7886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E27A91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الأول: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E27A91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06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نقاط)</w:t>
            </w:r>
          </w:p>
          <w:p w:rsidR="00995C03" w:rsidRPr="00294A9B" w:rsidRDefault="00995C03" w:rsidP="00294A9B">
            <w:pPr>
              <w:pStyle w:val="ListParagraph"/>
              <w:numPr>
                <w:ilvl w:val="0"/>
                <w:numId w:val="22"/>
              </w:numPr>
              <w:bidi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294A9B">
              <w:rPr>
                <w:rFonts w:ascii="Simplified Arabic" w:hAnsi="Simplified Arabic" w:cs="Simplified Arabic" w:hint="cs"/>
                <w:sz w:val="30"/>
                <w:szCs w:val="30"/>
                <w:rtl/>
                <w:lang w:bidi="ar-DZ"/>
              </w:rPr>
              <w:t>صحيح أو خطأ، مع تصحيح الخطأ إن وجد:</w:t>
            </w:r>
          </w:p>
          <w:p w:rsidR="00995C03" w:rsidRPr="009C2A0D" w:rsidRDefault="00995C03" w:rsidP="00BE0EE7">
            <w:pPr>
              <w:pStyle w:val="ListParagraph"/>
              <w:numPr>
                <w:ilvl w:val="0"/>
                <w:numId w:val="17"/>
              </w:numPr>
              <w:bidi/>
              <w:rPr>
                <w:rFonts w:eastAsia="Times New Roman" w:cstheme="minorHAnsi"/>
                <w:sz w:val="30"/>
                <w:szCs w:val="30"/>
                <w:lang w:val="en-US"/>
              </w:rPr>
            </w:pPr>
            <w:r w:rsidRPr="00F33FC5">
              <w:rPr>
                <w:rFonts w:asciiTheme="majorBidi" w:eastAsia="Times New Roman" w:hAnsiTheme="majorBidi" w:cstheme="majorBidi"/>
                <w:b/>
                <w:bCs/>
                <w:sz w:val="30"/>
                <w:szCs w:val="30"/>
              </w:rPr>
              <w:t xml:space="preserve"> </w:t>
            </w:r>
            <w:r w:rsidRPr="000704B9"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النحاس مغنطته دائمة</w:t>
            </w: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.</w:t>
            </w:r>
            <w:r>
              <w:rPr>
                <w:rFonts w:eastAsia="Times New Roman" w:cs="Calibri"/>
                <w:sz w:val="30"/>
                <w:szCs w:val="30"/>
                <w:lang w:val="en-US"/>
              </w:rPr>
              <w:t xml:space="preserve"> </w:t>
            </w:r>
            <w:r>
              <w:rPr>
                <w:rFonts w:eastAsia="Times New Roman" w:cs="Calibri" w:hint="cs"/>
                <w:sz w:val="30"/>
                <w:szCs w:val="30"/>
                <w:rtl/>
                <w:lang w:val="en-US" w:bidi="ar-DZ"/>
              </w:rPr>
              <w:t xml:space="preserve"> </w:t>
            </w:r>
            <w:r w:rsidRPr="00294A9B">
              <w:rPr>
                <w:rFonts w:eastAsia="Times New Roman" w:cs="Calibri" w:hint="cs"/>
                <w:b/>
                <w:bCs/>
                <w:sz w:val="30"/>
                <w:szCs w:val="30"/>
                <w:u w:val="single"/>
                <w:rtl/>
                <w:lang w:val="en-US" w:bidi="ar-DZ"/>
              </w:rPr>
              <w:t>خطأ</w:t>
            </w:r>
          </w:p>
          <w:p w:rsidR="00995C03" w:rsidRDefault="00995C03" w:rsidP="00BE0EE7">
            <w:pPr>
              <w:pStyle w:val="ListParagraph"/>
              <w:numPr>
                <w:ilvl w:val="0"/>
                <w:numId w:val="18"/>
              </w:numPr>
              <w:bidi/>
              <w:spacing w:before="240"/>
              <w:rPr>
                <w:rFonts w:eastAsia="Times New Roman" w:cstheme="minorHAnsi"/>
                <w:sz w:val="30"/>
                <w:szCs w:val="30"/>
                <w:lang w:val="en-US"/>
              </w:rPr>
            </w:pPr>
            <w:r w:rsidRPr="00294A9B">
              <w:rPr>
                <w:rFonts w:eastAsia="Times New Roman" w:cstheme="minorHAnsi" w:hint="cs"/>
                <w:b/>
                <w:bCs/>
                <w:color w:val="FF0000"/>
                <w:sz w:val="30"/>
                <w:szCs w:val="30"/>
                <w:rtl/>
                <w:lang w:val="en-US"/>
              </w:rPr>
              <w:t>النحاس غير قابل للتمغنط</w:t>
            </w:r>
            <w:r>
              <w:rPr>
                <w:rFonts w:eastAsia="Times New Roman" w:cstheme="minorHAnsi" w:hint="cs"/>
                <w:sz w:val="30"/>
                <w:szCs w:val="30"/>
                <w:rtl/>
                <w:lang w:val="en-US"/>
              </w:rPr>
              <w:t>.</w:t>
            </w:r>
          </w:p>
          <w:p w:rsidR="00995C03" w:rsidRPr="009C2A0D" w:rsidRDefault="00995C03" w:rsidP="00BE0EE7">
            <w:pPr>
              <w:pStyle w:val="ListParagraph"/>
              <w:numPr>
                <w:ilvl w:val="0"/>
                <w:numId w:val="17"/>
              </w:numPr>
              <w:bidi/>
              <w:spacing w:before="240"/>
              <w:rPr>
                <w:rFonts w:eastAsia="Times New Roman" w:cstheme="minorHAnsi"/>
                <w:sz w:val="30"/>
                <w:szCs w:val="30"/>
                <w:lang w:val="en-US"/>
              </w:rPr>
            </w:pPr>
            <w:r w:rsidRPr="00477323">
              <w:rPr>
                <w:rFonts w:eastAsia="Times New Roman" w:cs="Calibri" w:hint="cs"/>
                <w:sz w:val="28"/>
                <w:szCs w:val="28"/>
                <w:rtl/>
                <w:lang w:val="en-US"/>
              </w:rPr>
              <w:t>لكي يتحرك المسنن المقتاد عكس جهة دوران المسنن القائد في نقل الحركة بالسلاسل، نضيف مسنن وسيط.</w:t>
            </w:r>
            <w:r w:rsidRPr="00477323">
              <w:rPr>
                <w:rFonts w:eastAsia="Times New Roman" w:cs="Calibri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eastAsia="Times New Roman" w:cs="Calibri" w:hint="cs"/>
                <w:sz w:val="28"/>
                <w:szCs w:val="28"/>
                <w:rtl/>
                <w:lang w:val="en-US"/>
              </w:rPr>
              <w:t xml:space="preserve"> </w:t>
            </w:r>
            <w:r w:rsidRPr="00294A9B">
              <w:rPr>
                <w:rFonts w:eastAsia="Times New Roman" w:cs="Calibri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>خطأ</w:t>
            </w:r>
          </w:p>
          <w:p w:rsidR="00995C03" w:rsidRPr="00294A9B" w:rsidRDefault="00995C03" w:rsidP="00BE0EE7">
            <w:pPr>
              <w:pStyle w:val="ListParagraph"/>
              <w:numPr>
                <w:ilvl w:val="0"/>
                <w:numId w:val="18"/>
              </w:numPr>
              <w:bidi/>
              <w:spacing w:before="240"/>
              <w:rPr>
                <w:rFonts w:eastAsia="Times New Roman" w:cstheme="minorHAnsi"/>
                <w:b/>
                <w:bCs/>
                <w:color w:val="FF0000"/>
                <w:sz w:val="30"/>
                <w:szCs w:val="30"/>
                <w:lang w:val="en-US"/>
              </w:rPr>
            </w:pPr>
            <w:r w:rsidRPr="00294A9B">
              <w:rPr>
                <w:rFonts w:eastAsia="Times New Roman" w:cstheme="minorHAnsi" w:hint="cs"/>
                <w:b/>
                <w:bCs/>
                <w:color w:val="FF0000"/>
                <w:sz w:val="30"/>
                <w:szCs w:val="30"/>
                <w:rtl/>
                <w:lang w:val="en-US"/>
              </w:rPr>
              <w:t>لكي يتحرك المسنن المقتاد عكس جهة دوران المسنن القائد في نقل الحركة بالتعشيق، نضيف مسنن وسيط.</w:t>
            </w:r>
          </w:p>
          <w:p w:rsidR="00995C03" w:rsidRPr="00294A9B" w:rsidRDefault="00995C03" w:rsidP="00BE0EE7">
            <w:pPr>
              <w:pStyle w:val="ListParagraph"/>
              <w:numPr>
                <w:ilvl w:val="0"/>
                <w:numId w:val="18"/>
              </w:numPr>
              <w:bidi/>
              <w:spacing w:before="240"/>
              <w:rPr>
                <w:rFonts w:eastAsia="Times New Roman" w:cstheme="minorHAnsi"/>
                <w:b/>
                <w:bCs/>
                <w:color w:val="FF0000"/>
                <w:sz w:val="30"/>
                <w:szCs w:val="30"/>
                <w:lang w:val="en-US"/>
              </w:rPr>
            </w:pPr>
            <w:r w:rsidRPr="00294A9B">
              <w:rPr>
                <w:rFonts w:eastAsia="Times New Roman" w:cstheme="minorHAnsi" w:hint="cs"/>
                <w:b/>
                <w:bCs/>
                <w:color w:val="FF0000"/>
                <w:sz w:val="30"/>
                <w:szCs w:val="30"/>
                <w:rtl/>
                <w:lang w:val="en-US"/>
              </w:rPr>
              <w:t>لا يمكن عكس جهة دوران المسنن المقتاد في نقل الحركة بالسلاسل.</w:t>
            </w:r>
          </w:p>
          <w:p w:rsidR="00995C03" w:rsidRPr="00BE0EE7" w:rsidRDefault="00995C03" w:rsidP="00BE0EE7">
            <w:pPr>
              <w:pStyle w:val="ListParagraph"/>
              <w:numPr>
                <w:ilvl w:val="0"/>
                <w:numId w:val="17"/>
              </w:numPr>
              <w:bidi/>
              <w:rPr>
                <w:rFonts w:eastAsia="Times New Roman" w:cstheme="minorHAnsi"/>
                <w:sz w:val="30"/>
                <w:szCs w:val="30"/>
                <w:lang w:val="en-US"/>
              </w:rPr>
            </w:pPr>
            <w:r w:rsidRPr="00BE0EE7"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نكشف عن الحقل المغناطيسي بواسطة إبرة مغناطيسية</w:t>
            </w:r>
            <w:r w:rsidRPr="00BE0EE7">
              <w:rPr>
                <w:rFonts w:eastAsia="Times New Roman" w:cs="Calibri"/>
                <w:sz w:val="30"/>
                <w:szCs w:val="30"/>
                <w:rtl/>
                <w:lang w:val="en-US"/>
              </w:rPr>
              <w:t xml:space="preserve">. </w:t>
            </w:r>
            <w:r w:rsidRPr="00294A9B">
              <w:rPr>
                <w:rFonts w:eastAsia="Times New Roman" w:cs="Calibri" w:hint="cs"/>
                <w:b/>
                <w:bCs/>
                <w:sz w:val="30"/>
                <w:szCs w:val="30"/>
                <w:u w:val="single"/>
                <w:rtl/>
                <w:lang w:val="en-US"/>
              </w:rPr>
              <w:t>صحيح</w:t>
            </w:r>
          </w:p>
          <w:p w:rsidR="00995C03" w:rsidRPr="009C2A0D" w:rsidRDefault="00995C03" w:rsidP="00BE0EE7">
            <w:pPr>
              <w:pStyle w:val="ListParagraph"/>
              <w:numPr>
                <w:ilvl w:val="0"/>
                <w:numId w:val="17"/>
              </w:numPr>
              <w:bidi/>
              <w:spacing w:before="240"/>
              <w:rPr>
                <w:rFonts w:eastAsia="Times New Roman" w:cstheme="minorHAnsi"/>
                <w:sz w:val="30"/>
                <w:szCs w:val="30"/>
                <w:lang w:val="en-US"/>
              </w:rPr>
            </w:pP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نستعمل في نقل الحركة بالسيور، مسننين وسير</w:t>
            </w:r>
            <w:r w:rsidRPr="009C2A0D">
              <w:rPr>
                <w:rFonts w:eastAsia="Times New Roman" w:cs="Calibri"/>
                <w:sz w:val="30"/>
                <w:szCs w:val="30"/>
                <w:rtl/>
                <w:lang w:val="en-US"/>
              </w:rPr>
              <w:t xml:space="preserve"> .</w:t>
            </w: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 xml:space="preserve"> </w:t>
            </w:r>
            <w:r w:rsidRPr="00294A9B">
              <w:rPr>
                <w:rFonts w:eastAsia="Times New Roman" w:cs="Calibri" w:hint="cs"/>
                <w:b/>
                <w:bCs/>
                <w:sz w:val="30"/>
                <w:szCs w:val="30"/>
                <w:u w:val="single"/>
                <w:rtl/>
                <w:lang w:val="en-US"/>
              </w:rPr>
              <w:t>خطأ</w:t>
            </w:r>
          </w:p>
          <w:p w:rsidR="00995C03" w:rsidRPr="00294A9B" w:rsidRDefault="00995C03" w:rsidP="00294A9B">
            <w:pPr>
              <w:pStyle w:val="ListParagraph"/>
              <w:numPr>
                <w:ilvl w:val="0"/>
                <w:numId w:val="18"/>
              </w:numPr>
              <w:bidi/>
              <w:spacing w:before="240"/>
              <w:rPr>
                <w:rFonts w:eastAsia="Times New Roman" w:cstheme="minorHAnsi"/>
                <w:b/>
                <w:bCs/>
                <w:color w:val="FF0000"/>
                <w:sz w:val="30"/>
                <w:szCs w:val="30"/>
                <w:lang w:val="en-US"/>
              </w:rPr>
            </w:pPr>
            <w:r w:rsidRPr="00294A9B">
              <w:rPr>
                <w:rFonts w:eastAsia="Times New Roman" w:cstheme="minorHAnsi" w:hint="cs"/>
                <w:b/>
                <w:bCs/>
                <w:color w:val="FF0000"/>
                <w:sz w:val="30"/>
                <w:szCs w:val="30"/>
                <w:rtl/>
                <w:lang w:val="en-US"/>
              </w:rPr>
              <w:t>نستعمل في نقل الحركة بالسيور، بكرتين وسير.</w:t>
            </w:r>
          </w:p>
          <w:p w:rsidR="00995C03" w:rsidRPr="00BE0EE7" w:rsidRDefault="00995C03" w:rsidP="00BE0EE7">
            <w:pPr>
              <w:pStyle w:val="ListParagraph"/>
              <w:numPr>
                <w:ilvl w:val="0"/>
                <w:numId w:val="17"/>
              </w:numPr>
              <w:bidi/>
              <w:spacing w:before="240"/>
              <w:rPr>
                <w:rFonts w:ascii="Simplified Arabic" w:hAnsi="Simplified Arabic" w:cs="Simplified Arabic"/>
                <w:sz w:val="30"/>
                <w:szCs w:val="30"/>
                <w:lang w:bidi="ar-DZ"/>
              </w:rPr>
            </w:pPr>
            <w:r w:rsidRPr="00294A9B">
              <w:rPr>
                <w:rFonts w:eastAsia="Times New Roman" w:cs="Calibri"/>
                <w:noProof/>
                <w:sz w:val="30"/>
                <w:szCs w:val="30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017664" behindDoc="0" locked="0" layoutInCell="1" allowOverlap="1" wp14:anchorId="6C88D52A" wp14:editId="58669B86">
                      <wp:simplePos x="0" y="0"/>
                      <wp:positionH relativeFrom="column">
                        <wp:posOffset>-81915</wp:posOffset>
                      </wp:positionH>
                      <wp:positionV relativeFrom="paragraph">
                        <wp:posOffset>391795</wp:posOffset>
                      </wp:positionV>
                      <wp:extent cx="3646170" cy="1469390"/>
                      <wp:effectExtent l="0" t="19050" r="0" b="0"/>
                      <wp:wrapNone/>
                      <wp:docPr id="145" name="Group 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46170" cy="1469390"/>
                                <a:chOff x="34786" y="0"/>
                                <a:chExt cx="3646671" cy="1469785"/>
                              </a:xfrm>
                            </wpg:grpSpPr>
                            <wps:wsp>
                              <wps:cNvPr id="140" name="Text Box 140"/>
                              <wps:cNvSpPr txBox="1"/>
                              <wps:spPr>
                                <a:xfrm>
                                  <a:off x="34786" y="505412"/>
                                  <a:ext cx="904875" cy="37604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C03" w:rsidRPr="00294A9B" w:rsidRDefault="00995C03" w:rsidP="00294A9B">
                                    <w:pPr>
                                      <w:bidi/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294A9B">
                                      <w:rPr>
                                        <w:rFonts w:ascii="Sakkal Majalla" w:hAnsi="Sakkal Majalla" w:cs="Sakkal Majalla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مسنن قائد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4" name="Group 144"/>
                              <wpg:cNvGrpSpPr/>
                              <wpg:grpSpPr>
                                <a:xfrm>
                                  <a:off x="428625" y="0"/>
                                  <a:ext cx="3252832" cy="1469785"/>
                                  <a:chOff x="0" y="0"/>
                                  <a:chExt cx="3252832" cy="1469785"/>
                                </a:xfrm>
                              </wpg:grpSpPr>
                              <wps:wsp>
                                <wps:cNvPr id="139" name="Text Box 139"/>
                                <wps:cNvSpPr txBox="1"/>
                                <wps:spPr>
                                  <a:xfrm>
                                    <a:off x="677487" y="1043645"/>
                                    <a:ext cx="985106" cy="426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995C03" w:rsidRPr="00294A9B" w:rsidRDefault="00995C03" w:rsidP="00294A9B">
                                      <w:pPr>
                                        <w:bidi/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w:pPr>
                                      <w:r w:rsidRPr="00294A9B"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ar-DZ"/>
                                        </w:rPr>
                                        <w:t xml:space="preserve">مسنن </w:t>
                                      </w:r>
                                      <w:r w:rsidRPr="00294A9B"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ar-DZ"/>
                                        </w:rPr>
                                        <w:t>وسيط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142" name="Group 142"/>
                                <wpg:cNvGrpSpPr/>
                                <wpg:grpSpPr>
                                  <a:xfrm>
                                    <a:off x="0" y="0"/>
                                    <a:ext cx="2949922" cy="1163811"/>
                                    <a:chOff x="0" y="0"/>
                                    <a:chExt cx="2949922" cy="1163811"/>
                                  </a:xfrm>
                                </wpg:grpSpPr>
                                <wpg:grpSp>
                                  <wpg:cNvPr id="2" name="Group 2"/>
                                  <wpg:cNvGrpSpPr/>
                                  <wpg:grpSpPr>
                                    <a:xfrm>
                                      <a:off x="0" y="0"/>
                                      <a:ext cx="2949922" cy="1163811"/>
                                      <a:chOff x="-114436" y="0"/>
                                      <a:chExt cx="3937842" cy="1597171"/>
                                    </a:xfrm>
                                  </wpg:grpSpPr>
                                  <wpg:grpSp>
                                    <wpg:cNvPr id="5" name="Group 5"/>
                                    <wpg:cNvGrpSpPr/>
                                    <wpg:grpSpPr>
                                      <a:xfrm>
                                        <a:off x="-114436" y="104775"/>
                                        <a:ext cx="3937842" cy="1492396"/>
                                        <a:chOff x="-143011" y="0"/>
                                        <a:chExt cx="3937842" cy="1492396"/>
                                      </a:xfrm>
                                    </wpg:grpSpPr>
                                    <wps:wsp>
                                      <wps:cNvPr id="6" name="Text Box 6"/>
                                      <wps:cNvSpPr txBox="1"/>
                                      <wps:spPr>
                                        <a:xfrm>
                                          <a:off x="-143011" y="144190"/>
                                          <a:ext cx="432507" cy="444645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ysClr val="window" lastClr="FFFFFF"/>
                                        </a:solidFill>
                                        <a:ln w="6350">
                                          <a:solidFill>
                                            <a:prstClr val="black"/>
                                          </a:solidFill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:rsidR="00995C03" w:rsidRPr="000A0C96" w:rsidRDefault="00995C03" w:rsidP="00294A9B">
                                            <w:pP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lang w:bidi="ar-DZ"/>
                                              </w:rPr>
                                            </w:pPr>
                                            <w:r w:rsidRPr="000A0C96"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rtl/>
                                                <w:lang w:bidi="ar-DZ"/>
                                              </w:rPr>
                                              <w:t>1</w:t>
                                            </w: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7" name="Group 7"/>
                                      <wpg:cNvGrpSpPr/>
                                      <wpg:grpSpPr>
                                        <a:xfrm>
                                          <a:off x="285750" y="0"/>
                                          <a:ext cx="3509081" cy="1492396"/>
                                          <a:chOff x="47625" y="0"/>
                                          <a:chExt cx="3509081" cy="1492396"/>
                                        </a:xfrm>
                                      </wpg:grpSpPr>
                                      <wpg:grpSp>
                                        <wpg:cNvPr id="8" name="Group 8"/>
                                        <wpg:cNvGrpSpPr/>
                                        <wpg:grpSpPr>
                                          <a:xfrm>
                                            <a:off x="47625" y="0"/>
                                            <a:ext cx="3075940" cy="1492396"/>
                                            <a:chOff x="47625" y="0"/>
                                            <a:chExt cx="3075940" cy="1492396"/>
                                          </a:xfrm>
                                        </wpg:grpSpPr>
                                        <wpg:grpSp>
                                          <wpg:cNvPr id="84" name="Group 84"/>
                                          <wpg:cNvGrpSpPr/>
                                          <wpg:grpSpPr>
                                            <a:xfrm>
                                              <a:off x="476250" y="0"/>
                                              <a:ext cx="2147776" cy="1060432"/>
                                              <a:chOff x="666750" y="561975"/>
                                              <a:chExt cx="2147776" cy="1060432"/>
                                            </a:xfrm>
                                            <a:effectLst>
                                              <a:outerShdw blurRad="76200" dir="13500000" sy="23000" kx="1200000" algn="br" rotWithShape="0">
                                                <a:prstClr val="black">
                                                  <a:alpha val="20000"/>
                                                </a:prstClr>
                                              </a:outerShdw>
                                            </a:effectLst>
                                          </wpg:grpSpPr>
                                          <wps:wsp>
                                            <wps:cNvPr id="85" name="16-Point Star 85"/>
                                            <wps:cNvSpPr/>
                                            <wps:spPr>
                                              <a:xfrm>
                                                <a:off x="666750" y="561975"/>
                                                <a:ext cx="864000" cy="864000"/>
                                              </a:xfrm>
                                              <a:prstGeom prst="star16">
                                                <a:avLst/>
                                              </a:prstGeom>
                                              <a:solidFill>
                                                <a:sysClr val="window" lastClr="FFFFFF">
                                                  <a:lumMod val="95000"/>
                                                </a:sysClr>
                                              </a:solidFill>
                                              <a:ln>
                                                <a:solidFill>
                                                  <a:sysClr val="windowText" lastClr="000000"/>
                                                </a:solidFill>
                                              </a:ln>
                                              <a:effectLst>
                                                <a:outerShdw blurRad="57150" dist="19050" dir="5400000" algn="ctr" rotWithShape="0">
                                                  <a:srgbClr val="000000">
                                                    <a:alpha val="63000"/>
                                                  </a:srgbClr>
                                                </a:outerShdw>
                                              </a:effectLst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86" name="10-Point Star 86"/>
                                            <wps:cNvSpPr/>
                                            <wps:spPr>
                                              <a:xfrm rot="21311372">
                                                <a:off x="1485900" y="876300"/>
                                                <a:ext cx="463558" cy="485775"/>
                                              </a:xfrm>
                                              <a:prstGeom prst="star10">
                                                <a:avLst>
                                                  <a:gd name="adj" fmla="val 30768"/>
                                                  <a:gd name="hf" fmla="val 105146"/>
                                                </a:avLst>
                                              </a:prstGeom>
                                              <a:solidFill>
                                                <a:sysClr val="window" lastClr="FFFFFF">
                                                  <a:lumMod val="95000"/>
                                                </a:sysClr>
                                              </a:solidFill>
                                              <a:ln>
                                                <a:solidFill>
                                                  <a:sysClr val="windowText" lastClr="000000"/>
                                                </a:solidFill>
                                              </a:ln>
                                              <a:effectLst>
                                                <a:outerShdw blurRad="57150" dist="19050" dir="5400000" algn="ctr" rotWithShape="0">
                                                  <a:srgbClr val="000000">
                                                    <a:alpha val="63000"/>
                                                  </a:srgbClr>
                                                </a:outerShdw>
                                              </a:effectLst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87" name="Group 87"/>
                                            <wpg:cNvGrpSpPr/>
                                            <wpg:grpSpPr>
                                              <a:xfrm>
                                                <a:off x="1914526" y="722407"/>
                                                <a:ext cx="900000" cy="900000"/>
                                                <a:chOff x="1914526" y="571500"/>
                                                <a:chExt cx="900000" cy="900000"/>
                                              </a:xfrm>
                                              <a:effectLst>
                                                <a:outerShdw blurRad="50800" dist="38100" dir="8100000" algn="tr" rotWithShape="0">
                                                  <a:prstClr val="black">
                                                    <a:alpha val="40000"/>
                                                  </a:prstClr>
                                                </a:outerShdw>
                                              </a:effectLst>
                                            </wpg:grpSpPr>
                                            <wps:wsp>
                                              <wps:cNvPr id="88" name="16-Point Star 88"/>
                                              <wps:cNvSpPr/>
                                              <wps:spPr>
                                                <a:xfrm rot="19595698">
                                                  <a:off x="1914526" y="571500"/>
                                                  <a:ext cx="900000" cy="900000"/>
                                                </a:xfrm>
                                                <a:prstGeom prst="star16">
                                                  <a:avLst/>
                                                </a:prstGeom>
                                                <a:solidFill>
                                                  <a:sysClr val="window" lastClr="FFFFFF">
                                                    <a:lumMod val="95000"/>
                                                  </a:sysClr>
                                                </a:solidFill>
                                                <a:ln>
                                                  <a:solidFill>
                                                    <a:sysClr val="windowText" lastClr="000000"/>
                                                  </a:solidFill>
                                                </a:ln>
                                                <a:effectLst>
                                                  <a:outerShdw blurRad="57150" dist="19050" dir="5400000" algn="ctr" rotWithShape="0">
                                                    <a:srgbClr val="000000">
                                                      <a:alpha val="63000"/>
                                                    </a:srgbClr>
                                                  </a:outerShdw>
                                                </a:effectLst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89" name="Oval 89"/>
                                              <wps:cNvSpPr/>
                                              <wps:spPr>
                                                <a:xfrm>
                                                  <a:off x="2312670" y="972486"/>
                                                  <a:ext cx="108000" cy="10800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gradFill rotWithShape="1">
                                                  <a:gsLst>
                                                    <a:gs pos="0">
                                                      <a:sysClr val="windowText" lastClr="000000">
                                                        <a:satMod val="103000"/>
                                                        <a:lumMod val="102000"/>
                                                        <a:tint val="94000"/>
                                                      </a:sysClr>
                                                    </a:gs>
                                                    <a:gs pos="50000">
                                                      <a:sysClr val="windowText" lastClr="000000">
                                                        <a:satMod val="110000"/>
                                                        <a:lumMod val="100000"/>
                                                        <a:shade val="100000"/>
                                                      </a:sysClr>
                                                    </a:gs>
                                                    <a:gs pos="100000">
                                                      <a:sysClr val="windowText" lastClr="000000">
                                                        <a:lumMod val="99000"/>
                                                        <a:satMod val="120000"/>
                                                        <a:shade val="78000"/>
                                                      </a:sysClr>
                                                    </a:gs>
                                                  </a:gsLst>
                                                  <a:lin ang="5400000" scaled="0"/>
                                                </a:gradFill>
                                                <a:ln>
                                                  <a:noFill/>
                                                </a:ln>
                                                <a:effectLst>
                                                  <a:outerShdw blurRad="57150" dist="19050" dir="5400000" algn="ctr" rotWithShape="0">
                                                    <a:srgbClr val="000000">
                                                      <a:alpha val="63000"/>
                                                    </a:srgbClr>
                                                  </a:outerShdw>
                                                </a:effectLst>
                                              </wps:spPr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s:wsp>
                                            <wps:cNvPr id="90" name="Oval 90"/>
                                            <wps:cNvSpPr/>
                                            <wps:spPr>
                                              <a:xfrm>
                                                <a:off x="1650084" y="1059843"/>
                                                <a:ext cx="108000" cy="10800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gradFill rotWithShape="1">
                                                <a:gsLst>
                                                  <a:gs pos="0">
                                                    <a:sysClr val="windowText" lastClr="000000">
                                                      <a:satMod val="103000"/>
                                                      <a:lumMod val="102000"/>
                                                      <a:tint val="94000"/>
                                                    </a:sysClr>
                                                  </a:gs>
                                                  <a:gs pos="50000">
                                                    <a:sysClr val="windowText" lastClr="000000">
                                                      <a:satMod val="110000"/>
                                                      <a:lumMod val="100000"/>
                                                      <a:shade val="100000"/>
                                                    </a:sysClr>
                                                  </a:gs>
                                                  <a:gs pos="100000">
                                                    <a:sysClr val="windowText" lastClr="000000">
                                                      <a:lumMod val="99000"/>
                                                      <a:satMod val="120000"/>
                                                      <a:shade val="78000"/>
                                                    </a:sysClr>
                                                  </a:gs>
                                                </a:gsLst>
                                                <a:lin ang="5400000" scaled="0"/>
                                              </a:gradFill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outerShdw blurRad="57150" dist="19050" dir="5400000" algn="ctr" rotWithShape="0">
                                                  <a:srgbClr val="000000">
                                                    <a:alpha val="63000"/>
                                                  </a:srgbClr>
                                                </a:outerShdw>
                                              </a:effectLst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91" name="Oval 91"/>
                                            <wps:cNvSpPr/>
                                            <wps:spPr>
                                              <a:xfrm>
                                                <a:off x="1048466" y="943911"/>
                                                <a:ext cx="108000" cy="108000"/>
                                              </a:xfrm>
                                              <a:prstGeom prst="ellipse">
                                                <a:avLst/>
                                              </a:prstGeom>
                                              <a:gradFill rotWithShape="1">
                                                <a:gsLst>
                                                  <a:gs pos="0">
                                                    <a:sysClr val="windowText" lastClr="000000">
                                                      <a:satMod val="103000"/>
                                                      <a:lumMod val="102000"/>
                                                      <a:tint val="94000"/>
                                                    </a:sysClr>
                                                  </a:gs>
                                                  <a:gs pos="50000">
                                                    <a:sysClr val="windowText" lastClr="000000">
                                                      <a:satMod val="110000"/>
                                                      <a:lumMod val="100000"/>
                                                      <a:shade val="100000"/>
                                                    </a:sysClr>
                                                  </a:gs>
                                                  <a:gs pos="100000">
                                                    <a:sysClr val="windowText" lastClr="000000">
                                                      <a:lumMod val="99000"/>
                                                      <a:satMod val="120000"/>
                                                      <a:shade val="78000"/>
                                                    </a:sysClr>
                                                  </a:gs>
                                                </a:gsLst>
                                                <a:lin ang="5400000" scaled="0"/>
                                              </a:gradFill>
                                              <a:ln>
                                                <a:noFill/>
                                              </a:ln>
                                              <a:effectLst>
                                                <a:outerShdw blurRad="57150" dist="19050" dir="5400000" algn="ctr" rotWithShape="0">
                                                  <a:srgbClr val="000000">
                                                    <a:alpha val="63000"/>
                                                  </a:srgbClr>
                                                </a:outerShdw>
                                              </a:effectLst>
                                            </wps:spPr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92" name="Straight Arrow Connector 92"/>
                                          <wps:cNvCnPr/>
                                          <wps:spPr>
                                            <a:xfrm>
                                              <a:off x="47625" y="381000"/>
                                              <a:ext cx="475615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93" name="Straight Arrow Connector 93"/>
                                          <wps:cNvCnPr/>
                                          <wps:spPr>
                                            <a:xfrm flipV="1">
                                              <a:off x="1209675" y="819150"/>
                                              <a:ext cx="249815" cy="28575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94" name="Straight Arrow Connector 94"/>
                                          <wps:cNvCnPr/>
                                          <wps:spPr>
                                            <a:xfrm flipH="1">
                                              <a:off x="2647950" y="561975"/>
                                              <a:ext cx="475615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19050" cap="flat" cmpd="sng" algn="ctr">
                                              <a:solidFill>
                                                <a:sysClr val="windowText" lastClr="00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95" name="Text Box 95"/>
                                          <wps:cNvSpPr txBox="1"/>
                                          <wps:spPr>
                                            <a:xfrm>
                                              <a:off x="952498" y="1047751"/>
                                              <a:ext cx="432507" cy="444645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ysClr val="window" lastClr="FFFFFF"/>
                                            </a:solidFill>
                                            <a:ln w="6350">
                                              <a:solidFill>
                                                <a:prstClr val="black"/>
                                              </a:solidFill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:rsidR="00995C03" w:rsidRPr="000A0C96" w:rsidRDefault="00995C03" w:rsidP="00294A9B">
                                                <w:pPr>
                                                  <w:rPr>
                                                    <w:rFonts w:asciiTheme="majorBidi" w:hAnsiTheme="majorBidi" w:cstheme="majorBidi"/>
                                                    <w:b/>
                                                    <w:bCs/>
                                                    <w:lang w:bidi="ar-DZ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Theme="majorBidi" w:hAnsiTheme="majorBidi" w:cstheme="majorBidi" w:hint="cs"/>
                                                    <w:b/>
                                                    <w:bCs/>
                                                    <w:rtl/>
                                                    <w:lang w:bidi="ar-DZ"/>
                                                  </w:rPr>
                                                  <w:t>2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96" name="Text Box 96"/>
                                        <wps:cNvSpPr txBox="1"/>
                                        <wps:spPr>
                                          <a:xfrm>
                                            <a:off x="3124199" y="380998"/>
                                            <a:ext cx="432507" cy="444646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6350">
                                            <a:solidFill>
                                              <a:prstClr val="black"/>
                                            </a:solidFill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:rsidR="00995C03" w:rsidRPr="00477323" w:rsidRDefault="00995C03" w:rsidP="00294A9B">
                                              <w:pPr>
                                                <w:rPr>
                                                  <w:rFonts w:asciiTheme="majorBidi" w:hAnsiTheme="majorBidi" w:cstheme="majorBidi"/>
                                                  <w:b/>
                                                  <w:bCs/>
                                                  <w:sz w:val="20"/>
                                                  <w:szCs w:val="20"/>
                                                  <w:lang w:bidi="ar-DZ"/>
                                                </w:rPr>
                                              </w:pPr>
                                              <w:r w:rsidRPr="00477323">
                                                <w:rPr>
                                                  <w:rFonts w:asciiTheme="majorBidi" w:hAnsiTheme="majorBidi" w:cstheme="majorBidi" w:hint="cs"/>
                                                  <w:b/>
                                                  <w:bCs/>
                                                  <w:sz w:val="20"/>
                                                  <w:szCs w:val="20"/>
                                                  <w:rtl/>
                                                  <w:lang w:bidi="ar-DZ"/>
                                                </w:rPr>
                                                <w:t>3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97" name="Arc 97"/>
                                    <wps:cNvSpPr/>
                                    <wps:spPr>
                                      <a:xfrm>
                                        <a:off x="895350" y="0"/>
                                        <a:ext cx="575945" cy="575945"/>
                                      </a:xfrm>
                                      <a:prstGeom prst="arc">
                                        <a:avLst>
                                          <a:gd name="adj1" fmla="val 12296731"/>
                                          <a:gd name="adj2" fmla="val 20116587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9" name="Arc 99"/>
                                    <wps:cNvSpPr/>
                                    <wps:spPr>
                                      <a:xfrm rot="982023">
                                        <a:off x="2186919" y="114800"/>
                                        <a:ext cx="725824" cy="575945"/>
                                      </a:xfrm>
                                      <a:prstGeom prst="arc">
                                        <a:avLst>
                                          <a:gd name="adj1" fmla="val 12296731"/>
                                          <a:gd name="adj2" fmla="val 20116587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0" name="Arc 100"/>
                                    <wps:cNvSpPr/>
                                    <wps:spPr>
                                      <a:xfrm rot="408423" flipH="1">
                                        <a:off x="1622749" y="233914"/>
                                        <a:ext cx="395439" cy="483339"/>
                                      </a:xfrm>
                                      <a:prstGeom prst="arc">
                                        <a:avLst>
                                          <a:gd name="adj1" fmla="val 12296731"/>
                                          <a:gd name="adj2" fmla="val 20116587"/>
                                        </a:avLst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triangle" w="med" len="med"/>
                                      </a:ln>
                                      <a:effectLst/>
                                    </wps:spPr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141" name="Bent-Up Arrow 141"/>
                                  <wps:cNvSpPr/>
                                  <wps:spPr>
                                    <a:xfrm>
                                      <a:off x="895350" y="400050"/>
                                      <a:ext cx="107106" cy="161925"/>
                                    </a:xfrm>
                                    <a:prstGeom prst="bentUpArrow">
                                      <a:avLst/>
                                    </a:prstGeom>
                                    <a:solidFill>
                                      <a:sysClr val="windowText" lastClr="000000"/>
                                    </a:solidFill>
                                    <a:ln w="12700" cap="flat" cmpd="sng" algn="ctr">
                                      <a:solidFill>
                                        <a:sysClr val="windowText" lastClr="000000">
                                          <a:shade val="50000"/>
                                        </a:sys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8" name="Text Box 98"/>
                                <wps:cNvSpPr txBox="1"/>
                                <wps:spPr>
                                  <a:xfrm>
                                    <a:off x="2267726" y="564910"/>
                                    <a:ext cx="985106" cy="4261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995C03" w:rsidRPr="00294A9B" w:rsidRDefault="00995C03" w:rsidP="00294A9B">
                                      <w:pPr>
                                        <w:bidi/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32"/>
                                          <w:szCs w:val="32"/>
                                          <w:lang w:bidi="ar-DZ"/>
                                        </w:rPr>
                                      </w:pPr>
                                      <w:r w:rsidRPr="00294A9B">
                                        <w:rPr>
                                          <w:rFonts w:ascii="Sakkal Majalla" w:hAnsi="Sakkal Majalla" w:cs="Sakkal Majalla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ar-DZ"/>
                                        </w:rPr>
                                        <w:t xml:space="preserve">مسنن </w:t>
                                      </w:r>
                                      <w:r>
                                        <w:rPr>
                                          <w:rFonts w:ascii="Sakkal Majalla" w:hAnsi="Sakkal Majalla" w:cs="Sakkal Majalla" w:hint="cs"/>
                                          <w:b/>
                                          <w:bCs/>
                                          <w:sz w:val="32"/>
                                          <w:szCs w:val="32"/>
                                          <w:rtl/>
                                          <w:lang w:bidi="ar-DZ"/>
                                        </w:rPr>
                                        <w:t>مقتاد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88D52A" id="Group 145" o:spid="_x0000_s1026" style="position:absolute;left:0;text-align:left;margin-left:-6.45pt;margin-top:30.85pt;width:287.1pt;height:115.7pt;z-index:252017664;mso-width-relative:margin;mso-height-relative:margin" coordorigin="347" coordsize="36466,14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40" o:spid="_x0000_s1027" type="#_x0000_t202" style="position:absolute;left:347;top:5054;width:9049;height:37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6zw8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6zw8YAAADcAAAADwAAAAAAAAAAAAAAAACYAgAAZHJz&#10;L2Rvd25yZXYueG1sUEsFBgAAAAAEAAQA9QAAAIsDAAAAAA==&#10;" filled="f" stroked="f" strokeweight=".5pt">
                        <v:textbox>
                          <w:txbxContent>
                            <w:p w:rsidR="00995C03" w:rsidRPr="00294A9B" w:rsidRDefault="00995C03" w:rsidP="00294A9B">
                              <w:pPr>
                                <w:bidi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294A9B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مسنن قائد</w:t>
                              </w:r>
                            </w:p>
                          </w:txbxContent>
                        </v:textbox>
                      </v:shape>
                      <v:group id="Group 144" o:spid="_x0000_s1028" style="position:absolute;left:4286;width:32528;height:14697" coordsize="32528,146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    <v:shape id="Text Box 139" o:spid="_x0000_s1029" type="#_x0000_t202" style="position:absolute;left:6774;top:10436;width:9851;height:4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pI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JpI8MAAADcAAAADwAAAAAAAAAAAAAAAACYAgAAZHJzL2Rv&#10;d25yZXYueG1sUEsFBgAAAAAEAAQA9QAAAIgDAAAAAA==&#10;" filled="f" stroked="f" strokeweight=".5pt">
                          <v:textbox>
                            <w:txbxContent>
                              <w:p w:rsidR="00995C03" w:rsidRPr="00294A9B" w:rsidRDefault="00995C03" w:rsidP="00294A9B">
                                <w:pPr>
                                  <w:bidi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294A9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مسنن </w:t>
                                </w:r>
                                <w:r w:rsidRPr="00294A9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وسيط</w:t>
                                </w:r>
                              </w:p>
                            </w:txbxContent>
                          </v:textbox>
                        </v:shape>
                        <v:group id="Group 142" o:spid="_x0000_s1030" style="position:absolute;width:29499;height:11638" coordsize="29499,116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      <v:group id="Group 2" o:spid="_x0000_s1031" style="position:absolute;width:29499;height:11638" coordorigin="-1144" coordsize="39378,15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      <v:group id="Group 5" o:spid="_x0000_s1032" style="position:absolute;left:-1144;top:1047;width:39378;height:14924" coordorigin="-1430" coordsize="39378,14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        <v:oval id="Text Box 6" o:spid="_x0000_s1033" style="position:absolute;left:-1430;top:1441;width:4324;height:4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HXIMIA&#10;AADaAAAADwAAAGRycy9kb3ducmV2LnhtbESPQWvCQBSE74X+h+UJ3urGCmKjq0ir6K00bT0/ss8k&#10;Jvs2ZFez+uu7BcHjMDPfMItVMI24UOcqywrGowQEcW51xYWCn+/tywyE88gaG8uk4EoOVsvnpwWm&#10;2vb8RZfMFyJC2KWooPS+TaV0eUkG3ci2xNE72s6gj7IrpO6wj3DTyNckmUqDFceFElt6Lymvs7NR&#10;cKwNvm2Lz0MffrNdfdt8hEl7Umo4COs5CE/BP8L39l4rmML/lXg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IdcgwgAAANoAAAAPAAAAAAAAAAAAAAAAAJgCAABkcnMvZG93&#10;bnJldi54bWxQSwUGAAAAAAQABAD1AAAAhwMAAAAA&#10;" fillcolor="window" strokeweight=".5pt">
                                <v:textbox>
                                  <w:txbxContent>
                                    <w:p w:rsidR="00995C03" w:rsidRPr="000A0C96" w:rsidRDefault="00995C03" w:rsidP="00294A9B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0A0C96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v:textbox>
                              </v:oval>
                              <v:group id="Group 7" o:spid="_x0000_s1034" style="position:absolute;left:2857;width:35091;height:14923" coordorigin="476" coordsize="35090,14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        <v:group id="Group 8" o:spid="_x0000_s1035" style="position:absolute;left:476;width:30759;height:14923" coordorigin="476" coordsize="30759,1492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        <v:group id="Group 84" o:spid="_x0000_s1036" style="position:absolute;left:4762;width:21478;height:10604" coordorigin="6667,5619" coordsize="21477,106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                    <v:stroke joinstyle="miter"/>
                                      <v:formulas>
                                        <v:f eqn="sum 10800 0 #0"/>
                                        <v:f eqn="prod @0 32138 32768"/>
                                        <v:f eqn="prod @0 6393 32768"/>
                                        <v:f eqn="prod @0 27246 32768"/>
                                        <v:f eqn="prod @0 18205 32768"/>
                                        <v:f eqn="sum @1 10800 0"/>
                                        <v:f eqn="sum @2 10800 0"/>
                                        <v:f eqn="sum @3 10800 0"/>
                                        <v:f eqn="sum @4 10800 0"/>
                                        <v:f eqn="sum 10800 0 @1"/>
                                        <v:f eqn="sum 10800 0 @2"/>
                                        <v:f eqn="sum 10800 0 @3"/>
                                        <v:f eqn="sum 10800 0 @4"/>
                                        <v:f eqn="prod @0 23170 32768"/>
                                        <v:f eqn="sum @13 10800 0"/>
                                        <v:f eqn="sum 10800 0 @13"/>
                                      </v:formulas>
                                      <v:path gradientshapeok="t" o:connecttype="rect" textboxrect="@15,@15,@14,@14"/>
                                      <v:handles>
                                        <v:h position="#0,center" xrange="0,10800"/>
                                      </v:handles>
                                    </v:shapetype>
                                    <v:shape id="16-Point Star 85" o:spid="_x0000_s1037" type="#_x0000_t59" style="position:absolute;left:6667;top:5619;width:8640;height:86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JmU8MA&#10;AADbAAAADwAAAGRycy9kb3ducmV2LnhtbESPT4vCMBTE78J+h/AWvGmqoJZqFHGR9c9p2/X+aJ5t&#10;sXnpNlmt394IgsdhZn7DLFadqcWVWldZVjAaRiCIc6srLhT8ZttBDMJ5ZI21ZVJwJwer5UdvgYm2&#10;N/6ha+oLESDsElRQet8kUrq8JINuaBvi4J1ta9AH2RZSt3gLcFPLcRRNpcGKw0KJDW1Kyi/pv1Ew&#10;Ox91ltJs+j05/R1oE++/1odGqf5nt56D8NT5d/jV3mkF8QSeX8IPkM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DJmU8MAAADbAAAADwAAAAAAAAAAAAAAAACYAgAAZHJzL2Rv&#10;d25yZXYueG1sUEsFBgAAAAAEAAQA9QAAAIgDAAAAAA==&#10;" fillcolor="#f2f2f2" strokecolor="windowText">
                                      <v:shadow on="t" color="black" opacity="41287f" offset="0,1.5pt"/>
                                    </v:shape>
                                    <v:shape id="10-Point Star 86" o:spid="_x0000_s1038" style="position:absolute;left:14859;top:8763;width:4635;height:4857;rotation:-315259fd;visibility:visible;mso-wrap-style:square;v-text-anchor:middle" coordsize="463558,485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sud8EA&#10;AADbAAAADwAAAGRycy9kb3ducmV2LnhtbESP3YrCMBSE74V9h3AWvNN0C1atRlkERfbOnwc4Nsem&#10;2JyUJGp9e7OwsJfDzHzDLNe9bcWDfGgcK/gaZyCIK6cbrhWcT9vRDESIyBpbx6TgRQHWq4/BEkvt&#10;nnygxzHWIkE4lKjAxNiVUobKkMUwdh1x8q7OW4xJ+lpqj88Et63Ms6yQFhtOCwY72hiqbse7VZCf&#10;ZfjZ+c689pe8aKdhMjc0UWr42X8vQETq43/4r73XCmYF/H5JP0C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H7LnfBAAAA2wAAAA8AAAAAAAAAAAAAAAAAmAIAAGRycy9kb3du&#10;cmV2LnhtbFBLBQYAAAAABAAEAPUAAACGAwAAAAA=&#10;" path="m,167830l110453,155034,88531,46387r96905,54352l231779,r46343,100739l375027,46387,353105,155034r110453,12796l381746,242888r81812,75057l353105,330741r21922,108647l278122,385036,231779,485775,185436,385036,88531,439388,110453,330741,,317945,81812,242888,,167830xe" fillcolor="#f2f2f2" strokecolor="windowText">
                                      <v:shadow on="t" color="black" opacity="41287f" offset="0,1.5pt"/>
                                      <v:path arrowok="t" o:connecttype="custom" o:connectlocs="0,167830;110453,155034;88531,46387;185436,100739;231779,0;278122,100739;375027,46387;353105,155034;463558,167830;381746,242888;463558,317945;353105,330741;375027,439388;278122,385036;231779,485775;185436,385036;88531,439388;110453,330741;0,317945;81812,242888;0,167830" o:connectangles="0,0,0,0,0,0,0,0,0,0,0,0,0,0,0,0,0,0,0,0,0"/>
                                    </v:shape>
                                    <v:group id="Group 87" o:spid="_x0000_s1039" style="position:absolute;left:19145;top:7224;width:9000;height:9000" coordorigin="19145,5715" coordsize="9000,9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<v:shape id="16-Point Star 88" o:spid="_x0000_s1040" type="#_x0000_t59" style="position:absolute;left:19145;top:5715;width:9000;height:9000;rotation:-2189232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oTRMEA&#10;AADbAAAADwAAAGRycy9kb3ducmV2LnhtbERPTWsCMRC9F/wPYYTealIPZd0apRQF7U1tbY/DZrpZ&#10;upksSbqu/npzEDw+3vd8ObhW9BRi41nD80SBIK68abjW8HlYPxUgYkI22HomDWeKsFyMHuZYGn/i&#10;HfX7VIscwrFEDTalrpQyVpYcxonviDP364PDlGGopQl4yuGulVOlXqTDhnODxY7eLVV/+3+n4bL9&#10;dqvZtsAPdTz2q/C16az60fpxPLy9gkg0pLv45t4YDUUem7/kHyA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aE0TBAAAA2wAAAA8AAAAAAAAAAAAAAAAAmAIAAGRycy9kb3du&#10;cmV2LnhtbFBLBQYAAAAABAAEAPUAAACGAwAAAAA=&#10;" fillcolor="#f2f2f2" strokecolor="windowText">
                                        <v:shadow on="t" color="black" opacity="41287f" offset="0,1.5pt"/>
                                      </v:shape>
                                      <v:oval id="Oval 89" o:spid="_x0000_s1041" style="position:absolute;left:23126;top:9724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JjRsYA&#10;AADbAAAADwAAAGRycy9kb3ducmV2LnhtbESPT2vCQBTE74LfYXlCb7oxUKvRVaR/oIcKNRHPz+wz&#10;iWbfhuzWpP30XaHQ4zAzv2FWm97U4katqywrmE4iEMS51RUXCg7Z23gOwnlkjbVlUvBNDjbr4WCF&#10;ibYd7+mW+kIECLsEFZTeN4mULi/JoJvYhjh4Z9sa9EG2hdQtdgFuahlH0UwarDgslNjQc0n5Nf0y&#10;CtLTy1M3m2Ym/slf68ePz+PuksVKPYz67RKEp97/h//a71rBfAH3L+EH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NJjRsYAAADbAAAADwAAAAAAAAAAAAAAAACYAgAAZHJz&#10;L2Rvd25yZXYueG1sUEsFBgAAAAAEAAQA9QAAAIsDAAAAAA==&#10;" fillcolor="#454545" stroked="f">
                                        <v:fill color2="black" rotate="t" colors="0 #454545;.5 black;1 black" focus="100%" type="gradient">
                                          <o:fill v:ext="view" type="gradientUnscaled"/>
                                        </v:fill>
                                        <v:shadow on="t" color="black" opacity="41287f" offset="0,1.5pt"/>
                                      </v:oval>
                                    </v:group>
                                    <v:oval id="Oval 90" o:spid="_x0000_s1042" style="position:absolute;left:16500;top:10598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FcBsMA&#10;AADbAAAADwAAAGRycy9kb3ducmV2LnhtbERPy2rCQBTdF/oPwy24qxMD9REdpWgFFwptIq6vmdsk&#10;beZOyIwm+vXOotDl4bwXq97U4kqtqywrGA0jEMS51RUXCo7Z9nUKwnlkjbVlUnAjB6vl89MCE207&#10;/qJr6gsRQtglqKD0vkmkdHlJBt3QNsSB+7atQR9gW0jdYhfCTS3jKBpLgxWHhhIbWpeU/6YXoyA9&#10;bybdeJSZ+J5/1G/7z9PhJ4uVGrz073MQnnr/L/5z77SCWVgfvoQfIJ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FcBsMAAADbAAAADwAAAAAAAAAAAAAAAACYAgAAZHJzL2Rv&#10;d25yZXYueG1sUEsFBgAAAAAEAAQA9QAAAIgDAAAAAA==&#10;" fillcolor="#454545" stroked="f">
                                      <v:fill color2="black" rotate="t" colors="0 #454545;.5 black;1 black" focus="100%" type="gradient">
                                        <o:fill v:ext="view" type="gradientUnscaled"/>
                                      </v:fill>
                                      <v:shadow on="t" color="black" opacity="41287f" offset="0,1.5pt"/>
                                    </v:oval>
                                    <v:oval id="Oval 91" o:spid="_x0000_s1043" style="position:absolute;left:10484;top:9439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35ncYA&#10;AADbAAAADwAAAGRycy9kb3ducmV2LnhtbESPQWvCQBSE74L/YXmF3uomgdo2uorYFjxYsEnx/Mw+&#10;k9Ts25Ddmuiv7xYKHoeZ+YaZLwfTiDN1rrasIJ5EIIgLq2suFXzl7w/PIJxH1thYJgUXcrBcjEdz&#10;TLXt+ZPOmS9FgLBLUUHlfZtK6YqKDLqJbYmDd7SdQR9kV0rdYR/gppFJFE2lwZrDQoUtrSsqTtmP&#10;UZAdXp/6aZyb5Fq8NY/b3f7jO0+Uur8bVjMQngZ/C/+3N1rBSwx/X8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335ncYAAADbAAAADwAAAAAAAAAAAAAAAACYAgAAZHJz&#10;L2Rvd25yZXYueG1sUEsFBgAAAAAEAAQA9QAAAIsDAAAAAA==&#10;" fillcolor="#454545" stroked="f">
                                      <v:fill color2="black" rotate="t" colors="0 #454545;.5 black;1 black" focus="100%" type="gradient">
                                        <o:fill v:ext="view" type="gradientUnscaled"/>
                                      </v:fill>
                                      <v:shadow on="t" color="black" opacity="41287f" offset="0,1.5pt"/>
                                    </v:oval>
                                  </v:group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Straight Arrow Connector 92" o:spid="_x0000_s1044" type="#_x0000_t32" style="position:absolute;left:476;top:3810;width:475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XXs8MAAADbAAAADwAAAGRycy9kb3ducmV2LnhtbESPQWsCMRSE7wX/Q3iCt5qt0Fq3RhFp&#10;UbxpBa+Pzevu0s3LbpJu1n9vCoLHYWa+YZbrwTSiJ+drywpephkI4sLqmksF5++v53cQPiBrbCyT&#10;git5WK9GT0vMtY18pP4USpEg7HNUUIXQ5lL6oiKDfmpb4uT9WGcwJOlKqR3GBDeNnGXZmzRYc1qo&#10;sKVtRcXv6c8ouOCn67q46Of73flVX+axi4eo1GQ8bD5ABBrCI3xv77WCxQz+v6QfIF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VF17PDAAAA2wAAAA8AAAAAAAAAAAAA&#10;AAAAoQIAAGRycy9kb3ducmV2LnhtbFBLBQYAAAAABAAEAPkAAACRAwAAAAA=&#10;" strokecolor="windowText" strokeweight="1.5pt">
                                    <v:stroke endarrow="block" joinstyle="miter"/>
                                  </v:shape>
                                  <v:shape id="Straight Arrow Connector 93" o:spid="_x0000_s1045" type="#_x0000_t32" style="position:absolute;left:12096;top:8191;width:2498;height:285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iNf8YAAADbAAAADwAAAGRycy9kb3ducmV2LnhtbESPT2vCQBTE7wW/w/IKvRTd2OKfpq5S&#10;CqWKJ6MI3l6zL9lg9m2aXTV+e1co9DjMzG+Y2aKztThT6yvHCoaDBARx7nTFpYLd9qs/BeEDssba&#10;MSm4kofFvPcww1S7C2/onIVSRAj7FBWYEJpUSp8bsugHriGOXuFaiyHKtpS6xUuE21q+JMlYWqw4&#10;Lhhs6NNQfsxOVsFvMckKfN7vTsPDKP/5vq5XpVkr9fTYfbyDCNSF//Bfe6kVvL3C/Uv8AXJ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RYjX/GAAAA2wAAAA8AAAAAAAAA&#10;AAAAAAAAoQIAAGRycy9kb3ducmV2LnhtbFBLBQYAAAAABAAEAPkAAACUAwAAAAA=&#10;" strokecolor="windowText" strokeweight="1.5pt">
                                    <v:stroke endarrow="block" joinstyle="miter"/>
                                  </v:shape>
                                  <v:shape id="Straight Arrow Connector 94" o:spid="_x0000_s1046" type="#_x0000_t32" style="position:absolute;left:26479;top:5619;width:475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EVC8YAAADbAAAADwAAAGRycy9kb3ducmV2LnhtbESPT2vCQBTE7wW/w/IKvRTdWOqfpq5S&#10;CqWKJ6MI3l6zL9lg9m2aXTV+e1co9DjMzG+Y2aKztThT6yvHCoaDBARx7nTFpYLd9qs/BeEDssba&#10;MSm4kofFvPcww1S7C2/onIVSRAj7FBWYEJpUSp8bsugHriGOXuFaiyHKtpS6xUuE21q+JMlYWqw4&#10;Lhhs6NNQfsxOVsFvMckKfN7vTsPDKP/5vq5XpVkr9fTYfbyDCNSF//Bfe6kVvL3C/Uv8AXJ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uxFQvGAAAA2wAAAA8AAAAAAAAA&#10;AAAAAAAAoQIAAGRycy9kb3ducmV2LnhtbFBLBQYAAAAABAAEAPkAAACUAwAAAAA=&#10;" strokecolor="windowText" strokeweight="1.5pt">
                                    <v:stroke endarrow="block" joinstyle="miter"/>
                                  </v:shape>
                                  <v:oval id="Text Box 95" o:spid="_x0000_s1047" style="position:absolute;left:9524;top:10477;width:4326;height:44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8bu8QA&#10;AADbAAAADwAAAGRycy9kb3ducmV2LnhtbESPQWvCQBSE70L/w/IKvemmlpYaXaXUSr2JqXp+ZJ9J&#10;muzbkN2a1V/vCgWPw8x8w8wWwTTiRJ2rLCt4HiUgiHOrKy4U7H5Ww3cQziNrbCyTgjM5WMwfBjNM&#10;te15S6fMFyJC2KWooPS+TaV0eUkG3ci2xNE72s6gj7IrpO6wj3DTyHGSvEmDFceFElv6LCmvsz+j&#10;4FgbnKyKzaEP++y7vnwtw0v7q9TTY/iYgvAU/D38315rBZNXuH2JP0DO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/G7vEAAAA2wAAAA8AAAAAAAAAAAAAAAAAmAIAAGRycy9k&#10;b3ducmV2LnhtbFBLBQYAAAAABAAEAPUAAACJAwAAAAA=&#10;" fillcolor="window" strokeweight=".5pt">
                                    <v:textbox>
                                      <w:txbxContent>
                                        <w:p w:rsidR="00995C03" w:rsidRPr="000A0C96" w:rsidRDefault="00995C03" w:rsidP="00294A9B">
                                          <w:pPr>
                                            <w:rPr>
                                              <w:rFonts w:asciiTheme="majorBidi" w:hAnsiTheme="majorBidi" w:cstheme="majorBidi"/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Bidi" w:hAnsiTheme="majorBidi" w:cstheme="majorBidi"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v:textbox>
                                  </v:oval>
                                </v:group>
                                <v:oval id="Text Box 96" o:spid="_x0000_s1048" style="position:absolute;left:31241;top:3809;width:4326;height:44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2FzMQA&#10;AADbAAAADwAAAGRycy9kb3ducmV2LnhtbESPT2vCQBTE7wW/w/IEb3WjgtTUVYp/qDdpqj0/ss8k&#10;TfZtyK5m66d3C4Ueh5n5DbNcB9OIG3WusqxgMk5AEOdWV1woOH3un19AOI+ssbFMCn7IwXo1eFpi&#10;qm3PH3TLfCEihF2KCkrv21RKl5dk0I1tSxy9i+0M+ii7QuoO+wg3jZwmyVwarDgulNjSpqS8zq5G&#10;waU2uNgXx68+nLP3+r7bhln7rdRoGN5eQXgK/j/81z5oBYs5/H6JP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thczEAAAA2wAAAA8AAAAAAAAAAAAAAAAAmAIAAGRycy9k&#10;b3ducmV2LnhtbFBLBQYAAAAABAAEAPUAAACJAwAAAAA=&#10;" fillcolor="window" strokeweight=".5pt">
                                  <v:textbox>
                                    <w:txbxContent>
                                      <w:p w:rsidR="00995C03" w:rsidRPr="00477323" w:rsidRDefault="00995C03" w:rsidP="00294A9B">
                                        <w:pP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lang w:bidi="ar-DZ"/>
                                          </w:rPr>
                                        </w:pPr>
                                        <w:r w:rsidRPr="00477323">
                                          <w:rPr>
                                            <w:rFonts w:asciiTheme="majorBidi" w:hAnsiTheme="majorBidi" w:cstheme="majorBidi" w:hint="cs"/>
                                            <w:b/>
                                            <w:bCs/>
                                            <w:sz w:val="20"/>
                                            <w:szCs w:val="20"/>
                                            <w:rtl/>
                                            <w:lang w:bidi="ar-DZ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v:textbox>
                                </v:oval>
                              </v:group>
                            </v:group>
                            <v:shape id="Arc 97" o:spid="_x0000_s1049" style="position:absolute;left:8953;width:5759;height:5759;visibility:visible;mso-wrap-style:square;v-text-anchor:middle" coordsize="575945,575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FsKMEA&#10;AADbAAAADwAAAGRycy9kb3ducmV2LnhtbESPQavCMBCE74L/IazgTVMVfVqNIoIiHoSnvXhbmrUt&#10;NpvSRK3/3giCx2FmvmEWq8aU4kG1KywrGPQjEMSp1QVnCpLztjcF4TyyxtIyKXiRg9Wy3VpgrO2T&#10;/+lx8pkIEHYxKsi9r2IpXZqTQde3FXHwrrY26IOsM6lrfAa4KeUwiibSYMFhIceKNjmlt9PdKBht&#10;j7hbJ0ea3M+78e1QJYPLIVKq22nWcxCeGv8Lf9t7rWD2B58v4QfI5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9BbCjBAAAA2wAAAA8AAAAAAAAAAAAAAAAAmAIAAGRycy9kb3du&#10;cmV2LnhtbFBLBQYAAAAABAAEAPUAAACGAwAAAAA=&#10;" path="m26865,166518nsc74193,64771,176315,-217,288531,,400747,217,502616,65601,549550,167531l287973,287973,26865,166518xem26865,166518nfc74193,64771,176315,-217,288531,,400747,217,502616,65601,549550,167531e" filled="f" strokecolor="windowText" strokeweight="1.5pt">
                              <v:stroke endarrow="block" joinstyle="miter"/>
                              <v:path arrowok="t" o:connecttype="custom" o:connectlocs="26865,166518;288531,0;549550,167531" o:connectangles="0,0,0"/>
                            </v:shape>
                            <v:shape id="Arc 99" o:spid="_x0000_s1050" style="position:absolute;left:21869;top:1148;width:7258;height:5759;rotation:1072631fd;visibility:visible;mso-wrap-style:square;v-text-anchor:middle" coordsize="725824,575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M5SsYA&#10;AADbAAAADwAAAGRycy9kb3ducmV2LnhtbESPT2vCQBTE7wW/w/IEb/WlHjSmrlKkgj201D8t7e2R&#10;fU1Cs29Ddhvjt3eFgsdhZn7DLFa9rVXHra+caHgYJ6BYcmcqKTQcD5v7FJQPJIZqJ6zhzB5Wy8Hd&#10;gjLjTrLjbh8KFSHiM9JQhtBkiD4v2ZIfu4Ylej+utRSibAs0LZ0i3NY4SZIpWqokLpTU8Lrk/Hf/&#10;ZzV8dM+fZ8T01a5f0uT963s2wbeZ1qNh//QIKnAfbuH/9tZomM/h+iX+AFx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TM5SsYAAADbAAAADwAAAAAAAAAAAAAAAACYAgAAZHJz&#10;L2Rvd25yZXYueG1sUEsFBgAAAAAEAAQA9QAAAIsDAAAAAA==&#10;" path="m49827,142341nsc115063,54034,234471,-157,363470,,492643,158,611975,54786,676806,143441l362912,287973,49827,142341xem49827,142341nfc115063,54034,234471,-157,363470,,492643,158,611975,54786,676806,143441e" filled="f" strokecolor="windowText" strokeweight="1.5pt">
                              <v:stroke endarrow="block" joinstyle="miter"/>
                              <v:path arrowok="t" o:connecttype="custom" o:connectlocs="49827,142341;363470,0;676806,143441" o:connectangles="0,0,0"/>
                            </v:shape>
                            <v:shape id="Arc 100" o:spid="_x0000_s1051" style="position:absolute;left:16227;top:2339;width:3954;height:4833;rotation:-446107fd;flip:x;visibility:visible;mso-wrap-style:square;v-text-anchor:middle" coordsize="395439,4833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2fUcMA&#10;AADcAAAADwAAAGRycy9kb3ducmV2LnhtbESPT4vCMBDF78J+hzDC3jRVF9FqFJEVlr355+JtaMam&#10;2ExKE2v99juHBW8zvDfv/Wa97X2tOmpjFdjAZJyBIi6Crbg0cDkfRgtQMSFbrAOTgRdF2G4+BmvM&#10;bXjykbpTKpWEcMzRgEupybWOhSOPcRwaYtFuofWYZG1LbVt8Sriv9TTL5tpjxdLgsKG9o+J+engD&#10;12UsXzs73XczV9hvref09fg15nPY71agEvXpbf6//rGCnwm+PCMT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u2fUcMAAADcAAAADwAAAAAAAAAAAAAAAACYAgAAZHJzL2Rv&#10;d25yZXYueG1sUEsFBgAAAAAEAAQA9QAAAIgDAAAAAA==&#10;" path="m12929,155714nsc42179,61769,115951,-238,198188,v82139,238,155603,62523,184559,156474l197720,241670,12929,155714xem12929,155714nfc42179,61769,115951,-238,198188,v82139,238,155603,62523,184559,156474e" filled="f" strokecolor="windowText" strokeweight="1.5pt">
                              <v:stroke endarrow="block" joinstyle="miter"/>
                              <v:path arrowok="t" o:connecttype="custom" o:connectlocs="12929,155714;198188,0;382747,156474" o:connectangles="0,0,0"/>
                            </v:shape>
                          </v:group>
                          <v:shape id="Bent-Up Arrow 141" o:spid="_x0000_s1052" style="position:absolute;left:8953;top:4000;width:1071;height:1619;visibility:visible;mso-wrap-style:square;v-text-anchor:middle" coordsize="107106,16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lyQcIA&#10;AADcAAAADwAAAGRycy9kb3ducmV2LnhtbERPyWrDMBC9F/oPYgq9NbLTZnOihGAo5JJDlktug2e8&#10;tNbIWEri/n0VKPQ2j7fOajPYVt24940TA+koAcVSOGqkMnA+fb7NQfmAQtg6YQM/7GGzfn5aYUbu&#10;Lge+HUOlYoj4DA3UIXSZ1r6o2aIfuY4lcqXrLYYI+0pTj/cYbls9TpKptthIbKix47zm4vt4tQbs&#10;fH9ejE9E5Y6+aDa85xN3yY15fRm2S1CBh/Av/nPvKM7/SOHxTLxAr3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GXJBwgAAANwAAAAPAAAAAAAAAAAAAAAAAJgCAABkcnMvZG93&#10;bnJldi54bWxQSwUGAAAAAAQABAD1AAAAhwMAAAAA&#10;" path="m,135149r66941,l66941,26777r-13388,l80330,r26776,26777l93718,26777r,135148l,161925,,135149xe" fillcolor="windowText" strokeweight="1pt">
                            <v:stroke joinstyle="miter"/>
                            <v:path arrowok="t" o:connecttype="custom" o:connectlocs="0,135149;66941,135149;66941,26777;53553,26777;80330,0;107106,26777;93718,26777;93718,161925;0,161925;0,135149" o:connectangles="0,0,0,0,0,0,0,0,0,0"/>
                          </v:shape>
                        </v:group>
                        <v:shape id="Text Box 98" o:spid="_x0000_s1053" type="#_x0000_t202" style="position:absolute;left:22677;top:5649;width:9851;height:42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        <v:textbox>
                            <w:txbxContent>
                              <w:p w:rsidR="00995C03" w:rsidRPr="00294A9B" w:rsidRDefault="00995C03" w:rsidP="00294A9B">
                                <w:pPr>
                                  <w:bidi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294A9B"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مسنن 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مقتاد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Pr="00BE0EE7"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 xml:space="preserve">الطيف المغناطيسي هو مجموعة الخطوط التي تشكلها برادة الحديد حول مغناطيس </w:t>
            </w: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.</w:t>
            </w:r>
            <w:r w:rsidRPr="00BE0EE7">
              <w:rPr>
                <w:rFonts w:eastAsia="Times New Roman" w:cs="Calibri"/>
                <w:sz w:val="30"/>
                <w:szCs w:val="30"/>
                <w:rtl/>
                <w:lang w:val="en-US"/>
              </w:rPr>
              <w:t xml:space="preserve"> </w:t>
            </w:r>
            <w:r w:rsidRPr="00294A9B">
              <w:rPr>
                <w:rFonts w:eastAsia="Times New Roman" w:cs="Calibri" w:hint="cs"/>
                <w:b/>
                <w:bCs/>
                <w:sz w:val="30"/>
                <w:szCs w:val="30"/>
                <w:u w:val="single"/>
                <w:rtl/>
                <w:lang w:val="en-US"/>
              </w:rPr>
              <w:t>صحيح</w:t>
            </w:r>
          </w:p>
          <w:p w:rsidR="00995C03" w:rsidRPr="00294A9B" w:rsidRDefault="00995C03" w:rsidP="00294A9B">
            <w:pPr>
              <w:pStyle w:val="ListParagraph"/>
              <w:numPr>
                <w:ilvl w:val="0"/>
                <w:numId w:val="24"/>
              </w:numPr>
              <w:bidi/>
              <w:spacing w:before="240"/>
              <w:rPr>
                <w:rFonts w:eastAsia="Times New Roman" w:cstheme="minorHAnsi"/>
                <w:sz w:val="30"/>
                <w:szCs w:val="30"/>
                <w:lang w:val="en-US"/>
              </w:rPr>
            </w:pPr>
            <w:r w:rsidRPr="009E7886">
              <w:rPr>
                <w:rFonts w:cs="Calibri"/>
                <w:sz w:val="32"/>
                <w:szCs w:val="32"/>
                <w:rtl/>
                <w:lang w:bidi="ar-DZ"/>
              </w:rPr>
              <w:t xml:space="preserve"> </w:t>
            </w:r>
            <w:r w:rsidRPr="00294A9B"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 xml:space="preserve">  إليك التركيبة التالية:</w:t>
            </w:r>
          </w:p>
          <w:p w:rsidR="00995C03" w:rsidRDefault="00995C03" w:rsidP="00294A9B">
            <w:pPr>
              <w:numPr>
                <w:ilvl w:val="0"/>
                <w:numId w:val="23"/>
              </w:numPr>
              <w:bidi/>
              <w:spacing w:before="240" w:after="160"/>
              <w:contextualSpacing/>
              <w:rPr>
                <w:rFonts w:eastAsia="Times New Roman" w:cs="Calibri"/>
                <w:sz w:val="30"/>
                <w:szCs w:val="30"/>
                <w:lang w:val="en-US"/>
              </w:rPr>
            </w:pP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ت</w:t>
            </w:r>
            <w:r w:rsidRPr="00294A9B"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سمّ</w:t>
            </w: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ية العناصر المرقمة.</w:t>
            </w:r>
          </w:p>
          <w:p w:rsidR="00995C03" w:rsidRPr="00294A9B" w:rsidRDefault="00995C03" w:rsidP="00294A9B">
            <w:pPr>
              <w:bidi/>
              <w:spacing w:before="240" w:after="160"/>
              <w:ind w:left="360"/>
              <w:contextualSpacing/>
              <w:rPr>
                <w:rFonts w:eastAsia="Times New Roman" w:cs="Calibri"/>
                <w:sz w:val="30"/>
                <w:szCs w:val="30"/>
                <w:lang w:val="en-US"/>
              </w:rPr>
            </w:pPr>
          </w:p>
          <w:p w:rsidR="00995C03" w:rsidRPr="00995C03" w:rsidRDefault="00995C03" w:rsidP="00995C03">
            <w:pPr>
              <w:numPr>
                <w:ilvl w:val="0"/>
                <w:numId w:val="23"/>
              </w:numPr>
              <w:bidi/>
              <w:spacing w:before="240" w:after="160"/>
              <w:contextualSpacing/>
              <w:rPr>
                <w:rFonts w:eastAsia="Times New Roman" w:cs="Calibri"/>
                <w:sz w:val="30"/>
                <w:szCs w:val="30"/>
                <w:lang w:val="en-US"/>
              </w:rPr>
            </w:pP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ت</w:t>
            </w:r>
            <w:r w:rsidRPr="00294A9B"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حد</w:t>
            </w: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يد</w:t>
            </w:r>
            <w:r w:rsidRPr="00294A9B"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 xml:space="preserve"> إتجاه دوران كل عنصر</w:t>
            </w:r>
            <w:r>
              <w:rPr>
                <w:rFonts w:eastAsia="Times New Roman" w:cs="Calibri" w:hint="cs"/>
                <w:sz w:val="30"/>
                <w:szCs w:val="30"/>
                <w:rtl/>
                <w:lang w:val="en-US"/>
              </w:rPr>
              <w:t>.</w:t>
            </w:r>
          </w:p>
          <w:p w:rsidR="00995C03" w:rsidRDefault="00995C03" w:rsidP="00995C03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1315" w:type="dxa"/>
          </w:tcPr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7DF7CF63" wp14:editId="26DBFA1C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12065</wp:posOffset>
                      </wp:positionV>
                      <wp:extent cx="828675" cy="285750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86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726CAB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 x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F7CF63" id="Text Box 32" o:spid="_x0000_s1054" type="#_x0000_t202" style="position:absolute;left:0;text-align:left;margin-left:2.1pt;margin-top:.95pt;width:65.25pt;height:22.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" filled="f" stroked="f" strokeweight=".5pt">
                      <v:textbox>
                        <w:txbxContent>
                          <w:p w:rsidR="00995C03" w:rsidRPr="00B322CF" w:rsidRDefault="00995C03" w:rsidP="00726CA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 x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Pr="00B322CF" w:rsidRDefault="00995C03" w:rsidP="00B322CF">
            <w:pPr>
              <w:bidi/>
              <w:jc w:val="center"/>
              <w:rPr>
                <w:rFonts w:eastAsiaTheme="minorEastAsia" w:cstheme="minorHAnsi"/>
                <w:b/>
                <w:bCs/>
                <w:sz w:val="24"/>
                <w:szCs w:val="24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6016C270" wp14:editId="642E1A5A">
                      <wp:simplePos x="0" y="0"/>
                      <wp:positionH relativeFrom="column">
                        <wp:posOffset>26201</wp:posOffset>
                      </wp:positionH>
                      <wp:positionV relativeFrom="paragraph">
                        <wp:posOffset>154305</wp:posOffset>
                      </wp:positionV>
                      <wp:extent cx="644884" cy="333375"/>
                      <wp:effectExtent l="0" t="0" r="0" b="0"/>
                      <wp:wrapNone/>
                      <wp:docPr id="35" name="Text Box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4884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x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16C270" id="Text Box 35" o:spid="_x0000_s1055" type="#_x0000_t202" style="position:absolute;left:0;text-align:left;margin-left:2.05pt;margin-top:12.15pt;width:50.8pt;height:26.2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" filled="f" stroked="f" strokeweight=".5pt">
                      <v:textbox>
                        <w:txbxContent>
                          <w:p w:rsidR="00995C03" w:rsidRPr="00B322CF" w:rsidRDefault="00995C03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x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95C03" w:rsidRDefault="00995C03" w:rsidP="00B322CF">
            <w:pPr>
              <w:bidi/>
              <w:jc w:val="center"/>
              <w:rPr>
                <w:rFonts w:eastAsiaTheme="minorEastAsia"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eastAsiaTheme="minorEastAsia"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rPr>
                <w:rFonts w:cstheme="minorHAnsi"/>
                <w:b/>
                <w:bCs/>
                <w:sz w:val="28"/>
                <w:szCs w:val="28"/>
                <w:lang w:bidi="ar-DZ"/>
              </w:rPr>
            </w:pPr>
          </w:p>
          <w:p w:rsidR="00995C03" w:rsidRPr="00B322CF" w:rsidRDefault="00995C03" w:rsidP="00B322CF">
            <w:pPr>
              <w:bidi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57B5DC77" wp14:editId="76D79F0A">
                      <wp:simplePos x="0" y="0"/>
                      <wp:positionH relativeFrom="column">
                        <wp:posOffset>56488</wp:posOffset>
                      </wp:positionH>
                      <wp:positionV relativeFrom="paragraph">
                        <wp:posOffset>430530</wp:posOffset>
                      </wp:positionV>
                      <wp:extent cx="624509" cy="333375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4509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x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7B5DC77" id="Text Box 34" o:spid="_x0000_s1056" type="#_x0000_t202" style="position:absolute;left:0;text-align:left;margin-left:4.45pt;margin-top:33.9pt;width:49.15pt;height:26.25pt;z-index:25201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" filled="f" stroked="f" strokeweight=".5pt">
                      <v:textbox>
                        <w:txbxContent>
                          <w:p w:rsidR="00995C03" w:rsidRPr="00B322CF" w:rsidRDefault="00995C03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x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48FD2C5B" wp14:editId="339B844A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96934</wp:posOffset>
                      </wp:positionV>
                      <wp:extent cx="495300" cy="333375"/>
                      <wp:effectExtent l="0" t="0" r="0" b="0"/>
                      <wp:wrapNone/>
                      <wp:docPr id="33" name="Text Box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FD2C5B" id="Text Box 33" o:spid="_x0000_s1057" type="#_x0000_t202" style="position:absolute;left:0;text-align:left;margin-left:10.15pt;margin-top:7.65pt;width:39pt;height:26.2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" filled="f" stroked="f" strokeweight=".5pt">
                      <v:textbox>
                        <w:txbxContent>
                          <w:p w:rsidR="00995C03" w:rsidRPr="00B322CF" w:rsidRDefault="00995C03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02ECD91" wp14:editId="4E9126D7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764788</wp:posOffset>
                      </wp:positionV>
                      <wp:extent cx="495300" cy="333375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2ECD91" id="Text Box 36" o:spid="_x0000_s1058" type="#_x0000_t202" style="position:absolute;left:0;text-align:left;margin-left:10.15pt;margin-top:60.2pt;width:39pt;height:26.2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" filled="f" stroked="f" strokeweight=".5pt">
                      <v:textbox>
                        <w:txbxContent>
                          <w:p w:rsidR="00995C03" w:rsidRPr="00B322CF" w:rsidRDefault="00995C03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</w:tcPr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</w:p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318BE6FD" wp14:editId="5F294C6D">
                      <wp:simplePos x="0" y="0"/>
                      <wp:positionH relativeFrom="column">
                        <wp:posOffset>19271</wp:posOffset>
                      </wp:positionH>
                      <wp:positionV relativeFrom="paragraph">
                        <wp:posOffset>506426</wp:posOffset>
                      </wp:positionV>
                      <wp:extent cx="495300" cy="333375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322CF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18BE6FD" id="Text Box 31" o:spid="_x0000_s1059" type="#_x0000_t202" style="position:absolute;left:0;text-align:left;margin-left:1.5pt;margin-top:39.9pt;width:39pt;height:26.2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" filled="f" stroked="f" strokeweight=".5pt">
                      <v:textbox>
                        <w:txbxContent>
                          <w:p w:rsidR="00995C03" w:rsidRPr="00B322CF" w:rsidRDefault="00995C03" w:rsidP="00B322CF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95C03" w:rsidTr="00D175A6">
        <w:trPr>
          <w:trHeight w:val="735"/>
        </w:trPr>
        <w:tc>
          <w:tcPr>
            <w:tcW w:w="8270" w:type="dxa"/>
            <w:vMerge/>
            <w:vAlign w:val="center"/>
          </w:tcPr>
          <w:p w:rsidR="00995C03" w:rsidRPr="00E27A91" w:rsidRDefault="00995C03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</w:tcPr>
          <w:p w:rsidR="00995C03" w:rsidRDefault="00995C03" w:rsidP="00B322CF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098A0F10" wp14:editId="10707C8E">
                      <wp:simplePos x="0" y="0"/>
                      <wp:positionH relativeFrom="column">
                        <wp:posOffset>24682</wp:posOffset>
                      </wp:positionH>
                      <wp:positionV relativeFrom="paragraph">
                        <wp:posOffset>80010</wp:posOffset>
                      </wp:positionV>
                      <wp:extent cx="654326" cy="333375"/>
                      <wp:effectExtent l="0" t="0" r="0" b="0"/>
                      <wp:wrapNone/>
                      <wp:docPr id="159" name="Text Box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4326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x 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98A0F10" id="Text Box 159" o:spid="_x0000_s1060" type="#_x0000_t202" style="position:absolute;left:0;text-align:left;margin-left:1.95pt;margin-top:6.3pt;width:51.5pt;height:26.25pt;z-index:252019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" filled="f" stroked="f" strokeweight=".5pt">
                      <v:textbox>
                        <w:txbxContent>
                          <w:p w:rsidR="00995C03" w:rsidRPr="00B322CF" w:rsidRDefault="00995C03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x 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46671FB7" wp14:editId="7D3877EF">
                      <wp:simplePos x="0" y="0"/>
                      <wp:positionH relativeFrom="column">
                        <wp:posOffset>-630058</wp:posOffset>
                      </wp:positionH>
                      <wp:positionV relativeFrom="paragraph">
                        <wp:posOffset>69850</wp:posOffset>
                      </wp:positionV>
                      <wp:extent cx="606287" cy="333375"/>
                      <wp:effectExtent l="0" t="0" r="0" b="0"/>
                      <wp:wrapNone/>
                      <wp:docPr id="158" name="Text Box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6287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01.5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671FB7" id="Text Box 158" o:spid="_x0000_s1061" type="#_x0000_t202" style="position:absolute;left:0;text-align:left;margin-left:-49.6pt;margin-top:5.5pt;width:47.75pt;height:26.25pt;z-index:252018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" filled="f" stroked="f" strokeweight=".5pt">
                      <v:textbox>
                        <w:txbxContent>
                          <w:p w:rsidR="00995C03" w:rsidRPr="00B322CF" w:rsidRDefault="00995C03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01.5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</w:tcPr>
          <w:p w:rsidR="00995C03" w:rsidRDefault="00995C03" w:rsidP="00B322CF">
            <w:pPr>
              <w:bidi/>
              <w:jc w:val="center"/>
              <w:rPr>
                <w:rFonts w:cstheme="minorHAnsi"/>
                <w:sz w:val="28"/>
                <w:szCs w:val="28"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7A5DFE76" wp14:editId="02F7F1C7">
                      <wp:simplePos x="0" y="0"/>
                      <wp:positionH relativeFrom="column">
                        <wp:posOffset>41219</wp:posOffset>
                      </wp:positionH>
                      <wp:positionV relativeFrom="paragraph">
                        <wp:posOffset>536575</wp:posOffset>
                      </wp:positionV>
                      <wp:extent cx="495300" cy="33337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5DFE76" id="Text Box 30" o:spid="_x0000_s1062" type="#_x0000_t202" style="position:absolute;left:0;text-align:left;margin-left:3.25pt;margin-top:42.25pt;width:39pt;height:26.2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" filled="f" stroked="f" strokeweight=".5pt">
                      <v:textbox>
                        <w:txbxContent>
                          <w:p w:rsidR="00995C03" w:rsidRPr="00B322CF" w:rsidRDefault="00995C03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95C03" w:rsidTr="00B322CF">
        <w:trPr>
          <w:trHeight w:val="751"/>
        </w:trPr>
        <w:tc>
          <w:tcPr>
            <w:tcW w:w="8270" w:type="dxa"/>
            <w:vMerge/>
            <w:vAlign w:val="center"/>
          </w:tcPr>
          <w:p w:rsidR="00995C03" w:rsidRPr="00E27A91" w:rsidRDefault="00995C03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</w:tcPr>
          <w:p w:rsidR="00995C03" w:rsidRDefault="00995C03" w:rsidP="00B322CF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7D030AF9" wp14:editId="78C8EEB0">
                      <wp:simplePos x="0" y="0"/>
                      <wp:positionH relativeFrom="column">
                        <wp:posOffset>-4058</wp:posOffset>
                      </wp:positionH>
                      <wp:positionV relativeFrom="paragraph">
                        <wp:posOffset>73660</wp:posOffset>
                      </wp:positionV>
                      <wp:extent cx="713961" cy="333375"/>
                      <wp:effectExtent l="0" t="0" r="0" b="0"/>
                      <wp:wrapNone/>
                      <wp:docPr id="160" name="Text Box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3961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322C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B322C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x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D030AF9" id="Text Box 160" o:spid="_x0000_s1063" type="#_x0000_t202" style="position:absolute;left:0;text-align:left;margin-left:-.3pt;margin-top:5.8pt;width:56.2pt;height:26.25pt;z-index:25202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" filled="f" stroked="f" strokeweight=".5pt">
                      <v:textbox>
                        <w:txbxContent>
                          <w:p w:rsidR="00995C03" w:rsidRPr="00B322CF" w:rsidRDefault="00995C03" w:rsidP="00B322C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B322C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x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</w:tcPr>
          <w:p w:rsidR="00995C03" w:rsidRDefault="00995C03" w:rsidP="00B322CF">
            <w:pPr>
              <w:bidi/>
              <w:jc w:val="center"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</w:p>
        </w:tc>
      </w:tr>
      <w:tr w:rsidR="00995C03" w:rsidTr="00A80985">
        <w:trPr>
          <w:trHeight w:val="523"/>
        </w:trPr>
        <w:tc>
          <w:tcPr>
            <w:tcW w:w="8270" w:type="dxa"/>
            <w:vMerge w:val="restart"/>
            <w:vAlign w:val="center"/>
          </w:tcPr>
          <w:p w:rsidR="00995C03" w:rsidRDefault="0037579F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  <w:r>
              <w:rPr>
                <w:rFonts w:cstheme="minorHAnsi" w:hint="cs"/>
                <w:b/>
                <w:bCs/>
                <w:noProof/>
                <w:sz w:val="32"/>
                <w:szCs w:val="32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-27305</wp:posOffset>
                      </wp:positionV>
                      <wp:extent cx="3395345" cy="1381125"/>
                      <wp:effectExtent l="0" t="0" r="0" b="0"/>
                      <wp:wrapNone/>
                      <wp:docPr id="167" name="Text Box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95345" cy="1381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7579F" w:rsidRDefault="0037579F" w:rsidP="0037579F">
                                  <w:pPr>
                                    <w:bidi/>
                                  </w:pPr>
                                  <w:r w:rsidRPr="0037579F">
                                    <w:rPr>
                                      <w:rFonts w:cs="Arial"/>
                                      <w:noProof/>
                                      <w:rtl/>
                                      <w:lang w:eastAsia="fr-FR"/>
                                    </w:rPr>
                                    <w:drawing>
                                      <wp:inline distT="0" distB="0" distL="0" distR="0">
                                        <wp:extent cx="3206115" cy="1167226"/>
                                        <wp:effectExtent l="0" t="0" r="0" b="0"/>
                                        <wp:docPr id="168" name="Picture 16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206115" cy="11672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7" o:spid="_x0000_s1064" type="#_x0000_t202" style="position:absolute;left:0;text-align:left;margin-left:-2.05pt;margin-top:-2.15pt;width:267.35pt;height:108.7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" filled="f" stroked="f" strokeweight=".5pt">
                      <v:textbox>
                        <w:txbxContent>
                          <w:p w:rsidR="0037579F" w:rsidRDefault="0037579F" w:rsidP="0037579F">
                            <w:pPr>
                              <w:bidi/>
                            </w:pPr>
                            <w:r w:rsidRPr="0037579F">
                              <w:rPr>
                                <w:rFonts w:cs="Arial"/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>
                                  <wp:extent cx="3206115" cy="1167226"/>
                                  <wp:effectExtent l="0" t="0" r="0" b="0"/>
                                  <wp:docPr id="168" name="Picture 1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06115" cy="11672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F19D9" w:rsidRPr="001C35B2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الثاني:</w:t>
            </w:r>
            <w:r w:rsidR="000F19D9" w:rsidRPr="001C35B2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</w:t>
            </w:r>
            <w:r w:rsidR="000F19D9" w:rsidRPr="001C35B2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(06 نقاط)</w:t>
            </w:r>
            <w:r w:rsidR="000F19D9" w:rsidRPr="001C35B2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995C03" w:rsidRDefault="00995C03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</w:p>
          <w:p w:rsidR="00995C03" w:rsidRDefault="00995C03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</w:p>
          <w:p w:rsidR="00995C03" w:rsidRDefault="0037579F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  <w:r>
              <w:rPr>
                <w:rFonts w:cs="Calibri" w:hint="cs"/>
                <w:sz w:val="32"/>
                <w:szCs w:val="32"/>
                <w:rtl/>
                <w:lang w:bidi="ar-DZ"/>
              </w:rPr>
              <w:t xml:space="preserve"> </w:t>
            </w:r>
          </w:p>
          <w:p w:rsidR="00995C03" w:rsidRDefault="00995C03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</w:p>
          <w:p w:rsidR="00995C03" w:rsidRPr="0037579F" w:rsidRDefault="0037579F" w:rsidP="0037579F">
            <w:pPr>
              <w:pStyle w:val="ListParagraph"/>
              <w:numPr>
                <w:ilvl w:val="0"/>
                <w:numId w:val="34"/>
              </w:numPr>
              <w:bidi/>
              <w:rPr>
                <w:rFonts w:cs="Calibri"/>
                <w:sz w:val="32"/>
                <w:szCs w:val="32"/>
                <w:lang w:bidi="ar-DZ"/>
              </w:rPr>
            </w:pPr>
            <w:r w:rsidRPr="006C548E">
              <w:rPr>
                <w:rFonts w:eastAsia="Calibri" w:cstheme="minorHAnsi" w:hint="cs"/>
                <w:sz w:val="28"/>
                <w:szCs w:val="28"/>
                <w:rtl/>
                <w:lang w:val="en-US"/>
              </w:rPr>
              <w:t xml:space="preserve">أكمل الجدول التالي بكلمة </w:t>
            </w:r>
            <w:r w:rsidRPr="006C548E">
              <w:rPr>
                <w:rFonts w:eastAsia="Calibri" w:cstheme="minorHAnsi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>تنافر</w:t>
            </w:r>
            <w:r w:rsidRPr="006C548E">
              <w:rPr>
                <w:rFonts w:eastAsia="Calibri" w:cstheme="minorHAnsi" w:hint="cs"/>
                <w:sz w:val="28"/>
                <w:szCs w:val="28"/>
                <w:rtl/>
                <w:lang w:val="en-US"/>
              </w:rPr>
              <w:t xml:space="preserve"> أو </w:t>
            </w:r>
            <w:r w:rsidRPr="006C548E">
              <w:rPr>
                <w:rFonts w:eastAsia="Calibri" w:cstheme="minorHAnsi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 xml:space="preserve">تجاذب </w:t>
            </w:r>
            <w:r w:rsidRPr="006C548E">
              <w:rPr>
                <w:rFonts w:eastAsia="Calibri" w:cstheme="minorHAnsi" w:hint="cs"/>
                <w:sz w:val="28"/>
                <w:szCs w:val="28"/>
                <w:rtl/>
                <w:lang w:val="en-US"/>
              </w:rPr>
              <w:t xml:space="preserve">وعيّن الأقطاب الأخرى إذا علمت أنّ </w:t>
            </w:r>
            <w:r w:rsidRPr="006C548E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  <w:t>A</w:t>
            </w:r>
            <w:r w:rsidRPr="006C548E">
              <w:rPr>
                <w:rFonts w:eastAsia="Calibri" w:cstheme="minorHAnsi" w:hint="cs"/>
                <w:sz w:val="28"/>
                <w:szCs w:val="28"/>
                <w:u w:val="single"/>
                <w:rtl/>
                <w:lang w:val="en-US"/>
              </w:rPr>
              <w:t xml:space="preserve"> هو قطب شمالي</w:t>
            </w:r>
            <w:r>
              <w:rPr>
                <w:rFonts w:eastAsia="Calibri" w:cstheme="minorHAnsi" w:hint="cs"/>
                <w:sz w:val="28"/>
                <w:szCs w:val="28"/>
                <w:u w:val="single"/>
                <w:rtl/>
                <w:lang w:val="en-US"/>
              </w:rPr>
              <w:t>.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36"/>
              <w:gridCol w:w="2636"/>
              <w:gridCol w:w="2636"/>
            </w:tblGrid>
            <w:tr w:rsidR="000F19D9" w:rsidTr="000F19D9">
              <w:trPr>
                <w:trHeight w:val="319"/>
              </w:trPr>
              <w:tc>
                <w:tcPr>
                  <w:tcW w:w="2636" w:type="dxa"/>
                  <w:tcBorders>
                    <w:top w:val="nil"/>
                    <w:left w:val="nil"/>
                  </w:tcBorders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</w:p>
              </w:tc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 xml:space="preserve">(قطب شمــــــــالي) </w:t>
                  </w:r>
                  <w:r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en-US"/>
                    </w:rPr>
                    <w:t>A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 xml:space="preserve">(قطب </w:t>
                  </w: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/>
                    </w:rPr>
                    <w:t>جنــــــــوبي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)</w:t>
                  </w:r>
                  <w:r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en-US"/>
                    </w:rPr>
                    <w:t>B</w:t>
                  </w:r>
                </w:p>
              </w:tc>
            </w:tr>
            <w:tr w:rsidR="000F19D9" w:rsidTr="000F19D9">
              <w:trPr>
                <w:trHeight w:val="334"/>
              </w:trPr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 xml:space="preserve">(قطب </w:t>
                  </w: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/>
                    </w:rPr>
                    <w:t>شمــــــــالي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)</w:t>
                  </w:r>
                  <w:r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en-US"/>
                    </w:rPr>
                    <w:t xml:space="preserve">  C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Pr="00070EC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</w:pP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  <w:t>تنــــــــافر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Pr="00070EC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8"/>
                      <w:szCs w:val="28"/>
                      <w:rtl/>
                      <w:lang w:val="en-US"/>
                    </w:rPr>
                  </w:pP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  <w:t>تجـــــاذب</w:t>
                  </w:r>
                </w:p>
              </w:tc>
            </w:tr>
            <w:tr w:rsidR="000F19D9" w:rsidTr="000F19D9">
              <w:trPr>
                <w:trHeight w:val="319"/>
              </w:trPr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 xml:space="preserve">(قطب </w:t>
                  </w: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/>
                    </w:rPr>
                    <w:t>جنــــــــوبي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)</w:t>
                  </w:r>
                  <w:r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en-US"/>
                    </w:rPr>
                    <w:t xml:space="preserve">  D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Pr="00070EC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</w:pP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  <w:t>تجـــــــــاذب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تنــــــــافر</w:t>
                  </w:r>
                </w:p>
              </w:tc>
            </w:tr>
            <w:tr w:rsidR="000F19D9" w:rsidTr="000F19D9">
              <w:trPr>
                <w:trHeight w:val="319"/>
              </w:trPr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 xml:space="preserve">(قطب </w:t>
                  </w: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/>
                    </w:rPr>
                    <w:t>جنــــــــوبي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)</w:t>
                  </w:r>
                  <w:r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en-US"/>
                    </w:rPr>
                    <w:t xml:space="preserve"> E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تج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 w:bidi="ar-DZ"/>
                    </w:rPr>
                    <w:t>ــــــــــ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اذب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Pr="00070EC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</w:pP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  <w:t>تنــــــــافر</w:t>
                  </w:r>
                </w:p>
              </w:tc>
            </w:tr>
            <w:tr w:rsidR="000F19D9" w:rsidTr="000F19D9">
              <w:trPr>
                <w:trHeight w:val="319"/>
              </w:trPr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 xml:space="preserve">(قطب  </w:t>
                  </w: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/>
                    </w:rPr>
                    <w:t>شمــــــــالي</w:t>
                  </w:r>
                  <w:r>
                    <w:rPr>
                      <w:rFonts w:ascii="Times New Roman" w:eastAsia="Calibri" w:hAnsi="Times New Roman" w:cs="Times New Roman" w:hint="cs"/>
                      <w:sz w:val="28"/>
                      <w:szCs w:val="28"/>
                      <w:rtl/>
                      <w:lang w:val="en-US"/>
                    </w:rPr>
                    <w:t>)</w:t>
                  </w:r>
                  <w:r>
                    <w:rPr>
                      <w:rFonts w:ascii="Times New Roman" w:eastAsia="Calibri" w:hAnsi="Times New Roman" w:cs="Times New Roman"/>
                      <w:sz w:val="28"/>
                      <w:szCs w:val="28"/>
                      <w:lang w:val="en-US"/>
                    </w:rPr>
                    <w:t xml:space="preserve"> F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/>
                      <w:sz w:val="28"/>
                      <w:szCs w:val="28"/>
                      <w:rtl/>
                      <w:lang w:val="en-US"/>
                    </w:rPr>
                  </w:pP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  <w:t>تنــــــــافر</w:t>
                  </w:r>
                </w:p>
              </w:tc>
              <w:tc>
                <w:tcPr>
                  <w:tcW w:w="2636" w:type="dxa"/>
                  <w:vAlign w:val="center"/>
                </w:tcPr>
                <w:p w:rsidR="000F19D9" w:rsidRPr="00070EC9" w:rsidRDefault="000F19D9" w:rsidP="000F19D9">
                  <w:pPr>
                    <w:bidi/>
                    <w:spacing w:line="276" w:lineRule="auto"/>
                    <w:jc w:val="center"/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</w:pPr>
                  <w:r w:rsidRPr="00070EC9">
                    <w:rPr>
                      <w:rFonts w:ascii="Times New Roman" w:eastAsia="Calibri" w:hAnsi="Times New Roman" w:cs="Times New Roman" w:hint="cs"/>
                      <w:b/>
                      <w:bCs/>
                      <w:color w:val="C00000"/>
                      <w:sz w:val="28"/>
                      <w:szCs w:val="28"/>
                      <w:rtl/>
                      <w:lang w:val="en-US" w:bidi="ar-DZ"/>
                    </w:rPr>
                    <w:t>تجـــــاذب</w:t>
                  </w:r>
                </w:p>
              </w:tc>
            </w:tr>
          </w:tbl>
          <w:p w:rsidR="00995C03" w:rsidRDefault="00995C03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</w:p>
          <w:p w:rsidR="00995C03" w:rsidRPr="004E3798" w:rsidRDefault="00995C03" w:rsidP="00995C03">
            <w:pPr>
              <w:pStyle w:val="ListParagraph"/>
              <w:numPr>
                <w:ilvl w:val="0"/>
                <w:numId w:val="33"/>
              </w:numPr>
              <w:bidi/>
              <w:spacing w:before="240"/>
              <w:rPr>
                <w:rFonts w:ascii="Times New Roman" w:eastAsia="Calibri" w:hAnsi="Times New Roman" w:cs="Times New Roman"/>
                <w:sz w:val="30"/>
                <w:szCs w:val="30"/>
                <w:rtl/>
                <w:lang w:val="en-US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4F79CCFF" wp14:editId="0EBA449B">
                      <wp:simplePos x="0" y="0"/>
                      <wp:positionH relativeFrom="column">
                        <wp:posOffset>-850265</wp:posOffset>
                      </wp:positionH>
                      <wp:positionV relativeFrom="paragraph">
                        <wp:posOffset>87630</wp:posOffset>
                      </wp:positionV>
                      <wp:extent cx="816610" cy="953770"/>
                      <wp:effectExtent l="0" t="0" r="0" b="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6941" cy="953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Default="00995C03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 x 02</w:t>
                                  </w:r>
                                </w:p>
                                <w:p w:rsidR="00995C03" w:rsidRPr="00B11960" w:rsidRDefault="00995C03" w:rsidP="00B11960">
                                  <w:pPr>
                                    <w:spacing w:after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B11960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الخطوط المستقيمة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9CCFF" id="Text Box 45" o:spid="_x0000_s1065" type="#_x0000_t202" style="position:absolute;left:0;text-align:left;margin-left:-66.95pt;margin-top:6.9pt;width:64.3pt;height:75.1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" filled="f" stroked="f" strokeweight=".5pt">
                      <v:textbox>
                        <w:txbxContent>
                          <w:p w:rsidR="00995C03" w:rsidRDefault="00995C03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 x 02</w:t>
                            </w:r>
                          </w:p>
                          <w:p w:rsidR="00995C03" w:rsidRPr="00B11960" w:rsidRDefault="00995C03" w:rsidP="00B11960">
                            <w:pPr>
                              <w:spacing w:after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1196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الخطوط المستقيمة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E3798">
              <w:rPr>
                <w:rFonts w:eastAsia="Calibri" w:cstheme="minorHAnsi" w:hint="cs"/>
                <w:sz w:val="30"/>
                <w:szCs w:val="30"/>
                <w:rtl/>
                <w:lang w:val="en-US"/>
              </w:rPr>
              <w:t>رسم خطوط الحقل المغناطيسي (الطيف المغناطيسي) في الحالتين مبيّنا اتجاهها بأسهم:</w:t>
            </w:r>
          </w:p>
          <w:p w:rsidR="00995C03" w:rsidRDefault="00995C03" w:rsidP="00995C03">
            <w:pPr>
              <w:bidi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046336" behindDoc="0" locked="0" layoutInCell="1" allowOverlap="1" wp14:anchorId="1AE6AC5A" wp14:editId="1E6EBB75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100330</wp:posOffset>
                      </wp:positionV>
                      <wp:extent cx="2258060" cy="1644650"/>
                      <wp:effectExtent l="0" t="0" r="27940" b="0"/>
                      <wp:wrapNone/>
                      <wp:docPr id="76" name="Group 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58060" cy="1644650"/>
                                <a:chOff x="0" y="0"/>
                                <a:chExt cx="2258253" cy="1645147"/>
                              </a:xfrm>
                            </wpg:grpSpPr>
                            <wpg:grpSp>
                              <wpg:cNvPr id="77" name="Group 77"/>
                              <wpg:cNvGrpSpPr/>
                              <wpg:grpSpPr>
                                <a:xfrm>
                                  <a:off x="0" y="0"/>
                                  <a:ext cx="2258253" cy="1645147"/>
                                  <a:chOff x="0" y="0"/>
                                  <a:chExt cx="2258253" cy="1645147"/>
                                </a:xfrm>
                              </wpg:grpSpPr>
                              <wpg:grpSp>
                                <wpg:cNvPr id="78" name="Group 78"/>
                                <wpg:cNvGrpSpPr/>
                                <wpg:grpSpPr>
                                  <a:xfrm flipV="1">
                                    <a:off x="1848678" y="735496"/>
                                    <a:ext cx="409575" cy="45085"/>
                                    <a:chOff x="0" y="0"/>
                                    <a:chExt cx="669209" cy="0"/>
                                  </a:xfrm>
                                </wpg:grpSpPr>
                                <wps:wsp>
                                  <wps:cNvPr id="79" name="Straight Arrow Connector 79"/>
                                  <wps:cNvCnPr/>
                                  <wps:spPr>
                                    <a:xfrm flipV="1">
                                      <a:off x="0" y="0"/>
                                      <a:ext cx="432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0" name="Straight Connector 80"/>
                                  <wps:cNvCnPr/>
                                  <wps:spPr>
                                    <a:xfrm>
                                      <a:off x="129209" y="0"/>
                                      <a:ext cx="540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114" name="Group 114"/>
                                <wpg:cNvGrpSpPr/>
                                <wpg:grpSpPr>
                                  <a:xfrm>
                                    <a:off x="0" y="0"/>
                                    <a:ext cx="2258253" cy="1645147"/>
                                    <a:chOff x="0" y="0"/>
                                    <a:chExt cx="2258253" cy="1645147"/>
                                  </a:xfrm>
                                </wpg:grpSpPr>
                                <wpg:grpSp>
                                  <wpg:cNvPr id="115" name="Group 115"/>
                                  <wpg:cNvGrpSpPr/>
                                  <wpg:grpSpPr>
                                    <a:xfrm flipV="1">
                                      <a:off x="0" y="834887"/>
                                      <a:ext cx="409575" cy="45085"/>
                                      <a:chOff x="0" y="0"/>
                                      <a:chExt cx="669209" cy="0"/>
                                    </a:xfrm>
                                  </wpg:grpSpPr>
                                  <wps:wsp>
                                    <wps:cNvPr id="116" name="Straight Arrow Connector 116"/>
                                    <wps:cNvCnPr/>
                                    <wps:spPr>
                                      <a:xfrm flipV="1">
                                        <a:off x="0" y="0"/>
                                        <a:ext cx="432000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tailEnd type="triangle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117" name="Straight Connector 117"/>
                                    <wps:cNvCnPr/>
                                    <wps:spPr>
                                      <a:xfrm>
                                        <a:off x="129209" y="0"/>
                                        <a:ext cx="54000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118" name="Group 118"/>
                                  <wpg:cNvGrpSpPr/>
                                  <wpg:grpSpPr>
                                    <a:xfrm>
                                      <a:off x="9939" y="0"/>
                                      <a:ext cx="2248314" cy="1645147"/>
                                      <a:chOff x="0" y="0"/>
                                      <a:chExt cx="2248314" cy="1645147"/>
                                    </a:xfrm>
                                  </wpg:grpSpPr>
                                  <wpg:grpSp>
                                    <wpg:cNvPr id="119" name="Group 119"/>
                                    <wpg:cNvGrpSpPr/>
                                    <wpg:grpSpPr>
                                      <a:xfrm flipV="1">
                                        <a:off x="0" y="735496"/>
                                        <a:ext cx="409575" cy="45085"/>
                                        <a:chOff x="0" y="0"/>
                                        <a:chExt cx="669209" cy="0"/>
                                      </a:xfrm>
                                    </wpg:grpSpPr>
                                    <wps:wsp>
                                      <wps:cNvPr id="120" name="Straight Arrow Connector 120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4320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21" name="Straight Connector 121"/>
                                      <wps:cNvCnPr/>
                                      <wps:spPr>
                                        <a:xfrm>
                                          <a:off x="129209" y="0"/>
                                          <a:ext cx="540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22" name="Group 122"/>
                                    <wpg:cNvGrpSpPr/>
                                    <wpg:grpSpPr>
                                      <a:xfrm flipV="1">
                                        <a:off x="1838739" y="824948"/>
                                        <a:ext cx="409575" cy="45085"/>
                                        <a:chOff x="0" y="0"/>
                                        <a:chExt cx="669209" cy="0"/>
                                      </a:xfrm>
                                    </wpg:grpSpPr>
                                    <wps:wsp>
                                      <wps:cNvPr id="123" name="Straight Arrow Connector 123"/>
                                      <wps:cNvCnPr/>
                                      <wps:spPr>
                                        <a:xfrm flipV="1">
                                          <a:off x="0" y="0"/>
                                          <a:ext cx="432000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  <a:tailEnd type="triangle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  <wps:wsp>
                                      <wps:cNvPr id="124" name="Straight Connector 124"/>
                                      <wps:cNvCnPr/>
                                      <wps:spPr>
                                        <a:xfrm>
                                          <a:off x="129209" y="0"/>
                                          <a:ext cx="540000" cy="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125" name="Group 125"/>
                                    <wpg:cNvGrpSpPr/>
                                    <wpg:grpSpPr>
                                      <a:xfrm>
                                        <a:off x="407504" y="218661"/>
                                        <a:ext cx="1420274" cy="1256969"/>
                                        <a:chOff x="0" y="0"/>
                                        <a:chExt cx="1420274" cy="1256969"/>
                                      </a:xfrm>
                                    </wpg:grpSpPr>
                                    <wpg:grpSp>
                                      <wpg:cNvPr id="126" name="Group 126"/>
                                      <wpg:cNvGrpSpPr/>
                                      <wpg:grpSpPr>
                                        <a:xfrm>
                                          <a:off x="0" y="0"/>
                                          <a:ext cx="1410335" cy="899160"/>
                                          <a:chOff x="0" y="-209028"/>
                                          <a:chExt cx="1410749" cy="899795"/>
                                        </a:xfrm>
                                      </wpg:grpSpPr>
                                      <wps:wsp>
                                        <wps:cNvPr id="127" name="Arc 127"/>
                                        <wps:cNvSpPr/>
                                        <wps:spPr>
                                          <a:xfrm>
                                            <a:off x="9939" y="-209028"/>
                                            <a:ext cx="1400810" cy="899795"/>
                                          </a:xfrm>
                                          <a:prstGeom prst="arc">
                                            <a:avLst>
                                              <a:gd name="adj1" fmla="val 10620805"/>
                                              <a:gd name="adj2" fmla="val 10297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00" name="Arc 3200"/>
                                        <wps:cNvSpPr/>
                                        <wps:spPr>
                                          <a:xfrm>
                                            <a:off x="9939" y="0"/>
                                            <a:ext cx="1400810" cy="595550"/>
                                          </a:xfrm>
                                          <a:prstGeom prst="arc">
                                            <a:avLst>
                                              <a:gd name="adj1" fmla="val 10620805"/>
                                              <a:gd name="adj2" fmla="val 10297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01" name="Arc 3201"/>
                                        <wps:cNvSpPr/>
                                        <wps:spPr>
                                          <a:xfrm>
                                            <a:off x="0" y="159026"/>
                                            <a:ext cx="1400810" cy="300493"/>
                                          </a:xfrm>
                                          <a:prstGeom prst="arc">
                                            <a:avLst>
                                              <a:gd name="adj1" fmla="val 10620805"/>
                                              <a:gd name="adj2" fmla="val 10297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203" name="Group 3203"/>
                                      <wpg:cNvGrpSpPr/>
                                      <wpg:grpSpPr>
                                        <a:xfrm flipV="1">
                                          <a:off x="9939" y="357809"/>
                                          <a:ext cx="1410335" cy="899160"/>
                                          <a:chOff x="0" y="-209028"/>
                                          <a:chExt cx="1410749" cy="899795"/>
                                        </a:xfrm>
                                      </wpg:grpSpPr>
                                      <wps:wsp>
                                        <wps:cNvPr id="3204" name="Arc 3204"/>
                                        <wps:cNvSpPr/>
                                        <wps:spPr>
                                          <a:xfrm>
                                            <a:off x="9939" y="-209028"/>
                                            <a:ext cx="1400810" cy="899795"/>
                                          </a:xfrm>
                                          <a:prstGeom prst="arc">
                                            <a:avLst>
                                              <a:gd name="adj1" fmla="val 10620805"/>
                                              <a:gd name="adj2" fmla="val 10297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05" name="Arc 3205"/>
                                        <wps:cNvSpPr/>
                                        <wps:spPr>
                                          <a:xfrm>
                                            <a:off x="9939" y="0"/>
                                            <a:ext cx="1400810" cy="595550"/>
                                          </a:xfrm>
                                          <a:prstGeom prst="arc">
                                            <a:avLst>
                                              <a:gd name="adj1" fmla="val 10620805"/>
                                              <a:gd name="adj2" fmla="val 10297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06" name="Arc 3206"/>
                                        <wps:cNvSpPr/>
                                        <wps:spPr>
                                          <a:xfrm>
                                            <a:off x="0" y="159026"/>
                                            <a:ext cx="1400810" cy="300493"/>
                                          </a:xfrm>
                                          <a:prstGeom prst="arc">
                                            <a:avLst>
                                              <a:gd name="adj1" fmla="val 10620805"/>
                                              <a:gd name="adj2" fmla="val 102972"/>
                                            </a:avLst>
                                          </a:prstGeom>
                                          <a:noFill/>
                                          <a:ln w="19050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3224" name="Group 3224"/>
                                    <wpg:cNvGrpSpPr/>
                                    <wpg:grpSpPr>
                                      <a:xfrm rot="21211845">
                                        <a:off x="1222513" y="0"/>
                                        <a:ext cx="935990" cy="810260"/>
                                        <a:chOff x="74693" y="-49954"/>
                                        <a:chExt cx="937176" cy="811556"/>
                                      </a:xfrm>
                                    </wpg:grpSpPr>
                                    <wps:wsp>
                                      <wps:cNvPr id="3225" name="Arc 3225"/>
                                      <wps:cNvSpPr/>
                                      <wps:spPr>
                                        <a:xfrm rot="2743449">
                                          <a:off x="53738" y="51672"/>
                                          <a:ext cx="730885" cy="688975"/>
                                        </a:xfrm>
                                        <a:prstGeom prst="arc">
                                          <a:avLst>
                                            <a:gd name="adj1" fmla="val 16048991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26" name="Arc 3226"/>
                                      <wps:cNvSpPr/>
                                      <wps:spPr>
                                        <a:xfrm rot="4778575">
                                          <a:off x="190610" y="-29951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5210745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227" name="Arc 3227"/>
                                      <wps:cNvSpPr/>
                                      <wps:spPr>
                                        <a:xfrm rot="5630767">
                                          <a:off x="302256" y="-11873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4787448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3236" name="Group 3236"/>
                                    <wpg:cNvGrpSpPr/>
                                    <wpg:grpSpPr>
                                      <a:xfrm rot="21211845" flipH="1" flipV="1">
                                        <a:off x="79513" y="834887"/>
                                        <a:ext cx="935990" cy="810260"/>
                                        <a:chOff x="74693" y="-49954"/>
                                        <a:chExt cx="937176" cy="811556"/>
                                      </a:xfrm>
                                    </wpg:grpSpPr>
                                    <wps:wsp>
                                      <wps:cNvPr id="3250" name="Arc 3250"/>
                                      <wps:cNvSpPr/>
                                      <wps:spPr>
                                        <a:xfrm rot="2743449">
                                          <a:off x="53738" y="51672"/>
                                          <a:ext cx="730885" cy="688975"/>
                                        </a:xfrm>
                                        <a:prstGeom prst="arc">
                                          <a:avLst>
                                            <a:gd name="adj1" fmla="val 16048991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8" name="Arc 128"/>
                                      <wps:cNvSpPr/>
                                      <wps:spPr>
                                        <a:xfrm rot="4778575">
                                          <a:off x="190610" y="-29951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5210745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9" name="Arc 129"/>
                                      <wps:cNvSpPr/>
                                      <wps:spPr>
                                        <a:xfrm rot="5630767">
                                          <a:off x="302256" y="-11873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4787448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30" name="Group 130"/>
                                    <wpg:cNvGrpSpPr/>
                                    <wpg:grpSpPr>
                                      <a:xfrm rot="388155" flipH="1">
                                        <a:off x="69574" y="19879"/>
                                        <a:ext cx="935990" cy="810260"/>
                                        <a:chOff x="74693" y="-49954"/>
                                        <a:chExt cx="937176" cy="811556"/>
                                      </a:xfrm>
                                    </wpg:grpSpPr>
                                    <wps:wsp>
                                      <wps:cNvPr id="131" name="Arc 131"/>
                                      <wps:cNvSpPr/>
                                      <wps:spPr>
                                        <a:xfrm rot="2743449">
                                          <a:off x="53738" y="51672"/>
                                          <a:ext cx="730885" cy="688975"/>
                                        </a:xfrm>
                                        <a:prstGeom prst="arc">
                                          <a:avLst>
                                            <a:gd name="adj1" fmla="val 16048991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2" name="Arc 132"/>
                                      <wps:cNvSpPr/>
                                      <wps:spPr>
                                        <a:xfrm rot="4778575">
                                          <a:off x="190610" y="-29951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5210745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3" name="Arc 133"/>
                                      <wps:cNvSpPr/>
                                      <wps:spPr>
                                        <a:xfrm rot="5630767">
                                          <a:off x="302256" y="-11873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4787448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135" name="Group 135"/>
                                    <wpg:cNvGrpSpPr/>
                                    <wpg:grpSpPr>
                                      <a:xfrm rot="388155" flipV="1">
                                        <a:off x="1222513" y="834887"/>
                                        <a:ext cx="935990" cy="810260"/>
                                        <a:chOff x="74693" y="-49954"/>
                                        <a:chExt cx="937176" cy="811556"/>
                                      </a:xfrm>
                                    </wpg:grpSpPr>
                                    <wps:wsp>
                                      <wps:cNvPr id="137" name="Arc 137"/>
                                      <wps:cNvSpPr/>
                                      <wps:spPr>
                                        <a:xfrm rot="2743449">
                                          <a:off x="53738" y="51672"/>
                                          <a:ext cx="730885" cy="688975"/>
                                        </a:xfrm>
                                        <a:prstGeom prst="arc">
                                          <a:avLst>
                                            <a:gd name="adj1" fmla="val 16048991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" name="Arc 138"/>
                                      <wps:cNvSpPr/>
                                      <wps:spPr>
                                        <a:xfrm rot="4778575">
                                          <a:off x="190610" y="-29951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5210745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43" name="Arc 143"/>
                                      <wps:cNvSpPr/>
                                      <wps:spPr>
                                        <a:xfrm rot="5630767">
                                          <a:off x="302256" y="-11873"/>
                                          <a:ext cx="729615" cy="689610"/>
                                        </a:xfrm>
                                        <a:prstGeom prst="arc">
                                          <a:avLst>
                                            <a:gd name="adj1" fmla="val 14787448"/>
                                            <a:gd name="adj2" fmla="val 0"/>
                                          </a:avLst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</wpg:grpSp>
                            </wpg:grpSp>
                            <wps:wsp>
                              <wps:cNvPr id="157" name="Text Box 157"/>
                              <wps:cNvSpPr txBox="1"/>
                              <wps:spPr>
                                <a:xfrm>
                                  <a:off x="278295" y="606287"/>
                                  <a:ext cx="1896745" cy="561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995C03" w:rsidRDefault="00995C03" w:rsidP="00995C03">
                                    <w:r>
                                      <w:rPr>
                                        <w:noProof/>
                                        <w:lang w:eastAsia="fr-FR"/>
                                      </w:rPr>
                                      <w:drawing>
                                        <wp:inline distT="0" distB="0" distL="0" distR="0" wp14:anchorId="14D1A786" wp14:editId="4A147421">
                                          <wp:extent cx="1530985" cy="327025"/>
                                          <wp:effectExtent l="0" t="0" r="0" b="0"/>
                                          <wp:docPr id="165" name="Picture 165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136" name="Picture 136"/>
                                                  <pic:cNvPicPr/>
                                                </pic:nvPicPr>
                                                <pic:blipFill>
                                                  <a:blip r:embed="rId9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30985" cy="3270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E6AC5A" id="Group 76" o:spid="_x0000_s1066" style="position:absolute;left:0;text-align:left;margin-left:13.15pt;margin-top:7.9pt;width:177.8pt;height:129.5pt;z-index:252046336;mso-width-relative:margin;mso-height-relative:margin" coordsize="22582,16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">
                      <v:group id="Group 77" o:spid="_x0000_s1067" style="position:absolute;width:22582;height:16451" coordsize="22582,164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<v:group id="Group 78" o:spid="_x0000_s1068" style="position:absolute;left:18486;top:7354;width:4096;height:451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ENPlr8AAADbAAAADwAAAGRycy9kb3ducmV2LnhtbERPy4rCMBTdC/5DuII7&#10;TR2KSjWKCDOIuLE+cHlprm2wuSlNRjt/P1kILg/nvVx3thZPar1xrGAyTkAQF04bLhWcT9+jOQgf&#10;kDXWjknBH3lYr/q9JWbavfhIzzyUIoawz1BBFUKTSemLiiz6sWuII3d3rcUQYVtK3eIrhttafiXJ&#10;VFo0HBsqbGhbUfHIf62Cy8aklF5v+0NSEO20vP3kJlVqOOg2CxCBuvARv907rWAWx8Yv8QfI1T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GxDT5a/AAAA2wAAAA8AAAAA&#10;AAAAAAAAAAAAqgIAAGRycy9kb3ducmV2LnhtbFBLBQYAAAAABAAEAPoAAACWAwAAAAA=&#10;">
                          <v:shape id="Straight Arrow Connector 79" o:spid="_x0000_s1069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xcb8UAAADbAAAADwAAAGRycy9kb3ducmV2LnhtbESPQWvCQBSE7wX/w/KEXopuLLRqdJUi&#10;SFs8mYrg7Zl9yQazb9PsqvHfu0Khx2FmvmHmy87W4kKtrxwrGA0TEMS50xWXCnY/68EEhA/IGmvH&#10;pOBGHpaL3tMcU+2uvKVLFkoRIexTVGBCaFIpfW7Ioh+6hjh6hWsthijbUuoWrxFua/maJO/SYsVx&#10;wWBDK0P5KTtbBb/FOCvwZb87jw5v+fHztvkuzUap5373MQMRqAv/4b/2l1YwnsLjS/wB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bxcb8UAAADbAAAADwAAAAAAAAAA&#10;AAAAAAChAgAAZHJzL2Rvd25yZXYueG1sUEsFBgAAAAAEAAQA+QAAAJMDAAAAAA==&#10;" strokecolor="windowText" strokeweight="1.5pt">
                            <v:stroke endarrow="block" joinstyle="miter"/>
                          </v:shape>
                          <v:line id="Straight Connector 80" o:spid="_x0000_s1070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5Xv78AAADbAAAADwAAAGRycy9kb3ducmV2LnhtbERPTWvCQBC9C/6HZQredJMioqmrFKXU&#10;WzWK5yE7JqHZ2Zidavz33YPg8fG+l+veNepGXag9G0gnCSjiwtuaSwOn49d4DioIssXGMxl4UID1&#10;ajhYYmb9nQ90y6VUMYRDhgYqkTbTOhQVOQwT3xJH7uI7hxJhV2rb4T2Gu0a/J8lMO6w5NlTY0qai&#10;4jf/cwb6NJ1dy4LSKf18L857OV5y2Rozeus/P0AJ9fISP907a2Ae18cv8Qfo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J5Xv78AAADbAAAADwAAAAAAAAAAAAAAAACh&#10;AgAAZHJzL2Rvd25yZXYueG1sUEsFBgAAAAAEAAQA+QAAAI0DAAAAAA==&#10;" strokecolor="windowText" strokeweight="1.5pt">
                            <v:stroke joinstyle="miter"/>
                          </v:line>
                        </v:group>
                        <v:group id="Group 114" o:spid="_x0000_s1071" style="position:absolute;width:22582;height:16451" coordsize="22582,164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SYKgs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kz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SYKgsQAAADcAAAA&#10;DwAAAAAAAAAAAAAAAACqAgAAZHJzL2Rvd25yZXYueG1sUEsFBgAAAAAEAAQA+gAAAJsDAAAAAA==&#10;">
                          <v:group id="Group 115" o:spid="_x0000_s1072" style="position:absolute;top:8348;width:4095;height:451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DNzF0hwAAAANwAAAAPAAAA&#10;AAAAAAAAAAAAAKoCAABkcnMvZG93bnJldi54bWxQSwUGAAAAAAQABAD6AAAAlwMAAAAA&#10;">
                            <v:shape id="Straight Arrow Connector 116" o:spid="_x0000_s1073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2shMQAAADcAAAADwAAAGRycy9kb3ducmV2LnhtbERPTWvCQBC9F/wPywi9FN1EqEp0FRGK&#10;LZ6aiuBtzE6ywexsml01/vtuodDbPN7nLNe9bcSNOl87VpCOExDEhdM1VwoOX2+jOQgfkDU2jknB&#10;gzysV4OnJWba3fmTbnmoRAxhn6ECE0KbSekLQxb92LXEkStdZzFE2FVSd3iP4baRkySZSos1xwaD&#10;LW0NFZf8ahV8l7O8xJfj4ZqeXovz7rH/qMxeqedhv1mACNSHf/Gf+13H+ekUfp+JF8jV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LayExAAAANwAAAAPAAAAAAAAAAAA&#10;AAAAAKECAABkcnMvZG93bnJldi54bWxQSwUGAAAAAAQABAD5AAAAkgMAAAAA&#10;" strokecolor="windowText" strokeweight="1.5pt">
                              <v:stroke endarrow="block" joinstyle="miter"/>
                            </v:shape>
                            <v:line id="Straight Connector 117" o:spid="_x0000_s1074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UpjEMEAAADcAAAADwAAAGRycy9kb3ducmV2LnhtbERPTWvCQBC9F/wPyxS81c0WsTZ1FbEU&#10;vbXG0vOQHZPQ7GzMTjX+e7dQ6G0e73MWq8G36kx9bAJbMJMMFHEZXMOVhc/D28McVBRkh21gsnCl&#10;CKvl6G6BuQsX3tO5kEqlEI45WqhFulzrWNbkMU5CR5y4Y+g9SoJ9pV2PlxTuW/2YZTPtseHUUGNH&#10;m5rK7+LHWxiMmZ2qksyU3rfPXx9yOBbyau34fli/gBIa5F/85965NN88we8z6QK9v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SmMQwQAAANwAAAAPAAAAAAAAAAAAAAAA&#10;AKECAABkcnMvZG93bnJldi54bWxQSwUGAAAAAAQABAD5AAAAjwMAAAAA&#10;" strokecolor="windowText" strokeweight="1.5pt">
                              <v:stroke joinstyle="miter"/>
                            </v:line>
                          </v:group>
                          <v:group id="Group 118" o:spid="_x0000_s1075" style="position:absolute;left:99;width:22483;height:16451" coordsize="22483,1645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        <v:group id="Group 119" o:spid="_x0000_s1076" style="position:absolute;top:7354;width:4095;height:451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MgVckwAAAANwAAAAPAAAA&#10;AAAAAAAAAAAAAKoCAABkcnMvZG93bnJldi54bWxQSwUGAAAAAAQABAD6AAAAlwMAAAAA&#10;">
                              <v:shape id="Straight Arrow Connector 120" o:spid="_x0000_s1077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Rb1scAAADcAAAADwAAAGRycy9kb3ducmV2LnhtbESPT2vCQBDF70K/wzKFXkQ3Cv1DdJVS&#10;KG3x1FQK3sbsJBuanU2zq8Zv7xwEbzO8N+/9ZrkefKuO1McmsIHZNANFXAbbcG1g+/M+eQEVE7LF&#10;NjAZOFOE9eputMTchhN/07FItZIQjjkacCl1udaxdOQxTkNHLFoVeo9J1r7WtseThPtWz7PsSXts&#10;WBocdvTmqPwrDt7Af/VcVDj+3R5mu8dy/3HefNVuY8zD/fC6AJVoSDfz9frTCv5c8OUZmUCvL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d5FvWxwAAANwAAAAPAAAAAAAA&#10;AAAAAAAAAKECAABkcnMvZG93bnJldi54bWxQSwUGAAAAAAQABAD5AAAAlQMAAAAA&#10;" strokecolor="windowText" strokeweight="1.5pt">
                                <v:stroke endarrow="block" joinstyle="miter"/>
                              </v:shape>
                              <v:line id="Straight Connector 121" o:spid="_x0000_s1078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4OUQsEAAADcAAAADwAAAGRycy9kb3ducmV2LnhtbERPTWvCQBC9F/wPywi91c1KkTZ1laKI&#10;vWlj6XnIjklodjZmR03/vSsUepvH+5z5cvCtulAfm8AWzCQDRVwG13Bl4euweXoBFQXZYRuYLPxS&#10;hOVi9DDH3IUrf9KlkEqlEI45WqhFulzrWNbkMU5CR5y4Y+g9SoJ9pV2P1xTuWz3Nspn22HBqqLGj&#10;VU3lT3H2FgZjZqeqJPNMu+3r914Ox0LW1j6Oh/c3UEKD/Iv/3B8uzZ8auD+TLtCLG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g5RCwQAAANwAAAAPAAAAAAAAAAAAAAAA&#10;AKECAABkcnMvZG93bnJldi54bWxQSwUGAAAAAAQABAD5AAAAjwMAAAAA&#10;" strokecolor="windowText" strokeweight="1.5pt">
                                <v:stroke joinstyle="miter"/>
                              </v:line>
                            </v:group>
                            <v:group id="Group 122" o:spid="_x0000_s1079" style="position:absolute;left:18387;top:8249;width:4096;height:451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EkP6MAAAADcAAAADwAAAGRycy9kb3ducmV2LnhtbERPS4vCMBC+C/sfwizs&#10;TdMtRaQaRYRdZPFifeBxaMY22ExKk9X6740geJuP7zmzRW8bcaXOG8cKvkcJCOLSacOVgv3uZzgB&#10;4QOyxsYxKbiTh8X8YzDDXLsbb+lahErEEPY5KqhDaHMpfVmTRT9yLXHkzq6zGCLsKqk7vMVw28g0&#10;ScbSouHYUGNLq5rKS/FvFRyWJqPsePrbJCXRWsvTb2Eypb4+++UURKA+vMUv91rH+WkKz2fiBXL+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MSQ/owAAAANwAAAAPAAAA&#10;AAAAAAAAAAAAAKoCAABkcnMvZG93bnJldi54bWxQSwUGAAAAAAQABAD6AAAAlwMAAAAA&#10;">
                              <v:shape id="Straight Arrow Connector 123" o:spid="_x0000_s1080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bFocQAAADcAAAADwAAAGRycy9kb3ducmV2LnhtbERPTWvCQBC9F/oflhG8FN1oaZXUVUpB&#10;tHgyiuBtmp1kg9nZNLtq/PeuUOhtHu9zZovO1uJCra8cKxgNExDEudMVlwr2u+VgCsIHZI21Y1Jw&#10;Iw+L+fPTDFPtrrylSxZKEUPYp6jAhNCkUvrckEU/dA1x5ArXWgwRtqXULV5juK3lOEnepcWKY4PB&#10;hr4M5afsbBX8FpOswJfD/jw6vuU/q9vmuzQbpfq97vMDRKAu/Iv/3Gsd549f4fFMvEDO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NsWhxAAAANwAAAAPAAAAAAAAAAAA&#10;AAAAAKECAABkcnMvZG93bnJldi54bWxQSwUGAAAAAAQABAD5AAAAkgMAAAAA&#10;" strokecolor="windowText" strokeweight="1.5pt">
                                <v:stroke endarrow="block" joinstyle="miter"/>
                              </v:shape>
                              <v:line id="Straight Connector 124" o:spid="_x0000_s1081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/Q32sEAAADcAAAADwAAAGRycy9kb3ducmV2LnhtbERPTWvCQBC9F/wPywi91U1ERFM3QZTS&#10;3qqx9DxkxyQ0OxuzU03/fVco9DaP9zmbYnSdutIQWs8G0lkCirjytuXawMfp5WkFKgiyxc4zGfih&#10;AEU+edhgZv2Nj3QtpVYxhEOGBhqRPtM6VA05DDPfE0fu7AeHEuFQazvgLYa7Ts+TZKkdthwbGuxp&#10;11D1VX47A2OaLi91RemC3l/Xnwc5nUvZG/M4HbfPoIRG+Rf/ud9snD9fwP2ZeIHO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9DfawQAAANwAAAAPAAAAAAAAAAAAAAAA&#10;AKECAABkcnMvZG93bnJldi54bWxQSwUGAAAAAAQABAD5AAAAjwMAAAAA&#10;" strokecolor="windowText" strokeweight="1.5pt">
                                <v:stroke joinstyle="miter"/>
                              </v:line>
                            </v:group>
                            <v:group id="Group 125" o:spid="_x0000_s1082" style="position:absolute;left:4075;top:2186;width:14202;height:12570" coordsize="14202,125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      <v:group id="Group 126" o:spid="_x0000_s1083" style="position:absolute;width:14103;height:8991" coordorigin=",-2090" coordsize="14107,89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NT708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toT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DU+9PCAAAA3AAAAA8A&#10;AAAAAAAAAAAAAAAAqgIAAGRycy9kb3ducmV2LnhtbFBLBQYAAAAABAAEAPoAAACZAwAAAAA=&#10;">
                                <v:shape id="Arc 127" o:spid="_x0000_s1084" style="position:absolute;left:99;top:-2090;width:14008;height:8997;visibility:visible;mso-wrap-style:square;v-text-anchor:middle" coordsize="1400810,899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07yMEA&#10;AADcAAAADwAAAGRycy9kb3ducmV2LnhtbERP32vCMBB+H/g/hBv4NtMpaOmMMoSBPgzR6vvRnE1o&#10;cylNVut/bwaDvd3H9/PW29G1YqA+WM8K3mcZCOLKa8u1gkv59ZaDCBFZY+uZFDwowHYzeVljof2d&#10;TzScYy1SCIcCFZgYu0LKUBlyGGa+I07czfcOY4J9LXWP9xTuWjnPsqV0aDk1GOxoZ6hqzj9Owb6h&#10;3F4XjV0MZZsfyu+bb8xRqenr+PkBItIY/8V/7r1O8+cr+H0mXS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NO8jBAAAA3AAAAA8AAAAAAAAAAAAAAAAAmAIAAGRycy9kb3du&#10;cmV2LnhtbFBLBQYAAAAABAAEAPUAAACGAwAAAAA=&#10;" path="m2299,486320nsc-22712,288528,156980,103571,444571,31086,605238,-9408,783524,-10372,945229,28379v285184,68343,469004,247175,454821,442481l700405,449898,2299,486320xem2299,486320nfc-22712,288528,156980,103571,444571,31086,605238,-9408,783524,-10372,945229,28379v285184,68343,469004,247175,454821,442481e" filled="f" strokecolor="windowText" strokeweight="1.5pt">
                                  <v:stroke joinstyle="miter"/>
                                  <v:path arrowok="t" o:connecttype="custom" o:connectlocs="2299,486320;444571,31086;945229,28379;1400050,470860" o:connectangles="0,0,0,0"/>
                                </v:shape>
                                <v:shape id="Arc 3200" o:spid="_x0000_s1085" style="position:absolute;left:99;width:14008;height:5955;visibility:visible;mso-wrap-style:square;v-text-anchor:middle" coordsize="1400810,595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vuCcUA&#10;AADdAAAADwAAAGRycy9kb3ducmV2LnhtbESP3WrCQBSE7wXfYTmCd3W3FtoSXUORSItYbP25P2RP&#10;k9Ds2ZhdTXx7t1DwcpiZb5h52ttaXKj1lWMNjxMFgjh3puJCw2G/engF4QOywdoxabiSh3QxHMwx&#10;Ma7jb7rsQiEihH2CGsoQmkRKn5dk0U9cQxy9H9daDFG2hTQtdhFuazlV6llarDgulNjQsqT8d3e2&#10;GjaFe9meuPvss3ep1Ga7PmZfa63Ho/5tBiJQH+7h//aH0fAUkfD3Jj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a+4JxQAAAN0AAAAPAAAAAAAAAAAAAAAAAJgCAABkcnMv&#10;ZG93bnJldi54bWxQSwUGAAAAAAQABAD1AAAAigMAAAAA&#10;" path="m5215,334045nsc-37562,185847,184427,47092,524347,9561,637048,-2883,755269,-3184,868313,8683v330710,34719,554711,165560,530764,310026l700405,297775,5215,334045xem5215,334045nfc-37562,185847,184427,47092,524347,9561,637048,-2883,755269,-3184,868313,8683v330710,34719,554711,165560,530764,310026e" filled="f" strokecolor="windowText" strokeweight="1.5pt">
                                  <v:stroke joinstyle="miter"/>
                                  <v:path arrowok="t" o:connecttype="custom" o:connectlocs="5215,334045;524347,9561;868313,8683;1399077,318709" o:connectangles="0,0,0,0"/>
                                </v:shape>
                                <v:shape id="Arc 3201" o:spid="_x0000_s1086" style="position:absolute;top:1590;width:14008;height:3005;visibility:visible;mso-wrap-style:square;v-text-anchor:middle" coordsize="1400810,3004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1SMcUA&#10;AADdAAAADwAAAGRycy9kb3ducmV2LnhtbESPT2sCMRTE7wW/Q3iCF6nZtVDt1iilUBDppf65v26e&#10;m9XNS0hSXb99Uyh4HGbmN8xi1dtOXCjE1rGCclKAIK6dbrlRsN99PM5BxISssXNMCm4UYbUcPCyw&#10;0u7KX3TZpkZkCMcKFZiUfCVlrA1ZjBPnibN3dMFiyjI0Uge8Zrjt5LQonqXFlvOCQU/vhurz9scq&#10;aOafm8OYSt29+KMZ9zP/fQpeqdGwf3sFkahP9/B/e60VPE2LEv7e5Cc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rVIxxQAAAN0AAAAPAAAAAAAAAAAAAAAAAJgCAABkcnMv&#10;ZG93bnJldi54bWxQSwUGAAAAAAQABAD1AAAAigMAAAAA&#10;" path="m19840,185754nsc-78657,98880,196151,12890,609404,1273,668339,-384,728018,-424,787002,1152v387885,10367,661147,86834,607075,169878l700405,150247,19840,185754xem19840,185754nfc-78657,98880,196151,12890,609404,1273,668339,-384,728018,-424,787002,1152v387885,10367,661147,86834,607075,169878e" filled="f" strokecolor="windowText" strokeweight="1.5pt">
                                  <v:stroke joinstyle="miter"/>
                                  <v:path arrowok="t" o:connecttype="custom" o:connectlocs="19840,185754;609404,1273;787002,1152;1394077,171030" o:connectangles="0,0,0,0"/>
                                </v:shape>
                              </v:group>
                              <v:group id="Group 3203" o:spid="_x0000_s1087" style="position:absolute;left:99;top:3578;width:14103;height:8991;flip:y" coordorigin=",-2090" coordsize="14107,89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46Z2cQAAADdAAAA&#10;DwAAAAAAAAAAAAAAAACqAgAAZHJzL2Rvd25yZXYueG1sUEsFBgAAAAAEAAQA+gAAAJsDAAAAAA==&#10;">
                                <v:shape id="Arc 3204" o:spid="_x0000_s1088" style="position:absolute;left:99;top:-2090;width:14008;height:8997;visibility:visible;mso-wrap-style:square;v-text-anchor:middle" coordsize="1400810,8997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u0dcQA&#10;AADdAAAADwAAAGRycy9kb3ducmV2LnhtbESPwWrDMBBE74H+g9hAb7GcuBTjRgmlEEgPoTRu74u1&#10;sYStlbEUx/37KlDocZiZN8x2P7teTDQG61nBOstBEDdeW24VfNWHVQkiRGSNvWdS8EMB9ruHxRYr&#10;7W/8SdM5tiJBOFSowMQ4VFKGxpDDkPmBOHkXPzqMSY6t1CPeEtz1cpPnz9Kh5bRgcKA3Q013vjoF&#10;x45K+110tpjqvnyvTxffmQ+lHpfz6wuISHP8D/+1j1pBscmf4P4mPQG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btHXEAAAA3QAAAA8AAAAAAAAAAAAAAAAAmAIAAGRycy9k&#10;b3ducmV2LnhtbFBLBQYAAAAABAAEAPUAAACJAwAAAAA=&#10;" path="m2299,486320nsc-22712,288528,156980,103571,444571,31086,605238,-9408,783524,-10372,945229,28379v285184,68343,469004,247175,454821,442481l700405,449898,2299,486320xem2299,486320nfc-22712,288528,156980,103571,444571,31086,605238,-9408,783524,-10372,945229,28379v285184,68343,469004,247175,454821,442481e" filled="f" strokecolor="windowText" strokeweight="1.5pt">
                                  <v:stroke joinstyle="miter"/>
                                  <v:path arrowok="t" o:connecttype="custom" o:connectlocs="2299,486320;444571,31086;945229,28379;1400050,470860" o:connectangles="0,0,0,0"/>
                                </v:shape>
                                <v:shape id="Arc 3205" o:spid="_x0000_s1089" style="position:absolute;left:99;width:14008;height:5955;visibility:visible;mso-wrap-style:square;v-text-anchor:middle" coordsize="1400810,595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xNkcYA&#10;AADdAAAADwAAAGRycy9kb3ducmV2LnhtbESPQWvCQBSE74L/YXlCb2ZXS2tJXUWKpUUUrdr7I/tM&#10;gtm3aXZr0n/vCgWPw8x8w0znna3EhRpfOtYwShQI4syZknMNx8P78AWED8gGK8ek4Y88zGf93hRT&#10;41r+oss+5CJC2KeooQihTqX0WUEWfeJq4uidXGMxRNnk0jTYRrit5FipZ2mx5LhQYE1vBWXn/a/V&#10;sM7dZPvD7aZbfkil1tvV93K30vph0C1eQQTqwj383/40Gh7H6glub+ITkL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xNkcYAAADdAAAADwAAAAAAAAAAAAAAAACYAgAAZHJz&#10;L2Rvd25yZXYueG1sUEsFBgAAAAAEAAQA9QAAAIsDAAAAAA==&#10;" path="m5215,334045nsc-37562,185847,184427,47092,524347,9561,637048,-2883,755269,-3184,868313,8683v330710,34719,554711,165560,530764,310026l700405,297775,5215,334045xem5215,334045nfc-37562,185847,184427,47092,524347,9561,637048,-2883,755269,-3184,868313,8683v330710,34719,554711,165560,530764,310026e" filled="f" strokecolor="windowText" strokeweight="1.5pt">
                                  <v:stroke joinstyle="miter"/>
                                  <v:path arrowok="t" o:connecttype="custom" o:connectlocs="5215,334045;524347,9561;868313,8683;1399077,318709" o:connectangles="0,0,0,0"/>
                                </v:shape>
                                <v:shape id="Arc 3206" o:spid="_x0000_s1090" style="position:absolute;top:1590;width:14008;height:3005;visibility:visible;mso-wrap-style:square;v-text-anchor:middle" coordsize="1400810,3004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TKRcQA&#10;AADdAAAADwAAAGRycy9kb3ducmV2LnhtbESPT2sCMRTE7wW/Q3iCF6lZLfhnaxQpCFK81Nr7c/Pc&#10;bN28hCTV9dubQqHHYWZ+wyzXnW3FlUJsHCsYjwoQxJXTDdcKjp/b5zmImJA1to5JwZ0irFe9pyWW&#10;2t34g66HVIsM4ViiApOSL6WMlSGLceQ8cfbOLlhMWYZa6oC3DLetnBTFVFpsOC8Y9PRmqLocfqyC&#10;er5//xrSWLcLfzbDbuZP38ErNeh3m1cQibr0H/5r77SCl0kxhd83+QnI1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tEykXEAAAA3QAAAA8AAAAAAAAAAAAAAAAAmAIAAGRycy9k&#10;b3ducmV2LnhtbFBLBQYAAAAABAAEAPUAAACJAwAAAAA=&#10;" path="m19840,185754nsc-78657,98880,196151,12890,609404,1273,668339,-384,728018,-424,787002,1152v387885,10367,661147,86834,607075,169878l700405,150247,19840,185754xem19840,185754nfc-78657,98880,196151,12890,609404,1273,668339,-384,728018,-424,787002,1152v387885,10367,661147,86834,607075,169878e" filled="f" strokecolor="windowText" strokeweight="1.5pt">
                                  <v:stroke joinstyle="miter"/>
                                  <v:path arrowok="t" o:connecttype="custom" o:connectlocs="19840,185754;609404,1273;787002,1152;1394077,171030" o:connectangles="0,0,0,0"/>
                                </v:shape>
                              </v:group>
                            </v:group>
                            <v:group id="Group 3224" o:spid="_x0000_s1091" style="position:absolute;left:12225;width:9360;height:8102;rotation:-423969fd" coordorigin="746,-499" coordsize="9371,81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3gPTCAAAA3QAAAA8A&#10;AAAAAAAAAAAAAAAAqgIAAGRycy9kb3ducmV2LnhtbFBLBQYAAAAABAAEAPoAAACZAwAAAAA=&#10;">
                              <v:shape id="Arc 3225" o:spid="_x0000_s1092" style="position:absolute;left:536;top:517;width:7309;height:6890;rotation:2996578fd;visibility:visible;mso-wrap-style:square;v-text-anchor:middle" coordsize="730885,688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TL7scA&#10;AADdAAAADwAAAGRycy9kb3ducmV2LnhtbESPQUsDMRSE7wX/Q3iCl9Jmu9ZW1qZFhIIHEVoVPD43&#10;z83i5mVJXtvVX2+EgsdhZr5hVpvBd+pIMbWBDcymBSjiOtiWGwOvL9vJLagkyBa7wGTgmxJs1hej&#10;FVY2nHhHx700KkM4VWjAifSV1ql25DFNQ0+cvc8QPUqWsdE24inDfafLolhojy3nBYc9PTiqv/YH&#10;b6CO7z/8FmbjJ3k+OPmIy/l2WBpzdTnc34ESGuQ/fG4/WgPXZXkDf2/yE9Dr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10y+7HAAAA3QAAAA8AAAAAAAAAAAAAAAAAmAIAAGRy&#10;cy9kb3ducmV2LnhtbFBLBQYAAAAABAAEAPUAAACMAwAAAAA=&#10;" path="m350314,295nsc445889,-3438,539206,28303,610231,88703v76811,65320,120655,158268,120655,255784l365443,344488,350314,295xem350314,295nfc445889,-3438,539206,28303,610231,88703v76811,65320,120655,158268,120655,255784e" filled="f" strokecolor="windowText" strokeweight="1.5pt">
                                <v:stroke joinstyle="miter"/>
                                <v:path arrowok="t" o:connecttype="custom" o:connectlocs="350314,295;610231,88703;730886,344487" o:connectangles="0,0,0"/>
                              </v:shape>
                              <v:shape id="Arc 3226" o:spid="_x0000_s1093" style="position:absolute;left:1906;top:-299;width:7295;height:6896;rotation:5219478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6Tj78A&#10;AADdAAAADwAAAGRycy9kb3ducmV2LnhtbESPzQrCMBCE74LvEFbwIppaQUo1ighKr/48wNKsbbXZ&#10;lCZq9emNIHgcZuYbZrnuTC0e1LrKsoLpJAJBnFtdcaHgfNqNExDOI2usLZOCFzlYr/q9JabaPvlA&#10;j6MvRICwS1FB6X2TSunykgy6iW2Ig3exrUEfZFtI3eIzwE0t4yiaS4MVh4USG9qWlN+Od6Mgm3mM&#10;3tzcp/XomnFOxiXZXqnhoNssQHjq/D/8a2dawSyO5/B9E56AXH0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nfpOPvwAAAN0AAAAPAAAAAAAAAAAAAAAAAJgCAABkcnMvZG93bnJl&#10;di54bWxQSwUGAAAAAAQABAD1AAAAhAMAAAAA&#10;" path="m266526,12749nsc372196,-15191,485559,3308,575200,63120v96831,64610,154416,169656,154416,281686l364808,344805,266526,12749xem266526,12749nfc372196,-15191,485559,3308,575200,63120v96831,64610,154416,169656,154416,281686e" filled="f" strokecolor="windowText" strokeweight="1.5pt">
                                <v:stroke joinstyle="miter"/>
                                <v:path arrowok="t" o:connecttype="custom" o:connectlocs="266526,12749;575200,63120;729616,344806" o:connectangles="0,0,0"/>
                              </v:shape>
                              <v:shape id="Arc 3227" o:spid="_x0000_s1094" style="position:absolute;left:3022;top:-118;width:7295;height:6896;rotation:6150299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+qFcUA&#10;AADdAAAADwAAAGRycy9kb3ducmV2LnhtbESPUWvCMBSF3wf7D+EKvs3UinNUo8iwTPem3Q+4JNe2&#10;mNyUJmq3X78Igz0ezjnf4aw2g7PiRn1oPSuYTjIQxNqblmsFX1X58gYiRGSD1jMp+KYAm/Xz0woL&#10;4+98pNsp1iJBOBSooImxK6QMuiGHYeI74uSdfe8wJtnX0vR4T3BnZZ5lr9Jhy2mhwY7eG9KX09Up&#10;+Mn8TtrPud6WH4erXlR2d6lKpcajYbsEEWmI/+G/9t4omOX5Ah5v0hOQ6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v6oVxQAAAN0AAAAPAAAAAAAAAAAAAAAAAJgCAABkcnMv&#10;ZG93bnJldi54bWxQSwUGAAAAAAQABAD1AAAAigMAAAAA&#10;" path="m225895,25976nsc334180,-16171,457289,-6622,556855,51646v107405,62856,172760,173758,172760,293159l364808,344805,225895,25976xem225895,25976nfc334180,-16171,457289,-6622,556855,51646v107405,62856,172760,173758,172760,293159e" filled="f" strokecolor="windowText" strokeweight="1.5pt">
                                <v:stroke joinstyle="miter"/>
                                <v:path arrowok="t" o:connecttype="custom" o:connectlocs="225895,25976;556855,51646;729615,344805" o:connectangles="0,0,0"/>
                              </v:shape>
                            </v:group>
                            <v:group id="Group 3236" o:spid="_x0000_s1095" style="position:absolute;left:795;top:8348;width:9360;height:8103;rotation:-423969fd;flip:x y" coordorigin="746,-499" coordsize="9371,81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D3nDxgAAAN0A&#10;AAAPAAAAAAAAAAAAAAAAAKoCAABkcnMvZG93bnJldi54bWxQSwUGAAAAAAQABAD6AAAAnQMAAAAA&#10;">
                              <v:shape id="Arc 3250" o:spid="_x0000_s1096" style="position:absolute;left:536;top:517;width:7309;height:6890;rotation:2996578fd;visibility:visible;mso-wrap-style:square;v-text-anchor:middle" coordsize="730885,688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UbC8QA&#10;AADdAAAADwAAAGRycy9kb3ducmV2LnhtbERPTWsCMRC9F/ofwgi9FM2qrcrWKKUgeCiF2goex810&#10;s7iZLMmo2/765lDo8fG+l+vet+pCMTWBDYxHBSjiKtiGawOfH5vhAlQSZIttYDLwTQnWq9ubJZY2&#10;XPmdLjupVQ7hVKIBJ9KVWqfKkcc0Ch1x5r5C9CgZxlrbiNcc7ls9KYqZ9thwbnDY0Yuj6rQ7ewNV&#10;PPzwPozvX+Xt7OQY5w+bfm7M3aB/fgIl1Mu/+M+9tQamk8e8P7/JT0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FGwvEAAAA3QAAAA8AAAAAAAAAAAAAAAAAmAIAAGRycy9k&#10;b3ducmV2LnhtbFBLBQYAAAAABAAEAPUAAACJAwAAAAA=&#10;" path="m350314,295nsc445889,-3438,539206,28303,610231,88703v76811,65320,120655,158268,120655,255784l365443,344488,350314,295xem350314,295nfc445889,-3438,539206,28303,610231,88703v76811,65320,120655,158268,120655,255784e" filled="f" strokecolor="windowText" strokeweight="1.5pt">
                                <v:stroke joinstyle="miter"/>
                                <v:path arrowok="t" o:connecttype="custom" o:connectlocs="350314,295;610231,88703;730886,344487" o:connectangles="0,0,0"/>
                              </v:shape>
                              <v:shape id="Arc 128" o:spid="_x0000_s1097" style="position:absolute;left:1906;top:-299;width:7295;height:6896;rotation:5219478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xgJsIA&#10;AADcAAAADwAAAGRycy9kb3ducmV2LnhtbESPQWvCQBCF74X+h2UKXorZaKGEmFWKoOSq7Q8YsmMS&#10;m50N2U2M/nrnUOhthvfmvW+K3ew6NdEQWs8GVkkKirjytuXawM/3YZmBChHZYueZDNwpwG77+lJg&#10;bv2NTzSdY60khEOOBpoY+1zrUDXkMCS+Jxbt4geHUdah1nbAm4S7Tq/T9FM7bFkaGuxp31D1ex6d&#10;gfIjYvrgflx179eSK3IhK4/GLN7mrw2oSHP8N/9dl1bw10Irz8gEevs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TGAmwgAAANwAAAAPAAAAAAAAAAAAAAAAAJgCAABkcnMvZG93&#10;bnJldi54bWxQSwUGAAAAAAQABAD1AAAAhwMAAAAA&#10;" path="m266526,12749nsc372196,-15191,485559,3308,575200,63120v96831,64610,154416,169656,154416,281686l364808,344805,266526,12749xem266526,12749nfc372196,-15191,485559,3308,575200,63120v96831,64610,154416,169656,154416,281686e" filled="f" strokecolor="windowText" strokeweight="1.5pt">
                                <v:stroke joinstyle="miter"/>
                                <v:path arrowok="t" o:connecttype="custom" o:connectlocs="266526,12749;575200,63120;729616,344806" o:connectangles="0,0,0"/>
                              </v:shape>
                              <v:shape id="Arc 129" o:spid="_x0000_s1098" style="position:absolute;left:3022;top:-118;width:7295;height:6896;rotation:6150299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s5+sIA&#10;AADcAAAADwAAAGRycy9kb3ducmV2LnhtbERP22oCMRB9L/QfwhR8q9kKXro1ihQXL2+6/YAhme4u&#10;JpNlE3Xt1zeC4NscznXmy95ZcaEuNJ4VfAwzEMTam4YrBT9l8T4DESKyQeuZFNwowHLx+jLH3Pgr&#10;H+hyjJVIIRxyVFDH2OZSBl2TwzD0LXHifn3nMCbYVdJ0eE3hzspRlk2kw4ZTQ40tfdekT8ezU/CX&#10;+bW0+7FeFZvdWU9Luz6VhVKDt371BSJSH5/ih3tr0vzRJ9yfS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izn6wgAAANwAAAAPAAAAAAAAAAAAAAAAAJgCAABkcnMvZG93&#10;bnJldi54bWxQSwUGAAAAAAQABAD1AAAAhwMAAAAA&#10;" path="m225895,25976nsc334180,-16171,457289,-6622,556855,51646v107405,62856,172760,173758,172760,293159l364808,344805,225895,25976xem225895,25976nfc334180,-16171,457289,-6622,556855,51646v107405,62856,172760,173758,172760,293159e" filled="f" strokecolor="windowText" strokeweight="1.5pt">
                                <v:stroke joinstyle="miter"/>
                                <v:path arrowok="t" o:connecttype="custom" o:connectlocs="225895,25976;556855,51646;729615,344805" o:connectangles="0,0,0"/>
                              </v:shape>
                            </v:group>
                            <v:group id="Group 130" o:spid="_x0000_s1099" style="position:absolute;left:695;top:198;width:9360;height:8103;rotation:-423969fd;flip:x" coordorigin="746,-499" coordsize="9371,81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dXNqcQAAADcAAAA&#10;DwAAAAAAAAAAAAAAAACqAgAAZHJzL2Rvd25yZXYueG1sUEsFBgAAAAAEAAQA+gAAAJsDAAAAAA==&#10;">
                              <v:shape id="Arc 131" o:spid="_x0000_s1100" style="position:absolute;left:536;top:517;width:7309;height:6890;rotation:2996578fd;visibility:visible;mso-wrap-style:square;v-text-anchor:middle" coordsize="730885,688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BIzMMA&#10;AADcAAAADwAAAGRycy9kb3ducmV2LnhtbERPTUsDMRC9C/6HMIVexGZXpZW1aRGh0EMRbBU8jptx&#10;s3QzWZJpu/XXG0HobR7vc+bLwXfqSDG1gQ2UkwIUcR1sy42B993q9hFUEmSLXWAycKYEy8X11Rwr&#10;G078RsetNCqHcKrQgBPpK61T7chjmoSeOHPfIXqUDGOjbcRTDvedviuKqfbYcm5w2NOLo3q/PXgD&#10;dfz84Y9Q3mzk9eDkK84eVsPMmPFoeH4CJTTIRfzvXts8/76Ev2fyBXr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rBIzMMAAADcAAAADwAAAAAAAAAAAAAAAACYAgAAZHJzL2Rv&#10;d25yZXYueG1sUEsFBgAAAAAEAAQA9QAAAIgDAAAAAA==&#10;" path="m350314,295nsc445889,-3438,539206,28303,610231,88703v76811,65320,120655,158268,120655,255784l365443,344488,350314,295xem350314,295nfc445889,-3438,539206,28303,610231,88703v76811,65320,120655,158268,120655,255784e" filled="f" strokecolor="windowText" strokeweight="1.5pt">
                                <v:stroke joinstyle="miter"/>
                                <v:path arrowok="t" o:connecttype="custom" o:connectlocs="350314,295;610231,88703;730886,344487" o:connectangles="0,0,0"/>
                              </v:shape>
                              <v:shape id="Arc 132" o:spid="_x0000_s1101" style="position:absolute;left:1906;top:-299;width:7295;height:6896;rotation:5219478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3BEbwA&#10;AADcAAAADwAAAGRycy9kb3ducmV2LnhtbERPSwrCMBDdC94hjOBGNFVBpJoWEZRu/RxgaMa22kxK&#10;E7V6eiMI7ubxvrNOO1OLB7WusqxgOolAEOdWV1woOJ924yUI55E11pZJwYscpEm/t8ZY2ycf6HH0&#10;hQgh7GJUUHrfxFK6vCSDbmIb4sBdbGvQB9gWUrf4DOGmlrMoWkiDFYeGEhvalpTfjnejIJt7jN7c&#10;3Kf16JpxTsYts71Sw0G3WYHw1Pm/+OfOdJg/n8H3mXCBTD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hfcERvAAAANwAAAAPAAAAAAAAAAAAAAAAAJgCAABkcnMvZG93bnJldi54&#10;bWxQSwUGAAAAAAQABAD1AAAAgQMAAAAA&#10;" path="m266526,12749nsc372196,-15191,485559,3308,575200,63120v96831,64610,154416,169656,154416,281686l364808,344805,266526,12749xem266526,12749nfc372196,-15191,485559,3308,575200,63120v96831,64610,154416,169656,154416,281686e" filled="f" strokecolor="windowText" strokeweight="1.5pt">
                                <v:stroke joinstyle="miter"/>
                                <v:path arrowok="t" o:connecttype="custom" o:connectlocs="266526,12749;575200,63120;729616,344806" o:connectangles="0,0,0"/>
                              </v:shape>
                              <v:shape id="Arc 133" o:spid="_x0000_s1102" style="position:absolute;left:3022;top:-118;width:7295;height:6896;rotation:6150299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qYzcEA&#10;AADcAAAADwAAAGRycy9kb3ducmV2LnhtbERPzWoCMRC+F3yHMIK3mlWxldUoIi7a3ur6AEMy7i4m&#10;k2UTde3TN4VCb/Px/c5q0zsr7tSFxrOCyTgDQay9abhScC6L1wWIEJENWs+k4EkBNuvBywpz4x/8&#10;RfdTrEQK4ZCjgjrGNpcy6JochrFviRN38Z3DmGBXSdPhI4U7K6dZ9iYdNpwaamxpV5O+nm5OwXfm&#10;99J+zvW2OHzc9Htp99eyUGo07LdLEJH6+C/+cx9Nmj+bwe8z6QK5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6mM3BAAAA3AAAAA8AAAAAAAAAAAAAAAAAmAIAAGRycy9kb3du&#10;cmV2LnhtbFBLBQYAAAAABAAEAPUAAACGAwAAAAA=&#10;" path="m225895,25976nsc334180,-16171,457289,-6622,556855,51646v107405,62856,172760,173758,172760,293159l364808,344805,225895,25976xem225895,25976nfc334180,-16171,457289,-6622,556855,51646v107405,62856,172760,173758,172760,293159e" filled="f" strokecolor="windowText" strokeweight="1.5pt">
                                <v:stroke joinstyle="miter"/>
                                <v:path arrowok="t" o:connecttype="custom" o:connectlocs="225895,25976;556855,51646;729615,344805" o:connectangles="0,0,0"/>
                              </v:shape>
                            </v:group>
                            <v:group id="Group 135" o:spid="_x0000_s1103" style="position:absolute;left:12225;top:8348;width:9360;height:8103;rotation:-423969fd;flip:y" coordorigin="746,-499" coordsize="9371,81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mibjHCAAAA3AAAAA8A&#10;AAAAAAAAAAAAAAAAqgIAAGRycy9kb3ducmV2LnhtbFBLBQYAAAAABAAEAPoAAACZAwAAAAA=&#10;">
                              <v:shape id="Arc 137" o:spid="_x0000_s1104" style="position:absolute;left:536;top:517;width:7309;height:6890;rotation:2996578fd;visibility:visible;mso-wrap-style:square;v-text-anchor:middle" coordsize="730885,688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V1I8MA&#10;AADcAAAADwAAAGRycy9kb3ducmV2LnhtbERPS0sDMRC+C/6HMAUvYrNV6cq2aRGh4EEE+wCP42a6&#10;WbqZLMm0Xf31RhB6m4/vOfPl4Dt1opjawAYm4wIUcR1sy42B7WZ19wQqCbLFLjAZ+KYEy8X11Rwr&#10;G878Qae1NCqHcKrQgBPpK61T7chjGoeeOHP7ED1KhrHRNuI5h/tO3xfFVHtsOTc47OnFUX1YH72B&#10;On7+8C5Mbt/k/ejkK5aPq6E05mY0PM9ACQ1yEf+7X22e/1DC3zP5Ar3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hV1I8MAAADcAAAADwAAAAAAAAAAAAAAAACYAgAAZHJzL2Rv&#10;d25yZXYueG1sUEsFBgAAAAAEAAQA9QAAAIgDAAAAAA==&#10;" path="m350314,295nsc445889,-3438,539206,28303,610231,88703v76811,65320,120655,158268,120655,255784l365443,344488,350314,295xem350314,295nfc445889,-3438,539206,28303,610231,88703v76811,65320,120655,158268,120655,255784e" filled="f" strokecolor="windowText" strokeweight="1.5pt">
                                <v:stroke joinstyle="miter"/>
                                <v:path arrowok="t" o:connecttype="custom" o:connectlocs="350314,295;610231,88703;730886,344487" o:connectangles="0,0,0"/>
                              </v:shape>
                              <v:shape id="Arc 138" o:spid="_x0000_s1105" style="position:absolute;left:1906;top:-299;width:7295;height:6896;rotation:5219478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X2+8IA&#10;AADcAAAADwAAAGRycy9kb3ducmV2LnhtbESPQWvCQBCF70L/wzKFXsRsVCghZpUiWHKt9gcM2TGJ&#10;zc6G7Cam/vrOoeBthvfmvW+Kw+w6NdEQWs8G1kkKirjytuXawPfltMpAhYhssfNMBn4pwGH/sigw&#10;t/7OXzSdY60khEOOBpoY+1zrUDXkMCS+Jxbt6geHUdah1nbAu4S7Tm/S9F07bFkaGuzp2FD1cx6d&#10;gXIbMX1wP6675a3kilzIyk9j3l7njx2oSHN8mv+vSyv4W6GVZ2QCv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fb7wgAAANwAAAAPAAAAAAAAAAAAAAAAAJgCAABkcnMvZG93&#10;bnJldi54bWxQSwUGAAAAAAQABAD1AAAAhwMAAAAA&#10;" path="m266526,12749nsc372196,-15191,485559,3308,575200,63120v96831,64610,154416,169656,154416,281686l364808,344805,266526,12749xem266526,12749nfc372196,-15191,485559,3308,575200,63120v96831,64610,154416,169656,154416,281686e" filled="f" strokecolor="windowText" strokeweight="1.5pt">
                                <v:stroke joinstyle="miter"/>
                                <v:path arrowok="t" o:connecttype="custom" o:connectlocs="266526,12749;575200,63120;729616,344806" o:connectangles="0,0,0"/>
                              </v:shape>
                              <v:shape id="Arc 143" o:spid="_x0000_s1106" style="position:absolute;left:3022;top:-118;width:7295;height:6896;rotation:6150299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rsMIA&#10;AADcAAAADwAAAGRycy9kb3ducmV2LnhtbERP3WrCMBS+F3yHcITdzVTdH9UoIpbN3a3dAxySY1tM&#10;TkoTtdvTLwPBu/Px/Z7VZnBWXKgPrWcFs2kGglh703Kt4LsqHt9AhIhs0HomBT8UYLMej1aYG3/l&#10;L7qUsRYphEOOCpoYu1zKoBtyGKa+I07c0fcOY4J9LU2P1xTurJxn2Yt02HJqaLCjXUP6VJ6dgt/M&#10;76X9fNbb4v1w1q+V3Z+qQqmHybBdgog0xLv45v4waf7TAv6fS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vOuwwgAAANwAAAAPAAAAAAAAAAAAAAAAAJgCAABkcnMvZG93&#10;bnJldi54bWxQSwUGAAAAAAQABAD1AAAAhwMAAAAA&#10;" path="m225895,25976nsc334180,-16171,457289,-6622,556855,51646v107405,62856,172760,173758,172760,293159l364808,344805,225895,25976xem225895,25976nfc334180,-16171,457289,-6622,556855,51646v107405,62856,172760,173758,172760,293159e" filled="f" strokecolor="windowText" strokeweight="1.5pt">
                                <v:stroke joinstyle="miter"/>
                                <v:path arrowok="t" o:connecttype="custom" o:connectlocs="225895,25976;556855,51646;729615,344805" o:connectangles="0,0,0"/>
                              </v:shape>
                            </v:group>
                          </v:group>
                        </v:group>
                      </v:group>
                      <v:shape id="Text Box 157" o:spid="_x0000_s1107" type="#_x0000_t202" style="position:absolute;left:2782;top:6062;width:18968;height:5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c69asQA&#10;AADcAAAADwAAAGRycy9kb3ducmV2LnhtbERPTWvCQBC9F/wPyxR6q5sKakhdJQSCpehB66W3aXZM&#10;QrOzMbsmaX99VxB6m8f7nNVmNI3oqXO1ZQUv0wgEcWF1zaWC00f+HINwHlljY5kU/JCDzXrysMJE&#10;24EP1B99KUIIuwQVVN63iZSuqMigm9qWOHBn2xn0AXal1B0OIdw0chZFC2mw5tBQYUtZRcX38WoU&#10;vGf5Hg9fMxP/Ntl2d07by+lzrtTT45i+gvA0+n/x3f2mw/z5Em7PhA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OvWrEAAAA3AAAAA8AAAAAAAAAAAAAAAAAmAIAAGRycy9k&#10;b3ducmV2LnhtbFBLBQYAAAAABAAEAPUAAACJAwAAAAA=&#10;" filled="f" stroked="f" strokeweight=".5pt">
                        <v:textbox>
                          <w:txbxContent>
                            <w:p w:rsidR="00995C03" w:rsidRDefault="00995C03" w:rsidP="00995C03"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14D1A786" wp14:editId="4A147421">
                                    <wp:extent cx="1530985" cy="327025"/>
                                    <wp:effectExtent l="0" t="0" r="0" b="0"/>
                                    <wp:docPr id="165" name="Picture 165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6" name="Picture 136"/>
                                            <pic:cNvPicPr/>
                                          </pic:nvPicPr>
                                          <pic:blipFill>
                                            <a:blip r:embed="rId9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30985" cy="327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042240" behindDoc="0" locked="0" layoutInCell="1" allowOverlap="1" wp14:anchorId="191A4B47" wp14:editId="20C6991E">
                      <wp:simplePos x="0" y="0"/>
                      <wp:positionH relativeFrom="column">
                        <wp:posOffset>3263900</wp:posOffset>
                      </wp:positionH>
                      <wp:positionV relativeFrom="paragraph">
                        <wp:posOffset>184785</wp:posOffset>
                      </wp:positionV>
                      <wp:extent cx="1626235" cy="1320165"/>
                      <wp:effectExtent l="57150" t="0" r="50165" b="89535"/>
                      <wp:wrapNone/>
                      <wp:docPr id="19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26235" cy="1320165"/>
                                <a:chOff x="-7521" y="36324"/>
                                <a:chExt cx="1631061" cy="1321360"/>
                              </a:xfrm>
                            </wpg:grpSpPr>
                            <wpg:grpSp>
                              <wpg:cNvPr id="20" name="Group 20"/>
                              <wpg:cNvGrpSpPr/>
                              <wpg:grpSpPr>
                                <a:xfrm>
                                  <a:off x="616226" y="785191"/>
                                  <a:ext cx="420177" cy="572493"/>
                                  <a:chOff x="0" y="0"/>
                                  <a:chExt cx="420177" cy="572493"/>
                                </a:xfrm>
                              </wpg:grpSpPr>
                              <wpg:grpSp>
                                <wpg:cNvPr id="21" name="Group 21"/>
                                <wpg:cNvGrpSpPr/>
                                <wpg:grpSpPr>
                                  <a:xfrm flipV="1">
                                    <a:off x="0" y="0"/>
                                    <a:ext cx="410238" cy="45719"/>
                                    <a:chOff x="0" y="0"/>
                                    <a:chExt cx="669209" cy="0"/>
                                  </a:xfrm>
                                </wpg:grpSpPr>
                                <wps:wsp>
                                  <wps:cNvPr id="22" name="Straight Arrow Connector 22"/>
                                  <wps:cNvCnPr/>
                                  <wps:spPr>
                                    <a:xfrm flipV="1">
                                      <a:off x="0" y="0"/>
                                      <a:ext cx="432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3" name="Straight Connector 23"/>
                                  <wps:cNvCnPr/>
                                  <wps:spPr>
                                    <a:xfrm>
                                      <a:off x="129209" y="0"/>
                                      <a:ext cx="540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24" name="Group 24"/>
                                <wpg:cNvGrpSpPr/>
                                <wpg:grpSpPr>
                                  <a:xfrm flipV="1">
                                    <a:off x="0" y="129209"/>
                                    <a:ext cx="410238" cy="45719"/>
                                    <a:chOff x="0" y="0"/>
                                    <a:chExt cx="669209" cy="0"/>
                                  </a:xfrm>
                                </wpg:grpSpPr>
                                <wps:wsp>
                                  <wps:cNvPr id="25" name="Straight Arrow Connector 25"/>
                                  <wps:cNvCnPr/>
                                  <wps:spPr>
                                    <a:xfrm flipV="1">
                                      <a:off x="0" y="0"/>
                                      <a:ext cx="432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6" name="Straight Connector 26"/>
                                  <wps:cNvCnPr/>
                                  <wps:spPr>
                                    <a:xfrm>
                                      <a:off x="129209" y="0"/>
                                      <a:ext cx="540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27" name="Group 27"/>
                                <wpg:cNvGrpSpPr/>
                                <wpg:grpSpPr>
                                  <a:xfrm flipV="1">
                                    <a:off x="9939" y="238539"/>
                                    <a:ext cx="410238" cy="45719"/>
                                    <a:chOff x="0" y="0"/>
                                    <a:chExt cx="669209" cy="0"/>
                                  </a:xfrm>
                                </wpg:grpSpPr>
                                <wps:wsp>
                                  <wps:cNvPr id="28" name="Straight Arrow Connector 28"/>
                                  <wps:cNvCnPr/>
                                  <wps:spPr>
                                    <a:xfrm flipV="1">
                                      <a:off x="0" y="0"/>
                                      <a:ext cx="432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29" name="Straight Connector 29"/>
                                  <wps:cNvCnPr/>
                                  <wps:spPr>
                                    <a:xfrm>
                                      <a:off x="129209" y="0"/>
                                      <a:ext cx="540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37" name="Group 37"/>
                                <wpg:cNvGrpSpPr/>
                                <wpg:grpSpPr>
                                  <a:xfrm flipV="1">
                                    <a:off x="9939" y="377687"/>
                                    <a:ext cx="410238" cy="45719"/>
                                    <a:chOff x="0" y="0"/>
                                    <a:chExt cx="669209" cy="0"/>
                                  </a:xfrm>
                                </wpg:grpSpPr>
                                <wps:wsp>
                                  <wps:cNvPr id="39" name="Straight Arrow Connector 39"/>
                                  <wps:cNvCnPr/>
                                  <wps:spPr>
                                    <a:xfrm flipV="1">
                                      <a:off x="0" y="0"/>
                                      <a:ext cx="432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0" name="Straight Connector 40"/>
                                  <wps:cNvCnPr/>
                                  <wps:spPr>
                                    <a:xfrm>
                                      <a:off x="129209" y="0"/>
                                      <a:ext cx="540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43" name="Group 43"/>
                                <wpg:cNvGrpSpPr/>
                                <wpg:grpSpPr>
                                  <a:xfrm flipV="1">
                                    <a:off x="9939" y="526774"/>
                                    <a:ext cx="410238" cy="45719"/>
                                    <a:chOff x="0" y="0"/>
                                    <a:chExt cx="669209" cy="0"/>
                                  </a:xfrm>
                                </wpg:grpSpPr>
                                <wps:wsp>
                                  <wps:cNvPr id="44" name="Straight Arrow Connector 44"/>
                                  <wps:cNvCnPr/>
                                  <wps:spPr>
                                    <a:xfrm flipV="1">
                                      <a:off x="0" y="0"/>
                                      <a:ext cx="43200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  <a:tailEnd type="triangle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46" name="Straight Connector 46"/>
                                  <wps:cNvCnPr/>
                                  <wps:spPr>
                                    <a:xfrm>
                                      <a:off x="129209" y="0"/>
                                      <a:ext cx="540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</wpg:grpSp>
                            <wpg:grpSp>
                              <wpg:cNvPr id="50" name="Group 50"/>
                              <wpg:cNvGrpSpPr/>
                              <wpg:grpSpPr>
                                <a:xfrm rot="489537">
                                  <a:off x="808254" y="36324"/>
                                  <a:ext cx="815286" cy="741692"/>
                                  <a:chOff x="195550" y="-32275"/>
                                  <a:chExt cx="816319" cy="742878"/>
                                </a:xfrm>
                              </wpg:grpSpPr>
                              <wps:wsp>
                                <wps:cNvPr id="51" name="Arc 51"/>
                                <wps:cNvSpPr/>
                                <wps:spPr>
                                  <a:xfrm rot="3844412">
                                    <a:off x="142924" y="32344"/>
                                    <a:ext cx="730885" cy="625634"/>
                                  </a:xfrm>
                                  <a:prstGeom prst="arc">
                                    <a:avLst>
                                      <a:gd name="adj1" fmla="val 14614654"/>
                                      <a:gd name="adj2" fmla="val 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4" name="Arc 54"/>
                                <wps:cNvSpPr/>
                                <wps:spPr>
                                  <a:xfrm rot="4778575">
                                    <a:off x="226327" y="6280"/>
                                    <a:ext cx="729615" cy="652506"/>
                                  </a:xfrm>
                                  <a:prstGeom prst="arc">
                                    <a:avLst>
                                      <a:gd name="adj1" fmla="val 14650866"/>
                                      <a:gd name="adj2" fmla="val 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7" name="Arc 57"/>
                                <wps:cNvSpPr/>
                                <wps:spPr>
                                  <a:xfrm rot="5630767">
                                    <a:off x="302256" y="-11873"/>
                                    <a:ext cx="729615" cy="689610"/>
                                  </a:xfrm>
                                  <a:prstGeom prst="arc">
                                    <a:avLst>
                                      <a:gd name="adj1" fmla="val 14787448"/>
                                      <a:gd name="adj2" fmla="val 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60" name="Group 60"/>
                              <wpg:cNvGrpSpPr/>
                              <wpg:grpSpPr>
                                <a:xfrm rot="20979279" flipH="1">
                                  <a:off x="-7521" y="53810"/>
                                  <a:ext cx="914053" cy="785229"/>
                                  <a:chOff x="111314" y="-55"/>
                                  <a:chExt cx="915211" cy="786485"/>
                                </a:xfrm>
                              </wpg:grpSpPr>
                              <wps:wsp>
                                <wps:cNvPr id="69" name="Arc 69"/>
                                <wps:cNvSpPr/>
                                <wps:spPr>
                                  <a:xfrm rot="3375114">
                                    <a:off x="90359" y="76500"/>
                                    <a:ext cx="730885" cy="688975"/>
                                  </a:xfrm>
                                  <a:prstGeom prst="arc">
                                    <a:avLst>
                                      <a:gd name="adj1" fmla="val 16347020"/>
                                      <a:gd name="adj2" fmla="val 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2" name="Arc 72"/>
                                <wps:cNvSpPr/>
                                <wps:spPr>
                                  <a:xfrm rot="4778575">
                                    <a:off x="202495" y="37911"/>
                                    <a:ext cx="729615" cy="689610"/>
                                  </a:xfrm>
                                  <a:prstGeom prst="arc">
                                    <a:avLst>
                                      <a:gd name="adj1" fmla="val 15210745"/>
                                      <a:gd name="adj2" fmla="val 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" name="Arc 75"/>
                                <wps:cNvSpPr/>
                                <wps:spPr>
                                  <a:xfrm rot="5630767">
                                    <a:off x="271870" y="-25094"/>
                                    <a:ext cx="729615" cy="779694"/>
                                  </a:xfrm>
                                  <a:prstGeom prst="arc">
                                    <a:avLst>
                                      <a:gd name="adj1" fmla="val 14787448"/>
                                      <a:gd name="adj2" fmla="val 0"/>
                                    </a:avLst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985AE1" id="Group 19" o:spid="_x0000_s1026" style="position:absolute;margin-left:257pt;margin-top:14.55pt;width:128.05pt;height:103.95pt;z-index:252042240;mso-width-relative:margin;mso-height-relative:margin" coordorigin="-75,363" coordsize="16310,1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">
                      <v:group id="Group 20" o:spid="_x0000_s1027" style="position:absolute;left:6162;top:7851;width:4202;height:5725" coordsize="4201,57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  <v:group id="Group 21" o:spid="_x0000_s1028" style="position:absolute;width:4102;height:457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7srJFsEAAADbAAAADwAA&#10;AAAAAAAAAAAAAACqAgAAZHJzL2Rvd25yZXYueG1sUEsFBgAAAAAEAAQA+gAAAJgDAAAAAA==&#10;">
                          <v:shape id="Straight Arrow Connector 22" o:spid="_x0000_s1029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vhA8UAAADbAAAADwAAAGRycy9kb3ducmV2LnhtbESPQWvCQBSE7wX/w/KEXkrdGKiW1FVE&#10;KG3xZBTB2zP7kg3Nvk2zq8Z/3xUEj8PMfMPMFr1txJk6XztWMB4lIIgLp2uuFOy2n6/vIHxA1tg4&#10;JgVX8rCYD55mmGl34Q2d81CJCGGfoQITQptJ6QtDFv3ItcTRK11nMUTZVVJ3eIlw28g0SSbSYs1x&#10;wWBLK0PFb36yCv7KaV7iy353Gh/eiuPXdf1TmbVSz8N++QEiUB8e4Xv7WytIU7h9iT9Azv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KvhA8UAAADbAAAADwAAAAAAAAAA&#10;AAAAAAChAgAAZHJzL2Rvd25yZXYueG1sUEsFBgAAAAAEAAQA+QAAAJMDAAAAAA==&#10;" strokecolor="windowText" strokeweight="1.5pt">
                            <v:stroke endarrow="block" joinstyle="miter"/>
                          </v:shape>
                          <v:line id="Straight Connector 23" o:spid="_x0000_s1030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qW8sIAAADbAAAADwAAAGRycy9kb3ducmV2LnhtbESPQWvCQBSE7wX/w/KE3nQTW6RGV5GW&#10;0t7UWDw/ss8kmH0bs6+a/ntXEHocZuYbZrHqXaMu1IXas4F0nIAiLrytuTTws/8cvYEKgmyx8UwG&#10;/ijAajl4WmBm/ZV3dMmlVBHCIUMDlUibaR2KihyGsW+Jo3f0nUOJsiu17fAa4a7RkySZaoc1x4UK&#10;W3qvqDjlv85An6bTc1lQ+kqbr9lhK/tjLh/GPA/79RyUUC//4Uf72xqYvMD9S/wBe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iqW8sIAAADbAAAADwAAAAAAAAAAAAAA&#10;AAChAgAAZHJzL2Rvd25yZXYueG1sUEsFBgAAAAAEAAQA+QAAAJADAAAAAA==&#10;" strokecolor="windowText" strokeweight="1.5pt">
                            <v:stroke joinstyle="miter"/>
                          </v:line>
                        </v:group>
                        <v:group id="Group 24" o:spid="_x0000_s1031" style="position:absolute;top:1292;width:4102;height:457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69ao7CAAAA2wAAAA8A&#10;AAAAAAAAAAAAAAAAqgIAAGRycy9kb3ducmV2LnhtbFBLBQYAAAAABAAEAPoAAACZAwAAAAA=&#10;">
                          <v:shape id="Straight Arrow Connector 25" o:spid="_x0000_s1032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J5d8UAAADbAAAADwAAAGRycy9kb3ducmV2LnhtbESPQWvCQBSE74L/YXmCF9GNgm1JXUWE&#10;UsVTUyl4e82+ZIPZtzG7avz3bqHgcZiZb5jFqrO1uFLrK8cKppMEBHHudMWlgsP3x/gNhA/IGmvH&#10;pOBOHlbLfm+BqXY3/qJrFkoRIexTVGBCaFIpfW7Iop+4hjh6hWsthijbUuoWbxFuazlLkhdpseK4&#10;YLChjaH8lF2sgnPxmhU4+jlcpsd5/vt53+9Ks1dqOOjW7yACdeEZ/m9vtYLZHP6+xB8gl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0J5d8UAAADbAAAADwAAAAAAAAAA&#10;AAAAAAChAgAAZHJzL2Rvd25yZXYueG1sUEsFBgAAAAAEAAQA+QAAAJMDAAAAAA==&#10;" strokecolor="windowText" strokeweight="1.5pt">
                            <v:stroke endarrow="block" joinstyle="miter"/>
                          </v:shape>
                          <v:line id="Straight Connector 26" o:spid="_x0000_s1033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01asIAAADbAAAADwAAAGRycy9kb3ducmV2LnhtbESPQWvCQBSE7wX/w/IEb3UTkdBGVxFF&#10;7K1tLJ4f2WcSzL6N2aem/75bKPQ4zMw3zHI9uFbdqQ+NZwPpNAFFXHrbcGXg67h/fgEVBNli65kM&#10;fFOA9Wr0tMTc+gd/0r2QSkUIhxwN1CJdrnUoa3IYpr4jjt7Z9w4lyr7StsdHhLtWz5Ik0w4bjgs1&#10;drStqbwUN2dgSNPsWpWUzun98Hr6kOO5kJ0xk/GwWYASGuQ//Nd+swZmGfx+iT9Ar3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l01asIAAADbAAAADwAAAAAAAAAAAAAA&#10;AAChAgAAZHJzL2Rvd25yZXYueG1sUEsFBgAAAAAEAAQA+QAAAJADAAAAAA==&#10;" strokecolor="windowText" strokeweight="1.5pt">
                            <v:stroke joinstyle="miter"/>
                          </v:line>
                        </v:group>
                        <v:group id="Group 27" o:spid="_x0000_s1034" style="position:absolute;left:99;top:2385;width:4102;height:457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Ob/T5wwAAANsAAAAP&#10;AAAAAAAAAAAAAAAAAKoCAABkcnMvZG93bnJldi54bWxQSwUGAAAAAAQABAD6AAAAmgMAAAAA&#10;">
                          <v:shape id="Straight Arrow Connector 28" o:spid="_x0000_s1035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PW6cIAAADbAAAADwAAAGRycy9kb3ducmV2LnhtbERPz2vCMBS+C/sfwht4EU0VdKMaZQxE&#10;xZOdDLw9m9emrHnpmqj1vzcHwePH93ux6mwtrtT6yrGC8SgBQZw7XXGp4PizHn6C8AFZY+2YFNzJ&#10;w2r51ltgqt2ND3TNQiliCPsUFZgQmlRKnxuy6EeuIY5c4VqLIcK2lLrFWwy3tZwkyUxarDg2GGzo&#10;21D+l12sgv/iIytw8Hu8jE/T/Ly573el2SvVf+++5iACdeElfrq3WsEkjo1f4g+Qy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UPW6cIAAADbAAAADwAAAAAAAAAAAAAA&#10;AAChAgAAZHJzL2Rvd25yZXYueG1sUEsFBgAAAAAEAAQA+QAAAJADAAAAAA==&#10;" strokecolor="windowText" strokeweight="1.5pt">
                            <v:stroke endarrow="block" joinstyle="miter"/>
                          </v:shape>
                          <v:line id="Straight Connector 29" o:spid="_x0000_s1036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8KhGMIAAADbAAAADwAAAGRycy9kb3ducmV2LnhtbESPQWvCQBSE7wX/w/KE3uomUqRGVxFF&#10;7M02iudH9pkEs29j9qnpv3cLhR6HmfmGmS9716g7daH2bCAdJaCIC29rLg0cD9u3D1BBkC02nsnA&#10;DwVYLgYvc8ysf/A33XMpVYRwyNBAJdJmWoeiIodh5Fvi6J1951Ci7EptO3xEuGv0OEkm2mHNcaHC&#10;ltYVFZf85gz0aTq5lgWl77TfTU9fcjjnsjHmddivZqCEevkP/7U/rYHxFH6/xB+gF0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8KhGMIAAADbAAAADwAAAAAAAAAAAAAA&#10;AAChAgAAZHJzL2Rvd25yZXYueG1sUEsFBgAAAAAEAAQA+QAAAJADAAAAAA==&#10;" strokecolor="windowText" strokeweight="1.5pt">
                            <v:stroke joinstyle="miter"/>
                          </v:line>
                        </v:group>
                        <v:group id="Group 37" o:spid="_x0000_s1037" style="position:absolute;left:99;top:3776;width:4102;height:458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7ZiJMIAAADbAAAADwAAAGRycy9kb3ducmV2LnhtbESPQWvCQBSE7wX/w/KE&#10;3upGG6pEVxFBkeKlqYrHR/aZLGbfhuyq6b93BaHHYWa+YWaLztbiRq03jhUMBwkI4sJpw6WC/e/6&#10;YwLCB2SNtWNS8EceFvPe2wwz7e78Q7c8lCJC2GeooAqhyaT0RUUW/cA1xNE7u9ZiiLItpW7xHuG2&#10;lqMk+ZIWDceFChtaVVRc8qtVcFialNLj6XuXFERbLU+b3KRKvfe75RREoC78h1/trVbwOYb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u2YiTCAAAA2wAAAA8A&#10;AAAAAAAAAAAAAAAAqgIAAGRycy9kb3ducmV2LnhtbFBLBQYAAAAABAAEAPoAAACZAwAAAAA=&#10;">
                          <v:shape id="Straight Arrow Connector 39" o:spid="_x0000_s1038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9blr8YAAADbAAAADwAAAGRycy9kb3ducmV2LnhtbESPT2vCQBTE7wW/w/IKvRTd2OKfpq5S&#10;CqWKJ6MI3l6zL9lg9m2aXTV+e1co9DjMzG+Y2aKztThT6yvHCoaDBARx7nTFpYLd9qs/BeEDssba&#10;MSm4kofFvPcww1S7C2/onIVSRAj7FBWYEJpUSp8bsugHriGOXuFaiyHKtpS6xUuE21q+JMlYWqw4&#10;Lhhs6NNQfsxOVsFvMckKfN7vTsPDKP/5vq5XpVkr9fTYfbyDCNSF//Bfe6kVvL7B/Uv8AXJ+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W5a/GAAAA2wAAAA8AAAAAAAAA&#10;AAAAAAAAoQIAAGRycy9kb3ducmV2LnhtbFBLBQYAAAAABAAEAPkAAACUAwAAAAA=&#10;" strokecolor="windowText" strokeweight="1.5pt">
                            <v:stroke endarrow="block" joinstyle="miter"/>
                          </v:shape>
                          <v:line id="Straight Connector 40" o:spid="_x0000_s1039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yftJcAAAADbAAAADwAAAGRycy9kb3ducmV2LnhtbERPS2vCQBC+C/0Pywi96SZFRKMbkUpp&#10;b61J6XnITh6YnY3Zqab/vnso9PjxvfeHyfXqRmPoPBtIlwko4srbjhsDn+XLYgMqCLLF3jMZ+KEA&#10;h/xhtsfM+juf6VZIo2IIhwwNtCJDpnWoWnIYln4gjlztR4cS4dhoO+I9hrtePyXJWjvsODa0ONBz&#10;S9Wl+HYGpjRdX5uK0hW9v26/PqSsCzkZ8zifjjtQQpP8i//cb9bAKq6PX+IP0Pk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Mn7SXAAAAA2wAAAA8AAAAAAAAAAAAAAAAA&#10;oQIAAGRycy9kb3ducmV2LnhtbFBLBQYAAAAABAAEAPkAAACOAwAAAAA=&#10;" strokecolor="windowText" strokeweight="1.5pt">
                            <v:stroke joinstyle="miter"/>
                          </v:line>
                        </v:group>
                        <v:group id="Group 43" o:spid="_x0000_s1040" style="position:absolute;left:99;top:5267;width:4102;height:457;flip:y" coordsize="6692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sixdawwAAANsAAAAP&#10;AAAAAAAAAAAAAAAAAKoCAABkcnMvZG93bnJldi54bWxQSwUGAAAAAAQABAD6AAAAmgMAAAAA&#10;">
                          <v:shape id="Straight Arrow Connector 44" o:spid="_x0000_s1041" type="#_x0000_t32" style="position:absolute;width:432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dE5TMUAAADbAAAADwAAAGRycy9kb3ducmV2LnhtbESPQWvCQBSE7wX/w/IKXopuFFsluooU&#10;xBZPRhG8PbMv2dDs2zS7avz33UKhx2FmvmEWq87W4katrxwrGA0TEMS50xWXCo6HzWAGwgdkjbVj&#10;UvAgD6tl72mBqXZ33tMtC6WIEPYpKjAhNKmUPjdk0Q9dQxy9wrUWQ5RtKXWL9wi3tRwnyZu0WHFc&#10;MNjQu6H8K7taBd/FNCvw5XS8js6v+WX72H2WZqdU/7lbz0EE6sJ/+K/9oRVMJvD7Jf4A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dE5TMUAAADbAAAADwAAAAAAAAAA&#10;AAAAAAChAgAAZHJzL2Rvd25yZXYueG1sUEsFBgAAAAAEAAQA+QAAAJMDAAAAAA==&#10;" strokecolor="windowText" strokeweight="1.5pt">
                            <v:stroke endarrow="block" joinstyle="miter"/>
                          </v:shape>
                          <v:line id="Straight Connector 46" o:spid="_x0000_s1042" style="position:absolute;visibility:visible;mso-wrap-style:square" from="1292,0" to="669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4LQysIAAADbAAAADwAAAGRycy9kb3ducmV2LnhtbESPQWvCQBSE7wX/w/IEb3WTIqGNriIW&#10;0VvbWDw/ss8kmH0bs0+N/75bKPQ4zMw3zGI1uFbdqA+NZwPpNAFFXHrbcGXg+7B9fgUVBNli65kM&#10;PCjAajl6WmBu/Z2/6FZIpSKEQ44GapEu1zqUNTkMU98RR+/ke4cSZV9p2+M9wl2rX5Ik0w4bjgs1&#10;drSpqTwXV2dgSNPsUpWUzuhj93b8lMOpkHdjJuNhPQclNMh/+K+9twZmGfx+iT9AL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4LQysIAAADbAAAADwAAAAAAAAAAAAAA&#10;AAChAgAAZHJzL2Rvd25yZXYueG1sUEsFBgAAAAAEAAQA+QAAAJADAAAAAA==&#10;" strokecolor="windowText" strokeweight="1.5pt">
                            <v:stroke joinstyle="miter"/>
                          </v:line>
                        </v:group>
                      </v:group>
                      <v:group id="Group 50" o:spid="_x0000_s1043" style="position:absolute;left:8082;top:363;width:8153;height:7417;rotation:534705fd" coordorigin="1955,-322" coordsize="8163,74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">
                        <v:shape id="Arc 51" o:spid="_x0000_s1044" style="position:absolute;left:1429;top:324;width:7308;height:6256;rotation:4199123fd;visibility:visible;mso-wrap-style:square;v-text-anchor:middle" coordsize="730885,6256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HVpsQA&#10;AADbAAAADwAAAGRycy9kb3ducmV2LnhtbESPT2sCMRTE7wW/Q3hCbzW7YousRlGLUEoP/kOvj80z&#10;Wdy8LJt03fbTN4VCj8PM/IaZL3tXi47aUHlWkI8yEMSl1xUbBafj9mkKIkRkjbVnUvBFAZaLwcMc&#10;C+3vvKfuEI1IEA4FKrAxNoWUobTkMIx8Q5y8q28dxiRbI3WL9wR3tRxn2Yt0WHFasNjQxlJ5O3w6&#10;Bex3l+urzTdmsvbf+vweOrP7UOpx2K9mICL18T/8137TCp5z+P2SfoB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R1abEAAAA2wAAAA8AAAAAAAAAAAAAAAAAmAIAAGRycy9k&#10;b3ducmV2LnhtbFBLBQYAAAAABAAEAPUAAACJAwAAAAA=&#10;" path="m222407,24957nsc323841,-11974,439330,-7740,536705,36479,656184,90736,730886,197043,730886,312818r-365443,-1l222407,24957xem222407,24957nfc323841,-11974,439330,-7740,536705,36479,656184,90736,730886,197043,730886,312818e" filled="f" strokecolor="windowText" strokeweight="1.5pt">
                          <v:stroke joinstyle="miter"/>
                          <v:path arrowok="t" o:connecttype="custom" o:connectlocs="222407,24957;536705,36479;730886,312818" o:connectangles="0,0,0"/>
                        </v:shape>
                        <v:shape id="Arc 54" o:spid="_x0000_s1045" style="position:absolute;left:2263;top:63;width:7295;height:6525;rotation:5219478fd;visibility:visible;mso-wrap-style:square;v-text-anchor:middle" coordsize="729615,652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cpf8IA&#10;AADbAAAADwAAAGRycy9kb3ducmV2LnhtbESP3WoCMRSE7wu+QziCdzWraJHVKGIRVJDizwMcNmd/&#10;cHOyTaKuPr0RCr0cZuYbZrZoTS1u5HxlWcGgn4AgzqyuuFBwPq0/JyB8QNZYWyYFD/KwmHc+Zphq&#10;e+cD3Y6hEBHCPkUFZQhNKqXPSjLo+7Yhjl5uncEQpSukdniPcFPLYZJ8SYMVx4USG1qVlF2OV6Pg&#10;+6ept274fO4TKijsZI6/Pleq122XUxCB2vAf/mtvtILxCN5f4g+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5yl/wgAAANsAAAAPAAAAAAAAAAAAAAAAAJgCAABkcnMvZG93&#10;bnJldi54bWxQSwUGAAAAAAQABAD1AAAAhwMAAAAA&#10;" path="m219938,26828nsc324399,-13595,443971,-8097,543247,41692,658348,99418,729616,208235,729616,326253r-364808,l219938,26828xem219938,26828nfc324399,-13595,443971,-8097,543247,41692,658348,99418,729616,208235,729616,326253e" filled="f" strokecolor="windowText" strokeweight="1.5pt">
                          <v:stroke joinstyle="miter"/>
                          <v:path arrowok="t" o:connecttype="custom" o:connectlocs="219938,26828;543247,41692;729616,326253" o:connectangles="0,0,0"/>
                        </v:shape>
                        <v:shape id="Arc 57" o:spid="_x0000_s1046" style="position:absolute;left:3022;top:-118;width:7295;height:6896;rotation:6150299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mNJsMA&#10;AADbAAAADwAAAGRycy9kb3ducmV2LnhtbESPwWrDMBBE74X+g9hAbo2cQJrgWgmhxKTtrXY+YJG2&#10;trG0MpaSOP36qlDocZiZN0yxn5wVVxpD51nBcpGBINbedNwoONfl0xZEiMgGrWdScKcA+93jQ4G5&#10;8Tf+pGsVG5EgHHJU0MY45FIG3ZLDsPADcfK+/OgwJjk20ox4S3Bn5SrLnqXDjtNCiwO9tqT76uIU&#10;fGf+KO3HWh/K0/tFb2p77OtSqflsOryAiDTF//Bf+80oWG/g90v6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mNJsMAAADbAAAADwAAAAAAAAAAAAAAAACYAgAAZHJzL2Rv&#10;d25yZXYueG1sUEsFBgAAAAAEAAQA9QAAAIgDAAAAAA==&#10;" path="m225895,25976nsc334180,-16171,457289,-6622,556855,51646v107405,62856,172760,173758,172760,293159l364808,344805,225895,25976xem225895,25976nfc334180,-16171,457289,-6622,556855,51646v107405,62856,172760,173758,172760,293159e" filled="f" strokecolor="windowText" strokeweight="1.5pt">
                          <v:stroke joinstyle="miter"/>
                          <v:path arrowok="t" o:connecttype="custom" o:connectlocs="225895,25976;556855,51646;729615,344805" o:connectangles="0,0,0"/>
                        </v:shape>
                      </v:group>
                      <v:group id="Group 60" o:spid="_x0000_s1047" style="position:absolute;left:-75;top:538;width:9140;height:7852;rotation:677993fd;flip:x" coordorigin="1113" coordsize="9152,7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">
                        <v:shape id="Arc 69" o:spid="_x0000_s1048" style="position:absolute;left:903;top:765;width:7309;height:6889;rotation:3686525fd;visibility:visible;mso-wrap-style:square;v-text-anchor:middle" coordsize="730885,688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ACdsMA&#10;AADbAAAADwAAAGRycy9kb3ducmV2LnhtbESPwWrDMBBE74H+g9hCb4nUJITGiWxKoVB8CXH7AVtr&#10;Izu1VsZSHffvq0Agx2Fm3jD7YnKdGGkIrWcNzwsFgrj2pmWr4evzff4CIkRkg51n0vBHAYr8YbbH&#10;zPgLH2msohUJwiFDDU2MfSZlqBtyGBa+J07eyQ8OY5KDlWbAS4K7Ti6V2kiHLaeFBnt6a6j+qX6d&#10;ButW68O5rLEMdqy+7VKtylZp/fQ4ve5ARJriPXxrfxgNmy1cv6QfI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LACdsMAAADbAAAADwAAAAAAAAAAAAAAAACYAgAAZHJzL2Rv&#10;d25yZXYueG1sUEsFBgAAAAAEAAQA9QAAAIgDAAAAAA==&#10;" path="m380172,280nsc576111,7731,730885,159634,730885,344488r-365442,l380172,280xem380172,280nfc576111,7731,730885,159634,730885,344488e" filled="f" strokecolor="windowText" strokeweight="1.5pt">
                          <v:stroke joinstyle="miter"/>
                          <v:path arrowok="t" o:connecttype="custom" o:connectlocs="380172,280;730885,344488" o:connectangles="0,0"/>
                        </v:shape>
                        <v:shape id="Arc 72" o:spid="_x0000_s1049" style="position:absolute;left:2025;top:378;width:7296;height:6897;rotation:5219478fd;visibility:visible;mso-wrap-style:square;v-text-anchor:middle" coordsize="729615,6896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U2kL0A&#10;AADbAAAADwAAAGRycy9kb3ducmV2LnhtbESPzQrCMBCE74LvEFbwIpqqoKUaRQSlV38eYGnWttps&#10;ShO1+vRGEDwOM/MNs1y3phIPalxpWcF4FIEgzqwuOVdwPu2GMQjnkTVWlknBixysV93OEhNtn3yg&#10;x9HnIkDYJaig8L5OpHRZQQbdyNbEwbvYxqAPssmlbvAZ4KaSkyiaSYMlh4UCa9oWlN2Od6MgnXqM&#10;3lzfx9XgmnJGxsXpXql+r90sQHhq/T/8a6dawXwC3y/hB8jV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/uU2kL0AAADbAAAADwAAAAAAAAAAAAAAAACYAgAAZHJzL2Rvd25yZXYu&#10;eG1sUEsFBgAAAAAEAAQA9QAAAIIDAAAAAA==&#10;" path="m266526,12749nsc372196,-15191,485559,3308,575200,63120v96831,64610,154416,169656,154416,281686l364808,344805,266526,12749xem266526,12749nfc372196,-15191,485559,3308,575200,63120v96831,64610,154416,169656,154416,281686e" filled="f" strokecolor="windowText" strokeweight="1.5pt">
                          <v:stroke joinstyle="miter"/>
                          <v:path arrowok="t" o:connecttype="custom" o:connectlocs="266526,12749;575200,63120;729616,344806" o:connectangles="0,0,0"/>
                        </v:shape>
                        <v:shape id="Arc 75" o:spid="_x0000_s1050" style="position:absolute;left:2719;top:-251;width:7295;height:7797;rotation:6150299fd;visibility:visible;mso-wrap-style:square;v-text-anchor:middle" coordsize="729615,7796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ny98UA&#10;AADbAAAADwAAAGRycy9kb3ducmV2LnhtbESPQWvCQBCF74X+h2UK3upGwVRSV5GIID0EjEqvQ3aa&#10;pGZnQ3ZN0v76rlDw+HjzvjdvtRlNI3rqXG1ZwWwagSAurK65VHA+7V+XIJxH1thYJgU/5GCzfn5a&#10;YaLtwEfqc1+KAGGXoILK+zaR0hUVGXRT2xIH78t2Bn2QXSl1h0OAm0bOoyiWBmsODRW2lFZUXPOb&#10;CW/EPsPokp5+959nXWTX9GP3nSs1eRm37yA8jf5x/J8+aAVvC7hvCQC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afL3xQAAANsAAAAPAAAAAAAAAAAAAAAAAJgCAABkcnMv&#10;ZG93bnJldi54bWxQSwUGAAAAAAQABAD1AAAAigMAAAAA&#10;" path="m210825,36430nsc328899,-22318,467326,-9340,574023,70481v97516,72953,155592,192159,155592,319366l364808,389847,210825,36430xem210825,36430nfc328899,-22318,467326,-9340,574023,70481v97516,72953,155592,192159,155592,319366e" filled="f" strokecolor="windowText" strokeweight="1.5pt">
                          <v:stroke joinstyle="miter"/>
                          <v:path arrowok="t" o:connecttype="custom" o:connectlocs="210825,36430;574023,70481;729615,389847" o:connectangles="0,0,0"/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7DECE1D2" wp14:editId="03A031E6">
                      <wp:simplePos x="0" y="0"/>
                      <wp:positionH relativeFrom="column">
                        <wp:posOffset>3646170</wp:posOffset>
                      </wp:positionH>
                      <wp:positionV relativeFrom="paragraph">
                        <wp:posOffset>64770</wp:posOffset>
                      </wp:positionV>
                      <wp:extent cx="864235" cy="1180465"/>
                      <wp:effectExtent l="38100" t="19050" r="12065" b="0"/>
                      <wp:wrapNone/>
                      <wp:docPr id="3262" name="Arc 3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426765" y="904461"/>
                                <a:ext cx="864235" cy="1180465"/>
                              </a:xfrm>
                              <a:prstGeom prst="arc">
                                <a:avLst>
                                  <a:gd name="adj1" fmla="val 8845655"/>
                                  <a:gd name="adj2" fmla="val 1491559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C90AC" id="Arc 3262" o:spid="_x0000_s1026" style="position:absolute;margin-left:287.1pt;margin-top:5.1pt;width:68.05pt;height:92.9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4235,1180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" path="m40697,840291nsc-27898,639965,-8751,404071,90304,229134,248649,-50513,550230,-78594,734894,169115,853265,327898,894629,565229,841335,779832l432118,590233,40697,840291xem40697,840291nfc-27898,639965,-8751,404071,90304,229134,248649,-50513,550230,-78594,734894,169115,853265,327898,894629,565229,841335,779832e" filled="f" strokecolor="windowText" strokeweight="1.5pt">
                      <v:stroke joinstyle="miter"/>
                      <v:path arrowok="t" o:connecttype="custom" o:connectlocs="40697,840291;90304,229134;734894,169115;841335,779832" o:connectangles="0,0,0,0"/>
                    </v:shape>
                  </w:pict>
                </mc:Fallback>
              </mc:AlternateContent>
            </w:r>
          </w:p>
          <w:p w:rsidR="00995C03" w:rsidRDefault="00995C03" w:rsidP="00995C03">
            <w:pPr>
              <w:bidi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33A6FABB" wp14:editId="27ED97ED">
                      <wp:simplePos x="0" y="0"/>
                      <wp:positionH relativeFrom="column">
                        <wp:posOffset>-857250</wp:posOffset>
                      </wp:positionH>
                      <wp:positionV relativeFrom="paragraph">
                        <wp:posOffset>211455</wp:posOffset>
                      </wp:positionV>
                      <wp:extent cx="816610" cy="953770"/>
                      <wp:effectExtent l="0" t="0" r="0" b="0"/>
                      <wp:wrapNone/>
                      <wp:docPr id="154" name="Text Box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6941" cy="9537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Default="00995C03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 x 02</w:t>
                                  </w:r>
                                </w:p>
                                <w:p w:rsidR="00995C03" w:rsidRPr="00B11960" w:rsidRDefault="00995C03" w:rsidP="00B11960">
                                  <w:pPr>
                                    <w:spacing w:after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 w:rsidRPr="00B11960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الخطوط الم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نحنية)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6FABB" id="Text Box 154" o:spid="_x0000_s1108" type="#_x0000_t202" style="position:absolute;left:0;text-align:left;margin-left:-67.5pt;margin-top:16.65pt;width:64.3pt;height:75.1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" filled="f" stroked="f" strokeweight=".5pt">
                      <v:textbox>
                        <w:txbxContent>
                          <w:p w:rsidR="00995C03" w:rsidRDefault="00995C03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 x 02</w:t>
                            </w:r>
                          </w:p>
                          <w:p w:rsidR="00995C03" w:rsidRPr="00B11960" w:rsidRDefault="00995C03" w:rsidP="00B11960">
                            <w:pPr>
                              <w:spacing w:after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 w:rsidRPr="00B11960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الخطوط الم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نحنية)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60EA1738" wp14:editId="0F899B0F">
                      <wp:simplePos x="0" y="0"/>
                      <wp:positionH relativeFrom="column">
                        <wp:posOffset>3677285</wp:posOffset>
                      </wp:positionH>
                      <wp:positionV relativeFrom="paragraph">
                        <wp:posOffset>126365</wp:posOffset>
                      </wp:positionV>
                      <wp:extent cx="774700" cy="833755"/>
                      <wp:effectExtent l="38100" t="19050" r="25400" b="0"/>
                      <wp:wrapNone/>
                      <wp:docPr id="3263" name="Arc 3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436704" y="1063487"/>
                                <a:ext cx="774700" cy="833755"/>
                              </a:xfrm>
                              <a:prstGeom prst="arc">
                                <a:avLst>
                                  <a:gd name="adj1" fmla="val 9590029"/>
                                  <a:gd name="adj2" fmla="val 110561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39946" id="Arc 3263" o:spid="_x0000_s1026" style="position:absolute;margin-left:289.55pt;margin-top:9.95pt;width:61pt;height:65.6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74700,833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" path="m20757,551512nsc-31429,386927,16799,204769,141753,94507,281077,-28436,480770,-31762,623562,86484,751885,192748,805257,373700,757374,540162l387350,416878,20757,551512xem20757,551512nfc-31429,386927,16799,204769,141753,94507,281077,-28436,480770,-31762,623562,86484,751885,192748,805257,373700,757374,540162e" filled="f" strokecolor="windowText" strokeweight="1.5pt">
                      <v:stroke joinstyle="miter"/>
                      <v:path arrowok="t" o:connecttype="custom" o:connectlocs="20757,551512;141753,94507;623562,86484;757374,540162" o:connectangles="0,0,0,0"/>
                    </v:shape>
                  </w:pict>
                </mc:Fallback>
              </mc:AlternateContent>
            </w:r>
          </w:p>
          <w:p w:rsidR="00995C03" w:rsidRDefault="00995C03" w:rsidP="00995C03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2D0E4E84" wp14:editId="18E6DD0C">
                      <wp:simplePos x="0" y="0"/>
                      <wp:positionH relativeFrom="column">
                        <wp:posOffset>3767455</wp:posOffset>
                      </wp:positionH>
                      <wp:positionV relativeFrom="paragraph">
                        <wp:posOffset>87630</wp:posOffset>
                      </wp:positionV>
                      <wp:extent cx="615950" cy="718820"/>
                      <wp:effectExtent l="0" t="0" r="12700" b="0"/>
                      <wp:wrapNone/>
                      <wp:docPr id="146" name="Arc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6226" cy="718820"/>
                              </a:xfrm>
                              <a:prstGeom prst="arc">
                                <a:avLst>
                                  <a:gd name="adj1" fmla="val 10857659"/>
                                  <a:gd name="adj2" fmla="val 2134508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7090F" id="Arc 146" o:spid="_x0000_s1026" style="position:absolute;margin-left:296.65pt;margin-top:6.9pt;width:48.5pt;height:56.6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6226,718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" path="m32,354242nsc2396,162447,133459,6618,297805,201,464263,-6299,605018,142680,615604,336567l308113,359410,32,354242xem32,354242nfc2396,162447,133459,6618,297805,201,464263,-6299,605018,142680,615604,336567e" filled="f" strokecolor="windowText" strokeweight="1.5pt">
                      <v:stroke joinstyle="miter"/>
                      <v:path arrowok="t" o:connecttype="custom" o:connectlocs="32,354242;297805,201;615604,336567" o:connectangles="0,0,0"/>
                    </v:shape>
                  </w:pict>
                </mc:Fallback>
              </mc:AlternateContent>
            </w:r>
          </w:p>
          <w:p w:rsidR="00995C03" w:rsidRDefault="00995C03" w:rsidP="00995C03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16297E">
              <w:rPr>
                <w:rFonts w:ascii="Times New Roman" w:hAnsi="Times New Roman" w:cs="Times New Roman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6BBAC696" wp14:editId="77614F4A">
                      <wp:simplePos x="0" y="0"/>
                      <wp:positionH relativeFrom="column">
                        <wp:posOffset>3585845</wp:posOffset>
                      </wp:positionH>
                      <wp:positionV relativeFrom="paragraph">
                        <wp:posOffset>187960</wp:posOffset>
                      </wp:positionV>
                      <wp:extent cx="1043305" cy="1143000"/>
                      <wp:effectExtent l="0" t="0" r="0" b="0"/>
                      <wp:wrapNone/>
                      <wp:docPr id="83" name="Text Box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3305" cy="1143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995C03" w:rsidRDefault="00995C03" w:rsidP="00995C03">
                                  <w:r w:rsidRPr="00584319"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79388928" wp14:editId="08F2BFB1">
                                        <wp:extent cx="1240367" cy="1029518"/>
                                        <wp:effectExtent l="0" t="0" r="0" b="0"/>
                                        <wp:docPr id="166" name="Picture 16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60570" cy="10462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AC696" id="Text Box 83" o:spid="_x0000_s1109" type="#_x0000_t202" style="position:absolute;left:0;text-align:left;margin-left:282.35pt;margin-top:14.8pt;width:82.15pt;height:90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" filled="f" stroked="f" strokeweight=".5pt">
                      <v:textbox>
                        <w:txbxContent>
                          <w:p w:rsidR="00995C03" w:rsidRDefault="00995C03" w:rsidP="00995C03">
                            <w:r w:rsidRPr="00584319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9388928" wp14:editId="08F2BFB1">
                                  <wp:extent cx="1240367" cy="1029518"/>
                                  <wp:effectExtent l="0" t="0" r="0" b="0"/>
                                  <wp:docPr id="166" name="Picture 1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0570" cy="1046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995C03" w:rsidRDefault="00995C03" w:rsidP="00995C03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  <w:p w:rsidR="00995C03" w:rsidRDefault="00995C03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</w:p>
          <w:p w:rsidR="00995C03" w:rsidRDefault="00995C03" w:rsidP="00995C03">
            <w:pPr>
              <w:bidi/>
              <w:rPr>
                <w:rFonts w:cs="Calibri"/>
                <w:sz w:val="32"/>
                <w:szCs w:val="32"/>
                <w:lang w:bidi="ar-DZ"/>
              </w:rPr>
            </w:pPr>
          </w:p>
          <w:p w:rsidR="00995C03" w:rsidRPr="00995C03" w:rsidRDefault="00995C03" w:rsidP="00995C03">
            <w:pPr>
              <w:bidi/>
              <w:rPr>
                <w:rFonts w:cstheme="minorHAnsi"/>
                <w:sz w:val="30"/>
                <w:szCs w:val="30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:rsidR="00995C03" w:rsidRDefault="00995C03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953" w:type="dxa"/>
            <w:vAlign w:val="center"/>
          </w:tcPr>
          <w:p w:rsidR="00995C03" w:rsidRDefault="00995C03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995C03" w:rsidTr="00995C03">
        <w:trPr>
          <w:trHeight w:val="4506"/>
        </w:trPr>
        <w:tc>
          <w:tcPr>
            <w:tcW w:w="8270" w:type="dxa"/>
            <w:vMerge/>
            <w:vAlign w:val="center"/>
          </w:tcPr>
          <w:p w:rsidR="00995C03" w:rsidRPr="00FA0CF5" w:rsidRDefault="00995C03" w:rsidP="00995C03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:rsidR="00995C03" w:rsidRDefault="0037579F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607E3E7A" wp14:editId="662FABC1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913765</wp:posOffset>
                      </wp:positionV>
                      <wp:extent cx="438150" cy="333375"/>
                      <wp:effectExtent l="0" t="0" r="0" b="0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81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7E3E7A" id="Text Box 41" o:spid="_x0000_s1110" type="#_x0000_t202" style="position:absolute;left:0;text-align:left;margin-left:9.5pt;margin-top:71.95pt;width:34.5pt;height:26.2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" filled="f" stroked="f" strokeweight=".5pt">
                      <v:textbox>
                        <w:txbxContent>
                          <w:p w:rsidR="00995C03" w:rsidRPr="00B322CF" w:rsidRDefault="00995C03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75F260A8" wp14:editId="6E72F242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1678940</wp:posOffset>
                      </wp:positionV>
                      <wp:extent cx="823595" cy="333375"/>
                      <wp:effectExtent l="0" t="0" r="0" b="0"/>
                      <wp:wrapNone/>
                      <wp:docPr id="42" name="Text Box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412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B11960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10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x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F260A8" id="Text Box 42" o:spid="_x0000_s1111" type="#_x0000_t202" style="position:absolute;left:0;text-align:left;margin-left:-2.3pt;margin-top:132.2pt;width:64.85pt;height:26.2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" filled="f" stroked="f" strokeweight=".5pt">
                      <v:textbox>
                        <w:txbxContent>
                          <w:p w:rsidR="00995C03" w:rsidRPr="00B322CF" w:rsidRDefault="00995C03" w:rsidP="00B1196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10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x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53" w:type="dxa"/>
            <w:vAlign w:val="center"/>
          </w:tcPr>
          <w:p w:rsidR="00995C03" w:rsidRDefault="0037579F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4C2A06DE" wp14:editId="0356618C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880745</wp:posOffset>
                      </wp:positionV>
                      <wp:extent cx="495300" cy="333375"/>
                      <wp:effectExtent l="0" t="0" r="0" b="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11449A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A06DE" id="Text Box 47" o:spid="_x0000_s1112" type="#_x0000_t202" style="position:absolute;left:0;text-align:left;margin-left:3.4pt;margin-top:69.35pt;width:39pt;height:26.2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" filled="f" stroked="f" strokeweight=".5pt">
                      <v:textbox>
                        <w:txbxContent>
                          <w:p w:rsidR="00995C03" w:rsidRPr="00B322CF" w:rsidRDefault="00995C03" w:rsidP="0011449A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7F63DB80" wp14:editId="34E8CBCA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1618615</wp:posOffset>
                      </wp:positionV>
                      <wp:extent cx="495300" cy="333375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11449A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2.5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63DB80" id="Text Box 48" o:spid="_x0000_s1113" type="#_x0000_t202" style="position:absolute;left:0;text-align:left;margin-left:5.1pt;margin-top:127.45pt;width:39pt;height:26.2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" filled="f" stroked="f" strokeweight=".5pt">
                      <v:textbox>
                        <w:txbxContent>
                          <w:p w:rsidR="00995C03" w:rsidRPr="00B322CF" w:rsidRDefault="00995C03" w:rsidP="0011449A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2.5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95C03" w:rsidTr="00255A1D">
        <w:trPr>
          <w:trHeight w:val="4902"/>
        </w:trPr>
        <w:tc>
          <w:tcPr>
            <w:tcW w:w="8270" w:type="dxa"/>
            <w:vMerge/>
            <w:vAlign w:val="center"/>
          </w:tcPr>
          <w:p w:rsidR="00995C03" w:rsidRPr="00FA0CF5" w:rsidRDefault="00995C03" w:rsidP="00995C03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1315" w:type="dxa"/>
            <w:vAlign w:val="center"/>
          </w:tcPr>
          <w:p w:rsidR="00995C03" w:rsidRDefault="00995C03" w:rsidP="00377858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7792F61F" wp14:editId="5BF8F1B4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1681480</wp:posOffset>
                      </wp:positionV>
                      <wp:extent cx="715010" cy="685800"/>
                      <wp:effectExtent l="0" t="0" r="0" b="0"/>
                      <wp:wrapNone/>
                      <wp:docPr id="155" name="Text Box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5618" cy="685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Default="00995C03" w:rsidP="0011449A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0.5 x 02</w:t>
                                  </w:r>
                                </w:p>
                                <w:p w:rsidR="00995C03" w:rsidRPr="00B11960" w:rsidRDefault="00995C03" w:rsidP="00D175A6">
                                  <w:pPr>
                                    <w:spacing w:after="0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إتجاه)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92F61F" id="Text Box 155" o:spid="_x0000_s1114" type="#_x0000_t202" style="position:absolute;left:0;text-align:left;margin-left:-1.35pt;margin-top:132.4pt;width:56.3pt;height:54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" filled="f" stroked="f" strokeweight=".5pt">
                      <v:textbox>
                        <w:txbxContent>
                          <w:p w:rsidR="00995C03" w:rsidRDefault="00995C03" w:rsidP="0011449A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0.5 x 02</w:t>
                            </w:r>
                          </w:p>
                          <w:p w:rsidR="00995C03" w:rsidRPr="00B11960" w:rsidRDefault="00995C03" w:rsidP="00D175A6">
                            <w:pPr>
                              <w:spacing w:after="0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(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إتجاه)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theme="minorHAnsi"/>
                <w:sz w:val="28"/>
                <w:szCs w:val="28"/>
                <w:lang w:bidi="ar-DZ"/>
              </w:rPr>
              <w:t xml:space="preserve">  </w:t>
            </w:r>
          </w:p>
        </w:tc>
        <w:tc>
          <w:tcPr>
            <w:tcW w:w="953" w:type="dxa"/>
            <w:vAlign w:val="center"/>
          </w:tcPr>
          <w:p w:rsidR="00995C03" w:rsidRDefault="00995C03" w:rsidP="00377858">
            <w:pPr>
              <w:bidi/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</w:pPr>
            <w:r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26F4C231" wp14:editId="16CA8BE0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-205740</wp:posOffset>
                      </wp:positionV>
                      <wp:extent cx="495300" cy="333375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95C03" w:rsidRPr="00B322CF" w:rsidRDefault="00995C03" w:rsidP="0011449A">
                                  <w:pPr>
                                    <w:rPr>
                                      <w:rFonts w:asciiTheme="majorBidi" w:hAnsiTheme="majorBidi" w:cstheme="majorBidi"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F4C231" id="Text Box 49" o:spid="_x0000_s1115" type="#_x0000_t202" style="position:absolute;left:0;text-align:left;margin-left:5.55pt;margin-top:-16.2pt;width:39pt;height:26.2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" filled="f" stroked="f" strokeweight=".5pt">
                      <v:textbox>
                        <w:txbxContent>
                          <w:p w:rsidR="00995C03" w:rsidRPr="00B322CF" w:rsidRDefault="00995C03" w:rsidP="0011449A">
                            <w:pPr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FA0CF5" w:rsidTr="001009A6">
        <w:trPr>
          <w:trHeight w:val="732"/>
        </w:trPr>
        <w:tc>
          <w:tcPr>
            <w:tcW w:w="10538" w:type="dxa"/>
            <w:gridSpan w:val="3"/>
            <w:vAlign w:val="center"/>
          </w:tcPr>
          <w:p w:rsidR="00FA0CF5" w:rsidRDefault="00FA0CF5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lastRenderedPageBreak/>
              <w:t>الجزء الثاني: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(</w:t>
            </w:r>
            <w:r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08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نقاط)</w:t>
            </w:r>
          </w:p>
          <w:p w:rsidR="00FA0CF5" w:rsidRPr="00FA0CF5" w:rsidRDefault="00FA0CF5" w:rsidP="002D6E87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الوضعية الإدماجية:</w:t>
            </w:r>
          </w:p>
          <w:p w:rsidR="000C483E" w:rsidRPr="000C483E" w:rsidRDefault="000C483E" w:rsidP="000C483E">
            <w:pPr>
              <w:numPr>
                <w:ilvl w:val="0"/>
                <w:numId w:val="27"/>
              </w:numPr>
              <w:bidi/>
              <w:spacing w:before="240"/>
              <w:contextualSpacing/>
              <w:rPr>
                <w:rFonts w:cstheme="minorHAnsi"/>
                <w:sz w:val="30"/>
                <w:szCs w:val="30"/>
                <w:rtl/>
                <w:lang w:bidi="ar-DZ"/>
              </w:rPr>
            </w:pPr>
            <w:r>
              <w:rPr>
                <w:rFonts w:cstheme="minorHAnsi" w:hint="cs"/>
                <w:sz w:val="30"/>
                <w:szCs w:val="30"/>
                <w:rtl/>
                <w:lang w:bidi="ar-DZ"/>
              </w:rPr>
              <w:t>ت</w:t>
            </w:r>
            <w:r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>صن</w:t>
            </w:r>
            <w:r>
              <w:rPr>
                <w:rFonts w:cstheme="minorHAnsi" w:hint="cs"/>
                <w:sz w:val="30"/>
                <w:szCs w:val="30"/>
                <w:rtl/>
                <w:lang w:bidi="ar-DZ"/>
              </w:rPr>
              <w:t>ي</w:t>
            </w:r>
            <w:r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>ف  المواد في الجدول التالي:</w:t>
            </w:r>
          </w:p>
          <w:tbl>
            <w:tblPr>
              <w:tblStyle w:val="TableGrid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097"/>
              <w:gridCol w:w="5098"/>
            </w:tblGrid>
            <w:tr w:rsidR="000C483E" w:rsidRPr="000C483E" w:rsidTr="00C93B8B">
              <w:trPr>
                <w:trHeight w:val="118"/>
              </w:trPr>
              <w:tc>
                <w:tcPr>
                  <w:tcW w:w="5097" w:type="dxa"/>
                  <w:vAlign w:val="center"/>
                </w:tcPr>
                <w:p w:rsidR="000C483E" w:rsidRPr="000C483E" w:rsidRDefault="000C483E" w:rsidP="000C483E">
                  <w:pPr>
                    <w:bidi/>
                    <w:jc w:val="center"/>
                    <w:rPr>
                      <w:rFonts w:cstheme="minorHAnsi"/>
                      <w:sz w:val="30"/>
                      <w:szCs w:val="30"/>
                      <w:rtl/>
                      <w:lang w:bidi="ar-DZ"/>
                    </w:rPr>
                  </w:pPr>
                  <w:r w:rsidRPr="000C483E">
                    <w:rPr>
                      <w:rFonts w:cstheme="minorHAnsi" w:hint="cs"/>
                      <w:sz w:val="30"/>
                      <w:szCs w:val="30"/>
                      <w:rtl/>
                      <w:lang w:bidi="ar-DZ"/>
                    </w:rPr>
                    <w:t>مواد يجذبها المغناطيس</w:t>
                  </w:r>
                </w:p>
              </w:tc>
              <w:tc>
                <w:tcPr>
                  <w:tcW w:w="5098" w:type="dxa"/>
                  <w:vAlign w:val="center"/>
                </w:tcPr>
                <w:p w:rsidR="000C483E" w:rsidRPr="000C483E" w:rsidRDefault="000C483E" w:rsidP="000C483E">
                  <w:pPr>
                    <w:bidi/>
                    <w:jc w:val="center"/>
                    <w:rPr>
                      <w:rFonts w:cstheme="minorHAnsi"/>
                      <w:sz w:val="30"/>
                      <w:szCs w:val="30"/>
                      <w:rtl/>
                      <w:lang w:bidi="ar-DZ"/>
                    </w:rPr>
                  </w:pPr>
                  <w:r w:rsidRPr="000C483E">
                    <w:rPr>
                      <w:rFonts w:cstheme="minorHAnsi" w:hint="cs"/>
                      <w:sz w:val="30"/>
                      <w:szCs w:val="30"/>
                      <w:rtl/>
                      <w:lang w:bidi="ar-DZ"/>
                    </w:rPr>
                    <w:t>مواد لا يجذبها المغناطيس</w:t>
                  </w:r>
                </w:p>
              </w:tc>
            </w:tr>
            <w:tr w:rsidR="000C483E" w:rsidRPr="000C483E" w:rsidTr="00C93B8B">
              <w:trPr>
                <w:trHeight w:val="1442"/>
              </w:trPr>
              <w:tc>
                <w:tcPr>
                  <w:tcW w:w="5097" w:type="dxa"/>
                  <w:vAlign w:val="center"/>
                </w:tcPr>
                <w:p w:rsidR="00515207" w:rsidRPr="009C0867" w:rsidRDefault="00515207" w:rsidP="00515207">
                  <w:pPr>
                    <w:pStyle w:val="ListParagraph"/>
                    <w:numPr>
                      <w:ilvl w:val="0"/>
                      <w:numId w:val="28"/>
                    </w:numPr>
                    <w:bidi/>
                    <w:spacing w:before="240" w:line="276" w:lineRule="auto"/>
                    <w:rPr>
                      <w:rFonts w:eastAsia="Times New Roman"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مساسيك الورق</w:t>
                  </w:r>
                  <w:r w:rsidR="000C483E"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 xml:space="preserve">  </w:t>
                  </w:r>
                </w:p>
                <w:p w:rsidR="00515207" w:rsidRPr="009C0867" w:rsidRDefault="00515207" w:rsidP="00515207">
                  <w:pPr>
                    <w:pStyle w:val="ListParagraph"/>
                    <w:numPr>
                      <w:ilvl w:val="0"/>
                      <w:numId w:val="28"/>
                    </w:numPr>
                    <w:bidi/>
                    <w:spacing w:before="240" w:line="276" w:lineRule="auto"/>
                    <w:rPr>
                      <w:rFonts w:eastAsia="Times New Roman"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مسمار فولاذي</w:t>
                  </w:r>
                  <w:r w:rsidR="000C483E"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 xml:space="preserve">  </w:t>
                  </w:r>
                </w:p>
                <w:p w:rsidR="00515207" w:rsidRPr="009C0867" w:rsidRDefault="00515207" w:rsidP="00515207">
                  <w:pPr>
                    <w:pStyle w:val="ListParagraph"/>
                    <w:numPr>
                      <w:ilvl w:val="0"/>
                      <w:numId w:val="28"/>
                    </w:numPr>
                    <w:bidi/>
                    <w:spacing w:before="240"/>
                    <w:rPr>
                      <w:rFonts w:eastAsia="Times New Roman"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سلك من الكوبالت</w:t>
                  </w:r>
                </w:p>
                <w:p w:rsidR="000C483E" w:rsidRPr="009C0867" w:rsidRDefault="00515207" w:rsidP="00515207">
                  <w:pPr>
                    <w:pStyle w:val="ListParagraph"/>
                    <w:numPr>
                      <w:ilvl w:val="0"/>
                      <w:numId w:val="28"/>
                    </w:numPr>
                    <w:bidi/>
                    <w:spacing w:before="240"/>
                    <w:rPr>
                      <w:rFonts w:eastAsia="Times New Roman"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إبرة خياطة</w:t>
                  </w:r>
                  <w:r w:rsidR="000C483E"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 xml:space="preserve">  </w:t>
                  </w:r>
                </w:p>
              </w:tc>
              <w:tc>
                <w:tcPr>
                  <w:tcW w:w="5098" w:type="dxa"/>
                  <w:vAlign w:val="center"/>
                </w:tcPr>
                <w:p w:rsidR="00515207" w:rsidRPr="009C0867" w:rsidRDefault="00515207" w:rsidP="00515207">
                  <w:pPr>
                    <w:pStyle w:val="ListParagraph"/>
                    <w:numPr>
                      <w:ilvl w:val="0"/>
                      <w:numId w:val="29"/>
                    </w:numPr>
                    <w:bidi/>
                    <w:rPr>
                      <w:rFonts w:eastAsia="Times New Roman"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برغي من الألمنيوم</w:t>
                  </w:r>
                  <w:r w:rsidR="000C483E"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 xml:space="preserve">  </w:t>
                  </w:r>
                </w:p>
                <w:p w:rsidR="00515207" w:rsidRPr="009C0867" w:rsidRDefault="00515207" w:rsidP="00515207">
                  <w:pPr>
                    <w:pStyle w:val="ListParagraph"/>
                    <w:numPr>
                      <w:ilvl w:val="0"/>
                      <w:numId w:val="29"/>
                    </w:numPr>
                    <w:bidi/>
                    <w:rPr>
                      <w:rFonts w:eastAsia="Times New Roman"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قطعة زجاج</w:t>
                  </w:r>
                  <w:r w:rsidR="000C483E"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 xml:space="preserve">  </w:t>
                  </w:r>
                </w:p>
                <w:p w:rsidR="00515207" w:rsidRPr="009C0867" w:rsidRDefault="00515207" w:rsidP="00515207">
                  <w:pPr>
                    <w:pStyle w:val="ListParagraph"/>
                    <w:numPr>
                      <w:ilvl w:val="0"/>
                      <w:numId w:val="29"/>
                    </w:numPr>
                    <w:bidi/>
                    <w:rPr>
                      <w:rFonts w:eastAsia="Times New Roman"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صفيحة من الرصاص</w:t>
                  </w:r>
                  <w:r w:rsidR="000C483E"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 xml:space="preserve">  </w:t>
                  </w:r>
                </w:p>
                <w:p w:rsidR="000C483E" w:rsidRPr="009C0867" w:rsidRDefault="00515207" w:rsidP="00515207">
                  <w:pPr>
                    <w:pStyle w:val="ListParagraph"/>
                    <w:numPr>
                      <w:ilvl w:val="0"/>
                      <w:numId w:val="29"/>
                    </w:numPr>
                    <w:bidi/>
                    <w:rPr>
                      <w:rFonts w:cstheme="minorHAnsi"/>
                      <w:b/>
                      <w:bCs/>
                      <w:color w:val="C00000"/>
                      <w:sz w:val="30"/>
                      <w:szCs w:val="30"/>
                      <w:rtl/>
                      <w:lang w:bidi="ar-DZ"/>
                    </w:rPr>
                  </w:pPr>
                  <w:r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>ممحاة</w:t>
                  </w:r>
                  <w:r w:rsidR="000C483E" w:rsidRPr="009C0867">
                    <w:rPr>
                      <w:rFonts w:eastAsia="Times New Roman" w:cstheme="minorHAnsi" w:hint="cs"/>
                      <w:b/>
                      <w:bCs/>
                      <w:color w:val="C00000"/>
                      <w:sz w:val="30"/>
                      <w:szCs w:val="30"/>
                      <w:rtl/>
                      <w:lang w:val="en-US"/>
                    </w:rPr>
                    <w:t xml:space="preserve">  </w:t>
                  </w:r>
                </w:p>
              </w:tc>
            </w:tr>
          </w:tbl>
          <w:p w:rsidR="00515207" w:rsidRPr="00995C03" w:rsidRDefault="00515207" w:rsidP="00995C03">
            <w:pPr>
              <w:bidi/>
              <w:spacing w:before="240"/>
              <w:rPr>
                <w:rFonts w:cstheme="minorHAnsi"/>
                <w:sz w:val="30"/>
                <w:szCs w:val="30"/>
                <w:lang w:bidi="ar-DZ"/>
              </w:rPr>
            </w:pPr>
            <w:r w:rsidRPr="000C483E">
              <w:rPr>
                <w:rFonts w:eastAsia="Calibri"/>
                <w:noProof/>
                <w:sz w:val="24"/>
                <w:szCs w:val="24"/>
                <w:lang w:eastAsia="fr-FR"/>
              </w:rPr>
              <w:drawing>
                <wp:anchor distT="0" distB="0" distL="114300" distR="114300" simplePos="0" relativeHeight="251932672" behindDoc="1" locked="0" layoutInCell="1" allowOverlap="1" wp14:anchorId="725CBE0D" wp14:editId="6AF3F9E6">
                  <wp:simplePos x="0" y="0"/>
                  <wp:positionH relativeFrom="margin">
                    <wp:posOffset>73660</wp:posOffset>
                  </wp:positionH>
                  <wp:positionV relativeFrom="margin">
                    <wp:posOffset>2325370</wp:posOffset>
                  </wp:positionV>
                  <wp:extent cx="2327910" cy="1887855"/>
                  <wp:effectExtent l="0" t="0" r="0" b="0"/>
                  <wp:wrapSquare wrapText="bothSides"/>
                  <wp:docPr id="150" name="Picture 150" descr="C:\Users\MUSTAFA\Desktop\تمغنط الحديد\ftit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USTAFA\Desktop\تمغنط الحديد\ftit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910" cy="1887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C483E"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         قام محمد بإنجاز </w:t>
            </w:r>
            <w:r w:rsidR="000C483E" w:rsidRPr="000C483E">
              <w:rPr>
                <w:rFonts w:cstheme="minorHAnsi"/>
                <w:sz w:val="30"/>
                <w:szCs w:val="30"/>
                <w:rtl/>
                <w:lang w:bidi="ar-DZ"/>
              </w:rPr>
              <w:t>التركيب الموض</w:t>
            </w:r>
            <w:r w:rsidR="000C483E"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>ّ</w:t>
            </w:r>
            <w:r w:rsidR="000C483E" w:rsidRPr="000C483E">
              <w:rPr>
                <w:rFonts w:cstheme="minorHAnsi"/>
                <w:sz w:val="30"/>
                <w:szCs w:val="30"/>
                <w:rtl/>
                <w:lang w:bidi="ar-DZ"/>
              </w:rPr>
              <w:t>ح في (الشكل</w:t>
            </w:r>
            <w:r w:rsidR="000C483E"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 المقابل </w:t>
            </w:r>
            <w:r w:rsidR="000C483E" w:rsidRPr="000C483E">
              <w:rPr>
                <w:rFonts w:cstheme="minorHAnsi"/>
                <w:sz w:val="30"/>
                <w:szCs w:val="30"/>
                <w:rtl/>
                <w:lang w:bidi="ar-DZ"/>
              </w:rPr>
              <w:t>)</w:t>
            </w:r>
            <w:r w:rsidR="000C483E"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>، يمثّل</w:t>
            </w:r>
            <w:r w:rsidR="000C483E" w:rsidRPr="000C483E">
              <w:rPr>
                <w:rFonts w:asciiTheme="majorBidi" w:hAnsiTheme="majorBidi" w:cstheme="majorBidi"/>
                <w:sz w:val="30"/>
                <w:szCs w:val="30"/>
                <w:rtl/>
                <w:lang w:bidi="ar-DZ"/>
              </w:rPr>
              <w:t xml:space="preserve"> </w:t>
            </w:r>
            <w:r w:rsidR="000C483E" w:rsidRPr="000C483E">
              <w:rPr>
                <w:rFonts w:cstheme="minorHAnsi"/>
                <w:sz w:val="30"/>
                <w:szCs w:val="30"/>
                <w:rtl/>
                <w:lang w:bidi="ar-DZ"/>
              </w:rPr>
              <w:t>مسمار من الفولاذ ملتصق بقضيب مغناطيسي نقوم بتقريبه من كومة من مشابك الورق</w:t>
            </w:r>
            <w:r w:rsidR="000C483E" w:rsidRPr="000C483E">
              <w:rPr>
                <w:rFonts w:cstheme="minorHAnsi"/>
                <w:sz w:val="30"/>
                <w:szCs w:val="30"/>
                <w:lang w:bidi="ar-DZ"/>
              </w:rPr>
              <w:t>.</w:t>
            </w:r>
          </w:p>
          <w:p w:rsidR="009C0867" w:rsidRDefault="009C0867" w:rsidP="009C0867">
            <w:pPr>
              <w:bidi/>
              <w:spacing w:before="240"/>
              <w:rPr>
                <w:rFonts w:cstheme="minorHAnsi"/>
                <w:b/>
                <w:bCs/>
                <w:sz w:val="30"/>
                <w:szCs w:val="30"/>
                <w:lang w:bidi="ar-DZ"/>
              </w:rPr>
            </w:pPr>
          </w:p>
          <w:p w:rsidR="00995C03" w:rsidRPr="000C483E" w:rsidRDefault="00995C03" w:rsidP="00995C03">
            <w:pPr>
              <w:bidi/>
              <w:spacing w:before="240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</w:p>
          <w:p w:rsidR="000C483E" w:rsidRPr="000C483E" w:rsidRDefault="000C483E" w:rsidP="000C483E">
            <w:pPr>
              <w:numPr>
                <w:ilvl w:val="0"/>
                <w:numId w:val="27"/>
              </w:numPr>
              <w:bidi/>
              <w:spacing w:before="240"/>
              <w:contextualSpacing/>
              <w:rPr>
                <w:rFonts w:cstheme="minorHAnsi"/>
                <w:sz w:val="30"/>
                <w:szCs w:val="30"/>
                <w:lang w:bidi="ar-DZ"/>
              </w:rPr>
            </w:pPr>
            <w:r w:rsidRPr="000C483E">
              <w:rPr>
                <w:rFonts w:cstheme="minorHAnsi"/>
                <w:sz w:val="30"/>
                <w:szCs w:val="30"/>
                <w:rtl/>
                <w:lang w:bidi="ar-DZ"/>
              </w:rPr>
              <w:t>صف ماذا يحدث</w:t>
            </w:r>
            <w:r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 </w:t>
            </w:r>
            <w:r w:rsidRPr="000C483E">
              <w:rPr>
                <w:rFonts w:cstheme="minorHAnsi"/>
                <w:sz w:val="30"/>
                <w:szCs w:val="30"/>
                <w:rtl/>
                <w:lang w:bidi="ar-DZ"/>
              </w:rPr>
              <w:t>؟</w:t>
            </w:r>
          </w:p>
          <w:p w:rsidR="000C483E" w:rsidRPr="000C483E" w:rsidRDefault="00515207" w:rsidP="00995C03">
            <w:pPr>
              <w:bidi/>
              <w:spacing w:before="240" w:line="276" w:lineRule="auto"/>
              <w:contextualSpacing/>
              <w:rPr>
                <w:rFonts w:eastAsia="Times New Roman" w:cstheme="minorHAnsi"/>
                <w:b/>
                <w:bCs/>
                <w:sz w:val="30"/>
                <w:szCs w:val="30"/>
                <w:rtl/>
                <w:lang w:val="en-US"/>
              </w:rPr>
            </w:pPr>
            <w:r w:rsidRPr="009C0867">
              <w:rPr>
                <w:rFonts w:eastAsia="Times New Roman" w:cstheme="minorHAnsi" w:hint="cs"/>
                <w:b/>
                <w:bCs/>
                <w:color w:val="C00000"/>
                <w:sz w:val="30"/>
                <w:szCs w:val="30"/>
                <w:rtl/>
                <w:lang w:val="en-US"/>
              </w:rPr>
              <w:t>نلاحظ انجذاب مساسيك الورق نحو المسمار الفولاذي.</w:t>
            </w:r>
          </w:p>
          <w:p w:rsidR="00515207" w:rsidRPr="009C0867" w:rsidRDefault="000C483E" w:rsidP="000C483E">
            <w:pPr>
              <w:numPr>
                <w:ilvl w:val="0"/>
                <w:numId w:val="19"/>
              </w:numPr>
              <w:bidi/>
              <w:spacing w:before="240" w:line="276" w:lineRule="auto"/>
              <w:contextualSpacing/>
              <w:rPr>
                <w:rFonts w:eastAsia="Times New Roman" w:cstheme="minorHAnsi"/>
                <w:sz w:val="30"/>
                <w:szCs w:val="30"/>
                <w:u w:val="single"/>
                <w:lang w:val="en-US"/>
              </w:rPr>
            </w:pPr>
            <w:r w:rsidRPr="000C483E">
              <w:rPr>
                <w:rFonts w:cstheme="minorHAnsi" w:hint="cs"/>
                <w:sz w:val="30"/>
                <w:szCs w:val="30"/>
                <w:u w:val="single"/>
                <w:rtl/>
                <w:lang w:bidi="ar-DZ"/>
              </w:rPr>
              <w:t>التعليل:</w:t>
            </w:r>
            <w:r w:rsidRPr="000C483E">
              <w:rPr>
                <w:rFonts w:eastAsia="Times New Roman" w:cstheme="minorHAnsi" w:hint="cs"/>
                <w:sz w:val="30"/>
                <w:szCs w:val="30"/>
                <w:u w:val="single"/>
                <w:rtl/>
                <w:lang w:val="en-US"/>
              </w:rPr>
              <w:t xml:space="preserve"> </w:t>
            </w:r>
          </w:p>
          <w:p w:rsidR="000C483E" w:rsidRPr="000C483E" w:rsidRDefault="00515207" w:rsidP="009C0867">
            <w:pPr>
              <w:tabs>
                <w:tab w:val="left" w:pos="820"/>
                <w:tab w:val="left" w:pos="2440"/>
                <w:tab w:val="left" w:pos="2980"/>
                <w:tab w:val="left" w:pos="3500"/>
                <w:tab w:val="left" w:pos="3800"/>
                <w:tab w:val="left" w:pos="5000"/>
                <w:tab w:val="left" w:pos="7044"/>
                <w:tab w:val="right" w:pos="10204"/>
              </w:tabs>
              <w:bidi/>
              <w:spacing w:line="276" w:lineRule="auto"/>
              <w:rPr>
                <w:rFonts w:ascii="Times New Roman" w:hAnsi="Times New Roman" w:cstheme="minorHAnsi"/>
                <w:bCs/>
                <w:color w:val="C00000"/>
                <w:sz w:val="30"/>
                <w:szCs w:val="30"/>
                <w:rtl/>
                <w:lang w:val="en-US" w:bidi="ar-DZ"/>
              </w:rPr>
            </w:pPr>
            <w:r w:rsidRPr="009C0867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>لأن المسمار الفولاذي يلامس القضيب المغناطيسي وبالتالي فقد تمغنط، أي اكتسب المسمار الفولاذي خاصية الجذب المغناطيسي.</w:t>
            </w:r>
            <w:r w:rsidR="000C483E" w:rsidRPr="000C483E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 xml:space="preserve"> </w:t>
            </w:r>
          </w:p>
          <w:p w:rsidR="000C483E" w:rsidRPr="000C483E" w:rsidRDefault="000C483E" w:rsidP="00515207">
            <w:pPr>
              <w:numPr>
                <w:ilvl w:val="0"/>
                <w:numId w:val="27"/>
              </w:numPr>
              <w:bidi/>
              <w:spacing w:before="240" w:line="276" w:lineRule="auto"/>
              <w:contextualSpacing/>
              <w:rPr>
                <w:rFonts w:cstheme="minorHAnsi"/>
                <w:sz w:val="30"/>
                <w:szCs w:val="30"/>
                <w:rtl/>
                <w:lang w:bidi="ar-DZ"/>
              </w:rPr>
            </w:pPr>
            <w:r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>نسمي هذه الطريقة من التمغنط</w:t>
            </w:r>
            <w:r w:rsidR="00515207">
              <w:rPr>
                <w:rFonts w:cstheme="minorHAnsi" w:hint="cs"/>
                <w:sz w:val="30"/>
                <w:szCs w:val="30"/>
                <w:rtl/>
                <w:lang w:bidi="ar-DZ"/>
              </w:rPr>
              <w:t>:</w:t>
            </w:r>
            <w:r w:rsidRPr="000C483E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 </w:t>
            </w:r>
            <w:r w:rsidR="00515207" w:rsidRPr="009C0867">
              <w:rPr>
                <w:rFonts w:eastAsia="Times New Roman" w:cstheme="minorHAnsi" w:hint="cs"/>
                <w:b/>
                <w:bCs/>
                <w:color w:val="C00000"/>
                <w:sz w:val="30"/>
                <w:szCs w:val="30"/>
                <w:rtl/>
                <w:lang w:val="en-US"/>
              </w:rPr>
              <w:t>التمغنط باللمس (التمغنط بالتلامس).</w:t>
            </w:r>
          </w:p>
          <w:p w:rsidR="000C483E" w:rsidRPr="000C483E" w:rsidRDefault="000C483E" w:rsidP="00515207">
            <w:pPr>
              <w:numPr>
                <w:ilvl w:val="0"/>
                <w:numId w:val="19"/>
              </w:numPr>
              <w:bidi/>
              <w:spacing w:before="240" w:line="276" w:lineRule="auto"/>
              <w:contextualSpacing/>
              <w:rPr>
                <w:rFonts w:eastAsia="Calibri" w:cstheme="minorHAnsi"/>
                <w:sz w:val="30"/>
                <w:szCs w:val="30"/>
                <w:rtl/>
                <w:lang w:val="en-US"/>
              </w:rPr>
            </w:pPr>
            <w:r w:rsidRPr="000C483E">
              <w:rPr>
                <w:rFonts w:cstheme="minorHAnsi"/>
                <w:sz w:val="30"/>
                <w:szCs w:val="30"/>
                <w:rtl/>
                <w:lang w:bidi="ar-DZ"/>
              </w:rPr>
              <w:t>ذكر طريقة اخرى للتمغنط</w:t>
            </w:r>
            <w:r w:rsidR="00515207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: </w:t>
            </w:r>
            <w:r w:rsidR="00515207" w:rsidRPr="009C0867">
              <w:rPr>
                <w:rFonts w:eastAsia="Times New Roman" w:cstheme="minorHAnsi" w:hint="cs"/>
                <w:b/>
                <w:bCs/>
                <w:color w:val="C00000"/>
                <w:sz w:val="30"/>
                <w:szCs w:val="30"/>
                <w:rtl/>
                <w:lang w:val="en-US"/>
              </w:rPr>
              <w:t>التمغنط بالدّلك (التمغنط بالإحتكاك).</w:t>
            </w:r>
          </w:p>
          <w:p w:rsidR="000C483E" w:rsidRPr="000C483E" w:rsidRDefault="000C483E" w:rsidP="000C483E">
            <w:pPr>
              <w:numPr>
                <w:ilvl w:val="0"/>
                <w:numId w:val="27"/>
              </w:numPr>
              <w:bidi/>
              <w:spacing w:before="240" w:line="276" w:lineRule="auto"/>
              <w:contextualSpacing/>
              <w:rPr>
                <w:rFonts w:ascii="Times New Roman" w:eastAsia="Calibri" w:hAnsi="Times New Roman" w:cs="Times New Roman"/>
                <w:sz w:val="30"/>
                <w:szCs w:val="30"/>
                <w:rtl/>
                <w:lang w:val="en-US"/>
              </w:rPr>
            </w:pPr>
            <w:r w:rsidRPr="000C483E">
              <w:rPr>
                <w:rFonts w:eastAsia="Calibri" w:cstheme="minorHAnsi" w:hint="cs"/>
                <w:sz w:val="30"/>
                <w:szCs w:val="30"/>
                <w:rtl/>
                <w:lang w:val="en-US"/>
              </w:rPr>
              <w:t>ماهي المواد القابلة للتمغنط</w:t>
            </w:r>
            <w:r w:rsidRPr="000C483E">
              <w:rPr>
                <w:rFonts w:eastAsia="Calibri" w:cstheme="minorHAnsi"/>
                <w:sz w:val="30"/>
                <w:szCs w:val="30"/>
                <w:rtl/>
                <w:lang w:val="en-US"/>
              </w:rPr>
              <w:t xml:space="preserve"> ؟</w:t>
            </w:r>
            <w:r w:rsidRPr="000C483E">
              <w:rPr>
                <w:rFonts w:eastAsia="Calibri" w:cstheme="minorHAnsi" w:hint="cs"/>
                <w:sz w:val="30"/>
                <w:szCs w:val="30"/>
                <w:rtl/>
                <w:lang w:val="en-US"/>
              </w:rPr>
              <w:t xml:space="preserve"> مع ذكر مثالين عن هذه المواد؟</w:t>
            </w:r>
            <w:r w:rsidRPr="000C483E">
              <w:rPr>
                <w:rFonts w:eastAsia="Calibri" w:cs="Calibri"/>
                <w:sz w:val="30"/>
                <w:szCs w:val="30"/>
                <w:rtl/>
                <w:lang w:val="en-US"/>
              </w:rPr>
              <w:t xml:space="preserve">.  </w:t>
            </w:r>
          </w:p>
          <w:p w:rsidR="000C483E" w:rsidRPr="000C483E" w:rsidRDefault="00515207" w:rsidP="000C483E">
            <w:pPr>
              <w:tabs>
                <w:tab w:val="left" w:pos="820"/>
                <w:tab w:val="left" w:pos="2440"/>
                <w:tab w:val="left" w:pos="2980"/>
                <w:tab w:val="left" w:pos="3500"/>
                <w:tab w:val="left" w:pos="3800"/>
                <w:tab w:val="left" w:pos="5000"/>
                <w:tab w:val="left" w:pos="7044"/>
                <w:tab w:val="right" w:pos="10204"/>
              </w:tabs>
              <w:bidi/>
              <w:spacing w:line="276" w:lineRule="auto"/>
              <w:rPr>
                <w:rFonts w:ascii="Times New Roman" w:hAnsi="Times New Roman" w:cstheme="minorHAnsi"/>
                <w:bCs/>
                <w:color w:val="C00000"/>
                <w:sz w:val="30"/>
                <w:szCs w:val="30"/>
                <w:rtl/>
                <w:lang w:val="en-US" w:bidi="ar-DZ"/>
              </w:rPr>
            </w:pPr>
            <w:r>
              <w:rPr>
                <w:rFonts w:ascii="Times New Roman" w:hAnsi="Times New Roman" w:cstheme="minorHAnsi" w:hint="cs"/>
                <w:b/>
                <w:sz w:val="30"/>
                <w:szCs w:val="30"/>
                <w:rtl/>
                <w:lang w:val="en-US" w:bidi="ar-DZ"/>
              </w:rPr>
              <w:t xml:space="preserve">المواد القابلة للتمغنط هي </w:t>
            </w:r>
            <w:r w:rsidRPr="009C0867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>المواد المغناطيسية (المواد الحديدية)</w:t>
            </w:r>
            <w:r w:rsidR="001329A3" w:rsidRPr="009C0867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>، مثل:</w:t>
            </w:r>
          </w:p>
          <w:p w:rsidR="000C483E" w:rsidRPr="000C483E" w:rsidRDefault="000C483E" w:rsidP="001329A3">
            <w:pPr>
              <w:tabs>
                <w:tab w:val="left" w:pos="820"/>
                <w:tab w:val="left" w:pos="2440"/>
                <w:tab w:val="left" w:pos="2980"/>
                <w:tab w:val="left" w:pos="3500"/>
                <w:tab w:val="left" w:pos="3800"/>
                <w:tab w:val="left" w:pos="5000"/>
                <w:tab w:val="left" w:pos="7044"/>
                <w:tab w:val="right" w:pos="10204"/>
              </w:tabs>
              <w:bidi/>
              <w:spacing w:line="276" w:lineRule="auto"/>
              <w:rPr>
                <w:rFonts w:ascii="Times New Roman" w:hAnsi="Times New Roman" w:cstheme="minorHAnsi"/>
                <w:bCs/>
                <w:color w:val="C00000"/>
                <w:sz w:val="30"/>
                <w:szCs w:val="30"/>
                <w:rtl/>
                <w:lang w:val="en-US" w:bidi="ar-DZ"/>
              </w:rPr>
            </w:pPr>
            <w:r w:rsidRPr="000C483E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 xml:space="preserve">           </w:t>
            </w:r>
            <w:r w:rsidR="001329A3" w:rsidRPr="009C0867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>الحديد: مسمار حديدي، مساسيك الورق،....</w:t>
            </w:r>
            <w:r w:rsidRPr="000C483E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 xml:space="preserve">  </w:t>
            </w:r>
          </w:p>
          <w:p w:rsidR="00995C03" w:rsidRDefault="000C483E" w:rsidP="001329A3">
            <w:pPr>
              <w:bidi/>
              <w:rPr>
                <w:rFonts w:ascii="Times New Roman" w:hAnsi="Times New Roman" w:cstheme="minorHAnsi"/>
                <w:b/>
                <w:sz w:val="30"/>
                <w:szCs w:val="30"/>
                <w:lang w:val="en-US" w:bidi="ar-DZ"/>
              </w:rPr>
            </w:pPr>
            <w:r w:rsidRPr="009C0867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 xml:space="preserve">           </w:t>
            </w:r>
            <w:r w:rsidR="001329A3" w:rsidRPr="009C0867">
              <w:rPr>
                <w:rFonts w:ascii="Times New Roman" w:hAnsi="Times New Roman" w:cstheme="minorHAnsi" w:hint="cs"/>
                <w:bCs/>
                <w:color w:val="C00000"/>
                <w:sz w:val="30"/>
                <w:szCs w:val="30"/>
                <w:rtl/>
                <w:lang w:val="en-US" w:bidi="ar-DZ"/>
              </w:rPr>
              <w:t>الفولاذ: إبرة الخياطة، مسمار فولاذي، .......(</w:t>
            </w:r>
            <w:r w:rsidR="001329A3">
              <w:rPr>
                <w:rFonts w:ascii="Times New Roman" w:hAnsi="Times New Roman" w:cstheme="minorHAnsi" w:hint="cs"/>
                <w:b/>
                <w:sz w:val="30"/>
                <w:szCs w:val="30"/>
                <w:rtl/>
                <w:lang w:val="en-US" w:bidi="ar-DZ"/>
              </w:rPr>
              <w:t>تقبل كل إجابة صحيحة)</w:t>
            </w:r>
            <w:r w:rsidRPr="000C483E">
              <w:rPr>
                <w:rFonts w:ascii="Times New Roman" w:hAnsi="Times New Roman" w:cstheme="minorHAnsi" w:hint="cs"/>
                <w:b/>
                <w:sz w:val="30"/>
                <w:szCs w:val="30"/>
                <w:rtl/>
                <w:lang w:val="en-US" w:bidi="ar-DZ"/>
              </w:rPr>
              <w:t xml:space="preserve"> </w:t>
            </w:r>
          </w:p>
          <w:p w:rsidR="00FA0CF5" w:rsidRDefault="000C483E" w:rsidP="00995C03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0C483E">
              <w:rPr>
                <w:rFonts w:ascii="Times New Roman" w:hAnsi="Times New Roman" w:cstheme="minorHAnsi" w:hint="cs"/>
                <w:b/>
                <w:sz w:val="30"/>
                <w:szCs w:val="30"/>
                <w:rtl/>
                <w:lang w:val="en-US" w:bidi="ar-DZ"/>
              </w:rPr>
              <w:t xml:space="preserve"> </w:t>
            </w:r>
          </w:p>
        </w:tc>
      </w:tr>
    </w:tbl>
    <w:p w:rsidR="00D84BE1" w:rsidRPr="003A1D63" w:rsidRDefault="00D84BE1" w:rsidP="003A1D63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</w:p>
    <w:tbl>
      <w:tblPr>
        <w:tblStyle w:val="TableGrid11"/>
        <w:bidiVisual/>
        <w:tblW w:w="0" w:type="auto"/>
        <w:tblLook w:val="04A0" w:firstRow="1" w:lastRow="0" w:firstColumn="1" w:lastColumn="0" w:noHBand="0" w:noVBand="1"/>
      </w:tblPr>
      <w:tblGrid>
        <w:gridCol w:w="1220"/>
        <w:gridCol w:w="892"/>
        <w:gridCol w:w="6038"/>
        <w:gridCol w:w="1165"/>
        <w:gridCol w:w="880"/>
      </w:tblGrid>
      <w:tr w:rsidR="00590C75" w:rsidRPr="003961FC" w:rsidTr="00A86424">
        <w:tc>
          <w:tcPr>
            <w:tcW w:w="8210" w:type="dxa"/>
            <w:gridSpan w:val="3"/>
            <w:vAlign w:val="center"/>
          </w:tcPr>
          <w:p w:rsidR="00590C75" w:rsidRPr="003961FC" w:rsidRDefault="00590C75" w:rsidP="009C086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شبكة تقييم الوضعية الإدماجية</w:t>
            </w:r>
          </w:p>
        </w:tc>
        <w:tc>
          <w:tcPr>
            <w:tcW w:w="1985" w:type="dxa"/>
            <w:gridSpan w:val="2"/>
            <w:vAlign w:val="center"/>
          </w:tcPr>
          <w:p w:rsidR="00590C75" w:rsidRPr="003961FC" w:rsidRDefault="00590C75" w:rsidP="009C0867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العلامة</w:t>
            </w:r>
          </w:p>
        </w:tc>
      </w:tr>
      <w:tr w:rsidR="00590C75" w:rsidRPr="003961FC" w:rsidTr="001D6953">
        <w:trPr>
          <w:trHeight w:val="334"/>
        </w:trPr>
        <w:tc>
          <w:tcPr>
            <w:tcW w:w="1095" w:type="dxa"/>
            <w:vAlign w:val="center"/>
          </w:tcPr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المعايير</w:t>
            </w:r>
          </w:p>
        </w:tc>
        <w:tc>
          <w:tcPr>
            <w:tcW w:w="863" w:type="dxa"/>
            <w:vAlign w:val="center"/>
          </w:tcPr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الأسئلة</w:t>
            </w:r>
          </w:p>
        </w:tc>
        <w:tc>
          <w:tcPr>
            <w:tcW w:w="6252" w:type="dxa"/>
            <w:tcBorders>
              <w:bottom w:val="single" w:sz="4" w:space="0" w:color="auto"/>
            </w:tcBorders>
            <w:vAlign w:val="center"/>
          </w:tcPr>
          <w:p w:rsidR="00590C75" w:rsidRPr="003961FC" w:rsidRDefault="00590C75" w:rsidP="001D6953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bookmarkStart w:id="0" w:name="_GoBack"/>
            <w:bookmarkEnd w:id="0"/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المؤشرات</w:t>
            </w:r>
          </w:p>
        </w:tc>
        <w:tc>
          <w:tcPr>
            <w:tcW w:w="1188" w:type="dxa"/>
            <w:vAlign w:val="center"/>
          </w:tcPr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مجزأة</w:t>
            </w:r>
          </w:p>
        </w:tc>
        <w:tc>
          <w:tcPr>
            <w:tcW w:w="797" w:type="dxa"/>
          </w:tcPr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مجموع</w:t>
            </w:r>
          </w:p>
        </w:tc>
      </w:tr>
      <w:tr w:rsidR="00590C75" w:rsidRPr="003961FC" w:rsidTr="00D174ED">
        <w:trPr>
          <w:trHeight w:val="2895"/>
        </w:trPr>
        <w:tc>
          <w:tcPr>
            <w:tcW w:w="1095" w:type="dxa"/>
            <w:vAlign w:val="center"/>
          </w:tcPr>
          <w:p w:rsidR="00D174ED" w:rsidRDefault="00D174ED" w:rsidP="00D174ED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590C75" w:rsidRPr="003961FC" w:rsidRDefault="00590C75" w:rsidP="00D174ED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الوجاهة</w:t>
            </w:r>
          </w:p>
        </w:tc>
        <w:tc>
          <w:tcPr>
            <w:tcW w:w="863" w:type="dxa"/>
            <w:tcBorders>
              <w:right w:val="single" w:sz="4" w:space="0" w:color="auto"/>
            </w:tcBorders>
          </w:tcPr>
          <w:p w:rsidR="00590C75" w:rsidRPr="003961FC" w:rsidRDefault="00590C75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س1</w:t>
            </w:r>
          </w:p>
          <w:p w:rsidR="00590C75" w:rsidRPr="003961FC" w:rsidRDefault="00D174ED" w:rsidP="00D174ED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16C38F53" wp14:editId="675E149A">
                      <wp:simplePos x="0" y="0"/>
                      <wp:positionH relativeFrom="column">
                        <wp:posOffset>40640</wp:posOffset>
                      </wp:positionH>
                      <wp:positionV relativeFrom="paragraph">
                        <wp:posOffset>1625848</wp:posOffset>
                      </wp:positionV>
                      <wp:extent cx="488950" cy="352425"/>
                      <wp:effectExtent l="0" t="0" r="0" b="0"/>
                      <wp:wrapNone/>
                      <wp:docPr id="152" name="Text Box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174ED" w:rsidRDefault="00D174ED" w:rsidP="00A4199D">
                                  <w:pPr>
                                    <w:bidi/>
                                  </w:pPr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C38F53" id="Text Box 152" o:spid="_x0000_s1116" type="#_x0000_t202" style="position:absolute;left:0;text-align:left;margin-left:3.2pt;margin-top:128pt;width:38.5pt;height:27.7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" filled="f" stroked="f" strokeweight=".5pt">
                      <v:textbox>
                        <w:txbxContent>
                          <w:p w:rsidR="00D174ED" w:rsidRDefault="00D174ED" w:rsidP="00A4199D">
                            <w:pPr>
                              <w:bidi/>
                            </w:pPr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961FC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2FF9DCCD" wp14:editId="1F987A9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917410</wp:posOffset>
                      </wp:positionV>
                      <wp:extent cx="488950" cy="352425"/>
                      <wp:effectExtent l="0" t="0" r="0" b="0"/>
                      <wp:wrapNone/>
                      <wp:docPr id="73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199D" w:rsidRDefault="00A4199D" w:rsidP="00A4199D">
                                  <w:pPr>
                                    <w:bidi/>
                                  </w:pPr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F9DCCD" id="Text Box 73" o:spid="_x0000_s1117" type="#_x0000_t202" style="position:absolute;left:0;text-align:left;margin-left:3pt;margin-top:72.25pt;width:38.5pt;height:27.7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" filled="f" stroked="f" strokeweight=".5pt">
                      <v:textbox>
                        <w:txbxContent>
                          <w:p w:rsidR="00A4199D" w:rsidRDefault="00A4199D" w:rsidP="00A4199D">
                            <w:pPr>
                              <w:bidi/>
                            </w:pPr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61FC" w:rsidRPr="003961FC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B17F59E" wp14:editId="61369965">
                      <wp:simplePos x="0" y="0"/>
                      <wp:positionH relativeFrom="column">
                        <wp:posOffset>132163</wp:posOffset>
                      </wp:positionH>
                      <wp:positionV relativeFrom="paragraph">
                        <wp:posOffset>155050</wp:posOffset>
                      </wp:positionV>
                      <wp:extent cx="488950" cy="352425"/>
                      <wp:effectExtent l="0" t="0" r="0" b="0"/>
                      <wp:wrapNone/>
                      <wp:docPr id="3209" name="Text Box 3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90C75" w:rsidRDefault="00590C75" w:rsidP="006160EA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7F59E" id="Text Box 3209" o:spid="_x0000_s1118" type="#_x0000_t202" style="position:absolute;left:0;text-align:left;margin-left:10.4pt;margin-top:12.2pt;width:38.5pt;height:2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" filled="f" stroked="f" strokeweight=".5pt">
                      <v:textbox>
                        <w:txbxContent>
                          <w:p w:rsidR="00590C75" w:rsidRDefault="00590C75" w:rsidP="006160EA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0C75" w:rsidRPr="003961FC" w:rsidRDefault="001329A3" w:rsidP="003961FC">
            <w:pPr>
              <w:numPr>
                <w:ilvl w:val="1"/>
                <w:numId w:val="6"/>
              </w:numPr>
              <w:spacing w:line="276" w:lineRule="auto"/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يصنف المواد في الجدول إلى مواد مغناطيسية ومواد غير مغناطيسية.</w:t>
            </w:r>
          </w:p>
          <w:p w:rsidR="003961FC" w:rsidRDefault="001329A3" w:rsidP="003961FC">
            <w:pPr>
              <w:numPr>
                <w:ilvl w:val="1"/>
                <w:numId w:val="6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يصف ما حدث في التركيب.</w:t>
            </w:r>
          </w:p>
          <w:p w:rsidR="00590C75" w:rsidRPr="003961FC" w:rsidRDefault="001329A3" w:rsidP="003961FC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تبرير الإجابة.</w:t>
            </w:r>
          </w:p>
          <w:p w:rsidR="00590C75" w:rsidRPr="003961FC" w:rsidRDefault="001329A3" w:rsidP="003961FC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تسمية طريقة التمغنط.</w:t>
            </w:r>
          </w:p>
          <w:p w:rsidR="001329A3" w:rsidRPr="003961FC" w:rsidRDefault="001329A3" w:rsidP="004E37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ذكر طريقة أخرى للتمغنط.</w:t>
            </w:r>
          </w:p>
          <w:p w:rsidR="001329A3" w:rsidRPr="003961FC" w:rsidRDefault="001329A3" w:rsidP="003961FC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تسمية المواد القابلة للتمغنط</w:t>
            </w:r>
            <w:r w:rsidR="00590C75"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7A35F3"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590C75" w:rsidRPr="003961FC" w:rsidRDefault="001329A3" w:rsidP="004E3798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ذكر مثالين عن المواد القابلة للتمغنط</w:t>
            </w:r>
            <w:r w:rsidR="00590C75"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1188" w:type="dxa"/>
            <w:tcBorders>
              <w:left w:val="single" w:sz="4" w:space="0" w:color="auto"/>
            </w:tcBorders>
            <w:vAlign w:val="center"/>
          </w:tcPr>
          <w:p w:rsidR="00590C75" w:rsidRPr="003961FC" w:rsidRDefault="00D174ED" w:rsidP="006160EA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567F0130" wp14:editId="615D777C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-15875</wp:posOffset>
                      </wp:positionV>
                      <wp:extent cx="774700" cy="333375"/>
                      <wp:effectExtent l="0" t="0" r="0" b="0"/>
                      <wp:wrapNone/>
                      <wp:docPr id="68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47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86424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  <w:r w:rsidR="00D174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x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F0130" id="Text Box 68" o:spid="_x0000_s1119" type="#_x0000_t202" style="position:absolute;left:0;text-align:left;margin-left:-4.4pt;margin-top:-1.25pt;width:61pt;height:26.2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" filled="f" stroked="f" strokeweight=".5pt">
                      <v:textbox>
                        <w:txbxContent>
                          <w:p w:rsidR="00A86424" w:rsidRPr="00A86424" w:rsidRDefault="00A86424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  <w:r w:rsidR="00D174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x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3961FC" w:rsidRDefault="00D174ED" w:rsidP="006160E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31B5C39F" wp14:editId="251E7A1D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88900</wp:posOffset>
                      </wp:positionV>
                      <wp:extent cx="561975" cy="333375"/>
                      <wp:effectExtent l="0" t="0" r="0" b="0"/>
                      <wp:wrapNone/>
                      <wp:docPr id="153" name="Text Box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174ED" w:rsidRPr="00A86424" w:rsidRDefault="00D174ED" w:rsidP="00D174E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B5C39F" id="Text Box 153" o:spid="_x0000_s1120" type="#_x0000_t202" style="position:absolute;left:0;text-align:left;margin-left:4.05pt;margin-top:7pt;width:44.25pt;height:26.2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" filled="f" stroked="f" strokeweight=".5pt">
                      <v:textbox>
                        <w:txbxContent>
                          <w:p w:rsidR="00D174ED" w:rsidRPr="00A86424" w:rsidRDefault="00D174ED" w:rsidP="00D174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3961FC" w:rsidRDefault="009C0867" w:rsidP="006160E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0BF35065" wp14:editId="105FF65B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1470025</wp:posOffset>
                      </wp:positionV>
                      <wp:extent cx="602615" cy="333375"/>
                      <wp:effectExtent l="0" t="0" r="0" b="0"/>
                      <wp:wrapNone/>
                      <wp:docPr id="65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2974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4199D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F35065" id="Text Box 65" o:spid="_x0000_s1121" type="#_x0000_t202" style="position:absolute;left:0;text-align:left;margin-left:4.1pt;margin-top:115.75pt;width:47.45pt;height:26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" filled="f" stroked="f" strokeweight=".5pt">
                      <v:textbox>
                        <w:txbxContent>
                          <w:p w:rsidR="00A86424" w:rsidRPr="00A86424" w:rsidRDefault="00A4199D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15EAA68F" wp14:editId="66048826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1161415</wp:posOffset>
                      </wp:positionV>
                      <wp:extent cx="533400" cy="333375"/>
                      <wp:effectExtent l="0" t="0" r="0" b="0"/>
                      <wp:wrapNone/>
                      <wp:docPr id="64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86424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EAA68F" id="Text Box 64" o:spid="_x0000_s1122" type="#_x0000_t202" style="position:absolute;left:0;text-align:left;margin-left:3.45pt;margin-top:91.45pt;width:42pt;height:26.2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" filled="f" stroked="f" strokeweight=".5pt">
                      <v:textbox>
                        <w:txbxContent>
                          <w:p w:rsidR="00A86424" w:rsidRPr="00A86424" w:rsidRDefault="00A86424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6E80F97" wp14:editId="1FAB0261">
                      <wp:simplePos x="0" y="0"/>
                      <wp:positionH relativeFrom="column">
                        <wp:posOffset>50800</wp:posOffset>
                      </wp:positionH>
                      <wp:positionV relativeFrom="paragraph">
                        <wp:posOffset>824230</wp:posOffset>
                      </wp:positionV>
                      <wp:extent cx="533400" cy="333375"/>
                      <wp:effectExtent l="0" t="0" r="0" b="0"/>
                      <wp:wrapNone/>
                      <wp:docPr id="66" name="Text Box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86424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80F97" id="Text Box 66" o:spid="_x0000_s1123" type="#_x0000_t202" style="position:absolute;left:0;text-align:left;margin-left:4pt;margin-top:64.9pt;width:42pt;height:26.2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" filled="f" stroked="f" strokeweight=".5pt">
                      <v:textbox>
                        <w:txbxContent>
                          <w:p w:rsidR="00A86424" w:rsidRPr="00A86424" w:rsidRDefault="00A86424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E86F3A3" wp14:editId="1A3DC175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484505</wp:posOffset>
                      </wp:positionV>
                      <wp:extent cx="533400" cy="333375"/>
                      <wp:effectExtent l="0" t="0" r="0" b="0"/>
                      <wp:wrapNone/>
                      <wp:docPr id="67" name="Text Box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86424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86F3A3" id="Text Box 67" o:spid="_x0000_s1124" type="#_x0000_t202" style="position:absolute;left:0;text-align:left;margin-left:3.4pt;margin-top:38.15pt;width:42pt;height:26.2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" filled="f" stroked="f" strokeweight=".5pt">
                      <v:textbox>
                        <w:txbxContent>
                          <w:p w:rsidR="00A86424" w:rsidRPr="00A86424" w:rsidRDefault="00A86424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174ED"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4E33681D" wp14:editId="252E0CBC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164465</wp:posOffset>
                      </wp:positionV>
                      <wp:extent cx="533400" cy="333375"/>
                      <wp:effectExtent l="0" t="0" r="0" b="0"/>
                      <wp:wrapNone/>
                      <wp:docPr id="63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34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A86424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3681D" id="Text Box 63" o:spid="_x0000_s1125" type="#_x0000_t202" style="position:absolute;left:0;text-align:left;margin-left:3.4pt;margin-top:12.95pt;width:42pt;height:26.2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" filled="f" stroked="f" strokeweight=".5pt">
                      <v:textbox>
                        <w:txbxContent>
                          <w:p w:rsidR="00A86424" w:rsidRPr="00A86424" w:rsidRDefault="00A86424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7" w:type="dxa"/>
            <w:tcBorders>
              <w:left w:val="single" w:sz="4" w:space="0" w:color="auto"/>
            </w:tcBorders>
          </w:tcPr>
          <w:p w:rsidR="00590C75" w:rsidRPr="003961FC" w:rsidRDefault="007A35F3" w:rsidP="006160EA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76AB2A31" wp14:editId="1F7E8AF2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795655</wp:posOffset>
                      </wp:positionV>
                      <wp:extent cx="495300" cy="333375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53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7A35F3" w:rsidRDefault="00A4199D" w:rsidP="007A35F3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B2A31" id="Text Box 52" o:spid="_x0000_s1126" type="#_x0000_t202" style="position:absolute;left:0;text-align:left;margin-left:-3.65pt;margin-top:62.65pt;width:39pt;height:26.2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" filled="f" stroked="f" strokeweight=".5pt">
                      <v:textbox>
                        <w:txbxContent>
                          <w:p w:rsidR="007A35F3" w:rsidRPr="007A35F3" w:rsidRDefault="00A4199D" w:rsidP="007A35F3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02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0C75" w:rsidRPr="003961FC" w:rsidTr="00A86424">
        <w:trPr>
          <w:trHeight w:val="2783"/>
        </w:trPr>
        <w:tc>
          <w:tcPr>
            <w:tcW w:w="1095" w:type="dxa"/>
            <w:vAlign w:val="center"/>
          </w:tcPr>
          <w:p w:rsidR="00590C75" w:rsidRPr="003961FC" w:rsidRDefault="00590C75" w:rsidP="006160EA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الإستخدام</w:t>
            </w: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السليم</w:t>
            </w: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لأدوات</w:t>
            </w: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المادة</w:t>
            </w:r>
          </w:p>
        </w:tc>
        <w:tc>
          <w:tcPr>
            <w:tcW w:w="863" w:type="dxa"/>
          </w:tcPr>
          <w:p w:rsidR="00590C75" w:rsidRPr="003961FC" w:rsidRDefault="00590C75" w:rsidP="006160EA">
            <w:pPr>
              <w:spacing w:line="276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س1</w:t>
            </w:r>
          </w:p>
          <w:p w:rsidR="00590C75" w:rsidRPr="003961FC" w:rsidRDefault="00590C75" w:rsidP="006160EA">
            <w:pPr>
              <w:spacing w:line="360" w:lineRule="auto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4A5242E" wp14:editId="5E69D060">
                      <wp:simplePos x="0" y="0"/>
                      <wp:positionH relativeFrom="column">
                        <wp:posOffset>136525</wp:posOffset>
                      </wp:positionH>
                      <wp:positionV relativeFrom="paragraph">
                        <wp:posOffset>551815</wp:posOffset>
                      </wp:positionV>
                      <wp:extent cx="488950" cy="304800"/>
                      <wp:effectExtent l="0" t="0" r="0" b="0"/>
                      <wp:wrapNone/>
                      <wp:docPr id="3210" name="Text Box 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90C75" w:rsidRDefault="00590C75" w:rsidP="006160EA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5242E" id="Text Box 3210" o:spid="_x0000_s1127" type="#_x0000_t202" style="position:absolute;left:0;text-align:left;margin-left:10.75pt;margin-top:43.45pt;width:38.5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" filled="f" stroked="f" strokeweight=".5pt">
                      <v:textbox>
                        <w:txbxContent>
                          <w:p w:rsidR="00590C75" w:rsidRDefault="00590C75" w:rsidP="006160EA"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3961FC" w:rsidRDefault="00590C75" w:rsidP="006160EA">
            <w:p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  <w:p w:rsidR="00590C75" w:rsidRPr="003961FC" w:rsidRDefault="00590C75" w:rsidP="006160EA">
            <w:p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6252" w:type="dxa"/>
            <w:tcBorders>
              <w:top w:val="single" w:sz="4" w:space="0" w:color="auto"/>
            </w:tcBorders>
          </w:tcPr>
          <w:p w:rsidR="003961FC" w:rsidRPr="003961FC" w:rsidRDefault="003961FC" w:rsidP="009C0867">
            <w:pPr>
              <w:numPr>
                <w:ilvl w:val="0"/>
                <w:numId w:val="32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يصنف المواد في الجدول بشكل صحيح إلى مواد مغناطيسية ومواد غير مغناطيسية.</w:t>
            </w:r>
          </w:p>
          <w:p w:rsidR="003961FC" w:rsidRPr="003961FC" w:rsidRDefault="003961FC" w:rsidP="009C0867">
            <w:pPr>
              <w:numPr>
                <w:ilvl w:val="0"/>
                <w:numId w:val="32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3961FC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يصف ما حدث في التركيب (يلاحظ انجذاب مساسيك الورق).</w:t>
            </w:r>
          </w:p>
          <w:p w:rsidR="003961FC" w:rsidRPr="009C0867" w:rsidRDefault="009C0867" w:rsidP="004E3798">
            <w:pPr>
              <w:pStyle w:val="ListParagraph"/>
              <w:numPr>
                <w:ilvl w:val="0"/>
                <w:numId w:val="33"/>
              </w:num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1C0BD0E0" wp14:editId="0C58DD95">
                      <wp:simplePos x="0" y="0"/>
                      <wp:positionH relativeFrom="column">
                        <wp:posOffset>-633261</wp:posOffset>
                      </wp:positionH>
                      <wp:positionV relativeFrom="paragraph">
                        <wp:posOffset>295606</wp:posOffset>
                      </wp:positionV>
                      <wp:extent cx="512280" cy="333375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28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7A35F3" w:rsidRDefault="007A35F3" w:rsidP="00D174E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 w:rsidR="00D174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0BD0E0" id="Text Box 56" o:spid="_x0000_s1128" type="#_x0000_t202" style="position:absolute;left:0;text-align:left;margin-left:-49.85pt;margin-top:23.3pt;width:40.35pt;height:26.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" filled="f" stroked="f" strokeweight=".5pt">
                      <v:textbox>
                        <w:txbxContent>
                          <w:p w:rsidR="007A35F3" w:rsidRPr="007A35F3" w:rsidRDefault="007A35F3" w:rsidP="00D174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 w:rsidR="00D174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174ED" w:rsidRPr="003961FC">
              <w:rPr>
                <w:rFonts w:cstheme="minorHAnsi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132FF725" wp14:editId="32290FDF">
                      <wp:simplePos x="0" y="0"/>
                      <wp:positionH relativeFrom="column">
                        <wp:posOffset>-604520</wp:posOffset>
                      </wp:positionH>
                      <wp:positionV relativeFrom="paragraph">
                        <wp:posOffset>15240</wp:posOffset>
                      </wp:positionV>
                      <wp:extent cx="546100" cy="333375"/>
                      <wp:effectExtent l="0" t="0" r="0" b="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61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D174ED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FF725" id="Text Box 62" o:spid="_x0000_s1129" type="#_x0000_t202" style="position:absolute;left:0;text-align:left;margin-left:-47.6pt;margin-top:1.2pt;width:43pt;height:26.2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" filled="f" stroked="f" strokeweight=".5pt">
                      <v:textbox>
                        <w:txbxContent>
                          <w:p w:rsidR="00A86424" w:rsidRPr="00A86424" w:rsidRDefault="00D174ED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61FC" w:rsidRPr="009C0867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تبرير الإجابة (يبرر الملاحظة بتمغنط المسمار الفولاذي).</w:t>
            </w:r>
          </w:p>
          <w:p w:rsidR="003961FC" w:rsidRPr="009C0867" w:rsidRDefault="009C0867" w:rsidP="009C0867">
            <w:pPr>
              <w:pStyle w:val="ListParagraph"/>
              <w:numPr>
                <w:ilvl w:val="0"/>
                <w:numId w:val="32"/>
              </w:num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7EAC619D" wp14:editId="3629C2E4">
                      <wp:simplePos x="0" y="0"/>
                      <wp:positionH relativeFrom="column">
                        <wp:posOffset>-633261</wp:posOffset>
                      </wp:positionH>
                      <wp:positionV relativeFrom="paragraph">
                        <wp:posOffset>346517</wp:posOffset>
                      </wp:positionV>
                      <wp:extent cx="512280" cy="333375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228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7A35F3" w:rsidRDefault="007A35F3" w:rsidP="00D174E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 w:rsidR="00D174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AC619D" id="Text Box 55" o:spid="_x0000_s1130" type="#_x0000_t202" style="position:absolute;left:0;text-align:left;margin-left:-49.85pt;margin-top:27.3pt;width:40.35pt;height:26.2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" filled="f" stroked="f" strokeweight=".5pt">
                      <v:textbox>
                        <w:txbxContent>
                          <w:p w:rsidR="007A35F3" w:rsidRPr="007A35F3" w:rsidRDefault="007A35F3" w:rsidP="00D174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 w:rsidR="00D174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961FC" w:rsidRPr="009C0867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تسمية طريقة التمغنط.(التمغنط باللمس).</w:t>
            </w:r>
          </w:p>
          <w:p w:rsidR="003961FC" w:rsidRPr="009C0867" w:rsidRDefault="003961FC" w:rsidP="004E3798">
            <w:pPr>
              <w:pStyle w:val="ListParagraph"/>
              <w:numPr>
                <w:ilvl w:val="0"/>
                <w:numId w:val="33"/>
              </w:num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lang w:bidi="ar-DZ"/>
              </w:rPr>
            </w:pPr>
            <w:r w:rsidRPr="009C0867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ذكر طريقة أخرى للتمغنط.(التمغنط بالدلك، وتقبل التمغنط باللمس في حالة الخطأ في الإجابة عن السؤال السابق)</w:t>
            </w:r>
          </w:p>
          <w:p w:rsidR="003961FC" w:rsidRPr="009C0867" w:rsidRDefault="003961FC" w:rsidP="009C0867">
            <w:pPr>
              <w:pStyle w:val="ListParagraph"/>
              <w:numPr>
                <w:ilvl w:val="0"/>
                <w:numId w:val="32"/>
              </w:num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C0867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تسمية المواد القابلة للتمغنط .(المواد المغناطيسية/ الحديدية)</w:t>
            </w:r>
          </w:p>
          <w:p w:rsidR="00590C75" w:rsidRPr="009C0867" w:rsidRDefault="003961FC" w:rsidP="004E3798">
            <w:pPr>
              <w:pStyle w:val="ListParagraph"/>
              <w:numPr>
                <w:ilvl w:val="0"/>
                <w:numId w:val="33"/>
              </w:num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9C0867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ذكر مثالين عن المواد القابلة للتمغنط.(تقبل أي إجابة صحيحة وذلك بذكر جسمين مغناطيسيين)</w:t>
            </w:r>
            <w:r w:rsidR="00590C75" w:rsidRPr="009C0867">
              <w:rPr>
                <w:rFonts w:ascii="Sakkal Majalla" w:eastAsia="Calibri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tcW w:w="1188" w:type="dxa"/>
          </w:tcPr>
          <w:p w:rsidR="00590C75" w:rsidRPr="003961FC" w:rsidRDefault="007A35F3" w:rsidP="006160EA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16241193" wp14:editId="00C2EF26">
                      <wp:simplePos x="0" y="0"/>
                      <wp:positionH relativeFrom="column">
                        <wp:posOffset>-76365</wp:posOffset>
                      </wp:positionH>
                      <wp:positionV relativeFrom="paragraph">
                        <wp:posOffset>43594</wp:posOffset>
                      </wp:positionV>
                      <wp:extent cx="790575" cy="333375"/>
                      <wp:effectExtent l="0" t="0" r="0" b="0"/>
                      <wp:wrapNone/>
                      <wp:docPr id="58" name="Text Box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A86424" w:rsidRDefault="00D174ED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8</w:t>
                                  </w:r>
                                  <w:r w:rsidR="00A86424" w:rsidRPr="00A86424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x 0.25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241193" id="Text Box 58" o:spid="_x0000_s1131" type="#_x0000_t202" style="position:absolute;left:0;text-align:left;margin-left:-6pt;margin-top:3.45pt;width:62.25pt;height:26.2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" filled="f" stroked="f" strokeweight=".5pt">
                      <v:textbox>
                        <w:txbxContent>
                          <w:p w:rsidR="007A35F3" w:rsidRPr="00A86424" w:rsidRDefault="00D174ED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8</w:t>
                            </w:r>
                            <w:r w:rsidR="00A86424" w:rsidRPr="00A8642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x 0.25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90C75" w:rsidRPr="003961FC" w:rsidRDefault="00D174ED" w:rsidP="006160EA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15D47DD" wp14:editId="029AD8EF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314242</wp:posOffset>
                      </wp:positionV>
                      <wp:extent cx="457200" cy="333375"/>
                      <wp:effectExtent l="0" t="0" r="0" b="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A86424" w:rsidRDefault="00D174ED" w:rsidP="00A86424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D47DD" id="Text Box 61" o:spid="_x0000_s1132" type="#_x0000_t202" style="position:absolute;left:0;text-align:left;margin-left:10.4pt;margin-top:24.75pt;width:36pt;height:26.2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" filled="f" stroked="f" strokeweight=".5pt">
                      <v:textbox>
                        <w:txbxContent>
                          <w:p w:rsidR="00A86424" w:rsidRPr="00A86424" w:rsidRDefault="00D174ED" w:rsidP="00A86424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A35F3" w:rsidRPr="003961FC" w:rsidRDefault="007A35F3" w:rsidP="006160EA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</w:p>
          <w:p w:rsidR="007A35F3" w:rsidRPr="003961FC" w:rsidRDefault="009C0867" w:rsidP="007A35F3">
            <w:pPr>
              <w:spacing w:line="276" w:lineRule="auto"/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125E1993" wp14:editId="3F07D74C">
                      <wp:simplePos x="0" y="0"/>
                      <wp:positionH relativeFrom="column">
                        <wp:posOffset>-69629</wp:posOffset>
                      </wp:positionH>
                      <wp:positionV relativeFrom="paragraph">
                        <wp:posOffset>2151684</wp:posOffset>
                      </wp:positionV>
                      <wp:extent cx="790575" cy="333375"/>
                      <wp:effectExtent l="0" t="0" r="0" b="0"/>
                      <wp:wrapNone/>
                      <wp:docPr id="151" name="Text Box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0575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961FC" w:rsidRPr="00A86424" w:rsidRDefault="003961FC" w:rsidP="00D174E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 x 0.</w:t>
                                  </w:r>
                                  <w:r w:rsidR="00D174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5E1993" id="Text Box 151" o:spid="_x0000_s1133" type="#_x0000_t202" style="position:absolute;left:0;text-align:left;margin-left:-5.5pt;margin-top:169.4pt;width:62.25pt;height:26.2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" filled="f" stroked="f" strokeweight=".5pt">
                      <v:textbox>
                        <w:txbxContent>
                          <w:p w:rsidR="003961FC" w:rsidRPr="00A86424" w:rsidRDefault="003961FC" w:rsidP="00D174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 x 0.</w:t>
                            </w:r>
                            <w:r w:rsidR="00D174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26A6D899" wp14:editId="69D03A40">
                      <wp:simplePos x="0" y="0"/>
                      <wp:positionH relativeFrom="column">
                        <wp:posOffset>135918</wp:posOffset>
                      </wp:positionH>
                      <wp:positionV relativeFrom="paragraph">
                        <wp:posOffset>1546667</wp:posOffset>
                      </wp:positionV>
                      <wp:extent cx="427382" cy="333375"/>
                      <wp:effectExtent l="0" t="0" r="0" b="0"/>
                      <wp:wrapNone/>
                      <wp:docPr id="59" name="Text Box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7382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86424" w:rsidRPr="007A35F3" w:rsidRDefault="00A86424" w:rsidP="00D174E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7A35F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0.</w:t>
                                  </w:r>
                                  <w:r w:rsidR="00D174ED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A6D899" id="Text Box 59" o:spid="_x0000_s1134" type="#_x0000_t202" style="position:absolute;left:0;text-align:left;margin-left:10.7pt;margin-top:121.8pt;width:33.65pt;height:26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" filled="f" stroked="f" strokeweight=".5pt">
                      <v:textbox>
                        <w:txbxContent>
                          <w:p w:rsidR="00A86424" w:rsidRPr="007A35F3" w:rsidRDefault="00A86424" w:rsidP="00D174E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A35F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0.</w:t>
                            </w:r>
                            <w:r w:rsidR="00D174E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97" w:type="dxa"/>
          </w:tcPr>
          <w:p w:rsidR="00590C75" w:rsidRPr="003961FC" w:rsidRDefault="00A4199D" w:rsidP="006160EA">
            <w:pPr>
              <w:rPr>
                <w:rFonts w:asciiTheme="majorBidi" w:eastAsia="Calibri" w:hAnsiTheme="majorBidi" w:cstheme="majorBidi"/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3961FC">
              <w:rPr>
                <w:rFonts w:cstheme="minorHAnsi"/>
                <w:b/>
                <w:bCs/>
                <w:noProof/>
                <w:sz w:val="32"/>
                <w:szCs w:val="32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6F612F4A" wp14:editId="7E6012EE">
                      <wp:simplePos x="0" y="0"/>
                      <wp:positionH relativeFrom="column">
                        <wp:posOffset>-11182</wp:posOffset>
                      </wp:positionH>
                      <wp:positionV relativeFrom="paragraph">
                        <wp:posOffset>1847132</wp:posOffset>
                      </wp:positionV>
                      <wp:extent cx="506896" cy="333375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6896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7A35F3" w:rsidRPr="009C0867" w:rsidRDefault="00A86424" w:rsidP="00A4199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9C08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05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12F4A" id="Text Box 53" o:spid="_x0000_s1135" type="#_x0000_t202" style="position:absolute;left:0;text-align:left;margin-left:-.9pt;margin-top:145.45pt;width:39.9pt;height:26.2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" filled="f" stroked="f" strokeweight=".5pt">
                      <v:textbox>
                        <w:txbxContent>
                          <w:p w:rsidR="007A35F3" w:rsidRPr="009C0867" w:rsidRDefault="00A86424" w:rsidP="00A4199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C08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05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590C75" w:rsidRPr="003961FC" w:rsidTr="001D6953">
        <w:trPr>
          <w:trHeight w:val="1068"/>
        </w:trPr>
        <w:tc>
          <w:tcPr>
            <w:tcW w:w="1095" w:type="dxa"/>
            <w:vAlign w:val="center"/>
          </w:tcPr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الإنسجام</w:t>
            </w:r>
          </w:p>
        </w:tc>
        <w:tc>
          <w:tcPr>
            <w:tcW w:w="863" w:type="dxa"/>
            <w:vAlign w:val="center"/>
          </w:tcPr>
          <w:p w:rsidR="00590C75" w:rsidRPr="003961FC" w:rsidRDefault="00A4199D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07B0E2D7" wp14:editId="27FAF686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-442595</wp:posOffset>
                      </wp:positionV>
                      <wp:extent cx="488950" cy="352425"/>
                      <wp:effectExtent l="0" t="0" r="0" b="0"/>
                      <wp:wrapNone/>
                      <wp:docPr id="74" name="Text Box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8950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199D" w:rsidRDefault="00A4199D" w:rsidP="00A4199D">
                                  <w:pPr>
                                    <w:bidi/>
                                  </w:pPr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0E2D7" id="Text Box 74" o:spid="_x0000_s1136" type="#_x0000_t202" style="position:absolute;left:0;text-align:left;margin-left:2.6pt;margin-top:-34.85pt;width:38.5pt;height:27.7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" filled="f" stroked="f" strokeweight=".5pt">
                      <v:textbox>
                        <w:txbxContent>
                          <w:p w:rsidR="00A4199D" w:rsidRDefault="00A4199D" w:rsidP="00A4199D">
                            <w:pPr>
                              <w:bidi/>
                            </w:pPr>
                            <w:r w:rsidRPr="00295ADB"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س</w:t>
                            </w:r>
                            <w:r>
                              <w:rPr>
                                <w:rFonts w:ascii="Sakkal Majalla" w:eastAsia="Calibri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0C75"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كل</w:t>
            </w:r>
          </w:p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الأسئلة</w:t>
            </w:r>
          </w:p>
        </w:tc>
        <w:tc>
          <w:tcPr>
            <w:tcW w:w="6252" w:type="dxa"/>
          </w:tcPr>
          <w:p w:rsidR="00590C75" w:rsidRPr="003961FC" w:rsidRDefault="00590C75" w:rsidP="009C0867">
            <w:pPr>
              <w:numPr>
                <w:ilvl w:val="0"/>
                <w:numId w:val="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التعبير بلغة علمية سليمة</w:t>
            </w:r>
          </w:p>
          <w:p w:rsidR="00590C75" w:rsidRPr="003961FC" w:rsidRDefault="00590C75" w:rsidP="009C0867">
            <w:pPr>
              <w:numPr>
                <w:ilvl w:val="0"/>
                <w:numId w:val="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التسلسل المنطقي للأفكار</w:t>
            </w:r>
          </w:p>
          <w:p w:rsidR="00590C75" w:rsidRPr="003961FC" w:rsidRDefault="00590C75" w:rsidP="009C0867">
            <w:pPr>
              <w:numPr>
                <w:ilvl w:val="0"/>
                <w:numId w:val="7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دقة الإجابة </w:t>
            </w:r>
          </w:p>
        </w:tc>
        <w:tc>
          <w:tcPr>
            <w:tcW w:w="1188" w:type="dxa"/>
            <w:vAlign w:val="center"/>
          </w:tcPr>
          <w:p w:rsidR="00590C75" w:rsidRPr="009C0867" w:rsidRDefault="00A4199D" w:rsidP="007F469B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9C0867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502EA83B" wp14:editId="28F8AFD5">
                      <wp:simplePos x="0" y="0"/>
                      <wp:positionH relativeFrom="column">
                        <wp:posOffset>-558800</wp:posOffset>
                      </wp:positionH>
                      <wp:positionV relativeFrom="paragraph">
                        <wp:posOffset>-24765</wp:posOffset>
                      </wp:positionV>
                      <wp:extent cx="666750" cy="333375"/>
                      <wp:effectExtent l="0" t="0" r="0" b="0"/>
                      <wp:wrapNone/>
                      <wp:docPr id="70" name="Text Box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199D" w:rsidRPr="009C0867" w:rsidRDefault="00A4199D" w:rsidP="00A4199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9C08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2EA83B" id="Text Box 70" o:spid="_x0000_s1137" type="#_x0000_t202" style="position:absolute;left:0;text-align:left;margin-left:-44pt;margin-top:-1.95pt;width:52.5pt;height:26.2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" filled="f" stroked="f" strokeweight=".5pt">
                      <v:textbox>
                        <w:txbxContent>
                          <w:p w:rsidR="00A4199D" w:rsidRPr="009C0867" w:rsidRDefault="00A4199D" w:rsidP="00A4199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C08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0C75" w:rsidRPr="009C0867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="00590C75" w:rsidRPr="009C0867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.5</w:t>
            </w:r>
          </w:p>
        </w:tc>
        <w:tc>
          <w:tcPr>
            <w:tcW w:w="797" w:type="dxa"/>
          </w:tcPr>
          <w:p w:rsidR="00590C75" w:rsidRPr="009C0867" w:rsidRDefault="00590C75" w:rsidP="007F469B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  <w:tr w:rsidR="00590C75" w:rsidRPr="003961FC" w:rsidTr="00A86424">
        <w:tc>
          <w:tcPr>
            <w:tcW w:w="1095" w:type="dxa"/>
            <w:vAlign w:val="center"/>
          </w:tcPr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الإبداع</w:t>
            </w:r>
          </w:p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والإتقان</w:t>
            </w:r>
          </w:p>
        </w:tc>
        <w:tc>
          <w:tcPr>
            <w:tcW w:w="863" w:type="dxa"/>
            <w:vAlign w:val="center"/>
          </w:tcPr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كل</w:t>
            </w:r>
          </w:p>
          <w:p w:rsidR="00590C75" w:rsidRPr="003961FC" w:rsidRDefault="00590C75" w:rsidP="006160EA">
            <w:pPr>
              <w:spacing w:line="276" w:lineRule="auto"/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الأسئلة</w:t>
            </w:r>
          </w:p>
        </w:tc>
        <w:tc>
          <w:tcPr>
            <w:tcW w:w="6252" w:type="dxa"/>
          </w:tcPr>
          <w:p w:rsidR="00590C75" w:rsidRPr="003961FC" w:rsidRDefault="00590C75" w:rsidP="009C0867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وضوح الخط </w:t>
            </w:r>
          </w:p>
          <w:p w:rsidR="00590C75" w:rsidRPr="003961FC" w:rsidRDefault="00590C75" w:rsidP="009C0867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تنظيم الفقرات</w:t>
            </w:r>
          </w:p>
          <w:p w:rsidR="00590C75" w:rsidRPr="003961FC" w:rsidRDefault="00590C75" w:rsidP="009C0867">
            <w:pPr>
              <w:numPr>
                <w:ilvl w:val="0"/>
                <w:numId w:val="8"/>
              </w:numPr>
              <w:contextualSpacing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3961FC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الابداع</w:t>
            </w:r>
          </w:p>
        </w:tc>
        <w:tc>
          <w:tcPr>
            <w:tcW w:w="1188" w:type="dxa"/>
            <w:vAlign w:val="center"/>
          </w:tcPr>
          <w:p w:rsidR="00590C75" w:rsidRPr="009C0867" w:rsidRDefault="00590C75" w:rsidP="007F469B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9C0867"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0</w:t>
            </w:r>
            <w:r w:rsidRPr="009C0867">
              <w:rPr>
                <w:rFonts w:asciiTheme="majorBidi" w:eastAsia="Calibr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.5</w:t>
            </w:r>
          </w:p>
        </w:tc>
        <w:tc>
          <w:tcPr>
            <w:tcW w:w="797" w:type="dxa"/>
          </w:tcPr>
          <w:p w:rsidR="00590C75" w:rsidRPr="009C0867" w:rsidRDefault="00A4199D" w:rsidP="007F469B">
            <w:pPr>
              <w:jc w:val="center"/>
              <w:rPr>
                <w:rFonts w:asciiTheme="majorBidi" w:eastAsia="Calibr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9C0867">
              <w:rPr>
                <w:rFonts w:cstheme="minorHAnsi"/>
                <w:b/>
                <w:bCs/>
                <w:noProof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77E5465" wp14:editId="7478949C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231140</wp:posOffset>
                      </wp:positionV>
                      <wp:extent cx="666750" cy="333375"/>
                      <wp:effectExtent l="0" t="0" r="0" b="0"/>
                      <wp:wrapNone/>
                      <wp:docPr id="71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675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4199D" w:rsidRPr="009C0867" w:rsidRDefault="00A4199D" w:rsidP="00A4199D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9C0867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0.5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7E5465" id="Text Box 71" o:spid="_x0000_s1138" type="#_x0000_t202" style="position:absolute;left:0;text-align:left;margin-left:-2.4pt;margin-top:18.2pt;width:52.5pt;height:26.2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" filled="f" stroked="f" strokeweight=".5pt">
                      <v:textbox>
                        <w:txbxContent>
                          <w:p w:rsidR="00A4199D" w:rsidRPr="009C0867" w:rsidRDefault="00A4199D" w:rsidP="00A4199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9C0867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0.5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0449A6" w:rsidRPr="001D6953" w:rsidRDefault="000449A6" w:rsidP="001D6953">
      <w:pPr>
        <w:bidi/>
        <w:rPr>
          <w:rFonts w:ascii="Calibri" w:eastAsia="Times New Roman" w:hAnsi="Calibri" w:cs="Calibri"/>
          <w:sz w:val="28"/>
          <w:szCs w:val="28"/>
          <w:lang w:eastAsia="ar-SA" w:bidi="ar-DZ"/>
        </w:rPr>
      </w:pPr>
    </w:p>
    <w:sectPr w:rsidR="000449A6" w:rsidRPr="001D6953" w:rsidSect="00995C03">
      <w:pgSz w:w="11906" w:h="16838"/>
      <w:pgMar w:top="567" w:right="1134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2C2" w:rsidRDefault="008872C2" w:rsidP="006160EA">
      <w:pPr>
        <w:spacing w:after="0" w:line="240" w:lineRule="auto"/>
      </w:pPr>
      <w:r>
        <w:separator/>
      </w:r>
    </w:p>
  </w:endnote>
  <w:endnote w:type="continuationSeparator" w:id="0">
    <w:p w:rsidR="008872C2" w:rsidRDefault="008872C2" w:rsidP="0061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2C2" w:rsidRDefault="008872C2" w:rsidP="006160EA">
      <w:pPr>
        <w:spacing w:after="0" w:line="240" w:lineRule="auto"/>
      </w:pPr>
      <w:r>
        <w:separator/>
      </w:r>
    </w:p>
  </w:footnote>
  <w:footnote w:type="continuationSeparator" w:id="0">
    <w:p w:rsidR="008872C2" w:rsidRDefault="008872C2" w:rsidP="0061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B3EA7"/>
    <w:multiLevelType w:val="hybridMultilevel"/>
    <w:tmpl w:val="27E4DEB0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14D67F3F"/>
    <w:multiLevelType w:val="hybridMultilevel"/>
    <w:tmpl w:val="7A7ED944"/>
    <w:lvl w:ilvl="0" w:tplc="E54AEF2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5853B9B"/>
    <w:multiLevelType w:val="hybridMultilevel"/>
    <w:tmpl w:val="68562B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2F27DB"/>
    <w:multiLevelType w:val="hybridMultilevel"/>
    <w:tmpl w:val="52526CC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F91D06"/>
    <w:multiLevelType w:val="hybridMultilevel"/>
    <w:tmpl w:val="6EC4AC82"/>
    <w:lvl w:ilvl="0" w:tplc="4C3AD656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E89135F"/>
    <w:multiLevelType w:val="hybridMultilevel"/>
    <w:tmpl w:val="AD6C8DAE"/>
    <w:lvl w:ilvl="0" w:tplc="797E6EA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ED876FC"/>
    <w:multiLevelType w:val="hybridMultilevel"/>
    <w:tmpl w:val="28FCC706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B105DD"/>
    <w:multiLevelType w:val="hybridMultilevel"/>
    <w:tmpl w:val="1D5A470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8">
    <w:nsid w:val="25C52933"/>
    <w:multiLevelType w:val="hybridMultilevel"/>
    <w:tmpl w:val="7F28C4A2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0A53A6"/>
    <w:multiLevelType w:val="hybridMultilevel"/>
    <w:tmpl w:val="A080DC18"/>
    <w:lvl w:ilvl="0" w:tplc="30407AB2">
      <w:start w:val="3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17350C"/>
    <w:multiLevelType w:val="hybridMultilevel"/>
    <w:tmpl w:val="9C7CF1C8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1668F6"/>
    <w:multiLevelType w:val="hybridMultilevel"/>
    <w:tmpl w:val="355449A4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331295D"/>
    <w:multiLevelType w:val="hybridMultilevel"/>
    <w:tmpl w:val="A4F61768"/>
    <w:lvl w:ilvl="0" w:tplc="0C6CCE34">
      <w:start w:val="1"/>
      <w:numFmt w:val="bullet"/>
      <w:lvlText w:val=""/>
      <w:lvlJc w:val="left"/>
      <w:pPr>
        <w:ind w:left="1494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8E51DB"/>
    <w:multiLevelType w:val="hybridMultilevel"/>
    <w:tmpl w:val="0C78A124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C24491"/>
    <w:multiLevelType w:val="hybridMultilevel"/>
    <w:tmpl w:val="2D3A538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C0FAAE4E">
      <w:start w:val="1"/>
      <w:numFmt w:val="decimal"/>
      <w:lvlText w:val="%2.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DZ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A3C6142"/>
    <w:multiLevelType w:val="hybridMultilevel"/>
    <w:tmpl w:val="024C8A80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lang w:bidi="ar-DZ"/>
      </w:rPr>
    </w:lvl>
    <w:lvl w:ilvl="1" w:tplc="E07A58EE">
      <w:numFmt w:val="bullet"/>
      <w:lvlText w:val="-"/>
      <w:lvlJc w:val="left"/>
      <w:pPr>
        <w:ind w:left="1015" w:hanging="360"/>
      </w:pPr>
      <w:rPr>
        <w:rFonts w:ascii="Simplified Arabic" w:eastAsiaTheme="minorHAnsi" w:hAnsi="Simplified Arabic" w:cs="Simplified Arabic" w:hint="default"/>
      </w:r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6">
    <w:nsid w:val="3B1B39A0"/>
    <w:multiLevelType w:val="hybridMultilevel"/>
    <w:tmpl w:val="DD2A47EC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E3514D"/>
    <w:multiLevelType w:val="hybridMultilevel"/>
    <w:tmpl w:val="60249D76"/>
    <w:lvl w:ilvl="0" w:tplc="FACC21F8">
      <w:start w:val="2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>
    <w:nsid w:val="459C2685"/>
    <w:multiLevelType w:val="hybridMultilevel"/>
    <w:tmpl w:val="8370CF2A"/>
    <w:lvl w:ilvl="0" w:tplc="0C6CCE34">
      <w:start w:val="1"/>
      <w:numFmt w:val="bullet"/>
      <w:lvlText w:val=""/>
      <w:lvlJc w:val="left"/>
      <w:pPr>
        <w:ind w:left="927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>
    <w:nsid w:val="51B26DEE"/>
    <w:multiLevelType w:val="hybridMultilevel"/>
    <w:tmpl w:val="93BE486A"/>
    <w:lvl w:ilvl="0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0">
    <w:nsid w:val="53760D70"/>
    <w:multiLevelType w:val="hybridMultilevel"/>
    <w:tmpl w:val="756631DE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DA7FA5"/>
    <w:multiLevelType w:val="hybridMultilevel"/>
    <w:tmpl w:val="7CD43444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54DF399A"/>
    <w:multiLevelType w:val="hybridMultilevel"/>
    <w:tmpl w:val="8E6E76F0"/>
    <w:lvl w:ilvl="0" w:tplc="683EA2C0">
      <w:start w:val="2"/>
      <w:numFmt w:val="arabicAlpha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564C642D"/>
    <w:multiLevelType w:val="hybridMultilevel"/>
    <w:tmpl w:val="D7AEE1BA"/>
    <w:lvl w:ilvl="0" w:tplc="BB6A787C">
      <w:start w:val="2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AF5786"/>
    <w:multiLevelType w:val="hybridMultilevel"/>
    <w:tmpl w:val="70EEF50A"/>
    <w:lvl w:ilvl="0" w:tplc="207EEE2E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>
    <w:nsid w:val="5DF25E01"/>
    <w:multiLevelType w:val="hybridMultilevel"/>
    <w:tmpl w:val="446A26A2"/>
    <w:lvl w:ilvl="0" w:tplc="0C6CCE34">
      <w:start w:val="1"/>
      <w:numFmt w:val="bullet"/>
      <w:lvlText w:val=""/>
      <w:lvlJc w:val="left"/>
      <w:pPr>
        <w:ind w:left="121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6">
    <w:nsid w:val="5FDE143A"/>
    <w:multiLevelType w:val="hybridMultilevel"/>
    <w:tmpl w:val="37623C9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27040C3"/>
    <w:multiLevelType w:val="hybridMultilevel"/>
    <w:tmpl w:val="7F2675E8"/>
    <w:lvl w:ilvl="0" w:tplc="0C6CCE34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1F2C4A"/>
    <w:multiLevelType w:val="hybridMultilevel"/>
    <w:tmpl w:val="3BEC18DE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4168B15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6ED530E"/>
    <w:multiLevelType w:val="hybridMultilevel"/>
    <w:tmpl w:val="074A19B6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>
    <w:nsid w:val="6A546504"/>
    <w:multiLevelType w:val="hybridMultilevel"/>
    <w:tmpl w:val="3752BB5C"/>
    <w:lvl w:ilvl="0" w:tplc="0C6CCE34">
      <w:start w:val="1"/>
      <w:numFmt w:val="bullet"/>
      <w:lvlText w:val=""/>
      <w:lvlJc w:val="left"/>
      <w:pPr>
        <w:ind w:left="108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AD3742B"/>
    <w:multiLevelType w:val="hybridMultilevel"/>
    <w:tmpl w:val="9EC210A0"/>
    <w:lvl w:ilvl="0" w:tplc="0C6CCE34">
      <w:start w:val="1"/>
      <w:numFmt w:val="bullet"/>
      <w:lvlText w:val=""/>
      <w:lvlJc w:val="left"/>
      <w:pPr>
        <w:ind w:left="502" w:hanging="360"/>
      </w:pPr>
      <w:rPr>
        <w:rFonts w:ascii="Wingdings" w:hAnsi="Wingdings" w:cs="Wingdings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>
    <w:nsid w:val="7B570A5F"/>
    <w:multiLevelType w:val="hybridMultilevel"/>
    <w:tmpl w:val="9D0C7494"/>
    <w:lvl w:ilvl="0" w:tplc="EB0A96E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AD75FC"/>
    <w:multiLevelType w:val="hybridMultilevel"/>
    <w:tmpl w:val="892245F8"/>
    <w:lvl w:ilvl="0" w:tplc="C0FAAE4E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17"/>
  </w:num>
  <w:num w:numId="3">
    <w:abstractNumId w:val="7"/>
  </w:num>
  <w:num w:numId="4">
    <w:abstractNumId w:val="9"/>
  </w:num>
  <w:num w:numId="5">
    <w:abstractNumId w:val="15"/>
  </w:num>
  <w:num w:numId="6">
    <w:abstractNumId w:val="14"/>
  </w:num>
  <w:num w:numId="7">
    <w:abstractNumId w:val="26"/>
  </w:num>
  <w:num w:numId="8">
    <w:abstractNumId w:val="3"/>
  </w:num>
  <w:num w:numId="9">
    <w:abstractNumId w:val="2"/>
  </w:num>
  <w:num w:numId="10">
    <w:abstractNumId w:val="19"/>
  </w:num>
  <w:num w:numId="11">
    <w:abstractNumId w:val="13"/>
  </w:num>
  <w:num w:numId="12">
    <w:abstractNumId w:val="1"/>
  </w:num>
  <w:num w:numId="13">
    <w:abstractNumId w:val="12"/>
  </w:num>
  <w:num w:numId="14">
    <w:abstractNumId w:val="8"/>
  </w:num>
  <w:num w:numId="15">
    <w:abstractNumId w:val="21"/>
  </w:num>
  <w:num w:numId="16">
    <w:abstractNumId w:val="29"/>
  </w:num>
  <w:num w:numId="17">
    <w:abstractNumId w:val="11"/>
  </w:num>
  <w:num w:numId="18">
    <w:abstractNumId w:val="30"/>
  </w:num>
  <w:num w:numId="19">
    <w:abstractNumId w:val="18"/>
  </w:num>
  <w:num w:numId="20">
    <w:abstractNumId w:val="5"/>
  </w:num>
  <w:num w:numId="21">
    <w:abstractNumId w:val="10"/>
  </w:num>
  <w:num w:numId="22">
    <w:abstractNumId w:val="32"/>
  </w:num>
  <w:num w:numId="23">
    <w:abstractNumId w:val="0"/>
  </w:num>
  <w:num w:numId="24">
    <w:abstractNumId w:val="22"/>
  </w:num>
  <w:num w:numId="25">
    <w:abstractNumId w:val="4"/>
  </w:num>
  <w:num w:numId="26">
    <w:abstractNumId w:val="31"/>
  </w:num>
  <w:num w:numId="27">
    <w:abstractNumId w:val="28"/>
  </w:num>
  <w:num w:numId="28">
    <w:abstractNumId w:val="20"/>
  </w:num>
  <w:num w:numId="29">
    <w:abstractNumId w:val="27"/>
  </w:num>
  <w:num w:numId="30">
    <w:abstractNumId w:val="16"/>
  </w:num>
  <w:num w:numId="31">
    <w:abstractNumId w:val="25"/>
  </w:num>
  <w:num w:numId="32">
    <w:abstractNumId w:val="33"/>
  </w:num>
  <w:num w:numId="33">
    <w:abstractNumId w:val="23"/>
  </w:num>
  <w:num w:numId="34">
    <w:abstractNumId w:val="2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04017"/>
    <w:rsid w:val="000449A6"/>
    <w:rsid w:val="00052BBC"/>
    <w:rsid w:val="000844D2"/>
    <w:rsid w:val="000920F1"/>
    <w:rsid w:val="000C483E"/>
    <w:rsid w:val="000F19D9"/>
    <w:rsid w:val="0011449A"/>
    <w:rsid w:val="001329A3"/>
    <w:rsid w:val="0016297E"/>
    <w:rsid w:val="00171181"/>
    <w:rsid w:val="001C35B2"/>
    <w:rsid w:val="001D6953"/>
    <w:rsid w:val="001F2310"/>
    <w:rsid w:val="0021287D"/>
    <w:rsid w:val="00215CD1"/>
    <w:rsid w:val="00250B6E"/>
    <w:rsid w:val="00255AFB"/>
    <w:rsid w:val="002564CB"/>
    <w:rsid w:val="00264DCB"/>
    <w:rsid w:val="00294A9B"/>
    <w:rsid w:val="002A6F3A"/>
    <w:rsid w:val="002C4C73"/>
    <w:rsid w:val="002D3493"/>
    <w:rsid w:val="002D6E87"/>
    <w:rsid w:val="002E54F5"/>
    <w:rsid w:val="0031469D"/>
    <w:rsid w:val="00334780"/>
    <w:rsid w:val="0035407F"/>
    <w:rsid w:val="003722FD"/>
    <w:rsid w:val="0037579F"/>
    <w:rsid w:val="00377858"/>
    <w:rsid w:val="003961FC"/>
    <w:rsid w:val="00397FDE"/>
    <w:rsid w:val="003A01E5"/>
    <w:rsid w:val="003A1D63"/>
    <w:rsid w:val="003A1DA2"/>
    <w:rsid w:val="003C2500"/>
    <w:rsid w:val="003E42EC"/>
    <w:rsid w:val="003F32CF"/>
    <w:rsid w:val="003F6B76"/>
    <w:rsid w:val="00421095"/>
    <w:rsid w:val="00430A79"/>
    <w:rsid w:val="00435F6E"/>
    <w:rsid w:val="00440C8D"/>
    <w:rsid w:val="00475480"/>
    <w:rsid w:val="0048767D"/>
    <w:rsid w:val="00493FCE"/>
    <w:rsid w:val="004B7052"/>
    <w:rsid w:val="004C0B44"/>
    <w:rsid w:val="004E3798"/>
    <w:rsid w:val="005062DD"/>
    <w:rsid w:val="00511E55"/>
    <w:rsid w:val="00515207"/>
    <w:rsid w:val="00521D4B"/>
    <w:rsid w:val="0053119E"/>
    <w:rsid w:val="00582D7B"/>
    <w:rsid w:val="00584319"/>
    <w:rsid w:val="00590C75"/>
    <w:rsid w:val="005C655C"/>
    <w:rsid w:val="005F5552"/>
    <w:rsid w:val="006071C3"/>
    <w:rsid w:val="006160EA"/>
    <w:rsid w:val="0062417A"/>
    <w:rsid w:val="0064244C"/>
    <w:rsid w:val="00653D73"/>
    <w:rsid w:val="00654F51"/>
    <w:rsid w:val="00697983"/>
    <w:rsid w:val="006B7FB5"/>
    <w:rsid w:val="006E24AA"/>
    <w:rsid w:val="00713FF9"/>
    <w:rsid w:val="00723559"/>
    <w:rsid w:val="00726CAB"/>
    <w:rsid w:val="00757A42"/>
    <w:rsid w:val="00770D3C"/>
    <w:rsid w:val="00783638"/>
    <w:rsid w:val="007A35F3"/>
    <w:rsid w:val="007C22C8"/>
    <w:rsid w:val="007C2B24"/>
    <w:rsid w:val="007D1C9D"/>
    <w:rsid w:val="007D2790"/>
    <w:rsid w:val="007E21BC"/>
    <w:rsid w:val="007F469B"/>
    <w:rsid w:val="00837708"/>
    <w:rsid w:val="008872C2"/>
    <w:rsid w:val="0089766F"/>
    <w:rsid w:val="008C1882"/>
    <w:rsid w:val="008C3F7D"/>
    <w:rsid w:val="008D40F3"/>
    <w:rsid w:val="008F18E8"/>
    <w:rsid w:val="009540C7"/>
    <w:rsid w:val="0096319A"/>
    <w:rsid w:val="0097023F"/>
    <w:rsid w:val="00981EE4"/>
    <w:rsid w:val="00990039"/>
    <w:rsid w:val="00995C03"/>
    <w:rsid w:val="009A280D"/>
    <w:rsid w:val="009C0867"/>
    <w:rsid w:val="009C2A0D"/>
    <w:rsid w:val="009E3C71"/>
    <w:rsid w:val="009E7886"/>
    <w:rsid w:val="009F70B5"/>
    <w:rsid w:val="00A04DB1"/>
    <w:rsid w:val="00A4199D"/>
    <w:rsid w:val="00A55E45"/>
    <w:rsid w:val="00A64480"/>
    <w:rsid w:val="00A86424"/>
    <w:rsid w:val="00AA4A66"/>
    <w:rsid w:val="00AE2DE5"/>
    <w:rsid w:val="00AE447A"/>
    <w:rsid w:val="00AF423D"/>
    <w:rsid w:val="00B11960"/>
    <w:rsid w:val="00B14800"/>
    <w:rsid w:val="00B14E64"/>
    <w:rsid w:val="00B322CF"/>
    <w:rsid w:val="00B40DE4"/>
    <w:rsid w:val="00B641A9"/>
    <w:rsid w:val="00B70EEC"/>
    <w:rsid w:val="00B933D3"/>
    <w:rsid w:val="00BA6391"/>
    <w:rsid w:val="00BB1945"/>
    <w:rsid w:val="00BB3887"/>
    <w:rsid w:val="00BE0EE7"/>
    <w:rsid w:val="00BF025E"/>
    <w:rsid w:val="00BF2D8E"/>
    <w:rsid w:val="00C03F0D"/>
    <w:rsid w:val="00C33F9D"/>
    <w:rsid w:val="00C43CE8"/>
    <w:rsid w:val="00C8111F"/>
    <w:rsid w:val="00CB7732"/>
    <w:rsid w:val="00CD49ED"/>
    <w:rsid w:val="00D01B9A"/>
    <w:rsid w:val="00D174ED"/>
    <w:rsid w:val="00D175A6"/>
    <w:rsid w:val="00D26C5A"/>
    <w:rsid w:val="00D51FA2"/>
    <w:rsid w:val="00D60199"/>
    <w:rsid w:val="00D72F58"/>
    <w:rsid w:val="00D84BE1"/>
    <w:rsid w:val="00DD5838"/>
    <w:rsid w:val="00DD7ABB"/>
    <w:rsid w:val="00E02984"/>
    <w:rsid w:val="00E108BB"/>
    <w:rsid w:val="00E11845"/>
    <w:rsid w:val="00E1191E"/>
    <w:rsid w:val="00E27A91"/>
    <w:rsid w:val="00E4337D"/>
    <w:rsid w:val="00E51AE1"/>
    <w:rsid w:val="00E54B98"/>
    <w:rsid w:val="00E82E9E"/>
    <w:rsid w:val="00EA18FA"/>
    <w:rsid w:val="00EA6800"/>
    <w:rsid w:val="00EC3676"/>
    <w:rsid w:val="00F12955"/>
    <w:rsid w:val="00F33FC5"/>
    <w:rsid w:val="00F73F8C"/>
    <w:rsid w:val="00F835F2"/>
    <w:rsid w:val="00F92DAD"/>
    <w:rsid w:val="00FA0CF5"/>
    <w:rsid w:val="00FB1B36"/>
    <w:rsid w:val="00FB55A9"/>
    <w:rsid w:val="00FC5DA5"/>
    <w:rsid w:val="00FD26AA"/>
    <w:rsid w:val="00FE1538"/>
    <w:rsid w:val="00FF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5B3C63-0BBD-4170-A9A1-2104EE477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26C5A"/>
    <w:pPr>
      <w:spacing w:after="0" w:line="240" w:lineRule="auto"/>
    </w:p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6160EA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EA"/>
  </w:style>
  <w:style w:type="paragraph" w:styleId="Footer">
    <w:name w:val="footer"/>
    <w:basedOn w:val="Normal"/>
    <w:link w:val="Foot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EA"/>
  </w:style>
  <w:style w:type="table" w:customStyle="1" w:styleId="TableGrid2">
    <w:name w:val="Table Grid2"/>
    <w:basedOn w:val="TableNormal"/>
    <w:next w:val="TableGrid"/>
    <w:uiPriority w:val="39"/>
    <w:rsid w:val="00493F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E64F9-9A9E-45BD-A2CC-F4C6864AC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204</TotalTime>
  <Pages>3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8</cp:revision>
  <cp:lastPrinted>2023-05-20T20:01:00Z</cp:lastPrinted>
  <dcterms:created xsi:type="dcterms:W3CDTF">2023-03-07T20:07:00Z</dcterms:created>
  <dcterms:modified xsi:type="dcterms:W3CDTF">2023-05-20T20:02:00Z</dcterms:modified>
</cp:coreProperties>
</file>
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0" w:type="auto"/>
        <w:jc w:val="center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ook w:val="01E0" w:firstRow="1" w:lastRow="1" w:firstColumn="1" w:lastColumn="1" w:noHBand="0" w:noVBand="0"/>
      </w:tblPr>
      <w:tblGrid>
        <w:gridCol w:w="9499"/>
      </w:tblGrid>
      <w:tr w:rsidR="00151F36" w:rsidRPr="006567DA" w14:paraId="1EEE299D" w14:textId="77777777" w:rsidTr="006719A0">
        <w:trPr>
          <w:trHeight w:val="342"/>
          <w:jc w:val="center"/>
        </w:trPr>
        <w:tc>
          <w:tcPr>
            <w:tcW w:w="9499" w:type="dxa"/>
          </w:tcPr>
          <w:p w14:paraId="38B1FAC5" w14:textId="56D39600" w:rsidR="00151F36" w:rsidRPr="008F2D26" w:rsidRDefault="00853AB4" w:rsidP="003958B1">
            <w:pPr>
              <w:tabs>
                <w:tab w:val="left" w:pos="6365"/>
              </w:tabs>
              <w:bidi/>
              <w:spacing w:line="360" w:lineRule="auto"/>
              <w:rPr>
                <w:rFonts w:ascii="ae_Hor" w:hAnsi="ae_Hor" w:cs="ae_Hor"/>
                <w:rtl/>
              </w:rPr>
            </w:pPr>
            <w:r w:rsidRPr="008F2D26">
              <w:rPr>
                <w:rFonts w:ascii="ae_Hor" w:hAnsi="ae_Hor" w:cs="ae_Hor"/>
                <w:b/>
                <w:bCs/>
                <w:lang w:bidi="ar-DZ"/>
              </w:rPr>
              <w:t xml:space="preserve">    </w:t>
            </w:r>
            <w:r w:rsidR="00406070" w:rsidRPr="008F2D26">
              <w:rPr>
                <w:rFonts w:ascii="ae_Hor" w:hAnsi="ae_Hor" w:cs="ae_Hor"/>
                <w:b/>
                <w:bCs/>
                <w:rtl/>
                <w:lang w:bidi="ar-DZ"/>
              </w:rPr>
              <w:t>متوسطة:</w:t>
            </w:r>
            <w:r w:rsidR="00A271AA">
              <w:rPr>
                <w:rFonts w:ascii="ae_Hor" w:hAnsi="ae_Hor" w:cs="ae_Hor" w:hint="cs"/>
                <w:b/>
                <w:bCs/>
                <w:rtl/>
                <w:lang w:bidi="ar-DZ"/>
              </w:rPr>
              <w:t>.....................</w:t>
            </w:r>
            <w:r w:rsidR="00406070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     </w:t>
            </w:r>
            <w:r w:rsidR="00F97BD0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  </w:t>
            </w:r>
            <w:r w:rsidR="003958B1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المستوى: </w:t>
            </w:r>
            <w:r w:rsidR="00841E89">
              <w:rPr>
                <w:rFonts w:ascii="ae_Hor" w:hAnsi="ae_Hor" w:cs="ae_Hor" w:hint="cs"/>
                <w:b/>
                <w:bCs/>
                <w:rtl/>
                <w:lang w:bidi="ar-DZ"/>
              </w:rPr>
              <w:t>الثاني</w:t>
            </w:r>
            <w:r w:rsidR="00B73843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 </w:t>
            </w:r>
            <w:r w:rsidR="003958B1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متوسط  </w:t>
            </w:r>
            <w:r w:rsidR="00406070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 </w:t>
            </w:r>
            <w:r w:rsidRPr="008F2D26">
              <w:rPr>
                <w:rFonts w:ascii="ae_Hor" w:hAnsi="ae_Hor" w:cs="ae_Hor"/>
                <w:b/>
                <w:bCs/>
                <w:lang w:bidi="ar-DZ"/>
              </w:rPr>
              <w:t xml:space="preserve">  </w:t>
            </w:r>
            <w:r w:rsidR="00F97BD0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 </w:t>
            </w:r>
            <w:r w:rsidRPr="008F2D26">
              <w:rPr>
                <w:rFonts w:ascii="ae_Hor" w:hAnsi="ae_Hor" w:cs="ae_Hor"/>
                <w:b/>
                <w:bCs/>
                <w:lang w:bidi="ar-DZ"/>
              </w:rPr>
              <w:t xml:space="preserve">  </w:t>
            </w:r>
            <w:r w:rsidR="00406070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 </w:t>
            </w:r>
            <w:proofErr w:type="gramStart"/>
            <w:r w:rsidR="00406070" w:rsidRPr="008F2D26">
              <w:rPr>
                <w:rFonts w:ascii="ae_Hor" w:hAnsi="ae_Hor" w:cs="ae_Hor"/>
                <w:b/>
                <w:bCs/>
                <w:rtl/>
                <w:lang w:bidi="ar-DZ"/>
              </w:rPr>
              <w:t>المدة :</w:t>
            </w:r>
            <w:proofErr w:type="gramEnd"/>
            <w:r w:rsidR="00406070" w:rsidRPr="008F2D26">
              <w:rPr>
                <w:rFonts w:ascii="ae_Hor" w:hAnsi="ae_Hor" w:cs="ae_Hor"/>
                <w:b/>
                <w:bCs/>
                <w:rtl/>
                <w:lang w:bidi="ar-DZ"/>
              </w:rPr>
              <w:t xml:space="preserve"> </w:t>
            </w:r>
            <w:r w:rsidR="00CA2914" w:rsidRPr="008F2D26">
              <w:rPr>
                <w:rFonts w:ascii="ae_Hor" w:hAnsi="ae_Hor" w:cs="ae_Hor"/>
                <w:b/>
                <w:bCs/>
                <w:rtl/>
                <w:lang w:bidi="ar-DZ"/>
              </w:rPr>
              <w:t>1</w:t>
            </w:r>
            <w:r w:rsidR="00406070" w:rsidRPr="008F2D26">
              <w:rPr>
                <w:rFonts w:ascii="ae_Hor" w:hAnsi="ae_Hor" w:cs="ae_Hor"/>
                <w:b/>
                <w:bCs/>
                <w:rtl/>
                <w:lang w:bidi="ar-DZ"/>
              </w:rPr>
              <w:t>سا</w:t>
            </w:r>
            <w:r w:rsidR="006F3EB8" w:rsidRPr="008F2D26">
              <w:rPr>
                <w:rFonts w:ascii="ae_Hor" w:hAnsi="ae_Hor" w:cs="ae_Hor"/>
                <w:b/>
                <w:bCs/>
                <w:rtl/>
                <w:lang w:bidi="ar-DZ"/>
              </w:rPr>
              <w:t>30د</w:t>
            </w:r>
            <w:r w:rsidR="003958B1" w:rsidRPr="008F2D26">
              <w:rPr>
                <w:rFonts w:ascii="ae_Hor" w:hAnsi="ae_Hor" w:cs="ae_Hor"/>
                <w:b/>
                <w:bCs/>
                <w:rtl/>
              </w:rPr>
              <w:t xml:space="preserve">                         </w:t>
            </w:r>
          </w:p>
        </w:tc>
      </w:tr>
      <w:tr w:rsidR="00D53027" w:rsidRPr="006567DA" w14:paraId="4924DD8B" w14:textId="77777777" w:rsidTr="006719A0">
        <w:trPr>
          <w:trHeight w:val="478"/>
          <w:jc w:val="center"/>
        </w:trPr>
        <w:tc>
          <w:tcPr>
            <w:tcW w:w="9499" w:type="dxa"/>
          </w:tcPr>
          <w:p w14:paraId="11501AE7" w14:textId="18C4B371" w:rsidR="00D53027" w:rsidRPr="0041427C" w:rsidRDefault="006F3EB8" w:rsidP="000370D4">
            <w:pPr>
              <w:bidi/>
              <w:jc w:val="center"/>
              <w:rPr>
                <w:rFonts w:ascii="Molhim" w:hAnsi="Molhim" w:cs="AF_Diwani"/>
                <w:sz w:val="40"/>
                <w:szCs w:val="40"/>
                <w:rtl/>
                <w:lang w:val="fr-CA" w:bidi="ar-DZ"/>
              </w:rPr>
            </w:pPr>
            <w:r w:rsidRPr="008F2D26">
              <w:rPr>
                <w:rFonts w:ascii="Sakkal Majalla" w:hAnsi="Sakkal Majalla" w:cs="Sakkal Majalla" w:hint="cs"/>
                <w:sz w:val="36"/>
                <w:szCs w:val="36"/>
                <w:rtl/>
                <w:lang w:bidi="ar-DZ"/>
              </w:rPr>
              <w:t>الإختبار الأخير</w:t>
            </w:r>
            <w:r w:rsidR="00D53027" w:rsidRPr="008F2D26">
              <w:rPr>
                <w:rFonts w:ascii="Sakkal Majalla" w:hAnsi="Sakkal Majalla" w:cs="Sakkal Majalla"/>
                <w:sz w:val="36"/>
                <w:szCs w:val="36"/>
                <w:rtl/>
                <w:lang w:bidi="ar-DZ"/>
              </w:rPr>
              <w:t xml:space="preserve"> في مادة العلوم الفيزيائية والتكنولوجيا</w:t>
            </w:r>
          </w:p>
        </w:tc>
      </w:tr>
    </w:tbl>
    <w:p w14:paraId="2BEB435B" w14:textId="77777777" w:rsidR="00841E89" w:rsidRDefault="008F2D26" w:rsidP="008F2D26">
      <w:pPr>
        <w:bidi/>
        <w:ind w:left="360"/>
        <w:rPr>
          <w:rFonts w:asciiTheme="minorHAnsi" w:hAnsiTheme="minorHAnsi" w:cs="Abuhmeda Free"/>
          <w:b/>
          <w:bCs/>
          <w:sz w:val="28"/>
          <w:szCs w:val="28"/>
          <w:rtl/>
          <w:lang w:bidi="ar-DZ"/>
        </w:rPr>
      </w:pPr>
      <w:bookmarkStart w:id="0" w:name="_Hlk23074199"/>
      <w:r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                    </w:t>
      </w:r>
      <w:r>
        <w:rPr>
          <w:rFonts w:ascii="ae_Hor" w:hAnsi="ae_Hor" w:cs="Abuhmeda Free"/>
          <w:b/>
          <w:bCs/>
          <w:sz w:val="28"/>
          <w:szCs w:val="28"/>
          <w:lang w:bidi="ar-DZ"/>
        </w:rPr>
        <w:t xml:space="preserve">    </w:t>
      </w:r>
      <w:r w:rsidR="00CA2914" w:rsidRPr="00A82197">
        <w:rPr>
          <w:rFonts w:ascii="ae_Hor" w:hAnsi="ae_Hor" w:cs="Abuhmeda Free"/>
          <w:b/>
          <w:bCs/>
          <w:sz w:val="28"/>
          <w:szCs w:val="28"/>
          <w:lang w:bidi="ar-DZ"/>
        </w:rPr>
        <w:t xml:space="preserve"> </w:t>
      </w:r>
      <w:r w:rsidR="00BF3814" w:rsidRPr="00A82197">
        <w:rPr>
          <w:rFonts w:ascii="ae_Hor" w:hAnsi="ae_Hor" w:cs="Abuhmeda Free"/>
          <w:b/>
          <w:bCs/>
          <w:sz w:val="28"/>
          <w:szCs w:val="28"/>
          <w:u w:val="thick"/>
          <w:rtl/>
          <w:lang w:bidi="ar-DZ"/>
        </w:rPr>
        <w:t>الوضعية الأولى</w:t>
      </w:r>
      <w:r w:rsidR="00BF3814" w:rsidRPr="00A82197">
        <w:rPr>
          <w:rFonts w:ascii="Amiri" w:hAnsi="Amiri" w:cs="Abuhmeda Free" w:hint="cs"/>
          <w:b/>
          <w:bCs/>
          <w:sz w:val="28"/>
          <w:szCs w:val="28"/>
          <w:rtl/>
          <w:lang w:bidi="ar-DZ"/>
        </w:rPr>
        <w:t>:</w:t>
      </w:r>
      <w:r w:rsidR="00BF3814" w:rsidRPr="00A82197">
        <w:rPr>
          <w:rFonts w:asciiTheme="minorHAnsi" w:hAnsiTheme="minorHAnsi" w:cs="Abuhmeda Free"/>
          <w:b/>
          <w:bCs/>
          <w:sz w:val="28"/>
          <w:szCs w:val="28"/>
          <w:lang w:bidi="ar-DZ"/>
        </w:rPr>
        <w:t xml:space="preserve">  </w:t>
      </w:r>
    </w:p>
    <w:p w14:paraId="0C92AD1B" w14:textId="059042FA" w:rsidR="00841E89" w:rsidRDefault="00C86C3B" w:rsidP="00841E89">
      <w:pPr>
        <w:bidi/>
        <w:ind w:left="360"/>
        <w:rPr>
          <w:rFonts w:ascii="ae_Hor" w:hAnsi="ae_Hor" w:cs="Abuhmeda Free"/>
          <w:b/>
          <w:bCs/>
          <w:sz w:val="28"/>
          <w:szCs w:val="28"/>
          <w:rtl/>
          <w:lang w:bidi="ar-DZ"/>
        </w:rPr>
      </w:pPr>
      <w:r>
        <w:rPr>
          <w:rFonts w:ascii="ae_Hor" w:hAnsi="ae_Hor" w:cs="Abuhmeda Free" w:hint="cs"/>
          <w:b/>
          <w:bCs/>
          <w:noProof/>
          <w:sz w:val="28"/>
          <w:szCs w:val="28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66365B" wp14:editId="38E72D0C">
                <wp:simplePos x="0" y="0"/>
                <wp:positionH relativeFrom="column">
                  <wp:posOffset>683751</wp:posOffset>
                </wp:positionH>
                <wp:positionV relativeFrom="paragraph">
                  <wp:posOffset>35776</wp:posOffset>
                </wp:positionV>
                <wp:extent cx="2674189" cy="1863305"/>
                <wp:effectExtent l="0" t="0" r="12065" b="22860"/>
                <wp:wrapNone/>
                <wp:docPr id="9285322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89" cy="1863305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33D96" w14:textId="5F672243" w:rsidR="00C86C3B" w:rsidRDefault="00E1028C" w:rsidP="00C86C3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69AF578" wp14:editId="179FFEFE">
                                  <wp:extent cx="2527061" cy="1765300"/>
                                  <wp:effectExtent l="0" t="0" r="6985" b="6350"/>
                                  <wp:docPr id="1041661897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3559" cy="1769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6365B" id="Rectangle 2" o:spid="_x0000_s1026" style="position:absolute;left:0;text-align:left;margin-left:53.85pt;margin-top:2.8pt;width:210.55pt;height:14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" fillcolor="white [3201]" strokecolor="black [3200]" strokeweight=".5pt">
                <v:textbox>
                  <w:txbxContent>
                    <w:p w14:paraId="15F33D96" w14:textId="5F672243" w:rsidR="00C86C3B" w:rsidRDefault="00E1028C" w:rsidP="00C86C3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69AF578" wp14:editId="179FFEFE">
                            <wp:extent cx="2527061" cy="1765300"/>
                            <wp:effectExtent l="0" t="0" r="6985" b="6350"/>
                            <wp:docPr id="1041661897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3559" cy="17698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41E89" w:rsidRPr="00841E89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                                           </w:t>
      </w:r>
      <w:r w:rsidR="00841E89" w:rsidRPr="00841E89">
        <w:rPr>
          <w:rFonts w:ascii="ae_Hor" w:hAnsi="ae_Hor" w:cs="ae_Hor"/>
          <w:b/>
          <w:bCs/>
          <w:sz w:val="28"/>
          <w:szCs w:val="28"/>
          <w:lang w:bidi="ar-DZ"/>
        </w:rPr>
        <w:t xml:space="preserve"> </w:t>
      </w:r>
      <w:r w:rsidR="00841E89" w:rsidRPr="00880CE3">
        <w:rPr>
          <w:rFonts w:ascii="ae_Hor" w:hAnsi="ae_Hor" w:cs="ae_Hor"/>
          <w:b/>
          <w:bCs/>
          <w:sz w:val="28"/>
          <w:szCs w:val="28"/>
          <w:lang w:bidi="ar-DZ"/>
        </w:rPr>
        <w:t xml:space="preserve">  </w:t>
      </w:r>
      <w:r w:rsidR="00841E89" w:rsidRPr="00880CE3">
        <w:rPr>
          <w:rFonts w:ascii="ae_Hor" w:hAnsi="ae_Hor" w:cs="ae_Hor" w:hint="cs"/>
          <w:b/>
          <w:bCs/>
          <w:sz w:val="28"/>
          <w:szCs w:val="28"/>
          <w:rtl/>
          <w:lang w:bidi="ar-DZ"/>
        </w:rPr>
        <w:t xml:space="preserve">  </w:t>
      </w:r>
      <w:r w:rsidR="00841E89" w:rsidRPr="00A82197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 </w:t>
      </w:r>
      <w:r w:rsidR="00841E89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الجزء </w:t>
      </w:r>
      <w:proofErr w:type="gramStart"/>
      <w:r w:rsidR="00841E89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الأول :</w:t>
      </w:r>
      <w:proofErr w:type="gramEnd"/>
    </w:p>
    <w:p w14:paraId="165D800B" w14:textId="77777777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درس خالد في ميدان الظواهر المغناطسية</w:t>
      </w:r>
    </w:p>
    <w:p w14:paraId="1C05E5EA" w14:textId="77777777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طرق تمكنه من مغنطة بعض الأجسام المغناطيسية</w:t>
      </w:r>
    </w:p>
    <w:p w14:paraId="2951F32A" w14:textId="17D9A1B1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1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 / </w:t>
      </w: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أذكر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طرق مغنطة جسم مغناطيسي؟</w:t>
      </w:r>
    </w:p>
    <w:p w14:paraId="47EA4BBA" w14:textId="77777777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بينما كان خالد في ورشة ابيه وجد قضيبين ومن اجل</w:t>
      </w:r>
    </w:p>
    <w:p w14:paraId="026804A0" w14:textId="77777777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معرفة مادة صنعهما قام بالتجربة المقابلة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>.</w:t>
      </w:r>
    </w:p>
    <w:p w14:paraId="6B8630BC" w14:textId="36E1872D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2/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 xml:space="preserve">حسب الصورة المقابلة </w:t>
      </w: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أي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القضيب الذي</w:t>
      </w:r>
    </w:p>
    <w:p w14:paraId="16088880" w14:textId="6D38B3E5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يمثل قضيبا </w:t>
      </w:r>
      <w:proofErr w:type="gramStart"/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مغناطيسيا ؟</w:t>
      </w:r>
      <w:proofErr w:type="gramEnd"/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gramStart"/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علل .</w:t>
      </w:r>
      <w:proofErr w:type="gramEnd"/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اعد رسمه محددا أقطابه</w:t>
      </w:r>
      <w:r w:rsidR="00A72944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606945C7" w14:textId="7599E0B0" w:rsidR="00C86C3B" w:rsidRPr="002A52E0" w:rsidRDefault="00C86C3B" w:rsidP="00C86C3B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3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/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للمغناطيس عدة استخدامات في الحياة اليومية، اذكر بعضها</w:t>
      </w: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(</w:t>
      </w: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(02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) </w:t>
      </w: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استخدامين)</w:t>
      </w:r>
    </w:p>
    <w:p w14:paraId="45E34144" w14:textId="222336F1" w:rsidR="00C86C3B" w:rsidRDefault="00C86C3B" w:rsidP="00C86C3B">
      <w:pPr>
        <w:bidi/>
        <w:ind w:left="2692"/>
        <w:rPr>
          <w:rFonts w:ascii="Sakkal Majalla" w:hAnsi="Sakkal Majalla" w:cs="Sakkal Majalla"/>
          <w:sz w:val="36"/>
          <w:szCs w:val="36"/>
          <w:rtl/>
          <w:lang w:bidi="ar-DZ"/>
        </w:rPr>
      </w:pPr>
      <w:r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الجزء </w:t>
      </w:r>
      <w:proofErr w:type="gramStart"/>
      <w:r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الث</w:t>
      </w:r>
      <w:r w:rsidR="002A52E0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اني</w:t>
      </w:r>
      <w:r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 :</w:t>
      </w:r>
      <w:proofErr w:type="gramEnd"/>
    </w:p>
    <w:p w14:paraId="383C0A49" w14:textId="2937EC4F" w:rsidR="00C86C3B" w:rsidRPr="002A52E0" w:rsidRDefault="00C86C3B" w:rsidP="002A52E0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أجب بصحيح أو خطأ مع تصحيح الخطأ </w:t>
      </w:r>
      <w:r w:rsidR="00A72944">
        <w:rPr>
          <w:rFonts w:ascii="Sakkal Majalla" w:hAnsi="Sakkal Majalla" w:cs="Sakkal Majalla" w:hint="cs"/>
          <w:sz w:val="32"/>
          <w:szCs w:val="32"/>
          <w:rtl/>
          <w:lang w:bidi="ar-DZ"/>
        </w:rPr>
        <w:t>إ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ن وجد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14:paraId="72637220" w14:textId="41D92E7A" w:rsidR="00C86C3B" w:rsidRPr="002A52E0" w:rsidRDefault="00C86C3B" w:rsidP="002A52E0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1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 /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المغناطيس يجذب الأجسام التي تحتوي على الحديد فقط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5C9138F4" w14:textId="43D8DC0E" w:rsidR="00C86C3B" w:rsidRPr="002A52E0" w:rsidRDefault="00C86C3B" w:rsidP="002A52E0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2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تتجمع برادة الحديد بكمية كبيرة في منتصف القضيب المغناطيسي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4A42DAFB" w14:textId="2B4DBC65" w:rsidR="00C86C3B" w:rsidRPr="002A52E0" w:rsidRDefault="00C86C3B" w:rsidP="002A52E0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3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 /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القطبان المختلفان يتجاذبان فيما بينهما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01D7B012" w14:textId="717EE7D7" w:rsidR="00C86C3B" w:rsidRPr="002A52E0" w:rsidRDefault="002A52E0" w:rsidP="002A52E0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4/</w:t>
      </w:r>
      <w:r w:rsidR="00C86C3B" w:rsidRPr="002A52E0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="00C86C3B" w:rsidRPr="002A52E0">
        <w:rPr>
          <w:rFonts w:ascii="Sakkal Majalla" w:hAnsi="Sakkal Majalla" w:cs="Sakkal Majalla"/>
          <w:sz w:val="32"/>
          <w:szCs w:val="32"/>
          <w:rtl/>
          <w:lang w:bidi="ar-DZ"/>
        </w:rPr>
        <w:t>نسمي الخطوط التي تشكلها برادة الحديد حول المغناطيس بالطيف المغناطيسي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4A8A50B2" w14:textId="2C910C62" w:rsidR="00C86C3B" w:rsidRPr="002A52E0" w:rsidRDefault="00C86C3B" w:rsidP="002A52E0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5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/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انحراف الابرة المغناطيسية دليل على وجود الحقل المغناطيسي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3746924F" w14:textId="5394C705" w:rsidR="00C86C3B" w:rsidRPr="002A52E0" w:rsidRDefault="00C86C3B" w:rsidP="002A52E0">
      <w:pPr>
        <w:bidi/>
        <w:ind w:left="36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6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/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الفضاء المحيط بالمغناطيس يسمى بالحقل المغناطيسي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14:paraId="2967C2C8" w14:textId="0DA3E63B" w:rsidR="00C86C3B" w:rsidRPr="00C86C3B" w:rsidRDefault="00C86C3B" w:rsidP="002A52E0">
      <w:pPr>
        <w:bidi/>
        <w:ind w:left="360"/>
        <w:rPr>
          <w:rFonts w:ascii="Sakkal Majalla" w:hAnsi="Sakkal Majalla" w:cs="Sakkal Majalla"/>
          <w:sz w:val="36"/>
          <w:szCs w:val="36"/>
          <w:rtl/>
          <w:lang w:bidi="ar-DZ"/>
        </w:rPr>
      </w:pP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7</w:t>
      </w:r>
      <w:r w:rsidRPr="002A52E0">
        <w:rPr>
          <w:rFonts w:ascii="Sakkal Majalla" w:hAnsi="Sakkal Majalla" w:cs="Sakkal Majalla"/>
          <w:sz w:val="32"/>
          <w:szCs w:val="32"/>
          <w:lang w:bidi="ar-DZ"/>
        </w:rPr>
        <w:t xml:space="preserve">/ </w:t>
      </w:r>
      <w:r w:rsidRPr="002A52E0">
        <w:rPr>
          <w:rFonts w:ascii="Sakkal Majalla" w:hAnsi="Sakkal Majalla" w:cs="Sakkal Majalla"/>
          <w:sz w:val="32"/>
          <w:szCs w:val="32"/>
          <w:rtl/>
          <w:lang w:bidi="ar-DZ"/>
        </w:rPr>
        <w:t>الوشيعة لها قطبان أحدهما شمالي والثاني جنوبي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bookmarkEnd w:id="0"/>
    <w:p w14:paraId="239837B7" w14:textId="5B175658" w:rsidR="00891775" w:rsidRDefault="006D2D1E" w:rsidP="00BF3814">
      <w:pPr>
        <w:bidi/>
        <w:ind w:left="360"/>
        <w:rPr>
          <w:rFonts w:ascii="ae_Hor" w:hAnsi="ae_Hor" w:cs="ae_Hor"/>
          <w:b/>
          <w:bCs/>
          <w:sz w:val="28"/>
          <w:szCs w:val="28"/>
          <w:u w:val="thick"/>
          <w:rtl/>
          <w:lang w:bidi="ar-DZ"/>
        </w:rPr>
      </w:pPr>
      <w:r>
        <w:rPr>
          <w:rFonts w:asciiTheme="minorHAnsi" w:hAnsiTheme="minorHAnsi" w:cstheme="minorHAnsi"/>
          <w:b/>
          <w:bCs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997010" wp14:editId="11DF26FB">
                <wp:simplePos x="0" y="0"/>
                <wp:positionH relativeFrom="column">
                  <wp:posOffset>399043</wp:posOffset>
                </wp:positionH>
                <wp:positionV relativeFrom="paragraph">
                  <wp:posOffset>41132</wp:posOffset>
                </wp:positionV>
                <wp:extent cx="2854912" cy="2061713"/>
                <wp:effectExtent l="0" t="0" r="22225" b="15240"/>
                <wp:wrapNone/>
                <wp:docPr id="229725489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912" cy="2061713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86D56F" w14:textId="15F86AB2" w:rsidR="006E1B5A" w:rsidRDefault="006D2D1E" w:rsidP="006D2D1E">
                            <w:pPr>
                              <w:ind w:left="-284" w:right="-416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B6F92E5" wp14:editId="6DCA959B">
                                  <wp:extent cx="2406769" cy="1733550"/>
                                  <wp:effectExtent l="0" t="0" r="0" b="0"/>
                                  <wp:docPr id="17107997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28415" cy="17491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997010" id="Rectangle : coins arrondis 1" o:spid="_x0000_s1027" style="position:absolute;left:0;text-align:left;margin-left:31.4pt;margin-top:3.25pt;width:224.8pt;height:1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" fillcolor="white [3201]" strokecolor="black [3200]" strokeweight=".25pt">
                <v:textbox>
                  <w:txbxContent>
                    <w:p w14:paraId="1F86D56F" w14:textId="15F86AB2" w:rsidR="006E1B5A" w:rsidRDefault="006D2D1E" w:rsidP="006D2D1E">
                      <w:pPr>
                        <w:ind w:left="-284" w:right="-416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B6F92E5" wp14:editId="6DCA959B">
                            <wp:extent cx="2406769" cy="1733550"/>
                            <wp:effectExtent l="0" t="0" r="0" b="0"/>
                            <wp:docPr id="17107997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28415" cy="17491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AB0303" w:rsidRPr="00A82197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      </w:t>
      </w:r>
      <w:r w:rsidR="00CA2914" w:rsidRPr="00A82197">
        <w:rPr>
          <w:rFonts w:ascii="ae_Hor" w:hAnsi="ae_Hor" w:cs="Abuhmeda Free"/>
          <w:b/>
          <w:bCs/>
          <w:sz w:val="28"/>
          <w:szCs w:val="28"/>
          <w:lang w:bidi="ar-DZ"/>
        </w:rPr>
        <w:t xml:space="preserve"> </w:t>
      </w:r>
      <w:r w:rsidR="008F2D26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 xml:space="preserve">                   </w:t>
      </w:r>
      <w:bookmarkStart w:id="1" w:name="_Hlk166622626"/>
      <w:r w:rsidR="001452A5" w:rsidRPr="00A82197">
        <w:rPr>
          <w:rFonts w:ascii="ae_Hor" w:hAnsi="ae_Hor" w:cs="Abuhmeda Free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 w:rsidR="001452A5" w:rsidRPr="00A82197">
        <w:rPr>
          <w:rFonts w:ascii="ae_Hor" w:hAnsi="ae_Hor" w:cs="Abuhmeda Free"/>
          <w:b/>
          <w:bCs/>
          <w:sz w:val="28"/>
          <w:szCs w:val="28"/>
          <w:rtl/>
          <w:lang w:bidi="ar-DZ"/>
        </w:rPr>
        <w:t>الثانية</w:t>
      </w:r>
      <w:r w:rsidR="001452A5" w:rsidRPr="00880CE3">
        <w:rPr>
          <w:rFonts w:ascii="ae_Hor" w:hAnsi="ae_Hor" w:cs="ae_Hor"/>
          <w:b/>
          <w:bCs/>
          <w:sz w:val="28"/>
          <w:szCs w:val="28"/>
          <w:u w:val="thick"/>
          <w:rtl/>
          <w:lang w:bidi="ar-DZ"/>
        </w:rPr>
        <w:t xml:space="preserve"> :</w:t>
      </w:r>
      <w:proofErr w:type="gramEnd"/>
      <w:r w:rsidR="001452A5" w:rsidRPr="00880CE3">
        <w:rPr>
          <w:rFonts w:ascii="ae_Hor" w:hAnsi="ae_Hor" w:cs="ae_Hor"/>
          <w:b/>
          <w:bCs/>
          <w:sz w:val="28"/>
          <w:szCs w:val="28"/>
          <w:u w:val="thick"/>
          <w:rtl/>
          <w:lang w:bidi="ar-DZ"/>
        </w:rPr>
        <w:t xml:space="preserve"> </w:t>
      </w:r>
      <w:bookmarkEnd w:id="1"/>
    </w:p>
    <w:p w14:paraId="4B769197" w14:textId="61368279" w:rsidR="00D34918" w:rsidRPr="002A52E0" w:rsidRDefault="003F1631" w:rsidP="00841E89">
      <w:pPr>
        <w:bidi/>
        <w:ind w:left="1133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                </w:t>
      </w:r>
      <w:r w:rsidR="00CA79A8"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</w:t>
      </w:r>
      <w:r w:rsidR="006D2D1E"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إليك الوثيقة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المقابلة</w:t>
      </w:r>
      <w:r w:rsidR="006D2D1E"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:</w:t>
      </w:r>
      <w:proofErr w:type="gramEnd"/>
    </w:p>
    <w:p w14:paraId="27DC2260" w14:textId="52A836BC" w:rsidR="006D2D1E" w:rsidRPr="002A52E0" w:rsidRDefault="006D2D1E" w:rsidP="006D2D1E">
      <w:pPr>
        <w:bidi/>
        <w:ind w:left="1133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1/سم العناصر المرقمة (1-2-3-4)</w:t>
      </w:r>
    </w:p>
    <w:p w14:paraId="10E98571" w14:textId="0BACF969" w:rsidR="006D2D1E" w:rsidRPr="002A52E0" w:rsidRDefault="006D2D1E" w:rsidP="006D2D1E">
      <w:pPr>
        <w:bidi/>
        <w:ind w:left="1133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2/ماطريقة نقل حركة بين العنصرين 1و</w:t>
      </w:r>
      <w:proofErr w:type="gramStart"/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2 ؟</w:t>
      </w:r>
      <w:proofErr w:type="gramEnd"/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14:paraId="6F26EBE3" w14:textId="553CE6A5" w:rsidR="006D2D1E" w:rsidRPr="002A52E0" w:rsidRDefault="006D2D1E" w:rsidP="006D2D1E">
      <w:pPr>
        <w:bidi/>
        <w:ind w:left="1133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            وكذا بين العنصرين 3و4؟</w:t>
      </w:r>
    </w:p>
    <w:p w14:paraId="2A21F1DC" w14:textId="77777777" w:rsidR="002A52E0" w:rsidRDefault="006D2D1E" w:rsidP="006D2D1E">
      <w:pPr>
        <w:bidi/>
        <w:ind w:left="1133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3/حدد جهة دوران كل عنصر مع ذكر تأثير </w:t>
      </w:r>
    </w:p>
    <w:p w14:paraId="39FCFDEA" w14:textId="77777777" w:rsidR="002A52E0" w:rsidRPr="002A52E0" w:rsidRDefault="006D2D1E" w:rsidP="002A52E0">
      <w:pPr>
        <w:bidi/>
        <w:ind w:left="1133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gramStart"/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العنصر(</w:t>
      </w:r>
      <w:proofErr w:type="gramEnd"/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3)</w:t>
      </w:r>
      <w:r w:rsid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2A52E0"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على العنصرين 1و2.</w:t>
      </w:r>
    </w:p>
    <w:p w14:paraId="0F8C99FC" w14:textId="2FAE130E" w:rsidR="006D2D1E" w:rsidRPr="002A52E0" w:rsidRDefault="006D2D1E" w:rsidP="006D2D1E">
      <w:pPr>
        <w:bidi/>
        <w:ind w:left="1133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4/إملأ </w:t>
      </w:r>
      <w:proofErr w:type="gramStart"/>
      <w:r w:rsidRPr="002A52E0">
        <w:rPr>
          <w:rFonts w:ascii="Sakkal Majalla" w:hAnsi="Sakkal Majalla" w:cs="Sakkal Majalla" w:hint="cs"/>
          <w:sz w:val="32"/>
          <w:szCs w:val="32"/>
          <w:rtl/>
          <w:lang w:bidi="ar-DZ"/>
        </w:rPr>
        <w:t>الجدول :</w:t>
      </w:r>
      <w:proofErr w:type="gramEnd"/>
    </w:p>
    <w:tbl>
      <w:tblPr>
        <w:tblStyle w:val="Grilledutableau"/>
        <w:bidiVisual/>
        <w:tblW w:w="8577" w:type="dxa"/>
        <w:tblInd w:w="360" w:type="dxa"/>
        <w:tblLook w:val="04A0" w:firstRow="1" w:lastRow="0" w:firstColumn="1" w:lastColumn="0" w:noHBand="0" w:noVBand="1"/>
      </w:tblPr>
      <w:tblGrid>
        <w:gridCol w:w="2859"/>
        <w:gridCol w:w="2859"/>
        <w:gridCol w:w="2859"/>
      </w:tblGrid>
      <w:tr w:rsidR="006D2D1E" w14:paraId="6B2A1FE6" w14:textId="77777777" w:rsidTr="00C14C47">
        <w:trPr>
          <w:gridAfter w:val="1"/>
          <w:wAfter w:w="2859" w:type="dxa"/>
          <w:trHeight w:val="495"/>
        </w:trPr>
        <w:tc>
          <w:tcPr>
            <w:tcW w:w="2859" w:type="dxa"/>
            <w:vAlign w:val="center"/>
          </w:tcPr>
          <w:p w14:paraId="1516B685" w14:textId="2FD43C4C" w:rsidR="006D2D1E" w:rsidRDefault="00C14C47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ar-DZ"/>
              </w:rPr>
              <w:t>التركيبة 3و4</w:t>
            </w:r>
          </w:p>
        </w:tc>
        <w:tc>
          <w:tcPr>
            <w:tcW w:w="2859" w:type="dxa"/>
            <w:vAlign w:val="center"/>
          </w:tcPr>
          <w:p w14:paraId="2364C018" w14:textId="260DBB43" w:rsidR="006D2D1E" w:rsidRDefault="00C14C47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ar-DZ"/>
              </w:rPr>
              <w:t>التركيبة 1و2</w:t>
            </w:r>
          </w:p>
        </w:tc>
      </w:tr>
      <w:tr w:rsidR="006D2D1E" w14:paraId="15540D75" w14:textId="77777777" w:rsidTr="00C14C47">
        <w:trPr>
          <w:trHeight w:val="312"/>
        </w:trPr>
        <w:tc>
          <w:tcPr>
            <w:tcW w:w="2859" w:type="dxa"/>
            <w:vAlign w:val="center"/>
          </w:tcPr>
          <w:p w14:paraId="4A16A9D3" w14:textId="77777777" w:rsidR="006D2D1E" w:rsidRDefault="006D2D1E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</w:p>
        </w:tc>
        <w:tc>
          <w:tcPr>
            <w:tcW w:w="2859" w:type="dxa"/>
            <w:vAlign w:val="center"/>
          </w:tcPr>
          <w:p w14:paraId="627DD373" w14:textId="77777777" w:rsidR="006D2D1E" w:rsidRDefault="006D2D1E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</w:p>
        </w:tc>
        <w:tc>
          <w:tcPr>
            <w:tcW w:w="2859" w:type="dxa"/>
            <w:vAlign w:val="center"/>
          </w:tcPr>
          <w:p w14:paraId="1025CDC7" w14:textId="7C1A08FF" w:rsidR="006D2D1E" w:rsidRDefault="006D2D1E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b/>
                <w:bCs/>
                <w:rtl/>
                <w:lang w:bidi="ar-DZ"/>
              </w:rPr>
              <w:t>المحاسن</w:t>
            </w:r>
          </w:p>
        </w:tc>
      </w:tr>
      <w:tr w:rsidR="006D2D1E" w14:paraId="326A71A5" w14:textId="77777777" w:rsidTr="00C14C47">
        <w:trPr>
          <w:trHeight w:val="403"/>
        </w:trPr>
        <w:tc>
          <w:tcPr>
            <w:tcW w:w="2859" w:type="dxa"/>
            <w:vAlign w:val="center"/>
          </w:tcPr>
          <w:p w14:paraId="718EEE6A" w14:textId="77777777" w:rsidR="006D2D1E" w:rsidRDefault="006D2D1E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</w:p>
        </w:tc>
        <w:tc>
          <w:tcPr>
            <w:tcW w:w="2859" w:type="dxa"/>
            <w:vAlign w:val="center"/>
          </w:tcPr>
          <w:p w14:paraId="135D58B7" w14:textId="77777777" w:rsidR="006D2D1E" w:rsidRDefault="006D2D1E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</w:p>
        </w:tc>
        <w:tc>
          <w:tcPr>
            <w:tcW w:w="2859" w:type="dxa"/>
            <w:vAlign w:val="center"/>
          </w:tcPr>
          <w:p w14:paraId="7F210FDC" w14:textId="03726BC7" w:rsidR="006D2D1E" w:rsidRDefault="006D2D1E" w:rsidP="00C14C47">
            <w:pPr>
              <w:bidi/>
              <w:jc w:val="center"/>
              <w:rPr>
                <w:rFonts w:asciiTheme="minorHAnsi" w:hAnsiTheme="minorHAnsi" w:cstheme="minorHAnsi"/>
                <w:b/>
                <w:bCs/>
                <w:rtl/>
                <w:lang w:bidi="ar-DZ"/>
              </w:rPr>
            </w:pPr>
            <w:proofErr w:type="gramStart"/>
            <w:r>
              <w:rPr>
                <w:rFonts w:asciiTheme="minorHAnsi" w:hAnsiTheme="minorHAnsi" w:cstheme="minorHAnsi" w:hint="cs"/>
                <w:b/>
                <w:bCs/>
                <w:rtl/>
                <w:lang w:bidi="ar-DZ"/>
              </w:rPr>
              <w:t>المساوئ( العيوب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rtl/>
                <w:lang w:bidi="ar-DZ"/>
              </w:rPr>
              <w:t>)</w:t>
            </w:r>
          </w:p>
        </w:tc>
      </w:tr>
    </w:tbl>
    <w:p w14:paraId="0A62CBDA" w14:textId="77777777" w:rsidR="008F2D26" w:rsidRPr="008F2D26" w:rsidRDefault="008F2D26" w:rsidP="008F2D26">
      <w:pPr>
        <w:bidi/>
        <w:rPr>
          <w:rFonts w:asciiTheme="minorHAnsi" w:hAnsiTheme="minorHAnsi" w:cstheme="minorHAnsi"/>
          <w:rtl/>
          <w:lang w:bidi="ar-DZ"/>
        </w:rPr>
      </w:pPr>
    </w:p>
    <w:p w14:paraId="588EAC52" w14:textId="021CB977" w:rsidR="008F2D26" w:rsidRDefault="008F2D26" w:rsidP="008F2D26">
      <w:pPr>
        <w:bidi/>
        <w:jc w:val="center"/>
        <w:rPr>
          <w:rFonts w:asciiTheme="minorHAnsi" w:hAnsiTheme="minorHAnsi" w:cstheme="minorHAnsi"/>
          <w:rtl/>
          <w:lang w:bidi="ar-DZ"/>
        </w:rPr>
      </w:pPr>
      <w:bookmarkStart w:id="2" w:name="_Hlk166624079"/>
      <w:r w:rsidRPr="00201478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صفحة2/1</w:t>
      </w:r>
    </w:p>
    <w:bookmarkEnd w:id="2"/>
    <w:p w14:paraId="1FEC0ED8" w14:textId="77777777" w:rsidR="002A52E0" w:rsidRDefault="002A52E0" w:rsidP="002A52E0">
      <w:pPr>
        <w:bidi/>
        <w:jc w:val="center"/>
        <w:rPr>
          <w:rFonts w:asciiTheme="minorHAnsi" w:hAnsiTheme="minorHAnsi" w:cstheme="minorHAnsi"/>
          <w:rtl/>
          <w:lang w:bidi="ar-DZ"/>
        </w:rPr>
      </w:pPr>
    </w:p>
    <w:p w14:paraId="789A28D8" w14:textId="2129B182" w:rsidR="002A52E0" w:rsidRDefault="00E1028C" w:rsidP="00E1028C">
      <w:pPr>
        <w:bidi/>
        <w:rPr>
          <w:rFonts w:asciiTheme="minorHAnsi" w:hAnsiTheme="minorHAnsi" w:cstheme="minorHAnsi"/>
          <w:rtl/>
          <w:lang w:bidi="ar-DZ"/>
        </w:rPr>
      </w:pPr>
      <w:r>
        <w:rPr>
          <w:rFonts w:asciiTheme="minorHAnsi" w:hAnsiTheme="minorHAnsi" w:cstheme="minorHAnsi" w:hint="cs"/>
          <w:rtl/>
          <w:lang w:bidi="ar-DZ"/>
        </w:rPr>
        <w:lastRenderedPageBreak/>
        <w:t xml:space="preserve">                                        </w:t>
      </w:r>
    </w:p>
    <w:p w14:paraId="20CFCF21" w14:textId="77777777" w:rsidR="00E1028C" w:rsidRDefault="00E1028C" w:rsidP="00E1028C">
      <w:pPr>
        <w:bidi/>
        <w:rPr>
          <w:rFonts w:asciiTheme="minorHAnsi" w:hAnsiTheme="minorHAnsi" w:cstheme="minorHAnsi"/>
          <w:rtl/>
          <w:lang w:bidi="ar-DZ"/>
        </w:rPr>
      </w:pPr>
    </w:p>
    <w:p w14:paraId="30DF496F" w14:textId="77777777" w:rsidR="00E1028C" w:rsidRDefault="00E1028C" w:rsidP="00E1028C">
      <w:pPr>
        <w:bidi/>
        <w:rPr>
          <w:rFonts w:asciiTheme="minorHAnsi" w:hAnsiTheme="minorHAnsi" w:cstheme="minorHAnsi"/>
          <w:rtl/>
          <w:lang w:bidi="ar-DZ"/>
        </w:rPr>
      </w:pPr>
    </w:p>
    <w:p w14:paraId="054C6F96" w14:textId="0CF5C1B7" w:rsidR="00E1028C" w:rsidRDefault="00E1028C" w:rsidP="00E1028C">
      <w:pPr>
        <w:bidi/>
        <w:rPr>
          <w:rFonts w:ascii="ae_Hor" w:hAnsi="ae_Hor" w:cs="ae_Hor"/>
          <w:b/>
          <w:bCs/>
          <w:sz w:val="28"/>
          <w:szCs w:val="28"/>
          <w:rtl/>
          <w:lang w:bidi="ar-DZ"/>
        </w:rPr>
      </w:pPr>
      <w:r>
        <w:rPr>
          <w:rFonts w:asciiTheme="minorHAnsi" w:hAnsiTheme="minorHAnsi" w:cstheme="minorHAnsi" w:hint="cs"/>
          <w:rtl/>
          <w:lang w:bidi="ar-DZ"/>
        </w:rPr>
        <w:t xml:space="preserve">                                  </w:t>
      </w:r>
      <w:r w:rsidRPr="00A82197">
        <w:rPr>
          <w:rFonts w:ascii="ae_Hor" w:hAnsi="ae_Hor" w:cs="Abuhmeda Free"/>
          <w:b/>
          <w:bCs/>
          <w:sz w:val="28"/>
          <w:szCs w:val="28"/>
          <w:rtl/>
          <w:lang w:bidi="ar-DZ"/>
        </w:rPr>
        <w:t xml:space="preserve">الوضعية </w:t>
      </w:r>
      <w:r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الإدماجية</w:t>
      </w:r>
      <w:r w:rsidRPr="00E1028C">
        <w:rPr>
          <w:rFonts w:ascii="ae_Hor" w:hAnsi="ae_Hor" w:cs="ae_Hor"/>
          <w:b/>
          <w:bCs/>
          <w:sz w:val="28"/>
          <w:szCs w:val="28"/>
          <w:rtl/>
          <w:lang w:bidi="ar-DZ"/>
        </w:rPr>
        <w:t>:</w:t>
      </w:r>
    </w:p>
    <w:p w14:paraId="43531E7E" w14:textId="1FE5689F" w:rsidR="00E1028C" w:rsidRDefault="00E1028C" w:rsidP="00E1028C">
      <w:pPr>
        <w:bidi/>
        <w:rPr>
          <w:rFonts w:asciiTheme="minorHAnsi" w:hAnsiTheme="minorHAnsi" w:cs="Calibri"/>
          <w:rtl/>
          <w:lang w:bidi="ar-DZ"/>
        </w:rPr>
      </w:pPr>
      <w:r>
        <w:rPr>
          <w:rFonts w:asciiTheme="minorHAnsi" w:hAnsiTheme="minorHAnsi" w:cstheme="minorHAnsi" w:hint="cs"/>
          <w:rtl/>
          <w:lang w:bidi="ar-DZ"/>
        </w:rPr>
        <w:t xml:space="preserve">                                   </w:t>
      </w:r>
      <w:r w:rsidRPr="001777C2">
        <w:rPr>
          <w:rFonts w:asciiTheme="minorHAnsi" w:hAnsiTheme="minorHAnsi" w:cs="Calibri"/>
          <w:rtl/>
          <w:lang w:bidi="ar-DZ"/>
        </w:rPr>
        <w:t xml:space="preserve">الوثيقة </w:t>
      </w:r>
      <w:r>
        <w:rPr>
          <w:rFonts w:asciiTheme="minorHAnsi" w:hAnsiTheme="minorHAnsi" w:cs="Calibri" w:hint="cs"/>
          <w:rtl/>
          <w:lang w:bidi="ar-DZ"/>
        </w:rPr>
        <w:t>(1</w:t>
      </w:r>
      <w:proofErr w:type="gramStart"/>
      <w:r>
        <w:rPr>
          <w:rFonts w:asciiTheme="minorHAnsi" w:hAnsiTheme="minorHAnsi" w:cs="Calibri" w:hint="cs"/>
          <w:rtl/>
          <w:lang w:bidi="ar-DZ"/>
        </w:rPr>
        <w:t>)</w:t>
      </w:r>
      <w:r w:rsidRPr="001777C2">
        <w:rPr>
          <w:rFonts w:asciiTheme="minorHAnsi" w:hAnsiTheme="minorHAnsi" w:cs="Calibri"/>
          <w:rtl/>
          <w:lang w:bidi="ar-DZ"/>
        </w:rPr>
        <w:t xml:space="preserve"> </w:t>
      </w:r>
      <w:r>
        <w:rPr>
          <w:rFonts w:asciiTheme="minorHAnsi" w:hAnsiTheme="minorHAnsi" w:cs="Calibri" w:hint="cs"/>
          <w:rtl/>
          <w:lang w:bidi="ar-DZ"/>
        </w:rPr>
        <w:t>:</w:t>
      </w:r>
      <w:proofErr w:type="gramEnd"/>
      <w:r>
        <w:rPr>
          <w:rFonts w:asciiTheme="minorHAnsi" w:hAnsiTheme="minorHAnsi" w:cs="Calibri" w:hint="cs"/>
          <w:rtl/>
          <w:lang w:bidi="ar-DZ"/>
        </w:rPr>
        <w:t xml:space="preserve"> </w:t>
      </w:r>
      <w:r w:rsidRPr="001777C2">
        <w:rPr>
          <w:rFonts w:asciiTheme="minorHAnsi" w:hAnsiTheme="minorHAnsi" w:cs="Calibri"/>
          <w:rtl/>
          <w:lang w:bidi="ar-DZ"/>
        </w:rPr>
        <w:t>تبين بروتوكول تجريبي أنجزه أحد تلاميذ السنة الثا</w:t>
      </w:r>
      <w:r w:rsidR="00A72944">
        <w:rPr>
          <w:rFonts w:asciiTheme="minorHAnsi" w:hAnsiTheme="minorHAnsi" w:cs="Calibri" w:hint="cs"/>
          <w:rtl/>
          <w:lang w:bidi="ar-DZ"/>
        </w:rPr>
        <w:t>ني</w:t>
      </w:r>
      <w:r w:rsidRPr="001777C2">
        <w:rPr>
          <w:rFonts w:asciiTheme="minorHAnsi" w:hAnsiTheme="minorHAnsi" w:cs="Calibri"/>
          <w:rtl/>
          <w:lang w:bidi="ar-DZ"/>
        </w:rPr>
        <w:t>ة متوسط لإسعاف أحد أفراد عائل</w:t>
      </w:r>
      <w:r w:rsidR="00A72944">
        <w:rPr>
          <w:rFonts w:asciiTheme="minorHAnsi" w:hAnsiTheme="minorHAnsi" w:cs="Calibri" w:hint="cs"/>
          <w:rtl/>
          <w:lang w:bidi="ar-DZ"/>
        </w:rPr>
        <w:t>ت</w:t>
      </w:r>
      <w:r w:rsidRPr="001777C2">
        <w:rPr>
          <w:rFonts w:asciiTheme="minorHAnsi" w:hAnsiTheme="minorHAnsi" w:cs="Calibri"/>
          <w:rtl/>
          <w:lang w:bidi="ar-DZ"/>
        </w:rPr>
        <w:t xml:space="preserve">ه الذي </w:t>
      </w:r>
    </w:p>
    <w:p w14:paraId="66C5AFC6" w14:textId="0374D029" w:rsidR="00E1028C" w:rsidRDefault="00E1028C" w:rsidP="00E1028C">
      <w:pPr>
        <w:bidi/>
        <w:rPr>
          <w:rFonts w:asciiTheme="minorHAnsi" w:hAnsiTheme="minorHAnsi" w:cs="Calibri"/>
          <w:rtl/>
          <w:lang w:bidi="ar-DZ"/>
        </w:rPr>
      </w:pPr>
      <w:r>
        <w:rPr>
          <w:rFonts w:asciiTheme="minorHAnsi" w:hAnsiTheme="minorHAnsi" w:cs="Calibri" w:hint="cs"/>
          <w:rtl/>
          <w:lang w:bidi="ar-DZ"/>
        </w:rPr>
        <w:t xml:space="preserve">                                        </w:t>
      </w:r>
      <w:r w:rsidR="00201478">
        <w:rPr>
          <w:rFonts w:asciiTheme="minorHAnsi" w:hAnsiTheme="minorHAnsi" w:cs="Calibri" w:hint="cs"/>
          <w:rtl/>
          <w:lang w:bidi="ar-DZ"/>
        </w:rPr>
        <w:t xml:space="preserve">             </w:t>
      </w:r>
      <w:r>
        <w:rPr>
          <w:rFonts w:asciiTheme="minorHAnsi" w:hAnsiTheme="minorHAnsi" w:cs="Calibri" w:hint="cs"/>
          <w:rtl/>
          <w:lang w:bidi="ar-DZ"/>
        </w:rPr>
        <w:t xml:space="preserve"> </w:t>
      </w:r>
      <w:r w:rsidRPr="001777C2">
        <w:rPr>
          <w:rFonts w:asciiTheme="minorHAnsi" w:hAnsiTheme="minorHAnsi" w:cs="Calibri"/>
          <w:rtl/>
          <w:lang w:bidi="ar-DZ"/>
        </w:rPr>
        <w:t xml:space="preserve">أصيب </w:t>
      </w:r>
      <w:proofErr w:type="gramStart"/>
      <w:r w:rsidRPr="001777C2">
        <w:rPr>
          <w:rFonts w:asciiTheme="minorHAnsi" w:hAnsiTheme="minorHAnsi" w:cs="Calibri"/>
          <w:rtl/>
          <w:lang w:bidi="ar-DZ"/>
        </w:rPr>
        <w:t xml:space="preserve">بفيروس </w:t>
      </w:r>
      <w:r>
        <w:rPr>
          <w:rFonts w:asciiTheme="minorHAnsi" w:hAnsiTheme="minorHAnsi" w:cs="Calibri" w:hint="cs"/>
          <w:rtl/>
          <w:lang w:bidi="ar-DZ"/>
        </w:rPr>
        <w:t xml:space="preserve"> </w:t>
      </w:r>
      <w:r w:rsidRPr="001777C2">
        <w:rPr>
          <w:rFonts w:asciiTheme="minorHAnsi" w:hAnsiTheme="minorHAnsi" w:cs="Calibri"/>
          <w:rtl/>
          <w:lang w:bidi="ar-DZ"/>
        </w:rPr>
        <w:t>كوفيد</w:t>
      </w:r>
      <w:proofErr w:type="gramEnd"/>
      <w:r w:rsidRPr="001777C2">
        <w:rPr>
          <w:rFonts w:asciiTheme="minorHAnsi" w:hAnsiTheme="minorHAnsi" w:cs="Calibri"/>
          <w:rtl/>
          <w:lang w:bidi="ar-DZ"/>
        </w:rPr>
        <w:t xml:space="preserve"> 19 باستغلال</w:t>
      </w:r>
      <w:r>
        <w:rPr>
          <w:rFonts w:asciiTheme="minorHAnsi" w:hAnsiTheme="minorHAnsi" w:cs="Calibri" w:hint="cs"/>
          <w:rtl/>
          <w:lang w:bidi="ar-DZ"/>
        </w:rPr>
        <w:t xml:space="preserve"> </w:t>
      </w:r>
      <w:r w:rsidRPr="001777C2">
        <w:rPr>
          <w:rFonts w:asciiTheme="minorHAnsi" w:hAnsiTheme="minorHAnsi" w:cs="Calibri"/>
          <w:rtl/>
          <w:lang w:bidi="ar-DZ"/>
        </w:rPr>
        <w:t>كمية من الماء في ظل أزمة نقص غاز الأوكسجين</w:t>
      </w:r>
      <w:r>
        <w:rPr>
          <w:rFonts w:asciiTheme="minorHAnsi" w:hAnsiTheme="minorHAnsi" w:cs="Calibri" w:hint="cs"/>
          <w:rtl/>
          <w:lang w:bidi="ar-DZ"/>
        </w:rPr>
        <w:t>.</w:t>
      </w:r>
    </w:p>
    <w:p w14:paraId="661CFD9D" w14:textId="35675A15" w:rsidR="00C435DC" w:rsidRDefault="00C435DC" w:rsidP="00C435DC">
      <w:pPr>
        <w:bidi/>
        <w:jc w:val="center"/>
        <w:rPr>
          <w:rFonts w:asciiTheme="minorHAnsi" w:hAnsiTheme="minorHAnsi" w:cs="Calibri"/>
          <w:rtl/>
          <w:lang w:bidi="ar-DZ"/>
        </w:rPr>
      </w:pPr>
      <w:r>
        <w:rPr>
          <w:rFonts w:asciiTheme="minorHAnsi" w:hAnsiTheme="minorHAnsi" w:cs="Calibri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F799F1" wp14:editId="17B7F23D">
                <wp:simplePos x="0" y="0"/>
                <wp:positionH relativeFrom="column">
                  <wp:posOffset>1425624</wp:posOffset>
                </wp:positionH>
                <wp:positionV relativeFrom="paragraph">
                  <wp:posOffset>175416</wp:posOffset>
                </wp:positionV>
                <wp:extent cx="3605710" cy="2113471"/>
                <wp:effectExtent l="0" t="0" r="13970" b="20320"/>
                <wp:wrapNone/>
                <wp:docPr id="150733254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5710" cy="2113471"/>
                        </a:xfrm>
                        <a:prstGeom prst="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41569" w14:textId="022969FA" w:rsidR="00C435DC" w:rsidRDefault="00C435DC" w:rsidP="00C435DC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8518D5D" wp14:editId="2734AD17">
                                  <wp:extent cx="3153103" cy="1940493"/>
                                  <wp:effectExtent l="0" t="0" r="0" b="3175"/>
                                  <wp:docPr id="256057562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grayscl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170186" cy="195100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F799F1" id="Rectangle 6" o:spid="_x0000_s1028" style="position:absolute;left:0;text-align:left;margin-left:112.25pt;margin-top:13.8pt;width:283.9pt;height:166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" fillcolor="white [3201]" strokecolor="black [3200]" strokeweight=".5pt">
                <v:textbox>
                  <w:txbxContent>
                    <w:p w14:paraId="48141569" w14:textId="022969FA" w:rsidR="00C435DC" w:rsidRDefault="00C435DC" w:rsidP="00C435DC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8518D5D" wp14:editId="2734AD17">
                            <wp:extent cx="3153103" cy="1940493"/>
                            <wp:effectExtent l="0" t="0" r="0" b="3175"/>
                            <wp:docPr id="256057562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grayscl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170186" cy="195100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851C0BF" w14:textId="309D705F" w:rsidR="00E1028C" w:rsidRDefault="00E1028C" w:rsidP="00E1028C">
      <w:pPr>
        <w:bidi/>
        <w:rPr>
          <w:rFonts w:asciiTheme="minorHAnsi" w:hAnsiTheme="minorHAnsi" w:cs="Calibri"/>
          <w:rtl/>
          <w:lang w:bidi="ar-DZ"/>
        </w:rPr>
      </w:pPr>
    </w:p>
    <w:p w14:paraId="1ED15600" w14:textId="2CF7CEAF" w:rsidR="00E1028C" w:rsidRDefault="00372FEF" w:rsidP="00E1028C">
      <w:pPr>
        <w:bidi/>
        <w:rPr>
          <w:rFonts w:asciiTheme="minorHAnsi" w:hAnsiTheme="minorHAnsi" w:cstheme="minorHAnsi"/>
          <w:rtl/>
          <w:lang w:bidi="ar-DZ"/>
        </w:rPr>
      </w:pPr>
      <w:r>
        <w:rPr>
          <w:rFonts w:asciiTheme="minorHAnsi" w:hAnsiTheme="minorHAnsi" w:cstheme="minorHAnsi"/>
          <w:noProof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9C0E9DD" wp14:editId="089D8982">
                <wp:simplePos x="0" y="0"/>
                <wp:positionH relativeFrom="column">
                  <wp:posOffset>2780577</wp:posOffset>
                </wp:positionH>
                <wp:positionV relativeFrom="paragraph">
                  <wp:posOffset>149904</wp:posOffset>
                </wp:positionV>
                <wp:extent cx="765285" cy="156627"/>
                <wp:effectExtent l="19050" t="19050" r="15875" b="34290"/>
                <wp:wrapNone/>
                <wp:docPr id="16088467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5285" cy="156627"/>
                          <a:chOff x="0" y="0"/>
                          <a:chExt cx="765285" cy="156627"/>
                        </a:xfrm>
                      </wpg:grpSpPr>
                      <wps:wsp>
                        <wps:cNvPr id="728403119" name="Connecteur droit 4"/>
                        <wps:cNvCnPr/>
                        <wps:spPr>
                          <a:xfrm>
                            <a:off x="746235" y="0"/>
                            <a:ext cx="19050" cy="156627"/>
                          </a:xfrm>
                          <a:prstGeom prst="line">
                            <a:avLst/>
                          </a:prstGeom>
                          <a:ln w="2857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77296877" name="Connecteur droit 4"/>
                        <wps:cNvCnPr/>
                        <wps:spPr>
                          <a:xfrm flipH="1">
                            <a:off x="0" y="21020"/>
                            <a:ext cx="44012" cy="84083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>
                                <a:shade val="95000"/>
                                <a:satMod val="105000"/>
                              </a:sys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024D5" id="Groupe 5" o:spid="_x0000_s1026" style="position:absolute;margin-left:218.95pt;margin-top:11.8pt;width:60.25pt;height:12.35pt;z-index:251664384" coordsize="7652,1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">
                <v:line id="Connecteur droit 4" o:spid="_x0000_s1027" style="position:absolute;visibility:visible;mso-wrap-style:square" from="7462,0" to="7652,1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" strokecolor="black [3040]" strokeweight="2.25pt"/>
                <v:line id="Connecteur droit 4" o:spid="_x0000_s1028" style="position:absolute;flip:x;visibility:visible;mso-wrap-style:square" from="0,210" to="440,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" strokeweight="2.25pt"/>
              </v:group>
            </w:pict>
          </mc:Fallback>
        </mc:AlternateContent>
      </w:r>
    </w:p>
    <w:p w14:paraId="3938A4D4" w14:textId="42FDA5C8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31F1296D" w14:textId="43659252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1EE605AD" w14:textId="77777777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06E0E427" w14:textId="77777777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39C4AD23" w14:textId="77777777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3EA3D1B6" w14:textId="77777777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7CC39F3E" w14:textId="77777777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41360CFA" w14:textId="77777777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025F23A8" w14:textId="77777777" w:rsidR="00C435DC" w:rsidRP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4E755ED9" w14:textId="77777777" w:rsidR="00C435DC" w:rsidRDefault="00C435DC" w:rsidP="00C435DC">
      <w:pPr>
        <w:bidi/>
        <w:rPr>
          <w:rFonts w:asciiTheme="minorHAnsi" w:hAnsiTheme="minorHAnsi" w:cstheme="minorHAnsi"/>
          <w:rtl/>
          <w:lang w:bidi="ar-DZ"/>
        </w:rPr>
      </w:pPr>
    </w:p>
    <w:p w14:paraId="198727A2" w14:textId="77D775E4" w:rsidR="00C435DC" w:rsidRDefault="00C435DC" w:rsidP="00C435DC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  <w:r>
        <w:rPr>
          <w:rFonts w:asciiTheme="minorHAnsi" w:hAnsiTheme="minorHAnsi" w:cstheme="minorHAnsi"/>
          <w:rtl/>
          <w:lang w:bidi="ar-DZ"/>
        </w:rPr>
        <w:tab/>
      </w:r>
      <w:r>
        <w:rPr>
          <w:rFonts w:asciiTheme="minorHAnsi" w:hAnsiTheme="minorHAnsi" w:cstheme="minorHAnsi" w:hint="cs"/>
          <w:rtl/>
          <w:lang w:bidi="ar-DZ"/>
        </w:rPr>
        <w:t>1/ اعط اسم للتجربة المبينة في الوثيقة (01)</w:t>
      </w:r>
    </w:p>
    <w:p w14:paraId="6FBCC50C" w14:textId="76242D91" w:rsidR="00C435DC" w:rsidRDefault="00C435DC" w:rsidP="00C435DC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  <w:r>
        <w:rPr>
          <w:rFonts w:asciiTheme="minorHAnsi" w:hAnsiTheme="minorHAnsi" w:cstheme="minorHAnsi" w:hint="cs"/>
          <w:rtl/>
          <w:lang w:bidi="ar-DZ"/>
        </w:rPr>
        <w:t xml:space="preserve">                                                         2/إملأ الجدول </w:t>
      </w:r>
      <w:proofErr w:type="gramStart"/>
      <w:r>
        <w:rPr>
          <w:rFonts w:asciiTheme="minorHAnsi" w:hAnsiTheme="minorHAnsi" w:cstheme="minorHAnsi" w:hint="cs"/>
          <w:rtl/>
          <w:lang w:bidi="ar-DZ"/>
        </w:rPr>
        <w:t>التالي :</w:t>
      </w:r>
      <w:proofErr w:type="gramEnd"/>
    </w:p>
    <w:p w14:paraId="1BF976B3" w14:textId="0E02A254" w:rsidR="00C435DC" w:rsidRPr="00C435DC" w:rsidRDefault="00C435DC" w:rsidP="00C435DC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  <w:r>
        <w:rPr>
          <w:rFonts w:asciiTheme="minorHAnsi" w:hAnsiTheme="minorHAnsi" w:cstheme="minorHAnsi" w:hint="cs"/>
          <w:rtl/>
          <w:lang w:bidi="ar-DZ"/>
        </w:rPr>
        <w:t xml:space="preserve">                                                              </w:t>
      </w:r>
    </w:p>
    <w:tbl>
      <w:tblPr>
        <w:tblStyle w:val="Grilledutableau"/>
        <w:bidiVisual/>
        <w:tblW w:w="0" w:type="auto"/>
        <w:tblInd w:w="2407" w:type="dxa"/>
        <w:tblLook w:val="04A0" w:firstRow="1" w:lastRow="0" w:firstColumn="1" w:lastColumn="0" w:noHBand="0" w:noVBand="1"/>
      </w:tblPr>
      <w:tblGrid>
        <w:gridCol w:w="2410"/>
        <w:gridCol w:w="2357"/>
        <w:gridCol w:w="1756"/>
      </w:tblGrid>
      <w:tr w:rsidR="00C435DC" w14:paraId="16AAFA9E" w14:textId="77777777" w:rsidTr="00C435DC">
        <w:trPr>
          <w:gridAfter w:val="1"/>
          <w:wAfter w:w="1756" w:type="dxa"/>
        </w:trPr>
        <w:tc>
          <w:tcPr>
            <w:tcW w:w="2410" w:type="dxa"/>
            <w:vAlign w:val="center"/>
          </w:tcPr>
          <w:p w14:paraId="7EB0F33B" w14:textId="06E36A03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rtl/>
                <w:lang w:bidi="ar-DZ"/>
              </w:rPr>
              <w:t>المواد بعد التحول</w:t>
            </w:r>
          </w:p>
        </w:tc>
        <w:tc>
          <w:tcPr>
            <w:tcW w:w="2357" w:type="dxa"/>
            <w:vAlign w:val="center"/>
          </w:tcPr>
          <w:p w14:paraId="65700CE1" w14:textId="471D0528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rtl/>
                <w:lang w:bidi="ar-DZ"/>
              </w:rPr>
              <w:t xml:space="preserve">المواد </w:t>
            </w:r>
            <w:r w:rsidR="003F1631">
              <w:rPr>
                <w:rFonts w:asciiTheme="minorHAnsi" w:hAnsiTheme="minorHAnsi" w:cstheme="minorHAnsi" w:hint="cs"/>
                <w:rtl/>
                <w:lang w:bidi="ar-DZ"/>
              </w:rPr>
              <w:t>ق</w:t>
            </w:r>
            <w:r>
              <w:rPr>
                <w:rFonts w:asciiTheme="minorHAnsi" w:hAnsiTheme="minorHAnsi" w:cstheme="minorHAnsi" w:hint="cs"/>
                <w:rtl/>
                <w:lang w:bidi="ar-DZ"/>
              </w:rPr>
              <w:t>بل التحول</w:t>
            </w:r>
          </w:p>
        </w:tc>
      </w:tr>
      <w:tr w:rsidR="00C435DC" w14:paraId="454932E2" w14:textId="77777777" w:rsidTr="00C435DC">
        <w:tc>
          <w:tcPr>
            <w:tcW w:w="2410" w:type="dxa"/>
            <w:vAlign w:val="center"/>
          </w:tcPr>
          <w:p w14:paraId="385D41F0" w14:textId="77777777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</w:p>
        </w:tc>
        <w:tc>
          <w:tcPr>
            <w:tcW w:w="2357" w:type="dxa"/>
            <w:vAlign w:val="center"/>
          </w:tcPr>
          <w:p w14:paraId="6CB7530D" w14:textId="77777777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</w:p>
        </w:tc>
        <w:tc>
          <w:tcPr>
            <w:tcW w:w="1756" w:type="dxa"/>
            <w:vAlign w:val="center"/>
          </w:tcPr>
          <w:p w14:paraId="4FFA02C6" w14:textId="7EDF8901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rtl/>
                <w:lang w:bidi="ar-DZ"/>
              </w:rPr>
              <w:t>المواد</w:t>
            </w:r>
          </w:p>
        </w:tc>
      </w:tr>
      <w:tr w:rsidR="00C435DC" w14:paraId="08D8EE11" w14:textId="77777777" w:rsidTr="00C435DC">
        <w:tc>
          <w:tcPr>
            <w:tcW w:w="2410" w:type="dxa"/>
            <w:vAlign w:val="center"/>
          </w:tcPr>
          <w:p w14:paraId="2431D07C" w14:textId="77777777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</w:p>
        </w:tc>
        <w:tc>
          <w:tcPr>
            <w:tcW w:w="2357" w:type="dxa"/>
            <w:vAlign w:val="center"/>
          </w:tcPr>
          <w:p w14:paraId="2617EA5C" w14:textId="77777777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</w:p>
        </w:tc>
        <w:tc>
          <w:tcPr>
            <w:tcW w:w="1756" w:type="dxa"/>
            <w:vAlign w:val="center"/>
          </w:tcPr>
          <w:p w14:paraId="7E867F92" w14:textId="71BF76B2" w:rsidR="00C435DC" w:rsidRDefault="00C435DC" w:rsidP="00C435DC">
            <w:pPr>
              <w:tabs>
                <w:tab w:val="left" w:pos="3083"/>
              </w:tabs>
              <w:bidi/>
              <w:jc w:val="center"/>
              <w:rPr>
                <w:rFonts w:asciiTheme="minorHAnsi" w:hAnsiTheme="minorHAnsi" w:cstheme="minorHAnsi"/>
                <w:rtl/>
                <w:lang w:bidi="ar-DZ"/>
              </w:rPr>
            </w:pPr>
            <w:r>
              <w:rPr>
                <w:rFonts w:asciiTheme="minorHAnsi" w:hAnsiTheme="minorHAnsi" w:cstheme="minorHAnsi" w:hint="cs"/>
                <w:rtl/>
                <w:lang w:bidi="ar-DZ"/>
              </w:rPr>
              <w:t>الصيغ الكيميائية</w:t>
            </w:r>
          </w:p>
        </w:tc>
      </w:tr>
    </w:tbl>
    <w:p w14:paraId="60B27D09" w14:textId="77777777" w:rsidR="00201478" w:rsidRDefault="00201478" w:rsidP="00C435DC">
      <w:pPr>
        <w:pStyle w:val="Paragraphedeliste"/>
        <w:bidi/>
        <w:spacing w:after="0"/>
        <w:ind w:left="566"/>
        <w:rPr>
          <w:rFonts w:cstheme="minorHAnsi"/>
          <w:rtl/>
          <w:lang w:bidi="ar-DZ"/>
        </w:rPr>
      </w:pPr>
    </w:p>
    <w:p w14:paraId="0BB3044F" w14:textId="33626466" w:rsidR="00201478" w:rsidRDefault="00C435DC" w:rsidP="00201478">
      <w:pPr>
        <w:pStyle w:val="Paragraphedeliste"/>
        <w:bidi/>
        <w:spacing w:after="0"/>
        <w:ind w:left="566"/>
        <w:rPr>
          <w:rFonts w:eastAsia="Times New Roman" w:cs="Calibri"/>
          <w:sz w:val="24"/>
          <w:szCs w:val="24"/>
          <w:rtl/>
          <w:lang w:eastAsia="fr-FR" w:bidi="ar-DZ"/>
        </w:rPr>
      </w:pPr>
      <w:r>
        <w:rPr>
          <w:rFonts w:cstheme="minorHAnsi" w:hint="cs"/>
          <w:rtl/>
          <w:lang w:bidi="ar-DZ"/>
        </w:rPr>
        <w:t xml:space="preserve">    3/</w:t>
      </w:r>
      <w:r w:rsidRPr="00C435DC">
        <w:rPr>
          <w:rFonts w:eastAsia="Times New Roman" w:cs="Calibri"/>
          <w:sz w:val="24"/>
          <w:szCs w:val="24"/>
          <w:rtl/>
          <w:lang w:eastAsia="fr-FR" w:bidi="ar-DZ"/>
        </w:rPr>
        <w:t xml:space="preserve"> </w:t>
      </w:r>
      <w:r w:rsidRPr="007B0737">
        <w:rPr>
          <w:rFonts w:eastAsia="Times New Roman" w:cs="Calibri"/>
          <w:sz w:val="24"/>
          <w:szCs w:val="24"/>
          <w:rtl/>
          <w:lang w:eastAsia="fr-FR" w:bidi="ar-DZ"/>
        </w:rPr>
        <w:t xml:space="preserve">إسعاف المريض هي مساعدته على التنفس حيث يستنشق غاز الأوكسجين ويقوم بحرق </w:t>
      </w:r>
    </w:p>
    <w:p w14:paraId="250B5D22" w14:textId="77777777" w:rsidR="00201478" w:rsidRPr="001777C2" w:rsidRDefault="00201478" w:rsidP="00201478">
      <w:pPr>
        <w:bidi/>
        <w:rPr>
          <w:rFonts w:asciiTheme="minorHAnsi" w:hAnsiTheme="minorHAnsi" w:cstheme="minorHAnsi"/>
          <w:rtl/>
          <w:lang w:bidi="ar-DZ"/>
        </w:rPr>
      </w:pPr>
      <w:r>
        <w:rPr>
          <w:rFonts w:cs="Calibri" w:hint="cs"/>
          <w:rtl/>
          <w:lang w:bidi="ar-DZ"/>
        </w:rPr>
        <w:t xml:space="preserve">              </w:t>
      </w:r>
      <w:r w:rsidR="00C435DC" w:rsidRPr="007B0737">
        <w:rPr>
          <w:rFonts w:cs="Calibri"/>
          <w:rtl/>
          <w:lang w:bidi="ar-DZ"/>
        </w:rPr>
        <w:t>الغلوكوز</w:t>
      </w:r>
      <w:r w:rsidR="00C435DC" w:rsidRPr="00BC18DC">
        <w:rPr>
          <w:rFonts w:cs="Calibri"/>
          <w:rtl/>
          <w:lang w:bidi="ar-DZ"/>
        </w:rPr>
        <w:t xml:space="preserve"> </w:t>
      </w:r>
      <w:r w:rsidR="00C435DC" w:rsidRPr="007B0737">
        <w:rPr>
          <w:rFonts w:cs="Calibri"/>
          <w:rtl/>
          <w:lang w:bidi="ar-DZ"/>
        </w:rPr>
        <w:t>ذو الصيغة الكيميائية</w:t>
      </w:r>
      <w:r w:rsidR="00C435DC">
        <w:rPr>
          <w:rFonts w:cs="Calibri" w:hint="cs"/>
          <w:rtl/>
          <w:lang w:bidi="ar-DZ"/>
        </w:rPr>
        <w:t>:</w:t>
      </w:r>
      <w:r>
        <w:rPr>
          <w:rFonts w:cs="Calibri" w:hint="cs"/>
          <w:rtl/>
          <w:lang w:bidi="ar-DZ"/>
        </w:rPr>
        <w:t xml:space="preserve"> </w:t>
      </w:r>
      <w:r w:rsidRPr="00D21756">
        <w:rPr>
          <w:rFonts w:asciiTheme="minorHAnsi" w:hAnsiTheme="minorHAnsi" w:cstheme="minorHAnsi"/>
          <w:sz w:val="36"/>
          <w:szCs w:val="36"/>
          <w:lang w:bidi="ar-DZ"/>
        </w:rPr>
        <w:t>(</w:t>
      </w:r>
      <w:r w:rsidRPr="00201478">
        <w:rPr>
          <w:rFonts w:asciiTheme="minorHAnsi" w:hAnsiTheme="minorHAnsi" w:cstheme="minorHAnsi"/>
          <w:b/>
          <w:bCs/>
          <w:sz w:val="36"/>
          <w:szCs w:val="36"/>
          <w:lang w:bidi="ar-DZ"/>
        </w:rPr>
        <w:t>C</w:t>
      </w:r>
      <w:r w:rsidRPr="00201478">
        <w:rPr>
          <w:rFonts w:cstheme="minorHAnsi"/>
          <w:lang w:bidi="ar-DZ"/>
        </w:rPr>
        <w:t>6</w:t>
      </w:r>
      <w:r w:rsidRPr="00201478">
        <w:rPr>
          <w:rFonts w:asciiTheme="minorHAnsi" w:hAnsiTheme="minorHAnsi" w:cstheme="minorHAnsi"/>
          <w:b/>
          <w:bCs/>
          <w:sz w:val="36"/>
          <w:szCs w:val="36"/>
          <w:lang w:bidi="ar-DZ"/>
        </w:rPr>
        <w:t>H</w:t>
      </w:r>
      <w:r w:rsidRPr="00D21756">
        <w:rPr>
          <w:rFonts w:asciiTheme="minorHAnsi" w:hAnsiTheme="minorHAnsi" w:cstheme="minorHAnsi"/>
          <w:sz w:val="22"/>
          <w:szCs w:val="22"/>
          <w:lang w:bidi="ar-DZ"/>
        </w:rPr>
        <w:t>12</w:t>
      </w:r>
      <w:r w:rsidRPr="00201478">
        <w:rPr>
          <w:rFonts w:asciiTheme="minorHAnsi" w:hAnsiTheme="minorHAnsi" w:cstheme="minorHAnsi"/>
          <w:b/>
          <w:bCs/>
          <w:sz w:val="36"/>
          <w:szCs w:val="36"/>
          <w:lang w:bidi="ar-DZ"/>
        </w:rPr>
        <w:t>0</w:t>
      </w:r>
      <w:r w:rsidRPr="00D21756">
        <w:rPr>
          <w:rFonts w:asciiTheme="minorHAnsi" w:hAnsiTheme="minorHAnsi" w:cstheme="minorHAnsi"/>
          <w:sz w:val="22"/>
          <w:szCs w:val="22"/>
          <w:lang w:bidi="ar-DZ"/>
        </w:rPr>
        <w:t>6</w:t>
      </w:r>
      <w:r w:rsidRPr="00D21756">
        <w:rPr>
          <w:rFonts w:asciiTheme="minorHAnsi" w:hAnsiTheme="minorHAnsi" w:cstheme="minorHAnsi"/>
          <w:sz w:val="36"/>
          <w:szCs w:val="36"/>
          <w:lang w:bidi="ar-DZ"/>
        </w:rPr>
        <w:t>)</w:t>
      </w:r>
      <w:r>
        <w:rPr>
          <w:rFonts w:cstheme="minorHAnsi" w:hint="cs"/>
          <w:sz w:val="36"/>
          <w:szCs w:val="36"/>
          <w:rtl/>
          <w:lang w:bidi="ar-DZ"/>
        </w:rPr>
        <w:t xml:space="preserve"> </w:t>
      </w:r>
      <w:r w:rsidRPr="001777C2">
        <w:rPr>
          <w:rFonts w:asciiTheme="minorHAnsi" w:hAnsiTheme="minorHAnsi" w:cs="Calibri"/>
          <w:rtl/>
          <w:lang w:bidi="ar-DZ"/>
        </w:rPr>
        <w:t xml:space="preserve">الموجود في الدم فينتج غاز يعكر رائق الكلس و بخار </w:t>
      </w:r>
      <w:proofErr w:type="gramStart"/>
      <w:r w:rsidRPr="001777C2">
        <w:rPr>
          <w:rFonts w:asciiTheme="minorHAnsi" w:hAnsiTheme="minorHAnsi" w:cs="Calibri"/>
          <w:rtl/>
          <w:lang w:bidi="ar-DZ"/>
        </w:rPr>
        <w:t>الماء</w:t>
      </w:r>
      <w:r w:rsidRPr="001777C2">
        <w:rPr>
          <w:rFonts w:asciiTheme="minorHAnsi" w:hAnsiTheme="minorHAnsi" w:cstheme="minorHAnsi"/>
          <w:lang w:bidi="ar-DZ"/>
        </w:rPr>
        <w:t xml:space="preserve"> .</w:t>
      </w:r>
      <w:proofErr w:type="gramEnd"/>
    </w:p>
    <w:p w14:paraId="0E431A7B" w14:textId="77777777" w:rsidR="00201478" w:rsidRDefault="00201478" w:rsidP="00201478">
      <w:pPr>
        <w:pStyle w:val="Paragraphedeliste"/>
        <w:bidi/>
        <w:spacing w:after="0"/>
        <w:ind w:left="1416"/>
        <w:rPr>
          <w:rFonts w:eastAsia="Times New Roman" w:cs="Calibri"/>
          <w:sz w:val="24"/>
          <w:szCs w:val="24"/>
          <w:rtl/>
          <w:lang w:eastAsia="fr-FR" w:bidi="ar-DZ"/>
        </w:rPr>
      </w:pPr>
      <w:r>
        <w:rPr>
          <w:rFonts w:eastAsia="Times New Roman" w:cs="Calibri"/>
          <w:sz w:val="24"/>
          <w:szCs w:val="24"/>
          <w:lang w:eastAsia="fr-FR" w:bidi="ar-DZ"/>
        </w:rPr>
        <w:t xml:space="preserve">                  </w:t>
      </w:r>
      <w:r>
        <w:rPr>
          <w:rFonts w:eastAsia="Times New Roman" w:cs="Calibri" w:hint="cs"/>
          <w:sz w:val="24"/>
          <w:szCs w:val="24"/>
          <w:rtl/>
          <w:lang w:eastAsia="fr-FR" w:bidi="ar-DZ"/>
        </w:rPr>
        <w:t xml:space="preserve">ا//أذكر المواد في الحالة الإبتدائية </w:t>
      </w:r>
      <w:r>
        <w:rPr>
          <w:rFonts w:eastAsia="Times New Roman" w:cs="Calibri"/>
          <w:sz w:val="24"/>
          <w:szCs w:val="24"/>
          <w:lang w:eastAsia="fr-FR" w:bidi="ar-DZ"/>
        </w:rPr>
        <w:t xml:space="preserve">    </w:t>
      </w:r>
    </w:p>
    <w:p w14:paraId="1C006373" w14:textId="26A995FA" w:rsidR="00C435DC" w:rsidRDefault="00201478" w:rsidP="00201478">
      <w:pPr>
        <w:pStyle w:val="Paragraphedeliste"/>
        <w:bidi/>
        <w:spacing w:after="0"/>
        <w:ind w:left="1416"/>
        <w:rPr>
          <w:rFonts w:eastAsia="Times New Roman" w:cs="Calibri"/>
          <w:sz w:val="24"/>
          <w:szCs w:val="24"/>
          <w:rtl/>
          <w:lang w:eastAsia="fr-FR" w:bidi="ar-DZ"/>
        </w:rPr>
      </w:pPr>
      <w:r>
        <w:rPr>
          <w:rFonts w:eastAsia="Times New Roman" w:cs="Calibri" w:hint="cs"/>
          <w:sz w:val="24"/>
          <w:szCs w:val="24"/>
          <w:rtl/>
          <w:lang w:eastAsia="fr-FR" w:bidi="ar-DZ"/>
        </w:rPr>
        <w:t xml:space="preserve">                 ب/</w:t>
      </w:r>
      <w:proofErr w:type="gramStart"/>
      <w:r>
        <w:rPr>
          <w:rFonts w:eastAsia="Times New Roman" w:cs="Calibri" w:hint="cs"/>
          <w:sz w:val="24"/>
          <w:szCs w:val="24"/>
          <w:rtl/>
          <w:lang w:eastAsia="fr-FR" w:bidi="ar-DZ"/>
        </w:rPr>
        <w:t xml:space="preserve">/ </w:t>
      </w:r>
      <w:r>
        <w:rPr>
          <w:rFonts w:eastAsia="Times New Roman" w:cs="Calibri"/>
          <w:sz w:val="24"/>
          <w:szCs w:val="24"/>
          <w:lang w:eastAsia="fr-FR" w:bidi="ar-DZ"/>
        </w:rPr>
        <w:t xml:space="preserve"> </w:t>
      </w:r>
      <w:r>
        <w:rPr>
          <w:rFonts w:eastAsia="Times New Roman" w:cs="Calibri" w:hint="cs"/>
          <w:sz w:val="24"/>
          <w:szCs w:val="24"/>
          <w:rtl/>
          <w:lang w:eastAsia="fr-FR" w:bidi="ar-DZ"/>
        </w:rPr>
        <w:t>أذكر</w:t>
      </w:r>
      <w:proofErr w:type="gramEnd"/>
      <w:r>
        <w:rPr>
          <w:rFonts w:eastAsia="Times New Roman" w:cs="Calibri" w:hint="cs"/>
          <w:sz w:val="24"/>
          <w:szCs w:val="24"/>
          <w:rtl/>
          <w:lang w:eastAsia="fr-FR" w:bidi="ar-DZ"/>
        </w:rPr>
        <w:t xml:space="preserve"> المواد في الحالة النهائية </w:t>
      </w:r>
      <w:r>
        <w:rPr>
          <w:rFonts w:eastAsia="Times New Roman" w:cs="Calibri"/>
          <w:sz w:val="24"/>
          <w:szCs w:val="24"/>
          <w:lang w:eastAsia="fr-FR" w:bidi="ar-DZ"/>
        </w:rPr>
        <w:t xml:space="preserve">   </w:t>
      </w:r>
      <w:r>
        <w:rPr>
          <w:rFonts w:eastAsia="Times New Roman" w:cs="Calibri" w:hint="cs"/>
          <w:sz w:val="24"/>
          <w:szCs w:val="24"/>
          <w:rtl/>
          <w:lang w:eastAsia="fr-FR" w:bidi="ar-DZ"/>
        </w:rPr>
        <w:t>(معا في جدول)</w:t>
      </w:r>
      <w:r>
        <w:rPr>
          <w:rFonts w:eastAsia="Times New Roman" w:cs="Calibri"/>
          <w:sz w:val="24"/>
          <w:szCs w:val="24"/>
          <w:lang w:eastAsia="fr-FR" w:bidi="ar-DZ"/>
        </w:rPr>
        <w:t xml:space="preserve"> </w:t>
      </w:r>
    </w:p>
    <w:p w14:paraId="28E246B4" w14:textId="6146AF90" w:rsidR="00201478" w:rsidRDefault="00201478" w:rsidP="00201478">
      <w:pPr>
        <w:pStyle w:val="Paragraphedeliste"/>
        <w:bidi/>
        <w:spacing w:after="0"/>
        <w:ind w:left="1416"/>
        <w:rPr>
          <w:rFonts w:eastAsia="Times New Roman" w:cs="Calibri"/>
          <w:sz w:val="24"/>
          <w:szCs w:val="24"/>
          <w:lang w:eastAsia="fr-FR" w:bidi="ar-DZ"/>
        </w:rPr>
      </w:pPr>
      <w:r>
        <w:rPr>
          <w:rFonts w:eastAsia="Times New Roman" w:cs="Calibri" w:hint="cs"/>
          <w:sz w:val="24"/>
          <w:szCs w:val="24"/>
          <w:rtl/>
          <w:lang w:eastAsia="fr-FR" w:bidi="ar-DZ"/>
        </w:rPr>
        <w:t xml:space="preserve">                 ج// أعط استعمالات أخرى لغاز </w:t>
      </w:r>
      <w:proofErr w:type="gramStart"/>
      <w:r>
        <w:rPr>
          <w:rFonts w:eastAsia="Times New Roman" w:cs="Calibri" w:hint="cs"/>
          <w:sz w:val="24"/>
          <w:szCs w:val="24"/>
          <w:rtl/>
          <w:lang w:eastAsia="fr-FR" w:bidi="ar-DZ"/>
        </w:rPr>
        <w:t>الأكسجين .</w:t>
      </w:r>
      <w:proofErr w:type="gramEnd"/>
    </w:p>
    <w:p w14:paraId="289295DD" w14:textId="55F3FCA8" w:rsidR="00C435DC" w:rsidRDefault="00C435DC" w:rsidP="00C435DC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</w:p>
    <w:p w14:paraId="39DAB717" w14:textId="77777777" w:rsidR="00201478" w:rsidRDefault="00201478" w:rsidP="00201478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</w:p>
    <w:p w14:paraId="482E3114" w14:textId="77777777" w:rsidR="00201478" w:rsidRDefault="00201478" w:rsidP="00201478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</w:p>
    <w:p w14:paraId="22264CB4" w14:textId="77777777" w:rsidR="00201478" w:rsidRDefault="00201478" w:rsidP="00201478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</w:p>
    <w:p w14:paraId="28BA2263" w14:textId="77777777" w:rsidR="00201478" w:rsidRDefault="00201478" w:rsidP="00201478">
      <w:pPr>
        <w:tabs>
          <w:tab w:val="left" w:pos="3083"/>
        </w:tabs>
        <w:bidi/>
        <w:rPr>
          <w:rFonts w:asciiTheme="minorHAnsi" w:hAnsiTheme="minorHAnsi" w:cstheme="minorHAnsi"/>
          <w:rtl/>
          <w:lang w:bidi="ar-DZ"/>
        </w:rPr>
      </w:pPr>
    </w:p>
    <w:p w14:paraId="5236C3BC" w14:textId="52DA32B5" w:rsidR="00201478" w:rsidRDefault="00201478" w:rsidP="00201478">
      <w:pPr>
        <w:tabs>
          <w:tab w:val="left" w:pos="3083"/>
        </w:tabs>
        <w:bidi/>
        <w:jc w:val="center"/>
        <w:rPr>
          <w:rFonts w:ascii="ae_Hor" w:hAnsi="ae_Hor" w:cs="Abuhmeda Free"/>
          <w:b/>
          <w:bCs/>
          <w:sz w:val="28"/>
          <w:szCs w:val="28"/>
          <w:rtl/>
          <w:lang w:bidi="ar-DZ"/>
        </w:rPr>
      </w:pPr>
      <w:r w:rsidRPr="00201478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*  بالتوفيق*</w:t>
      </w:r>
    </w:p>
    <w:p w14:paraId="66F00278" w14:textId="77777777" w:rsidR="00201478" w:rsidRPr="00201478" w:rsidRDefault="00201478" w:rsidP="00201478">
      <w:pPr>
        <w:bidi/>
        <w:rPr>
          <w:rFonts w:asciiTheme="minorHAnsi" w:hAnsiTheme="minorHAnsi" w:cstheme="minorHAnsi"/>
          <w:rtl/>
          <w:lang w:bidi="ar-DZ"/>
        </w:rPr>
      </w:pPr>
    </w:p>
    <w:p w14:paraId="0B8F7EDA" w14:textId="77777777" w:rsidR="00201478" w:rsidRPr="00201478" w:rsidRDefault="00201478" w:rsidP="00201478">
      <w:pPr>
        <w:bidi/>
        <w:rPr>
          <w:rFonts w:asciiTheme="minorHAnsi" w:hAnsiTheme="minorHAnsi" w:cstheme="minorHAnsi"/>
          <w:rtl/>
          <w:lang w:bidi="ar-DZ"/>
        </w:rPr>
      </w:pPr>
    </w:p>
    <w:p w14:paraId="3D8A7D8B" w14:textId="77777777" w:rsidR="00201478" w:rsidRPr="00201478" w:rsidRDefault="00201478" w:rsidP="00201478">
      <w:pPr>
        <w:bidi/>
        <w:rPr>
          <w:rFonts w:asciiTheme="minorHAnsi" w:hAnsiTheme="minorHAnsi" w:cstheme="minorHAnsi"/>
          <w:rtl/>
          <w:lang w:bidi="ar-DZ"/>
        </w:rPr>
      </w:pPr>
    </w:p>
    <w:p w14:paraId="4851B9DF" w14:textId="77777777" w:rsidR="00201478" w:rsidRDefault="00201478" w:rsidP="00201478">
      <w:pPr>
        <w:bidi/>
        <w:rPr>
          <w:rFonts w:ascii="ae_Hor" w:hAnsi="ae_Hor" w:cs="Abuhmeda Free"/>
          <w:b/>
          <w:bCs/>
          <w:sz w:val="28"/>
          <w:szCs w:val="28"/>
          <w:rtl/>
          <w:lang w:bidi="ar-DZ"/>
        </w:rPr>
      </w:pPr>
    </w:p>
    <w:p w14:paraId="19854AB5" w14:textId="77777777" w:rsidR="00201478" w:rsidRDefault="00201478" w:rsidP="00201478">
      <w:pPr>
        <w:bidi/>
        <w:jc w:val="center"/>
        <w:rPr>
          <w:rFonts w:ascii="ae_Hor" w:hAnsi="ae_Hor" w:cs="Abuhmeda Free"/>
          <w:b/>
          <w:bCs/>
          <w:sz w:val="28"/>
          <w:szCs w:val="28"/>
          <w:rtl/>
          <w:lang w:bidi="ar-DZ"/>
        </w:rPr>
      </w:pPr>
    </w:p>
    <w:p w14:paraId="0C41C66A" w14:textId="77777777" w:rsidR="00201478" w:rsidRDefault="00201478" w:rsidP="00201478">
      <w:pPr>
        <w:bidi/>
        <w:jc w:val="center"/>
        <w:rPr>
          <w:rFonts w:ascii="ae_Hor" w:hAnsi="ae_Hor" w:cs="Abuhmeda Free"/>
          <w:b/>
          <w:bCs/>
          <w:sz w:val="28"/>
          <w:szCs w:val="28"/>
          <w:rtl/>
          <w:lang w:bidi="ar-DZ"/>
        </w:rPr>
      </w:pPr>
    </w:p>
    <w:p w14:paraId="73E7B172" w14:textId="1D7955B8" w:rsidR="00201478" w:rsidRDefault="00201478" w:rsidP="00201478">
      <w:pPr>
        <w:bidi/>
        <w:jc w:val="center"/>
        <w:rPr>
          <w:rFonts w:asciiTheme="minorHAnsi" w:hAnsiTheme="minorHAnsi" w:cstheme="minorHAnsi"/>
          <w:rtl/>
          <w:lang w:bidi="ar-DZ"/>
        </w:rPr>
      </w:pPr>
      <w:r w:rsidRPr="00201478"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صفحة2/</w:t>
      </w:r>
      <w:r>
        <w:rPr>
          <w:rFonts w:ascii="ae_Hor" w:hAnsi="ae_Hor" w:cs="Abuhmeda Free" w:hint="cs"/>
          <w:b/>
          <w:bCs/>
          <w:sz w:val="28"/>
          <w:szCs w:val="28"/>
          <w:rtl/>
          <w:lang w:bidi="ar-DZ"/>
        </w:rPr>
        <w:t>2</w:t>
      </w:r>
    </w:p>
    <w:p w14:paraId="7F51C0AA" w14:textId="77777777" w:rsidR="00201478" w:rsidRPr="00201478" w:rsidRDefault="00201478" w:rsidP="00201478">
      <w:pPr>
        <w:bidi/>
        <w:jc w:val="center"/>
        <w:rPr>
          <w:rFonts w:asciiTheme="minorHAnsi" w:hAnsiTheme="minorHAnsi" w:cstheme="minorHAnsi"/>
          <w:rtl/>
          <w:lang w:bidi="ar-DZ"/>
        </w:rPr>
      </w:pPr>
    </w:p>
    <w:sectPr w:rsidR="00201478" w:rsidRPr="00201478" w:rsidSect="00CA1416">
      <w:pgSz w:w="11906" w:h="16838" w:code="9"/>
      <w:pgMar w:top="284" w:right="567" w:bottom="284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6E14A4" w14:textId="77777777" w:rsidR="004B3905" w:rsidRDefault="004B3905" w:rsidP="00AB7B46">
      <w:r>
        <w:separator/>
      </w:r>
    </w:p>
  </w:endnote>
  <w:endnote w:type="continuationSeparator" w:id="0">
    <w:p w14:paraId="6EA8437A" w14:textId="77777777" w:rsidR="004B3905" w:rsidRDefault="004B3905" w:rsidP="00AB7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subsetted="1" w:fontKey="{CBFAE37E-4AB9-41A1-90D5-92BA8F69EAD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98FEF9D-354F-4C93-9465-3776EF9F1B55}"/>
    <w:embedBold r:id="rId3" w:fontKey="{1057A041-BAA0-4F4A-8C1C-CCE95A2EBD5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e_Hor">
    <w:panose1 w:val="02060603050605020204"/>
    <w:charset w:val="00"/>
    <w:family w:val="roman"/>
    <w:pitch w:val="variable"/>
    <w:sig w:usb0="800020AF" w:usb1="C000204A" w:usb2="00000008" w:usb3="00000000" w:csb0="00000041" w:csb1="00000000"/>
    <w:embedBold r:id="rId4" w:subsetted="1" w:fontKey="{4253A6AA-3432-47C2-9286-8D8BCB4F22D6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5" w:fontKey="{9F92A92D-20F5-4C31-A2FA-B177DBE82407}"/>
  </w:font>
  <w:font w:name="Molhim">
    <w:altName w:val="Calibri"/>
    <w:charset w:val="00"/>
    <w:family w:val="auto"/>
    <w:pitch w:val="variable"/>
    <w:sig w:usb0="00002003" w:usb1="00000000" w:usb2="00000008" w:usb3="00000000" w:csb0="00000001" w:csb1="00000000"/>
  </w:font>
  <w:font w:name="AF_Diwani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buhmeda Free">
    <w:panose1 w:val="00000000000000000000"/>
    <w:charset w:val="B2"/>
    <w:family w:val="auto"/>
    <w:pitch w:val="variable"/>
    <w:sig w:usb0="00002001" w:usb1="00000000" w:usb2="00000000" w:usb3="00000000" w:csb0="00000040" w:csb1="00000000"/>
    <w:embedBold r:id="rId6" w:fontKey="{26864BF1-D0D7-4C42-8754-7EC361DF39C9}"/>
  </w:font>
  <w:font w:name="Amiri">
    <w:altName w:val="Courier New"/>
    <w:charset w:val="00"/>
    <w:family w:val="auto"/>
    <w:pitch w:val="variable"/>
    <w:sig w:usb0="A000206F" w:usb1="80002042" w:usb2="000000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D370B7" w14:textId="77777777" w:rsidR="004B3905" w:rsidRDefault="004B3905" w:rsidP="00AB7B46">
      <w:r>
        <w:separator/>
      </w:r>
    </w:p>
  </w:footnote>
  <w:footnote w:type="continuationSeparator" w:id="0">
    <w:p w14:paraId="25E92678" w14:textId="77777777" w:rsidR="004B3905" w:rsidRDefault="004B3905" w:rsidP="00AB7B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569C7"/>
    <w:multiLevelType w:val="hybridMultilevel"/>
    <w:tmpl w:val="ACBC3EF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C4BA4"/>
    <w:multiLevelType w:val="hybridMultilevel"/>
    <w:tmpl w:val="BCCC83FC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A480D1E"/>
    <w:multiLevelType w:val="hybridMultilevel"/>
    <w:tmpl w:val="B6103CA4"/>
    <w:lvl w:ilvl="0" w:tplc="C8F6325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443D8"/>
    <w:multiLevelType w:val="hybridMultilevel"/>
    <w:tmpl w:val="6B38A8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82248"/>
    <w:multiLevelType w:val="hybridMultilevel"/>
    <w:tmpl w:val="075A6E20"/>
    <w:lvl w:ilvl="0" w:tplc="040C0011">
      <w:start w:val="1"/>
      <w:numFmt w:val="decimal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195043B1"/>
    <w:multiLevelType w:val="hybridMultilevel"/>
    <w:tmpl w:val="1B225952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7" w15:restartNumberingAfterBreak="0">
    <w:nsid w:val="1EE44480"/>
    <w:multiLevelType w:val="hybridMultilevel"/>
    <w:tmpl w:val="F26CA29C"/>
    <w:lvl w:ilvl="0" w:tplc="682255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F428D"/>
    <w:multiLevelType w:val="hybridMultilevel"/>
    <w:tmpl w:val="DCDEDFE0"/>
    <w:lvl w:ilvl="0" w:tplc="03B6D65A">
      <w:start w:val="1"/>
      <w:numFmt w:val="decimal"/>
      <w:lvlText w:val="%1-"/>
      <w:lvlJc w:val="left"/>
      <w:pPr>
        <w:ind w:left="17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75" w:hanging="360"/>
      </w:pPr>
    </w:lvl>
    <w:lvl w:ilvl="2" w:tplc="040C001B" w:tentative="1">
      <w:start w:val="1"/>
      <w:numFmt w:val="lowerRoman"/>
      <w:lvlText w:val="%3."/>
      <w:lvlJc w:val="right"/>
      <w:pPr>
        <w:ind w:left="3195" w:hanging="180"/>
      </w:pPr>
    </w:lvl>
    <w:lvl w:ilvl="3" w:tplc="040C000F" w:tentative="1">
      <w:start w:val="1"/>
      <w:numFmt w:val="decimal"/>
      <w:lvlText w:val="%4."/>
      <w:lvlJc w:val="left"/>
      <w:pPr>
        <w:ind w:left="3915" w:hanging="360"/>
      </w:pPr>
    </w:lvl>
    <w:lvl w:ilvl="4" w:tplc="040C0019" w:tentative="1">
      <w:start w:val="1"/>
      <w:numFmt w:val="lowerLetter"/>
      <w:lvlText w:val="%5."/>
      <w:lvlJc w:val="left"/>
      <w:pPr>
        <w:ind w:left="4635" w:hanging="360"/>
      </w:pPr>
    </w:lvl>
    <w:lvl w:ilvl="5" w:tplc="040C001B" w:tentative="1">
      <w:start w:val="1"/>
      <w:numFmt w:val="lowerRoman"/>
      <w:lvlText w:val="%6."/>
      <w:lvlJc w:val="right"/>
      <w:pPr>
        <w:ind w:left="5355" w:hanging="180"/>
      </w:pPr>
    </w:lvl>
    <w:lvl w:ilvl="6" w:tplc="040C000F" w:tentative="1">
      <w:start w:val="1"/>
      <w:numFmt w:val="decimal"/>
      <w:lvlText w:val="%7."/>
      <w:lvlJc w:val="left"/>
      <w:pPr>
        <w:ind w:left="6075" w:hanging="360"/>
      </w:pPr>
    </w:lvl>
    <w:lvl w:ilvl="7" w:tplc="040C0019" w:tentative="1">
      <w:start w:val="1"/>
      <w:numFmt w:val="lowerLetter"/>
      <w:lvlText w:val="%8."/>
      <w:lvlJc w:val="left"/>
      <w:pPr>
        <w:ind w:left="6795" w:hanging="360"/>
      </w:pPr>
    </w:lvl>
    <w:lvl w:ilvl="8" w:tplc="040C001B" w:tentative="1">
      <w:start w:val="1"/>
      <w:numFmt w:val="lowerRoman"/>
      <w:lvlText w:val="%9."/>
      <w:lvlJc w:val="right"/>
      <w:pPr>
        <w:ind w:left="7515" w:hanging="180"/>
      </w:pPr>
    </w:lvl>
  </w:abstractNum>
  <w:abstractNum w:abstractNumId="9" w15:restartNumberingAfterBreak="0">
    <w:nsid w:val="24E9466D"/>
    <w:multiLevelType w:val="hybridMultilevel"/>
    <w:tmpl w:val="EE609FB0"/>
    <w:lvl w:ilvl="0" w:tplc="040C000F">
      <w:start w:val="1"/>
      <w:numFmt w:val="decimal"/>
      <w:lvlText w:val="%1."/>
      <w:lvlJc w:val="left"/>
      <w:pPr>
        <w:ind w:left="1290" w:hanging="360"/>
      </w:pPr>
    </w:lvl>
    <w:lvl w:ilvl="1" w:tplc="040C0019" w:tentative="1">
      <w:start w:val="1"/>
      <w:numFmt w:val="lowerLetter"/>
      <w:lvlText w:val="%2."/>
      <w:lvlJc w:val="left"/>
      <w:pPr>
        <w:ind w:left="2010" w:hanging="360"/>
      </w:pPr>
    </w:lvl>
    <w:lvl w:ilvl="2" w:tplc="040C001B" w:tentative="1">
      <w:start w:val="1"/>
      <w:numFmt w:val="lowerRoman"/>
      <w:lvlText w:val="%3."/>
      <w:lvlJc w:val="right"/>
      <w:pPr>
        <w:ind w:left="2730" w:hanging="180"/>
      </w:pPr>
    </w:lvl>
    <w:lvl w:ilvl="3" w:tplc="040C000F" w:tentative="1">
      <w:start w:val="1"/>
      <w:numFmt w:val="decimal"/>
      <w:lvlText w:val="%4."/>
      <w:lvlJc w:val="left"/>
      <w:pPr>
        <w:ind w:left="3450" w:hanging="360"/>
      </w:pPr>
    </w:lvl>
    <w:lvl w:ilvl="4" w:tplc="040C0019" w:tentative="1">
      <w:start w:val="1"/>
      <w:numFmt w:val="lowerLetter"/>
      <w:lvlText w:val="%5."/>
      <w:lvlJc w:val="left"/>
      <w:pPr>
        <w:ind w:left="4170" w:hanging="360"/>
      </w:pPr>
    </w:lvl>
    <w:lvl w:ilvl="5" w:tplc="040C001B" w:tentative="1">
      <w:start w:val="1"/>
      <w:numFmt w:val="lowerRoman"/>
      <w:lvlText w:val="%6."/>
      <w:lvlJc w:val="right"/>
      <w:pPr>
        <w:ind w:left="4890" w:hanging="180"/>
      </w:pPr>
    </w:lvl>
    <w:lvl w:ilvl="6" w:tplc="040C000F" w:tentative="1">
      <w:start w:val="1"/>
      <w:numFmt w:val="decimal"/>
      <w:lvlText w:val="%7."/>
      <w:lvlJc w:val="left"/>
      <w:pPr>
        <w:ind w:left="5610" w:hanging="360"/>
      </w:pPr>
    </w:lvl>
    <w:lvl w:ilvl="7" w:tplc="040C0019" w:tentative="1">
      <w:start w:val="1"/>
      <w:numFmt w:val="lowerLetter"/>
      <w:lvlText w:val="%8."/>
      <w:lvlJc w:val="left"/>
      <w:pPr>
        <w:ind w:left="6330" w:hanging="360"/>
      </w:pPr>
    </w:lvl>
    <w:lvl w:ilvl="8" w:tplc="040C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0" w15:restartNumberingAfterBreak="0">
    <w:nsid w:val="29072515"/>
    <w:multiLevelType w:val="hybridMultilevel"/>
    <w:tmpl w:val="A4C4A61A"/>
    <w:lvl w:ilvl="0" w:tplc="040C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29387A42"/>
    <w:multiLevelType w:val="hybridMultilevel"/>
    <w:tmpl w:val="8146D38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299B5E02"/>
    <w:multiLevelType w:val="hybridMultilevel"/>
    <w:tmpl w:val="763A09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C20CD2"/>
    <w:multiLevelType w:val="hybridMultilevel"/>
    <w:tmpl w:val="91608B80"/>
    <w:lvl w:ilvl="0" w:tplc="C8B2FD64">
      <w:numFmt w:val="bullet"/>
      <w:lvlText w:val=""/>
      <w:lvlJc w:val="left"/>
      <w:pPr>
        <w:ind w:left="705" w:hanging="360"/>
      </w:pPr>
      <w:rPr>
        <w:rFonts w:ascii="Symbol" w:eastAsia="Times New Roman" w:hAnsi="Symbol" w:cs="Times New Roman" w:hint="default"/>
        <w:color w:val="auto"/>
        <w:w w:val="100"/>
        <w:sz w:val="28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2E5B0F60"/>
    <w:multiLevelType w:val="hybridMultilevel"/>
    <w:tmpl w:val="432A3278"/>
    <w:lvl w:ilvl="0" w:tplc="8C4A80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D2F09"/>
    <w:multiLevelType w:val="hybridMultilevel"/>
    <w:tmpl w:val="EDA6B11E"/>
    <w:lvl w:ilvl="0" w:tplc="040C0011">
      <w:start w:val="1"/>
      <w:numFmt w:val="decimal"/>
      <w:lvlText w:val="%1)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2EE951C2"/>
    <w:multiLevelType w:val="hybridMultilevel"/>
    <w:tmpl w:val="14706DA8"/>
    <w:lvl w:ilvl="0" w:tplc="681C884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4B505B"/>
    <w:multiLevelType w:val="hybridMultilevel"/>
    <w:tmpl w:val="DBE0B902"/>
    <w:lvl w:ilvl="0" w:tplc="040C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8" w15:restartNumberingAfterBreak="0">
    <w:nsid w:val="39BE6DE7"/>
    <w:multiLevelType w:val="hybridMultilevel"/>
    <w:tmpl w:val="4186021A"/>
    <w:lvl w:ilvl="0" w:tplc="9634E754">
      <w:start w:val="1"/>
      <w:numFmt w:val="arabicAlpha"/>
      <w:lvlText w:val="%1-"/>
      <w:lvlJc w:val="left"/>
      <w:pPr>
        <w:ind w:left="9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80" w:hanging="360"/>
      </w:pPr>
    </w:lvl>
    <w:lvl w:ilvl="2" w:tplc="040C001B" w:tentative="1">
      <w:start w:val="1"/>
      <w:numFmt w:val="lowerRoman"/>
      <w:lvlText w:val="%3."/>
      <w:lvlJc w:val="right"/>
      <w:pPr>
        <w:ind w:left="2400" w:hanging="180"/>
      </w:pPr>
    </w:lvl>
    <w:lvl w:ilvl="3" w:tplc="040C000F" w:tentative="1">
      <w:start w:val="1"/>
      <w:numFmt w:val="decimal"/>
      <w:lvlText w:val="%4."/>
      <w:lvlJc w:val="left"/>
      <w:pPr>
        <w:ind w:left="3120" w:hanging="360"/>
      </w:pPr>
    </w:lvl>
    <w:lvl w:ilvl="4" w:tplc="040C0019" w:tentative="1">
      <w:start w:val="1"/>
      <w:numFmt w:val="lowerLetter"/>
      <w:lvlText w:val="%5."/>
      <w:lvlJc w:val="left"/>
      <w:pPr>
        <w:ind w:left="3840" w:hanging="360"/>
      </w:pPr>
    </w:lvl>
    <w:lvl w:ilvl="5" w:tplc="040C001B" w:tentative="1">
      <w:start w:val="1"/>
      <w:numFmt w:val="lowerRoman"/>
      <w:lvlText w:val="%6."/>
      <w:lvlJc w:val="right"/>
      <w:pPr>
        <w:ind w:left="4560" w:hanging="180"/>
      </w:pPr>
    </w:lvl>
    <w:lvl w:ilvl="6" w:tplc="040C000F" w:tentative="1">
      <w:start w:val="1"/>
      <w:numFmt w:val="decimal"/>
      <w:lvlText w:val="%7."/>
      <w:lvlJc w:val="left"/>
      <w:pPr>
        <w:ind w:left="5280" w:hanging="360"/>
      </w:pPr>
    </w:lvl>
    <w:lvl w:ilvl="7" w:tplc="040C0019" w:tentative="1">
      <w:start w:val="1"/>
      <w:numFmt w:val="lowerLetter"/>
      <w:lvlText w:val="%8."/>
      <w:lvlJc w:val="left"/>
      <w:pPr>
        <w:ind w:left="6000" w:hanging="360"/>
      </w:pPr>
    </w:lvl>
    <w:lvl w:ilvl="8" w:tplc="040C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9" w15:restartNumberingAfterBreak="0">
    <w:nsid w:val="3A3F37AB"/>
    <w:multiLevelType w:val="hybridMultilevel"/>
    <w:tmpl w:val="3828D904"/>
    <w:lvl w:ilvl="0" w:tplc="9DD0A1F8">
      <w:numFmt w:val="bullet"/>
      <w:lvlText w:val=""/>
      <w:lvlJc w:val="left"/>
      <w:pPr>
        <w:ind w:left="1815" w:hanging="360"/>
      </w:pPr>
      <w:rPr>
        <w:rFonts w:ascii="Symbol" w:eastAsia="Times New Roman" w:hAnsi="Symbol" w:cstheme="minorHAnsi" w:hint="default"/>
      </w:rPr>
    </w:lvl>
    <w:lvl w:ilvl="1" w:tplc="040C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20" w15:restartNumberingAfterBreak="0">
    <w:nsid w:val="3BC415E5"/>
    <w:multiLevelType w:val="hybridMultilevel"/>
    <w:tmpl w:val="91B67DC2"/>
    <w:lvl w:ilvl="0" w:tplc="551CA82E">
      <w:numFmt w:val="bullet"/>
      <w:lvlText w:val=""/>
      <w:lvlJc w:val="left"/>
      <w:pPr>
        <w:ind w:left="1515" w:hanging="360"/>
      </w:pPr>
      <w:rPr>
        <w:rFonts w:ascii="Symbol" w:eastAsia="Times New Roman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1" w15:restartNumberingAfterBreak="0">
    <w:nsid w:val="3C9A152B"/>
    <w:multiLevelType w:val="hybridMultilevel"/>
    <w:tmpl w:val="065E94B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1306C"/>
    <w:multiLevelType w:val="hybridMultilevel"/>
    <w:tmpl w:val="A42221DC"/>
    <w:lvl w:ilvl="0" w:tplc="216A2FE0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3" w15:restartNumberingAfterBreak="0">
    <w:nsid w:val="40BD4E26"/>
    <w:multiLevelType w:val="hybridMultilevel"/>
    <w:tmpl w:val="AD0AFC44"/>
    <w:lvl w:ilvl="0" w:tplc="FC54EED2">
      <w:numFmt w:val="bullet"/>
      <w:lvlText w:val="-"/>
      <w:lvlJc w:val="left"/>
      <w:pPr>
        <w:ind w:left="84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4" w15:restartNumberingAfterBreak="0">
    <w:nsid w:val="42101D88"/>
    <w:multiLevelType w:val="hybridMultilevel"/>
    <w:tmpl w:val="B234087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B31EAA"/>
    <w:multiLevelType w:val="hybridMultilevel"/>
    <w:tmpl w:val="54E0A9AC"/>
    <w:lvl w:ilvl="0" w:tplc="784EC7FA">
      <w:start w:val="1"/>
      <w:numFmt w:val="decimal"/>
      <w:lvlText w:val="%1-"/>
      <w:lvlJc w:val="left"/>
      <w:pPr>
        <w:ind w:left="750" w:hanging="360"/>
      </w:pPr>
      <w:rPr>
        <w:rFonts w:cs="Calibri" w:hint="default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6" w15:restartNumberingAfterBreak="0">
    <w:nsid w:val="47A14028"/>
    <w:multiLevelType w:val="hybridMultilevel"/>
    <w:tmpl w:val="DC38DD62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27" w15:restartNumberingAfterBreak="0">
    <w:nsid w:val="4BD866B1"/>
    <w:multiLevelType w:val="hybridMultilevel"/>
    <w:tmpl w:val="1BDC451E"/>
    <w:lvl w:ilvl="0" w:tplc="FF727B58">
      <w:start w:val="6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C673A1"/>
    <w:multiLevelType w:val="hybridMultilevel"/>
    <w:tmpl w:val="83804AE8"/>
    <w:lvl w:ilvl="0" w:tplc="040C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9" w15:restartNumberingAfterBreak="0">
    <w:nsid w:val="4DE47580"/>
    <w:multiLevelType w:val="hybridMultilevel"/>
    <w:tmpl w:val="AA6A34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0D633C"/>
    <w:multiLevelType w:val="hybridMultilevel"/>
    <w:tmpl w:val="5B460024"/>
    <w:lvl w:ilvl="0" w:tplc="D7E6487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74772"/>
    <w:multiLevelType w:val="hybridMultilevel"/>
    <w:tmpl w:val="6570DC8C"/>
    <w:lvl w:ilvl="0" w:tplc="7CA8C52A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2" w15:restartNumberingAfterBreak="0">
    <w:nsid w:val="562A5172"/>
    <w:multiLevelType w:val="hybridMultilevel"/>
    <w:tmpl w:val="4210C20E"/>
    <w:lvl w:ilvl="0" w:tplc="44062D96">
      <w:start w:val="1"/>
      <w:numFmt w:val="bullet"/>
      <w:lvlText w:val=""/>
      <w:lvlJc w:val="left"/>
      <w:pPr>
        <w:ind w:left="1410" w:hanging="360"/>
      </w:pPr>
      <w:rPr>
        <w:rFonts w:ascii="Symbol" w:eastAsiaTheme="minorHAns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3" w15:restartNumberingAfterBreak="0">
    <w:nsid w:val="5FCF4EB3"/>
    <w:multiLevelType w:val="hybridMultilevel"/>
    <w:tmpl w:val="719ABEDA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63464AB3"/>
    <w:multiLevelType w:val="hybridMultilevel"/>
    <w:tmpl w:val="D02C9CE4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35" w15:restartNumberingAfterBreak="0">
    <w:nsid w:val="63DE15B8"/>
    <w:multiLevelType w:val="hybridMultilevel"/>
    <w:tmpl w:val="18CED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E43A8D"/>
    <w:multiLevelType w:val="hybridMultilevel"/>
    <w:tmpl w:val="034AA368"/>
    <w:lvl w:ilvl="0" w:tplc="040C000F">
      <w:start w:val="1"/>
      <w:numFmt w:val="decimal"/>
      <w:lvlText w:val="%1."/>
      <w:lvlJc w:val="left"/>
      <w:pPr>
        <w:ind w:left="795" w:hanging="360"/>
      </w:p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7" w15:restartNumberingAfterBreak="0">
    <w:nsid w:val="6E405CC0"/>
    <w:multiLevelType w:val="hybridMultilevel"/>
    <w:tmpl w:val="DCD8F666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F90296E"/>
    <w:multiLevelType w:val="hybridMultilevel"/>
    <w:tmpl w:val="29923B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2E766E8"/>
    <w:multiLevelType w:val="hybridMultilevel"/>
    <w:tmpl w:val="A454ABD6"/>
    <w:lvl w:ilvl="0" w:tplc="761A4C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C31A95"/>
    <w:multiLevelType w:val="hybridMultilevel"/>
    <w:tmpl w:val="51802B58"/>
    <w:lvl w:ilvl="0" w:tplc="E74285F4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1" w15:restartNumberingAfterBreak="0">
    <w:nsid w:val="7A1E2865"/>
    <w:multiLevelType w:val="hybridMultilevel"/>
    <w:tmpl w:val="BF02649A"/>
    <w:lvl w:ilvl="0" w:tplc="040C0011">
      <w:start w:val="1"/>
      <w:numFmt w:val="decimal"/>
      <w:lvlText w:val="%1)"/>
      <w:lvlJc w:val="left"/>
      <w:pPr>
        <w:ind w:left="1866" w:hanging="360"/>
      </w:pPr>
    </w:lvl>
    <w:lvl w:ilvl="1" w:tplc="040C0019" w:tentative="1">
      <w:start w:val="1"/>
      <w:numFmt w:val="lowerLetter"/>
      <w:lvlText w:val="%2."/>
      <w:lvlJc w:val="left"/>
      <w:pPr>
        <w:ind w:left="2586" w:hanging="360"/>
      </w:pPr>
    </w:lvl>
    <w:lvl w:ilvl="2" w:tplc="040C001B" w:tentative="1">
      <w:start w:val="1"/>
      <w:numFmt w:val="lowerRoman"/>
      <w:lvlText w:val="%3."/>
      <w:lvlJc w:val="right"/>
      <w:pPr>
        <w:ind w:left="3306" w:hanging="180"/>
      </w:pPr>
    </w:lvl>
    <w:lvl w:ilvl="3" w:tplc="040C000F" w:tentative="1">
      <w:start w:val="1"/>
      <w:numFmt w:val="decimal"/>
      <w:lvlText w:val="%4."/>
      <w:lvlJc w:val="left"/>
      <w:pPr>
        <w:ind w:left="4026" w:hanging="360"/>
      </w:pPr>
    </w:lvl>
    <w:lvl w:ilvl="4" w:tplc="040C0019" w:tentative="1">
      <w:start w:val="1"/>
      <w:numFmt w:val="lowerLetter"/>
      <w:lvlText w:val="%5."/>
      <w:lvlJc w:val="left"/>
      <w:pPr>
        <w:ind w:left="4746" w:hanging="360"/>
      </w:pPr>
    </w:lvl>
    <w:lvl w:ilvl="5" w:tplc="040C001B" w:tentative="1">
      <w:start w:val="1"/>
      <w:numFmt w:val="lowerRoman"/>
      <w:lvlText w:val="%6."/>
      <w:lvlJc w:val="right"/>
      <w:pPr>
        <w:ind w:left="5466" w:hanging="180"/>
      </w:pPr>
    </w:lvl>
    <w:lvl w:ilvl="6" w:tplc="040C000F" w:tentative="1">
      <w:start w:val="1"/>
      <w:numFmt w:val="decimal"/>
      <w:lvlText w:val="%7."/>
      <w:lvlJc w:val="left"/>
      <w:pPr>
        <w:ind w:left="6186" w:hanging="360"/>
      </w:pPr>
    </w:lvl>
    <w:lvl w:ilvl="7" w:tplc="040C0019" w:tentative="1">
      <w:start w:val="1"/>
      <w:numFmt w:val="lowerLetter"/>
      <w:lvlText w:val="%8."/>
      <w:lvlJc w:val="left"/>
      <w:pPr>
        <w:ind w:left="6906" w:hanging="360"/>
      </w:pPr>
    </w:lvl>
    <w:lvl w:ilvl="8" w:tplc="040C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42" w15:restartNumberingAfterBreak="0">
    <w:nsid w:val="7AD80F66"/>
    <w:multiLevelType w:val="hybridMultilevel"/>
    <w:tmpl w:val="F68E5BDE"/>
    <w:lvl w:ilvl="0" w:tplc="E702B8B8">
      <w:start w:val="1"/>
      <w:numFmt w:val="bullet"/>
      <w:lvlText w:val="-"/>
      <w:lvlJc w:val="left"/>
      <w:pPr>
        <w:ind w:left="2145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43" w15:restartNumberingAfterBreak="0">
    <w:nsid w:val="7BE2712B"/>
    <w:multiLevelType w:val="hybridMultilevel"/>
    <w:tmpl w:val="3BBAE2C0"/>
    <w:lvl w:ilvl="0" w:tplc="C23C2D1E">
      <w:start w:val="1"/>
      <w:numFmt w:val="bullet"/>
      <w:lvlText w:val=""/>
      <w:lvlJc w:val="left"/>
      <w:pPr>
        <w:ind w:left="1050" w:hanging="360"/>
      </w:pPr>
      <w:rPr>
        <w:rFonts w:ascii="Symbol" w:eastAsia="Times New Roman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311906869">
    <w:abstractNumId w:val="35"/>
  </w:num>
  <w:num w:numId="2" w16cid:durableId="1503011749">
    <w:abstractNumId w:val="27"/>
  </w:num>
  <w:num w:numId="3" w16cid:durableId="1519008582">
    <w:abstractNumId w:val="33"/>
  </w:num>
  <w:num w:numId="4" w16cid:durableId="426583832">
    <w:abstractNumId w:val="24"/>
  </w:num>
  <w:num w:numId="5" w16cid:durableId="1142312419">
    <w:abstractNumId w:val="15"/>
  </w:num>
  <w:num w:numId="6" w16cid:durableId="834877278">
    <w:abstractNumId w:val="5"/>
  </w:num>
  <w:num w:numId="7" w16cid:durableId="1758213631">
    <w:abstractNumId w:val="41"/>
  </w:num>
  <w:num w:numId="8" w16cid:durableId="784275509">
    <w:abstractNumId w:val="26"/>
  </w:num>
  <w:num w:numId="9" w16cid:durableId="1437167358">
    <w:abstractNumId w:val="17"/>
  </w:num>
  <w:num w:numId="10" w16cid:durableId="51119772">
    <w:abstractNumId w:val="34"/>
  </w:num>
  <w:num w:numId="11" w16cid:durableId="1052921704">
    <w:abstractNumId w:val="28"/>
  </w:num>
  <w:num w:numId="12" w16cid:durableId="1744837270">
    <w:abstractNumId w:val="6"/>
  </w:num>
  <w:num w:numId="13" w16cid:durableId="930817724">
    <w:abstractNumId w:val="37"/>
  </w:num>
  <w:num w:numId="14" w16cid:durableId="156574301">
    <w:abstractNumId w:val="12"/>
  </w:num>
  <w:num w:numId="15" w16cid:durableId="811365392">
    <w:abstractNumId w:val="21"/>
  </w:num>
  <w:num w:numId="16" w16cid:durableId="129597084">
    <w:abstractNumId w:val="38"/>
  </w:num>
  <w:num w:numId="17" w16cid:durableId="388920600">
    <w:abstractNumId w:val="4"/>
  </w:num>
  <w:num w:numId="18" w16cid:durableId="1212690035">
    <w:abstractNumId w:val="10"/>
  </w:num>
  <w:num w:numId="19" w16cid:durableId="933589450">
    <w:abstractNumId w:val="1"/>
  </w:num>
  <w:num w:numId="20" w16cid:durableId="1378898233">
    <w:abstractNumId w:val="3"/>
  </w:num>
  <w:num w:numId="21" w16cid:durableId="609045338">
    <w:abstractNumId w:val="14"/>
  </w:num>
  <w:num w:numId="22" w16cid:durableId="1251694336">
    <w:abstractNumId w:val="2"/>
  </w:num>
  <w:num w:numId="23" w16cid:durableId="1053389660">
    <w:abstractNumId w:val="22"/>
  </w:num>
  <w:num w:numId="24" w16cid:durableId="995643972">
    <w:abstractNumId w:val="11"/>
  </w:num>
  <w:num w:numId="25" w16cid:durableId="524053035">
    <w:abstractNumId w:val="36"/>
  </w:num>
  <w:num w:numId="26" w16cid:durableId="1220704577">
    <w:abstractNumId w:val="9"/>
  </w:num>
  <w:num w:numId="27" w16cid:durableId="2091537495">
    <w:abstractNumId w:val="16"/>
  </w:num>
  <w:num w:numId="28" w16cid:durableId="1042362213">
    <w:abstractNumId w:val="29"/>
  </w:num>
  <w:num w:numId="29" w16cid:durableId="1740057403">
    <w:abstractNumId w:val="39"/>
  </w:num>
  <w:num w:numId="30" w16cid:durableId="1175224219">
    <w:abstractNumId w:val="7"/>
  </w:num>
  <w:num w:numId="31" w16cid:durableId="2071229596">
    <w:abstractNumId w:val="13"/>
  </w:num>
  <w:num w:numId="32" w16cid:durableId="1612980776">
    <w:abstractNumId w:val="40"/>
  </w:num>
  <w:num w:numId="33" w16cid:durableId="2069379144">
    <w:abstractNumId w:val="23"/>
  </w:num>
  <w:num w:numId="34" w16cid:durableId="1397778322">
    <w:abstractNumId w:val="25"/>
  </w:num>
  <w:num w:numId="35" w16cid:durableId="577790850">
    <w:abstractNumId w:val="20"/>
  </w:num>
  <w:num w:numId="36" w16cid:durableId="200631354">
    <w:abstractNumId w:val="31"/>
  </w:num>
  <w:num w:numId="37" w16cid:durableId="871697187">
    <w:abstractNumId w:val="43"/>
  </w:num>
  <w:num w:numId="38" w16cid:durableId="1470779297">
    <w:abstractNumId w:val="32"/>
  </w:num>
  <w:num w:numId="39" w16cid:durableId="783035184">
    <w:abstractNumId w:val="42"/>
  </w:num>
  <w:num w:numId="40" w16cid:durableId="293874091">
    <w:abstractNumId w:val="19"/>
  </w:num>
  <w:num w:numId="41" w16cid:durableId="533343820">
    <w:abstractNumId w:val="18"/>
  </w:num>
  <w:num w:numId="42" w16cid:durableId="648632615">
    <w:abstractNumId w:val="30"/>
  </w:num>
  <w:num w:numId="43" w16cid:durableId="554851170">
    <w:abstractNumId w:val="8"/>
  </w:num>
  <w:num w:numId="44" w16cid:durableId="492766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embedTrueTypeFonts/>
  <w:embedSystemFonts/>
  <w:saveSubsetFonts/>
  <w:proofState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9B"/>
    <w:rsid w:val="0000585F"/>
    <w:rsid w:val="000342D5"/>
    <w:rsid w:val="000370D4"/>
    <w:rsid w:val="000517F6"/>
    <w:rsid w:val="00055F6C"/>
    <w:rsid w:val="0006132E"/>
    <w:rsid w:val="00071390"/>
    <w:rsid w:val="000755B3"/>
    <w:rsid w:val="00077A48"/>
    <w:rsid w:val="000A1C35"/>
    <w:rsid w:val="000C1A8F"/>
    <w:rsid w:val="000D23DD"/>
    <w:rsid w:val="000F10CB"/>
    <w:rsid w:val="0010313D"/>
    <w:rsid w:val="001035CC"/>
    <w:rsid w:val="00120F01"/>
    <w:rsid w:val="00123A41"/>
    <w:rsid w:val="001452A5"/>
    <w:rsid w:val="00151F36"/>
    <w:rsid w:val="00197BFB"/>
    <w:rsid w:val="001A2B10"/>
    <w:rsid w:val="001A546E"/>
    <w:rsid w:val="001A54B5"/>
    <w:rsid w:val="001B6E7E"/>
    <w:rsid w:val="001C445B"/>
    <w:rsid w:val="001D04AD"/>
    <w:rsid w:val="001D1F8A"/>
    <w:rsid w:val="001D5F22"/>
    <w:rsid w:val="001E79D0"/>
    <w:rsid w:val="001F5D73"/>
    <w:rsid w:val="001F5EAA"/>
    <w:rsid w:val="00201478"/>
    <w:rsid w:val="002314B5"/>
    <w:rsid w:val="00243177"/>
    <w:rsid w:val="00257D1F"/>
    <w:rsid w:val="00267125"/>
    <w:rsid w:val="002A52E0"/>
    <w:rsid w:val="002B43EE"/>
    <w:rsid w:val="00300AB9"/>
    <w:rsid w:val="00331F4D"/>
    <w:rsid w:val="003658E4"/>
    <w:rsid w:val="00371917"/>
    <w:rsid w:val="00372FEF"/>
    <w:rsid w:val="00380FDE"/>
    <w:rsid w:val="00384BDD"/>
    <w:rsid w:val="00394D9B"/>
    <w:rsid w:val="003958B1"/>
    <w:rsid w:val="00397D47"/>
    <w:rsid w:val="003B364C"/>
    <w:rsid w:val="003F1631"/>
    <w:rsid w:val="0040516A"/>
    <w:rsid w:val="00406070"/>
    <w:rsid w:val="0040672D"/>
    <w:rsid w:val="004130BA"/>
    <w:rsid w:val="0041427C"/>
    <w:rsid w:val="004369AA"/>
    <w:rsid w:val="00463A17"/>
    <w:rsid w:val="004706EF"/>
    <w:rsid w:val="00483352"/>
    <w:rsid w:val="00486AF8"/>
    <w:rsid w:val="004921EF"/>
    <w:rsid w:val="00496E3B"/>
    <w:rsid w:val="004B3905"/>
    <w:rsid w:val="004C01D7"/>
    <w:rsid w:val="00507824"/>
    <w:rsid w:val="00512916"/>
    <w:rsid w:val="00523246"/>
    <w:rsid w:val="00547E1F"/>
    <w:rsid w:val="00547F54"/>
    <w:rsid w:val="005606E4"/>
    <w:rsid w:val="00563814"/>
    <w:rsid w:val="00564AEC"/>
    <w:rsid w:val="0059099B"/>
    <w:rsid w:val="00595D10"/>
    <w:rsid w:val="005A3E16"/>
    <w:rsid w:val="005D7E9E"/>
    <w:rsid w:val="005E7210"/>
    <w:rsid w:val="005F6679"/>
    <w:rsid w:val="00622926"/>
    <w:rsid w:val="0064511A"/>
    <w:rsid w:val="0065374C"/>
    <w:rsid w:val="006645BD"/>
    <w:rsid w:val="006719A0"/>
    <w:rsid w:val="00674ADC"/>
    <w:rsid w:val="00680686"/>
    <w:rsid w:val="00685D96"/>
    <w:rsid w:val="00692EAF"/>
    <w:rsid w:val="006935AB"/>
    <w:rsid w:val="006960E4"/>
    <w:rsid w:val="00696379"/>
    <w:rsid w:val="006A00D5"/>
    <w:rsid w:val="006A20D1"/>
    <w:rsid w:val="006D2D1E"/>
    <w:rsid w:val="006E1B5A"/>
    <w:rsid w:val="006F3EB8"/>
    <w:rsid w:val="006F7BBF"/>
    <w:rsid w:val="007019DA"/>
    <w:rsid w:val="007034DC"/>
    <w:rsid w:val="0071320C"/>
    <w:rsid w:val="0073411E"/>
    <w:rsid w:val="00742BAD"/>
    <w:rsid w:val="00764EDD"/>
    <w:rsid w:val="00770BB9"/>
    <w:rsid w:val="00792138"/>
    <w:rsid w:val="00794652"/>
    <w:rsid w:val="007A2F55"/>
    <w:rsid w:val="007C7497"/>
    <w:rsid w:val="007D29E1"/>
    <w:rsid w:val="007D38C9"/>
    <w:rsid w:val="007E4337"/>
    <w:rsid w:val="007E5E2C"/>
    <w:rsid w:val="007F1549"/>
    <w:rsid w:val="0080149C"/>
    <w:rsid w:val="008034F9"/>
    <w:rsid w:val="00816046"/>
    <w:rsid w:val="00830D3C"/>
    <w:rsid w:val="00833AFF"/>
    <w:rsid w:val="00841E89"/>
    <w:rsid w:val="00842560"/>
    <w:rsid w:val="00847499"/>
    <w:rsid w:val="00853AB4"/>
    <w:rsid w:val="008703E5"/>
    <w:rsid w:val="00874CF5"/>
    <w:rsid w:val="00880CE3"/>
    <w:rsid w:val="00882089"/>
    <w:rsid w:val="00891775"/>
    <w:rsid w:val="00895392"/>
    <w:rsid w:val="00896C10"/>
    <w:rsid w:val="008A2C23"/>
    <w:rsid w:val="008E2697"/>
    <w:rsid w:val="008F2D26"/>
    <w:rsid w:val="008F7077"/>
    <w:rsid w:val="00916F80"/>
    <w:rsid w:val="009216AD"/>
    <w:rsid w:val="0092396D"/>
    <w:rsid w:val="00930A32"/>
    <w:rsid w:val="009341C3"/>
    <w:rsid w:val="00942A71"/>
    <w:rsid w:val="00963320"/>
    <w:rsid w:val="00971ED6"/>
    <w:rsid w:val="00980037"/>
    <w:rsid w:val="009C3646"/>
    <w:rsid w:val="009D3FB3"/>
    <w:rsid w:val="009E5FDB"/>
    <w:rsid w:val="00A02CDE"/>
    <w:rsid w:val="00A1383F"/>
    <w:rsid w:val="00A2113C"/>
    <w:rsid w:val="00A24E93"/>
    <w:rsid w:val="00A271AA"/>
    <w:rsid w:val="00A70FF5"/>
    <w:rsid w:val="00A72944"/>
    <w:rsid w:val="00A82197"/>
    <w:rsid w:val="00AA32AB"/>
    <w:rsid w:val="00AA5CC0"/>
    <w:rsid w:val="00AB0303"/>
    <w:rsid w:val="00AB7774"/>
    <w:rsid w:val="00AB7B46"/>
    <w:rsid w:val="00AC2057"/>
    <w:rsid w:val="00AC6890"/>
    <w:rsid w:val="00AD3D8C"/>
    <w:rsid w:val="00AE4B75"/>
    <w:rsid w:val="00AE4B7F"/>
    <w:rsid w:val="00AE5222"/>
    <w:rsid w:val="00AF65B5"/>
    <w:rsid w:val="00AF7230"/>
    <w:rsid w:val="00B060F5"/>
    <w:rsid w:val="00B17661"/>
    <w:rsid w:val="00B3283C"/>
    <w:rsid w:val="00B333F1"/>
    <w:rsid w:val="00B41646"/>
    <w:rsid w:val="00B46930"/>
    <w:rsid w:val="00B54529"/>
    <w:rsid w:val="00B73843"/>
    <w:rsid w:val="00BC2B5D"/>
    <w:rsid w:val="00BC667B"/>
    <w:rsid w:val="00BD5A97"/>
    <w:rsid w:val="00BE76EA"/>
    <w:rsid w:val="00BF3814"/>
    <w:rsid w:val="00BF7AED"/>
    <w:rsid w:val="00C053F4"/>
    <w:rsid w:val="00C10337"/>
    <w:rsid w:val="00C145A4"/>
    <w:rsid w:val="00C14C47"/>
    <w:rsid w:val="00C24C16"/>
    <w:rsid w:val="00C435DC"/>
    <w:rsid w:val="00C54DF0"/>
    <w:rsid w:val="00C6682D"/>
    <w:rsid w:val="00C86C3B"/>
    <w:rsid w:val="00C920C1"/>
    <w:rsid w:val="00CA1416"/>
    <w:rsid w:val="00CA2914"/>
    <w:rsid w:val="00CA79A8"/>
    <w:rsid w:val="00CB1058"/>
    <w:rsid w:val="00CB5E1E"/>
    <w:rsid w:val="00CB6624"/>
    <w:rsid w:val="00CB7DF7"/>
    <w:rsid w:val="00CC5FE3"/>
    <w:rsid w:val="00CD2AA7"/>
    <w:rsid w:val="00CD4ACC"/>
    <w:rsid w:val="00D109DE"/>
    <w:rsid w:val="00D34918"/>
    <w:rsid w:val="00D410AB"/>
    <w:rsid w:val="00D53027"/>
    <w:rsid w:val="00D70244"/>
    <w:rsid w:val="00D87A47"/>
    <w:rsid w:val="00D9683A"/>
    <w:rsid w:val="00DA3735"/>
    <w:rsid w:val="00DA507C"/>
    <w:rsid w:val="00DB4350"/>
    <w:rsid w:val="00DB6D8C"/>
    <w:rsid w:val="00DB6F54"/>
    <w:rsid w:val="00DE5D6C"/>
    <w:rsid w:val="00DF2D6D"/>
    <w:rsid w:val="00DF3B9A"/>
    <w:rsid w:val="00DF63BD"/>
    <w:rsid w:val="00E02755"/>
    <w:rsid w:val="00E069F9"/>
    <w:rsid w:val="00E1028C"/>
    <w:rsid w:val="00E2547A"/>
    <w:rsid w:val="00E46D4E"/>
    <w:rsid w:val="00E908E7"/>
    <w:rsid w:val="00EA6D32"/>
    <w:rsid w:val="00EB51D1"/>
    <w:rsid w:val="00EB73DA"/>
    <w:rsid w:val="00EB7450"/>
    <w:rsid w:val="00EC15AB"/>
    <w:rsid w:val="00F3002E"/>
    <w:rsid w:val="00F325EB"/>
    <w:rsid w:val="00F55170"/>
    <w:rsid w:val="00F73B29"/>
    <w:rsid w:val="00F80009"/>
    <w:rsid w:val="00F8530D"/>
    <w:rsid w:val="00F949E3"/>
    <w:rsid w:val="00F97BD0"/>
    <w:rsid w:val="00FA3F2C"/>
    <w:rsid w:val="00FD23CC"/>
    <w:rsid w:val="00FD786D"/>
    <w:rsid w:val="00FE0F95"/>
    <w:rsid w:val="00FF0F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9FD069"/>
  <w15:docId w15:val="{D53B5BF2-E7BD-4C3B-BD91-AAF57041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478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A2B1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4C01D7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130B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130BA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B7B4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B7B4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B7B4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B7B46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A02CDE"/>
    <w:rPr>
      <w:color w:val="0000FF"/>
      <w:u w:val="single"/>
    </w:rPr>
  </w:style>
  <w:style w:type="paragraph" w:customStyle="1" w:styleId="Gdmath">
    <w:name w:val="Gdmath"/>
    <w:basedOn w:val="Normal"/>
    <w:link w:val="GdmathCar"/>
    <w:rsid w:val="001452A5"/>
    <w:pPr>
      <w:tabs>
        <w:tab w:val="left" w:pos="6365"/>
      </w:tabs>
      <w:bidi/>
      <w:spacing w:line="360" w:lineRule="auto"/>
    </w:pPr>
    <w:rPr>
      <w:bCs/>
      <w:color w:val="000000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1452A5"/>
    <w:rPr>
      <w:rFonts w:ascii="Times New Roman" w:eastAsia="Times New Roman" w:hAnsi="Times New Roman" w:cs="Times New Roman"/>
      <w:bCs/>
      <w:color w:val="000000"/>
      <w:sz w:val="24"/>
      <w:szCs w:val="28"/>
      <w:lang w:eastAsia="fr-FR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719A66-E39B-4B8A-8F77-0B6C9C856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400</TotalTime>
  <Pages>2</Pages>
  <Words>383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gueroui lazhar</cp:lastModifiedBy>
  <cp:revision>15</cp:revision>
  <cp:lastPrinted>2023-11-12T21:37:00Z</cp:lastPrinted>
  <dcterms:created xsi:type="dcterms:W3CDTF">2022-11-11T13:40:00Z</dcterms:created>
  <dcterms:modified xsi:type="dcterms:W3CDTF">2024-05-22T22:02:00Z</dcterms:modified>
</cp:coreProperties>
</file>
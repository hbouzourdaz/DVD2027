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264DCB" w:rsidRDefault="00990039" w:rsidP="0099003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97023F" w:rsidRPr="00264DCB" w:rsidRDefault="00990039" w:rsidP="00DC3E7D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حمدوش محمد-واد حمليل بالزبوجة        </w:t>
            </w:r>
            <w:r w:rsidR="00264DC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="00DC3E7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السنة الدراسية: </w:t>
            </w:r>
            <w:r w:rsidR="00DC3E7D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2022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-</w:t>
            </w:r>
            <w:r w:rsidR="00DC3E7D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2023</w:t>
            </w:r>
          </w:p>
          <w:p w:rsidR="00990039" w:rsidRPr="00264DCB" w:rsidRDefault="003F32CF" w:rsidP="00697983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اختبار ا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لفصل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</w:t>
            </w:r>
            <w:r w:rsidR="000704B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لث</w:t>
            </w:r>
            <w:r w:rsidR="000704B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الث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DC3E7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</w:t>
            </w:r>
            <w:r w:rsid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المستوى: </w:t>
            </w:r>
            <w:r w:rsidR="0069798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</w:tr>
      <w:tr w:rsidR="00990039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264DCB" w:rsidRDefault="00264DCB" w:rsidP="00DC3E7D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المادة: ا</w:t>
            </w:r>
            <w:r w:rsidR="00D01B9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لعلوم الفيزيائية والتكنولوجيا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</w:t>
            </w:r>
            <w:r w:rsidR="00D01B9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</w:t>
            </w:r>
            <w:r w:rsidR="000704B9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المدة: </w:t>
            </w:r>
            <w:r w:rsidR="003F32C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ســــــــــــــــــــــــاعة</w:t>
            </w:r>
            <w:r w:rsidR="000704B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  <w:tr w:rsidR="000844D2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0844D2" w:rsidRPr="00264DCB" w:rsidRDefault="000844D2" w:rsidP="00F33FC5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844D2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اللقب</w:t>
            </w:r>
            <w:r w:rsidR="00F33FC5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و</w:t>
            </w:r>
            <w:r w:rsidR="00F33FC5" w:rsidRPr="000844D2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لاسم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  <w:r w:rsidRPr="00981EE4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.  .  .  .  .  .  .  .  .  .  .  .  .  .  .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القسم: 2م . . . . . .        الفوج: .  .  .  .  </w:t>
            </w:r>
          </w:p>
        </w:tc>
      </w:tr>
    </w:tbl>
    <w:p w:rsidR="00723559" w:rsidRDefault="00264DCB" w:rsidP="000844D2">
      <w:pPr>
        <w:bidi/>
        <w:spacing w:after="0" w:line="240" w:lineRule="auto"/>
        <w:rPr>
          <w:rFonts w:cstheme="minorHAnsi"/>
          <w:rtl/>
          <w:lang w:bidi="ar-DZ"/>
        </w:rPr>
      </w:pPr>
      <w:r w:rsidRPr="00264DCB">
        <w:rPr>
          <w:rFonts w:cstheme="minorHAnsi"/>
          <w:b/>
          <w:bCs/>
          <w:sz w:val="28"/>
          <w:szCs w:val="28"/>
          <w:u w:val="single"/>
          <w:rtl/>
        </w:rPr>
        <w:t>التمرين الأول:</w:t>
      </w:r>
      <w:r>
        <w:rPr>
          <w:rFonts w:cstheme="minorHAns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cstheme="minorHAnsi" w:hint="cs"/>
          <w:sz w:val="28"/>
          <w:szCs w:val="28"/>
          <w:rtl/>
        </w:rPr>
        <w:t xml:space="preserve"> </w:t>
      </w:r>
      <w:r w:rsidRPr="00264DCB">
        <w:rPr>
          <w:rFonts w:asciiTheme="majorBidi" w:hAnsiTheme="majorBidi" w:cstheme="majorBidi"/>
          <w:b/>
          <w:bCs/>
          <w:sz w:val="28"/>
          <w:szCs w:val="28"/>
          <w:rtl/>
        </w:rPr>
        <w:t>(06 نقاط)</w:t>
      </w:r>
      <w:r w:rsidRPr="00E4337D">
        <w:rPr>
          <w:rFonts w:cstheme="minorHAnsi"/>
          <w:rtl/>
        </w:rPr>
        <w:t xml:space="preserve"> </w:t>
      </w:r>
    </w:p>
    <w:p w:rsidR="008D40F3" w:rsidRPr="006C548E" w:rsidRDefault="008D40F3" w:rsidP="006C548E">
      <w:pPr>
        <w:pStyle w:val="ListParagraph"/>
        <w:numPr>
          <w:ilvl w:val="0"/>
          <w:numId w:val="41"/>
        </w:numPr>
        <w:bidi/>
        <w:spacing w:after="0" w:line="240" w:lineRule="auto"/>
        <w:rPr>
          <w:rFonts w:eastAsia="Times New Roman" w:cstheme="minorHAnsi"/>
          <w:sz w:val="30"/>
          <w:szCs w:val="30"/>
          <w:lang w:val="en-US"/>
        </w:rPr>
      </w:pPr>
      <w:r w:rsidRPr="006C548E">
        <w:rPr>
          <w:rFonts w:eastAsia="Times New Roman" w:cs="Calibri"/>
          <w:sz w:val="30"/>
          <w:szCs w:val="30"/>
          <w:rtl/>
          <w:lang w:val="en-US"/>
        </w:rPr>
        <w:t xml:space="preserve">  أجب بصحيح أو خطأ ثم صحح الخطأ ان وجد:</w:t>
      </w:r>
    </w:p>
    <w:p w:rsidR="008D40F3" w:rsidRPr="009C2A0D" w:rsidRDefault="00F33FC5" w:rsidP="00477323">
      <w:pPr>
        <w:pStyle w:val="ListParagraph"/>
        <w:numPr>
          <w:ilvl w:val="0"/>
          <w:numId w:val="26"/>
        </w:numPr>
        <w:bidi/>
        <w:spacing w:after="0" w:line="240" w:lineRule="auto"/>
        <w:rPr>
          <w:rFonts w:eastAsia="Times New Roman" w:cstheme="minorHAnsi"/>
          <w:sz w:val="30"/>
          <w:szCs w:val="30"/>
          <w:lang w:val="en-US"/>
        </w:rPr>
      </w:pPr>
      <w:r w:rsidRPr="00F33FC5">
        <w:rPr>
          <w:rFonts w:asciiTheme="majorBidi" w:eastAsia="Times New Roman" w:hAnsiTheme="majorBidi" w:cstheme="majorBidi"/>
          <w:b/>
          <w:bCs/>
          <w:sz w:val="30"/>
          <w:szCs w:val="30"/>
        </w:rPr>
        <w:t xml:space="preserve"> </w:t>
      </w:r>
      <w:r w:rsidR="000704B9" w:rsidRPr="000704B9">
        <w:rPr>
          <w:rFonts w:eastAsia="Times New Roman" w:cs="Calibri" w:hint="cs"/>
          <w:sz w:val="30"/>
          <w:szCs w:val="30"/>
          <w:rtl/>
          <w:lang w:val="en-US"/>
        </w:rPr>
        <w:t>النحاس مغنطته دائمة</w:t>
      </w:r>
      <w:r>
        <w:rPr>
          <w:rFonts w:eastAsia="Times New Roman" w:cs="Calibri" w:hint="cs"/>
          <w:sz w:val="30"/>
          <w:szCs w:val="30"/>
          <w:rtl/>
          <w:lang w:val="en-US"/>
        </w:rPr>
        <w:t>.</w:t>
      </w:r>
      <w:r w:rsidR="008D40F3" w:rsidRPr="009C2A0D">
        <w:rPr>
          <w:rFonts w:eastAsia="Times New Roman" w:cs="Calibri"/>
          <w:sz w:val="30"/>
          <w:szCs w:val="30"/>
          <w:rtl/>
          <w:lang w:val="en-US"/>
        </w:rPr>
        <w:t>. .................</w:t>
      </w:r>
    </w:p>
    <w:p w:rsidR="000844D2" w:rsidRDefault="000844D2" w:rsidP="000844D2">
      <w:pPr>
        <w:pStyle w:val="ListParagraph"/>
        <w:numPr>
          <w:ilvl w:val="0"/>
          <w:numId w:val="30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 w:rsidRP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.  .  .  .  .  .  .  </w:t>
      </w:r>
      <w:r>
        <w:rPr>
          <w:rFonts w:eastAsia="Times New Roman" w:cstheme="minorHAnsi" w:hint="cs"/>
          <w:sz w:val="30"/>
          <w:szCs w:val="30"/>
          <w:rtl/>
          <w:lang w:val="en-US"/>
        </w:rPr>
        <w:t xml:space="preserve">.  . </w:t>
      </w:r>
    </w:p>
    <w:p w:rsidR="008D40F3" w:rsidRPr="009C2A0D" w:rsidRDefault="000704B9" w:rsidP="00477323">
      <w:pPr>
        <w:pStyle w:val="ListParagraph"/>
        <w:numPr>
          <w:ilvl w:val="0"/>
          <w:numId w:val="26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 w:rsidRPr="00477323">
        <w:rPr>
          <w:rFonts w:eastAsia="Times New Roman" w:cs="Calibri" w:hint="cs"/>
          <w:sz w:val="28"/>
          <w:szCs w:val="28"/>
          <w:rtl/>
          <w:lang w:val="en-US"/>
        </w:rPr>
        <w:t>لكي يتحرك المسنن المقتاد عكس جهة دوران المسنن القائد في نقل الحركة بالسلاسل، نضيف مسنن وسيط.</w:t>
      </w:r>
      <w:r w:rsidR="008D40F3" w:rsidRPr="00477323">
        <w:rPr>
          <w:rFonts w:eastAsia="Times New Roman" w:cs="Calibri"/>
          <w:sz w:val="28"/>
          <w:szCs w:val="28"/>
          <w:rtl/>
          <w:lang w:val="en-US"/>
        </w:rPr>
        <w:t xml:space="preserve"> </w:t>
      </w:r>
    </w:p>
    <w:p w:rsidR="008D40F3" w:rsidRPr="00477323" w:rsidRDefault="000844D2" w:rsidP="00477323">
      <w:pPr>
        <w:pStyle w:val="ListParagraph"/>
        <w:numPr>
          <w:ilvl w:val="0"/>
          <w:numId w:val="35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 w:rsidRPr="00477323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.  .  .  .  .  .  .  .  . </w:t>
      </w:r>
    </w:p>
    <w:p w:rsidR="008D40F3" w:rsidRPr="00CB7732" w:rsidRDefault="000704B9" w:rsidP="000704B9">
      <w:pPr>
        <w:pStyle w:val="ListParagraph"/>
        <w:numPr>
          <w:ilvl w:val="0"/>
          <w:numId w:val="26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>نكشف عن الحقل المغناطيسي بواسطة إبرة مغناطيسية</w:t>
      </w:r>
      <w:r w:rsidR="008D40F3" w:rsidRPr="00CB7732">
        <w:rPr>
          <w:rFonts w:eastAsia="Times New Roman" w:cs="Calibri"/>
          <w:sz w:val="30"/>
          <w:szCs w:val="30"/>
          <w:rtl/>
          <w:lang w:val="en-US"/>
        </w:rPr>
        <w:t>. .................</w:t>
      </w:r>
    </w:p>
    <w:p w:rsidR="008D40F3" w:rsidRPr="009C2A0D" w:rsidRDefault="000844D2" w:rsidP="006C548E">
      <w:pPr>
        <w:pStyle w:val="ListParagraph"/>
        <w:numPr>
          <w:ilvl w:val="0"/>
          <w:numId w:val="35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 w:rsidRP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.  .  .  .  .  .  .  </w:t>
      </w:r>
      <w:r>
        <w:rPr>
          <w:rFonts w:eastAsia="Times New Roman" w:cstheme="minorHAnsi" w:hint="cs"/>
          <w:sz w:val="30"/>
          <w:szCs w:val="30"/>
          <w:rtl/>
          <w:lang w:val="en-US"/>
        </w:rPr>
        <w:t xml:space="preserve">.  . </w:t>
      </w:r>
    </w:p>
    <w:p w:rsidR="008D40F3" w:rsidRPr="009C2A0D" w:rsidRDefault="000704B9" w:rsidP="009C2A0D">
      <w:pPr>
        <w:pStyle w:val="ListParagraph"/>
        <w:numPr>
          <w:ilvl w:val="0"/>
          <w:numId w:val="26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>نستعمل في نقل الحركة بالسيور، مسننين وسير</w:t>
      </w:r>
      <w:r w:rsidR="008D40F3" w:rsidRPr="009C2A0D">
        <w:rPr>
          <w:rFonts w:eastAsia="Times New Roman" w:cs="Calibri"/>
          <w:sz w:val="30"/>
          <w:szCs w:val="30"/>
          <w:rtl/>
          <w:lang w:val="en-US"/>
        </w:rPr>
        <w:t xml:space="preserve"> .................</w:t>
      </w:r>
    </w:p>
    <w:p w:rsidR="008D40F3" w:rsidRPr="009C2A0D" w:rsidRDefault="008D40F3" w:rsidP="006C548E">
      <w:pPr>
        <w:pStyle w:val="ListParagraph"/>
        <w:numPr>
          <w:ilvl w:val="0"/>
          <w:numId w:val="35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 w:rsidRPr="009C2A0D">
        <w:rPr>
          <w:rFonts w:eastAsia="Times New Roman" w:cs="Calibri"/>
          <w:sz w:val="30"/>
          <w:szCs w:val="30"/>
          <w:rtl/>
          <w:lang w:val="en-US"/>
        </w:rPr>
        <w:t>.</w:t>
      </w:r>
      <w:r w:rsidR="000844D2" w:rsidRP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</w:t>
      </w:r>
      <w:bookmarkStart w:id="0" w:name="_GoBack"/>
      <w:bookmarkEnd w:id="0"/>
      <w:r w:rsidR="000844D2" w:rsidRP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</w:t>
      </w:r>
      <w:r w:rsidR="000844D2">
        <w:rPr>
          <w:rFonts w:eastAsia="Times New Roman" w:cstheme="minorHAnsi" w:hint="cs"/>
          <w:sz w:val="30"/>
          <w:szCs w:val="30"/>
          <w:rtl/>
          <w:lang w:val="en-US"/>
        </w:rPr>
        <w:t xml:space="preserve">.  . </w:t>
      </w:r>
    </w:p>
    <w:p w:rsidR="008D40F3" w:rsidRPr="009C2A0D" w:rsidRDefault="000704B9" w:rsidP="00CD49ED">
      <w:pPr>
        <w:pStyle w:val="ListParagraph"/>
        <w:numPr>
          <w:ilvl w:val="0"/>
          <w:numId w:val="26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 xml:space="preserve">الطيف المغناطيسي هو مجموعة الخطوط التي تشكلها برادة الحديد حول مغناطيس </w:t>
      </w:r>
      <w:r w:rsidR="008D40F3" w:rsidRPr="009C2A0D">
        <w:rPr>
          <w:rFonts w:eastAsia="Times New Roman" w:cs="Calibri"/>
          <w:sz w:val="30"/>
          <w:szCs w:val="30"/>
          <w:rtl/>
          <w:lang w:val="en-US"/>
        </w:rPr>
        <w:t xml:space="preserve"> .................</w:t>
      </w:r>
    </w:p>
    <w:p w:rsidR="002B0332" w:rsidRDefault="006C548E" w:rsidP="006C548E">
      <w:pPr>
        <w:pStyle w:val="ListParagraph"/>
        <w:numPr>
          <w:ilvl w:val="0"/>
          <w:numId w:val="35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>
        <w:rPr>
          <w:rFonts w:eastAsia="Times New Roman" w:cs="Calibri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205740</wp:posOffset>
                </wp:positionV>
                <wp:extent cx="4038600" cy="1417955"/>
                <wp:effectExtent l="0" t="19050" r="0" b="0"/>
                <wp:wrapNone/>
                <wp:docPr id="145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8600" cy="1417955"/>
                          <a:chOff x="0" y="0"/>
                          <a:chExt cx="4038600" cy="1417955"/>
                        </a:xfrm>
                      </wpg:grpSpPr>
                      <wps:wsp>
                        <wps:cNvPr id="140" name="Text Box 140"/>
                        <wps:cNvSpPr txBox="1"/>
                        <wps:spPr>
                          <a:xfrm>
                            <a:off x="0" y="542925"/>
                            <a:ext cx="1333500" cy="3038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C548E" w:rsidRPr="006C548E" w:rsidRDefault="006C548E">
                              <w:pP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 . . . . . . . . . . 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4" name="Group 144"/>
                        <wpg:cNvGrpSpPr/>
                        <wpg:grpSpPr>
                          <a:xfrm>
                            <a:off x="428625" y="0"/>
                            <a:ext cx="3609975" cy="1417955"/>
                            <a:chOff x="0" y="0"/>
                            <a:chExt cx="3609975" cy="1417955"/>
                          </a:xfrm>
                        </wpg:grpSpPr>
                        <wps:wsp>
                          <wps:cNvPr id="139" name="Text Box 139"/>
                          <wps:cNvSpPr txBox="1"/>
                          <wps:spPr>
                            <a:xfrm>
                              <a:off x="447675" y="1114425"/>
                              <a:ext cx="1333500" cy="303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C548E" w:rsidRPr="006C548E" w:rsidRDefault="006C548E">
                                <w:pPr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. . . . . . . . . . . 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3" name="Group 143"/>
                          <wpg:cNvGrpSpPr/>
                          <wpg:grpSpPr>
                            <a:xfrm>
                              <a:off x="0" y="0"/>
                              <a:ext cx="3609975" cy="1163811"/>
                              <a:chOff x="0" y="0"/>
                              <a:chExt cx="3609975" cy="1163811"/>
                            </a:xfrm>
                          </wpg:grpSpPr>
                          <wps:wsp>
                            <wps:cNvPr id="138" name="Text Box 138"/>
                            <wps:cNvSpPr txBox="1"/>
                            <wps:spPr>
                              <a:xfrm>
                                <a:off x="2276475" y="676275"/>
                                <a:ext cx="1333500" cy="30384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C548E" w:rsidRPr="006C548E" w:rsidRDefault="006C548E">
                                  <w:pPr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 . . . . . . . . . . 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2949922" cy="1163811"/>
                                <a:chOff x="0" y="0"/>
                                <a:chExt cx="2949922" cy="1163811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0" y="0"/>
                                  <a:ext cx="2949922" cy="1163811"/>
                                  <a:chOff x="-114436" y="0"/>
                                  <a:chExt cx="3937842" cy="1597171"/>
                                </a:xfrm>
                              </wpg:grpSpPr>
                              <wpg:grpSp>
                                <wpg:cNvPr id="5" name="Group 5"/>
                                <wpg:cNvGrpSpPr/>
                                <wpg:grpSpPr>
                                  <a:xfrm>
                                    <a:off x="-114436" y="104775"/>
                                    <a:ext cx="3937842" cy="1492396"/>
                                    <a:chOff x="-143011" y="0"/>
                                    <a:chExt cx="3937842" cy="1492396"/>
                                  </a:xfrm>
                                </wpg:grpSpPr>
                                <wps:wsp>
                                  <wps:cNvPr id="6" name="Text Box 6"/>
                                  <wps:cNvSpPr txBox="1"/>
                                  <wps:spPr>
                                    <a:xfrm>
                                      <a:off x="-143011" y="144190"/>
                                      <a:ext cx="432507" cy="4446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477323" w:rsidRPr="000A0C96" w:rsidRDefault="00477323" w:rsidP="00477323">
                                        <w:pP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 w:rsidRPr="000A0C96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7" name="Group 7"/>
                                  <wpg:cNvGrpSpPr/>
                                  <wpg:grpSpPr>
                                    <a:xfrm>
                                      <a:off x="285750" y="0"/>
                                      <a:ext cx="3509081" cy="1492396"/>
                                      <a:chOff x="47625" y="0"/>
                                      <a:chExt cx="3509081" cy="1492396"/>
                                    </a:xfrm>
                                  </wpg:grpSpPr>
                                  <wpg:grpSp>
                                    <wpg:cNvPr id="8" name="Group 8"/>
                                    <wpg:cNvGrpSpPr/>
                                    <wpg:grpSpPr>
                                      <a:xfrm>
                                        <a:off x="47625" y="0"/>
                                        <a:ext cx="3075940" cy="1492396"/>
                                        <a:chOff x="47625" y="0"/>
                                        <a:chExt cx="3075940" cy="1492396"/>
                                      </a:xfrm>
                                    </wpg:grpSpPr>
                                    <wpg:grpSp>
                                      <wpg:cNvPr id="84" name="Group 84"/>
                                      <wpg:cNvGrpSpPr/>
                                      <wpg:grpSpPr>
                                        <a:xfrm>
                                          <a:off x="476250" y="0"/>
                                          <a:ext cx="2147776" cy="1060432"/>
                                          <a:chOff x="666750" y="561975"/>
                                          <a:chExt cx="2147776" cy="1060432"/>
                                        </a:xfrm>
                                        <a:effectLst>
                                          <a:outerShdw blurRad="76200" dir="13500000" sy="23000" kx="1200000" algn="br" rotWithShape="0">
                                            <a:prstClr val="black">
                                              <a:alpha val="20000"/>
                                            </a:prstClr>
                                          </a:outerShdw>
                                        </a:effectLst>
                                      </wpg:grpSpPr>
                                      <wps:wsp>
                                        <wps:cNvPr id="85" name="16-Point Star 85"/>
                                        <wps:cNvSpPr/>
                                        <wps:spPr>
                                          <a:xfrm>
                                            <a:off x="666750" y="561975"/>
                                            <a:ext cx="864000" cy="864000"/>
                                          </a:xfrm>
                                          <a:prstGeom prst="star16">
                                            <a:avLst/>
                                          </a:prstGeom>
                                          <a:solidFill>
                                            <a:schemeClr val="bg1">
                                              <a:lumMod val="95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ffectLst>
                                            <a:outerShdw blurRad="57150" dist="19050" dir="5400000" algn="ctr" rotWithShape="0">
                                              <a:srgbClr val="000000">
                                                <a:alpha val="63000"/>
                                              </a:srgbClr>
                                            </a:outerShdw>
                                          </a:effectLst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86" name="10-Point Star 86"/>
                                        <wps:cNvSpPr/>
                                        <wps:spPr>
                                          <a:xfrm rot="21311372">
                                            <a:off x="1485900" y="876300"/>
                                            <a:ext cx="463558" cy="485775"/>
                                          </a:xfrm>
                                          <a:prstGeom prst="star10">
                                            <a:avLst>
                                              <a:gd name="adj" fmla="val 30768"/>
                                              <a:gd name="hf" fmla="val 105146"/>
                                            </a:avLst>
                                          </a:prstGeom>
                                          <a:solidFill>
                                            <a:schemeClr val="bg1">
                                              <a:lumMod val="95000"/>
                                            </a:schemeClr>
                                          </a:solidFill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ffectLst>
                                            <a:outerShdw blurRad="57150" dist="19050" dir="5400000" algn="ctr" rotWithShape="0">
                                              <a:srgbClr val="000000">
                                                <a:alpha val="63000"/>
                                              </a:srgbClr>
                                            </a:outerShdw>
                                          </a:effectLst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87" name="Group 87"/>
                                        <wpg:cNvGrpSpPr/>
                                        <wpg:grpSpPr>
                                          <a:xfrm>
                                            <a:off x="1914526" y="722407"/>
                                            <a:ext cx="900000" cy="900000"/>
                                            <a:chOff x="1914526" y="571500"/>
                                            <a:chExt cx="900000" cy="900000"/>
                                          </a:xfrm>
                                          <a:effectLst>
                                            <a:outerShdw blurRad="50800" dist="38100" dir="8100000" algn="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wpg:grpSpPr>
                                        <wps:wsp>
                                          <wps:cNvPr id="88" name="16-Point Star 88"/>
                                          <wps:cNvSpPr/>
                                          <wps:spPr>
                                            <a:xfrm rot="19595698">
                                              <a:off x="1914526" y="571500"/>
                                              <a:ext cx="900000" cy="900000"/>
                                            </a:xfrm>
                                            <a:prstGeom prst="star16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95000"/>
                                              </a:schemeClr>
                                            </a:solidFill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  <a:effectLst>
                                              <a:outerShdw blurRad="57150" dist="19050" dir="5400000" algn="ctr" rotWithShape="0">
                                                <a:srgbClr val="000000">
                                                  <a:alpha val="63000"/>
                                                </a:srgbClr>
                                              </a:outerShdw>
                                            </a:effectLst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9" name="Oval 89"/>
                                          <wps:cNvSpPr/>
                                          <wps:spPr>
                                            <a:xfrm>
                                              <a:off x="2312670" y="972486"/>
                                              <a:ext cx="108000" cy="10800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gradFill rotWithShape="1">
                                              <a:gsLst>
                                                <a:gs pos="0">
                                                  <a:sysClr val="windowText" lastClr="000000">
                                                    <a:satMod val="103000"/>
                                                    <a:lumMod val="102000"/>
                                                    <a:tint val="94000"/>
                                                  </a:sysClr>
                                                </a:gs>
                                                <a:gs pos="50000">
                                                  <a:sysClr val="windowText" lastClr="000000">
                                                    <a:satMod val="110000"/>
                                                    <a:lumMod val="100000"/>
                                                    <a:shade val="100000"/>
                                                  </a:sysClr>
                                                </a:gs>
                                                <a:gs pos="100000">
                                                  <a:sysClr val="windowText" lastClr="000000">
                                                    <a:lumMod val="99000"/>
                                                    <a:satMod val="120000"/>
                                                    <a:shade val="78000"/>
                                                  </a:sysClr>
                                                </a:gs>
                                              </a:gsLst>
                                              <a:lin ang="5400000" scaled="0"/>
                                            </a:gradFill>
                                            <a:ln>
                                              <a:noFill/>
                                            </a:ln>
                                            <a:effectLst>
                                              <a:outerShdw blurRad="57150" dist="19050" dir="5400000" algn="ctr" rotWithShape="0">
                                                <a:srgbClr val="000000">
                                                  <a:alpha val="63000"/>
                                                </a:srgbClr>
                                              </a:outerShdw>
                                            </a:effectLst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90" name="Oval 90"/>
                                        <wps:cNvSpPr/>
                                        <wps:spPr>
                                          <a:xfrm>
                                            <a:off x="1650084" y="1059843"/>
                                            <a:ext cx="108000" cy="1080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adFill rotWithShape="1">
                                            <a:gsLst>
                                              <a:gs pos="0">
                                                <a:sysClr val="windowText" lastClr="000000">
                                                  <a:satMod val="103000"/>
                                                  <a:lumMod val="102000"/>
                                                  <a:tint val="94000"/>
                                                </a:sysClr>
                                              </a:gs>
                                              <a:gs pos="50000">
                                                <a:sysClr val="windowText" lastClr="000000">
                                                  <a:satMod val="110000"/>
                                                  <a:lumMod val="100000"/>
                                                  <a:shade val="100000"/>
                                                </a:sysClr>
                                              </a:gs>
                                              <a:gs pos="100000">
                                                <a:sysClr val="windowText" lastClr="000000">
                                                  <a:lumMod val="99000"/>
                                                  <a:satMod val="120000"/>
                                                  <a:shade val="78000"/>
                                                </a:sysClr>
                                              </a:gs>
                                            </a:gsLst>
                                            <a:lin ang="5400000" scaled="0"/>
                                          </a:gradFill>
                                          <a:ln>
                                            <a:noFill/>
                                          </a:ln>
                                          <a:effectLst>
                                            <a:outerShdw blurRad="57150" dist="19050" dir="5400000" algn="ctr" rotWithShape="0">
                                              <a:srgbClr val="000000">
                                                <a:alpha val="63000"/>
                                              </a:srgbClr>
                                            </a:outerShdw>
                                          </a:effectLst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91" name="Oval 91"/>
                                        <wps:cNvSpPr/>
                                        <wps:spPr>
                                          <a:xfrm>
                                            <a:off x="1048466" y="943911"/>
                                            <a:ext cx="108000" cy="1080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gradFill rotWithShape="1">
                                            <a:gsLst>
                                              <a:gs pos="0">
                                                <a:sysClr val="windowText" lastClr="000000">
                                                  <a:satMod val="103000"/>
                                                  <a:lumMod val="102000"/>
                                                  <a:tint val="94000"/>
                                                </a:sysClr>
                                              </a:gs>
                                              <a:gs pos="50000">
                                                <a:sysClr val="windowText" lastClr="000000">
                                                  <a:satMod val="110000"/>
                                                  <a:lumMod val="100000"/>
                                                  <a:shade val="100000"/>
                                                </a:sysClr>
                                              </a:gs>
                                              <a:gs pos="100000">
                                                <a:sysClr val="windowText" lastClr="000000">
                                                  <a:lumMod val="99000"/>
                                                  <a:satMod val="120000"/>
                                                  <a:shade val="78000"/>
                                                </a:sysClr>
                                              </a:gs>
                                            </a:gsLst>
                                            <a:lin ang="5400000" scaled="0"/>
                                          </a:gradFill>
                                          <a:ln>
                                            <a:noFill/>
                                          </a:ln>
                                          <a:effectLst>
                                            <a:outerShdw blurRad="57150" dist="19050" dir="5400000" algn="ctr" rotWithShape="0">
                                              <a:srgbClr val="000000">
                                                <a:alpha val="63000"/>
                                              </a:srgbClr>
                                            </a:outerShdw>
                                          </a:effectLst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92" name="Straight Arrow Connector 92"/>
                                      <wps:cNvCnPr/>
                                      <wps:spPr>
                                        <a:xfrm>
                                          <a:off x="47625" y="381000"/>
                                          <a:ext cx="47561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3" name="Straight Arrow Connector 93"/>
                                      <wps:cNvCnPr/>
                                      <wps:spPr>
                                        <a:xfrm flipV="1">
                                          <a:off x="1209675" y="819150"/>
                                          <a:ext cx="249815" cy="28575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4" name="Straight Arrow Connector 94"/>
                                      <wps:cNvCnPr/>
                                      <wps:spPr>
                                        <a:xfrm flipH="1">
                                          <a:off x="2647950" y="561975"/>
                                          <a:ext cx="475615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95" name="Text Box 95"/>
                                      <wps:cNvSpPr txBox="1"/>
                                      <wps:spPr>
                                        <a:xfrm>
                                          <a:off x="952498" y="1047751"/>
                                          <a:ext cx="432507" cy="44464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477323" w:rsidRPr="000A0C96" w:rsidRDefault="00477323" w:rsidP="00477323">
                                            <w:pPr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Bidi" w:hAnsiTheme="majorBidi" w:cstheme="majorBidi" w:hint="cs"/>
                                                <w:b/>
                                                <w:bCs/>
                                                <w:rtl/>
                                                <w:lang w:bidi="ar-DZ"/>
                                              </w:rPr>
                                              <w:t>2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96" name="Text Box 96"/>
                                    <wps:cNvSpPr txBox="1"/>
                                    <wps:spPr>
                                      <a:xfrm>
                                        <a:off x="3124199" y="380998"/>
                                        <a:ext cx="432507" cy="444646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6350">
                                        <a:solidFill>
                                          <a:prstClr val="black"/>
                                        </a:solidFill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477323" w:rsidRPr="00477323" w:rsidRDefault="00477323" w:rsidP="00477323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bidi="ar-DZ"/>
                                            </w:rPr>
                                          </w:pPr>
                                          <w:r w:rsidRPr="004773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rtl/>
                                              <w:lang w:bidi="ar-DZ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97" name="Arc 97"/>
                                <wps:cNvSpPr/>
                                <wps:spPr>
                                  <a:xfrm>
                                    <a:off x="895350" y="0"/>
                                    <a:ext cx="575945" cy="575945"/>
                                  </a:xfrm>
                                  <a:prstGeom prst="arc">
                                    <a:avLst>
                                      <a:gd name="adj1" fmla="val 12296731"/>
                                      <a:gd name="adj2" fmla="val 20116587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41" name="Bent-Up Arrow 141"/>
                              <wps:cNvSpPr/>
                              <wps:spPr>
                                <a:xfrm>
                                  <a:off x="895350" y="400050"/>
                                  <a:ext cx="107106" cy="161925"/>
                                </a:xfrm>
                                <a:prstGeom prst="bentUp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45" o:spid="_x0000_s1026" style="position:absolute;left:0;text-align:left;margin-left:-26.1pt;margin-top:16.2pt;width:318pt;height:111.65pt;z-index:251737088" coordsize="40386,14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0" o:spid="_x0000_s1027" type="#_x0000_t202" style="position:absolute;top:5429;width:13335;height:30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6zw8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T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6zw8YAAADcAAAADwAAAAAAAAAAAAAAAACYAgAAZHJz&#10;L2Rvd25yZXYueG1sUEsFBgAAAAAEAAQA9QAAAIsDAAAAAA==&#10;" filled="f" stroked="f" strokeweight=".5pt">
                  <v:textbox>
                    <w:txbxContent>
                      <w:p w:rsidR="006C548E" w:rsidRPr="006C548E" w:rsidRDefault="006C548E">
                        <w:p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. . . . . . . . . . . .</w:t>
                        </w:r>
                      </w:p>
                    </w:txbxContent>
                  </v:textbox>
                </v:shape>
                <v:group id="Group 144" o:spid="_x0000_s1028" style="position:absolute;left:4286;width:36100;height:14179" coordsize="36099,14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shape id="Text Box 139" o:spid="_x0000_s1029" type="#_x0000_t202" style="position:absolute;left:4476;top:11144;width:13335;height:3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JpI8MA&#10;AADc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JpI8MAAADcAAAADwAAAAAAAAAAAAAAAACYAgAAZHJzL2Rv&#10;d25yZXYueG1sUEsFBgAAAAAEAAQA9QAAAIgDAAAAAA==&#10;" filled="f" stroked="f" strokeweight=".5pt">
                    <v:textbox>
                      <w:txbxContent>
                        <w:p w:rsidR="006C548E" w:rsidRPr="006C548E" w:rsidRDefault="006C548E">
                          <w:pPr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. . . . . . . . . . . .</w:t>
                          </w:r>
                        </w:p>
                      </w:txbxContent>
                    </v:textbox>
                  </v:shape>
                  <v:group id="Group 143" o:spid="_x0000_s1030" style="position:absolute;width:36099;height:11638" coordsize="36099,116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<v:shape id="Text Box 138" o:spid="_x0000_s1031" type="#_x0000_t202" style="position:absolute;left:22764;top:6762;width:13335;height:30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7MuMYA&#10;AADcAAAADwAAAGRycy9kb3ducmV2LnhtbESPQWvCQBCF7wX/wzKCt7pRsUh0FQlIRdqD1ou3MTsm&#10;wexszG419dd3DoXeZnhv3vtmsepcre7UhsqzgdEwAUWce1txYeD4tXmdgQoR2WLtmQz8UIDVsvey&#10;wNT6B+/pfoiFkhAOKRooY2xSrUNeksMw9A2xaBffOoyytoW2LT4k3NV6nCRv2mHF0lBiQ1lJ+fXw&#10;7Qzsss0n7s9jN3vW2fvHZd3cjqepMYN+t56DitTFf/Pf9dYK/kRo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Y7MuMYAAADcAAAADwAAAAAAAAAAAAAAAACYAgAAZHJz&#10;L2Rvd25yZXYueG1sUEsFBgAAAAAEAAQA9QAAAIsDAAAAAA==&#10;" filled="f" stroked="f" strokeweight=".5pt">
                      <v:textbox>
                        <w:txbxContent>
                          <w:p w:rsidR="006C548E" w:rsidRPr="006C548E" w:rsidRDefault="006C548E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 . . . . . . . . . . .</w:t>
                            </w:r>
                          </w:p>
                        </w:txbxContent>
                      </v:textbox>
                    </v:shape>
                    <v:group id="Group 142" o:spid="_x0000_s1032" style="position:absolute;width:29499;height:11638" coordsize="29499,116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  <v:group id="Group 2" o:spid="_x0000_s1033" style="position:absolute;width:29499;height:11638" coordorigin="-1144" coordsize="39378,15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    <v:group id="Group 5" o:spid="_x0000_s1034" style="position:absolute;left:-1144;top:1047;width:39378;height:14924" coordorigin="-1430" coordsize="39378,14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  <v:oval id="Text Box 6" o:spid="_x0000_s1035" style="position:absolute;left:-1430;top:1441;width:4324;height:4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HXIMIA&#10;AADaAAAADwAAAGRycy9kb3ducmV2LnhtbESPQWvCQBSE74X+h+UJ3urGCmKjq0ir6K00bT0/ss8k&#10;Jvs2ZFez+uu7BcHjMDPfMItVMI24UOcqywrGowQEcW51xYWCn+/tywyE88gaG8uk4EoOVsvnpwWm&#10;2vb8RZfMFyJC2KWooPS+TaV0eUkG3ci2xNE72s6gj7IrpO6wj3DTyNckmUqDFceFElt6Lymvs7NR&#10;cKwNvm2Lz0MffrNdfdt8hEl7Umo4COs5CE/BP8L39l4rmML/lXg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IdcgwgAAANoAAAAPAAAAAAAAAAAAAAAAAJgCAABkcnMvZG93&#10;bnJldi54bWxQSwUGAAAAAAQABAD1AAAAhwMAAAAA&#10;" fillcolor="window" strokeweight=".5pt">
                            <v:textbox>
                              <w:txbxContent>
                                <w:p w:rsidR="00477323" w:rsidRPr="000A0C96" w:rsidRDefault="00477323" w:rsidP="00477323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0A0C9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oval>
                          <v:group id="Group 7" o:spid="_x0000_s1036" style="position:absolute;left:2857;width:35091;height:14923" coordorigin="476" coordsize="35090,14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    <v:group id="Group 8" o:spid="_x0000_s1037" style="position:absolute;left:476;width:30759;height:14923" coordorigin="476" coordsize="30759,14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    <v:group id="Group 84" o:spid="_x0000_s1038" style="position:absolute;left:4762;width:21478;height:10604" coordorigin="6667,5619" coordsize="21477,106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                <v:stroke joinstyle="miter"/>
                                  <v:formulas>
                                    <v:f eqn="sum 10800 0 #0"/>
                                    <v:f eqn="prod @0 32138 32768"/>
                                    <v:f eqn="prod @0 6393 32768"/>
                                    <v:f eqn="prod @0 27246 32768"/>
                                    <v:f eqn="prod @0 18205 32768"/>
                                    <v:f eqn="sum @1 10800 0"/>
                                    <v:f eqn="sum @2 10800 0"/>
                                    <v:f eqn="sum @3 10800 0"/>
                                    <v:f eqn="sum @4 10800 0"/>
                                    <v:f eqn="sum 10800 0 @1"/>
                                    <v:f eqn="sum 10800 0 @2"/>
                                    <v:f eqn="sum 10800 0 @3"/>
                                    <v:f eqn="sum 10800 0 @4"/>
                                    <v:f eqn="prod @0 23170 32768"/>
                                    <v:f eqn="sum @13 10800 0"/>
                                    <v:f eqn="sum 10800 0 @13"/>
                                  </v:formulas>
                                  <v:path gradientshapeok="t" o:connecttype="rect" textboxrect="@15,@15,@14,@14"/>
                                  <v:handles>
                                    <v:h position="#0,center" xrange="0,10800"/>
                                  </v:handles>
                                </v:shapetype>
                                <v:shape id="16-Point Star 85" o:spid="_x0000_s1039" type="#_x0000_t59" style="position:absolute;left:6667;top:5619;width:8640;height:86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/6sMA&#10;AADbAAAADwAAAGRycy9kb3ducmV2LnhtbESPT4vCMBTE74LfITzBi6zpikrtGkUWRMGD+GfZ66N5&#10;tqXNS2mi1m9vBMHjMDO/YebL1lTiRo0rLCv4HkYgiFOrC84UnE/rrxiE88gaK8uk4EEOlotuZ46J&#10;tnc+0O3oMxEg7BJUkHtfJ1K6NCeDbmhr4uBdbGPQB9lkUjd4D3BTyVEUTaXBgsNCjjX95pSWx6tR&#10;MNPTWI7L8u/K/zO5G7Sb027PSvV77eoHhKfWf8Lv9lYriCfw+hJ+gF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k/6sMAAADbAAAADwAAAAAAAAAAAAAAAACYAgAAZHJzL2Rv&#10;d25yZXYueG1sUEsFBgAAAAAEAAQA9QAAAIgDAAAAAA==&#10;" fillcolor="#f2f2f2 [3052]" strokecolor="black [3213]">
                                  <v:shadow on="t" color="black" opacity="41287f" offset="0,1.5pt"/>
                                </v:shape>
                                <v:shape id="10-Point Star 86" o:spid="_x0000_s1040" style="position:absolute;left:14859;top:8763;width:4635;height:4857;rotation:-315259fd;visibility:visible;mso-wrap-style:square;v-text-anchor:middle" coordsize="463558,485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RrxMEA&#10;AADbAAAADwAAAGRycy9kb3ducmV2LnhtbESPX2vCMBTF3wd+h3CFvc3UCSLVKCIIG0JBreDjtbm2&#10;xeSmJJnWb78MBj4ezp8fZ7HqrRF38qF1rGA8ykAQV063XCsoj9uPGYgQkTUax6TgSQFWy8HbAnPt&#10;Hryn+yHWIo1wyFFBE2OXSxmqhiyGkeuIk3d13mJM0tdSe3ykcWvkZ5ZNpcWWE6HBjjYNVbfDj02Q&#10;yeby/dzvTOH9qeAzl6aoS6Xeh/16DiJSH1/h//aXVjCbwt+X9AP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A0a8TBAAAA2wAAAA8AAAAAAAAAAAAAAAAAmAIAAGRycy9kb3du&#10;cmV2LnhtbFBLBQYAAAAABAAEAPUAAACGAwAAAAA=&#10;" path="m,167830l110453,155034,88531,46387r96905,54352l231779,r46343,100739l375027,46387,353105,155034r110453,12796l381746,242888r81812,75057l353105,330741r21922,108647l278122,385036,231779,485775,185436,385036,88531,439388,110453,330741,,317945,81812,242888,,167830xe" fillcolor="#f2f2f2 [3052]" strokecolor="black [3213]">
                                  <v:shadow on="t" color="black" opacity="41287f" offset="0,1.5pt"/>
                                  <v:path arrowok="t" o:connecttype="custom" o:connectlocs="0,167830;110453,155034;88531,46387;185436,100739;231779,0;278122,100739;375027,46387;353105,155034;463558,167830;381746,242888;463558,317945;353105,330741;375027,439388;278122,385036;231779,485775;185436,385036;88531,439388;110453,330741;0,317945;81812,242888;0,167830" o:connectangles="0,0,0,0,0,0,0,0,0,0,0,0,0,0,0,0,0,0,0,0,0"/>
                                </v:shape>
                                <v:group id="Group 87" o:spid="_x0000_s1041" style="position:absolute;left:19145;top:7224;width:9000;height:9000" coordorigin="19145,5715" coordsize="9000,9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<v:shape id="16-Point Star 88" o:spid="_x0000_s1042" type="#_x0000_t59" style="position:absolute;left:19145;top:5715;width:9000;height:9000;rotation:-2189232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TnBMEA&#10;AADbAAAADwAAAGRycy9kb3ducmV2LnhtbERPy4rCMBTdC/MP4Q7MTlPLKKUaxREENy58wDC7a3Nt&#10;q81NJ4la/94sBJeH857OO9OIGzlfW1YwHCQgiAuray4VHParfgbCB2SNjWVS8CAP89lHb4q5tnfe&#10;0m0XShFD2OeooAqhzaX0RUUG/cC2xJE7WWcwROhKqR3eY7hpZJokY2mw5thQYUvLiorL7moUjNKf&#10;x/k//T0uyu9N9ucu12x1JqW+PrvFBESgLrzFL/daK8ji2P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k5wTBAAAA2wAAAA8AAAAAAAAAAAAAAAAAmAIAAGRycy9kb3du&#10;cmV2LnhtbFBLBQYAAAAABAAEAPUAAACGAwAAAAA=&#10;" fillcolor="#f2f2f2 [3052]" strokecolor="black [3213]">
                                    <v:shadow on="t" color="black" opacity="41287f" offset="0,1.5pt"/>
                                  </v:shape>
                                  <v:oval id="Oval 89" o:spid="_x0000_s1043" style="position:absolute;left:23126;top:9724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JjRsYA&#10;AADbAAAADwAAAGRycy9kb3ducmV2LnhtbESPT2vCQBTE74LfYXlCb7oxUKvRVaR/oIcKNRHPz+wz&#10;iWbfhuzWpP30XaHQ4zAzv2FWm97U4katqywrmE4iEMS51RUXCg7Z23gOwnlkjbVlUvBNDjbr4WCF&#10;ibYd7+mW+kIECLsEFZTeN4mULi/JoJvYhjh4Z9sa9EG2hdQtdgFuahlH0UwarDgslNjQc0n5Nf0y&#10;CtLTy1M3m2Ym/slf68ePz+PuksVKPYz67RKEp97/h//a71rBfAH3L+EH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NJjRsYAAADbAAAADwAAAAAAAAAAAAAAAACYAgAAZHJz&#10;L2Rvd25yZXYueG1sUEsFBgAAAAAEAAQA9QAAAIsDAAAAAA==&#10;" fillcolor="#454545" stroked="f">
                                    <v:fill color2="black" rotate="t" colors="0 #454545;.5 black;1 black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</v:oval>
                                </v:group>
                                <v:oval id="Oval 90" o:spid="_x0000_s1044" style="position:absolute;left:16500;top:10598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cBsMA&#10;AADbAAAADwAAAGRycy9kb3ducmV2LnhtbERPy2rCQBTdF/oPwy24qxMD9REdpWgFFwptIq6vmdsk&#10;beZOyIwm+vXOotDl4bwXq97U4kqtqywrGA0jEMS51RUXCo7Z9nUKwnlkjbVlUnAjB6vl89MCE207&#10;/qJr6gsRQtglqKD0vkmkdHlJBt3QNsSB+7atQR9gW0jdYhfCTS3jKBpLgxWHhhIbWpeU/6YXoyA9&#10;bybdeJSZ+J5/1G/7z9PhJ4uVGrz073MQnnr/L/5z77SCWVgfvoQf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FcBsMAAADbAAAADwAAAAAAAAAAAAAAAACYAgAAZHJzL2Rv&#10;d25yZXYueG1sUEsFBgAAAAAEAAQA9QAAAIgDAAAAAA==&#10;" fillcolor="#454545" stroked="f">
                                  <v:fill color2="black" rotate="t" colors="0 #454545;.5 black;1 black" focus="100%" type="gradient">
                                    <o:fill v:ext="view" type="gradientUnscaled"/>
                                  </v:fill>
                                  <v:shadow on="t" color="black" opacity="41287f" offset="0,1.5pt"/>
                                </v:oval>
                                <v:oval id="Oval 91" o:spid="_x0000_s1045" style="position:absolute;left:10484;top:9439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35ncYA&#10;AADbAAAADwAAAGRycy9kb3ducmV2LnhtbESPQWvCQBSE74L/YXmF3uomgdo2uorYFjxYsEnx/Mw+&#10;k9Ts25Ddmuiv7xYKHoeZ+YaZLwfTiDN1rrasIJ5EIIgLq2suFXzl7w/PIJxH1thYJgUXcrBcjEdz&#10;TLXt+ZPOmS9FgLBLUUHlfZtK6YqKDLqJbYmDd7SdQR9kV0rdYR/gppFJFE2lwZrDQoUtrSsqTtmP&#10;UZAdXp/6aZyb5Fq8NY/b3f7jO0+Uur8bVjMQngZ/C/+3N1rBSwx/X8IP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335ncYAAADbAAAADwAAAAAAAAAAAAAAAACYAgAAZHJz&#10;L2Rvd25yZXYueG1sUEsFBgAAAAAEAAQA9QAAAIsDAAAAAA==&#10;" fillcolor="#454545" stroked="f">
                                  <v:fill color2="black" rotate="t" colors="0 #454545;.5 black;1 black" focus="100%" type="gradient">
                                    <o:fill v:ext="view" type="gradientUnscaled"/>
                                  </v:fill>
                                  <v:shadow on="t" color="black" opacity="41287f" offset="0,1.5pt"/>
                                </v:oval>
                              </v:group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92" o:spid="_x0000_s1046" type="#_x0000_t32" style="position:absolute;left:476;top:3810;width:475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XXs8MAAADbAAAADwAAAGRycy9kb3ducmV2LnhtbESPQWsCMRSE7wX/Q3iCt5qt0Fq3RhFp&#10;UbxpBa+Pzevu0s3LbpJu1n9vCoLHYWa+YZbrwTSiJ+drywpephkI4sLqmksF5++v53cQPiBrbCyT&#10;git5WK9GT0vMtY18pP4USpEg7HNUUIXQ5lL6oiKDfmpb4uT9WGcwJOlKqR3GBDeNnGXZmzRYc1qo&#10;sKVtRcXv6c8ouOCn67q46Of73flVX+axi4eo1GQ8bD5ABBrCI3xv77WCxQz+v6Qf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VF17PDAAAA2wAAAA8AAAAAAAAAAAAA&#10;AAAAoQIAAGRycy9kb3ducmV2LnhtbFBLBQYAAAAABAAEAPkAAACRAwAAAAA=&#10;" strokecolor="windowText" strokeweight="1.5pt">
                                <v:stroke endarrow="block" joinstyle="miter"/>
                              </v:shape>
                              <v:shape id="Straight Arrow Connector 93" o:spid="_x0000_s1047" type="#_x0000_t32" style="position:absolute;left:12096;top:8191;width:2498;height:285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iNf8YAAADbAAAADwAAAGRycy9kb3ducmV2LnhtbESPT2vCQBTE7wW/w/IKvRTd2OKfpq5S&#10;CqWKJ6MI3l6zL9lg9m2aXTV+e1co9DjMzG+Y2aKztThT6yvHCoaDBARx7nTFpYLd9qs/BeEDssba&#10;MSm4kofFvPcww1S7C2/onIVSRAj7FBWYEJpUSp8bsugHriGOXuFaiyHKtpS6xUuE21q+JMlYWqw4&#10;Lhhs6NNQfsxOVsFvMckKfN7vTsPDKP/5vq5XpVkr9fTYfbyDCNSF//Bfe6kVvL3C/Uv8AXJ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RYjX/GAAAA2wAAAA8AAAAAAAAA&#10;AAAAAAAAoQIAAGRycy9kb3ducmV2LnhtbFBLBQYAAAAABAAEAPkAAACUAwAAAAA=&#10;" strokecolor="windowText" strokeweight="1.5pt">
                                <v:stroke endarrow="block" joinstyle="miter"/>
                              </v:shape>
                              <v:shape id="Straight Arrow Connector 94" o:spid="_x0000_s1048" type="#_x0000_t32" style="position:absolute;left:26479;top:5619;width:475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EVC8YAAADbAAAADwAAAGRycy9kb3ducmV2LnhtbESPT2vCQBTE7wW/w/IKvRTdWOqfpq5S&#10;CqWKJ6MI3l6zL9lg9m2aXTV+e1co9DjMzG+Y2aKztThT6yvHCoaDBARx7nTFpYLd9qs/BeEDssba&#10;MSm4kofFvPcww1S7C2/onIVSRAj7FBWYEJpUSp8bsugHriGOXuFaiyHKtpS6xUuE21q+JMlYWqw4&#10;Lhhs6NNQfsxOVsFvMckKfN7vTsPDKP/5vq5XpVkr9fTYfbyDCNSF//Bfe6kVvL3C/Uv8AXJ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uxFQvGAAAA2wAAAA8AAAAAAAAA&#10;AAAAAAAAoQIAAGRycy9kb3ducmV2LnhtbFBLBQYAAAAABAAEAPkAAACUAwAAAAA=&#10;" strokecolor="windowText" strokeweight="1.5pt">
                                <v:stroke endarrow="block" joinstyle="miter"/>
                              </v:shape>
                              <v:oval id="Text Box 95" o:spid="_x0000_s1049" style="position:absolute;left:9524;top:10477;width:4326;height:44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8bu8QA&#10;AADbAAAADwAAAGRycy9kb3ducmV2LnhtbESPQWvCQBSE70L/w/IKvemmlpYaXaXUSr2JqXp+ZJ9J&#10;muzbkN2a1V/vCgWPw8x8w8wWwTTiRJ2rLCt4HiUgiHOrKy4U7H5Ww3cQziNrbCyTgjM5WMwfBjNM&#10;te15S6fMFyJC2KWooPS+TaV0eUkG3ci2xNE72s6gj7IrpO6wj3DTyHGSvEmDFceFElv6LCmvsz+j&#10;4FgbnKyKzaEP++y7vnwtw0v7q9TTY/iYgvAU/D38315rBZNXuH2JP0DO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/G7vEAAAA2wAAAA8AAAAAAAAAAAAAAAAAmAIAAGRycy9k&#10;b3ducmV2LnhtbFBLBQYAAAAABAAEAPUAAACJAwAAAAA=&#10;" fillcolor="window" strokeweight=".5pt">
                                <v:textbox>
                                  <w:txbxContent>
                                    <w:p w:rsidR="00477323" w:rsidRPr="000A0C96" w:rsidRDefault="00477323" w:rsidP="00477323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v:textbox>
                              </v:oval>
                            </v:group>
                            <v:oval id="Text Box 96" o:spid="_x0000_s1050" style="position:absolute;left:31241;top:3809;width:4326;height:4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2FzMQA&#10;AADbAAAADwAAAGRycy9kb3ducmV2LnhtbESPT2vCQBTE7wW/w/IEb3WjgtTUVYp/qDdpqj0/ss8k&#10;TfZtyK5m66d3C4Ueh5n5DbNcB9OIG3WusqxgMk5AEOdWV1woOH3un19AOI+ssbFMCn7IwXo1eFpi&#10;qm3PH3TLfCEihF2KCkrv21RKl5dk0I1tSxy9i+0M+ii7QuoO+wg3jZwmyVwarDgulNjSpqS8zq5G&#10;waU2uNgXx68+nLP3+r7bhln7rdRoGN5eQXgK/j/81z5oBYs5/H6JP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thczEAAAA2wAAAA8AAAAAAAAAAAAAAAAAmAIAAGRycy9k&#10;b3ducmV2LnhtbFBLBQYAAAAABAAEAPUAAACJAwAAAAA=&#10;" fillcolor="window" strokeweight=".5pt">
                              <v:textbox>
                                <w:txbxContent>
                                  <w:p w:rsidR="00477323" w:rsidRPr="00477323" w:rsidRDefault="00477323" w:rsidP="00477323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4773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oval>
                          </v:group>
                        </v:group>
                        <v:shape id="Arc 97" o:spid="_x0000_s1051" style="position:absolute;left:8953;width:5759;height:5759;visibility:visible;mso-wrap-style:square;v-text-anchor:middle" coordsize="575945,575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FsKMEA&#10;AADbAAAADwAAAGRycy9kb3ducmV2LnhtbESPQavCMBCE74L/IazgTVMVfVqNIoIiHoSnvXhbmrUt&#10;NpvSRK3/3giCx2FmvmEWq8aU4kG1KywrGPQjEMSp1QVnCpLztjcF4TyyxtIyKXiRg9Wy3VpgrO2T&#10;/+lx8pkIEHYxKsi9r2IpXZqTQde3FXHwrrY26IOsM6lrfAa4KeUwiibSYMFhIceKNjmlt9PdKBht&#10;j7hbJ0ea3M+78e1QJYPLIVKq22nWcxCeGv8Lf9t7rWD2B58v4QfI5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BbCjBAAAA2wAAAA8AAAAAAAAAAAAAAAAAmAIAAGRycy9kb3du&#10;cmV2LnhtbFBLBQYAAAAABAAEAPUAAACGAwAAAAA=&#10;" path="m26865,166518nsc74193,64771,176315,-217,288531,,400747,217,502616,65601,549550,167531l287973,287973,26865,166518xem26865,166518nfc74193,64771,176315,-217,288531,,400747,217,502616,65601,549550,167531e" filled="f" strokecolor="windowText" strokeweight="1.5pt">
                          <v:stroke endarrow="block" joinstyle="miter"/>
                          <v:path arrowok="t" o:connecttype="custom" o:connectlocs="26865,166518;288531,0;549550,167531" o:connectangles="0,0,0"/>
                        </v:shape>
                      </v:group>
                      <v:shape id="Bent-Up Arrow 141" o:spid="_x0000_s1052" style="position:absolute;left:8953;top:4000;width:1071;height:1619;visibility:visible;mso-wrap-style:square;v-text-anchor:middle" coordsize="107106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XIZ8MA&#10;AADcAAAADwAAAGRycy9kb3ducmV2LnhtbERPS4vCMBC+C/6HMAveNK0sRatRloWFBWHFx8Hj0IxN&#10;sZnUJtrqr98sLHibj+85y3Vva3Gn1leOFaSTBARx4XTFpYLj4Ws8A+EDssbaMSl4kIf1ajhYYq5d&#10;xzu670MpYgj7HBWYEJpcSl8YsugnriGO3Nm1FkOEbSl1i10Mt7WcJkkmLVYcGww29GmouOxvVkEy&#10;f+6mW87Sn+282zxPRWY2t6tSo7f+YwEiUB9e4n/3t47z31P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XIZ8MAAADcAAAADwAAAAAAAAAAAAAAAACYAgAAZHJzL2Rv&#10;d25yZXYueG1sUEsFBgAAAAAEAAQA9QAAAIgDAAAAAA==&#10;" path="m,135149r66941,l66941,26777r-13388,l80330,r26776,26777l93718,26777r,135148l,161925,,135149xe" fillcolor="black [3200]" strokecolor="black [1600]" strokeweight="1pt">
                        <v:stroke joinstyle="miter"/>
                        <v:path arrowok="t" o:connecttype="custom" o:connectlocs="0,135149;66941,135149;66941,26777;53553,26777;80330,0;107106,26777;93718,26777;93718,161925;0,161925;0,135149" o:connectangles="0,0,0,0,0,0,0,0,0,0"/>
                      </v:shape>
                    </v:group>
                  </v:group>
                </v:group>
              </v:group>
            </w:pict>
          </mc:Fallback>
        </mc:AlternateContent>
      </w:r>
      <w:r w:rsidR="008D40F3" w:rsidRPr="009C2A0D">
        <w:rPr>
          <w:rFonts w:eastAsia="Times New Roman" w:cs="Calibri"/>
          <w:sz w:val="30"/>
          <w:szCs w:val="30"/>
          <w:rtl/>
          <w:lang w:val="en-US"/>
        </w:rPr>
        <w:t>.</w:t>
      </w:r>
      <w:r w:rsidR="000844D2" w:rsidRP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.  .  .  .  .  .  .  </w:t>
      </w:r>
      <w:r w:rsidR="002B0332">
        <w:rPr>
          <w:rFonts w:eastAsia="Times New Roman" w:cstheme="minorHAnsi" w:hint="cs"/>
          <w:sz w:val="30"/>
          <w:szCs w:val="30"/>
          <w:rtl/>
          <w:lang w:val="en-US"/>
        </w:rPr>
        <w:t>.</w:t>
      </w:r>
    </w:p>
    <w:p w:rsidR="000704B9" w:rsidRPr="002B0332" w:rsidRDefault="006C548E" w:rsidP="002B0332">
      <w:pPr>
        <w:pStyle w:val="ListParagraph"/>
        <w:numPr>
          <w:ilvl w:val="0"/>
          <w:numId w:val="36"/>
        </w:numPr>
        <w:bidi/>
        <w:spacing w:before="240" w:line="240" w:lineRule="auto"/>
        <w:rPr>
          <w:rFonts w:eastAsia="Times New Roman" w:cstheme="minorHAns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 xml:space="preserve">  </w:t>
      </w:r>
      <w:r w:rsidR="000704B9" w:rsidRPr="002B0332">
        <w:rPr>
          <w:rFonts w:eastAsia="Times New Roman" w:cs="Calibri" w:hint="cs"/>
          <w:sz w:val="30"/>
          <w:szCs w:val="30"/>
          <w:rtl/>
          <w:lang w:val="en-US"/>
        </w:rPr>
        <w:t>إليك التركيبة التالية:</w:t>
      </w:r>
    </w:p>
    <w:p w:rsidR="00477323" w:rsidRDefault="000704B9" w:rsidP="000704B9">
      <w:pPr>
        <w:pStyle w:val="ListParagraph"/>
        <w:numPr>
          <w:ilvl w:val="0"/>
          <w:numId w:val="25"/>
        </w:numPr>
        <w:bidi/>
        <w:spacing w:before="240" w:line="240" w:lineRule="auto"/>
        <w:rPr>
          <w:rFonts w:eastAsia="Times New Roman" w:cs="Calibr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>س</w:t>
      </w:r>
      <w:r w:rsidR="006C548E">
        <w:rPr>
          <w:rFonts w:eastAsia="Times New Roman" w:cs="Calibri" w:hint="cs"/>
          <w:sz w:val="30"/>
          <w:szCs w:val="30"/>
          <w:rtl/>
          <w:lang w:val="en-US"/>
        </w:rPr>
        <w:t>مّ العناصر المرقمة؟</w:t>
      </w:r>
    </w:p>
    <w:p w:rsidR="000704B9" w:rsidRPr="002B0332" w:rsidRDefault="006C548E" w:rsidP="00477323">
      <w:pPr>
        <w:pStyle w:val="ListParagraph"/>
        <w:numPr>
          <w:ilvl w:val="0"/>
          <w:numId w:val="25"/>
        </w:numPr>
        <w:bidi/>
        <w:spacing w:before="240" w:line="240" w:lineRule="auto"/>
        <w:rPr>
          <w:rFonts w:eastAsia="Times New Roman" w:cs="Calibri"/>
          <w:sz w:val="30"/>
          <w:szCs w:val="30"/>
          <w:lang w:val="en-US"/>
        </w:rPr>
      </w:pPr>
      <w:r>
        <w:rPr>
          <w:rFonts w:eastAsia="Times New Roman" w:cs="Calibri" w:hint="cs"/>
          <w:sz w:val="30"/>
          <w:szCs w:val="30"/>
          <w:rtl/>
          <w:lang w:val="en-US"/>
        </w:rPr>
        <w:t>حددّ</w:t>
      </w:r>
      <w:r w:rsidR="000704B9">
        <w:rPr>
          <w:rFonts w:eastAsia="Times New Roman" w:cs="Calibri" w:hint="cs"/>
          <w:sz w:val="30"/>
          <w:szCs w:val="30"/>
          <w:rtl/>
          <w:lang w:val="en-US"/>
        </w:rPr>
        <w:t xml:space="preserve"> إتجاه دوران كل عنصر</w:t>
      </w:r>
      <w:r>
        <w:rPr>
          <w:rFonts w:eastAsia="Times New Roman" w:cstheme="minorHAnsi" w:hint="cs"/>
          <w:sz w:val="30"/>
          <w:szCs w:val="30"/>
          <w:rtl/>
          <w:lang w:val="en-US"/>
        </w:rPr>
        <w:t>؟</w:t>
      </w:r>
    </w:p>
    <w:p w:rsidR="002B0332" w:rsidRPr="000704B9" w:rsidRDefault="002B0332" w:rsidP="002B0332">
      <w:pPr>
        <w:pStyle w:val="ListParagraph"/>
        <w:bidi/>
        <w:spacing w:before="240" w:line="240" w:lineRule="auto"/>
        <w:ind w:left="927"/>
        <w:rPr>
          <w:rFonts w:eastAsia="Times New Roman" w:cs="Calibri"/>
          <w:sz w:val="30"/>
          <w:szCs w:val="30"/>
          <w:lang w:val="en-US"/>
        </w:rPr>
      </w:pPr>
    </w:p>
    <w:p w:rsidR="00477323" w:rsidRPr="001C35B2" w:rsidRDefault="00A807CE" w:rsidP="00477323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eastAsia="Times New Roman" w:cs="Calibri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1F6795B" wp14:editId="679A41B7">
                <wp:simplePos x="0" y="0"/>
                <wp:positionH relativeFrom="column">
                  <wp:posOffset>-240775</wp:posOffset>
                </wp:positionH>
                <wp:positionV relativeFrom="paragraph">
                  <wp:posOffset>359023</wp:posOffset>
                </wp:positionV>
                <wp:extent cx="3727173" cy="1530627"/>
                <wp:effectExtent l="0" t="0" r="26035" b="1270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173" cy="153062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0332" w:rsidRDefault="002B03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6795B"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53" type="#_x0000_t202" style="position:absolute;left:0;text-align:left;margin-left:-18.95pt;margin-top:28.25pt;width:293.5pt;height:120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" filled="f" strokeweight=".5pt">
                <v:textbox>
                  <w:txbxContent>
                    <w:p w:rsidR="002B0332" w:rsidRDefault="002B0332"/>
                  </w:txbxContent>
                </v:textbox>
              </v:shape>
            </w:pict>
          </mc:Fallback>
        </mc:AlternateContent>
      </w:r>
      <w:r w:rsidR="00477323" w:rsidRPr="001C35B2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477323" w:rsidRPr="001C35B2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477323" w:rsidRPr="001C35B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(06 نقاط)</w:t>
      </w:r>
      <w:r w:rsidR="00477323" w:rsidRPr="001C35B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2B0332" w:rsidRDefault="002B0332" w:rsidP="00477323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  <w:r>
        <w:rPr>
          <w:rFonts w:eastAsia="Calibri" w:cstheme="minorHAns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33E47EB" wp14:editId="5759C0EF">
                <wp:simplePos x="0" y="0"/>
                <wp:positionH relativeFrom="column">
                  <wp:posOffset>-208892</wp:posOffset>
                </wp:positionH>
                <wp:positionV relativeFrom="paragraph">
                  <wp:posOffset>186065</wp:posOffset>
                </wp:positionV>
                <wp:extent cx="3657600" cy="1298575"/>
                <wp:effectExtent l="19050" t="38100" r="19050" b="53975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298575"/>
                          <a:chOff x="0" y="0"/>
                          <a:chExt cx="3657600" cy="1298970"/>
                        </a:xfrm>
                        <a:solidFill>
                          <a:schemeClr val="bg1"/>
                        </a:solidFill>
                      </wpg:grpSpPr>
                      <wpg:grpSp>
                        <wpg:cNvPr id="99" name="Group 99"/>
                        <wpg:cNvGrpSpPr/>
                        <wpg:grpSpPr>
                          <a:xfrm>
                            <a:off x="0" y="76200"/>
                            <a:ext cx="3657600" cy="1104900"/>
                            <a:chOff x="0" y="0"/>
                            <a:chExt cx="3657600" cy="1104900"/>
                          </a:xfrm>
                          <a:grpFill/>
                        </wpg:grpSpPr>
                        <wpg:grpSp>
                          <wpg:cNvPr id="100" name="Group 100"/>
                          <wpg:cNvGrpSpPr/>
                          <wpg:grpSpPr>
                            <a:xfrm>
                              <a:off x="2552700" y="180975"/>
                              <a:ext cx="1104900" cy="771525"/>
                              <a:chOff x="0" y="0"/>
                              <a:chExt cx="1104900" cy="771525"/>
                            </a:xfrm>
                            <a:grpFill/>
                          </wpg:grpSpPr>
                          <wpg:grpSp>
                            <wpg:cNvPr id="101" name="Group 101"/>
                            <wpg:cNvGrpSpPr/>
                            <wpg:grpSpPr>
                              <a:xfrm>
                                <a:off x="0" y="223838"/>
                                <a:ext cx="1104900" cy="547687"/>
                                <a:chOff x="0" y="0"/>
                                <a:chExt cx="1104900" cy="547687"/>
                              </a:xfrm>
                              <a:grpFill/>
                            </wpg:grpSpPr>
                            <wpg:grpSp>
                              <wpg:cNvPr id="102" name="Group 102"/>
                              <wpg:cNvGrpSpPr/>
                              <wpg:grpSpPr>
                                <a:xfrm rot="2502618">
                                  <a:off x="0" y="0"/>
                                  <a:ext cx="1104900" cy="228600"/>
                                  <a:chOff x="0" y="0"/>
                                  <a:chExt cx="1104900" cy="228600"/>
                                </a:xfrm>
                                <a:grpFill/>
                              </wpg:grpSpPr>
                              <wps:wsp>
                                <wps:cNvPr id="103" name="Rectangle 103"/>
                                <wps:cNvSpPr/>
                                <wps:spPr>
                                  <a:xfrm>
                                    <a:off x="552450" y="0"/>
                                    <a:ext cx="552450" cy="2286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7150" dist="19050" dir="5400000" algn="ctr" rotWithShape="0">
                                      <a:srgbClr val="000000">
                                        <a:alpha val="63000"/>
                                      </a:srgbClr>
                                    </a:outerShdw>
                                  </a:effec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" name="Rectangle 104"/>
                                <wps:cNvSpPr/>
                                <wps:spPr>
                                  <a:xfrm>
                                    <a:off x="0" y="0"/>
                                    <a:ext cx="552450" cy="2286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7150" dist="19050" dir="5400000" algn="ctr" rotWithShape="0">
                                      <a:srgbClr val="000000">
                                        <a:alpha val="63000"/>
                                      </a:srgbClr>
                                    </a:outerShdw>
                                  </a:effec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5" name="Text Box 105"/>
                              <wps:cNvSpPr txBox="1"/>
                              <wps:spPr>
                                <a:xfrm rot="18717433">
                                  <a:off x="676275" y="266700"/>
                                  <a:ext cx="257175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477323" w:rsidRPr="007F7E84" w:rsidRDefault="00477323" w:rsidP="00477323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6" name="Text Box 106"/>
                            <wps:cNvSpPr txBox="1"/>
                            <wps:spPr>
                              <a:xfrm rot="18717433">
                                <a:off x="123825" y="-23812"/>
                                <a:ext cx="2571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77323" w:rsidRPr="007F7E84" w:rsidRDefault="00477323" w:rsidP="00477323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7" name="Group 107"/>
                          <wpg:cNvGrpSpPr/>
                          <wpg:grpSpPr>
                            <a:xfrm>
                              <a:off x="1371600" y="0"/>
                              <a:ext cx="838200" cy="1104900"/>
                              <a:chOff x="0" y="0"/>
                              <a:chExt cx="838200" cy="1104900"/>
                            </a:xfrm>
                            <a:grpFill/>
                          </wpg:grpSpPr>
                          <wpg:grpS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573534" cy="1104900"/>
                                <a:chOff x="0" y="0"/>
                                <a:chExt cx="573534" cy="1104900"/>
                              </a:xfrm>
                              <a:grpFill/>
                            </wpg:grpSpPr>
                            <wpg:grpSp>
                              <wpg:cNvPr id="109" name="Group 109"/>
                              <wpg:cNvGrpSpPr/>
                              <wpg:grpSpPr>
                                <a:xfrm rot="18702618">
                                  <a:off x="-93216" y="438150"/>
                                  <a:ext cx="1104900" cy="228600"/>
                                  <a:chOff x="0" y="0"/>
                                  <a:chExt cx="1104900" cy="228600"/>
                                </a:xfrm>
                                <a:grpFill/>
                              </wpg:grpSpPr>
                              <wps:wsp>
                                <wps:cNvPr id="110" name="Rectangle 110"/>
                                <wps:cNvSpPr/>
                                <wps:spPr>
                                  <a:xfrm>
                                    <a:off x="0" y="0"/>
                                    <a:ext cx="552450" cy="2286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7150" dist="19050" dir="5400000" algn="ctr" rotWithShape="0">
                                      <a:srgbClr val="000000">
                                        <a:alpha val="63000"/>
                                      </a:srgbClr>
                                    </a:outerShdw>
                                  </a:effec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" name="Rectangle 111"/>
                                <wps:cNvSpPr/>
                                <wps:spPr>
                                  <a:xfrm>
                                    <a:off x="552450" y="0"/>
                                    <a:ext cx="552450" cy="2286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7150" dist="19050" dir="5400000" algn="ctr" rotWithShape="0">
                                      <a:srgbClr val="000000">
                                        <a:alpha val="63000"/>
                                      </a:srgbClr>
                                    </a:outerShdw>
                                  </a:effec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2" name="Text Box 112"/>
                              <wps:cNvSpPr txBox="1"/>
                              <wps:spPr>
                                <a:xfrm rot="2730971">
                                  <a:off x="30609" y="685800"/>
                                  <a:ext cx="243582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477323" w:rsidRPr="007F7E84" w:rsidRDefault="00477323" w:rsidP="00477323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 w:rsidRPr="007F7E84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3" name="Text Box 113"/>
                            <wps:cNvSpPr txBox="1"/>
                            <wps:spPr>
                              <a:xfrm rot="2640166">
                                <a:off x="581025" y="76200"/>
                                <a:ext cx="2571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77323" w:rsidRPr="007F7E84" w:rsidRDefault="00477323" w:rsidP="00477323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4" name="Group 114"/>
                          <wpg:cNvGrpSpPr/>
                          <wpg:grpSpPr>
                            <a:xfrm>
                              <a:off x="0" y="257175"/>
                              <a:ext cx="1104900" cy="766762"/>
                              <a:chOff x="0" y="0"/>
                              <a:chExt cx="1104900" cy="766762"/>
                            </a:xfrm>
                            <a:grpFill/>
                          </wpg:grpSpPr>
                          <wpg:grpS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1104900" cy="448895"/>
                                <a:chOff x="0" y="0"/>
                                <a:chExt cx="1104900" cy="448895"/>
                              </a:xfrm>
                              <a:grpFill/>
                            </wpg:grpSpPr>
                            <wpg:grpSp>
                              <wpg:cNvPr id="116" name="Group 116"/>
                              <wpg:cNvGrpSpPr/>
                              <wpg:grpSpPr>
                                <a:xfrm rot="2502618">
                                  <a:off x="0" y="220295"/>
                                  <a:ext cx="1104900" cy="228600"/>
                                  <a:chOff x="0" y="0"/>
                                  <a:chExt cx="1104900" cy="228600"/>
                                </a:xfrm>
                                <a:grpFill/>
                              </wpg:grpSpPr>
                              <wps:wsp>
                                <wps:cNvPr id="119" name="Rectangle 119"/>
                                <wps:cNvSpPr/>
                                <wps:spPr>
                                  <a:xfrm>
                                    <a:off x="552450" y="0"/>
                                    <a:ext cx="552450" cy="2286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7150" dist="19050" dir="5400000" algn="ctr" rotWithShape="0">
                                      <a:srgbClr val="000000">
                                        <a:alpha val="63000"/>
                                      </a:srgbClr>
                                    </a:outerShdw>
                                  </a:effec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0" name="Rectangle 120"/>
                                <wps:cNvSpPr/>
                                <wps:spPr>
                                  <a:xfrm>
                                    <a:off x="0" y="0"/>
                                    <a:ext cx="552450" cy="228600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  <a:effectLst>
                                    <a:outerShdw blurRad="57150" dist="19050" dir="5400000" algn="ctr" rotWithShape="0">
                                      <a:srgbClr val="000000">
                                        <a:alpha val="63000"/>
                                      </a:srgbClr>
                                    </a:outerShdw>
                                  </a:effectLst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1" name="Text Box 121"/>
                              <wps:cNvSpPr txBox="1"/>
                              <wps:spPr>
                                <a:xfrm rot="18717433">
                                  <a:off x="114300" y="-27355"/>
                                  <a:ext cx="250089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477323" w:rsidRPr="007F7E84" w:rsidRDefault="00477323" w:rsidP="00477323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2" name="Text Box 122"/>
                            <wps:cNvSpPr txBox="1"/>
                            <wps:spPr>
                              <a:xfrm rot="18717433">
                                <a:off x="733425" y="485775"/>
                                <a:ext cx="25717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77323" w:rsidRPr="007F7E84" w:rsidRDefault="00477323" w:rsidP="00477323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3" name="Group 123"/>
                        <wpg:cNvGrpSpPr/>
                        <wpg:grpSpPr>
                          <a:xfrm>
                            <a:off x="1019175" y="971550"/>
                            <a:ext cx="421610" cy="327420"/>
                            <a:chOff x="0" y="0"/>
                            <a:chExt cx="421610" cy="327420"/>
                          </a:xfrm>
                          <a:grpFill/>
                        </wpg:grpSpPr>
                        <wps:wsp>
                          <wps:cNvPr id="124" name="Arc 124"/>
                          <wps:cNvSpPr/>
                          <wps:spPr>
                            <a:xfrm rot="5194960">
                              <a:off x="99483" y="5292"/>
                              <a:ext cx="327420" cy="316835"/>
                            </a:xfrm>
                            <a:prstGeom prst="arc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Arc 125"/>
                          <wps:cNvSpPr/>
                          <wps:spPr>
                            <a:xfrm rot="16405040" flipH="1">
                              <a:off x="-5292" y="5292"/>
                              <a:ext cx="327420" cy="316835"/>
                            </a:xfrm>
                            <a:prstGeom prst="arc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6" name="Group 126"/>
                        <wpg:cNvGrpSpPr/>
                        <wpg:grpSpPr>
                          <a:xfrm>
                            <a:off x="1971675" y="0"/>
                            <a:ext cx="963930" cy="365125"/>
                            <a:chOff x="0" y="19050"/>
                            <a:chExt cx="963930" cy="365125"/>
                          </a:xfrm>
                          <a:grpFill/>
                        </wpg:grpSpPr>
                        <wps:wsp>
                          <wps:cNvPr id="127" name="Arc 127"/>
                          <wps:cNvSpPr/>
                          <wps:spPr>
                            <a:xfrm rot="16448711">
                              <a:off x="642302" y="62548"/>
                              <a:ext cx="327025" cy="316230"/>
                            </a:xfrm>
                            <a:prstGeom prst="arc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Arc 128"/>
                          <wps:cNvSpPr/>
                          <wps:spPr>
                            <a:xfrm rot="6100309" flipH="1">
                              <a:off x="-5398" y="24448"/>
                              <a:ext cx="327025" cy="316230"/>
                            </a:xfrm>
                            <a:prstGeom prst="arc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3E47EB" id="Group 98" o:spid="_x0000_s1054" style="position:absolute;left:0;text-align:left;margin-left:-16.45pt;margin-top:14.65pt;width:4in;height:102.25pt;z-index:251717632" coordsize="36576,12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">
                <v:group id="Group 99" o:spid="_x0000_s1055" style="position:absolute;top:762;width:36576;height:11049" coordsize="36576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<v:group id="Group 100" o:spid="_x0000_s1056" style="position:absolute;left:25527;top:1809;width:11049;height:7716" coordsize="11049,7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<v:group id="Group 101" o:spid="_x0000_s1057" style="position:absolute;top:2238;width:11049;height:5477" coordsize="11049,5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Ig/x8MAAADc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pzA7zPh&#10;Arn9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kiD/HwwAAANwAAAAP&#10;AAAAAAAAAAAAAAAAAKoCAABkcnMvZG93bnJldi54bWxQSwUGAAAAAAQABAD6AAAAmgMAAAAA&#10;">
                      <v:group id="Group 102" o:spid="_x0000_s1058" style="position:absolute;width:11049;height:2286;rotation:2733526fd" coordsize="11049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F3ORsQAAADcAAAA&#10;DwAAAAAAAAAAAAAAAACqAgAAZHJzL2Rvd25yZXYueG1sUEsFBgAAAAAEAAQA+gAAAJsDAAAAAA==&#10;">
                        <v:rect id="Rectangle 103" o:spid="_x0000_s1059" style="position:absolute;left:5524;width:5525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pZE8QA&#10;AADcAAAADwAAAGRycy9kb3ducmV2LnhtbERP32vCMBB+F/wfwgl707QOnHRGkQ1BN4bYzfejuTXF&#10;5lKbaOv++mUw8O0+vp+3WPW2FldqfeVYQTpJQBAXTldcKvj63IznIHxA1lg7JgU38rBaDgcLzLTr&#10;+EDXPJQihrDPUIEJocmk9IUhi37iGuLIfbvWYoiwLaVusYvhtpbTJJlJixXHBoMNvRgqTvnFKpg9&#10;nW+H1+O0M+nH/Cd/e9/s9ulRqYdRv34GEagPd/G/e6vj/OQR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6WRPEAAAA3AAAAA8AAAAAAAAAAAAAAAAAmAIAAGRycy9k&#10;b3ducmV2LnhtbFBLBQYAAAAABAAEAPUAAACJAwAAAAA=&#10;" filled="f" strokecolor="black [3213]">
                          <v:shadow on="t" color="black" opacity="41287f" offset="0,1.5pt"/>
                        </v:rect>
                        <v:rect id="Rectangle 104" o:spid="_x0000_s1060" style="position:absolute;width:5524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PBZ8QA&#10;AADcAAAADwAAAGRycy9kb3ducmV2LnhtbERP32vCMBB+F/wfwgl707QynHRGkQ1BN4bYzfejuTXF&#10;5lKbaOv++mUw8O0+vp+3WPW2FldqfeVYQTpJQBAXTldcKvj63IznIHxA1lg7JgU38rBaDgcLzLTr&#10;+EDXPJQihrDPUIEJocmk9IUhi37iGuLIfbvWYoiwLaVusYvhtpbTJJlJixXHBoMNvRgqTvnFKpg9&#10;nW+H1+O0M+nH/Cd/e9/s9ulRqYdRv34GEagPd/G/e6vj/OQR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TwWfEAAAA3AAAAA8AAAAAAAAAAAAAAAAAmAIAAGRycy9k&#10;b3ducmV2LnhtbFBLBQYAAAAABAAEAPUAAACJAwAAAAA=&#10;" filled="f" strokecolor="black [3213]">
                          <v:shadow on="t" color="black" opacity="41287f" offset="0,1.5pt"/>
                        </v:rect>
                      </v:group>
                      <v:shape id="Text Box 105" o:spid="_x0000_s1061" type="#_x0000_t202" style="position:absolute;left:6762;top:2667;width:2571;height:3048;rotation:-314853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6v7sAA&#10;AADcAAAADwAAAGRycy9kb3ducmV2LnhtbERPTYvCMBC9C/sfwgh7kTV1QVmqUURYEC+iK3idNmNb&#10;bCalmWr990YQ9jaP9zmLVe9qdaM2VJ4NTMYJKOLc24oLA6e/368fUEGQLdaeycCDAqyWH4MFptbf&#10;+UC3oxQqhnBI0UAp0qRah7wkh2HsG+LIXXzrUCJsC21bvMdwV+vvJJlphxXHhhIb2pSUX4+dMyAj&#10;t+86Xsv0nGUdbrNZs8l2xnwO+/UclFAv/+K3e2vj/GQKr2fiBXr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v6v7sAAAADcAAAADwAAAAAAAAAAAAAAAACYAgAAZHJzL2Rvd25y&#10;ZXYueG1sUEsFBgAAAAAEAAQA9QAAAIUDAAAAAA==&#10;" filled="f" stroked="f" strokeweight=".5pt">
                        <v:textbox>
                          <w:txbxContent>
                            <w:p w:rsidR="00477323" w:rsidRPr="007F7E84" w:rsidRDefault="00477323" w:rsidP="00477323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  <v:shape id="Text Box 106" o:spid="_x0000_s1062" type="#_x0000_t202" style="position:absolute;left:1238;top:-238;width:2571;height:3048;rotation:-314853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wxmcAA&#10;AADcAAAADwAAAGRycy9kb3ducmV2LnhtbERPTWvCQBC9F/wPywheim4UGiS6igiCeCm1gtdJdkyC&#10;2dmQnWj8991Cobd5vM9ZbwfXqAd1ofZsYD5LQBEX3tZcGrh8H6ZLUEGQLTaeycCLAmw3o7c1ZtY/&#10;+YseZylVDOGQoYFKpM20DkVFDsPMt8SRu/nOoUTYldp2+IzhrtGLJEm1w5pjQ4Ut7Ssq7ufeGZB3&#10;99n3vJOPa573eMzTdp+fjJmMh90KlNAg/+I/99HG+UkKv8/EC/Tm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iwxmcAAAADcAAAADwAAAAAAAAAAAAAAAACYAgAAZHJzL2Rvd25y&#10;ZXYueG1sUEsFBgAAAAAEAAQA9QAAAIUDAAAAAA==&#10;" filled="f" stroked="f" strokeweight=".5pt">
                      <v:textbox>
                        <w:txbxContent>
                          <w:p w:rsidR="00477323" w:rsidRPr="007F7E84" w:rsidRDefault="00477323" w:rsidP="0047732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  <v:group id="Group 107" o:spid="_x0000_s1063" style="position:absolute;left:13716;width:8382;height:11049" coordsize="8382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  <v:group id="Group 108" o:spid="_x0000_s1064" style="position:absolute;width:5735;height:11049" coordsize="5735,110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<v:group id="Group 109" o:spid="_x0000_s1065" style="position:absolute;left:-933;top:4382;width:11049;height:2286;rotation:-3164714fd" coordsize="11049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RG3uDCAAAA3AAAAA8A&#10;AAAAAAAAAAAAAAAAqgIAAGRycy9kb3ducmV2LnhtbFBLBQYAAAAABAAEAPoAAACZAwAAAAA=&#10;">
                        <v:rect id="Rectangle 110" o:spid="_x0000_s1066" style="position:absolute;width:5524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RuccA&#10;AADcAAAADwAAAGRycy9kb3ducmV2LnhtbESPT2vDMAzF74N+B6PCbquTHrqS1S1jpbA/jNFsvYtY&#10;jUNjOY29Jt2nnw6D3STe03s/rTajb9WF+tgENpDPMlDEVbAN1wa+Pnd3S1AxIVtsA5OBK0XYrCc3&#10;KyxsGHhPlzLVSkI4FmjApdQVWsfKkcc4Cx2xaMfQe0yy9rW2PQ4S7ls9z7KF9tiwNDjs6MlRdSq/&#10;vYHF/fm63x7mg8vflz/l69vu5SM/GHM7HR8fQCUa07/57/rZCn4u+PKMTKD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xUbnHAAAA3AAAAA8AAAAAAAAAAAAAAAAAmAIAAGRy&#10;cy9kb3ducmV2LnhtbFBLBQYAAAAABAAEAPUAAACMAwAAAAA=&#10;" filled="f" strokecolor="black [3213]">
                          <v:shadow on="t" color="black" opacity="41287f" offset="0,1.5pt"/>
                        </v:rect>
                        <v:rect id="Rectangle 111" o:spid="_x0000_s1067" style="position:absolute;left:5524;width:5525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30IsQA&#10;AADcAAAADwAAAGRycy9kb3ducmV2LnhtbERP30vDMBB+F/wfwgm+2TR72EZdNkQZTEXGqns/mrMp&#10;NpfaZGu3v94MBr7dx/fzFqvRteJIfWg8a1BZDoK48qbhWsPX5/phDiJEZIOtZ9JwogCr5e3NAgvj&#10;B97RsYy1SCEcCtRgY+wKKUNlyWHIfEecuG/fO4wJ9rU0PQ4p3LVykudT6bDh1GCxo2dL1U95cBqm&#10;s9/T7mU/Gaz6mJ/Lt/f161bttb6/G58eQUQa47/46t6YNF8puDy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99CLEAAAA3AAAAA8AAAAAAAAAAAAAAAAAmAIAAGRycy9k&#10;b3ducmV2LnhtbFBLBQYAAAAABAAEAPUAAACJAwAAAAA=&#10;" filled="f" strokecolor="black [3213]">
                          <v:shadow on="t" color="black" opacity="41287f" offset="0,1.5pt"/>
                        </v:rect>
                      </v:group>
                      <v:shape id="Text Box 112" o:spid="_x0000_s1068" type="#_x0000_t202" style="position:absolute;left:306;top:6858;width:2435;height:3048;rotation:2982949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Air8AA&#10;AADcAAAADwAAAGRycy9kb3ducmV2LnhtbERPS4vCMBC+C/sfwgh701QPKl1TEdli2ZsP2OtsM32w&#10;zaQ20dZ/bwTB23x8z1lvBtOIG3WutqxgNo1AEOdW11wqOJ/SyQqE88gaG8uk4E4ONsnHaI2xtj0f&#10;6Hb0pQgh7GJUUHnfxlK6vCKDbmpb4sAVtjPoA+xKqTvsQ7hp5DyKFtJgzaGhwpZ2FeX/x6tR8Ou3&#10;/ZBm+5/L5S+9Z98FslwulPocD9svEJ4G/xa/3JkO82dzeD4TLpDJ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XAir8AAAADcAAAADwAAAAAAAAAAAAAAAACYAgAAZHJzL2Rvd25y&#10;ZXYueG1sUEsFBgAAAAAEAAQA9QAAAIUDAAAAAA==&#10;" filled="f" stroked="f" strokeweight=".5pt">
                        <v:textbox>
                          <w:txbxContent>
                            <w:p w:rsidR="00477323" w:rsidRPr="007F7E84" w:rsidRDefault="00477323" w:rsidP="00477323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F7E8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shape id="Text Box 113" o:spid="_x0000_s1069" type="#_x0000_t202" style="position:absolute;left:5810;top:762;width:2572;height:3048;rotation:2883765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D5usUA&#10;AADcAAAADwAAAGRycy9kb3ducmV2LnhtbERP20rDQBB9F/oPyxR8s5u0IJJ2W7RQWrQgTS/QtzE7&#10;ZqPZ2ZBdm9SvdwXBtzmc68wWva3FhVpfOVaQjhIQxIXTFZcKDvvV3QMIH5A11o5JwZU8LOaDmxlm&#10;2nW8o0seShFD2GeowITQZFL6wpBFP3INceTeXWsxRNiWUrfYxXBby3GS3EuLFccGgw0tDRWf+ZdV&#10;kPunbXeyS/P9LJPjxzp9O79OXpS6HfaPUxCB+vAv/nNvdJyfTuD3mXiBn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Pm6xQAAANwAAAAPAAAAAAAAAAAAAAAAAJgCAABkcnMv&#10;ZG93bnJldi54bWxQSwUGAAAAAAQABAD1AAAAigMAAAAA&#10;" filled="f" stroked="f" strokeweight=".5pt">
                      <v:textbox>
                        <w:txbxContent>
                          <w:p w:rsidR="00477323" w:rsidRPr="007F7E84" w:rsidRDefault="00477323" w:rsidP="0047732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114" o:spid="_x0000_s1070" style="position:absolute;top:2571;width:11049;height:7668" coordsize="11049,7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<v:group id="Group 115" o:spid="_x0000_s1071" style="position:absolute;width:11049;height:4488" coordsize="11049,44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    <v:group id="Group 116" o:spid="_x0000_s1072" style="position:absolute;top:2202;width:11049;height:2286;rotation:2733526fd" coordsize="11049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K/XpjFAAAA3AAA&#10;AA8AAAAAAAAAAAAAAAAAqgIAAGRycy9kb3ducmV2LnhtbFBLBQYAAAAABAAEAPoAAACcAwAAAAA=&#10;">
                        <v:rect id="Rectangle 119" o:spid="_x0000_s1073" style="position:absolute;left:5524;width:5525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v4JMQA&#10;AADcAAAADwAAAGRycy9kb3ducmV2LnhtbERPTWvCQBC9C/0PywjedBMPalNXkRbBWkRM633ITrOh&#10;2dk0uzWxv75bELzN433Oct3bWlyo9ZVjBekkAUFcOF1xqeDjfTtegPABWWPtmBRcycN69TBYYqZd&#10;xye65KEUMYR9hgpMCE0mpS8MWfQT1xBH7tO1FkOEbSl1i10Mt7WcJslMWqw4Nhhs6NlQ8ZX/WAWz&#10;+ff19HKediY9LH7z/dv29ZielRoN+80TiEB9uItv7p2O89NH+H8mXi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+CTEAAAA3AAAAA8AAAAAAAAAAAAAAAAAmAIAAGRycy9k&#10;b3ducmV2LnhtbFBLBQYAAAAABAAEAPUAAACJAwAAAAA=&#10;" filled="f" strokecolor="black [3213]">
                          <v:shadow on="t" color="black" opacity="41287f" offset="0,1.5pt"/>
                        </v:rect>
                        <v:rect id="Rectangle 120" o:spid="_x0000_s1074" style="position:absolute;width:5524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2bBMcA&#10;AADcAAAADwAAAGRycy9kb3ducmV2LnhtbESPT0vDQBDF74LfYRnBm90kh1pit6W0FPyDSKO9D9kx&#10;G8zOptm1Sf30zkHwNsN7895vluvJd+pMQ2wDG8hnGSjiOtiWGwMf7/u7BaiYkC12gcnAhSKsV9dX&#10;SyxtGPlA5yo1SkI4lmjApdSXWsfakcc4Cz2xaJ9h8JhkHRptBxwl3He6yLK59tiyNDjsaeuo/qq+&#10;vYH5/ely2B2L0eWvi5/q+WX/9JYfjbm9mTYPoBJN6d/8d/1oBb8QfHlGJtC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dmwTHAAAA3AAAAA8AAAAAAAAAAAAAAAAAmAIAAGRy&#10;cy9kb3ducmV2LnhtbFBLBQYAAAAABAAEAPUAAACMAwAAAAA=&#10;" filled="f" strokecolor="black [3213]">
                          <v:shadow on="t" color="black" opacity="41287f" offset="0,1.5pt"/>
                        </v:rect>
                      </v:group>
                      <v:shape id="Text Box 121" o:spid="_x0000_s1075" type="#_x0000_t202" style="position:absolute;left:1143;top:-274;width:2500;height:3048;rotation:-314853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D1jcEA&#10;AADcAAAADwAAAGRycy9kb3ducmV2LnhtbERPS4vCMBC+C/sfwizsRdZUQVm6RhFBEC/iA/Y6bca2&#10;2ExKM9XuvzeC4G0+vufMl72r1Y3aUHk2MB4loIhzbysuDJxPm+8fUEGQLdaeycA/BVguPgZzTK2/&#10;84FuRylUDOGQooFSpEm1DnlJDsPIN8SRu/jWoUTYFtq2eI/hrtaTJJlphxXHhhIbWpeUX4+dMyBD&#10;t+86Xsn0L8s63GazZp3tjPn67Fe/oIR6eYtf7q2N8ydjeD4TL9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w9Y3BAAAA3AAAAA8AAAAAAAAAAAAAAAAAmAIAAGRycy9kb3du&#10;cmV2LnhtbFBLBQYAAAAABAAEAPUAAACGAwAAAAA=&#10;" filled="f" stroked="f" strokeweight=".5pt">
                        <v:textbox>
                          <w:txbxContent>
                            <w:p w:rsidR="00477323" w:rsidRPr="007F7E84" w:rsidRDefault="00477323" w:rsidP="00477323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</v:group>
                    <v:shape id="Text Box 122" o:spid="_x0000_s1076" type="#_x0000_t202" style="position:absolute;left:7334;top:4857;width:2572;height:3048;rotation:-314853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Jr+sEA&#10;AADcAAAADwAAAGRycy9kb3ducmV2LnhtbERPTWvCQBC9F/wPywheim4aqEh0FREE6aWohV4n2TEJ&#10;ZmdDdqLx33eFgrd5vM9ZbQbXqBt1ofZs4GOWgCIuvK25NPBz3k8XoIIgW2w8k4EHBdisR28rzKy/&#10;85FuJylVDOGQoYFKpM20DkVFDsPMt8SRu/jOoUTYldp2eI/hrtFpksy1w5pjQ4Ut7SoqrqfeGZB3&#10;9933vJXP3zzv8ZDP213+ZcxkPGyXoIQGeYn/3Qcb56cpPJ+JF+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ia/rBAAAA3AAAAA8AAAAAAAAAAAAAAAAAmAIAAGRycy9kb3du&#10;cmV2LnhtbFBLBQYAAAAABAAEAPUAAACGAwAAAAA=&#10;" filled="f" stroked="f" strokeweight=".5pt">
                      <v:textbox>
                        <w:txbxContent>
                          <w:p w:rsidR="00477323" w:rsidRPr="007F7E84" w:rsidRDefault="00477323" w:rsidP="0047732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ED</w:t>
                            </w:r>
                          </w:p>
                        </w:txbxContent>
                      </v:textbox>
                    </v:shape>
                  </v:group>
                </v:group>
                <v:group id="Group 123" o:spid="_x0000_s1077" style="position:absolute;left:10191;top:9715;width:4216;height:3274" coordsize="421610,3274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Arc 124" o:spid="_x0000_s1078" style="position:absolute;left:99483;top:5292;width:327420;height:316835;rotation:5674282fd;visibility:visible;mso-wrap-style:square;v-text-anchor:middle" coordsize="327420,316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PRSMIA&#10;AADcAAAADwAAAGRycy9kb3ducmV2LnhtbERPTWvCQBC9F/wPywheim6UUiS6ighiDrk0Fc9Ddkyi&#10;2dm4u5q0v75bKPQ2j/c56+1gWvEk5xvLCuazBARxaXXDlYLT52G6BOEDssbWMin4Ig/bzehljam2&#10;PX/QswiViCHsU1RQh9ClUvqyJoN+ZjviyF2sMxgidJXUDvsYblq5SJJ3abDh2FBjR/uaylvxMApe&#10;j02R9Vnn8vs5R5Mvr7f78K3UZDzsViACDeFf/OfOdJy/eIPfZ+IF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89FIwgAAANwAAAAPAAAAAAAAAAAAAAAAAJgCAABkcnMvZG93&#10;bnJldi54bWxQSwUGAAAAAAQABAD1AAAAhwMAAAAA&#10;" path="m163710,nsc254125,,327420,70926,327420,158418r-163710,l163710,xem163710,nfc254125,,327420,70926,327420,158418e" filled="f" strokecolor="black [3213]" strokeweight="1.5pt">
                    <v:stroke endarrow="block" joinstyle="miter"/>
                    <v:path arrowok="t" o:connecttype="custom" o:connectlocs="163710,0;327420,158418" o:connectangles="0,0"/>
                  </v:shape>
                  <v:shape id="Arc 125" o:spid="_x0000_s1079" style="position:absolute;left:-5292;top:5292;width:327420;height:316835;rotation:5674282fd;flip:x;visibility:visible;mso-wrap-style:square;v-text-anchor:middle" coordsize="327420,316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wbh8UA&#10;AADcAAAADwAAAGRycy9kb3ducmV2LnhtbESP3WrCQBCF7wXfYRmhN2I2Fao1ukppKbQoQqMPMGSn&#10;SejubMiu+Xn7bqHg3QznnG/O7A6DNaKj1teOFTwmKQjiwumaSwXXy/viGYQPyBqNY1IwkofDfjrZ&#10;YaZdz1/U5aEUEcI+QwVVCE0mpS8qsugT1xBH7du1FkNc21LqFvsIt0Yu03QlLdYcL1TY0GtFxU9+&#10;s5FSn9fXbjM/yTdzHK0rb5/ezJV6mA0vWxCBhnA3/6c/dKy/fIK/Z+IEcv8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bBuHxQAAANwAAAAPAAAAAAAAAAAAAAAAAJgCAABkcnMv&#10;ZG93bnJldi54bWxQSwUGAAAAAAQABAD1AAAAigMAAAAA&#10;" path="m163710,nsc254125,,327420,70926,327420,158418r-163710,l163710,xem163710,nfc254125,,327420,70926,327420,158418e" filled="f" strokecolor="black [3213]" strokeweight="1.5pt">
                    <v:stroke endarrow="block" joinstyle="miter"/>
                    <v:path arrowok="t" o:connecttype="custom" o:connectlocs="163710,0;327420,158418" o:connectangles="0,0"/>
                  </v:shape>
                </v:group>
                <v:group id="Group 126" o:spid="_x0000_s1080" style="position:absolute;left:19716;width:9640;height:3651" coordorigin=",190" coordsize="9639,36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<v:shape id="Arc 127" o:spid="_x0000_s1081" style="position:absolute;left:6423;top:625;width:3270;height:3162;rotation:-5626581fd;visibility:visible;mso-wrap-style:square;v-text-anchor:middle" coordsize="327025,316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DBYr8A&#10;AADcAAAADwAAAGRycy9kb3ducmV2LnhtbERPTYvCMBC9C/6HMMLebKos6lajiLDgrWrd+9CMabGZ&#10;1Car3X+/EQRv83ifs9r0thF36nztWMEkSUEQl07XbBSci+/xAoQPyBobx6Tgjzxs1sPBCjPtHnyk&#10;+ykYEUPYZ6igCqHNpPRlRRZ94lriyF1cZzFE2BmpO3zEcNvIaZrOpMWaY0OFLe0qKq+nX6vAf9Hc&#10;/rQF3T63Rarz3Jh9flDqY9RvlyAC9eEtfrn3Os6fzuH5TLxAr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8MFivwAAANwAAAAPAAAAAAAAAAAAAAAAAJgCAABkcnMvZG93bnJl&#10;di54bWxQSwUGAAAAAAQABAD1AAAAhAMAAAAA&#10;" path="m163512,nsc253818,,327025,70790,327025,158115r-163512,c163513,105410,163512,52705,163512,xem163512,nfc253818,,327025,70790,327025,158115e" filled="f" strokecolor="black [3213]" strokeweight="1.5pt">
                    <v:stroke endarrow="block" joinstyle="miter"/>
                    <v:path arrowok="t" o:connecttype="custom" o:connectlocs="163512,0;327025,158115" o:connectangles="0,0"/>
                  </v:shape>
                  <v:shape id="Arc 128" o:spid="_x0000_s1082" style="position:absolute;left:-54;top:244;width:3270;height:3162;rotation:-6663164fd;flip:x;visibility:visible;mso-wrap-style:square;v-text-anchor:middle" coordsize="327025,316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c3sIA&#10;AADcAAAADwAAAGRycy9kb3ducmV2LnhtbESPQW/CMAyF75P4D5GRuI2UHKapIyBAILbjOg4crcZr&#10;uzVOlQQo/x4fJu1m6z2/93m5Hn2vrhRTF9jCYl6AIq6D67ixcPo6PL+CShnZYR+YLNwpwXo1eVpi&#10;6cKNP+la5UZJCKcSLbQ5D6XWqW7JY5qHgVi07xA9Zlljo13Em4T7XpuieNEeO5aGFgfatVT/Vhdv&#10;4Wji/nI3gza+2n9k+hnPXbO1djYdN2+gMo353/x3/e4E3witPCMT6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WZzewgAAANwAAAAPAAAAAAAAAAAAAAAAAJgCAABkcnMvZG93&#10;bnJldi54bWxQSwUGAAAAAAQABAD1AAAAhwMAAAAA&#10;" path="m163512,nsc253818,,327025,70790,327025,158115r-163512,c163513,105410,163512,52705,163512,xem163512,nfc253818,,327025,70790,327025,158115e" filled="f" strokecolor="black [3213]" strokeweight="1.5pt">
                    <v:stroke endarrow="block" joinstyle="miter"/>
                    <v:path arrowok="t" o:connecttype="custom" o:connectlocs="163512,0;327025,158115" o:connectangles="0,0"/>
                  </v:shape>
                </v:group>
              </v:group>
            </w:pict>
          </mc:Fallback>
        </mc:AlternateContent>
      </w:r>
      <w:r w:rsidR="00477323" w:rsidRPr="00132C72">
        <w:rPr>
          <w:rFonts w:eastAsia="Calibri" w:cstheme="minorHAnsi"/>
          <w:sz w:val="28"/>
          <w:szCs w:val="28"/>
          <w:rtl/>
          <w:lang w:val="en-US"/>
        </w:rPr>
        <w:t xml:space="preserve"> </w:t>
      </w:r>
      <w:r w:rsidR="00477323">
        <w:rPr>
          <w:rFonts w:eastAsia="Calibri" w:cstheme="minorHAnsi" w:hint="cs"/>
          <w:sz w:val="28"/>
          <w:szCs w:val="28"/>
          <w:rtl/>
          <w:lang w:val="en-US"/>
        </w:rPr>
        <w:t xml:space="preserve">نعتبر ثلاثة قضبان مغناطيسية مجهولة الأقطاب </w:t>
      </w:r>
    </w:p>
    <w:p w:rsidR="002B0332" w:rsidRDefault="00477323" w:rsidP="002B0332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  <w:r>
        <w:rPr>
          <w:rFonts w:eastAsia="Calibri" w:cstheme="minorHAnsi" w:hint="cs"/>
          <w:sz w:val="28"/>
          <w:szCs w:val="28"/>
          <w:rtl/>
          <w:lang w:val="en-US"/>
        </w:rPr>
        <w:t xml:space="preserve">حيث: نضع على الأول الحرفين </w:t>
      </w:r>
      <w:r w:rsidRPr="00532BB1">
        <w:rPr>
          <w:rFonts w:asciiTheme="majorBidi" w:eastAsia="Calibri" w:hAnsiTheme="majorBidi" w:cstheme="majorBidi"/>
          <w:sz w:val="28"/>
          <w:szCs w:val="28"/>
          <w:rtl/>
          <w:lang w:val="en-US"/>
        </w:rPr>
        <w:t>(</w:t>
      </w:r>
      <w:r w:rsidRPr="00532BB1">
        <w:rPr>
          <w:rFonts w:asciiTheme="majorBidi" w:eastAsia="Calibri" w:hAnsiTheme="majorBidi" w:cstheme="majorBidi"/>
          <w:sz w:val="28"/>
          <w:szCs w:val="28"/>
          <w:lang w:val="en-US"/>
        </w:rPr>
        <w:t>A;B</w:t>
      </w:r>
      <w:r w:rsidRPr="00532BB1">
        <w:rPr>
          <w:rFonts w:asciiTheme="majorBidi" w:eastAsia="Calibri" w:hAnsiTheme="majorBidi" w:cstheme="majorBidi"/>
          <w:sz w:val="28"/>
          <w:szCs w:val="28"/>
          <w:rtl/>
          <w:lang w:val="en-US"/>
        </w:rPr>
        <w:t>)</w:t>
      </w:r>
      <w:r>
        <w:rPr>
          <w:rFonts w:eastAsia="Calibri" w:cstheme="minorHAnsi" w:hint="cs"/>
          <w:sz w:val="28"/>
          <w:szCs w:val="28"/>
          <w:rtl/>
          <w:lang w:val="en-US"/>
        </w:rPr>
        <w:t xml:space="preserve">، </w:t>
      </w:r>
    </w:p>
    <w:p w:rsidR="002B0332" w:rsidRDefault="00477323" w:rsidP="002B0332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  <w:r>
        <w:rPr>
          <w:rFonts w:eastAsia="Calibri" w:cstheme="minorHAnsi" w:hint="cs"/>
          <w:sz w:val="28"/>
          <w:szCs w:val="28"/>
          <w:rtl/>
          <w:lang w:val="en-US"/>
        </w:rPr>
        <w:t xml:space="preserve">والثاني </w:t>
      </w:r>
      <w:r w:rsidRPr="00532BB1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(</w:t>
      </w:r>
      <w:r w:rsidRPr="00532BB1">
        <w:rPr>
          <w:rFonts w:asciiTheme="majorBidi" w:eastAsia="Calibri" w:hAnsiTheme="majorBidi" w:cstheme="majorBidi"/>
          <w:sz w:val="28"/>
          <w:szCs w:val="28"/>
          <w:lang w:val="en-US"/>
        </w:rPr>
        <w:t>C;D</w:t>
      </w:r>
      <w:r w:rsidRPr="00532BB1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)</w:t>
      </w:r>
      <w:r>
        <w:rPr>
          <w:rFonts w:eastAsia="Calibri" w:cstheme="minorHAnsi" w:hint="cs"/>
          <w:sz w:val="28"/>
          <w:szCs w:val="28"/>
          <w:rtl/>
          <w:lang w:val="en-US"/>
        </w:rPr>
        <w:t>، والثالث</w:t>
      </w:r>
      <w:r w:rsidRPr="00532BB1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(</w:t>
      </w:r>
      <w:r w:rsidRPr="00532BB1">
        <w:rPr>
          <w:rFonts w:asciiTheme="majorBidi" w:eastAsia="Calibri" w:hAnsiTheme="majorBidi" w:cstheme="majorBidi"/>
          <w:sz w:val="28"/>
          <w:szCs w:val="28"/>
          <w:lang w:val="en-US"/>
        </w:rPr>
        <w:t>E;F</w:t>
      </w:r>
      <w:r w:rsidRPr="00532BB1">
        <w:rPr>
          <w:rFonts w:asciiTheme="majorBidi" w:eastAsia="Calibri" w:hAnsiTheme="majorBidi" w:cstheme="majorBidi" w:hint="cs"/>
          <w:sz w:val="28"/>
          <w:szCs w:val="28"/>
          <w:rtl/>
          <w:lang w:val="en-US"/>
        </w:rPr>
        <w:t>)</w:t>
      </w:r>
      <w:r>
        <w:rPr>
          <w:rFonts w:eastAsia="Calibri" w:cstheme="minorHAnsi" w:hint="cs"/>
          <w:sz w:val="28"/>
          <w:szCs w:val="28"/>
          <w:rtl/>
          <w:lang w:val="en-US"/>
        </w:rPr>
        <w:t>،</w:t>
      </w:r>
    </w:p>
    <w:p w:rsidR="00477323" w:rsidRDefault="00477323" w:rsidP="002B0332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  <w:r>
        <w:rPr>
          <w:rFonts w:eastAsia="Calibri" w:cstheme="minorHAnsi" w:hint="cs"/>
          <w:sz w:val="28"/>
          <w:szCs w:val="28"/>
          <w:rtl/>
          <w:lang w:val="en-US"/>
        </w:rPr>
        <w:t>كما هو موضح في الوثيقة</w:t>
      </w:r>
      <w:r w:rsidRPr="00532BB1">
        <w:rPr>
          <w:rFonts w:asciiTheme="majorBidi" w:eastAsia="Calibri" w:hAnsiTheme="majorBidi" w:cstheme="majorBidi"/>
          <w:b/>
          <w:bCs/>
          <w:sz w:val="28"/>
          <w:szCs w:val="28"/>
          <w:rtl/>
          <w:lang w:val="en-US"/>
        </w:rPr>
        <w:t>(1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val="en-US"/>
        </w:rPr>
        <w:t>)</w:t>
      </w:r>
      <w:r w:rsidRPr="00532BB1">
        <w:rPr>
          <w:rFonts w:asciiTheme="majorBidi" w:eastAsia="Calibr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>
        <w:rPr>
          <w:rFonts w:eastAsia="Calibri" w:cstheme="minorHAnsi" w:hint="cs"/>
          <w:sz w:val="28"/>
          <w:szCs w:val="28"/>
          <w:rtl/>
          <w:lang w:val="en-US"/>
        </w:rPr>
        <w:t>.</w:t>
      </w:r>
    </w:p>
    <w:p w:rsidR="00477323" w:rsidRDefault="00477323" w:rsidP="00477323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</w:p>
    <w:p w:rsidR="00477323" w:rsidRDefault="00477323" w:rsidP="00477323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</w:p>
    <w:p w:rsidR="00477323" w:rsidRDefault="002B0332" w:rsidP="00477323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  <w:r>
        <w:rPr>
          <w:rFonts w:eastAsia="Calibri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DEC853C" wp14:editId="75C04D59">
                <wp:simplePos x="0" y="0"/>
                <wp:positionH relativeFrom="column">
                  <wp:posOffset>2006600</wp:posOffset>
                </wp:positionH>
                <wp:positionV relativeFrom="paragraph">
                  <wp:posOffset>105410</wp:posOffset>
                </wp:positionV>
                <wp:extent cx="918210" cy="304800"/>
                <wp:effectExtent l="0" t="0" r="15240" b="1905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:rsidR="00477323" w:rsidRPr="007F7E84" w:rsidRDefault="00477323" w:rsidP="0047732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2BB1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C853C" id="Text Box 129" o:spid="_x0000_s1083" type="#_x0000_t202" style="position:absolute;left:0;text-align:left;margin-left:158pt;margin-top:8.3pt;width:72.3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" fillcolor="white [3212]" strokecolor="windowText" strokeweight=".5pt">
                <v:textbox>
                  <w:txbxContent>
                    <w:p w:rsidR="00477323" w:rsidRPr="007F7E84" w:rsidRDefault="00477323" w:rsidP="0047732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532BB1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(1)</w:t>
                      </w:r>
                    </w:p>
                  </w:txbxContent>
                </v:textbox>
              </v:shape>
            </w:pict>
          </mc:Fallback>
        </mc:AlternateContent>
      </w:r>
    </w:p>
    <w:p w:rsidR="00477323" w:rsidRPr="00132C72" w:rsidRDefault="00477323" w:rsidP="00477323">
      <w:pPr>
        <w:bidi/>
        <w:spacing w:after="0" w:line="240" w:lineRule="auto"/>
        <w:rPr>
          <w:rFonts w:eastAsia="Calibri" w:cstheme="minorHAnsi"/>
          <w:sz w:val="28"/>
          <w:szCs w:val="28"/>
          <w:rtl/>
          <w:lang w:val="en-US"/>
        </w:rPr>
      </w:pPr>
    </w:p>
    <w:p w:rsidR="00477323" w:rsidRPr="006C548E" w:rsidRDefault="00A50824" w:rsidP="006C548E">
      <w:pPr>
        <w:pStyle w:val="ListParagraph"/>
        <w:numPr>
          <w:ilvl w:val="0"/>
          <w:numId w:val="40"/>
        </w:numPr>
        <w:bidi/>
        <w:spacing w:after="200" w:line="276" w:lineRule="auto"/>
        <w:jc w:val="both"/>
        <w:rPr>
          <w:rFonts w:eastAsia="Calibri" w:cstheme="minorHAnsi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D1CC3A9" wp14:editId="438AF792">
                <wp:simplePos x="0" y="0"/>
                <wp:positionH relativeFrom="column">
                  <wp:posOffset>7703</wp:posOffset>
                </wp:positionH>
                <wp:positionV relativeFrom="paragraph">
                  <wp:posOffset>2299501</wp:posOffset>
                </wp:positionV>
                <wp:extent cx="990600" cy="438150"/>
                <wp:effectExtent l="0" t="0" r="0" b="1905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438150"/>
                          <a:chOff x="0" y="0"/>
                          <a:chExt cx="990600" cy="438150"/>
                        </a:xfrm>
                      </wpg:grpSpPr>
                      <wps:wsp>
                        <wps:cNvPr id="117" name="Text Box 117"/>
                        <wps:cNvSpPr txBox="1"/>
                        <wps:spPr>
                          <a:xfrm>
                            <a:off x="0" y="43542"/>
                            <a:ext cx="990600" cy="3946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49ED" w:rsidRPr="005F5552" w:rsidRDefault="00CD49ED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5F5552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اقلب الورقة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Snip Single Corner Rectangle 118"/>
                        <wps:cNvSpPr/>
                        <wps:spPr>
                          <a:xfrm flipH="1">
                            <a:off x="0" y="0"/>
                            <a:ext cx="885825" cy="438150"/>
                          </a:xfrm>
                          <a:prstGeom prst="snip1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CC3A9" id="Group 43" o:spid="_x0000_s1084" style="position:absolute;left:0;text-align:left;margin-left:.6pt;margin-top:181.05pt;width:78pt;height:34.5pt;z-index:251693056" coordsize="990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">
                <v:shape id="Text Box 117" o:spid="_x0000_s1085" type="#_x0000_t202" style="position:absolute;top:435;width:9906;height:39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AxV8QA&#10;AADcAAAADwAAAGRycy9kb3ducmV2LnhtbERPS2vCQBC+C/0Pywi9iG6s+CC6SiltLd402uJtyI5J&#10;aHY2ZLdJ/PddQfA2H99zVpvOlKKh2hWWFYxHEQji1OqCMwXH5GO4AOE8ssbSMim4koPN+qm3wljb&#10;lvfUHHwmQgi7GBXk3lexlC7NyaAb2Yo4cBdbG/QB1pnUNbYh3JTyJYpm0mDBoSHHit5ySn8Pf0bB&#10;eZD97Fz3eWon00n1vm2S+bdOlHrud69LEJ46/xDf3V86zB/P4fZMuEC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AMVfEAAAA3AAAAA8AAAAAAAAAAAAAAAAAmAIAAGRycy9k&#10;b3ducmV2LnhtbFBLBQYAAAAABAAEAPUAAACJAwAAAAA=&#10;" fillcolor="white [3201]" stroked="f" strokeweight=".5pt">
                  <v:textbox>
                    <w:txbxContent>
                      <w:p w:rsidR="00CD49ED" w:rsidRPr="005F5552" w:rsidRDefault="00CD49ED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5F5552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اقلب الورقة</w:t>
                        </w:r>
                      </w:p>
                    </w:txbxContent>
                  </v:textbox>
                </v:shape>
                <v:shape id="Snip Single Corner Rectangle 118" o:spid="_x0000_s1086" style="position:absolute;width:8858;height:4381;flip:x;visibility:visible;mso-wrap-style:square;v-text-anchor:middle" coordsize="885825,438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L7jMcA&#10;AADcAAAADwAAAGRycy9kb3ducmV2LnhtbESPT2sCMRDF74V+hzAFL6VmLcW2W6MUoeihF+0/j8Nm&#10;ullMJusm6vrtnYPgbYb35r3fTGZ98OpAXWoiGxgNC1DEVbQN1wa+vz4eXkCljGzRRyYDJ0owm97e&#10;TLC08cgrOqxzrSSEU4kGXM5tqXWqHAVMw9gSi/Yfu4BZ1q7WtsOjhAevH4tirAM2LA0OW5o7qrbr&#10;fTBQu9329Pf0fL94/dz432Ls283qx5jBXf/+BipTn6/my/XSCv5IaOUZmUBP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i+4zHAAAA3AAAAA8AAAAAAAAAAAAAAAAAmAIAAGRy&#10;cy9kb3ducmV2LnhtbFBLBQYAAAAABAAEAPUAAACMAwAAAAA=&#10;" path="m,l812799,r73026,73026l885825,438150,,438150,,xe" filled="f" strokecolor="black [3200]" strokeweight="1.5pt">
                  <v:stroke joinstyle="miter"/>
                  <v:path arrowok="t" o:connecttype="custom" o:connectlocs="0,0;812799,0;885825,73026;885825,438150;0,438150;0,0" o:connectangles="0,0,0,0,0,0"/>
                </v:shape>
              </v:group>
            </w:pict>
          </mc:Fallback>
        </mc:AlternateContent>
      </w:r>
      <w:r w:rsidR="00477323" w:rsidRPr="006C548E">
        <w:rPr>
          <w:rFonts w:eastAsia="Calibri" w:cstheme="minorHAnsi" w:hint="cs"/>
          <w:sz w:val="28"/>
          <w:szCs w:val="28"/>
          <w:rtl/>
          <w:lang w:val="en-US"/>
        </w:rPr>
        <w:t xml:space="preserve">أكمل الجدول التالي بكلمة </w:t>
      </w:r>
      <w:r w:rsidR="00477323" w:rsidRPr="006C548E">
        <w:rPr>
          <w:rFonts w:eastAsia="Calibri" w:cstheme="minorHAnsi" w:hint="cs"/>
          <w:b/>
          <w:bCs/>
          <w:sz w:val="28"/>
          <w:szCs w:val="28"/>
          <w:u w:val="single"/>
          <w:rtl/>
          <w:lang w:val="en-US"/>
        </w:rPr>
        <w:t>تنافر</w:t>
      </w:r>
      <w:r w:rsidR="00477323" w:rsidRPr="006C548E">
        <w:rPr>
          <w:rFonts w:eastAsia="Calibri" w:cstheme="minorHAnsi" w:hint="cs"/>
          <w:sz w:val="28"/>
          <w:szCs w:val="28"/>
          <w:rtl/>
          <w:lang w:val="en-US"/>
        </w:rPr>
        <w:t xml:space="preserve"> أو </w:t>
      </w:r>
      <w:r w:rsidR="00477323" w:rsidRPr="006C548E">
        <w:rPr>
          <w:rFonts w:eastAsia="Calibri" w:cstheme="minorHAnsi" w:hint="cs"/>
          <w:b/>
          <w:bCs/>
          <w:sz w:val="28"/>
          <w:szCs w:val="28"/>
          <w:u w:val="single"/>
          <w:rtl/>
          <w:lang w:val="en-US"/>
        </w:rPr>
        <w:t xml:space="preserve">تجاذب </w:t>
      </w:r>
      <w:r w:rsidR="00477323" w:rsidRPr="006C548E">
        <w:rPr>
          <w:rFonts w:eastAsia="Calibri" w:cstheme="minorHAnsi" w:hint="cs"/>
          <w:sz w:val="28"/>
          <w:szCs w:val="28"/>
          <w:rtl/>
          <w:lang w:val="en-US"/>
        </w:rPr>
        <w:t xml:space="preserve">وعيّن الأقطاب الأخرى إذا علمت أنّ </w:t>
      </w:r>
      <w:r w:rsidR="00477323" w:rsidRPr="006C548E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n-US"/>
        </w:rPr>
        <w:t>A</w:t>
      </w:r>
      <w:r w:rsidR="00477323" w:rsidRPr="006C548E">
        <w:rPr>
          <w:rFonts w:eastAsia="Calibri" w:cstheme="minorHAnsi" w:hint="cs"/>
          <w:sz w:val="28"/>
          <w:szCs w:val="28"/>
          <w:u w:val="single"/>
          <w:rtl/>
          <w:lang w:val="en-US"/>
        </w:rPr>
        <w:t xml:space="preserve"> هو قطب شمالي</w:t>
      </w:r>
      <w:r w:rsidR="00477323" w:rsidRPr="006C548E">
        <w:rPr>
          <w:rFonts w:eastAsia="Calibri" w:cstheme="minorHAnsi" w:hint="cs"/>
          <w:sz w:val="28"/>
          <w:szCs w:val="28"/>
          <w:rtl/>
          <w:lang w:val="en-US"/>
        </w:rPr>
        <w:t xml:space="preserve"> 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477323" w:rsidTr="009D0297">
        <w:tc>
          <w:tcPr>
            <w:tcW w:w="3398" w:type="dxa"/>
            <w:tcBorders>
              <w:top w:val="nil"/>
              <w:left w:val="nil"/>
            </w:tcBorders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 xml:space="preserve">(قطب شمــــــــــــــــالي)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399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(قطب .  .  .  .  .  .  .  .  .)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B </w:t>
            </w:r>
          </w:p>
        </w:tc>
      </w:tr>
      <w:tr w:rsidR="00477323" w:rsidTr="009D0297"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 xml:space="preserve">(قطب .  .  .  .  .  .  .  . 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)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C </w:t>
            </w:r>
          </w:p>
        </w:tc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.  .  .  .  .  .  .  .  .  .  .  .  . .</w:t>
            </w:r>
          </w:p>
        </w:tc>
        <w:tc>
          <w:tcPr>
            <w:tcW w:w="3399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.  .  .  .  .  .  .  .  .  .  .  .  . .</w:t>
            </w:r>
          </w:p>
        </w:tc>
      </w:tr>
      <w:tr w:rsidR="00477323" w:rsidTr="009D0297"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(قطب .  .  .  .  .  .  .  .  .)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D </w:t>
            </w:r>
          </w:p>
        </w:tc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.  .  .  .  .  .  .  .  .  .  .  .  . .</w:t>
            </w:r>
          </w:p>
        </w:tc>
        <w:tc>
          <w:tcPr>
            <w:tcW w:w="3399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تنــــــــافر</w:t>
            </w:r>
          </w:p>
        </w:tc>
      </w:tr>
      <w:tr w:rsidR="00477323" w:rsidTr="009D0297"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(قطب .  .  .  .  .  .  .  .  .)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E </w:t>
            </w:r>
          </w:p>
        </w:tc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تج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 w:bidi="ar-DZ"/>
              </w:rPr>
              <w:t>ـــــــــــــ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اذب</w:t>
            </w:r>
          </w:p>
        </w:tc>
        <w:tc>
          <w:tcPr>
            <w:tcW w:w="3399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.  .  .  .  .  .  .  .  .  .  .  .  . .</w:t>
            </w:r>
          </w:p>
        </w:tc>
      </w:tr>
      <w:tr w:rsidR="00477323" w:rsidTr="009D0297"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(قطب .  .  .  .  .  .  .  .  .)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F </w:t>
            </w:r>
          </w:p>
        </w:tc>
        <w:tc>
          <w:tcPr>
            <w:tcW w:w="3398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.  .  .  .  .  .  .  .  .  .  .  .  . .</w:t>
            </w:r>
          </w:p>
        </w:tc>
        <w:tc>
          <w:tcPr>
            <w:tcW w:w="3399" w:type="dxa"/>
            <w:vAlign w:val="center"/>
          </w:tcPr>
          <w:p w:rsidR="00477323" w:rsidRDefault="00477323" w:rsidP="009D0297">
            <w:pPr>
              <w:bidi/>
              <w:spacing w:after="20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val="en-US"/>
              </w:rPr>
            </w:pP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val="en-US"/>
              </w:rPr>
              <w:t>.  .  .  .  .  .  .  .  .  .  .  .  . .</w:t>
            </w:r>
          </w:p>
        </w:tc>
      </w:tr>
    </w:tbl>
    <w:p w:rsidR="0048767D" w:rsidRPr="006C548E" w:rsidRDefault="00A50824" w:rsidP="006C548E">
      <w:pPr>
        <w:pStyle w:val="ListParagraph"/>
        <w:numPr>
          <w:ilvl w:val="0"/>
          <w:numId w:val="40"/>
        </w:numPr>
        <w:bidi/>
        <w:spacing w:before="240" w:line="240" w:lineRule="auto"/>
        <w:rPr>
          <w:rFonts w:ascii="Times New Roman" w:eastAsia="Calibri" w:hAnsi="Times New Roman" w:cs="Times New Roman"/>
          <w:sz w:val="30"/>
          <w:szCs w:val="30"/>
          <w:rtl/>
          <w:lang w:val="en-US"/>
        </w:rPr>
      </w:pPr>
      <w:r w:rsidRPr="006C548E">
        <w:rPr>
          <w:rFonts w:eastAsia="Calibri" w:cstheme="minorHAnsi" w:hint="cs"/>
          <w:sz w:val="30"/>
          <w:szCs w:val="30"/>
          <w:rtl/>
          <w:lang w:val="en-US"/>
        </w:rPr>
        <w:lastRenderedPageBreak/>
        <w:t>ارسم خطوط الحقل المغناطيسي (الطيف المغناطيسي) في الحالتين</w:t>
      </w:r>
      <w:r w:rsidR="002B0332" w:rsidRPr="006C548E">
        <w:rPr>
          <w:rFonts w:eastAsia="Calibri" w:cstheme="minorHAnsi" w:hint="cs"/>
          <w:sz w:val="30"/>
          <w:szCs w:val="30"/>
          <w:rtl/>
          <w:lang w:val="en-US"/>
        </w:rPr>
        <w:t xml:space="preserve"> مبيّن</w:t>
      </w:r>
      <w:r w:rsidRPr="006C548E">
        <w:rPr>
          <w:rFonts w:eastAsia="Calibri" w:cstheme="minorHAnsi" w:hint="cs"/>
          <w:sz w:val="30"/>
          <w:szCs w:val="30"/>
          <w:rtl/>
          <w:lang w:val="en-US"/>
        </w:rPr>
        <w:t>ا اتجاهها بأسهم:</w:t>
      </w:r>
    </w:p>
    <w:p w:rsidR="00A50824" w:rsidRDefault="00652637" w:rsidP="0048767D">
      <w:pPr>
        <w:bidi/>
        <w:spacing w:before="240" w:line="240" w:lineRule="auto"/>
        <w:rPr>
          <w:rFonts w:ascii="Times New Roman" w:eastAsia="Calibri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BFDBF97" wp14:editId="10ABD8C1">
                <wp:simplePos x="0" y="0"/>
                <wp:positionH relativeFrom="column">
                  <wp:posOffset>3506277</wp:posOffset>
                </wp:positionH>
                <wp:positionV relativeFrom="paragraph">
                  <wp:posOffset>21562</wp:posOffset>
                </wp:positionV>
                <wp:extent cx="2981739" cy="1765935"/>
                <wp:effectExtent l="0" t="0" r="28575" b="24765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739" cy="17659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0332" w:rsidRDefault="002B03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DBF97" id="Text Box 134" o:spid="_x0000_s1087" type="#_x0000_t202" style="position:absolute;left:0;text-align:left;margin-left:276.1pt;margin-top:1.7pt;width:234.8pt;height:139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" filled="f" strokeweight=".5pt">
                <v:textbox>
                  <w:txbxContent>
                    <w:p w:rsidR="002B0332" w:rsidRDefault="002B0332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99C1B5" wp14:editId="5EA8E4D7">
                <wp:simplePos x="0" y="0"/>
                <wp:positionH relativeFrom="column">
                  <wp:posOffset>136912</wp:posOffset>
                </wp:positionH>
                <wp:positionV relativeFrom="paragraph">
                  <wp:posOffset>21562</wp:posOffset>
                </wp:positionV>
                <wp:extent cx="3057525" cy="1766294"/>
                <wp:effectExtent l="0" t="0" r="28575" b="2476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76629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0332" w:rsidRDefault="002B03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9C1B5" id="Text Box 137" o:spid="_x0000_s1088" type="#_x0000_t202" style="position:absolute;left:0;text-align:left;margin-left:10.8pt;margin-top:1.7pt;width:240.75pt;height:139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" filled="f" strokeweight=".5pt">
                <v:textbox>
                  <w:txbxContent>
                    <w:p w:rsidR="002B0332" w:rsidRDefault="002B0332"/>
                  </w:txbxContent>
                </v:textbox>
              </v:shape>
            </w:pict>
          </mc:Fallback>
        </mc:AlternateContent>
      </w:r>
    </w:p>
    <w:p w:rsidR="0048767D" w:rsidRDefault="00175E20" w:rsidP="00A50824">
      <w:pPr>
        <w:bidi/>
        <w:spacing w:before="240" w:line="240" w:lineRule="auto"/>
        <w:rPr>
          <w:rFonts w:ascii="Times New Roman" w:eastAsia="Calibri" w:hAnsi="Times New Roman" w:cs="Times New Roman"/>
          <w:sz w:val="28"/>
          <w:szCs w:val="28"/>
          <w:rtl/>
          <w:lang w:val="en-US"/>
        </w:rPr>
      </w:pPr>
      <w:r w:rsidRPr="00770D3C">
        <w:rPr>
          <w:noProof/>
          <w:lang w:eastAsia="fr-FR"/>
        </w:rPr>
        <w:drawing>
          <wp:anchor distT="0" distB="0" distL="114300" distR="114300" simplePos="0" relativeHeight="251738112" behindDoc="0" locked="0" layoutInCell="1" allowOverlap="1" wp14:anchorId="50E86599" wp14:editId="7E8E78DE">
            <wp:simplePos x="0" y="0"/>
            <wp:positionH relativeFrom="margin">
              <wp:posOffset>894080</wp:posOffset>
            </wp:positionH>
            <wp:positionV relativeFrom="margin">
              <wp:posOffset>945515</wp:posOffset>
            </wp:positionV>
            <wp:extent cx="1530985" cy="327025"/>
            <wp:effectExtent l="0" t="0" r="0" b="0"/>
            <wp:wrapSquare wrapText="bothSides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0332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BFD822" wp14:editId="6CD35103">
                <wp:simplePos x="0" y="0"/>
                <wp:positionH relativeFrom="column">
                  <wp:posOffset>744855</wp:posOffset>
                </wp:positionH>
                <wp:positionV relativeFrom="paragraph">
                  <wp:posOffset>101600</wp:posOffset>
                </wp:positionV>
                <wp:extent cx="1676400" cy="466725"/>
                <wp:effectExtent l="0" t="0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0332" w:rsidRDefault="002B03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FD822" id="Text Box 135" o:spid="_x0000_s1089" type="#_x0000_t202" style="position:absolute;left:0;text-align:left;margin-left:58.65pt;margin-top:8pt;width:132pt;height:3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" filled="f" stroked="f" strokeweight=".5pt">
                <v:textbox>
                  <w:txbxContent>
                    <w:p w:rsidR="002B0332" w:rsidRDefault="002B0332"/>
                  </w:txbxContent>
                </v:textbox>
              </v:shape>
            </w:pict>
          </mc:Fallback>
        </mc:AlternateContent>
      </w:r>
      <w:r w:rsidR="00A50824" w:rsidRPr="001C35B2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D7D6EE" wp14:editId="505D1F3C">
                <wp:simplePos x="0" y="0"/>
                <wp:positionH relativeFrom="column">
                  <wp:posOffset>4545330</wp:posOffset>
                </wp:positionH>
                <wp:positionV relativeFrom="paragraph">
                  <wp:posOffset>175260</wp:posOffset>
                </wp:positionV>
                <wp:extent cx="1335405" cy="113347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405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Default="00CD49ED">
                            <w:r w:rsidRPr="0058431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2C97492" wp14:editId="4589CBD9">
                                  <wp:extent cx="1240367" cy="1029518"/>
                                  <wp:effectExtent l="0" t="0" r="0" b="0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0570" cy="10462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04A9A" id="Text Box 1" o:spid="_x0000_s1090" type="#_x0000_t202" style="position:absolute;left:0;text-align:left;margin-left:357.9pt;margin-top:13.8pt;width:105.15pt;height:8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" filled="f" stroked="f" strokeweight=".5pt">
                <v:textbox>
                  <w:txbxContent>
                    <w:p w:rsidR="00CD49ED" w:rsidRDefault="00CD49ED">
                      <w:r w:rsidRPr="00584319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4939553" wp14:editId="2CD44E5F">
                            <wp:extent cx="1240367" cy="1029518"/>
                            <wp:effectExtent l="0" t="0" r="0" b="0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0570" cy="10462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50824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84122C" wp14:editId="28B9F681">
                <wp:simplePos x="0" y="0"/>
                <wp:positionH relativeFrom="column">
                  <wp:posOffset>5222875</wp:posOffset>
                </wp:positionH>
                <wp:positionV relativeFrom="paragraph">
                  <wp:posOffset>278765</wp:posOffset>
                </wp:positionV>
                <wp:extent cx="358684" cy="37011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684" cy="370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Pr="00A50824" w:rsidRDefault="00CD49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5082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7C87A" id="Text Box 34" o:spid="_x0000_s1091" type="#_x0000_t202" style="position:absolute;left:0;text-align:left;margin-left:411.25pt;margin-top:21.95pt;width:28.25pt;height:29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" filled="f" stroked="f" strokeweight=".5pt">
                <v:textbox>
                  <w:txbxContent>
                    <w:p w:rsidR="00CD49ED" w:rsidRPr="00A50824" w:rsidRDefault="00CD49E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50824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A50824"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328883" wp14:editId="0AABAE4F">
                <wp:simplePos x="0" y="0"/>
                <wp:positionH relativeFrom="column">
                  <wp:posOffset>4592955</wp:posOffset>
                </wp:positionH>
                <wp:positionV relativeFrom="paragraph">
                  <wp:posOffset>280035</wp:posOffset>
                </wp:positionV>
                <wp:extent cx="295275" cy="283845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Pr="00A50824" w:rsidRDefault="00CD49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5082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BBB07" id="Text Box 33" o:spid="_x0000_s1092" type="#_x0000_t202" style="position:absolute;left:0;text-align:left;margin-left:361.65pt;margin-top:22.05pt;width:23.25pt;height:22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" filled="f" stroked="f" strokeweight=".5pt">
                <v:textbox>
                  <w:txbxContent>
                    <w:p w:rsidR="00CD49ED" w:rsidRPr="00A50824" w:rsidRDefault="00CD49E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50824">
                        <w:rPr>
                          <w:rFonts w:asciiTheme="majorBidi" w:hAnsiTheme="majorBidi" w:cstheme="majorBid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:rsidR="008D40F3" w:rsidRDefault="00770D3C" w:rsidP="008D40F3">
      <w:pPr>
        <w:bidi/>
        <w:spacing w:before="240" w:line="240" w:lineRule="auto"/>
        <w:rPr>
          <w:rFonts w:ascii="Times New Roman" w:eastAsia="Calibri" w:hAnsi="Times New Roman" w:cs="Times New Roman"/>
          <w:sz w:val="28"/>
          <w:szCs w:val="28"/>
          <w:rtl/>
          <w:lang w:val="en-US"/>
        </w:rPr>
      </w:pPr>
      <w:r w:rsidRPr="001C35B2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746A03" wp14:editId="4C13E329">
                <wp:simplePos x="0" y="0"/>
                <wp:positionH relativeFrom="column">
                  <wp:posOffset>1261927</wp:posOffset>
                </wp:positionH>
                <wp:positionV relativeFrom="paragraph">
                  <wp:posOffset>213995</wp:posOffset>
                </wp:positionV>
                <wp:extent cx="2248535" cy="555172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8535" cy="5551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Default="00CD49ED" w:rsidP="00770D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F00A6" id="Text Box 4" o:spid="_x0000_s1093" type="#_x0000_t202" style="position:absolute;left:0;text-align:left;margin-left:99.35pt;margin-top:16.85pt;width:177.05pt;height:43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" filled="f" stroked="f" strokeweight=".5pt">
                <v:textbox>
                  <w:txbxContent>
                    <w:p w:rsidR="00CD49ED" w:rsidRDefault="00CD49ED" w:rsidP="00770D3C"/>
                  </w:txbxContent>
                </v:textbox>
              </v:shape>
            </w:pict>
          </mc:Fallback>
        </mc:AlternateContent>
      </w:r>
    </w:p>
    <w:p w:rsidR="008D40F3" w:rsidRDefault="008D40F3" w:rsidP="008D40F3">
      <w:pPr>
        <w:bidi/>
        <w:spacing w:before="240" w:line="240" w:lineRule="auto"/>
        <w:rPr>
          <w:rFonts w:ascii="Times New Roman" w:eastAsia="Calibri" w:hAnsi="Times New Roman" w:cs="Times New Roman"/>
          <w:sz w:val="28"/>
          <w:szCs w:val="28"/>
          <w:rtl/>
          <w:lang w:val="en-US"/>
        </w:rPr>
      </w:pPr>
    </w:p>
    <w:p w:rsidR="00D60199" w:rsidRPr="008C3F7D" w:rsidRDefault="00D60199" w:rsidP="00D84BE1">
      <w:pPr>
        <w:bidi/>
        <w:spacing w:before="24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A50824" w:rsidRDefault="005F5552" w:rsidP="00A50824">
      <w:pPr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21D4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  <w:r w:rsidR="00D51FA2" w:rsidRPr="00521D4B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D51FA2" w:rsidRPr="00521D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(08نقاط)</w:t>
      </w:r>
    </w:p>
    <w:p w:rsidR="00D23304" w:rsidRDefault="007155D0" w:rsidP="00D23304">
      <w:pPr>
        <w:bidi/>
        <w:spacing w:before="240" w:line="240" w:lineRule="auto"/>
        <w:rPr>
          <w:rFonts w:cstheme="minorHAnsi"/>
          <w:sz w:val="30"/>
          <w:szCs w:val="30"/>
          <w:rtl/>
          <w:lang w:bidi="ar-DZ"/>
        </w:rPr>
      </w:pPr>
      <w:r>
        <w:rPr>
          <w:rFonts w:cstheme="minorHAnsi" w:hint="cs"/>
          <w:sz w:val="30"/>
          <w:szCs w:val="30"/>
          <w:rtl/>
          <w:lang w:bidi="ar-DZ"/>
        </w:rPr>
        <w:t xml:space="preserve">   </w:t>
      </w:r>
      <w:r w:rsidR="00D23304" w:rsidRPr="00D23304">
        <w:rPr>
          <w:rFonts w:cstheme="minorHAnsi" w:hint="cs"/>
          <w:sz w:val="30"/>
          <w:szCs w:val="30"/>
          <w:rtl/>
          <w:lang w:bidi="ar-DZ"/>
        </w:rPr>
        <w:t>من أجل تحديد المواد القابلة للتمغنط قام محمد بإحضار المواد التالية:</w:t>
      </w:r>
      <w:r w:rsidR="00D23304">
        <w:rPr>
          <w:rFonts w:cstheme="minorHAnsi" w:hint="cs"/>
          <w:sz w:val="30"/>
          <w:szCs w:val="30"/>
          <w:rtl/>
          <w:lang w:bidi="ar-DZ"/>
        </w:rPr>
        <w:t xml:space="preserve"> </w:t>
      </w:r>
      <w:r w:rsidR="00D23304" w:rsidRPr="00D23304">
        <w:rPr>
          <w:rFonts w:cstheme="minorHAnsi" w:hint="cs"/>
          <w:sz w:val="30"/>
          <w:szCs w:val="30"/>
          <w:rtl/>
          <w:lang w:bidi="ar-DZ"/>
        </w:rPr>
        <w:t xml:space="preserve">برغي من الألمنيوم، قطعة زجاج، </w:t>
      </w:r>
      <w:r w:rsidR="00D23304">
        <w:rPr>
          <w:rFonts w:cstheme="minorHAnsi" w:hint="cs"/>
          <w:sz w:val="30"/>
          <w:szCs w:val="30"/>
          <w:rtl/>
          <w:lang w:bidi="ar-DZ"/>
        </w:rPr>
        <w:t>مساسيك الورق</w:t>
      </w:r>
      <w:r w:rsidR="00D23304" w:rsidRPr="00D23304">
        <w:rPr>
          <w:rFonts w:cstheme="minorHAnsi" w:hint="cs"/>
          <w:sz w:val="30"/>
          <w:szCs w:val="30"/>
          <w:rtl/>
          <w:lang w:bidi="ar-DZ"/>
        </w:rPr>
        <w:t>، مسمار فولاذي، صفيحة من الرصاص،</w:t>
      </w:r>
      <w:r w:rsidR="00D23304">
        <w:rPr>
          <w:rFonts w:cstheme="minorHAnsi" w:hint="cs"/>
          <w:sz w:val="30"/>
          <w:szCs w:val="30"/>
          <w:rtl/>
          <w:lang w:bidi="ar-DZ"/>
        </w:rPr>
        <w:t xml:space="preserve"> سلك من الكوبالت، </w:t>
      </w:r>
      <w:r w:rsidR="00D23304" w:rsidRPr="00D23304">
        <w:rPr>
          <w:rFonts w:cstheme="minorHAnsi" w:hint="cs"/>
          <w:sz w:val="30"/>
          <w:szCs w:val="30"/>
          <w:rtl/>
          <w:lang w:bidi="ar-DZ"/>
        </w:rPr>
        <w:t xml:space="preserve">ممحاة، </w:t>
      </w:r>
      <w:r w:rsidR="00D23304">
        <w:rPr>
          <w:rFonts w:cstheme="minorHAnsi" w:hint="cs"/>
          <w:sz w:val="30"/>
          <w:szCs w:val="30"/>
          <w:rtl/>
          <w:lang w:bidi="ar-DZ"/>
        </w:rPr>
        <w:t>إبرة خياطة.</w:t>
      </w:r>
    </w:p>
    <w:p w:rsidR="00D23304" w:rsidRPr="007155D0" w:rsidRDefault="00D23304" w:rsidP="007155D0">
      <w:pPr>
        <w:pStyle w:val="ListParagraph"/>
        <w:numPr>
          <w:ilvl w:val="0"/>
          <w:numId w:val="38"/>
        </w:numPr>
        <w:bidi/>
        <w:spacing w:before="240" w:line="240" w:lineRule="auto"/>
        <w:rPr>
          <w:rFonts w:cstheme="minorHAnsi"/>
          <w:sz w:val="30"/>
          <w:szCs w:val="30"/>
          <w:rtl/>
          <w:lang w:bidi="ar-DZ"/>
        </w:rPr>
      </w:pPr>
      <w:r w:rsidRPr="007155D0">
        <w:rPr>
          <w:rFonts w:cstheme="minorHAnsi" w:hint="cs"/>
          <w:sz w:val="30"/>
          <w:szCs w:val="30"/>
          <w:rtl/>
          <w:lang w:bidi="ar-DZ"/>
        </w:rPr>
        <w:t>صنف هذه المواد في الجدول التالي: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D23304" w:rsidTr="007155D0">
        <w:trPr>
          <w:trHeight w:val="118"/>
        </w:trPr>
        <w:tc>
          <w:tcPr>
            <w:tcW w:w="5097" w:type="dxa"/>
            <w:vAlign w:val="center"/>
          </w:tcPr>
          <w:p w:rsidR="00D23304" w:rsidRDefault="00D23304" w:rsidP="007155D0">
            <w:pPr>
              <w:bidi/>
              <w:jc w:val="center"/>
              <w:rPr>
                <w:rFonts w:cstheme="minorHAnsi"/>
                <w:sz w:val="30"/>
                <w:szCs w:val="30"/>
                <w:rtl/>
                <w:lang w:bidi="ar-DZ"/>
              </w:rPr>
            </w:pPr>
            <w:r>
              <w:rPr>
                <w:rFonts w:cstheme="minorHAnsi" w:hint="cs"/>
                <w:sz w:val="30"/>
                <w:szCs w:val="30"/>
                <w:rtl/>
                <w:lang w:bidi="ar-DZ"/>
              </w:rPr>
              <w:t>مواد يجذبها المغناطيس</w:t>
            </w:r>
          </w:p>
        </w:tc>
        <w:tc>
          <w:tcPr>
            <w:tcW w:w="5098" w:type="dxa"/>
            <w:vAlign w:val="center"/>
          </w:tcPr>
          <w:p w:rsidR="00D23304" w:rsidRDefault="00D23304" w:rsidP="00D23304">
            <w:pPr>
              <w:bidi/>
              <w:jc w:val="center"/>
              <w:rPr>
                <w:rFonts w:cstheme="minorHAnsi"/>
                <w:sz w:val="30"/>
                <w:szCs w:val="30"/>
                <w:rtl/>
                <w:lang w:bidi="ar-DZ"/>
              </w:rPr>
            </w:pPr>
            <w:r>
              <w:rPr>
                <w:rFonts w:cstheme="minorHAnsi" w:hint="cs"/>
                <w:sz w:val="30"/>
                <w:szCs w:val="30"/>
                <w:rtl/>
                <w:lang w:bidi="ar-DZ"/>
              </w:rPr>
              <w:t>مواد لا يجذبها المغناطيس</w:t>
            </w:r>
          </w:p>
        </w:tc>
      </w:tr>
      <w:tr w:rsidR="00D23304" w:rsidTr="007155D0">
        <w:trPr>
          <w:trHeight w:val="1442"/>
        </w:trPr>
        <w:tc>
          <w:tcPr>
            <w:tcW w:w="5097" w:type="dxa"/>
            <w:vAlign w:val="center"/>
          </w:tcPr>
          <w:p w:rsidR="00D23304" w:rsidRPr="007155D0" w:rsidRDefault="00D23304" w:rsidP="007155D0">
            <w:pPr>
              <w:bidi/>
              <w:spacing w:before="240" w:line="276" w:lineRule="auto"/>
              <w:rPr>
                <w:rFonts w:eastAsia="Times New Roman" w:cstheme="minorHAnsi"/>
                <w:sz w:val="30"/>
                <w:szCs w:val="30"/>
                <w:rtl/>
                <w:lang w:val="en-US"/>
              </w:rPr>
            </w:pPr>
            <w:r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.  .  .  .  .  .  .  .  .  .  .  .  .  .  .  .  .  .  .  .  .  .  .  .  .  .  .  .  .  .  .  .  .  .  .  .  .  .  .  .  .  .  .  .  .  .  .  .  .  .  .  .  .  .  .  .  .  .  .  .  .  .  .  .  .  .  .  .  .  .  .  .  .  .  .  .  </w:t>
            </w:r>
            <w:r w:rsidR="007155D0"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</w:t>
            </w:r>
          </w:p>
        </w:tc>
        <w:tc>
          <w:tcPr>
            <w:tcW w:w="5098" w:type="dxa"/>
            <w:vAlign w:val="center"/>
          </w:tcPr>
          <w:p w:rsidR="00D23304" w:rsidRDefault="007155D0" w:rsidP="00D23304">
            <w:pPr>
              <w:bidi/>
              <w:jc w:val="center"/>
              <w:rPr>
                <w:rFonts w:cstheme="minorHAnsi"/>
                <w:sz w:val="30"/>
                <w:szCs w:val="30"/>
                <w:rtl/>
                <w:lang w:bidi="ar-DZ"/>
              </w:rPr>
            </w:pPr>
            <w:r w:rsidRPr="007155D0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.  .  .  .  .  .  .  .  .  .  .  .  .  .  .  .  .  .  .  .  .  .  .  .  .  .  .  .  .  .  .  .  .  .  .  .  .  .  .  .  .  .  .  .  .  .  .  .  .  .  .  .  .  .  .  .  .  .  .  .  .  .  .  .  .  .  .  .  .  .  .  .  .  .  .  .  .  .  .  .  .  .  .  .  </w:t>
            </w:r>
          </w:p>
        </w:tc>
      </w:tr>
    </w:tbl>
    <w:p w:rsidR="00A50824" w:rsidRPr="001C35B2" w:rsidRDefault="007155D0" w:rsidP="00A50824">
      <w:pPr>
        <w:bidi/>
        <w:spacing w:before="240" w:line="240" w:lineRule="auto"/>
        <w:rPr>
          <w:rFonts w:cstheme="minorHAnsi"/>
          <w:b/>
          <w:bCs/>
          <w:sz w:val="30"/>
          <w:szCs w:val="30"/>
          <w:rtl/>
          <w:lang w:bidi="ar-DZ"/>
        </w:rPr>
      </w:pPr>
      <w:r w:rsidRPr="001C35B2">
        <w:rPr>
          <w:rFonts w:eastAsia="Calibri"/>
          <w:noProof/>
          <w:sz w:val="24"/>
          <w:szCs w:val="24"/>
          <w:lang w:eastAsia="fr-FR"/>
        </w:rPr>
        <w:drawing>
          <wp:anchor distT="0" distB="0" distL="114300" distR="114300" simplePos="0" relativeHeight="251719680" behindDoc="1" locked="0" layoutInCell="1" allowOverlap="1" wp14:anchorId="748D2FFC" wp14:editId="6776B973">
            <wp:simplePos x="0" y="0"/>
            <wp:positionH relativeFrom="margin">
              <wp:posOffset>-278130</wp:posOffset>
            </wp:positionH>
            <wp:positionV relativeFrom="margin">
              <wp:posOffset>5146675</wp:posOffset>
            </wp:positionV>
            <wp:extent cx="1763395" cy="1708785"/>
            <wp:effectExtent l="0" t="0" r="8255" b="5715"/>
            <wp:wrapSquare wrapText="bothSides"/>
            <wp:docPr id="132" name="Picture 132" descr="C:\Users\MUSTAFA\Desktop\تمغنط الحديد\ftit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USTAFA\Desktop\تمغنط الحديد\ftitr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 w:hint="cs"/>
          <w:sz w:val="30"/>
          <w:szCs w:val="30"/>
          <w:rtl/>
          <w:lang w:bidi="ar-DZ"/>
        </w:rPr>
        <w:t xml:space="preserve">         قام محمد بإنجاز </w:t>
      </w:r>
      <w:r w:rsidR="00A50824" w:rsidRPr="001C35B2">
        <w:rPr>
          <w:rFonts w:cstheme="minorHAnsi"/>
          <w:sz w:val="30"/>
          <w:szCs w:val="30"/>
          <w:rtl/>
          <w:lang w:bidi="ar-DZ"/>
        </w:rPr>
        <w:t>التركيب الموض</w:t>
      </w:r>
      <w:r>
        <w:rPr>
          <w:rFonts w:cstheme="minorHAnsi" w:hint="cs"/>
          <w:sz w:val="30"/>
          <w:szCs w:val="30"/>
          <w:rtl/>
          <w:lang w:bidi="ar-DZ"/>
        </w:rPr>
        <w:t>ّ</w:t>
      </w:r>
      <w:r w:rsidR="00A50824" w:rsidRPr="001C35B2">
        <w:rPr>
          <w:rFonts w:cstheme="minorHAnsi"/>
          <w:sz w:val="30"/>
          <w:szCs w:val="30"/>
          <w:rtl/>
          <w:lang w:bidi="ar-DZ"/>
        </w:rPr>
        <w:t xml:space="preserve">ح في </w:t>
      </w:r>
      <w:r w:rsidR="00A50824" w:rsidRPr="00E51AE1">
        <w:rPr>
          <w:rFonts w:cstheme="minorHAnsi"/>
          <w:sz w:val="30"/>
          <w:szCs w:val="30"/>
          <w:rtl/>
          <w:lang w:bidi="ar-DZ"/>
        </w:rPr>
        <w:t>(الشكل</w:t>
      </w:r>
      <w:r w:rsidR="00A50824" w:rsidRPr="00E51AE1">
        <w:rPr>
          <w:rFonts w:cstheme="minorHAnsi" w:hint="cs"/>
          <w:sz w:val="30"/>
          <w:szCs w:val="30"/>
          <w:rtl/>
          <w:lang w:bidi="ar-DZ"/>
        </w:rPr>
        <w:t xml:space="preserve"> المقابل </w:t>
      </w:r>
      <w:r w:rsidR="00A50824" w:rsidRPr="00E51AE1">
        <w:rPr>
          <w:rFonts w:cstheme="minorHAnsi"/>
          <w:sz w:val="30"/>
          <w:szCs w:val="30"/>
          <w:rtl/>
          <w:lang w:bidi="ar-DZ"/>
        </w:rPr>
        <w:t>)</w:t>
      </w:r>
      <w:r>
        <w:rPr>
          <w:rFonts w:cstheme="minorHAnsi" w:hint="cs"/>
          <w:sz w:val="30"/>
          <w:szCs w:val="30"/>
          <w:rtl/>
          <w:lang w:bidi="ar-DZ"/>
        </w:rPr>
        <w:t>،</w:t>
      </w:r>
      <w:r w:rsidR="002B0332">
        <w:rPr>
          <w:rFonts w:cstheme="minorHAnsi" w:hint="cs"/>
          <w:sz w:val="30"/>
          <w:szCs w:val="30"/>
          <w:rtl/>
          <w:lang w:bidi="ar-DZ"/>
        </w:rPr>
        <w:t xml:space="preserve"> يمثّل</w:t>
      </w:r>
      <w:r w:rsidR="00A50824" w:rsidRPr="00E51AE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="00A50824" w:rsidRPr="001C35B2">
        <w:rPr>
          <w:rFonts w:cstheme="minorHAnsi"/>
          <w:sz w:val="30"/>
          <w:szCs w:val="30"/>
          <w:rtl/>
          <w:lang w:bidi="ar-DZ"/>
        </w:rPr>
        <w:t>مسمار من الفولاذ ملتصق بقضيب مغناطيسي نقوم بتقريبه من كومة من مشابك الورق</w:t>
      </w:r>
      <w:r w:rsidR="00A50824" w:rsidRPr="001C35B2">
        <w:rPr>
          <w:rFonts w:cstheme="minorHAnsi"/>
          <w:sz w:val="30"/>
          <w:szCs w:val="30"/>
          <w:lang w:bidi="ar-DZ"/>
        </w:rPr>
        <w:t>.</w:t>
      </w:r>
    </w:p>
    <w:p w:rsidR="00A50824" w:rsidRDefault="00A50824" w:rsidP="007155D0">
      <w:pPr>
        <w:pStyle w:val="ListParagraph"/>
        <w:numPr>
          <w:ilvl w:val="0"/>
          <w:numId w:val="38"/>
        </w:numPr>
        <w:bidi/>
        <w:spacing w:before="240" w:line="240" w:lineRule="auto"/>
        <w:rPr>
          <w:rFonts w:cstheme="minorHAnsi"/>
          <w:sz w:val="30"/>
          <w:szCs w:val="30"/>
          <w:lang w:bidi="ar-DZ"/>
        </w:rPr>
      </w:pPr>
      <w:r w:rsidRPr="00981EE4">
        <w:rPr>
          <w:rFonts w:cstheme="minorHAnsi"/>
          <w:sz w:val="30"/>
          <w:szCs w:val="30"/>
          <w:rtl/>
          <w:lang w:bidi="ar-DZ"/>
        </w:rPr>
        <w:t>صف ماذا يحدث</w:t>
      </w:r>
      <w:r w:rsidR="007155D0">
        <w:rPr>
          <w:rFonts w:cstheme="minorHAnsi" w:hint="cs"/>
          <w:sz w:val="30"/>
          <w:szCs w:val="30"/>
          <w:rtl/>
          <w:lang w:bidi="ar-DZ"/>
        </w:rPr>
        <w:t xml:space="preserve"> </w:t>
      </w:r>
      <w:r w:rsidRPr="00981EE4">
        <w:rPr>
          <w:rFonts w:cstheme="minorHAnsi"/>
          <w:sz w:val="30"/>
          <w:szCs w:val="30"/>
          <w:rtl/>
          <w:lang w:bidi="ar-DZ"/>
        </w:rPr>
        <w:t>؟</w:t>
      </w:r>
    </w:p>
    <w:p w:rsidR="007155D0" w:rsidRDefault="007155D0" w:rsidP="007155D0">
      <w:pPr>
        <w:pStyle w:val="ListParagraph"/>
        <w:bidi/>
        <w:spacing w:before="240" w:line="276" w:lineRule="auto"/>
        <w:ind w:left="927"/>
        <w:rPr>
          <w:rFonts w:eastAsia="Times New Roman" w:cstheme="minorHAnsi"/>
          <w:sz w:val="30"/>
          <w:szCs w:val="30"/>
          <w:rtl/>
          <w:lang w:val="en-US"/>
        </w:rPr>
      </w:pPr>
      <w:r w:rsidRPr="007155D0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.  .  .  .  .  .  .  .  .  .  .  .  .  .  .  .  .  .  .  .  .  .  .  . </w:t>
      </w:r>
    </w:p>
    <w:p w:rsidR="002B0332" w:rsidRPr="007155D0" w:rsidRDefault="002B0332" w:rsidP="007155D0">
      <w:pPr>
        <w:pStyle w:val="ListParagraph"/>
        <w:numPr>
          <w:ilvl w:val="0"/>
          <w:numId w:val="35"/>
        </w:numPr>
        <w:bidi/>
        <w:spacing w:before="240" w:line="276" w:lineRule="auto"/>
        <w:rPr>
          <w:rFonts w:eastAsia="Times New Roman" w:cstheme="minorHAnsi"/>
          <w:sz w:val="30"/>
          <w:szCs w:val="30"/>
          <w:rtl/>
          <w:lang w:val="en-US"/>
        </w:rPr>
      </w:pPr>
      <w:r w:rsidRPr="007155D0">
        <w:rPr>
          <w:rFonts w:cstheme="minorHAnsi" w:hint="cs"/>
          <w:sz w:val="30"/>
          <w:szCs w:val="30"/>
          <w:rtl/>
          <w:lang w:bidi="ar-DZ"/>
        </w:rPr>
        <w:t>التعليل:</w:t>
      </w:r>
      <w:r w:rsidRPr="007155D0">
        <w:rPr>
          <w:rFonts w:eastAsia="Times New Roman" w:cstheme="minorHAnsi" w:hint="cs"/>
          <w:sz w:val="30"/>
          <w:szCs w:val="30"/>
          <w:rtl/>
          <w:lang w:val="en-US"/>
        </w:rPr>
        <w:t xml:space="preserve">  </w:t>
      </w:r>
      <w:r w:rsidR="007155D0" w:rsidRPr="007155D0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.  .  .  .  .  .  .  .  .  .  .  .  .  .  .  .  .  .  .  .  </w:t>
      </w:r>
    </w:p>
    <w:p w:rsidR="00A50824" w:rsidRPr="006C548E" w:rsidRDefault="00A50824" w:rsidP="006C548E">
      <w:pPr>
        <w:pStyle w:val="ListParagraph"/>
        <w:numPr>
          <w:ilvl w:val="0"/>
          <w:numId w:val="38"/>
        </w:numPr>
        <w:bidi/>
        <w:spacing w:before="240" w:line="276" w:lineRule="auto"/>
        <w:rPr>
          <w:rFonts w:cstheme="minorHAnsi"/>
          <w:sz w:val="30"/>
          <w:szCs w:val="30"/>
          <w:rtl/>
          <w:lang w:bidi="ar-DZ"/>
        </w:rPr>
      </w:pPr>
      <w:r w:rsidRPr="006C548E">
        <w:rPr>
          <w:rFonts w:cstheme="minorHAnsi" w:hint="cs"/>
          <w:sz w:val="30"/>
          <w:szCs w:val="30"/>
          <w:rtl/>
          <w:lang w:bidi="ar-DZ"/>
        </w:rPr>
        <w:t>بماذا نسمي هذه الطريقة من التمغنط؟ .  .  .  .  .  .  .   .  .  .  .  .</w:t>
      </w:r>
    </w:p>
    <w:p w:rsidR="00A50824" w:rsidRPr="001C35B2" w:rsidRDefault="00A50824" w:rsidP="006C548E">
      <w:pPr>
        <w:pStyle w:val="ListParagraph"/>
        <w:numPr>
          <w:ilvl w:val="0"/>
          <w:numId w:val="35"/>
        </w:numPr>
        <w:bidi/>
        <w:spacing w:before="240" w:line="276" w:lineRule="auto"/>
        <w:rPr>
          <w:rFonts w:eastAsia="Calibri" w:cstheme="minorHAnsi"/>
          <w:sz w:val="30"/>
          <w:szCs w:val="30"/>
          <w:rtl/>
          <w:lang w:val="en-US"/>
        </w:rPr>
      </w:pPr>
      <w:r w:rsidRPr="001C35B2">
        <w:rPr>
          <w:rFonts w:cstheme="minorHAnsi"/>
          <w:sz w:val="30"/>
          <w:szCs w:val="30"/>
          <w:rtl/>
          <w:lang w:bidi="ar-DZ"/>
        </w:rPr>
        <w:t>أذكر طريقة اخرى للتمغنط</w:t>
      </w:r>
      <w:r>
        <w:rPr>
          <w:rFonts w:cstheme="minorHAnsi" w:hint="cs"/>
          <w:sz w:val="30"/>
          <w:szCs w:val="30"/>
          <w:rtl/>
          <w:lang w:bidi="ar-DZ"/>
        </w:rPr>
        <w:t>؟</w:t>
      </w:r>
      <w:r w:rsidRPr="001C35B2">
        <w:rPr>
          <w:rFonts w:cstheme="minorHAnsi"/>
          <w:sz w:val="30"/>
          <w:szCs w:val="30"/>
          <w:rtl/>
          <w:lang w:bidi="ar-DZ"/>
        </w:rPr>
        <w:t>.</w:t>
      </w:r>
      <w:r w:rsidRP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</w:t>
      </w:r>
    </w:p>
    <w:p w:rsidR="00A50824" w:rsidRPr="006C548E" w:rsidRDefault="007155D0" w:rsidP="006C548E">
      <w:pPr>
        <w:pStyle w:val="ListParagraph"/>
        <w:numPr>
          <w:ilvl w:val="0"/>
          <w:numId w:val="38"/>
        </w:numPr>
        <w:bidi/>
        <w:spacing w:before="240" w:after="0" w:line="276" w:lineRule="auto"/>
        <w:rPr>
          <w:rFonts w:ascii="Times New Roman" w:eastAsia="Calibri" w:hAnsi="Times New Roman" w:cs="Times New Roman"/>
          <w:sz w:val="30"/>
          <w:szCs w:val="30"/>
          <w:rtl/>
          <w:lang w:val="en-US"/>
        </w:rPr>
      </w:pPr>
      <w:r w:rsidRPr="006C548E">
        <w:rPr>
          <w:rFonts w:eastAsia="Calibri" w:cstheme="minorHAnsi" w:hint="cs"/>
          <w:sz w:val="30"/>
          <w:szCs w:val="30"/>
          <w:rtl/>
          <w:lang w:val="en-US"/>
        </w:rPr>
        <w:t>ماهي المواد القابلة للتمغنط</w:t>
      </w:r>
      <w:r w:rsidR="00A50824" w:rsidRPr="006C548E">
        <w:rPr>
          <w:rFonts w:eastAsia="Calibri" w:cstheme="minorHAnsi"/>
          <w:sz w:val="30"/>
          <w:szCs w:val="30"/>
          <w:rtl/>
          <w:lang w:val="en-US"/>
        </w:rPr>
        <w:t xml:space="preserve"> ؟</w:t>
      </w:r>
      <w:r w:rsidRPr="006C548E">
        <w:rPr>
          <w:rFonts w:eastAsia="Calibri" w:cstheme="minorHAnsi" w:hint="cs"/>
          <w:sz w:val="30"/>
          <w:szCs w:val="30"/>
          <w:rtl/>
          <w:lang w:val="en-US"/>
        </w:rPr>
        <w:t xml:space="preserve"> مع ذكر مثالين عن هذه المواد؟</w:t>
      </w:r>
      <w:r w:rsidR="00A50824" w:rsidRPr="006C548E">
        <w:rPr>
          <w:rFonts w:eastAsia="Calibri" w:cs="Calibri"/>
          <w:sz w:val="30"/>
          <w:szCs w:val="30"/>
          <w:rtl/>
          <w:lang w:val="en-US"/>
        </w:rPr>
        <w:t xml:space="preserve">.  </w:t>
      </w:r>
    </w:p>
    <w:p w:rsidR="00D84BE1" w:rsidRPr="00D84BE1" w:rsidRDefault="00981EE4" w:rsidP="007155D0">
      <w:pPr>
        <w:tabs>
          <w:tab w:val="left" w:pos="820"/>
          <w:tab w:val="left" w:pos="2440"/>
          <w:tab w:val="left" w:pos="2980"/>
          <w:tab w:val="left" w:pos="3500"/>
          <w:tab w:val="left" w:pos="3800"/>
          <w:tab w:val="left" w:pos="5000"/>
          <w:tab w:val="left" w:pos="7044"/>
          <w:tab w:val="right" w:pos="10204"/>
        </w:tabs>
        <w:bidi/>
        <w:spacing w:after="0" w:line="276" w:lineRule="auto"/>
        <w:rPr>
          <w:rFonts w:ascii="Times New Roman" w:hAnsi="Times New Roman" w:cstheme="minorHAnsi"/>
          <w:b/>
          <w:sz w:val="30"/>
          <w:szCs w:val="30"/>
          <w:rtl/>
          <w:lang w:val="en-US" w:bidi="ar-DZ"/>
        </w:rPr>
      </w:pPr>
      <w:r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           </w:t>
      </w:r>
      <w:r w:rsidR="008C3F7D"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. .  .  .  .  .  .  .  .  .  .  .  .  .  .  .  .  .  .  .  .  .  .  .  .  .  .  .  .  .  .  .  .  . </w:t>
      </w:r>
      <w:r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 .  .  .  .  .  .  .  .  .</w:t>
      </w:r>
      <w:r w:rsidR="008C3F7D"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  </w:t>
      </w:r>
    </w:p>
    <w:p w:rsidR="00D84BE1" w:rsidRDefault="00D84BE1" w:rsidP="007155D0">
      <w:pPr>
        <w:tabs>
          <w:tab w:val="left" w:pos="820"/>
          <w:tab w:val="left" w:pos="2440"/>
          <w:tab w:val="left" w:pos="2980"/>
          <w:tab w:val="left" w:pos="3500"/>
          <w:tab w:val="left" w:pos="3800"/>
          <w:tab w:val="left" w:pos="5000"/>
          <w:tab w:val="left" w:pos="7044"/>
          <w:tab w:val="right" w:pos="10204"/>
        </w:tabs>
        <w:bidi/>
        <w:spacing w:after="0" w:line="276" w:lineRule="auto"/>
        <w:rPr>
          <w:rFonts w:ascii="Times New Roman" w:hAnsi="Times New Roman" w:cstheme="minorHAnsi"/>
          <w:b/>
          <w:sz w:val="30"/>
          <w:szCs w:val="30"/>
          <w:rtl/>
          <w:lang w:val="en-US" w:bidi="ar-DZ"/>
        </w:rPr>
      </w:pPr>
      <w:r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           </w:t>
      </w:r>
      <w:r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. .  .  .  .  .  .  .  .  .  .  .  .  .  .  .  .  .  .  .  .  .  .  .  .  .  .  .  .  .  .  .  .  .  .  .  .  .  .  .  .  .  .  </w:t>
      </w:r>
    </w:p>
    <w:p w:rsidR="00FC5DA5" w:rsidRPr="006C548E" w:rsidRDefault="006C548E" w:rsidP="006C548E">
      <w:pPr>
        <w:tabs>
          <w:tab w:val="left" w:pos="820"/>
          <w:tab w:val="left" w:pos="2440"/>
          <w:tab w:val="left" w:pos="2980"/>
          <w:tab w:val="left" w:pos="3500"/>
          <w:tab w:val="left" w:pos="3800"/>
          <w:tab w:val="left" w:pos="5000"/>
          <w:tab w:val="left" w:pos="7044"/>
          <w:tab w:val="right" w:pos="10204"/>
        </w:tabs>
        <w:bidi/>
        <w:spacing w:after="0" w:line="276" w:lineRule="auto"/>
        <w:rPr>
          <w:rFonts w:ascii="Times New Roman" w:hAnsi="Times New Roman" w:cstheme="minorHAnsi"/>
          <w:b/>
          <w:sz w:val="30"/>
          <w:szCs w:val="30"/>
          <w:rtl/>
          <w:lang w:val="en-US" w:bidi="ar-DZ"/>
        </w:rPr>
      </w:pPr>
      <w:r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           </w:t>
      </w:r>
      <w:r w:rsidRPr="00981EE4">
        <w:rPr>
          <w:rFonts w:ascii="Times New Roman" w:hAnsi="Times New Roman" w:cstheme="minorHAnsi" w:hint="cs"/>
          <w:b/>
          <w:sz w:val="30"/>
          <w:szCs w:val="30"/>
          <w:rtl/>
          <w:lang w:val="en-US" w:bidi="ar-DZ"/>
        </w:rPr>
        <w:t xml:space="preserve">. .  .  .  .  .  .  .  .  .  .  .  .  .  .  .  .  .  .  .  .  .  .  .  .  .  .  .  .  .  .  .  .  .  .  .  .  .  .  .  .  .  .  </w:t>
      </w:r>
      <w:r w:rsidR="007155D0"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C82853" wp14:editId="2BBFCAA6">
                <wp:simplePos x="0" y="0"/>
                <wp:positionH relativeFrom="column">
                  <wp:posOffset>2371090</wp:posOffset>
                </wp:positionH>
                <wp:positionV relativeFrom="paragraph">
                  <wp:posOffset>1123208</wp:posOffset>
                </wp:positionV>
                <wp:extent cx="1653540" cy="367649"/>
                <wp:effectExtent l="0" t="0" r="381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7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49ED" w:rsidRPr="00E54B98" w:rsidRDefault="00CD49ED" w:rsidP="00E54B9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54B98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r w:rsidRPr="00E54B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82853" id="Text Box 24" o:spid="_x0000_s1094" type="#_x0000_t202" style="position:absolute;left:0;text-align:left;margin-left:186.7pt;margin-top:88.45pt;width:130.2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" fillcolor="white [3201]" stroked="f" strokeweight=".5pt">
                <v:textbox>
                  <w:txbxContent>
                    <w:p w:rsidR="00CD49ED" w:rsidRPr="00E54B98" w:rsidRDefault="00CD49ED" w:rsidP="00E54B98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54B98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r w:rsidRPr="00E54B9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2/2</w:t>
                      </w:r>
                    </w:p>
                  </w:txbxContent>
                </v:textbox>
              </v:shape>
            </w:pict>
          </mc:Fallback>
        </mc:AlternateContent>
      </w:r>
      <w:r w:rsidR="007155D0"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CE1B9E" wp14:editId="39066A05">
                <wp:simplePos x="0" y="0"/>
                <wp:positionH relativeFrom="column">
                  <wp:posOffset>-246380</wp:posOffset>
                </wp:positionH>
                <wp:positionV relativeFrom="paragraph">
                  <wp:posOffset>1138555</wp:posOffset>
                </wp:positionV>
                <wp:extent cx="1353205" cy="461842"/>
                <wp:effectExtent l="0" t="0" r="18415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205" cy="461842"/>
                          <a:chOff x="-304800" y="-63062"/>
                          <a:chExt cx="1353205" cy="461842"/>
                        </a:xfrm>
                      </wpg:grpSpPr>
                      <wps:wsp>
                        <wps:cNvPr id="28" name="Rounded Rectangle 28"/>
                        <wps:cNvSpPr/>
                        <wps:spPr>
                          <a:xfrm>
                            <a:off x="-220720" y="-63062"/>
                            <a:ext cx="1269125" cy="35691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-304800" y="-63062"/>
                            <a:ext cx="1260902" cy="4618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D49ED" w:rsidRPr="00AF423D" w:rsidRDefault="00CD49ED" w:rsidP="00AF423D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بالتوفيق للجميع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CE1B9E" id="Group 27" o:spid="_x0000_s1095" style="position:absolute;left:0;text-align:left;margin-left:-19.4pt;margin-top:89.65pt;width:106.55pt;height:36.35pt;z-index:251660288;mso-width-relative:margin;mso-height-relative:margin" coordorigin="-3048,-630" coordsize="13532,4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">
                <v:roundrect id="Rounded Rectangle 28" o:spid="_x0000_s1096" style="position:absolute;left:-2207;top:-630;width:12691;height:35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dZg8AA&#10;AADbAAAADwAAAGRycy9kb3ducmV2LnhtbERPz2vCMBS+C/4P4Q28iKZzTEpnFBkKnuaq4vnRvDWd&#10;zUtJotb/3hwGO358vxer3rbiRj40jhW8TjMQxJXTDdcKTsftJAcRIrLG1jEpeFCA1XI4WGCh3Z1L&#10;uh1iLVIIhwIVmBi7QspQGbIYpq4jTtyP8xZjgr6W2uM9hdtWzrJsLi02nBoMdvRpqLocrlZBqLT5&#10;2l9+/Zjy9/wczOb7rcyUGr306w8Qkfr4L/5z77SCWRqbvqQf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FdZg8AAAADbAAAADwAAAAAAAAAAAAAAAACYAgAAZHJzL2Rvd25y&#10;ZXYueG1sUEsFBgAAAAAEAAQA9QAAAIUDAAAAAA==&#10;" filled="f" strokecolor="black [3213]" strokeweight="1.5pt">
                  <v:stroke joinstyle="miter"/>
                </v:roundrect>
                <v:shape id="Text Box 29" o:spid="_x0000_s1097" type="#_x0000_t202" style="position:absolute;left:-3048;top:-630;width:12609;height:4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CD49ED" w:rsidRPr="00AF423D" w:rsidRDefault="00CD49ED" w:rsidP="00AF423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بالتوفيق للجميع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C5DA5" w:rsidRPr="006C548E" w:rsidSect="00990039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0.95pt;height:10.95pt" o:bullet="t">
        <v:imagedata r:id="rId1" o:title="msoAF65"/>
      </v:shape>
    </w:pict>
  </w:numPicBullet>
  <w:abstractNum w:abstractNumId="0">
    <w:nsid w:val="01FA0A9B"/>
    <w:multiLevelType w:val="multilevel"/>
    <w:tmpl w:val="C56E82D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1">
    <w:nsid w:val="02B80605"/>
    <w:multiLevelType w:val="multilevel"/>
    <w:tmpl w:val="C56E82D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2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0B3EA7"/>
    <w:multiLevelType w:val="hybridMultilevel"/>
    <w:tmpl w:val="27E4DEB0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A770C"/>
    <w:multiLevelType w:val="hybridMultilevel"/>
    <w:tmpl w:val="A2F64B36"/>
    <w:lvl w:ilvl="0" w:tplc="4C3AD65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F91D06"/>
    <w:multiLevelType w:val="hybridMultilevel"/>
    <w:tmpl w:val="6EC4AC82"/>
    <w:lvl w:ilvl="0" w:tplc="4C3AD656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ED876FC"/>
    <w:multiLevelType w:val="hybridMultilevel"/>
    <w:tmpl w:val="CFC67B24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755919"/>
    <w:multiLevelType w:val="hybridMultilevel"/>
    <w:tmpl w:val="DB027F52"/>
    <w:lvl w:ilvl="0" w:tplc="4C3AD65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8A737D3"/>
    <w:multiLevelType w:val="hybridMultilevel"/>
    <w:tmpl w:val="CDDE3978"/>
    <w:lvl w:ilvl="0" w:tplc="1DFCA6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02FC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C811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D82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A691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523D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F0DF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5412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D48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716B65"/>
    <w:multiLevelType w:val="hybridMultilevel"/>
    <w:tmpl w:val="7C786F8C"/>
    <w:lvl w:ilvl="0" w:tplc="0C6CCE34">
      <w:start w:val="1"/>
      <w:numFmt w:val="bullet"/>
      <w:lvlText w:val=""/>
      <w:lvlJc w:val="left"/>
      <w:pPr>
        <w:ind w:left="1352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>
    <w:nsid w:val="311668F6"/>
    <w:multiLevelType w:val="hybridMultilevel"/>
    <w:tmpl w:val="529CA504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EC70FB"/>
    <w:multiLevelType w:val="hybridMultilevel"/>
    <w:tmpl w:val="6BF2BD98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EA22EB"/>
    <w:multiLevelType w:val="hybridMultilevel"/>
    <w:tmpl w:val="882ECB1E"/>
    <w:lvl w:ilvl="0" w:tplc="D828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665E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6CD8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C88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866A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CE06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B604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68EB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B2D1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BD1ECF"/>
    <w:multiLevelType w:val="hybridMultilevel"/>
    <w:tmpl w:val="40B84616"/>
    <w:lvl w:ilvl="0" w:tplc="41640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A266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14C5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D0C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B83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021F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213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C7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4D2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7838D1"/>
    <w:multiLevelType w:val="hybridMultilevel"/>
    <w:tmpl w:val="CF36CF40"/>
    <w:lvl w:ilvl="0" w:tplc="0C6CCE34">
      <w:start w:val="1"/>
      <w:numFmt w:val="bullet"/>
      <w:lvlText w:val=""/>
      <w:lvlJc w:val="left"/>
      <w:pPr>
        <w:ind w:left="1352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9658C6"/>
    <w:multiLevelType w:val="hybridMultilevel"/>
    <w:tmpl w:val="08840F32"/>
    <w:lvl w:ilvl="0" w:tplc="4C3AD656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45714E1D"/>
    <w:multiLevelType w:val="hybridMultilevel"/>
    <w:tmpl w:val="A35EDD52"/>
    <w:lvl w:ilvl="0" w:tplc="206E8708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9C2685"/>
    <w:multiLevelType w:val="hybridMultilevel"/>
    <w:tmpl w:val="8370CF2A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54DF399A"/>
    <w:multiLevelType w:val="hybridMultilevel"/>
    <w:tmpl w:val="8E6E76F0"/>
    <w:lvl w:ilvl="0" w:tplc="683EA2C0">
      <w:start w:val="2"/>
      <w:numFmt w:val="arabicAlpha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57994111"/>
    <w:multiLevelType w:val="hybridMultilevel"/>
    <w:tmpl w:val="D720772E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C006EE"/>
    <w:multiLevelType w:val="hybridMultilevel"/>
    <w:tmpl w:val="F2E2694A"/>
    <w:lvl w:ilvl="0" w:tplc="B972000E">
      <w:start w:val="1"/>
      <w:numFmt w:val="decimal"/>
      <w:lvlText w:val="%1)"/>
      <w:lvlJc w:val="left"/>
      <w:pPr>
        <w:ind w:left="121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5">
    <w:nsid w:val="5B190E7F"/>
    <w:multiLevelType w:val="multilevel"/>
    <w:tmpl w:val="D012001A"/>
    <w:lvl w:ilvl="0">
      <w:start w:val="3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</w:rPr>
    </w:lvl>
    <w:lvl w:ilvl="1">
      <w:start w:val="1"/>
      <w:numFmt w:val="lowerLetter"/>
      <w:lvlText w:val="%2)"/>
      <w:lvlJc w:val="left"/>
      <w:pPr>
        <w:ind w:left="-27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4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5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48" w:hanging="360"/>
      </w:pPr>
      <w:rPr>
        <w:rFonts w:hint="default"/>
      </w:rPr>
    </w:lvl>
  </w:abstractNum>
  <w:abstractNum w:abstractNumId="26">
    <w:nsid w:val="5BAA4893"/>
    <w:multiLevelType w:val="hybridMultilevel"/>
    <w:tmpl w:val="D420824A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290615"/>
    <w:multiLevelType w:val="hybridMultilevel"/>
    <w:tmpl w:val="574A165C"/>
    <w:lvl w:ilvl="0" w:tplc="4C3AD656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</w:lvl>
  </w:abstractNum>
  <w:abstractNum w:abstractNumId="28">
    <w:nsid w:val="612C2B63"/>
    <w:multiLevelType w:val="hybridMultilevel"/>
    <w:tmpl w:val="73F28A12"/>
    <w:lvl w:ilvl="0" w:tplc="3EB621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9A53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A865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2886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7AF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E82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23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64E6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2E38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1F2C4A"/>
    <w:multiLevelType w:val="hybridMultilevel"/>
    <w:tmpl w:val="3BEC18DE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546504"/>
    <w:multiLevelType w:val="hybridMultilevel"/>
    <w:tmpl w:val="2CAAE88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A6903E9"/>
    <w:multiLevelType w:val="multilevel"/>
    <w:tmpl w:val="DA0EF7A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32">
    <w:nsid w:val="6B8053E4"/>
    <w:multiLevelType w:val="hybridMultilevel"/>
    <w:tmpl w:val="157C9A4A"/>
    <w:lvl w:ilvl="0" w:tplc="0C6CCE34">
      <w:start w:val="1"/>
      <w:numFmt w:val="bullet"/>
      <w:lvlText w:val=""/>
      <w:lvlJc w:val="left"/>
      <w:pPr>
        <w:ind w:left="144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D897C94"/>
    <w:multiLevelType w:val="hybridMultilevel"/>
    <w:tmpl w:val="86004696"/>
    <w:lvl w:ilvl="0" w:tplc="E41455FC">
      <w:start w:val="1"/>
      <w:numFmt w:val="decimal"/>
      <w:lvlText w:val="%1."/>
      <w:lvlJc w:val="left"/>
      <w:pPr>
        <w:ind w:left="927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EEE66C8"/>
    <w:multiLevelType w:val="hybridMultilevel"/>
    <w:tmpl w:val="5B6CB826"/>
    <w:lvl w:ilvl="0" w:tplc="E41455FC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35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19B253C"/>
    <w:multiLevelType w:val="hybridMultilevel"/>
    <w:tmpl w:val="A9E4372C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2044160"/>
    <w:multiLevelType w:val="hybridMultilevel"/>
    <w:tmpl w:val="648EF7E8"/>
    <w:lvl w:ilvl="0" w:tplc="389C2F58">
      <w:start w:val="1"/>
      <w:numFmt w:val="arabicAlpha"/>
      <w:lvlText w:val="%1."/>
      <w:lvlJc w:val="left"/>
      <w:pPr>
        <w:ind w:left="862" w:hanging="360"/>
      </w:pPr>
      <w:rPr>
        <w:rFonts w:cs="Calib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>
    <w:nsid w:val="75C43CEC"/>
    <w:multiLevelType w:val="hybridMultilevel"/>
    <w:tmpl w:val="B5262066"/>
    <w:lvl w:ilvl="0" w:tplc="B63804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39E4A80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ED0C25"/>
    <w:multiLevelType w:val="hybridMultilevel"/>
    <w:tmpl w:val="41442CFC"/>
    <w:lvl w:ilvl="0" w:tplc="F8187A64">
      <w:start w:val="1"/>
      <w:numFmt w:val="decimal"/>
      <w:lvlText w:val="%1)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4"/>
  </w:num>
  <w:num w:numId="3">
    <w:abstractNumId w:val="35"/>
  </w:num>
  <w:num w:numId="4">
    <w:abstractNumId w:val="23"/>
  </w:num>
  <w:num w:numId="5">
    <w:abstractNumId w:val="5"/>
  </w:num>
  <w:num w:numId="6">
    <w:abstractNumId w:val="2"/>
  </w:num>
  <w:num w:numId="7">
    <w:abstractNumId w:val="17"/>
  </w:num>
  <w:num w:numId="8">
    <w:abstractNumId w:val="27"/>
  </w:num>
  <w:num w:numId="9">
    <w:abstractNumId w:val="34"/>
  </w:num>
  <w:num w:numId="10">
    <w:abstractNumId w:val="0"/>
  </w:num>
  <w:num w:numId="11">
    <w:abstractNumId w:val="33"/>
  </w:num>
  <w:num w:numId="12">
    <w:abstractNumId w:val="31"/>
  </w:num>
  <w:num w:numId="13">
    <w:abstractNumId w:val="36"/>
  </w:num>
  <w:num w:numId="14">
    <w:abstractNumId w:val="1"/>
  </w:num>
  <w:num w:numId="15">
    <w:abstractNumId w:val="25"/>
  </w:num>
  <w:num w:numId="16">
    <w:abstractNumId w:val="39"/>
  </w:num>
  <w:num w:numId="17">
    <w:abstractNumId w:val="19"/>
  </w:num>
  <w:num w:numId="18">
    <w:abstractNumId w:val="9"/>
  </w:num>
  <w:num w:numId="19">
    <w:abstractNumId w:val="8"/>
  </w:num>
  <w:num w:numId="20">
    <w:abstractNumId w:val="16"/>
  </w:num>
  <w:num w:numId="21">
    <w:abstractNumId w:val="11"/>
  </w:num>
  <w:num w:numId="22">
    <w:abstractNumId w:val="24"/>
  </w:num>
  <w:num w:numId="23">
    <w:abstractNumId w:val="32"/>
  </w:num>
  <w:num w:numId="24">
    <w:abstractNumId w:val="38"/>
  </w:num>
  <w:num w:numId="25">
    <w:abstractNumId w:val="3"/>
  </w:num>
  <w:num w:numId="26">
    <w:abstractNumId w:val="12"/>
  </w:num>
  <w:num w:numId="27">
    <w:abstractNumId w:val="22"/>
  </w:num>
  <w:num w:numId="28">
    <w:abstractNumId w:val="13"/>
  </w:num>
  <w:num w:numId="29">
    <w:abstractNumId w:val="26"/>
  </w:num>
  <w:num w:numId="30">
    <w:abstractNumId w:val="30"/>
  </w:num>
  <w:num w:numId="31">
    <w:abstractNumId w:val="15"/>
  </w:num>
  <w:num w:numId="32">
    <w:abstractNumId w:val="28"/>
  </w:num>
  <w:num w:numId="33">
    <w:abstractNumId w:val="10"/>
  </w:num>
  <w:num w:numId="34">
    <w:abstractNumId w:val="14"/>
  </w:num>
  <w:num w:numId="35">
    <w:abstractNumId w:val="20"/>
  </w:num>
  <w:num w:numId="36">
    <w:abstractNumId w:val="21"/>
  </w:num>
  <w:num w:numId="37">
    <w:abstractNumId w:val="6"/>
  </w:num>
  <w:num w:numId="38">
    <w:abstractNumId w:val="29"/>
  </w:num>
  <w:num w:numId="39">
    <w:abstractNumId w:val="18"/>
  </w:num>
  <w:num w:numId="40">
    <w:abstractNumId w:val="7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04017"/>
    <w:rsid w:val="00052BBC"/>
    <w:rsid w:val="000704B9"/>
    <w:rsid w:val="000844D2"/>
    <w:rsid w:val="000920F1"/>
    <w:rsid w:val="00171181"/>
    <w:rsid w:val="00175E20"/>
    <w:rsid w:val="001C35B2"/>
    <w:rsid w:val="001F2310"/>
    <w:rsid w:val="0021287D"/>
    <w:rsid w:val="00215CD1"/>
    <w:rsid w:val="00250B6E"/>
    <w:rsid w:val="00255AFB"/>
    <w:rsid w:val="002564CB"/>
    <w:rsid w:val="00264DCB"/>
    <w:rsid w:val="002A6F3A"/>
    <w:rsid w:val="002B0332"/>
    <w:rsid w:val="002D3493"/>
    <w:rsid w:val="002E54F5"/>
    <w:rsid w:val="0031469D"/>
    <w:rsid w:val="00334780"/>
    <w:rsid w:val="0035407F"/>
    <w:rsid w:val="003A01E5"/>
    <w:rsid w:val="003E42EC"/>
    <w:rsid w:val="003F32CF"/>
    <w:rsid w:val="003F6B76"/>
    <w:rsid w:val="00440C8D"/>
    <w:rsid w:val="00475480"/>
    <w:rsid w:val="00477323"/>
    <w:rsid w:val="0048767D"/>
    <w:rsid w:val="004B7052"/>
    <w:rsid w:val="004C0B44"/>
    <w:rsid w:val="00511E55"/>
    <w:rsid w:val="00521D4B"/>
    <w:rsid w:val="0053119E"/>
    <w:rsid w:val="00582D7B"/>
    <w:rsid w:val="00584319"/>
    <w:rsid w:val="005C655C"/>
    <w:rsid w:val="005F5552"/>
    <w:rsid w:val="006071C3"/>
    <w:rsid w:val="0062417A"/>
    <w:rsid w:val="0064244C"/>
    <w:rsid w:val="00652637"/>
    <w:rsid w:val="00653D73"/>
    <w:rsid w:val="00654F51"/>
    <w:rsid w:val="00697983"/>
    <w:rsid w:val="006B7FB5"/>
    <w:rsid w:val="006C548E"/>
    <w:rsid w:val="00713FF9"/>
    <w:rsid w:val="007155D0"/>
    <w:rsid w:val="00723559"/>
    <w:rsid w:val="00757A42"/>
    <w:rsid w:val="00770D3C"/>
    <w:rsid w:val="00783638"/>
    <w:rsid w:val="007C2B24"/>
    <w:rsid w:val="007D1C9D"/>
    <w:rsid w:val="007D2790"/>
    <w:rsid w:val="0089766F"/>
    <w:rsid w:val="008C3F7D"/>
    <w:rsid w:val="008D40F3"/>
    <w:rsid w:val="0097023F"/>
    <w:rsid w:val="00981EE4"/>
    <w:rsid w:val="00990039"/>
    <w:rsid w:val="009A280D"/>
    <w:rsid w:val="009C2A0D"/>
    <w:rsid w:val="009E3C71"/>
    <w:rsid w:val="00A04DB1"/>
    <w:rsid w:val="00A50824"/>
    <w:rsid w:val="00A55E45"/>
    <w:rsid w:val="00A64480"/>
    <w:rsid w:val="00A807CE"/>
    <w:rsid w:val="00A8151B"/>
    <w:rsid w:val="00AA4A66"/>
    <w:rsid w:val="00AE2DE5"/>
    <w:rsid w:val="00AE447A"/>
    <w:rsid w:val="00AF423D"/>
    <w:rsid w:val="00B14800"/>
    <w:rsid w:val="00B14E64"/>
    <w:rsid w:val="00B41604"/>
    <w:rsid w:val="00B933D3"/>
    <w:rsid w:val="00BA6391"/>
    <w:rsid w:val="00C03F0D"/>
    <w:rsid w:val="00C43CE8"/>
    <w:rsid w:val="00C8111F"/>
    <w:rsid w:val="00CB7732"/>
    <w:rsid w:val="00CD49ED"/>
    <w:rsid w:val="00D01B9A"/>
    <w:rsid w:val="00D23304"/>
    <w:rsid w:val="00D51FA2"/>
    <w:rsid w:val="00D60199"/>
    <w:rsid w:val="00D72F58"/>
    <w:rsid w:val="00D84BE1"/>
    <w:rsid w:val="00DC3E7D"/>
    <w:rsid w:val="00DD5838"/>
    <w:rsid w:val="00E1191E"/>
    <w:rsid w:val="00E4337D"/>
    <w:rsid w:val="00E51AE1"/>
    <w:rsid w:val="00E54B98"/>
    <w:rsid w:val="00E82E9E"/>
    <w:rsid w:val="00EA18FA"/>
    <w:rsid w:val="00EA6800"/>
    <w:rsid w:val="00EC3676"/>
    <w:rsid w:val="00F33FC5"/>
    <w:rsid w:val="00F73F8C"/>
    <w:rsid w:val="00F835F2"/>
    <w:rsid w:val="00F92DAD"/>
    <w:rsid w:val="00FB1B36"/>
    <w:rsid w:val="00FB55A9"/>
    <w:rsid w:val="00FC5DA5"/>
    <w:rsid w:val="00FD26AA"/>
    <w:rsid w:val="00FE1538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5B3C63-0BBD-4170-A9A1-2104EE4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emf"/><Relationship Id="rId3" Type="http://schemas.openxmlformats.org/officeDocument/2006/relationships/styles" Target="styles.xml"/><Relationship Id="rId7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39606-4F76-4F93-8A41-B4E410CE3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1615</TotalTime>
  <Pages>2</Pages>
  <Words>688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65</cp:revision>
  <cp:lastPrinted>2021-05-31T23:00:00Z</cp:lastPrinted>
  <dcterms:created xsi:type="dcterms:W3CDTF">2019-11-23T07:37:00Z</dcterms:created>
  <dcterms:modified xsi:type="dcterms:W3CDTF">2023-05-17T23:00:00Z</dcterms:modified>
</cp:coreProperties>
</file>
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F18" w:rsidRPr="003F43D0" w:rsidRDefault="00FE3F18" w:rsidP="00FE3F18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</w:rPr>
        <w:t>الجمهورية الجزائرية الديمقراطية الشعبية</w:t>
      </w:r>
    </w:p>
    <w:p w:rsidR="00FE3F18" w:rsidRPr="003F43D0" w:rsidRDefault="00FE3F18" w:rsidP="0010638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الوطنية           </w:t>
      </w:r>
      <w:r w:rsidRPr="003F43D0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            </w:t>
      </w: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مديرية التربية لولاية</w:t>
      </w:r>
    </w:p>
    <w:p w:rsidR="00FE3F18" w:rsidRPr="003F43D0" w:rsidRDefault="0010638E" w:rsidP="0010638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المشاغبين 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السنة  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الثانية</w:t>
      </w:r>
      <w:r w:rsidR="00FE3F18" w:rsidRPr="003F43D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FE3F18" w:rsidRPr="003F43D0" w:rsidRDefault="00932F9B" w:rsidP="00FE3F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2" type="#_x0000_t32" style="position:absolute;left:0;text-align:left;margin-left:6.2pt;margin-top:4.75pt;width:527.1pt;height:0;z-index:251657728" o:connectortype="straight"/>
        </w:pict>
      </w:r>
    </w:p>
    <w:p w:rsidR="00FE3F18" w:rsidRPr="003F43D0" w:rsidRDefault="00012654" w:rsidP="003F43D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الاختبارالاول 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>في مادة: العلوم الفيزيائية و التكنولوجيا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المدة: ساع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ونصف</w:t>
      </w:r>
    </w:p>
    <w:p w:rsidR="009C5904" w:rsidRPr="003F43D0" w:rsidRDefault="00932F9B" w:rsidP="009C5904">
      <w:pPr>
        <w:bidi/>
        <w:jc w:val="both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932F9B">
        <w:rPr>
          <w:rFonts w:asciiTheme="majorBidi" w:hAnsiTheme="majorBidi" w:cstheme="majorBidi"/>
          <w:sz w:val="28"/>
          <w:szCs w:val="28"/>
          <w:rtl/>
          <w:lang w:eastAsia="en-US"/>
        </w:rPr>
        <w:pict>
          <v:shape id="_x0000_s1173" type="#_x0000_t32" style="position:absolute;left:0;text-align:left;margin-left:15.55pt;margin-top:10.4pt;width:527.1pt;height:0;z-index:251658752" o:connectortype="straight"/>
        </w:pict>
      </w:r>
    </w:p>
    <w:p w:rsidR="00FE3F18" w:rsidRPr="009C5904" w:rsidRDefault="00FE3F18" w:rsidP="003F43D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 )</w:t>
      </w:r>
    </w:p>
    <w:p w:rsidR="00FF2E6B" w:rsidRDefault="00E266D1" w:rsidP="00781E89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lang w:bidi="ar-DZ"/>
        </w:rPr>
        <w:t xml:space="preserve">    </w:t>
      </w:r>
      <w:r w:rsidR="00680686" w:rsidRPr="001D04AD">
        <w:rPr>
          <w:rFonts w:hint="cs"/>
          <w:b/>
          <w:bCs/>
          <w:sz w:val="28"/>
          <w:szCs w:val="28"/>
          <w:rtl/>
          <w:lang w:bidi="ar-DZ"/>
        </w:rPr>
        <w:t>ال</w:t>
      </w:r>
      <w:r w:rsidR="00C35E53">
        <w:rPr>
          <w:rFonts w:hint="cs"/>
          <w:b/>
          <w:bCs/>
          <w:sz w:val="28"/>
          <w:szCs w:val="28"/>
          <w:rtl/>
          <w:lang w:bidi="ar-DZ"/>
        </w:rPr>
        <w:t>تمرين</w:t>
      </w:r>
      <w:r w:rsidR="00680686" w:rsidRPr="001D04AD">
        <w:rPr>
          <w:rFonts w:hint="cs"/>
          <w:b/>
          <w:bCs/>
          <w:sz w:val="28"/>
          <w:szCs w:val="28"/>
          <w:rtl/>
          <w:lang w:bidi="ar-DZ"/>
        </w:rPr>
        <w:t xml:space="preserve"> الأول: </w:t>
      </w:r>
      <w:r w:rsidR="000C1A8F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0C1A8F">
        <w:rPr>
          <w:rFonts w:asciiTheme="minorBidi" w:hAnsiTheme="minorBidi"/>
          <w:b/>
          <w:bCs/>
          <w:sz w:val="28"/>
          <w:szCs w:val="28"/>
          <w:lang w:bidi="ar-DZ"/>
        </w:rPr>
        <w:t xml:space="preserve">06 </w:t>
      </w:r>
      <w:r w:rsidR="001D04AD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نقاط ) </w:t>
      </w:r>
      <w:r w:rsidR="00781E89" w:rsidRPr="00765782">
        <w:rPr>
          <w:rFonts w:asciiTheme="majorBidi" w:hAnsiTheme="majorBidi" w:cstheme="majorBidi" w:hint="cs"/>
          <w:sz w:val="28"/>
          <w:szCs w:val="28"/>
          <w:rtl/>
        </w:rPr>
        <w:t xml:space="preserve">اثناء مراجعة احمد دروسه </w:t>
      </w:r>
      <w:r w:rsidR="00781E89">
        <w:rPr>
          <w:rFonts w:asciiTheme="majorBidi" w:hAnsiTheme="majorBidi" w:cstheme="majorBidi" w:hint="cs"/>
          <w:sz w:val="28"/>
          <w:szCs w:val="28"/>
          <w:rtl/>
        </w:rPr>
        <w:t>ليلا ،انقطع التيار الكهربائي فاشعل شمعة</w:t>
      </w:r>
      <w:r w:rsidR="00FF2E6B">
        <w:rPr>
          <w:rFonts w:asciiTheme="majorBidi" w:hAnsiTheme="majorBidi" w:cstheme="majorBidi" w:hint="cs"/>
          <w:sz w:val="28"/>
          <w:szCs w:val="28"/>
          <w:rtl/>
        </w:rPr>
        <w:t> </w:t>
      </w:r>
      <w:r w:rsidR="00FF2E6B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</w:p>
    <w:p w:rsidR="00781E89" w:rsidRDefault="00932F9B" w:rsidP="00FF2E6B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96" style="position:absolute;left:0;text-align:left;margin-left:46.2pt;margin-top:3.05pt;width:75pt;height:145.95pt;z-index:251659776" stroked="f">
            <v:textbox>
              <w:txbxContent>
                <w:p w:rsidR="00781E89" w:rsidRDefault="003F43D0" w:rsidP="00781E89">
                  <w:pPr>
                    <w:bidi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66725" cy="1695450"/>
                        <wp:effectExtent l="19050" t="0" r="9525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725" cy="1695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F2E6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781E89">
        <w:rPr>
          <w:rFonts w:asciiTheme="majorBidi" w:hAnsiTheme="majorBidi" w:cstheme="majorBidi" w:hint="cs"/>
          <w:sz w:val="28"/>
          <w:szCs w:val="28"/>
          <w:rtl/>
        </w:rPr>
        <w:t xml:space="preserve"> فلاحظ انصهار الشمع ،واحتراق الفتيل </w:t>
      </w:r>
      <w:r w:rsidR="003F43D0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781E89" w:rsidRDefault="00FF2E6B" w:rsidP="00781E89">
      <w:pPr>
        <w:pStyle w:val="Paragraphedeliste"/>
        <w:numPr>
          <w:ilvl w:val="0"/>
          <w:numId w:val="15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اذكر </w:t>
      </w:r>
      <w:r w:rsidR="00781E89">
        <w:rPr>
          <w:rFonts w:asciiTheme="majorBidi" w:hAnsiTheme="majorBidi" w:cstheme="majorBidi" w:hint="cs"/>
          <w:sz w:val="28"/>
          <w:szCs w:val="28"/>
          <w:rtl/>
        </w:rPr>
        <w:t xml:space="preserve"> التحولات التي حدثت للشمعة .</w:t>
      </w:r>
    </w:p>
    <w:p w:rsidR="00781E89" w:rsidRDefault="00781E89" w:rsidP="00781E89">
      <w:pPr>
        <w:pStyle w:val="Paragraphedeliste"/>
        <w:numPr>
          <w:ilvl w:val="0"/>
          <w:numId w:val="15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كيف نميز بين التحولين السابقين .</w:t>
      </w:r>
    </w:p>
    <w:p w:rsidR="00781E89" w:rsidRDefault="00781E89" w:rsidP="00781E89">
      <w:pPr>
        <w:pStyle w:val="Paragraphedeliste"/>
        <w:numPr>
          <w:ilvl w:val="0"/>
          <w:numId w:val="16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083627">
        <w:rPr>
          <w:rFonts w:asciiTheme="majorBidi" w:hAnsiTheme="majorBidi" w:cstheme="majorBidi" w:hint="cs"/>
          <w:sz w:val="28"/>
          <w:szCs w:val="28"/>
          <w:rtl/>
        </w:rPr>
        <w:t xml:space="preserve">ادى احتراق مادة الشمع الى ظهور بخار الماء و </w:t>
      </w:r>
      <w:r w:rsidR="003F07FA">
        <w:rPr>
          <w:rFonts w:asciiTheme="majorBidi" w:hAnsiTheme="majorBidi" w:cstheme="majorBidi" w:hint="cs"/>
          <w:sz w:val="28"/>
          <w:szCs w:val="28"/>
          <w:rtl/>
        </w:rPr>
        <w:t xml:space="preserve">انطلاق </w:t>
      </w:r>
      <w:r w:rsidRPr="00083627">
        <w:rPr>
          <w:rFonts w:asciiTheme="majorBidi" w:hAnsiTheme="majorBidi" w:cstheme="majorBidi" w:hint="cs"/>
          <w:sz w:val="28"/>
          <w:szCs w:val="28"/>
          <w:rtl/>
        </w:rPr>
        <w:t>غاز تنائي اكسيد الكربون .</w:t>
      </w:r>
    </w:p>
    <w:p w:rsidR="003F07FA" w:rsidRPr="00083627" w:rsidRDefault="003F07FA" w:rsidP="003F43D0">
      <w:pPr>
        <w:pStyle w:val="Paragraphedeliste"/>
        <w:numPr>
          <w:ilvl w:val="0"/>
          <w:numId w:val="24"/>
        </w:num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اكمل </w:t>
      </w:r>
      <w:r w:rsidR="00781E89" w:rsidRPr="000836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الجدول الاتي </w:t>
      </w:r>
      <w:r w:rsidR="00781E89" w:rsidRPr="000836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</w:p>
    <w:tbl>
      <w:tblPr>
        <w:tblStyle w:val="Grilledutableau"/>
        <w:bidiVisual/>
        <w:tblW w:w="0" w:type="auto"/>
        <w:tblInd w:w="283" w:type="dxa"/>
        <w:tblLayout w:type="fixed"/>
        <w:tblLook w:val="04A0"/>
      </w:tblPr>
      <w:tblGrid>
        <w:gridCol w:w="3620"/>
        <w:gridCol w:w="3620"/>
      </w:tblGrid>
      <w:tr w:rsidR="003F07FA" w:rsidTr="003346AD">
        <w:trPr>
          <w:trHeight w:val="20"/>
        </w:trPr>
        <w:tc>
          <w:tcPr>
            <w:tcW w:w="3620" w:type="dxa"/>
          </w:tcPr>
          <w:p w:rsidR="003346AD" w:rsidRPr="003346AD" w:rsidRDefault="003F07FA" w:rsidP="003346AD">
            <w:pPr>
              <w:pStyle w:val="Paragraphedeliste"/>
              <w:bidi/>
              <w:spacing w:line="24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المواد بعد  التحول( المواد النهائية)</w:t>
            </w:r>
          </w:p>
        </w:tc>
        <w:tc>
          <w:tcPr>
            <w:tcW w:w="3620" w:type="dxa"/>
          </w:tcPr>
          <w:p w:rsidR="003F07FA" w:rsidRPr="003346AD" w:rsidRDefault="003F07FA" w:rsidP="00B10AC0">
            <w:pPr>
              <w:pStyle w:val="Paragraphedeliste"/>
              <w:bidi/>
              <w:spacing w:line="24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المواد قبل التحول (المواد الابتدائية)  </w:t>
            </w:r>
          </w:p>
        </w:tc>
      </w:tr>
      <w:tr w:rsidR="003F07FA" w:rsidTr="003346AD">
        <w:trPr>
          <w:trHeight w:val="522"/>
        </w:trPr>
        <w:tc>
          <w:tcPr>
            <w:tcW w:w="3620" w:type="dxa"/>
          </w:tcPr>
          <w:p w:rsidR="003F07FA" w:rsidRPr="003346AD" w:rsidRDefault="003F07FA" w:rsidP="00B10AC0">
            <w:pPr>
              <w:pStyle w:val="Paragraphedeliste"/>
              <w:bidi/>
              <w:spacing w:line="24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</w:t>
            </w:r>
          </w:p>
        </w:tc>
        <w:tc>
          <w:tcPr>
            <w:tcW w:w="3620" w:type="dxa"/>
          </w:tcPr>
          <w:p w:rsidR="003F07FA" w:rsidRPr="003346AD" w:rsidRDefault="003F07FA" w:rsidP="00B10AC0">
            <w:pPr>
              <w:pStyle w:val="Paragraphedeliste"/>
              <w:bidi/>
              <w:spacing w:line="24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</w:t>
            </w:r>
          </w:p>
        </w:tc>
      </w:tr>
    </w:tbl>
    <w:p w:rsidR="00781E89" w:rsidRDefault="003F43D0" w:rsidP="003F43D0">
      <w:pPr>
        <w:pStyle w:val="Paragraphedeliste"/>
        <w:numPr>
          <w:ilvl w:val="0"/>
          <w:numId w:val="24"/>
        </w:num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برأيك هل تبقى الكتلة محفوظة في هذا التحول . علل ؟</w:t>
      </w:r>
    </w:p>
    <w:p w:rsidR="00670548" w:rsidRPr="00670548" w:rsidRDefault="00455982" w:rsidP="00455982">
      <w:pPr>
        <w:bidi/>
        <w:rPr>
          <w:rFonts w:ascii="Arial" w:hAnsi="Arial"/>
          <w:sz w:val="28"/>
          <w:szCs w:val="28"/>
          <w:u w:val="single"/>
          <w:lang w:bidi="ar-DZ"/>
        </w:rPr>
      </w:pPr>
      <w:r w:rsidRPr="001D04AD">
        <w:rPr>
          <w:rFonts w:hint="cs"/>
          <w:b/>
          <w:bCs/>
          <w:sz w:val="28"/>
          <w:szCs w:val="28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rtl/>
          <w:lang w:bidi="ar-DZ"/>
        </w:rPr>
        <w:t>تمرين</w:t>
      </w:r>
      <w:r w:rsidR="00680686" w:rsidRPr="001D04AD">
        <w:rPr>
          <w:rFonts w:hint="cs"/>
          <w:b/>
          <w:bCs/>
          <w:sz w:val="28"/>
          <w:szCs w:val="28"/>
          <w:rtl/>
          <w:lang w:bidi="ar-DZ"/>
        </w:rPr>
        <w:t xml:space="preserve"> الثاني:</w:t>
      </w:r>
      <w:r w:rsidR="001A2B10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( 0</w:t>
      </w:r>
      <w:r w:rsidR="00EE586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6</w:t>
      </w:r>
      <w:r w:rsidR="001A2B10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نقاط )</w:t>
      </w:r>
      <w:r w:rsidR="001A2B10" w:rsidRPr="00BF15B1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E2613F" w:rsidRDefault="00781E89" w:rsidP="00773BB7">
      <w:pPr>
        <w:pStyle w:val="Paragraphedeliste"/>
        <w:bidi/>
        <w:ind w:left="141"/>
        <w:rPr>
          <w:sz w:val="28"/>
          <w:szCs w:val="28"/>
          <w:lang w:bidi="ar-DZ"/>
        </w:rPr>
      </w:pPr>
      <w:r w:rsidRPr="00781E89">
        <w:rPr>
          <w:rFonts w:cs="Arial" w:hint="cs"/>
          <w:noProof/>
          <w:sz w:val="28"/>
          <w:szCs w:val="28"/>
          <w:rtl/>
          <w:lang w:eastAsia="fr-FR"/>
        </w:rPr>
        <w:drawing>
          <wp:inline distT="0" distB="0" distL="0" distR="0">
            <wp:extent cx="6257925" cy="2286000"/>
            <wp:effectExtent l="19050" t="0" r="9525" b="0"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7DF" w:rsidRPr="003346AD" w:rsidRDefault="00E266D1" w:rsidP="003346AD">
      <w:pPr>
        <w:tabs>
          <w:tab w:val="left" w:pos="4704"/>
        </w:tabs>
        <w:bidi/>
        <w:rPr>
          <w:b/>
          <w:bCs/>
          <w:sz w:val="32"/>
          <w:szCs w:val="32"/>
          <w:rtl/>
          <w:lang w:bidi="ar-DZ"/>
        </w:rPr>
      </w:pPr>
      <w:r w:rsidRPr="003F43D0">
        <w:rPr>
          <w:rFonts w:hint="cs"/>
          <w:b/>
          <w:bCs/>
          <w:sz w:val="32"/>
          <w:szCs w:val="32"/>
          <w:u w:val="single"/>
          <w:rtl/>
          <w:lang w:bidi="ar-DZ"/>
        </w:rPr>
        <w:t>الجـــزء الثانــــي </w:t>
      </w:r>
      <w:r w:rsidRPr="003F43D0">
        <w:rPr>
          <w:b/>
          <w:bCs/>
          <w:sz w:val="32"/>
          <w:szCs w:val="32"/>
          <w:u w:val="single"/>
          <w:lang w:bidi="ar-DZ"/>
        </w:rPr>
        <w:t>:</w:t>
      </w:r>
      <w:r w:rsidR="00B87699" w:rsidRPr="003346A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0704F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30704F"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الإدماجية </w:t>
      </w:r>
      <w:r w:rsidR="0030704F" w:rsidRPr="008527DF">
        <w:rPr>
          <w:rFonts w:asciiTheme="majorBidi" w:hAnsiTheme="majorBidi" w:cstheme="majorBidi"/>
          <w:b/>
          <w:bCs/>
          <w:sz w:val="28"/>
          <w:szCs w:val="28"/>
          <w:rtl/>
        </w:rPr>
        <w:t>: ( 08 نقاط )</w:t>
      </w:r>
      <w:r w:rsidR="0030704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="0030704F">
        <w:rPr>
          <w:sz w:val="28"/>
          <w:szCs w:val="28"/>
          <w:rtl/>
        </w:rPr>
        <w:t xml:space="preserve"> </w:t>
      </w:r>
      <w:r w:rsidR="00A13788" w:rsidRPr="003346AD">
        <w:rPr>
          <w:b/>
          <w:bCs/>
          <w:sz w:val="32"/>
          <w:szCs w:val="32"/>
          <w:rtl/>
          <w:lang w:bidi="ar-DZ"/>
        </w:rPr>
        <w:tab/>
      </w:r>
    </w:p>
    <w:p w:rsidR="0030704F" w:rsidRDefault="003F43D0" w:rsidP="003F43D0">
      <w:pPr>
        <w:pStyle w:val="Paragraphedeliste"/>
        <w:bidi/>
        <w:ind w:left="141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>ن</w:t>
      </w:r>
      <w:r w:rsidR="00191CBE">
        <w:rPr>
          <w:rFonts w:hint="cs"/>
          <w:sz w:val="28"/>
          <w:szCs w:val="28"/>
          <w:rtl/>
        </w:rPr>
        <w:t>ستعمل عند الطبخ  فرن يشتغل ب</w:t>
      </w:r>
      <w:r w:rsidR="00191CBE" w:rsidRPr="00BC2B56">
        <w:rPr>
          <w:sz w:val="28"/>
          <w:szCs w:val="28"/>
          <w:rtl/>
        </w:rPr>
        <w:t>غاز الميثان (</w:t>
      </w:r>
      <w:r w:rsidR="00191CBE">
        <w:rPr>
          <w:sz w:val="28"/>
          <w:szCs w:val="28"/>
        </w:rPr>
        <w:t>CH</w:t>
      </w:r>
      <w:r w:rsidR="00191CBE" w:rsidRPr="009114AF">
        <w:rPr>
          <w:sz w:val="32"/>
          <w:szCs w:val="32"/>
          <w:vertAlign w:val="subscript"/>
        </w:rPr>
        <w:t>4</w:t>
      </w:r>
      <w:r w:rsidR="00191CBE" w:rsidRPr="00BC2B56">
        <w:rPr>
          <w:sz w:val="28"/>
          <w:szCs w:val="28"/>
          <w:rtl/>
        </w:rPr>
        <w:t>)</w:t>
      </w:r>
      <w:r w:rsidR="00191CBE">
        <w:rPr>
          <w:rFonts w:hint="cs"/>
          <w:sz w:val="28"/>
          <w:szCs w:val="28"/>
          <w:rtl/>
        </w:rPr>
        <w:t xml:space="preserve"> الذي </w:t>
      </w:r>
      <w:r w:rsidR="00191CBE">
        <w:rPr>
          <w:sz w:val="28"/>
          <w:szCs w:val="28"/>
        </w:rPr>
        <w:t xml:space="preserve"> </w:t>
      </w:r>
      <w:r w:rsidR="00191CBE">
        <w:rPr>
          <w:sz w:val="28"/>
          <w:szCs w:val="28"/>
          <w:rtl/>
        </w:rPr>
        <w:t xml:space="preserve">يعطي </w:t>
      </w:r>
      <w:r w:rsidR="00191CBE">
        <w:rPr>
          <w:rFonts w:hint="cs"/>
          <w:sz w:val="28"/>
          <w:szCs w:val="28"/>
          <w:rtl/>
        </w:rPr>
        <w:t xml:space="preserve">عند </w:t>
      </w:r>
      <w:r w:rsidR="00191CBE">
        <w:rPr>
          <w:sz w:val="28"/>
          <w:szCs w:val="28"/>
          <w:rtl/>
        </w:rPr>
        <w:t>احتراق</w:t>
      </w:r>
      <w:r w:rsidR="00191CBE">
        <w:rPr>
          <w:rFonts w:hint="cs"/>
          <w:sz w:val="28"/>
          <w:szCs w:val="28"/>
          <w:rtl/>
        </w:rPr>
        <w:t>ه</w:t>
      </w:r>
      <w:r w:rsidR="00191CBE" w:rsidRPr="00BC2B56">
        <w:rPr>
          <w:sz w:val="28"/>
          <w:szCs w:val="28"/>
          <w:rtl/>
        </w:rPr>
        <w:t xml:space="preserve"> </w:t>
      </w:r>
      <w:r w:rsidR="00191CBE">
        <w:rPr>
          <w:rFonts w:hint="cs"/>
          <w:sz w:val="28"/>
          <w:szCs w:val="28"/>
          <w:rtl/>
          <w:lang w:bidi="ar-DZ"/>
        </w:rPr>
        <w:t>بوجود</w:t>
      </w:r>
    </w:p>
    <w:p w:rsidR="00191CBE" w:rsidRPr="0030704F" w:rsidRDefault="00191CBE" w:rsidP="0030704F">
      <w:pPr>
        <w:pStyle w:val="Paragraphedeliste"/>
        <w:bidi/>
        <w:ind w:left="141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 وفرة من الاكسجين </w:t>
      </w:r>
      <w:r w:rsidR="0030704F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 </w:t>
      </w:r>
      <w:r w:rsidRPr="00BC2B56">
        <w:rPr>
          <w:sz w:val="28"/>
          <w:szCs w:val="28"/>
          <w:rtl/>
        </w:rPr>
        <w:t xml:space="preserve">بخار الماء وغاز   ثنائي أكسيد الكربون </w:t>
      </w:r>
      <w:r>
        <w:rPr>
          <w:rFonts w:hint="cs"/>
          <w:sz w:val="28"/>
          <w:szCs w:val="28"/>
          <w:rtl/>
        </w:rPr>
        <w:t>.</w:t>
      </w:r>
    </w:p>
    <w:p w:rsidR="00191CBE" w:rsidRDefault="00191CBE" w:rsidP="00191CBE">
      <w:pPr>
        <w:pStyle w:val="Paragraphedeliste"/>
        <w:numPr>
          <w:ilvl w:val="0"/>
          <w:numId w:val="21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083627">
        <w:rPr>
          <w:rFonts w:asciiTheme="majorBidi" w:hAnsiTheme="majorBidi" w:cstheme="majorBidi" w:hint="cs"/>
          <w:sz w:val="28"/>
          <w:szCs w:val="28"/>
          <w:rtl/>
        </w:rPr>
        <w:t>كيف يتم الكشف عن غاز ثنائي اكسيد الكربون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المنطلق</w:t>
      </w:r>
      <w:r w:rsidRPr="00083627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tbl>
      <w:tblPr>
        <w:tblStyle w:val="Grilledutableau"/>
        <w:tblpPr w:leftFromText="141" w:rightFromText="141" w:vertAnchor="text" w:horzAnchor="page" w:tblpX="823" w:tblpY="177"/>
        <w:bidiVisual/>
        <w:tblW w:w="5954" w:type="dxa"/>
        <w:tblLook w:val="04A0"/>
      </w:tblPr>
      <w:tblGrid>
        <w:gridCol w:w="1985"/>
        <w:gridCol w:w="2126"/>
        <w:gridCol w:w="1833"/>
        <w:gridCol w:w="10"/>
      </w:tblGrid>
      <w:tr w:rsidR="00191CBE" w:rsidTr="00191CBE">
        <w:trPr>
          <w:trHeight w:val="327"/>
        </w:trPr>
        <w:tc>
          <w:tcPr>
            <w:tcW w:w="1985" w:type="dxa"/>
          </w:tcPr>
          <w:p w:rsidR="00191CBE" w:rsidRDefault="00191CBE" w:rsidP="00191CBE">
            <w:pPr>
              <w:jc w:val="right"/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المواد </w:t>
            </w:r>
            <w:r w:rsidRPr="00CA553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بعد التحول</w:t>
            </w:r>
          </w:p>
        </w:tc>
        <w:tc>
          <w:tcPr>
            <w:tcW w:w="2126" w:type="dxa"/>
          </w:tcPr>
          <w:p w:rsidR="00191CBE" w:rsidRDefault="00191CBE" w:rsidP="00191CBE">
            <w:pPr>
              <w:bidi/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المواد </w:t>
            </w:r>
            <w:r w:rsidRPr="00CA553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قبل التحول</w:t>
            </w:r>
          </w:p>
        </w:tc>
        <w:tc>
          <w:tcPr>
            <w:tcW w:w="1843" w:type="dxa"/>
            <w:gridSpan w:val="2"/>
          </w:tcPr>
          <w:p w:rsidR="00191CBE" w:rsidRDefault="006C3625" w:rsidP="006C3625">
            <w:pPr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احتراق </w:t>
            </w:r>
            <w:r w:rsidR="00191CBE" w:rsidRPr="00165EB1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191CBE">
              <w:rPr>
                <w:rFonts w:asciiTheme="majorBidi" w:hAnsiTheme="majorBidi" w:cstheme="majorBidi" w:hint="cs"/>
                <w:b/>
                <w:bCs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لميثان</w:t>
            </w:r>
            <w:r w:rsidR="00191CBE" w:rsidRPr="00165EB1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</w:p>
        </w:tc>
      </w:tr>
      <w:tr w:rsidR="00191CBE" w:rsidTr="00191CBE">
        <w:trPr>
          <w:gridAfter w:val="1"/>
          <w:wAfter w:w="10" w:type="dxa"/>
          <w:trHeight w:val="307"/>
        </w:trPr>
        <w:tc>
          <w:tcPr>
            <w:tcW w:w="4111" w:type="dxa"/>
            <w:gridSpan w:val="2"/>
          </w:tcPr>
          <w:p w:rsidR="00191CBE" w:rsidRPr="00337565" w:rsidRDefault="00932F9B" w:rsidP="00191CBE">
            <w:pPr>
              <w:tabs>
                <w:tab w:val="right" w:pos="1884"/>
              </w:tabs>
              <w:rPr>
                <w:b/>
                <w:bCs/>
                <w:sz w:val="24"/>
                <w:szCs w:val="24"/>
                <w:rtl/>
              </w:rPr>
            </w:pPr>
            <w:r w:rsidRPr="00932F9B">
              <w:rPr>
                <w:noProof/>
                <w:sz w:val="28"/>
                <w:szCs w:val="28"/>
                <w:rtl/>
              </w:rPr>
              <w:pict>
                <v:shape id="_x0000_s1218" type="#_x0000_t32" style="position:absolute;margin-left:89.35pt;margin-top:29.65pt;width:20.25pt;height:0;z-index:251661824;mso-position-horizontal-relative:text;mso-position-vertical-relative:text" o:connectortype="straight" strokeweight="3pt">
                  <v:stroke endarrow="block"/>
                </v:shape>
              </w:pict>
            </w:r>
            <w:r w:rsidRPr="00932F9B">
              <w:rPr>
                <w:noProof/>
                <w:sz w:val="28"/>
                <w:szCs w:val="28"/>
                <w:rtl/>
              </w:rPr>
              <w:pict>
                <v:shape id="_x0000_s1217" type="#_x0000_t32" style="position:absolute;margin-left:94.6pt;margin-top:10.15pt;width:20.25pt;height:0;z-index:251660800;mso-position-horizontal-relative:text;mso-position-vertical-relative:text" o:connectortype="straight" strokeweight="3pt">
                  <v:stroke endarrow="block"/>
                </v:shape>
              </w:pict>
            </w:r>
            <w:r w:rsidR="00191CBE" w:rsidRPr="00BC2B56">
              <w:rPr>
                <w:sz w:val="28"/>
                <w:szCs w:val="28"/>
                <w:rtl/>
              </w:rPr>
              <w:t xml:space="preserve">غاز الميثان </w:t>
            </w:r>
            <w:r w:rsidR="00191CBE" w:rsidRPr="00337565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191CBE" w:rsidRPr="00337565">
              <w:rPr>
                <w:b/>
                <w:bCs/>
                <w:sz w:val="24"/>
                <w:szCs w:val="24"/>
              </w:rPr>
              <w:t xml:space="preserve">  +</w:t>
            </w:r>
            <w:r w:rsidR="00191CBE" w:rsidRPr="00337565">
              <w:rPr>
                <w:rFonts w:hint="cs"/>
                <w:b/>
                <w:bCs/>
                <w:sz w:val="24"/>
                <w:szCs w:val="24"/>
                <w:rtl/>
              </w:rPr>
              <w:t xml:space="preserve">   </w:t>
            </w:r>
            <w:r w:rsidR="00191CBE">
              <w:rPr>
                <w:rFonts w:hint="cs"/>
                <w:b/>
                <w:bCs/>
                <w:sz w:val="24"/>
                <w:szCs w:val="24"/>
                <w:rtl/>
              </w:rPr>
              <w:t>......+............</w:t>
            </w:r>
            <w:r w:rsidR="00191CBE" w:rsidRPr="00337565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</w:t>
            </w:r>
            <w:r w:rsidR="00191CBE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191CBE" w:rsidRPr="00337565">
              <w:rPr>
                <w:rFonts w:hint="cs"/>
                <w:b/>
                <w:bCs/>
                <w:sz w:val="24"/>
                <w:szCs w:val="24"/>
                <w:rtl/>
              </w:rPr>
              <w:t xml:space="preserve">  ...... </w:t>
            </w:r>
          </w:p>
        </w:tc>
        <w:tc>
          <w:tcPr>
            <w:tcW w:w="1833" w:type="dxa"/>
          </w:tcPr>
          <w:p w:rsidR="00191CBE" w:rsidRDefault="00191CBE" w:rsidP="00191CBE">
            <w:pPr>
              <w:rPr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كتابة التحول </w:t>
            </w:r>
          </w:p>
        </w:tc>
      </w:tr>
      <w:tr w:rsidR="00191CBE" w:rsidTr="00191CBE">
        <w:trPr>
          <w:gridAfter w:val="1"/>
          <w:wAfter w:w="10" w:type="dxa"/>
          <w:trHeight w:val="327"/>
        </w:trPr>
        <w:tc>
          <w:tcPr>
            <w:tcW w:w="4111" w:type="dxa"/>
            <w:gridSpan w:val="2"/>
          </w:tcPr>
          <w:p w:rsidR="00191CBE" w:rsidRDefault="00191CBE" w:rsidP="00191CBE">
            <w:pPr>
              <w:jc w:val="right"/>
              <w:rPr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  <w:r w:rsidRPr="003346AD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......+..........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  <w:r w:rsidRPr="003346AD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</w:t>
            </w:r>
            <w:r w:rsidRPr="003346AD">
              <w:rPr>
                <w:rFonts w:hint="cs"/>
                <w:b/>
                <w:bCs/>
                <w:rtl/>
              </w:rPr>
              <w:t>........</w:t>
            </w:r>
            <w:r w:rsidRPr="003346AD">
              <w:rPr>
                <w:b/>
                <w:bCs/>
              </w:rPr>
              <w:t>+</w:t>
            </w:r>
            <w:r w:rsidRPr="003346AD">
              <w:rPr>
                <w:rFonts w:hint="cs"/>
                <w:b/>
                <w:bCs/>
                <w:rtl/>
              </w:rPr>
              <w:t xml:space="preserve">  </w:t>
            </w:r>
            <w:r w:rsidRPr="003346AD">
              <w:rPr>
                <w:rFonts w:hint="cs"/>
                <w:b/>
                <w:bCs/>
                <w:sz w:val="24"/>
                <w:szCs w:val="24"/>
                <w:rtl/>
              </w:rPr>
              <w:t xml:space="preserve">  ......                                      </w:t>
            </w:r>
          </w:p>
        </w:tc>
        <w:tc>
          <w:tcPr>
            <w:tcW w:w="1833" w:type="dxa"/>
          </w:tcPr>
          <w:p w:rsidR="00191CBE" w:rsidRDefault="00191CBE" w:rsidP="00191CBE">
            <w:pPr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الصيغ الكيميائية</w:t>
            </w:r>
          </w:p>
        </w:tc>
      </w:tr>
    </w:tbl>
    <w:p w:rsidR="00191CBE" w:rsidRPr="00B10AC0" w:rsidRDefault="00191CBE" w:rsidP="00191CBE">
      <w:pPr>
        <w:pStyle w:val="Paragraphedeliste"/>
        <w:numPr>
          <w:ilvl w:val="0"/>
          <w:numId w:val="21"/>
        </w:numPr>
        <w:tabs>
          <w:tab w:val="left" w:pos="2471"/>
        </w:tabs>
        <w:bidi/>
        <w:rPr>
          <w:sz w:val="28"/>
          <w:szCs w:val="28"/>
        </w:rPr>
      </w:pPr>
      <w:r w:rsidRPr="00773BB7">
        <w:rPr>
          <w:rFonts w:asciiTheme="majorBidi" w:hAnsiTheme="majorBidi" w:cstheme="majorBidi" w:hint="cs"/>
          <w:sz w:val="28"/>
          <w:szCs w:val="28"/>
          <w:rtl/>
        </w:rPr>
        <w:t xml:space="preserve">مثل هذا التحول  باكمال الجدول التالي </w:t>
      </w:r>
      <w:r w:rsidR="0030704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73BB7">
        <w:rPr>
          <w:rFonts w:asciiTheme="majorBidi" w:hAnsiTheme="majorBidi" w:cstheme="majorBidi" w:hint="cs"/>
          <w:sz w:val="28"/>
          <w:szCs w:val="28"/>
          <w:rtl/>
        </w:rPr>
        <w:t>:</w:t>
      </w:r>
      <w:r w:rsidR="0030704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30704F" w:rsidRDefault="0030704F" w:rsidP="0030704F">
      <w:pPr>
        <w:pStyle w:val="Paragraphedeliste"/>
        <w:bidi/>
        <w:ind w:left="425"/>
        <w:jc w:val="both"/>
        <w:rPr>
          <w:rFonts w:asciiTheme="majorBidi" w:hAnsiTheme="majorBidi" w:cstheme="majorBidi"/>
          <w:sz w:val="28"/>
          <w:szCs w:val="28"/>
        </w:rPr>
      </w:pPr>
    </w:p>
    <w:p w:rsidR="0030704F" w:rsidRDefault="0030704F" w:rsidP="006C3625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3F43D0" w:rsidRPr="006C3625" w:rsidRDefault="003F43D0" w:rsidP="003F43D0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p w:rsidR="006C3625" w:rsidRDefault="006C3625" w:rsidP="006C3625">
      <w:pPr>
        <w:pStyle w:val="Paragraphedeliste"/>
        <w:numPr>
          <w:ilvl w:val="0"/>
          <w:numId w:val="21"/>
        </w:numPr>
        <w:bidi/>
        <w:ind w:left="425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كثيرا ما نسمع نشوب الحرائق و اختناق الاشخاص بالمنازل خاصة بالشتاء  عند استعمالهم  المدافئ الذي تشتغل بالغاز .</w:t>
      </w:r>
    </w:p>
    <w:p w:rsidR="006C3625" w:rsidRPr="006C3625" w:rsidRDefault="003F43D0" w:rsidP="003F43D0">
      <w:pPr>
        <w:pStyle w:val="Paragraphedeliste"/>
        <w:numPr>
          <w:ilvl w:val="0"/>
          <w:numId w:val="23"/>
        </w:num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بصفتك تلميذ السنة الثانية متوسط برأيك كيف نتجنب</w:t>
      </w:r>
      <w:r w:rsidR="006C362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هذه</w:t>
      </w:r>
      <w:r w:rsidR="006C3625">
        <w:rPr>
          <w:rFonts w:asciiTheme="majorBidi" w:hAnsiTheme="majorBidi" w:cstheme="majorBidi" w:hint="cs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</w:rPr>
        <w:t>حوادث .</w:t>
      </w:r>
      <w:r w:rsidR="006C362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191CBE" w:rsidRDefault="00191CBE" w:rsidP="00191CBE">
      <w:pPr>
        <w:bidi/>
        <w:rPr>
          <w:sz w:val="28"/>
          <w:szCs w:val="28"/>
          <w:rtl/>
        </w:rPr>
      </w:pPr>
    </w:p>
    <w:p w:rsidR="00191CBE" w:rsidRPr="00191CBE" w:rsidRDefault="003F43D0" w:rsidP="003F43D0">
      <w:pPr>
        <w:bidi/>
        <w:jc w:val="center"/>
        <w:rPr>
          <w:sz w:val="28"/>
          <w:szCs w:val="28"/>
          <w:rtl/>
        </w:rPr>
      </w:pPr>
      <w:r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 w:rsidRPr="00BF15B1">
        <w:rPr>
          <w:rFonts w:hint="cs"/>
          <w:lang w:bidi="ar-DZ"/>
        </w:rPr>
        <w:sym w:font="Wingdings" w:char="F098"/>
      </w:r>
    </w:p>
    <w:p w:rsidR="00B10AC0" w:rsidRPr="003F43D0" w:rsidRDefault="00B10AC0" w:rsidP="003F43D0">
      <w:pPr>
        <w:jc w:val="center"/>
        <w:rPr>
          <w:rFonts w:asciiTheme="majorBidi" w:hAnsiTheme="majorBidi" w:cstheme="majorBidi"/>
          <w:sz w:val="28"/>
          <w:szCs w:val="28"/>
          <w:u w:val="double"/>
        </w:rPr>
      </w:pPr>
    </w:p>
    <w:p w:rsidR="002F7EE7" w:rsidRPr="007650AC" w:rsidRDefault="002F7EE7" w:rsidP="003F43D0">
      <w:pPr>
        <w:bidi/>
        <w:jc w:val="right"/>
        <w:rPr>
          <w:b/>
          <w:bCs/>
          <w:sz w:val="28"/>
          <w:szCs w:val="28"/>
          <w:lang w:bidi="ar-DZ"/>
        </w:rPr>
      </w:pPr>
      <w:r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</w:p>
    <w:sectPr w:rsidR="002F7EE7" w:rsidRPr="007650AC" w:rsidSect="00FE3F18">
      <w:pgSz w:w="11906" w:h="16838"/>
      <w:pgMar w:top="426" w:right="707" w:bottom="284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4C36" w:rsidRDefault="00B44C36" w:rsidP="00FE3F18">
      <w:r>
        <w:separator/>
      </w:r>
    </w:p>
  </w:endnote>
  <w:endnote w:type="continuationSeparator" w:id="1">
    <w:p w:rsidR="00B44C36" w:rsidRDefault="00B44C36" w:rsidP="00FE3F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4C36" w:rsidRDefault="00B44C36" w:rsidP="00FE3F18">
      <w:r>
        <w:separator/>
      </w:r>
    </w:p>
  </w:footnote>
  <w:footnote w:type="continuationSeparator" w:id="1">
    <w:p w:rsidR="00B44C36" w:rsidRDefault="00B44C36" w:rsidP="00FE3F1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9.75pt" o:bullet="t">
        <v:imagedata r:id="rId1" o:title="BD21300_"/>
      </v:shape>
    </w:pict>
  </w:numPicBullet>
  <w:abstractNum w:abstractNumId="0">
    <w:nsid w:val="05676231"/>
    <w:multiLevelType w:val="hybridMultilevel"/>
    <w:tmpl w:val="EB245E94"/>
    <w:lvl w:ilvl="0" w:tplc="FABA3580">
      <w:start w:val="1"/>
      <w:numFmt w:val="decimal"/>
      <w:lvlText w:val="%1)"/>
      <w:lvlJc w:val="left"/>
      <w:pPr>
        <w:ind w:left="86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>
    <w:nsid w:val="05CB6453"/>
    <w:multiLevelType w:val="hybridMultilevel"/>
    <w:tmpl w:val="38AC791C"/>
    <w:lvl w:ilvl="0" w:tplc="A6BE6AFA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69526AB"/>
    <w:multiLevelType w:val="hybridMultilevel"/>
    <w:tmpl w:val="943E85CE"/>
    <w:lvl w:ilvl="0" w:tplc="9F8073D8">
      <w:start w:val="2"/>
      <w:numFmt w:val="decimal"/>
      <w:lvlText w:val="%1-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3">
    <w:nsid w:val="0B2542C5"/>
    <w:multiLevelType w:val="hybridMultilevel"/>
    <w:tmpl w:val="7820F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880238"/>
    <w:multiLevelType w:val="hybridMultilevel"/>
    <w:tmpl w:val="FE72E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5351F"/>
    <w:multiLevelType w:val="hybridMultilevel"/>
    <w:tmpl w:val="3BA224EC"/>
    <w:lvl w:ilvl="0" w:tplc="0B226C9A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8E29F5"/>
    <w:multiLevelType w:val="hybridMultilevel"/>
    <w:tmpl w:val="13F2AF90"/>
    <w:lvl w:ilvl="0" w:tplc="D304C7A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7">
    <w:nsid w:val="2074379E"/>
    <w:multiLevelType w:val="hybridMultilevel"/>
    <w:tmpl w:val="D71E452C"/>
    <w:lvl w:ilvl="0" w:tplc="E4A66D7E">
      <w:start w:val="1"/>
      <w:numFmt w:val="arabicAlpha"/>
      <w:lvlText w:val="%1)"/>
      <w:lvlJc w:val="left"/>
      <w:pPr>
        <w:ind w:left="1919" w:hanging="12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>
    <w:nsid w:val="222F17CC"/>
    <w:multiLevelType w:val="hybridMultilevel"/>
    <w:tmpl w:val="F5F6923E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>
    <w:nsid w:val="3391707B"/>
    <w:multiLevelType w:val="hybridMultilevel"/>
    <w:tmpl w:val="75721702"/>
    <w:lvl w:ilvl="0" w:tplc="912CCC42">
      <w:start w:val="3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0">
    <w:nsid w:val="38C6508C"/>
    <w:multiLevelType w:val="hybridMultilevel"/>
    <w:tmpl w:val="F6246A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950EA5"/>
    <w:multiLevelType w:val="hybridMultilevel"/>
    <w:tmpl w:val="4F04DF50"/>
    <w:lvl w:ilvl="0" w:tplc="1CBA72A2">
      <w:start w:val="1"/>
      <w:numFmt w:val="decimal"/>
      <w:lvlText w:val="%1-"/>
      <w:lvlJc w:val="left"/>
      <w:pPr>
        <w:ind w:left="750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101D88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422A02D0"/>
    <w:multiLevelType w:val="hybridMultilevel"/>
    <w:tmpl w:val="47FABF3C"/>
    <w:lvl w:ilvl="0" w:tplc="040C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4">
    <w:nsid w:val="4B0D03CE"/>
    <w:multiLevelType w:val="hybridMultilevel"/>
    <w:tmpl w:val="E9563776"/>
    <w:lvl w:ilvl="0" w:tplc="F5C04ED0">
      <w:start w:val="1"/>
      <w:numFmt w:val="arabicAlpha"/>
      <w:lvlText w:val="%1)"/>
      <w:lvlJc w:val="left"/>
      <w:pPr>
        <w:ind w:left="7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5">
    <w:nsid w:val="4BD866B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800145"/>
    <w:multiLevelType w:val="hybridMultilevel"/>
    <w:tmpl w:val="D05C0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8159A5"/>
    <w:multiLevelType w:val="hybridMultilevel"/>
    <w:tmpl w:val="1D828254"/>
    <w:lvl w:ilvl="0" w:tplc="4A68E2D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80C0AB1"/>
    <w:multiLevelType w:val="hybridMultilevel"/>
    <w:tmpl w:val="A142E2D0"/>
    <w:lvl w:ilvl="0" w:tplc="040C0011">
      <w:start w:val="1"/>
      <w:numFmt w:val="decimal"/>
      <w:lvlText w:val="%1)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>
    <w:nsid w:val="5A722134"/>
    <w:multiLevelType w:val="hybridMultilevel"/>
    <w:tmpl w:val="C86ED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CF4EB3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DE15B8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161443"/>
    <w:multiLevelType w:val="hybridMultilevel"/>
    <w:tmpl w:val="04C2F2F6"/>
    <w:lvl w:ilvl="0" w:tplc="1CBA72A2">
      <w:start w:val="1"/>
      <w:numFmt w:val="decimal"/>
      <w:lvlText w:val="%1-"/>
      <w:lvlJc w:val="left"/>
      <w:pPr>
        <w:ind w:left="1305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3">
    <w:nsid w:val="75F7629A"/>
    <w:multiLevelType w:val="hybridMultilevel"/>
    <w:tmpl w:val="07B04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20"/>
  </w:num>
  <w:num w:numId="4">
    <w:abstractNumId w:val="12"/>
  </w:num>
  <w:num w:numId="5">
    <w:abstractNumId w:val="17"/>
  </w:num>
  <w:num w:numId="6">
    <w:abstractNumId w:val="23"/>
  </w:num>
  <w:num w:numId="7">
    <w:abstractNumId w:val="18"/>
  </w:num>
  <w:num w:numId="8">
    <w:abstractNumId w:val="1"/>
  </w:num>
  <w:num w:numId="9">
    <w:abstractNumId w:val="0"/>
  </w:num>
  <w:num w:numId="10">
    <w:abstractNumId w:val="3"/>
  </w:num>
  <w:num w:numId="11">
    <w:abstractNumId w:val="5"/>
  </w:num>
  <w:num w:numId="12">
    <w:abstractNumId w:val="11"/>
  </w:num>
  <w:num w:numId="13">
    <w:abstractNumId w:val="22"/>
  </w:num>
  <w:num w:numId="14">
    <w:abstractNumId w:val="6"/>
  </w:num>
  <w:num w:numId="15">
    <w:abstractNumId w:val="4"/>
  </w:num>
  <w:num w:numId="16">
    <w:abstractNumId w:val="9"/>
  </w:num>
  <w:num w:numId="17">
    <w:abstractNumId w:val="7"/>
  </w:num>
  <w:num w:numId="18">
    <w:abstractNumId w:val="10"/>
  </w:num>
  <w:num w:numId="19">
    <w:abstractNumId w:val="16"/>
  </w:num>
  <w:num w:numId="20">
    <w:abstractNumId w:val="2"/>
  </w:num>
  <w:num w:numId="21">
    <w:abstractNumId w:val="19"/>
  </w:num>
  <w:num w:numId="22">
    <w:abstractNumId w:val="8"/>
  </w:num>
  <w:num w:numId="23">
    <w:abstractNumId w:val="13"/>
  </w:num>
  <w:num w:numId="2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4D9B"/>
    <w:rsid w:val="00012654"/>
    <w:rsid w:val="000C1A8F"/>
    <w:rsid w:val="000D6D53"/>
    <w:rsid w:val="0010638E"/>
    <w:rsid w:val="001102F5"/>
    <w:rsid w:val="00114315"/>
    <w:rsid w:val="00127905"/>
    <w:rsid w:val="00151F36"/>
    <w:rsid w:val="00191CBE"/>
    <w:rsid w:val="001A2B10"/>
    <w:rsid w:val="001A546E"/>
    <w:rsid w:val="001A613B"/>
    <w:rsid w:val="001A6BBD"/>
    <w:rsid w:val="001D04AD"/>
    <w:rsid w:val="001E203D"/>
    <w:rsid w:val="00243177"/>
    <w:rsid w:val="002E5DE4"/>
    <w:rsid w:val="002E6277"/>
    <w:rsid w:val="002F7EE7"/>
    <w:rsid w:val="00303759"/>
    <w:rsid w:val="0030704F"/>
    <w:rsid w:val="003346AD"/>
    <w:rsid w:val="00337565"/>
    <w:rsid w:val="00366F3C"/>
    <w:rsid w:val="00394D9B"/>
    <w:rsid w:val="003A5127"/>
    <w:rsid w:val="003D0A95"/>
    <w:rsid w:val="003D37F5"/>
    <w:rsid w:val="003F07FA"/>
    <w:rsid w:val="003F43D0"/>
    <w:rsid w:val="00405B7A"/>
    <w:rsid w:val="00411487"/>
    <w:rsid w:val="004120EA"/>
    <w:rsid w:val="0042771A"/>
    <w:rsid w:val="00434B74"/>
    <w:rsid w:val="004369AA"/>
    <w:rsid w:val="00443333"/>
    <w:rsid w:val="00450C3B"/>
    <w:rsid w:val="00455982"/>
    <w:rsid w:val="004706EF"/>
    <w:rsid w:val="004C01D7"/>
    <w:rsid w:val="004D11B1"/>
    <w:rsid w:val="005208AD"/>
    <w:rsid w:val="0054619D"/>
    <w:rsid w:val="005724DB"/>
    <w:rsid w:val="00595D10"/>
    <w:rsid w:val="005A3E16"/>
    <w:rsid w:val="005E6286"/>
    <w:rsid w:val="00607B1C"/>
    <w:rsid w:val="00642274"/>
    <w:rsid w:val="0064309C"/>
    <w:rsid w:val="00656746"/>
    <w:rsid w:val="00670548"/>
    <w:rsid w:val="00680686"/>
    <w:rsid w:val="006C3625"/>
    <w:rsid w:val="006F78AE"/>
    <w:rsid w:val="007650AC"/>
    <w:rsid w:val="00773BB7"/>
    <w:rsid w:val="00781E89"/>
    <w:rsid w:val="00792138"/>
    <w:rsid w:val="007C724F"/>
    <w:rsid w:val="007E4337"/>
    <w:rsid w:val="007F3034"/>
    <w:rsid w:val="00820611"/>
    <w:rsid w:val="008527DF"/>
    <w:rsid w:val="008655FC"/>
    <w:rsid w:val="008D2593"/>
    <w:rsid w:val="008D3F8F"/>
    <w:rsid w:val="008D4E48"/>
    <w:rsid w:val="008E194D"/>
    <w:rsid w:val="008F7077"/>
    <w:rsid w:val="00916F80"/>
    <w:rsid w:val="00932F9B"/>
    <w:rsid w:val="009433B4"/>
    <w:rsid w:val="009C5904"/>
    <w:rsid w:val="009D3FB3"/>
    <w:rsid w:val="00A02644"/>
    <w:rsid w:val="00A13788"/>
    <w:rsid w:val="00A442C1"/>
    <w:rsid w:val="00A60DF4"/>
    <w:rsid w:val="00A67092"/>
    <w:rsid w:val="00AE5222"/>
    <w:rsid w:val="00AF65B5"/>
    <w:rsid w:val="00B01482"/>
    <w:rsid w:val="00B060F5"/>
    <w:rsid w:val="00B10AC0"/>
    <w:rsid w:val="00B20648"/>
    <w:rsid w:val="00B44C36"/>
    <w:rsid w:val="00B45D36"/>
    <w:rsid w:val="00B55BC2"/>
    <w:rsid w:val="00B85910"/>
    <w:rsid w:val="00B87699"/>
    <w:rsid w:val="00BA0794"/>
    <w:rsid w:val="00BA5005"/>
    <w:rsid w:val="00BA609D"/>
    <w:rsid w:val="00C35E53"/>
    <w:rsid w:val="00C86259"/>
    <w:rsid w:val="00CB5E1E"/>
    <w:rsid w:val="00D84362"/>
    <w:rsid w:val="00D87A47"/>
    <w:rsid w:val="00DA3735"/>
    <w:rsid w:val="00DB6F54"/>
    <w:rsid w:val="00DE5D6C"/>
    <w:rsid w:val="00DE65AE"/>
    <w:rsid w:val="00E2613F"/>
    <w:rsid w:val="00E266D1"/>
    <w:rsid w:val="00E468AB"/>
    <w:rsid w:val="00ED4B5D"/>
    <w:rsid w:val="00EE5866"/>
    <w:rsid w:val="00F70A00"/>
    <w:rsid w:val="00F80009"/>
    <w:rsid w:val="00FB39AB"/>
    <w:rsid w:val="00FE0134"/>
    <w:rsid w:val="00FE3F18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"/>
    </o:shapedefaults>
    <o:shapelayout v:ext="edit">
      <o:idmap v:ext="edit" data="1"/>
      <o:rules v:ext="edit">
        <o:r id="V:Rule5" type="connector" idref="#_x0000_s1172"/>
        <o:r id="V:Rule6" type="connector" idref="#_x0000_s1173"/>
        <o:r id="V:Rule7" type="connector" idref="#_x0000_s1218"/>
        <o:r id="V:Rule8" type="connector" idref="#_x0000_s1217"/>
      </o:rules>
      <o:regrouptable v:ext="edit">
        <o:entry new="1" old="0"/>
        <o:entry new="2" old="0"/>
        <o:entry new="3" old="0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F36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C01D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FE3F1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E3F1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FE3F1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E3F1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59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5982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E9A24-6880-4B4B-AE81-89C45A663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156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17</cp:revision>
  <dcterms:created xsi:type="dcterms:W3CDTF">2019-02-27T17:59:00Z</dcterms:created>
  <dcterms:modified xsi:type="dcterms:W3CDTF">2021-02-27T13:12:00Z</dcterms:modified>
</cp:coreProperties>
</file>
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1030" w:type="dxa"/>
        <w:tblInd w:w="-239" w:type="dxa"/>
        <w:tblLook w:val="04A0" w:firstRow="1" w:lastRow="0" w:firstColumn="1" w:lastColumn="0" w:noHBand="0" w:noVBand="1"/>
      </w:tblPr>
      <w:tblGrid>
        <w:gridCol w:w="11030"/>
      </w:tblGrid>
      <w:tr w:rsidR="00990039" w:rsidRPr="000250F2" w:rsidTr="004B6D3D">
        <w:trPr>
          <w:trHeight w:val="1125"/>
        </w:trPr>
        <w:tc>
          <w:tcPr>
            <w:tcW w:w="110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0250F2" w:rsidRDefault="00990039" w:rsidP="00990039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990039" w:rsidRPr="00011BB9" w:rsidRDefault="00990039" w:rsidP="00011BB9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lang w:bidi="ar-DZ"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متوسطة </w:t>
            </w:r>
            <w:r w:rsidR="00011BB9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الشهيد المرحوم بن ملوكة محمد- الزبوجة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 w:rsidR="00264DCB"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011BB9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</w:t>
            </w:r>
            <w:r w:rsidR="004B6D3D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السنة الدراسية: </w:t>
            </w:r>
            <w:r w:rsidR="001E1746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202</w:t>
            </w:r>
            <w:r w:rsidR="00011BB9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5</w:t>
            </w:r>
            <w:r w:rsidR="001E1746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-202</w:t>
            </w:r>
            <w:r w:rsidR="00011BB9"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  <w:t>4</w:t>
            </w:r>
          </w:p>
          <w:p w:rsidR="00990039" w:rsidRPr="000250F2" w:rsidRDefault="00264DCB" w:rsidP="00262A31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إختبار الثلاثي الأول                                                            </w:t>
            </w:r>
            <w:r w:rsidR="004B6D3D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المستوى: السنة ال</w:t>
            </w:r>
            <w:r w:rsidR="00262A31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ثانية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</w:tr>
      <w:tr w:rsidR="00990039" w:rsidRPr="000250F2" w:rsidTr="004B6D3D">
        <w:trPr>
          <w:trHeight w:val="552"/>
        </w:trPr>
        <w:tc>
          <w:tcPr>
            <w:tcW w:w="11030" w:type="dxa"/>
            <w:tcBorders>
              <w:left w:val="nil"/>
              <w:right w:val="nil"/>
            </w:tcBorders>
            <w:vAlign w:val="center"/>
          </w:tcPr>
          <w:p w:rsidR="00990039" w:rsidRPr="000250F2" w:rsidRDefault="009B5A8B" w:rsidP="009B5A8B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المادة: ال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</w:t>
            </w:r>
            <w:r w:rsidR="004B6D3D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المدة: ســـــــــــــــــــــــــاعة 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ونصف</w:t>
            </w:r>
          </w:p>
        </w:tc>
      </w:tr>
      <w:tr w:rsidR="00384725" w:rsidRPr="000250F2" w:rsidTr="004B6D3D">
        <w:trPr>
          <w:trHeight w:val="552"/>
        </w:trPr>
        <w:tc>
          <w:tcPr>
            <w:tcW w:w="11030" w:type="dxa"/>
            <w:tcBorders>
              <w:left w:val="nil"/>
              <w:right w:val="nil"/>
            </w:tcBorders>
            <w:vAlign w:val="center"/>
          </w:tcPr>
          <w:p w:rsidR="00384725" w:rsidRPr="000250F2" w:rsidRDefault="00527693" w:rsidP="009B5A8B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الاسم واللقب:                                                                            القسم: 2 م . . .</w:t>
            </w:r>
            <w:bookmarkStart w:id="0" w:name="_GoBack"/>
            <w:bookmarkEnd w:id="0"/>
          </w:p>
        </w:tc>
      </w:tr>
    </w:tbl>
    <w:p w:rsidR="0064244C" w:rsidRDefault="00264DCB" w:rsidP="00262A31">
      <w:pPr>
        <w:bidi/>
        <w:spacing w:after="0" w:line="240" w:lineRule="auto"/>
        <w:rPr>
          <w:rFonts w:ascii="Times New Roman" w:hAnsi="Times New Roman" w:cstheme="minorHAnsi"/>
          <w:sz w:val="28"/>
          <w:szCs w:val="28"/>
          <w:rtl/>
        </w:rPr>
      </w:pPr>
      <w:r w:rsidRPr="000250F2">
        <w:rPr>
          <w:rFonts w:ascii="Times New Roman" w:hAnsi="Times New Roman" w:cstheme="minorHAnsi"/>
          <w:b/>
          <w:bCs/>
          <w:sz w:val="28"/>
          <w:szCs w:val="28"/>
          <w:u w:val="single"/>
          <w:rtl/>
        </w:rPr>
        <w:t>التمرين الأول:</w:t>
      </w:r>
      <w:r w:rsidRPr="000250F2">
        <w:rPr>
          <w:rFonts w:ascii="Times New Roman" w:hAnsi="Times New Roman" w:cstheme="minorHAnsi" w:hint="cs"/>
          <w:b/>
          <w:bCs/>
          <w:sz w:val="28"/>
          <w:szCs w:val="28"/>
          <w:u w:val="single"/>
          <w:rtl/>
        </w:rPr>
        <w:t xml:space="preserve"> </w:t>
      </w:r>
      <w:r w:rsidRPr="000250F2">
        <w:rPr>
          <w:rFonts w:ascii="Times New Roman" w:hAnsi="Times New Roman" w:cstheme="minorHAnsi" w:hint="cs"/>
          <w:sz w:val="28"/>
          <w:szCs w:val="28"/>
          <w:rtl/>
        </w:rPr>
        <w:t xml:space="preserve"> </w:t>
      </w:r>
      <w:r w:rsidRPr="000250F2">
        <w:rPr>
          <w:rFonts w:ascii="Times New Roman" w:hAnsi="Times New Roman" w:cstheme="majorBidi"/>
          <w:b/>
          <w:bCs/>
          <w:sz w:val="28"/>
          <w:szCs w:val="28"/>
          <w:rtl/>
        </w:rPr>
        <w:t>(06 نقاط)</w:t>
      </w:r>
      <w:r w:rsidRPr="000250F2">
        <w:rPr>
          <w:rFonts w:ascii="Times New Roman" w:hAnsi="Times New Roman" w:cstheme="minorHAnsi" w:hint="cs"/>
          <w:sz w:val="28"/>
          <w:szCs w:val="28"/>
          <w:rtl/>
        </w:rPr>
        <w:t xml:space="preserve"> </w:t>
      </w:r>
    </w:p>
    <w:p w:rsidR="001E1746" w:rsidRDefault="001E1746" w:rsidP="00876B67">
      <w:pPr>
        <w:bidi/>
        <w:spacing w:after="0" w:line="240" w:lineRule="auto"/>
        <w:rPr>
          <w:rFonts w:ascii="Times New Roman" w:hAnsi="Times New Roman" w:cstheme="minorHAnsi"/>
          <w:sz w:val="28"/>
          <w:szCs w:val="28"/>
          <w:rtl/>
        </w:rPr>
      </w:pPr>
      <w:r>
        <w:rPr>
          <w:rFonts w:ascii="Times New Roman" w:hAnsi="Times New Roman" w:cstheme="minorHAnsi" w:hint="cs"/>
          <w:sz w:val="28"/>
          <w:szCs w:val="28"/>
          <w:rtl/>
        </w:rPr>
        <w:t>أجب بـ صحيح أو خطأ مع تصحيح الخطأ إن وجد:</w:t>
      </w:r>
    </w:p>
    <w:p w:rsidR="001E1746" w:rsidRPr="00876B67" w:rsidRDefault="001E1746" w:rsidP="00876B67">
      <w:pPr>
        <w:pStyle w:val="ListParagraph"/>
        <w:numPr>
          <w:ilvl w:val="0"/>
          <w:numId w:val="15"/>
        </w:numPr>
        <w:bidi/>
        <w:spacing w:line="240" w:lineRule="auto"/>
        <w:rPr>
          <w:rFonts w:ascii="Times New Roman" w:hAnsi="Times New Roman" w:cstheme="minorHAnsi"/>
          <w:sz w:val="30"/>
          <w:szCs w:val="30"/>
        </w:rPr>
      </w:pPr>
      <w:r w:rsidRPr="00262A31">
        <w:rPr>
          <w:rFonts w:ascii="Times New Roman" w:hAnsi="Times New Roman" w:cstheme="minorHAnsi" w:hint="cs"/>
          <w:sz w:val="28"/>
          <w:szCs w:val="28"/>
          <w:rtl/>
        </w:rPr>
        <w:t xml:space="preserve">الذرة هي أصغر مكون في </w:t>
      </w:r>
      <w:r w:rsidRPr="00876B67">
        <w:rPr>
          <w:rFonts w:ascii="Times New Roman" w:hAnsi="Times New Roman" w:cstheme="minorHAnsi" w:hint="cs"/>
          <w:sz w:val="30"/>
          <w:szCs w:val="30"/>
          <w:rtl/>
        </w:rPr>
        <w:t>المادة.</w:t>
      </w:r>
      <w:r w:rsidR="00876B67" w:rsidRPr="00876B67">
        <w:rPr>
          <w:rFonts w:ascii="Times New Roman" w:hAnsi="Times New Roman" w:cstheme="minorHAnsi" w:hint="cs"/>
          <w:sz w:val="30"/>
          <w:szCs w:val="30"/>
          <w:rtl/>
        </w:rPr>
        <w:t xml:space="preserve">  .  .  .  .  .  .  .</w:t>
      </w:r>
    </w:p>
    <w:p w:rsidR="00011BB9" w:rsidRPr="00876B67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 w:hint="cs"/>
          <w:sz w:val="30"/>
          <w:szCs w:val="30"/>
          <w:rtl/>
          <w:lang w:bidi="ar-DZ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 xml:space="preserve">.  .  .  .  .  .  .  .  .  .  .  .  .  .  .  .  .  .  .  .  .  .  .  .  .   .  .  .  .  .  .  .  .  .  .  .  .  </w:t>
      </w:r>
      <w:r w:rsidR="00876B67">
        <w:rPr>
          <w:rFonts w:ascii="Times New Roman" w:hAnsi="Times New Roman" w:cstheme="minorHAnsi" w:hint="cs"/>
          <w:sz w:val="30"/>
          <w:szCs w:val="30"/>
          <w:rtl/>
        </w:rPr>
        <w:t xml:space="preserve">.  .  .  .  .  .  .  .  .  . </w:t>
      </w:r>
      <w:r w:rsidRPr="00876B67">
        <w:rPr>
          <w:rFonts w:ascii="Times New Roman" w:hAnsi="Times New Roman" w:cstheme="minorHAnsi" w:hint="cs"/>
          <w:sz w:val="30"/>
          <w:szCs w:val="30"/>
          <w:rtl/>
        </w:rPr>
        <w:t xml:space="preserve"> </w:t>
      </w:r>
    </w:p>
    <w:p w:rsidR="001E1746" w:rsidRPr="00876B67" w:rsidRDefault="001E1746" w:rsidP="00876B67">
      <w:pPr>
        <w:pStyle w:val="ListParagraph"/>
        <w:numPr>
          <w:ilvl w:val="0"/>
          <w:numId w:val="15"/>
        </w:numPr>
        <w:bidi/>
        <w:spacing w:before="240" w:line="276" w:lineRule="auto"/>
        <w:rPr>
          <w:rFonts w:ascii="Times New Roman" w:hAnsi="Times New Roman" w:cstheme="minorHAnsi"/>
          <w:sz w:val="30"/>
          <w:szCs w:val="30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>تكسر صحن زجاجي هو تحول كيميائي، لأنه لا يمكننا الرجوع إلى الحالة الأصلية.</w:t>
      </w:r>
      <w:r w:rsidR="00876B67" w:rsidRPr="00876B67">
        <w:rPr>
          <w:rFonts w:ascii="Times New Roman" w:hAnsi="Times New Roman" w:cstheme="minorHAnsi" w:hint="cs"/>
          <w:sz w:val="30"/>
          <w:szCs w:val="30"/>
          <w:rtl/>
        </w:rPr>
        <w:t xml:space="preserve">     .  .  .  .  .  .  .</w:t>
      </w:r>
    </w:p>
    <w:p w:rsidR="00011BB9" w:rsidRPr="00876B67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/>
          <w:sz w:val="30"/>
          <w:szCs w:val="30"/>
          <w:rtl/>
          <w:lang w:bidi="ar-DZ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>.  .  .  .  .  .  .  .  .  .  .  .  .  .  .  .  .  .  .  .  .  .  .  .  .   .  .  .  .  .  .  .  .  .  .  .  .  .</w:t>
      </w:r>
      <w:r w:rsidR="00876B67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.  .  </w:t>
      </w:r>
    </w:p>
    <w:p w:rsidR="001E1746" w:rsidRPr="00876B67" w:rsidRDefault="001E1746" w:rsidP="00876B67">
      <w:pPr>
        <w:pStyle w:val="ListParagraph"/>
        <w:numPr>
          <w:ilvl w:val="0"/>
          <w:numId w:val="15"/>
        </w:numPr>
        <w:bidi/>
        <w:spacing w:before="240" w:line="276" w:lineRule="auto"/>
        <w:rPr>
          <w:rFonts w:ascii="Times New Roman" w:hAnsi="Times New Roman" w:cstheme="minorHAnsi"/>
          <w:sz w:val="30"/>
          <w:szCs w:val="30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>نقوم بتفسير التحولات الكيميائية باستعمال النموذج الحبيبي.</w:t>
      </w:r>
      <w:r w:rsidR="00876B67" w:rsidRPr="00876B67">
        <w:rPr>
          <w:rFonts w:ascii="Times New Roman" w:hAnsi="Times New Roman" w:cstheme="minorHAnsi" w:hint="cs"/>
          <w:sz w:val="30"/>
          <w:szCs w:val="30"/>
          <w:rtl/>
        </w:rPr>
        <w:t xml:space="preserve">   .  .  .  .  .  .  .</w:t>
      </w:r>
    </w:p>
    <w:p w:rsidR="00011BB9" w:rsidRPr="00876B67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/>
          <w:sz w:val="30"/>
          <w:szCs w:val="30"/>
          <w:rtl/>
          <w:lang w:bidi="ar-DZ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>.  .  .  .  .  .  .  .  .  .  .  .  .  .  .  .  .  .  .  .  .  .  .  .  .   .  .  .  .  .  .  .  .  .  .  .  .  .</w:t>
      </w:r>
      <w:r w:rsidR="00876B67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.  . </w:t>
      </w:r>
    </w:p>
    <w:p w:rsidR="001E1746" w:rsidRPr="00876B67" w:rsidRDefault="001E1746" w:rsidP="00876B67">
      <w:pPr>
        <w:pStyle w:val="ListParagraph"/>
        <w:numPr>
          <w:ilvl w:val="0"/>
          <w:numId w:val="15"/>
        </w:numPr>
        <w:bidi/>
        <w:spacing w:before="240" w:line="276" w:lineRule="auto"/>
        <w:rPr>
          <w:rFonts w:ascii="Times New Roman" w:hAnsi="Times New Roman" w:cstheme="minorHAnsi"/>
          <w:sz w:val="30"/>
          <w:szCs w:val="30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>يتكون جزيء الماء من ذرة هيدروجين وذرتين من الأكسجين.</w:t>
      </w:r>
      <w:r w:rsidR="00876B67" w:rsidRPr="00876B67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</w:t>
      </w:r>
    </w:p>
    <w:p w:rsidR="00011BB9" w:rsidRPr="00876B67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/>
          <w:sz w:val="30"/>
          <w:szCs w:val="30"/>
          <w:rtl/>
          <w:lang w:bidi="ar-DZ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>.  .  .  .  .  .  .  .  .  .  .  .  .  .  .  .  .  .  .  .  .  .  .  .  .   .  .  .  .  .  .  .  .  .  .  .  .  .</w:t>
      </w:r>
      <w:r w:rsidR="00876B67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.  .  </w:t>
      </w:r>
    </w:p>
    <w:p w:rsidR="001E1746" w:rsidRPr="00876B67" w:rsidRDefault="001E1746" w:rsidP="00876B67">
      <w:pPr>
        <w:pStyle w:val="ListParagraph"/>
        <w:numPr>
          <w:ilvl w:val="0"/>
          <w:numId w:val="15"/>
        </w:numPr>
        <w:bidi/>
        <w:spacing w:before="240" w:line="240" w:lineRule="auto"/>
        <w:rPr>
          <w:rFonts w:ascii="Times New Roman" w:hAnsi="Times New Roman" w:cstheme="minorHAnsi"/>
          <w:sz w:val="30"/>
          <w:szCs w:val="30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>تبقى الكتلة محفوظة خلال التحولات الفيزيائية.</w:t>
      </w:r>
      <w:r w:rsidR="00876B67" w:rsidRPr="00876B67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.</w:t>
      </w:r>
    </w:p>
    <w:p w:rsidR="00011BB9" w:rsidRPr="00876B67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/>
          <w:sz w:val="30"/>
          <w:szCs w:val="30"/>
          <w:rtl/>
          <w:lang w:bidi="ar-DZ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>.  .  .  .  .  .  .  .  .  .  .  .  .  .  .  .  .  .  .  .  .  .  .  .  .   .  .  .  .  .  .  .  .  .  .  .  .  .</w:t>
      </w:r>
      <w:r w:rsidR="00876B67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.  .  </w:t>
      </w:r>
    </w:p>
    <w:p w:rsidR="001E1746" w:rsidRPr="00876B67" w:rsidRDefault="00262A31" w:rsidP="00876B67">
      <w:pPr>
        <w:pStyle w:val="ListParagraph"/>
        <w:numPr>
          <w:ilvl w:val="0"/>
          <w:numId w:val="15"/>
        </w:numPr>
        <w:bidi/>
        <w:spacing w:before="240" w:line="276" w:lineRule="auto"/>
        <w:rPr>
          <w:rFonts w:ascii="Times New Roman" w:eastAsiaTheme="minorEastAsia" w:hAnsi="Times New Roman" w:cstheme="minorHAnsi"/>
          <w:sz w:val="30"/>
          <w:szCs w:val="30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 xml:space="preserve">الرمز الكيميائي </w:t>
      </w:r>
      <w:r w:rsidR="001E1746" w:rsidRPr="00876B67">
        <w:rPr>
          <w:rFonts w:ascii="Times New Roman" w:hAnsi="Times New Roman" w:cstheme="minorHAnsi" w:hint="cs"/>
          <w:sz w:val="30"/>
          <w:szCs w:val="30"/>
          <w:rtl/>
        </w:rPr>
        <w:t xml:space="preserve"> لذرة الألمنيوم </w:t>
      </w:r>
      <w:r w:rsidRPr="00876B67">
        <w:rPr>
          <w:rFonts w:ascii="Times New Roman" w:hAnsi="Times New Roman" w:cstheme="minorHAnsi" w:hint="cs"/>
          <w:sz w:val="30"/>
          <w:szCs w:val="30"/>
          <w:rtl/>
        </w:rPr>
        <w:t xml:space="preserve">هو </w:t>
      </w:r>
      <w:r w:rsidR="001E1746" w:rsidRPr="00876B67">
        <w:rPr>
          <w:rFonts w:ascii="Times New Roman" w:hAnsi="Times New Roman" w:cstheme="minorHAnsi" w:hint="cs"/>
          <w:sz w:val="30"/>
          <w:szCs w:val="30"/>
          <w:rtl/>
        </w:rPr>
        <w:t xml:space="preserve"> </w:t>
      </w:r>
      <m:oMath>
        <m:r>
          <w:rPr>
            <w:rFonts w:ascii="Cambria Math" w:hAnsi="Cambria Math" w:cstheme="majorBidi"/>
            <w:sz w:val="30"/>
            <w:szCs w:val="30"/>
          </w:rPr>
          <m:t>a</m:t>
        </m:r>
        <m:r>
          <m:rPr>
            <m:scr m:val="script"/>
          </m:rPr>
          <w:rPr>
            <w:rFonts w:ascii="Cambria Math" w:hAnsi="Cambria Math" w:cstheme="majorBidi"/>
            <w:sz w:val="30"/>
            <w:szCs w:val="30"/>
          </w:rPr>
          <m:t>l</m:t>
        </m:r>
      </m:oMath>
      <w:r w:rsidRPr="00876B67">
        <w:rPr>
          <w:rFonts w:ascii="Times New Roman" w:eastAsiaTheme="minorEastAsia" w:hAnsi="Times New Roman" w:cstheme="minorHAnsi" w:hint="cs"/>
          <w:sz w:val="30"/>
          <w:szCs w:val="30"/>
          <w:rtl/>
        </w:rPr>
        <w:t>.</w:t>
      </w:r>
      <w:r w:rsidR="00876B67" w:rsidRPr="00876B67">
        <w:rPr>
          <w:rFonts w:ascii="Times New Roman" w:eastAsiaTheme="minorEastAsia" w:hAnsi="Times New Roman" w:cstheme="minorHAnsi" w:hint="cs"/>
          <w:sz w:val="30"/>
          <w:szCs w:val="30"/>
          <w:rtl/>
        </w:rPr>
        <w:t xml:space="preserve">  .  .  .  .  .  .  .</w:t>
      </w:r>
    </w:p>
    <w:p w:rsidR="00011BB9" w:rsidRPr="00876B67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/>
          <w:sz w:val="30"/>
          <w:szCs w:val="30"/>
          <w:rtl/>
          <w:lang w:bidi="ar-DZ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>.  .  .  .  .  .  .  .  .  .  .  .  .  .  .  .  .  .  .  .  .  .  .  .  .   .  .  .  .  .  .  .  .  .  .  .  .  .</w:t>
      </w:r>
      <w:r w:rsidR="00876B67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.  . </w:t>
      </w:r>
    </w:p>
    <w:p w:rsidR="00A5630D" w:rsidRPr="00876B67" w:rsidRDefault="00262A31" w:rsidP="00876B67">
      <w:pPr>
        <w:pStyle w:val="ListParagraph"/>
        <w:numPr>
          <w:ilvl w:val="0"/>
          <w:numId w:val="15"/>
        </w:numPr>
        <w:bidi/>
        <w:spacing w:before="240" w:line="276" w:lineRule="auto"/>
        <w:rPr>
          <w:rFonts w:ascii="Cambria Math" w:hAnsi="Cambria Math" w:cstheme="majorBidi"/>
          <w:i/>
          <w:sz w:val="30"/>
          <w:szCs w:val="30"/>
          <w:lang w:bidi="ar-DZ"/>
        </w:rPr>
      </w:pPr>
      <w:r w:rsidRPr="00876B67">
        <w:rPr>
          <w:rFonts w:ascii="Times New Roman" w:eastAsiaTheme="minorEastAsia" w:hAnsi="Times New Roman" w:cstheme="minorHAnsi" w:hint="cs"/>
          <w:sz w:val="30"/>
          <w:szCs w:val="30"/>
          <w:rtl/>
        </w:rPr>
        <w:t xml:space="preserve">الصيغة الكيميائية لغاز ثنائي الهيدروجين هي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30"/>
            <w:szCs w:val="30"/>
          </w:rPr>
          <m:t>2</m:t>
        </m:r>
        <m:r>
          <w:rPr>
            <w:rFonts w:ascii="Cambria Math" w:eastAsiaTheme="minorEastAsia" w:hAnsi="Cambria Math" w:cstheme="minorHAnsi"/>
            <w:sz w:val="30"/>
            <w:szCs w:val="30"/>
          </w:rPr>
          <m:t>H</m:t>
        </m:r>
      </m:oMath>
      <w:r w:rsidRPr="00876B67">
        <w:rPr>
          <w:rFonts w:ascii="Times New Roman" w:eastAsiaTheme="minorEastAsia" w:hAnsi="Times New Roman" w:cstheme="minorHAnsi" w:hint="cs"/>
          <w:sz w:val="30"/>
          <w:szCs w:val="30"/>
          <w:rtl/>
          <w:lang w:bidi="ar-DZ"/>
        </w:rPr>
        <w:t>.</w:t>
      </w:r>
      <w:r w:rsidR="00876B67" w:rsidRPr="00876B67">
        <w:rPr>
          <w:rFonts w:ascii="Times New Roman" w:eastAsiaTheme="minorEastAsia" w:hAnsi="Times New Roman" w:cstheme="minorHAnsi" w:hint="cs"/>
          <w:sz w:val="30"/>
          <w:szCs w:val="30"/>
          <w:rtl/>
          <w:lang w:bidi="ar-DZ"/>
        </w:rPr>
        <w:t xml:space="preserve">  .  .  .  .  .  .</w:t>
      </w:r>
    </w:p>
    <w:p w:rsidR="00011BB9" w:rsidRPr="00011BB9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/>
          <w:sz w:val="28"/>
          <w:szCs w:val="28"/>
          <w:lang w:bidi="ar-DZ"/>
        </w:rPr>
      </w:pPr>
      <w:r w:rsidRPr="00876B67">
        <w:rPr>
          <w:rFonts w:ascii="Times New Roman" w:hAnsi="Times New Roman" w:cstheme="minorHAnsi" w:hint="cs"/>
          <w:sz w:val="30"/>
          <w:szCs w:val="30"/>
          <w:rtl/>
        </w:rPr>
        <w:t xml:space="preserve">.  .  .  .  .  .  .  .  .  .  .  .  .  .  . </w:t>
      </w:r>
      <w:r>
        <w:rPr>
          <w:rFonts w:ascii="Times New Roman" w:hAnsi="Times New Roman" w:cstheme="minorHAnsi" w:hint="cs"/>
          <w:sz w:val="28"/>
          <w:szCs w:val="28"/>
          <w:rtl/>
        </w:rPr>
        <w:t xml:space="preserve"> .  .  .  .  .  .  .  .  .  .   .  .  .  .  .  .  .  .  .  .  .  .  .  .  .  .  .  .  .  .  .  .  .  </w:t>
      </w:r>
    </w:p>
    <w:p w:rsidR="00BA6391" w:rsidRPr="000250F2" w:rsidRDefault="00DD5838" w:rsidP="0079409B">
      <w:pPr>
        <w:bidi/>
        <w:spacing w:after="0" w:line="24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  <w:r w:rsidRPr="000250F2">
        <w:rPr>
          <w:rFonts w:ascii="Times New Roman" w:hAnsi="Times New Roman" w:cstheme="minorHAnsi" w:hint="cs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Pr="000250F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</w:t>
      </w:r>
      <w:r w:rsidRPr="000250F2">
        <w:rPr>
          <w:rFonts w:ascii="Times New Roman" w:hAnsi="Times New Roman" w:cstheme="majorBidi"/>
          <w:b/>
          <w:bCs/>
          <w:sz w:val="28"/>
          <w:szCs w:val="28"/>
          <w:rtl/>
          <w:lang w:bidi="ar-DZ"/>
        </w:rPr>
        <w:t>(06 نقاط)</w:t>
      </w:r>
    </w:p>
    <w:p w:rsidR="009D3849" w:rsidRPr="004B6D3D" w:rsidRDefault="004B6D3D" w:rsidP="004B6D3D">
      <w:pPr>
        <w:bidi/>
        <w:spacing w:after="0" w:line="276" w:lineRule="auto"/>
        <w:rPr>
          <w:rFonts w:ascii="Times New Roman" w:hAnsi="Times New Roman" w:cstheme="minorHAnsi"/>
          <w:sz w:val="30"/>
          <w:szCs w:val="30"/>
          <w:rtl/>
          <w:lang w:bidi="ar-DZ"/>
        </w:rPr>
      </w:pPr>
      <w:r w:rsidRPr="004B6D3D">
        <w:rPr>
          <w:rFonts w:ascii="Times New Roman" w:eastAsia="Times New Roman" w:hAnsi="Times New Roman" w:cs="Calibri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56143025" wp14:editId="5F87DB6C">
                <wp:simplePos x="0" y="0"/>
                <wp:positionH relativeFrom="column">
                  <wp:posOffset>114300</wp:posOffset>
                </wp:positionH>
                <wp:positionV relativeFrom="paragraph">
                  <wp:posOffset>374015</wp:posOffset>
                </wp:positionV>
                <wp:extent cx="1504950" cy="2171700"/>
                <wp:effectExtent l="0" t="0" r="38100" b="0"/>
                <wp:wrapNone/>
                <wp:docPr id="3585" name="Group 3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2171700"/>
                          <a:chOff x="0" y="0"/>
                          <a:chExt cx="1485900" cy="2298471"/>
                        </a:xfrm>
                      </wpg:grpSpPr>
                      <wps:wsp>
                        <wps:cNvPr id="301" name="Text Box 301"/>
                        <wps:cNvSpPr txBox="1"/>
                        <wps:spPr>
                          <a:xfrm>
                            <a:off x="95239" y="1952176"/>
                            <a:ext cx="1076200" cy="3462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79409B" w:rsidRDefault="0079409B" w:rsidP="0079409B">
                              <w:pPr>
                                <w:bidi/>
                              </w:pPr>
                              <w:r w:rsidRPr="0079409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</w:t>
                              </w:r>
                              <w:r w:rsidRPr="0079409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1</w:t>
                              </w:r>
                              <w:r w:rsidRPr="0079409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" name="Group 63"/>
                        <wpg:cNvGrpSpPr/>
                        <wpg:grpSpPr>
                          <a:xfrm>
                            <a:off x="0" y="0"/>
                            <a:ext cx="1485900" cy="1901926"/>
                            <a:chOff x="0" y="0"/>
                            <a:chExt cx="1485900" cy="1901926"/>
                          </a:xfrm>
                        </wpg:grpSpPr>
                        <wpg:grpSp>
                          <wpg:cNvPr id="33" name="Group 33"/>
                          <wpg:cNvGrpSpPr/>
                          <wpg:grpSpPr>
                            <a:xfrm>
                              <a:off x="0" y="0"/>
                              <a:ext cx="1485900" cy="1901926"/>
                              <a:chOff x="0" y="0"/>
                              <a:chExt cx="1485900" cy="1901926"/>
                            </a:xfrm>
                          </wpg:grpSpPr>
                          <wpg:grpSp>
                            <wpg:cNvPr id="3687" name="Group 42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9075" y="0"/>
                                <a:ext cx="1266825" cy="1059180"/>
                                <a:chOff x="1005" y="6828"/>
                                <a:chExt cx="2940" cy="3357"/>
                              </a:xfrm>
                            </wpg:grpSpPr>
                            <wpg:grpSp>
                              <wpg:cNvPr id="3688" name="Group 42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05" y="6828"/>
                                  <a:ext cx="2940" cy="3357"/>
                                  <a:chOff x="1005" y="6828"/>
                                  <a:chExt cx="2940" cy="3357"/>
                                </a:xfrm>
                              </wpg:grpSpPr>
                              <wpg:grpSp>
                                <wpg:cNvPr id="3689" name="Group 429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575" y="8940"/>
                                    <a:ext cx="1785" cy="1245"/>
                                    <a:chOff x="1575" y="8940"/>
                                    <a:chExt cx="1785" cy="1245"/>
                                  </a:xfrm>
                                </wpg:grpSpPr>
                                <wps:wsp>
                                  <wps:cNvPr id="3690" name="Oval 429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575" y="9750"/>
                                      <a:ext cx="1785" cy="435"/>
                                    </a:xfrm>
                                    <a:prstGeom prst="ellipse">
                                      <a:avLst/>
                                    </a:prstGeom>
                                    <a:gradFill rotWithShape="0">
                                      <a:gsLst>
                                        <a:gs pos="0">
                                          <a:srgbClr val="FFFFFF">
                                            <a:gamma/>
                                            <a:shade val="66275"/>
                                            <a:invGamma/>
                                          </a:srgbClr>
                                        </a:gs>
                                        <a:gs pos="50000">
                                          <a:srgbClr val="FFFFFF"/>
                                        </a:gs>
                                        <a:gs pos="100000">
                                          <a:srgbClr val="FFFFFF">
                                            <a:gamma/>
                                            <a:shade val="66275"/>
                                            <a:invGamma/>
                                          </a:srgbClr>
                                        </a:gs>
                                      </a:gsLst>
                                      <a:lin ang="0" scaled="1"/>
                                    </a:gra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691" name="Group 429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725" y="8940"/>
                                      <a:ext cx="1482" cy="1092"/>
                                      <a:chOff x="1725" y="8940"/>
                                      <a:chExt cx="1470" cy="1092"/>
                                    </a:xfrm>
                                  </wpg:grpSpPr>
                                  <wps:wsp>
                                    <wps:cNvPr id="3692" name="Rectangle 429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25" y="8940"/>
                                        <a:ext cx="1470" cy="960"/>
                                      </a:xfrm>
                                      <a:prstGeom prst="rect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000000"/>
                                          </a:gs>
                                          <a:gs pos="50000">
                                            <a:srgbClr val="99CCFF"/>
                                          </a:gs>
                                          <a:gs pos="100000">
                                            <a:srgbClr val="000000"/>
                                          </a:gs>
                                        </a:gsLst>
                                        <a:lin ang="0" scaled="1"/>
                                      </a:gra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693" name="Freeform 429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725" y="9891"/>
                                        <a:ext cx="1464" cy="141"/>
                                      </a:xfrm>
                                      <a:custGeom>
                                        <a:avLst/>
                                        <a:gdLst>
                                          <a:gd name="T0" fmla="*/ 0 w 1464"/>
                                          <a:gd name="T1" fmla="*/ 3 h 141"/>
                                          <a:gd name="T2" fmla="*/ 99 w 1464"/>
                                          <a:gd name="T3" fmla="*/ 72 h 141"/>
                                          <a:gd name="T4" fmla="*/ 342 w 1464"/>
                                          <a:gd name="T5" fmla="*/ 120 h 141"/>
                                          <a:gd name="T6" fmla="*/ 597 w 1464"/>
                                          <a:gd name="T7" fmla="*/ 138 h 141"/>
                                          <a:gd name="T8" fmla="*/ 879 w 1464"/>
                                          <a:gd name="T9" fmla="*/ 138 h 141"/>
                                          <a:gd name="T10" fmla="*/ 1119 w 1464"/>
                                          <a:gd name="T11" fmla="*/ 120 h 141"/>
                                          <a:gd name="T12" fmla="*/ 1335 w 1464"/>
                                          <a:gd name="T13" fmla="*/ 84 h 141"/>
                                          <a:gd name="T14" fmla="*/ 1440 w 1464"/>
                                          <a:gd name="T15" fmla="*/ 36 h 141"/>
                                          <a:gd name="T16" fmla="*/ 1464 w 1464"/>
                                          <a:gd name="T17" fmla="*/ 0 h 141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464" h="141">
                                            <a:moveTo>
                                              <a:pt x="0" y="3"/>
                                            </a:moveTo>
                                            <a:cubicBezTo>
                                              <a:pt x="21" y="28"/>
                                              <a:pt x="42" y="53"/>
                                              <a:pt x="99" y="72"/>
                                            </a:cubicBezTo>
                                            <a:cubicBezTo>
                                              <a:pt x="156" y="91"/>
                                              <a:pt x="259" y="109"/>
                                              <a:pt x="342" y="120"/>
                                            </a:cubicBezTo>
                                            <a:cubicBezTo>
                                              <a:pt x="425" y="131"/>
                                              <a:pt x="508" y="135"/>
                                              <a:pt x="597" y="138"/>
                                            </a:cubicBezTo>
                                            <a:cubicBezTo>
                                              <a:pt x="686" y="141"/>
                                              <a:pt x="792" y="141"/>
                                              <a:pt x="879" y="138"/>
                                            </a:cubicBezTo>
                                            <a:cubicBezTo>
                                              <a:pt x="966" y="135"/>
                                              <a:pt x="1043" y="129"/>
                                              <a:pt x="1119" y="120"/>
                                            </a:cubicBezTo>
                                            <a:cubicBezTo>
                                              <a:pt x="1195" y="111"/>
                                              <a:pt x="1282" y="98"/>
                                              <a:pt x="1335" y="84"/>
                                            </a:cubicBezTo>
                                            <a:cubicBezTo>
                                              <a:pt x="1388" y="70"/>
                                              <a:pt x="1419" y="50"/>
                                              <a:pt x="1440" y="36"/>
                                            </a:cubicBezTo>
                                            <a:cubicBezTo>
                                              <a:pt x="1461" y="22"/>
                                              <a:pt x="1462" y="11"/>
                                              <a:pt x="1464" y="0"/>
                                            </a:cubicBezTo>
                                          </a:path>
                                        </a:pathLst>
                                      </a:custGeom>
                                      <a:gradFill rotWithShape="0">
                                        <a:gsLst>
                                          <a:gs pos="0">
                                            <a:srgbClr val="000000"/>
                                          </a:gs>
                                          <a:gs pos="50000">
                                            <a:srgbClr val="99CCFF"/>
                                          </a:gs>
                                          <a:gs pos="100000">
                                            <a:srgbClr val="000000"/>
                                          </a:gs>
                                        </a:gsLst>
                                        <a:lin ang="0" scaled="1"/>
                                      </a:gra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694" name="Oval 429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95" y="10087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 w="9525">
                                      <a:solidFill>
                                        <a:srgbClr val="8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>
                                      <a:outerShdw dist="17961" dir="2700000" algn="ctr" rotWithShape="0">
                                        <a:srgbClr val="808080"/>
                                      </a:outerShdw>
                                    </a:effec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695" name="Oval 429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75" y="10080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3366FF"/>
                                    </a:solidFill>
                                    <a:ln w="9525">
                                      <a:solidFill>
                                        <a:srgbClr val="0000F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>
                                      <a:outerShdw dist="17961" dir="2700000" algn="ctr" rotWithShape="0">
                                        <a:srgbClr val="808080"/>
                                      </a:outerShdw>
                                    </a:effec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3696" name="AutoShape 43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" y="7515"/>
                                    <a:ext cx="2925" cy="1710"/>
                                  </a:xfrm>
                                  <a:custGeom>
                                    <a:avLst/>
                                    <a:gdLst>
                                      <a:gd name="G0" fmla="+- 5400 0 0"/>
                                      <a:gd name="G1" fmla="+- 21600 0 5400"/>
                                      <a:gd name="G2" fmla="*/ 5400 1 2"/>
                                      <a:gd name="G3" fmla="+- 21600 0 G2"/>
                                      <a:gd name="G4" fmla="+/ 5400 21600 2"/>
                                      <a:gd name="G5" fmla="+/ G1 0 2"/>
                                      <a:gd name="G6" fmla="*/ 21600 21600 5400"/>
                                      <a:gd name="G7" fmla="*/ G6 1 2"/>
                                      <a:gd name="G8" fmla="+- 21600 0 G7"/>
                                      <a:gd name="G9" fmla="*/ 21600 1 2"/>
                                      <a:gd name="G10" fmla="+- 5400 0 G9"/>
                                      <a:gd name="G11" fmla="?: G10 G8 0"/>
                                      <a:gd name="G12" fmla="?: G10 G7 21600"/>
                                      <a:gd name="T0" fmla="*/ 18900 w 21600"/>
                                      <a:gd name="T1" fmla="*/ 10800 h 21600"/>
                                      <a:gd name="T2" fmla="*/ 10800 w 21600"/>
                                      <a:gd name="T3" fmla="*/ 21600 h 21600"/>
                                      <a:gd name="T4" fmla="*/ 2700 w 21600"/>
                                      <a:gd name="T5" fmla="*/ 10800 h 21600"/>
                                      <a:gd name="T6" fmla="*/ 10800 w 21600"/>
                                      <a:gd name="T7" fmla="*/ 0 h 21600"/>
                                      <a:gd name="T8" fmla="*/ 4500 w 21600"/>
                                      <a:gd name="T9" fmla="*/ 4500 h 21600"/>
                                      <a:gd name="T10" fmla="*/ 17100 w 21600"/>
                                      <a:gd name="T11" fmla="*/ 171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21600" h="21600">
                                        <a:moveTo>
                                          <a:pt x="0" y="0"/>
                                        </a:moveTo>
                                        <a:lnTo>
                                          <a:pt x="5400" y="21600"/>
                                        </a:lnTo>
                                        <a:lnTo>
                                          <a:pt x="16200" y="21600"/>
                                        </a:lnTo>
                                        <a:lnTo>
                                          <a:pt x="21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97" name="Oval 43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05" y="7380"/>
                                    <a:ext cx="2940" cy="270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98" name="Oval 430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5" y="9090"/>
                                    <a:ext cx="1485" cy="240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99" name="Oval 43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2" y="9078"/>
                                    <a:ext cx="1485" cy="240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0" name="Oval 4304"/>
                                <wps:cNvSpPr>
                                  <a:spLocks noChangeArrowheads="1"/>
                                </wps:cNvSpPr>
                                <wps:spPr bwMode="auto">
                                  <a:xfrm flipV="1">
                                    <a:off x="2045" y="9159"/>
                                    <a:ext cx="290" cy="71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1" name="Freeform 430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49" y="6828"/>
                                    <a:ext cx="285" cy="2364"/>
                                  </a:xfrm>
                                  <a:custGeom>
                                    <a:avLst/>
                                    <a:gdLst>
                                      <a:gd name="T0" fmla="*/ 0 w 285"/>
                                      <a:gd name="T1" fmla="*/ 2355 h 2364"/>
                                      <a:gd name="T2" fmla="*/ 0 w 285"/>
                                      <a:gd name="T3" fmla="*/ 135 h 2364"/>
                                      <a:gd name="T4" fmla="*/ 24 w 285"/>
                                      <a:gd name="T5" fmla="*/ 75 h 2364"/>
                                      <a:gd name="T6" fmla="*/ 69 w 285"/>
                                      <a:gd name="T7" fmla="*/ 21 h 2364"/>
                                      <a:gd name="T8" fmla="*/ 150 w 285"/>
                                      <a:gd name="T9" fmla="*/ 0 h 2364"/>
                                      <a:gd name="T10" fmla="*/ 219 w 285"/>
                                      <a:gd name="T11" fmla="*/ 18 h 2364"/>
                                      <a:gd name="T12" fmla="*/ 264 w 285"/>
                                      <a:gd name="T13" fmla="*/ 57 h 2364"/>
                                      <a:gd name="T14" fmla="*/ 285 w 285"/>
                                      <a:gd name="T15" fmla="*/ 120 h 2364"/>
                                      <a:gd name="T16" fmla="*/ 285 w 285"/>
                                      <a:gd name="T17" fmla="*/ 2364 h 2364"/>
                                      <a:gd name="T18" fmla="*/ 225 w 285"/>
                                      <a:gd name="T19" fmla="*/ 2340 h 2364"/>
                                      <a:gd name="T20" fmla="*/ 153 w 285"/>
                                      <a:gd name="T21" fmla="*/ 2334 h 2364"/>
                                      <a:gd name="T22" fmla="*/ 75 w 285"/>
                                      <a:gd name="T23" fmla="*/ 2340 h 2364"/>
                                      <a:gd name="T24" fmla="*/ 0 w 285"/>
                                      <a:gd name="T25" fmla="*/ 2355 h 236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</a:cxnLst>
                                    <a:rect l="0" t="0" r="r" b="b"/>
                                    <a:pathLst>
                                      <a:path w="285" h="2364">
                                        <a:moveTo>
                                          <a:pt x="0" y="2355"/>
                                        </a:moveTo>
                                        <a:lnTo>
                                          <a:pt x="0" y="135"/>
                                        </a:lnTo>
                                        <a:lnTo>
                                          <a:pt x="24" y="75"/>
                                        </a:lnTo>
                                        <a:lnTo>
                                          <a:pt x="69" y="21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219" y="18"/>
                                        </a:lnTo>
                                        <a:lnTo>
                                          <a:pt x="264" y="57"/>
                                        </a:lnTo>
                                        <a:lnTo>
                                          <a:pt x="285" y="120"/>
                                        </a:lnTo>
                                        <a:lnTo>
                                          <a:pt x="285" y="2364"/>
                                        </a:lnTo>
                                        <a:lnTo>
                                          <a:pt x="225" y="2340"/>
                                        </a:lnTo>
                                        <a:lnTo>
                                          <a:pt x="153" y="2334"/>
                                        </a:lnTo>
                                        <a:lnTo>
                                          <a:pt x="75" y="2340"/>
                                        </a:lnTo>
                                        <a:lnTo>
                                          <a:pt x="0" y="235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2" name="Rectangle 43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15" y="8580"/>
                                    <a:ext cx="150" cy="600"/>
                                  </a:xfrm>
                                  <a:prstGeom prst="rect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000000"/>
                                      </a:gs>
                                      <a:gs pos="50000">
                                        <a:srgbClr val="969696"/>
                                      </a:gs>
                                      <a:gs pos="100000">
                                        <a:srgbClr val="000000"/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3" name="Oval 4307"/>
                                <wps:cNvSpPr>
                                  <a:spLocks noChangeArrowheads="1"/>
                                </wps:cNvSpPr>
                                <wps:spPr bwMode="auto">
                                  <a:xfrm flipV="1">
                                    <a:off x="2055" y="7492"/>
                                    <a:ext cx="275" cy="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FFFF">
                                      <a:alpha val="50000"/>
                                    </a:srgbClr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4" name="Oval 4308"/>
                                <wps:cNvSpPr>
                                  <a:spLocks noChangeArrowheads="1"/>
                                </wps:cNvSpPr>
                                <wps:spPr bwMode="auto">
                                  <a:xfrm flipV="1">
                                    <a:off x="2630" y="9174"/>
                                    <a:ext cx="290" cy="71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5" name="Freeform 430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4" y="6843"/>
                                    <a:ext cx="285" cy="2364"/>
                                  </a:xfrm>
                                  <a:custGeom>
                                    <a:avLst/>
                                    <a:gdLst>
                                      <a:gd name="T0" fmla="*/ 0 w 285"/>
                                      <a:gd name="T1" fmla="*/ 2355 h 2364"/>
                                      <a:gd name="T2" fmla="*/ 0 w 285"/>
                                      <a:gd name="T3" fmla="*/ 135 h 2364"/>
                                      <a:gd name="T4" fmla="*/ 24 w 285"/>
                                      <a:gd name="T5" fmla="*/ 75 h 2364"/>
                                      <a:gd name="T6" fmla="*/ 69 w 285"/>
                                      <a:gd name="T7" fmla="*/ 21 h 2364"/>
                                      <a:gd name="T8" fmla="*/ 150 w 285"/>
                                      <a:gd name="T9" fmla="*/ 0 h 2364"/>
                                      <a:gd name="T10" fmla="*/ 219 w 285"/>
                                      <a:gd name="T11" fmla="*/ 18 h 2364"/>
                                      <a:gd name="T12" fmla="*/ 264 w 285"/>
                                      <a:gd name="T13" fmla="*/ 57 h 2364"/>
                                      <a:gd name="T14" fmla="*/ 285 w 285"/>
                                      <a:gd name="T15" fmla="*/ 120 h 2364"/>
                                      <a:gd name="T16" fmla="*/ 285 w 285"/>
                                      <a:gd name="T17" fmla="*/ 2364 h 2364"/>
                                      <a:gd name="T18" fmla="*/ 225 w 285"/>
                                      <a:gd name="T19" fmla="*/ 2340 h 2364"/>
                                      <a:gd name="T20" fmla="*/ 153 w 285"/>
                                      <a:gd name="T21" fmla="*/ 2334 h 2364"/>
                                      <a:gd name="T22" fmla="*/ 75 w 285"/>
                                      <a:gd name="T23" fmla="*/ 2340 h 2364"/>
                                      <a:gd name="T24" fmla="*/ 0 w 285"/>
                                      <a:gd name="T25" fmla="*/ 2355 h 236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</a:cxnLst>
                                    <a:rect l="0" t="0" r="r" b="b"/>
                                    <a:pathLst>
                                      <a:path w="285" h="2364">
                                        <a:moveTo>
                                          <a:pt x="0" y="2355"/>
                                        </a:moveTo>
                                        <a:lnTo>
                                          <a:pt x="0" y="135"/>
                                        </a:lnTo>
                                        <a:lnTo>
                                          <a:pt x="24" y="75"/>
                                        </a:lnTo>
                                        <a:lnTo>
                                          <a:pt x="69" y="21"/>
                                        </a:lnTo>
                                        <a:lnTo>
                                          <a:pt x="150" y="0"/>
                                        </a:lnTo>
                                        <a:lnTo>
                                          <a:pt x="219" y="18"/>
                                        </a:lnTo>
                                        <a:lnTo>
                                          <a:pt x="264" y="57"/>
                                        </a:lnTo>
                                        <a:lnTo>
                                          <a:pt x="285" y="120"/>
                                        </a:lnTo>
                                        <a:lnTo>
                                          <a:pt x="285" y="2364"/>
                                        </a:lnTo>
                                        <a:lnTo>
                                          <a:pt x="225" y="2340"/>
                                        </a:lnTo>
                                        <a:lnTo>
                                          <a:pt x="153" y="2334"/>
                                        </a:lnTo>
                                        <a:lnTo>
                                          <a:pt x="75" y="2340"/>
                                        </a:lnTo>
                                        <a:lnTo>
                                          <a:pt x="0" y="235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6" name="Rectangle 43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00" y="8595"/>
                                    <a:ext cx="150" cy="600"/>
                                  </a:xfrm>
                                  <a:prstGeom prst="rect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000000"/>
                                      </a:gs>
                                      <a:gs pos="50000">
                                        <a:srgbClr val="969696"/>
                                      </a:gs>
                                      <a:gs pos="100000">
                                        <a:srgbClr val="000000"/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7" name="Oval 4311"/>
                                <wps:cNvSpPr>
                                  <a:spLocks noChangeArrowheads="1"/>
                                </wps:cNvSpPr>
                                <wps:spPr bwMode="auto">
                                  <a:xfrm flipV="1">
                                    <a:off x="2640" y="8044"/>
                                    <a:ext cx="275" cy="57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FFFF">
                                      <a:alpha val="50000"/>
                                    </a:srgbClr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8" name="Freeform 43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37" y="8241"/>
                                    <a:ext cx="285" cy="28"/>
                                  </a:xfrm>
                                  <a:custGeom>
                                    <a:avLst/>
                                    <a:gdLst>
                                      <a:gd name="T0" fmla="*/ 0 w 285"/>
                                      <a:gd name="T1" fmla="*/ 0 h 28"/>
                                      <a:gd name="T2" fmla="*/ 66 w 285"/>
                                      <a:gd name="T3" fmla="*/ 21 h 28"/>
                                      <a:gd name="T4" fmla="*/ 144 w 285"/>
                                      <a:gd name="T5" fmla="*/ 27 h 28"/>
                                      <a:gd name="T6" fmla="*/ 213 w 285"/>
                                      <a:gd name="T7" fmla="*/ 24 h 28"/>
                                      <a:gd name="T8" fmla="*/ 285 w 285"/>
                                      <a:gd name="T9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85" h="28">
                                        <a:moveTo>
                                          <a:pt x="0" y="0"/>
                                        </a:moveTo>
                                        <a:cubicBezTo>
                                          <a:pt x="10" y="2"/>
                                          <a:pt x="42" y="17"/>
                                          <a:pt x="66" y="21"/>
                                        </a:cubicBezTo>
                                        <a:cubicBezTo>
                                          <a:pt x="90" y="25"/>
                                          <a:pt x="120" y="27"/>
                                          <a:pt x="144" y="27"/>
                                        </a:cubicBezTo>
                                        <a:cubicBezTo>
                                          <a:pt x="168" y="27"/>
                                          <a:pt x="190" y="28"/>
                                          <a:pt x="213" y="24"/>
                                        </a:cubicBezTo>
                                        <a:cubicBezTo>
                                          <a:pt x="236" y="20"/>
                                          <a:pt x="270" y="5"/>
                                          <a:pt x="285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9" name="Freeform 43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52" y="8247"/>
                                    <a:ext cx="285" cy="28"/>
                                  </a:xfrm>
                                  <a:custGeom>
                                    <a:avLst/>
                                    <a:gdLst>
                                      <a:gd name="T0" fmla="*/ 0 w 285"/>
                                      <a:gd name="T1" fmla="*/ 0 h 28"/>
                                      <a:gd name="T2" fmla="*/ 66 w 285"/>
                                      <a:gd name="T3" fmla="*/ 21 h 28"/>
                                      <a:gd name="T4" fmla="*/ 144 w 285"/>
                                      <a:gd name="T5" fmla="*/ 27 h 28"/>
                                      <a:gd name="T6" fmla="*/ 213 w 285"/>
                                      <a:gd name="T7" fmla="*/ 24 h 28"/>
                                      <a:gd name="T8" fmla="*/ 285 w 285"/>
                                      <a:gd name="T9" fmla="*/ 0 h 2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85" h="28">
                                        <a:moveTo>
                                          <a:pt x="0" y="0"/>
                                        </a:moveTo>
                                        <a:cubicBezTo>
                                          <a:pt x="10" y="2"/>
                                          <a:pt x="42" y="17"/>
                                          <a:pt x="66" y="21"/>
                                        </a:cubicBezTo>
                                        <a:cubicBezTo>
                                          <a:pt x="90" y="25"/>
                                          <a:pt x="120" y="27"/>
                                          <a:pt x="144" y="27"/>
                                        </a:cubicBezTo>
                                        <a:cubicBezTo>
                                          <a:pt x="168" y="27"/>
                                          <a:pt x="190" y="28"/>
                                          <a:pt x="213" y="24"/>
                                        </a:cubicBezTo>
                                        <a:cubicBezTo>
                                          <a:pt x="236" y="20"/>
                                          <a:pt x="270" y="5"/>
                                          <a:pt x="285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175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710" name="Group 431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698" y="8137"/>
                                    <a:ext cx="226" cy="502"/>
                                    <a:chOff x="2698" y="8137"/>
                                    <a:chExt cx="226" cy="502"/>
                                  </a:xfrm>
                                </wpg:grpSpPr>
                                <wpg:grpSp>
                                  <wpg:cNvPr id="3711" name="Group 431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10" y="8139"/>
                                      <a:ext cx="214" cy="428"/>
                                      <a:chOff x="4390" y="8829"/>
                                      <a:chExt cx="214" cy="428"/>
                                    </a:xfrm>
                                  </wpg:grpSpPr>
                                  <wps:wsp>
                                    <wps:cNvPr id="3712" name="Oval 431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01" y="8882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13" name="Oval 43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65" y="9046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14" name="Oval 431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23" y="8829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15" name="Oval 431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390" y="9078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16" name="Oval 432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91" y="9147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17" name="Oval 432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38" y="8908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18" name="Oval 432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49" y="8985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19" name="Oval 432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86" y="9046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20" name="Oval 432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28" y="9218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721" name="Group 432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698" y="8137"/>
                                      <a:ext cx="184" cy="502"/>
                                      <a:chOff x="4393" y="9277"/>
                                      <a:chExt cx="184" cy="502"/>
                                    </a:xfrm>
                                  </wpg:grpSpPr>
                                  <wps:wsp>
                                    <wps:cNvPr id="3722" name="Oval 432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38" y="9409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23" name="Oval 43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01" y="9342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24" name="Oval 432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01" y="9277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25" name="Oval 43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04" y="9502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26" name="Oval 43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393" y="9628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27" name="Oval 433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528" y="9740"/>
                                        <a:ext cx="39" cy="39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3728" name="Group 43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095" y="7689"/>
                                    <a:ext cx="214" cy="950"/>
                                    <a:chOff x="1215" y="7262"/>
                                    <a:chExt cx="313" cy="1388"/>
                                  </a:xfrm>
                                </wpg:grpSpPr>
                                <wps:wsp>
                                  <wps:cNvPr id="3729" name="Oval 433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31" y="7339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30" name="Oval 433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71" y="7579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31" name="Oval 43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32" y="8109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32" name="Oval 43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31" y="8012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33" name="Oval 433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78" y="7916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34" name="Oval 433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09" y="7262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35" name="Oval 433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82" y="8245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36" name="Oval 43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15" y="7626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37" name="Oval 43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63" y="7726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38" name="Oval 434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20" y="8430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39" name="Oval 434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32" y="7378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40" name="Oval 434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01" y="7490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41" name="Oval 434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355" y="7579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42" name="Oval 434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70" y="7831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743" name="Oval 434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417" y="8593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3744" name="Freeform 43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75" y="8355"/>
                                    <a:ext cx="1170" cy="19"/>
                                  </a:xfrm>
                                  <a:custGeom>
                                    <a:avLst/>
                                    <a:gdLst>
                                      <a:gd name="T0" fmla="*/ 0 w 1170"/>
                                      <a:gd name="T1" fmla="*/ 0 h 19"/>
                                      <a:gd name="T2" fmla="*/ 585 w 1170"/>
                                      <a:gd name="T3" fmla="*/ 18 h 19"/>
                                      <a:gd name="T4" fmla="*/ 1170 w 1170"/>
                                      <a:gd name="T5" fmla="*/ 3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1170" h="19">
                                        <a:moveTo>
                                          <a:pt x="0" y="0"/>
                                        </a:moveTo>
                                        <a:cubicBezTo>
                                          <a:pt x="97" y="3"/>
                                          <a:pt x="390" y="17"/>
                                          <a:pt x="585" y="18"/>
                                        </a:cubicBezTo>
                                        <a:cubicBezTo>
                                          <a:pt x="780" y="19"/>
                                          <a:pt x="1048" y="6"/>
                                          <a:pt x="1170" y="3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6350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45" name="Freeform 434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93" y="7635"/>
                                    <a:ext cx="1218" cy="19"/>
                                  </a:xfrm>
                                  <a:custGeom>
                                    <a:avLst/>
                                    <a:gdLst>
                                      <a:gd name="T0" fmla="*/ 0 w 1218"/>
                                      <a:gd name="T1" fmla="*/ 3 h 19"/>
                                      <a:gd name="T2" fmla="*/ 621 w 1218"/>
                                      <a:gd name="T3" fmla="*/ 18 h 19"/>
                                      <a:gd name="T4" fmla="*/ 1218 w 1218"/>
                                      <a:gd name="T5" fmla="*/ 0 h 1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1218" h="19">
                                        <a:moveTo>
                                          <a:pt x="0" y="3"/>
                                        </a:moveTo>
                                        <a:cubicBezTo>
                                          <a:pt x="103" y="5"/>
                                          <a:pt x="418" y="19"/>
                                          <a:pt x="621" y="18"/>
                                        </a:cubicBezTo>
                                        <a:cubicBezTo>
                                          <a:pt x="824" y="17"/>
                                          <a:pt x="1094" y="4"/>
                                          <a:pt x="1218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 cmpd="sng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748" name="Group 43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47" y="7485"/>
                                  <a:ext cx="2283" cy="1833"/>
                                  <a:chOff x="1347" y="7485"/>
                                  <a:chExt cx="2283" cy="1833"/>
                                </a:xfrm>
                              </wpg:grpSpPr>
                              <wps:wsp>
                                <wps:cNvPr id="3749" name="Oval 43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47" y="8163"/>
                                    <a:ext cx="2268" cy="21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FFFF">
                                      <a:alpha val="50000"/>
                                    </a:srgbClr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50" name="Freeform 43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055" y="7485"/>
                                    <a:ext cx="270" cy="762"/>
                                  </a:xfrm>
                                  <a:custGeom>
                                    <a:avLst/>
                                    <a:gdLst>
                                      <a:gd name="T0" fmla="*/ 0 w 270"/>
                                      <a:gd name="T1" fmla="*/ 762 h 762"/>
                                      <a:gd name="T2" fmla="*/ 0 w 270"/>
                                      <a:gd name="T3" fmla="*/ 27 h 762"/>
                                      <a:gd name="T4" fmla="*/ 60 w 270"/>
                                      <a:gd name="T5" fmla="*/ 9 h 762"/>
                                      <a:gd name="T6" fmla="*/ 120 w 270"/>
                                      <a:gd name="T7" fmla="*/ 0 h 762"/>
                                      <a:gd name="T8" fmla="*/ 216 w 270"/>
                                      <a:gd name="T9" fmla="*/ 3 h 762"/>
                                      <a:gd name="T10" fmla="*/ 270 w 270"/>
                                      <a:gd name="T11" fmla="*/ 18 h 762"/>
                                      <a:gd name="T12" fmla="*/ 267 w 270"/>
                                      <a:gd name="T13" fmla="*/ 762 h 762"/>
                                      <a:gd name="T14" fmla="*/ 0 w 270"/>
                                      <a:gd name="T15" fmla="*/ 762 h 76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70" h="762">
                                        <a:moveTo>
                                          <a:pt x="0" y="762"/>
                                        </a:moveTo>
                                        <a:lnTo>
                                          <a:pt x="0" y="27"/>
                                        </a:lnTo>
                                        <a:lnTo>
                                          <a:pt x="60" y="9"/>
                                        </a:lnTo>
                                        <a:lnTo>
                                          <a:pt x="120" y="0"/>
                                        </a:lnTo>
                                        <a:lnTo>
                                          <a:pt x="216" y="3"/>
                                        </a:lnTo>
                                        <a:lnTo>
                                          <a:pt x="270" y="18"/>
                                        </a:lnTo>
                                        <a:lnTo>
                                          <a:pt x="267" y="762"/>
                                        </a:lnTo>
                                        <a:lnTo>
                                          <a:pt x="0" y="7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FFFF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51" name="Oval 43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2" y="9078"/>
                                    <a:ext cx="1485" cy="24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FFFF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52" name="Freeform 43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43" y="8037"/>
                                    <a:ext cx="267" cy="213"/>
                                  </a:xfrm>
                                  <a:custGeom>
                                    <a:avLst/>
                                    <a:gdLst>
                                      <a:gd name="T0" fmla="*/ 0 w 267"/>
                                      <a:gd name="T1" fmla="*/ 213 h 213"/>
                                      <a:gd name="T2" fmla="*/ 0 w 267"/>
                                      <a:gd name="T3" fmla="*/ 21 h 213"/>
                                      <a:gd name="T4" fmla="*/ 51 w 267"/>
                                      <a:gd name="T5" fmla="*/ 3 h 213"/>
                                      <a:gd name="T6" fmla="*/ 132 w 267"/>
                                      <a:gd name="T7" fmla="*/ 0 h 213"/>
                                      <a:gd name="T8" fmla="*/ 222 w 267"/>
                                      <a:gd name="T9" fmla="*/ 6 h 213"/>
                                      <a:gd name="T10" fmla="*/ 267 w 267"/>
                                      <a:gd name="T11" fmla="*/ 24 h 213"/>
                                      <a:gd name="T12" fmla="*/ 267 w 267"/>
                                      <a:gd name="T13" fmla="*/ 213 h 213"/>
                                      <a:gd name="T14" fmla="*/ 0 w 267"/>
                                      <a:gd name="T15" fmla="*/ 213 h 21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267" h="213">
                                        <a:moveTo>
                                          <a:pt x="0" y="213"/>
                                        </a:moveTo>
                                        <a:lnTo>
                                          <a:pt x="0" y="21"/>
                                        </a:lnTo>
                                        <a:lnTo>
                                          <a:pt x="51" y="3"/>
                                        </a:lnTo>
                                        <a:lnTo>
                                          <a:pt x="132" y="0"/>
                                        </a:lnTo>
                                        <a:lnTo>
                                          <a:pt x="222" y="6"/>
                                        </a:lnTo>
                                        <a:lnTo>
                                          <a:pt x="267" y="24"/>
                                        </a:lnTo>
                                        <a:lnTo>
                                          <a:pt x="267" y="213"/>
                                        </a:lnTo>
                                        <a:lnTo>
                                          <a:pt x="0" y="2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FFFF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  <a:effectLst/>
                                  <a:extLst>
                                    <a:ext uri="{91240B29-F687-4F45-9708-019B960494DF}">
                                      <a14:hiddenLine xmlns:a14="http://schemas.microsoft.com/office/drawing/2010/main"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53" name="AutoShape 43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350" y="8246"/>
                                    <a:ext cx="2280" cy="964"/>
                                  </a:xfrm>
                                  <a:custGeom>
                                    <a:avLst/>
                                    <a:gdLst>
                                      <a:gd name="G0" fmla="+- 3979 0 0"/>
                                      <a:gd name="G1" fmla="+- 21600 0 3979"/>
                                      <a:gd name="G2" fmla="*/ 3979 1 2"/>
                                      <a:gd name="G3" fmla="+- 21600 0 G2"/>
                                      <a:gd name="G4" fmla="+/ 3979 21600 2"/>
                                      <a:gd name="G5" fmla="+/ G1 0 2"/>
                                      <a:gd name="G6" fmla="*/ 21600 21600 3979"/>
                                      <a:gd name="G7" fmla="*/ G6 1 2"/>
                                      <a:gd name="G8" fmla="+- 21600 0 G7"/>
                                      <a:gd name="G9" fmla="*/ 21600 1 2"/>
                                      <a:gd name="G10" fmla="+- 3979 0 G9"/>
                                      <a:gd name="G11" fmla="?: G10 G8 0"/>
                                      <a:gd name="G12" fmla="?: G10 G7 21600"/>
                                      <a:gd name="T0" fmla="*/ 19610 w 21600"/>
                                      <a:gd name="T1" fmla="*/ 10800 h 21600"/>
                                      <a:gd name="T2" fmla="*/ 10800 w 21600"/>
                                      <a:gd name="T3" fmla="*/ 21600 h 21600"/>
                                      <a:gd name="T4" fmla="*/ 1990 w 21600"/>
                                      <a:gd name="T5" fmla="*/ 10800 h 21600"/>
                                      <a:gd name="T6" fmla="*/ 10800 w 21600"/>
                                      <a:gd name="T7" fmla="*/ 0 h 21600"/>
                                      <a:gd name="T8" fmla="*/ 3790 w 21600"/>
                                      <a:gd name="T9" fmla="*/ 3790 h 21600"/>
                                      <a:gd name="T10" fmla="*/ 17810 w 21600"/>
                                      <a:gd name="T11" fmla="*/ 1781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21600" h="21600">
                                        <a:moveTo>
                                          <a:pt x="0" y="0"/>
                                        </a:moveTo>
                                        <a:lnTo>
                                          <a:pt x="3979" y="21600"/>
                                        </a:lnTo>
                                        <a:lnTo>
                                          <a:pt x="17621" y="21600"/>
                                        </a:lnTo>
                                        <a:lnTo>
                                          <a:pt x="21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FFFF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9" name="Straight Connector 9"/>
                            <wps:cNvCnPr/>
                            <wps:spPr>
                              <a:xfrm flipH="1" flipV="1">
                                <a:off x="876300" y="1152525"/>
                                <a:ext cx="432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" name="Straight Connector 15"/>
                            <wps:cNvCnPr/>
                            <wps:spPr>
                              <a:xfrm rot="16200000" flipH="1">
                                <a:off x="809746" y="1095375"/>
                                <a:ext cx="13081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0" y="1152525"/>
                                <a:ext cx="1309425" cy="749401"/>
                                <a:chOff x="0" y="0"/>
                                <a:chExt cx="1309425" cy="749401"/>
                              </a:xfrm>
                            </wpg:grpSpPr>
                            <wpg:grpSp>
                              <wpg:cNvPr id="14" name="Group 14"/>
                              <wpg:cNvGrpSpPr/>
                              <wpg:grpSpPr>
                                <a:xfrm>
                                  <a:off x="95250" y="533401"/>
                                  <a:ext cx="1214175" cy="216000"/>
                                  <a:chOff x="0" y="1"/>
                                  <a:chExt cx="1214175" cy="216000"/>
                                </a:xfrm>
                              </wpg:grpSpPr>
                              <wps:wsp>
                                <wps:cNvPr id="10" name="Straight Connector 10"/>
                                <wps:cNvCnPr/>
                                <wps:spPr>
                                  <a:xfrm flipH="1" flipV="1">
                                    <a:off x="0" y="108000"/>
                                    <a:ext cx="576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" name="Straight Connector 11"/>
                                <wps:cNvCnPr/>
                                <wps:spPr>
                                  <a:xfrm flipH="1" flipV="1">
                                    <a:off x="638175" y="108000"/>
                                    <a:ext cx="576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2" name="Straight Connector 12"/>
                                <wps:cNvCnPr/>
                                <wps:spPr>
                                  <a:xfrm rot="16200000" flipH="1">
                                    <a:off x="561975" y="108000"/>
                                    <a:ext cx="10795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3" name="Straight Connector 13"/>
                                <wps:cNvCnPr/>
                                <wps:spPr>
                                  <a:xfrm rot="16200000" flipH="1">
                                    <a:off x="466845" y="108001"/>
                                    <a:ext cx="216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19" name="Group 19"/>
                              <wpg:cNvGrpSpPr/>
                              <wpg:grpSpPr>
                                <a:xfrm>
                                  <a:off x="0" y="0"/>
                                  <a:ext cx="215900" cy="644625"/>
                                  <a:chOff x="0" y="0"/>
                                  <a:chExt cx="215900" cy="644625"/>
                                </a:xfrm>
                              </wpg:grpSpPr>
                              <wps:wsp>
                                <wps:cNvPr id="16" name="Straight Connector 16"/>
                                <wps:cNvCnPr/>
                                <wps:spPr>
                                  <a:xfrm rot="16200000" flipH="1">
                                    <a:off x="-9525" y="536625"/>
                                    <a:ext cx="216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7" name="Flowchart: Summing Junction 17"/>
                                <wps:cNvSpPr/>
                                <wps:spPr>
                                  <a:xfrm>
                                    <a:off x="0" y="212775"/>
                                    <a:ext cx="215900" cy="215900"/>
                                  </a:xfrm>
                                  <a:prstGeom prst="flowChartSummingJunct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Straight Connector 18"/>
                                <wps:cNvCnPr/>
                                <wps:spPr>
                                  <a:xfrm rot="16200000" flipH="1">
                                    <a:off x="0" y="108000"/>
                                    <a:ext cx="216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0" name="Straight Connector 30"/>
                            <wps:cNvCnPr/>
                            <wps:spPr>
                              <a:xfrm rot="16200000" flipH="1">
                                <a:off x="723900" y="1095375"/>
                                <a:ext cx="13081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1" name="Straight Connector 31"/>
                            <wps:cNvCnPr/>
                            <wps:spPr>
                              <a:xfrm rot="16200000" flipH="1" flipV="1">
                                <a:off x="981075" y="1466850"/>
                                <a:ext cx="648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2" name="Straight Connector 32"/>
                            <wps:cNvCnPr/>
                            <wps:spPr>
                              <a:xfrm flipH="1" flipV="1">
                                <a:off x="95250" y="1152525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34" name="Text Box 34"/>
                          <wps:cNvSpPr txBox="1"/>
                          <wps:spPr>
                            <a:xfrm>
                              <a:off x="418092" y="1499825"/>
                              <a:ext cx="638175" cy="3480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79409B" w:rsidRPr="0079409B" w:rsidRDefault="0079409B" w:rsidP="0079409B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+ </w:t>
                                </w:r>
                                <w:r w:rsidRPr="0079409B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  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143025" id="Group 3585" o:spid="_x0000_s1026" style="position:absolute;left:0;text-align:left;margin-left:9pt;margin-top:29.45pt;width:118.5pt;height:171pt;z-index:251726848;mso-width-relative:margin;mso-height-relative:margin" coordsize="14859,22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1" o:spid="_x0000_s1027" type="#_x0000_t202" style="position:absolute;left:952;top:19521;width:10762;height:3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zBecYA&#10;AADc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rhcSYc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zBecYAAADcAAAADwAAAAAAAAAAAAAAAACYAgAAZHJz&#10;L2Rvd25yZXYueG1sUEsFBgAAAAAEAAQA9QAAAIsDAAAAAA==&#10;" filled="f" stroked="f" strokeweight=".5pt">
                  <v:textbox>
                    <w:txbxContent>
                      <w:p w:rsidR="0079409B" w:rsidRDefault="0079409B" w:rsidP="0079409B">
                        <w:pPr>
                          <w:bidi/>
                        </w:pPr>
                        <w:r w:rsidRPr="0079409B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الوثيقة (</w:t>
                        </w:r>
                        <w:r w:rsidRPr="0079409B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1</w:t>
                        </w:r>
                        <w:r w:rsidRPr="0079409B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v:group id="Group 63" o:spid="_x0000_s1028" style="position:absolute;width:14859;height:19019" coordsize="14859,190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group id="Group 33" o:spid="_x0000_s1029" style="position:absolute;width:14859;height:19019" coordsize="14859,190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<v:group id="Group 4291" o:spid="_x0000_s1030" style="position:absolute;left:2190;width:12669;height:10591" coordorigin="1005,6828" coordsize="2940,3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WrYdxgAAAN0A&#10;AAAPAAAAAAAAAAAAAAAAAKoCAABkcnMvZG93bnJldi54bWxQSwUGAAAAAAQABAD6AAAAnQMAAAAA&#10;">
                      <v:group id="Group 4292" o:spid="_x0000_s1031" style="position:absolute;left:1005;top:6828;width:2940;height:3357" coordorigin="1005,6828" coordsize="2940,3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bxSJvwwAAAN0AAAAP&#10;AAAAAAAAAAAAAAAAAKoCAABkcnMvZG93bnJldi54bWxQSwUGAAAAAAQABAD6AAAAmgMAAAAA&#10;">
                        <v:group id="Group 4293" o:spid="_x0000_s1032" style="position:absolute;left:1575;top:8940;width:1785;height:1245" coordorigin="1575,8940" coordsize="1785,12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ImH9MYAAADdAAAADwAAAGRycy9kb3ducmV2LnhtbESPT4vCMBTE7wt+h/CE&#10;va1pVxStRhFZFw+y4B8Qb4/m2Rabl9LEtn57Iyx4HGbmN8x82ZlSNFS7wrKCeBCBIE6tLjhTcDpu&#10;viYgnEfWWFomBQ9ysFz0PuaYaNvynpqDz0SAsEtQQe59lUjp0pwMuoGtiIN3tbVBH2SdSV1jG+Cm&#10;lN9RNJYGCw4LOVa0zim9He5GwW+L7WoY/zS723X9uBxHf+ddTEp99rvVDISnzr/D/+2tVjAcT6b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iYf0xgAAAN0A&#10;AAAPAAAAAAAAAAAAAAAAAKoCAABkcnMvZG93bnJldi54bWxQSwUGAAAAAAQABAD6AAAAnQMAAAAA&#10;">
                          <v:oval id="Oval 4294" o:spid="_x0000_s1033" style="position:absolute;left:1575;top:9750;width:1785;height:4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1mIsQA&#10;AADdAAAADwAAAGRycy9kb3ducmV2LnhtbERPyW7CMBC9I/UfrKnEDZxCiSDFIFoUBOLE0vY6iqdJ&#10;2ngc2QbC39eHSj0+vX2+7EwjruR8bVnB0zABQVxYXXOp4HzKB1MQPiBrbCyTgjt5WC4eenPMtL3x&#10;ga7HUIoYwj5DBVUIbSalLyoy6Ie2JY7cl3UGQ4SulNrhLYabRo6SJJUGa44NFbb0VlHxc7wYBYfn&#10;j/26SD/z/evG03fummSye1eq/9itXkAE6sK/+M+91QrG6Szuj2/iE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NZiLEAAAA3QAAAA8AAAAAAAAAAAAAAAAAmAIAAGRycy9k&#10;b3ducmV2LnhtbFBLBQYAAAAABAAEAPUAAACJAwAAAAA=&#10;" fillcolor="#a9a9a9" strokeweight="1.5pt">
                            <v:fill angle="90" focus="50%" type="gradient"/>
                          </v:oval>
                          <v:group id="Group 4295" o:spid="_x0000_s1034" style="position:absolute;left:1725;top:8940;width:1482;height:1092" coordorigin="1725,8940" coordsize="1470,10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zyYdL8cAAADd&#10;AAAADwAAAAAAAAAAAAAAAACqAgAAZHJzL2Rvd25yZXYueG1sUEsFBgAAAAAEAAQA+gAAAJ4DAAAA&#10;AA==&#10;">
                            <v:rect id="Rectangle 4296" o:spid="_x0000_s1035" style="position:absolute;left:1725;top:8940;width:1470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BsKMcA&#10;AADdAAAADwAAAGRycy9kb3ducmV2LnhtbESPQWvCQBSE7wX/w/KE3pqNEW0TXUUkhVrpQVvo9ZF9&#10;JsHs25DdxPTfu4VCj8PMfMOst6NpxECdqy0rmEUxCOLC6ppLBV+fr08vIJxH1thYJgU/5GC7mTys&#10;MdP2xicazr4UAcIuQwWV920mpSsqMugi2xIH72I7gz7IrpS6w1uAm0YmcbyUBmsOCxW2tK+ouJ57&#10;o+B7N0/e68X1cBrGwuT988ciP6ZKPU7H3QqEp9H/h//ab1rBfJkm8PsmPAG5u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AbCjHAAAA3QAAAA8AAAAAAAAAAAAAAAAAmAIAAGRy&#10;cy9kb3ducmV2LnhtbFBLBQYAAAAABAAEAPUAAACMAwAAAAA=&#10;" fillcolor="black">
                              <v:fill color2="#9cf" angle="90" focus="50%" type="gradient"/>
                            </v:rect>
                            <v:shape id="Freeform 4297" o:spid="_x0000_s1036" style="position:absolute;left:1725;top:9891;width:1464;height:141;visibility:visible;mso-wrap-style:square;v-text-anchor:top" coordsize="1464,1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Jd2MYA&#10;AADdAAAADwAAAGRycy9kb3ducmV2LnhtbESPQWvCQBSE70L/w/IKvUjd1EhoU1cRseJJMLU9v2Zf&#10;k9Ds25DdxOTfu4LQ4zAz3zDL9WBq0VPrKssKXmYRCOLc6ooLBefPj+dXEM4ja6wtk4KRHKxXD5Ml&#10;ptpe+ER95gsRIOxSVFB636RSurwkg25mG+Lg/drWoA+yLaRu8RLgppbzKEqkwYrDQokNbUvK/7LO&#10;KFjYr644Tpk39tR34/z7HP/sd0o9PQ6bdxCeBv8fvrcPWkGcvMVwexOegF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eJd2MYAAADdAAAADwAAAAAAAAAAAAAAAACYAgAAZHJz&#10;L2Rvd25yZXYueG1sUEsFBgAAAAAEAAQA9QAAAIsDAAAAAA==&#10;" path="m,3c21,28,42,53,99,72v57,19,160,37,243,48c425,131,508,135,597,138v89,3,195,3,282,c966,135,1043,129,1119,120v76,-9,163,-22,216,-36c1388,70,1419,50,1440,36v21,-14,22,-25,24,-36e" fillcolor="black">
                              <v:fill color2="#9cf" angle="90" focus="50%" type="gradient"/>
                              <v:path arrowok="t" o:connecttype="custom" o:connectlocs="0,3;99,72;342,120;597,138;879,138;1119,120;1335,84;1440,36;1464,0" o:connectangles="0,0,0,0,0,0,0,0,0"/>
                            </v:shape>
                          </v:group>
                          <v:oval id="Oval 4298" o:spid="_x0000_s1037" style="position:absolute;left:2295;top:10087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2XA8YA&#10;AADdAAAADwAAAGRycy9kb3ducmV2LnhtbESPT2sCMRTE7wW/Q3iCl6LZ1iK6GqUWlOLJf+j1sXnu&#10;Rjcvyya622/fFAoeh5n5DTNbtLYUD6q9cazgbZCAIM6cNpwrOB5W/TEIH5A1lo5JwQ95WMw7LzNM&#10;tWt4R499yEWEsE9RQRFClUrps4Is+oGriKN3cbXFEGWdS11jE+G2lO9JMpIWDceFAiv6Kii77e9W&#10;wWZtrsuxeb2a0/Emy/Nhu94sG6V63fZzCiJQG57h//a3VjAcTT7g7018An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E2XA8YAAADdAAAADwAAAAAAAAAAAAAAAACYAgAAZHJz&#10;L2Rvd25yZXYueG1sUEsFBgAAAAAEAAQA9QAAAIsDAAAAAA==&#10;" fillcolor="red" strokecolor="maroon">
                            <v:shadow on="t" offset="1pt,1pt"/>
                          </v:oval>
                          <v:oval id="Oval 4299" o:spid="_x0000_s1038" style="position:absolute;left:2475;top:1008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gDicUA&#10;AADdAAAADwAAAGRycy9kb3ducmV2LnhtbESPQYvCMBSE7wv+h/AEb2uqYqnVKCIUPe26bg8eH82z&#10;LTYvpYla/71ZWPA4zMw3zGrTm0bcqXO1ZQWTcQSCuLC65lJB/pt9JiCcR9bYWCYFT3KwWQ8+Vphq&#10;++Afup98KQKEXYoKKu/bVEpXVGTQjW1LHLyL7Qz6ILtS6g4fAW4aOY2iWBqsOSxU2NKuouJ6uhkF&#10;fV5+f7XbfD+dPc/HeZYlTRE7pUbDfrsE4an37/B/+6AVzOLFHP7ehCcg1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qAOJxQAAAN0AAAAPAAAAAAAAAAAAAAAAAJgCAABkcnMv&#10;ZG93bnJldi54bWxQSwUGAAAAAAQABAD1AAAAigMAAAAA&#10;" fillcolor="#36f" strokecolor="blue">
                            <v:shadow on="t" offset="1pt,1pt"/>
                          </v:oval>
                        </v:group>
                        <v:shape id="AutoShape 4300" o:spid="_x0000_s1039" style="position:absolute;left:1020;top:7515;width:2925;height:171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OuGMQA&#10;AADdAAAADwAAAGRycy9kb3ducmV2LnhtbESPQWsCMRSE7wX/Q3hCbzWrhcXdGqUKoociddX7I3nd&#10;Xbp5WTZR03/fFIQeh5n5hlmsou3EjQbfOlYwnWQgiLUzLdcKzqftyxyED8gGO8ek4Ic8rJajpwWW&#10;xt35SLcq1CJB2JeooAmhL6X0uiGLfuJ64uR9ucFiSHKopRnwnuC2k7Msy6XFltNCgz1tGtLf1dUq&#10;mJvzpVhXOn4We19/UL/Wu0NU6nkc399ABIrhP/xo742C17zI4e9NegJ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TrhjEAAAA3QAAAA8AAAAAAAAAAAAAAAAAmAIAAGRycy9k&#10;b3ducmV2LnhtbFBLBQYAAAAABAAEAPUAAACJAwAAAAA=&#10;" path="m,l5400,21600r10800,l21600,,,xe" fillcolor="#a9a9a9" strokeweight="1.5pt">
                          <v:fill angle="90" focus="50%" type="gradient"/>
                          <v:stroke joinstyle="miter"/>
                          <v:path o:connecttype="custom" o:connectlocs="2559,855;1463,1710;366,855;1463,0" o:connectangles="0,0,0,0" textboxrect="4497,4497,17103,17103"/>
                        </v:shape>
                        <v:oval id="Oval 4301" o:spid="_x0000_s1040" style="position:absolute;left:1005;top:7380;width:2940;height: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T+VscA&#10;AADdAAAADwAAAGRycy9kb3ducmV2LnhtbESPS2/CMBCE75X4D9Yi9VYcCg1twKA+lArECejjuoqX&#10;JDReR7aB8O9rpEo9jmbmG81s0ZlGnMj52rKC4SABQVxYXXOp4GOX3z2C8AFZY2OZFFzIw2Leu5lh&#10;pu2ZN3TahlJECPsMFVQhtJmUvqjIoB/Yljh6e+sMhihdKbXDc4SbRt4nSSoN1hwXKmzptaLiZ3s0&#10;Cjbjr/VbkX7n65d3T4fcNcnD6lOp2373PAURqAv/4b/2UisYpU8TuL6JT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k/lbHAAAA3QAAAA8AAAAAAAAAAAAAAAAAmAIAAGRy&#10;cy9kb3ducmV2LnhtbFBLBQYAAAAABAAEAPUAAACMAwAAAAA=&#10;" fillcolor="#a9a9a9" strokeweight="1.5pt">
                          <v:fill angle="90" focus="50%" type="gradient"/>
                        </v:oval>
                        <v:oval id="Oval 4302" o:spid="_x0000_s1041" style="position:absolute;left:1725;top:9090;width:1485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tqJMQA&#10;AADdAAAADwAAAGRycy9kb3ducmV2LnhtbERPyW7CMBC9I/UfrKnEDZxCiSDFIFoUBOLE0vY6iqdJ&#10;2ngc2QbC39eHSj0+vX2+7EwjruR8bVnB0zABQVxYXXOp4HzKB1MQPiBrbCyTgjt5WC4eenPMtL3x&#10;ga7HUIoYwj5DBVUIbSalLyoy6Ie2JY7cl3UGQ4SulNrhLYabRo6SJJUGa44NFbb0VlHxc7wYBYfn&#10;j/26SD/z/evG03fummSye1eq/9itXkAE6sK/+M+91QrG6SzOjW/iE5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7aiTEAAAA3QAAAA8AAAAAAAAAAAAAAAAAmAIAAGRycy9k&#10;b3ducmV2LnhtbFBLBQYAAAAABAAEAPUAAACJAwAAAAA=&#10;" fillcolor="#a9a9a9" strokeweight="1.5pt">
                          <v:fill angle="90" focus="50%" type="gradient"/>
                        </v:oval>
                        <v:oval id="Oval 4303" o:spid="_x0000_s1042" style="position:absolute;left:1722;top:9078;width:1485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H7HMYA&#10;AADdAAAADwAAAGRycy9kb3ducmV2LnhtbESPQWsCMRSE74X+h/AK3mpWC9vuahQViqW32lLw9tg8&#10;N4ubl7CJ7tpf3wiCx2FmvmHmy8G24kxdaBwrmIwzEMSV0w3XCn6+35/fQISIrLF1TAouFGC5eHyY&#10;Y6ldz1903sVaJAiHEhWYGH0pZagMWQxj54mTd3CdxZhkV0vdYZ/gtpXTLMulxYbTgkFPG0PVcXey&#10;CvDyuzrut6f+r/j0Zpqvw6vPKqVGT8NqBiLSEO/hW/tDK3jJiwKub9ITkI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0H7HMYAAADdAAAADwAAAAAAAAAAAAAAAACYAgAAZHJz&#10;L2Rvd25yZXYueG1sUEsFBgAAAAAEAAQA9QAAAIsDAAAAAA==&#10;" fillcolor="#a9a9a9" strokeweight=".5pt">
                          <v:fill angle="90" focus="50%" type="gradient"/>
                        </v:oval>
                        <v:oval id="Oval 4304" o:spid="_x0000_s1043" style="position:absolute;left:2045;top:9159;width:290;height:71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+OecEA&#10;AADdAAAADwAAAGRycy9kb3ducmV2LnhtbERPS6/BQBTeS/yHyZHYMXWveJQhQojNXSgbu6NztI3O&#10;meoM6t+bxU0sv3zv+bIxpXhS7QrLCgb9CARxanXBmYLTcdubgHAeWWNpmRS8ycFy0W7NMdb2xQd6&#10;Jj4TIYRdjApy76tYSpfmZND1bUUcuKutDfoA60zqGl8h3JTyJ4pG0mDBoSHHitY5pbfkYRRsdvfN&#10;ff2XjqbDc0Kny8HqbTJUqttpVjMQnhr/Ff+791rB7zgK+8Ob8ATk4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vjnnBAAAA3QAAAA8AAAAAAAAAAAAAAAAAmAIAAGRycy9kb3du&#10;cmV2LnhtbFBLBQYAAAAABAAEAPUAAACGAwAAAAA=&#10;" fillcolor="#767676">
                          <v:fill angle="90" focus="50%" type="gradient"/>
                        </v:oval>
                        <v:shape id="Freeform 4305" o:spid="_x0000_s1044" style="position:absolute;left:2049;top:6828;width:285;height:2364;visibility:visible;mso-wrap-style:square;v-text-anchor:top" coordsize="285,23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48WsQA&#10;AADdAAAADwAAAGRycy9kb3ducmV2LnhtbESPT4vCMBTE78J+h/AEb5q6/q9GEWFBFi+6e/H2bJ5N&#10;sXkpTazdb78RBI/DzPyGWW1aW4qGal84VjAcJCCIM6cLzhX8/nz15yB8QNZYOiYFf+Rhs/7orDDV&#10;7sFHak4hFxHCPkUFJoQqldJnhiz6gauIo3d1tcUQZZ1LXeMjwm0pP5NkKi0WHBcMVrQzlN1Od6sA&#10;F9+XS7UoptfGjI09b3myO4yU6nXb7RJEoDa8w6/2XisYzZIhPN/EJ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OPFrEAAAA3QAAAA8AAAAAAAAAAAAAAAAAmAIAAGRycy9k&#10;b3ducmV2LnhtbFBLBQYAAAAABAAEAPUAAACJAwAAAAA=&#10;" path="m,2355l,135,24,75,69,21,150,r69,18l264,57r21,63l285,2364r-60,-24l153,2334r-78,6l,2355xe" fillcolor="#a9a9a9">
                          <v:fill angle="90" focus="50%" type="gradient"/>
                          <v:path arrowok="t" o:connecttype="custom" o:connectlocs="0,2355;0,135;24,75;69,21;150,0;219,18;264,57;285,120;285,2364;225,2340;153,2334;75,2340;0,2355" o:connectangles="0,0,0,0,0,0,0,0,0,0,0,0,0"/>
                        </v:shape>
                        <v:rect id="Rectangle 4306" o:spid="_x0000_s1045" style="position:absolute;left:2115;top:8580;width:15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Ub18cA&#10;AADdAAAADwAAAGRycy9kb3ducmV2LnhtbESP3WrCQBSE7wXfYTlC78yulrYSXUUKglJBTH/s5SF7&#10;TEKzZ2N21fj2bqHQy2FmvmFmi87W4kKtrxxrGCUKBHHuTMWFho/31XACwgdkg7Vj0nAjD4t5vzfD&#10;1Lgr7+mShUJECPsUNZQhNKmUPi/Jok9cQxy9o2sthijbQpoWrxFuazlW6llarDgulNjQa0n5T3a2&#10;GrLN2/fT8vRF9niY7Ldq93ngfKX1w6BbTkEE6sJ/+K+9NhoeX9QYft/EJ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FlG9fHAAAA3QAAAA8AAAAAAAAAAAAAAAAAmAIAAGRy&#10;cy9kb3ducmV2LnhtbFBLBQYAAAAABAAEAPUAAACMAwAAAAA=&#10;" fillcolor="black">
                          <v:fill color2="#969696" angle="90" focus="50%" type="gradient"/>
                        </v:rect>
                        <v:oval id="Oval 4307" o:spid="_x0000_s1046" style="position:absolute;left:2055;top:7492;width:275;height:57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KacUA&#10;AADdAAAADwAAAGRycy9kb3ducmV2LnhtbESPQWvCQBSE74L/YXlCL6K7VTA1dZVSKLS3moZ6fWSf&#10;SWj2bZpdk/jvu4LQ4zAz3zC7w2gb0VPna8caHpcKBHHhTM2lhvzrbfEEwgdkg41j0nAlD4f9dLLD&#10;1LiBj9RnoRQRwj5FDVUIbSqlLyqy6JeuJY7e2XUWQ5RdKU2HQ4TbRq6U2kiLNceFClt6raj4yS5W&#10;g82zueLkt1zhR7huL9+Mn/ak9cNsfHkGEWgM/+F7+91oWCdqDbc38QnI/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R0ppxQAAAN0AAAAPAAAAAAAAAAAAAAAAAJgCAABkcnMv&#10;ZG93bnJldi54bWxQSwUGAAAAAAQABAD1AAAAigMAAAAA&#10;" fillcolor="aqua" strokeweight=".25pt">
                          <v:fill opacity="32896f"/>
                        </v:oval>
                        <v:oval id="Oval 4308" o:spid="_x0000_s1047" style="position:absolute;left:2630;top:9174;width:290;height:71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SIescA&#10;AADdAAAADwAAAGRycy9kb3ducmV2LnhtbESPQWvCQBSE74L/YXlCb7qxDbamrlIMFi89JPXS2zP7&#10;mgSzb2N2m6T/visUPA4z8w2z2Y2mET11rrasYLmIQBAXVtdcKjh9HuYvIJxH1thYJgW/5GC3nU42&#10;mGg7cEZ97ksRIOwSVFB53yZSuqIig25hW+LgfdvOoA+yK6XucAhw08jHKFpJgzWHhQpb2ldUXPIf&#10;oyB9v6bX/UexWsdfOZ3OmdWHPFbqYTa+vYLwNPp7+L991AqenqMY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UiHrHAAAA3QAAAA8AAAAAAAAAAAAAAAAAmAIAAGRy&#10;cy9kb3ducmV2LnhtbFBLBQYAAAAABAAEAPUAAACMAwAAAAA=&#10;" fillcolor="#767676">
                          <v:fill angle="90" focus="50%" type="gradient"/>
                        </v:oval>
                        <v:shape id="Freeform 4309" o:spid="_x0000_s1048" style="position:absolute;left:2634;top:6843;width:285;height:2364;visibility:visible;mso-wrap-style:square;v-text-anchor:top" coordsize="285,23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U6WcYA&#10;AADdAAAADwAAAGRycy9kb3ducmV2LnhtbESPQWvCQBSE7wX/w/KE3upGU7VJXUWEQim9VL14e8k+&#10;s8Hs25Bdk/TfdwuFHoeZ+YbZ7EbbiJ46XztWMJ8lIIhLp2uuFJxPb08vIHxA1tg4JgXf5GG3nTxs&#10;MNdu4C/qj6ESEcI+RwUmhDaX0peGLPqZa4mjd3WdxRBlV0nd4RDhtpGLJFlJizXHBYMtHQyVt+Pd&#10;KsDsoyjarF5de/Ns7GXPy8NnqtTjdNy/ggg0hv/wX/tdK0jXyRJ+38QnIL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/U6WcYAAADdAAAADwAAAAAAAAAAAAAAAACYAgAAZHJz&#10;L2Rvd25yZXYueG1sUEsFBgAAAAAEAAQA9QAAAIsDAAAAAA==&#10;" path="m,2355l,135,24,75,69,21,150,r69,18l264,57r21,63l285,2364r-60,-24l153,2334r-78,6l,2355xe" fillcolor="#a9a9a9">
                          <v:fill angle="90" focus="50%" type="gradient"/>
                          <v:path arrowok="t" o:connecttype="custom" o:connectlocs="0,2355;0,135;24,75;69,21;150,0;219,18;264,57;285,120;285,2364;225,2340;153,2334;75,2340;0,2355" o:connectangles="0,0,0,0,0,0,0,0,0,0,0,0,0"/>
                        </v:shape>
                        <v:rect id="Rectangle 4310" o:spid="_x0000_s1049" style="position:absolute;left:2700;top:8595;width:15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d1McA&#10;AADdAAAADwAAAGRycy9kb3ducmV2LnhtbESP3WrCQBSE74W+w3IKvTO7rfhD6ioiCJYKYmxrLw/Z&#10;YxLMnk2zW41v7xaEXg4z8w0znXe2FmdqfeVYw3OiQBDnzlRcaPjYr/oTED4gG6wdk4YreZjPHnpT&#10;TI278I7OWShEhLBPUUMZQpNK6fOSLPrENcTRO7rWYoiyLaRp8RLhtpYvSo2kxYrjQokNLUvKT9mv&#10;1ZC9vX8PFz9fZI+HyW6jtp8HzldaPz12i1cQgbrwH76310bDYKxG8PcmPg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5eHdTHAAAA3QAAAA8AAAAAAAAAAAAAAAAAmAIAAGRy&#10;cy9kb3ducmV2LnhtbFBLBQYAAAAABAAEAPUAAACMAwAAAAA=&#10;" fillcolor="black">
                          <v:fill color2="#969696" angle="90" focus="50%" type="gradient"/>
                        </v:rect>
                        <v:oval id="Oval 4311" o:spid="_x0000_s1050" style="position:absolute;left:2640;top:8044;width:275;height:57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xMasQA&#10;AADdAAAADwAAAGRycy9kb3ducmV2LnhtbESPQWvCQBSE74X+h+UVvBTdVaHR6CZIoaC3NpV6fWSf&#10;SWj2bZpdNf77riB4HGbmG2adD7YVZ+p941jDdKJAEJfONFxp2H9/jBcgfEA22DomDVfykGfPT2tM&#10;jbvwF52LUIkIYZ+ihjqELpXSlzVZ9BPXEUfv6HqLIcq+kqbHS4TbVs6UepMWG44LNXb0XlP5W5ys&#10;BrsvXhUnf9UMd+G6PP0wftqD1qOXYbMCEWgIj/C9vTUa5olK4PYmPgGZ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8TGrEAAAA3QAAAA8AAAAAAAAAAAAAAAAAmAIAAGRycy9k&#10;b3ducmV2LnhtbFBLBQYAAAAABAAEAPUAAACJAwAAAAA=&#10;" fillcolor="aqua" strokeweight=".25pt">
                          <v:fill opacity="32896f"/>
                        </v:oval>
                        <v:shape id="Freeform 4312" o:spid="_x0000_s1051" style="position:absolute;left:2637;top:8241;width:285;height:28;visibility:visible;mso-wrap-style:square;v-text-anchor:top" coordsize="285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ui+sIA&#10;AADdAAAADwAAAGRycy9kb3ducmV2LnhtbERPTYvCMBC9C/6HMIIX0XRVXOkaRRYED4tgdcHjkMy2&#10;xWZSmtjWf785CB4f73uz620lWmp86VjBxywBQaydKTlXcL0cpmsQPiAbrByTgid52G2Hgw2mxnV8&#10;pjYLuYgh7FNUUIRQp1J6XZBFP3M1ceT+XGMxRNjk0jTYxXBbyXmSrKTFkmNDgTV9F6Tv2cMqmOyX&#10;h7XuTjy5h9vqB/Xxty2XSo1H/f4LRKA+vMUv99EoWHwmcW58E5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K6L6wgAAAN0AAAAPAAAAAAAAAAAAAAAAAJgCAABkcnMvZG93&#10;bnJldi54bWxQSwUGAAAAAAQABAD1AAAAhwMAAAAA&#10;" path="m,c10,2,42,17,66,21v24,4,54,6,78,6c168,27,190,28,213,24,236,20,270,5,285,e" filled="f" strokeweight=".25pt">
                          <v:path arrowok="t" o:connecttype="custom" o:connectlocs="0,0;66,21;144,27;213,24;285,0" o:connectangles="0,0,0,0,0"/>
                        </v:shape>
                        <v:shape id="Freeform 4313" o:spid="_x0000_s1052" style="position:absolute;left:2052;top:8247;width:285;height:28;visibility:visible;mso-wrap-style:square;v-text-anchor:top" coordsize="285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cHYcYA&#10;AADdAAAADwAAAGRycy9kb3ducmV2LnhtbESPQWvCQBSE70L/w/IKXqRuqmJt6ioiCB5EMG2hx8fu&#10;axLMvg3ZNYn/3hUEj8PMfMMs172tREuNLx0reB8nIIi1MyXnCn6+d28LED4gG6wck4IreVivXgZL&#10;TI3r+ERtFnIRIexTVFCEUKdSel2QRT92NXH0/l1jMUTZ5NI02EW4reQkSebSYslxocCatgXpc3ax&#10;Ckab2W6huyOPzuFvfkC9/23LmVLD137zBSJQH57hR3tvFEw/kk+4v4lPQK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WcHYcYAAADdAAAADwAAAAAAAAAAAAAAAACYAgAAZHJz&#10;L2Rvd25yZXYueG1sUEsFBgAAAAAEAAQA9QAAAIsDAAAAAA==&#10;" path="m,c10,2,42,17,66,21v24,4,54,6,78,6c168,27,190,28,213,24,236,20,270,5,285,e" filled="f" strokeweight=".25pt">
                          <v:path arrowok="t" o:connecttype="custom" o:connectlocs="0,0;66,21;144,27;213,24;285,0" o:connectangles="0,0,0,0,0"/>
                        </v:shape>
                        <v:group id="Group 4314" o:spid="_x0000_s1053" style="position:absolute;left:2698;top:8137;width:226;height:502" coordorigin="2698,8137" coordsize="226,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1i0c8QAAADdAAAADwAAAGRycy9kb3ducmV2LnhtbERPy2rCQBTdF/yH4Qru&#10;6iSGthIdRUItXYRCVRB3l8w1CWbuhMw0j7/vLApdHs57ux9NI3rqXG1ZQbyMQBAXVtdcKricj89r&#10;EM4ja2wsk4KJHOx3s6ctptoO/E39yZcihLBLUUHlfZtK6YqKDLqlbYkDd7edQR9gV0rd4RDCTSNX&#10;UfQqDdYcGipsKauoeJx+jIKPAYdDEr/3+eOeTbfzy9c1j0mpxXw8bEB4Gv2/+M/9qRUkb3HYH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1i0c8QAAADdAAAA&#10;DwAAAAAAAAAAAAAAAACqAgAAZHJzL2Rvd25yZXYueG1sUEsFBgAAAAAEAAQA+gAAAJsDAAAAAA==&#10;">
                          <v:group id="Group 4315" o:spid="_x0000_s1054" style="position:absolute;left:2710;top:8139;width:214;height:428" coordorigin="4390,8829" coordsize="214,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FBHoxgAAAN0A&#10;AAAPAAAAAAAAAAAAAAAAAKoCAABkcnMvZG93bnJldi54bWxQSwUGAAAAAAQABAD6AAAAnQMAAAAA&#10;">
                            <v:oval id="Oval 4316" o:spid="_x0000_s1055" style="position:absolute;left:4401;top:8882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9UoscA&#10;AADdAAAADwAAAGRycy9kb3ducmV2LnhtbESPQWvCQBSE7wX/w/IKvYhuolht6ioiWLyIVD14fM2+&#10;JqHZt2F3NfHfu4LQ4zAz3zDzZWdqcSXnK8sK0mECgji3uuJCwem4GcxA+ICssbZMCm7kYbnovcwx&#10;07blb7oeQiEihH2GCsoQmkxKn5dk0A9tQxy9X+sMhihdIbXDNsJNLUdJ8i4NVhwXSmxoXVL+d7gY&#10;BftjN/vpu7Sd3MYbu7p8fUzOeqfU22u3+gQRqAv/4Wd7qxWMp+kIHm/iE5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/VKLHAAAA3QAAAA8AAAAAAAAAAAAAAAAAmAIAAGRy&#10;cy9kb3ducmV2LnhtbFBLBQYAAAAABAAEAPUAAACMAwAAAAA=&#10;" strokeweight=".25pt"/>
                            <v:oval id="Oval 4317" o:spid="_x0000_s1056" style="position:absolute;left:4565;top:9046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PxOccA&#10;AADdAAAADwAAAGRycy9kb3ducmV2LnhtbESPQWvCQBSE74X+h+UVehHdpMHWRleRgqUXKY0ePD6z&#10;r0kw+zbsrib++64g9DjMzDfMYjWYVlzI+caygnSSgCAurW64UrDfbcYzED4ga2wtk4IreVgtHx8W&#10;mGvb8w9dilCJCGGfo4I6hC6X0pc1GfQT2xFH79c6gyFKV0ntsI9w08qXJHmVBhuOCzV29FFTeSrO&#10;RsH3bpgdRy7tp9dsY9fnz/fpQW+Ven4a1nMQgYbwH763v7SC7C3N4PYmPgG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z8TnHAAAA3QAAAA8AAAAAAAAAAAAAAAAAmAIAAGRy&#10;cy9kb3ducmV2LnhtbFBLBQYAAAAABAAEAPUAAACMAwAAAAA=&#10;" strokeweight=".25pt"/>
                            <v:oval id="Oval 4318" o:spid="_x0000_s1057" style="position:absolute;left:4523;top:8829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ppTcgA&#10;AADdAAAADwAAAGRycy9kb3ducmV2LnhtbESPT2vCQBTE7wW/w/IEL0U3qdVq6ioiWHoR8c+hx2f2&#10;NQnNvg27q4nfvlsoeBxm5jfMYtWZWtzI+cqygnSUgCDOra64UHA+bYczED4ga6wtk4I7eVgte08L&#10;zLRt+UC3YyhEhLDPUEEZQpNJ6fOSDPqRbYij922dwRClK6R22Ea4qeVLkkylwYrjQokNbUrKf45X&#10;o2B/6maXZ5e2k/t4a9fXj/nkS++UGvS79TuIQF14hP/bn1rB+C19hb838Qn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WmlNyAAAAN0AAAAPAAAAAAAAAAAAAAAAAJgCAABk&#10;cnMvZG93bnJldi54bWxQSwUGAAAAAAQABAD1AAAAjQMAAAAA&#10;" strokeweight=".25pt"/>
                            <v:oval id="Oval 4319" o:spid="_x0000_s1058" style="position:absolute;left:4390;top:9078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bM1scA&#10;AADdAAAADwAAAGRycy9kb3ducmV2LnhtbESPT2vCQBTE7wW/w/KEXopuUol/oqtIwdJLKVUPHp/Z&#10;ZxLMvg27q4nfvlso9DjMzG+Y1aY3jbiT87VlBek4AUFcWF1zqeB42I3mIHxA1thYJgUP8rBZD55W&#10;mGvb8Tfd96EUEcI+RwVVCG0upS8qMujHtiWO3sU6gyFKV0rtsItw08jXJJlKgzXHhQpbequouO5v&#10;RsHXoZ+fX1zaZY/Jzm5v74vspD+Veh722yWIQH34D/+1P7SCySzN4PdNfAJ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oWzNbHAAAA3QAAAA8AAAAAAAAAAAAAAAAAmAIAAGRy&#10;cy9kb3ducmV2LnhtbFBLBQYAAAAABAAEAPUAAACMAwAAAAA=&#10;" strokeweight=".25pt"/>
                            <v:oval id="Oval 4320" o:spid="_x0000_s1059" style="position:absolute;left:4491;top:9147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RSoccA&#10;AADdAAAADwAAAGRycy9kb3ducmV2LnhtbESPQWvCQBSE74L/YXlCL6KbKFqbuooIll6KVD14fGZf&#10;k9Ds27C7mvjvuwXB4zAz3zDLdWdqcSPnK8sK0nECgji3uuJCwem4Gy1A+ICssbZMCu7kYb3q95aY&#10;advyN90OoRARwj5DBWUITSalz0sy6Me2IY7ej3UGQ5SukNphG+GmlpMkmUuDFceFEhvalpT/Hq5G&#10;wf7YLS5Dl7az+3RnN9ePt9lZfyn1Mug27yACdeEZfrQ/tYLpazqH/zfxCc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EUqHHAAAA3QAAAA8AAAAAAAAAAAAAAAAAmAIAAGRy&#10;cy9kb3ducmV2LnhtbFBLBQYAAAAABAAEAPUAAACMAwAAAAA=&#10;" strokeweight=".25pt"/>
                            <v:oval id="Oval 4321" o:spid="_x0000_s1060" style="position:absolute;left:4538;top:8908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j3OscA&#10;AADdAAAADwAAAGRycy9kb3ducmV2LnhtbESPQWvCQBSE74L/YXlCL6KbKFabuooIll6KVD14fGZf&#10;k9Ds27C7mvjvuwXB4zAz3zDLdWdqcSPnK8sK0nECgji3uuJCwem4Gy1A+ICssbZMCu7kYb3q95aY&#10;advyN90OoRARwj5DBWUITSalz0sy6Me2IY7ej3UGQ5SukNphG+GmlpMkeZUGK44LJTa0LSn/PVyN&#10;gv2xW1yGLm1n9+nObq4fb7Oz/lLqZdBt3kEE6sIz/Gh/agXTeTqH/zfxCc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WI9zrHAAAA3QAAAA8AAAAAAAAAAAAAAAAAmAIAAGRy&#10;cy9kb3ducmV2LnhtbFBLBQYAAAAABAAEAPUAAACMAwAAAAA=&#10;" strokeweight=".25pt"/>
                            <v:oval id="Oval 4322" o:spid="_x0000_s1061" style="position:absolute;left:4449;top:8985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djSMMA&#10;AADdAAAADwAAAGRycy9kb3ducmV2LnhtbERPz2vCMBS+C/4P4Q12GZp24tRqFBGUXYZMPXh8Ns+2&#10;rHkpSbT1vzeHgceP7/di1Zla3Mn5yrKCdJiAIM6trrhQcDpuB1MQPiBrrC2Tggd5WC37vQVm2rb8&#10;S/dDKEQMYZ+hgjKEJpPS5yUZ9EPbEEfuap3BEKErpHbYxnBTy88k+ZIGK44NJTa0KSn/O9yMgv2x&#10;m14+XNqOH6OtXd92s/FZ/yj1/tat5yACdeEl/nd/awWjSRrnxjfxCc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djSMMAAADdAAAADwAAAAAAAAAAAAAAAACYAgAAZHJzL2Rv&#10;d25yZXYueG1sUEsFBgAAAAAEAAQA9QAAAIgDAAAAAA==&#10;" strokeweight=".25pt"/>
                            <v:oval id="Oval 4323" o:spid="_x0000_s1062" style="position:absolute;left:4486;top:9046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vG08cA&#10;AADdAAAADwAAAGRycy9kb3ducmV2LnhtbESPQWvCQBSE74L/YXlCL6KbKFZNXUUESy9Fqh48vmZf&#10;k9Ds27C7mvjvuwXB4zAz3zCrTWdqcSPnK8sK0nECgji3uuJCwfm0Hy1A+ICssbZMCu7kYbPu91aY&#10;advyF92OoRARwj5DBWUITSalz0sy6Me2IY7ej3UGQ5SukNphG+GmlpMkeZUGK44LJTa0Kyn/PV6N&#10;gsOpW3wPXdrO7tO93V7fl7OL/lTqZdBt30AE6sIz/Gh/aAXTebqE/zfxCcj1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bxtPHAAAA3QAAAA8AAAAAAAAAAAAAAAAAmAIAAGRy&#10;cy9kb3ducmV2LnhtbFBLBQYAAAAABAAEAPUAAACMAwAAAAA=&#10;" strokeweight=".25pt"/>
                            <v:oval id="Oval 4324" o:spid="_x0000_s1063" style="position:absolute;left:4428;top:9218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2l88UA&#10;AADdAAAADwAAAGRycy9kb3ducmV2LnhtbERPu2rDMBTdC/kHcQNdSiPHIS/HcjCFlC6lNOnQ8da6&#10;sU2sKyMpsfP31VDoeDjvfD+aTtzI+daygvksAUFcWd1yreDrdHjegPABWWNnmRTcycO+mDzkmGk7&#10;8CfdjqEWMYR9hgqaEPpMSl81ZNDPbE8cubN1BkOErpba4RDDTSfTJFlJgy3HhgZ7emmouhyvRsHH&#10;adz8PLn5sLwvDra8vm6X3/pdqcfpWO5ABBrDv/jP/aYVLNZp3B/fxCcg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aXzxQAAAN0AAAAPAAAAAAAAAAAAAAAAAJgCAABkcnMv&#10;ZG93bnJldi54bWxQSwUGAAAAAAQABAD1AAAAigMAAAAA&#10;" strokeweight=".25pt"/>
                          </v:group>
                          <v:group id="Group 4325" o:spid="_x0000_s1064" style="position:absolute;left:2698;top:8137;width:184;height:502" coordorigin="4393,9277" coordsize="184,5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p421XFAAAA3QAA&#10;AA8AAAAAAAAAAAAAAAAAqgIAAGRycy9kb3ducmV2LnhtbFBLBQYAAAAABAAEAPoAAACcAwAAAAA=&#10;">
                            <v:oval id="Oval 4326" o:spid="_x0000_s1065" style="position:absolute;left:4538;top:9409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OeH8cA&#10;AADdAAAADwAAAGRycy9kb3ducmV2LnhtbESPQWvCQBSE74L/YXkFL1I3Rmxt6ioiKF5Eqj30+Jp9&#10;TUKzb8PuauK/dwXB4zAz3zDzZWdqcSHnK8sKxqMEBHFudcWFgu/T5nUGwgdkjbVlUnAlD8tFvzfH&#10;TNuWv+hyDIWIEPYZKihDaDIpfV6SQT+yDXH0/qwzGKJ0hdQO2wg3tUyT5E0arDgulNjQuqT8/3g2&#10;Cg6nbvY7dON2ep1s7Oq8/Zj+6L1Sg5du9QkiUBee4Ud7pxVM3tMU7m/iE5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Tnh/HAAAA3QAAAA8AAAAAAAAAAAAAAAAAmAIAAGRy&#10;cy9kb3ducmV2LnhtbFBLBQYAAAAABAAEAPUAAACMAwAAAAA=&#10;" strokeweight=".25pt"/>
                            <v:oval id="Oval 4327" o:spid="_x0000_s1066" style="position:absolute;left:4401;top:9342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87hMcA&#10;AADdAAAADwAAAGRycy9kb3ducmV2LnhtbESPzWvCQBTE7wX/h+UVeim60eBHU1cRweJFxI+Dx9fs&#10;axKafRt2VxP/e1co9DjMzG+Y+bIztbiR85VlBcNBAoI4t7riQsH5tOnPQPiArLG2TAru5GG56L3M&#10;MdO25QPdjqEQEcI+QwVlCE0mpc9LMugHtiGO3o91BkOUrpDaYRvhppajJJlIgxXHhRIbWpeU/x6v&#10;RsH+1M2+392wHd/TjV1dvz7GF71T6u21W32CCNSF//Bfe6sVpNNRCs838QnIx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TfO4THAAAA3QAAAA8AAAAAAAAAAAAAAAAAmAIAAGRy&#10;cy9kb3ducmV2LnhtbFBLBQYAAAAABAAEAPUAAACMAwAAAAA=&#10;" strokeweight=".25pt"/>
                            <v:oval id="Oval 4328" o:spid="_x0000_s1067" style="position:absolute;left:4501;top:9277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aj8McA&#10;AADdAAAADwAAAGRycy9kb3ducmV2LnhtbESPT2sCMRTE7wW/Q3iFXopm1fpvaxQpKF5KqXrw+Nw8&#10;dxc3L0sS3fXbG6HQ4zAzv2Hmy9ZU4kbOl5YV9HsJCOLM6pJzBYf9ujsF4QOyxsoyKbiTh+Wi8zLH&#10;VNuGf+m2C7mIEPYpKihCqFMpfVaQQd+zNXH0ztYZDFG6XGqHTYSbSg6SZCwNlhwXCqzpq6Dssrsa&#10;BT/7dnp6d/1mdB+u7eq6mY2O+lupt9d29QkiUBv+w3/trVYwnAw+4PkmPgG5e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2o/DHAAAA3QAAAA8AAAAAAAAAAAAAAAAAmAIAAGRy&#10;cy9kb3ducmV2LnhtbFBLBQYAAAAABAAEAPUAAACMAwAAAAA=&#10;" strokeweight=".25pt"/>
                            <v:oval id="Oval 4329" o:spid="_x0000_s1068" style="position:absolute;left:4504;top:9502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oGa8cA&#10;AADdAAAADwAAAGRycy9kb3ducmV2LnhtbESPQWvCQBSE7wX/w/IKXopuVFJt6ioiKF5Eqh48vmZf&#10;k9Ds27C7mvjvXaHQ4zAz3zDzZWdqcSPnK8sKRsMEBHFudcWFgvNpM5iB8AFZY22ZFNzJw3LRe5lj&#10;pm3LX3Q7hkJECPsMFZQhNJmUPi/JoB/ahjh6P9YZDFG6QmqHbYSbWo6T5F0arDgulNjQuqT893g1&#10;Cg6nbvb95kZtep9s7Oq6/Ugveq9U/7VbfYII1IX/8F97pxVMpuMUnm/iE5CL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6BmvHAAAA3QAAAA8AAAAAAAAAAAAAAAAAmAIAAGRy&#10;cy9kb3ducmV2LnhtbFBLBQYAAAAABAAEAPUAAACMAwAAAAA=&#10;" strokeweight=".25pt"/>
                            <v:oval id="Oval 4330" o:spid="_x0000_s1069" style="position:absolute;left:4393;top:9628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iYHMcA&#10;AADdAAAADwAAAGRycy9kb3ducmV2LnhtbESPT2sCMRTE74LfIbxCL0WzKv5bjSKCpRcpVQ8en5vn&#10;7tLNy5JEd/32jVDwOMzMb5jlujWVuJPzpWUFg34CgjizuuRcwem4681A+ICssbJMCh7kYb3qdpaY&#10;atvwD90PIRcRwj5FBUUIdSqlzwoy6Pu2Jo7e1TqDIUqXS+2wiXBTyWGSTKTBkuNCgTVtC8p+Dzej&#10;4PvYzi4fbtCMH6Od3dw+5+Oz3iv1/tZuFiACteEV/m9/aQWj6XACzzfxCc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SomBzHAAAA3QAAAA8AAAAAAAAAAAAAAAAAmAIAAGRy&#10;cy9kb3ducmV2LnhtbFBLBQYAAAAABAAEAPUAAACMAwAAAAA=&#10;" strokeweight=".25pt"/>
                            <v:oval id="Oval 4331" o:spid="_x0000_s1070" style="position:absolute;left:4528;top:9740;width:39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Q9h8cA&#10;AADdAAAADwAAAGRycy9kb3ducmV2LnhtbESPT2sCMRTE74LfIbxCL0WzKv5bjSKCpRcpVQ8en5vn&#10;7tLNy5JEd/32jVDwOMzMb5jlujWVuJPzpWUFg34CgjizuuRcwem4681A+ICssbJMCh7kYb3qdpaY&#10;atvwD90PIRcRwj5FBUUIdSqlzwoy6Pu2Jo7e1TqDIUqXS+2wiXBTyWGSTKTBkuNCgTVtC8p+Dzej&#10;4PvYzi4fbtCMH6Od3dw+5+Oz3iv1/tZuFiACteEV/m9/aQWj6XAKzzfxCc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vkPYfHAAAA3QAAAA8AAAAAAAAAAAAAAAAAmAIAAGRy&#10;cy9kb3ducmV2LnhtbFBLBQYAAAAABAAEAPUAAACMAwAAAAA=&#10;" strokeweight=".25pt"/>
                          </v:group>
                        </v:group>
                        <v:group id="Group 4332" o:spid="_x0000_s1071" style="position:absolute;left:2095;top:7689;width:214;height:950" coordorigin="1215,7262" coordsize="313,1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0JyyMQAAADdAAAA&#10;DwAAAAAAAAAAAAAAAACqAgAAZHJzL2Rvd25yZXYueG1sUEsFBgAAAAAEAAQA+gAAAJsDAAAAAA==&#10;">
                          <v:oval id="Oval 4333" o:spid="_x0000_s1072" style="position:absolute;left:1231;top:733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cMbscA&#10;AADdAAAADwAAAGRycy9kb3ducmV2LnhtbESPT2sCMRTE74LfITyhF9Gsiv+2RhHB0ouUqoceXzev&#10;u4ublyWJ7vrtG0HwOMzMb5jVpjWVuJHzpWUFo2ECgjizuuRcwfm0HyxA+ICssbJMCu7kYbPudlaY&#10;atvwN92OIRcRwj5FBUUIdSqlzwoy6Ie2Jo7en3UGQ5Qul9phE+GmkuMkmUmDJceFAmvaFZRdjlej&#10;4OvULn77btRM75O93V4/ltMffVDqrddu30EEasMr/Gx/agWT+XgJjzfxCcj1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3DG7HAAAA3QAAAA8AAAAAAAAAAAAAAAAAmAIAAGRy&#10;cy9kb3ducmV2LnhtbFBLBQYAAAAABAAEAPUAAACMAwAAAAA=&#10;" strokeweight=".25pt"/>
                          <v:oval id="Oval 4334" o:spid="_x0000_s1073" style="position:absolute;left:1471;top:757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QzLsMA&#10;AADdAAAADwAAAGRycy9kb3ducmV2LnhtbERPz2vCMBS+C/4P4Q12GZq64tRqFBGUXYZMPXh8Ns+2&#10;rHkpSbT1vzeHgceP7/di1Zla3Mn5yrKC0TABQZxbXXGh4HTcDqYgfEDWWFsmBQ/ysFr2ewvMtG35&#10;l+6HUIgYwj5DBWUITSalz0sy6Ie2IY7c1TqDIUJXSO2wjeGmlp9J8iUNVhwbSmxoU1L+d7gZBftj&#10;N718uFE7fqRbu77tZuOz/lHq/a1bz0EE6sJL/O/+1grSSRr3xzfxCc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QzLsMAAADdAAAADwAAAAAAAAAAAAAAAACYAgAAZHJzL2Rv&#10;d25yZXYueG1sUEsFBgAAAAAEAAQA9QAAAIgDAAAAAA==&#10;" strokeweight=".25pt"/>
                          <v:oval id="Oval 4335" o:spid="_x0000_s1074" style="position:absolute;left:1432;top:810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iWtccA&#10;AADdAAAADwAAAGRycy9kb3ducmV2LnhtbESPQWvCQBSE74X+h+UVehHdpMHWRleRgqUXKY0ePD6z&#10;r0kw+zbsrib++64g9DjMzDfMYjWYVlzI+caygnSSgCAurW64UrDfbcYzED4ga2wtk4IreVgtHx8W&#10;mGvb8w9dilCJCGGfo4I6hC6X0pc1GfQT2xFH79c6gyFKV0ntsI9w08qXJHmVBhuOCzV29FFTeSrO&#10;RsH3bpgdRy7tp9dsY9fnz/fpQW+Ven4a1nMQgYbwH763v7SC7C1L4fYmPgG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6YlrXHAAAA3QAAAA8AAAAAAAAAAAAAAAAAmAIAAGRy&#10;cy9kb3ducmV2LnhtbFBLBQYAAAAABAAEAPUAAACMAwAAAAA=&#10;" strokeweight=".25pt"/>
                          <v:oval id="Oval 4336" o:spid="_x0000_s1075" style="position:absolute;left:1231;top:8012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oIwscA&#10;AADdAAAADwAAAGRycy9kb3ducmV2LnhtbESPzWvCQBTE7wX/h+UVeim60eBHU1cRweJFxI+Dx9fs&#10;axKafRt2VxP/e1co9DjMzG+Y+bIztbiR85VlBcNBAoI4t7riQsH5tOnPQPiArLG2TAru5GG56L3M&#10;MdO25QPdjqEQEcI+QwVlCE0mpc9LMugHtiGO3o91BkOUrpDaYRvhppajJJlIgxXHhRIbWpeU/x6v&#10;RsH+1M2+392wHd/TjV1dvz7GF71T6u21W32CCNSF//Bfe6sVpNN0BM838QnIx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5KCMLHAAAA3QAAAA8AAAAAAAAAAAAAAAAAmAIAAGRy&#10;cy9kb3ducmV2LnhtbFBLBQYAAAAABAAEAPUAAACMAwAAAAA=&#10;" strokeweight=".25pt"/>
                          <v:oval id="Oval 4337" o:spid="_x0000_s1076" style="position:absolute;left:1378;top:791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atWccA&#10;AADdAAAADwAAAGRycy9kb3ducmV2LnhtbESPT2vCQBTE70K/w/IKvYhubPBPo6tIwdKLlKoHj8/s&#10;axLMvg27q4nfvisIHoeZ+Q2zWHWmFldyvrKsYDRMQBDnVldcKDjsN4MZCB+QNdaWScGNPKyWL70F&#10;Ztq2/EvXXShEhLDPUEEZQpNJ6fOSDPqhbYij92edwRClK6R22Ea4qeV7kkykwYrjQokNfZaUn3cX&#10;o+Bn381OfTdqx7d0Y9eXr4/xUW+Venvt1nMQgbrwDD/a31pBOk1TuL+JT0Au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GrVnHAAAA3QAAAA8AAAAAAAAAAAAAAAAAmAIAAGRy&#10;cy9kb3ducmV2LnhtbFBLBQYAAAAABAAEAPUAAACMAwAAAAA=&#10;" strokeweight=".25pt"/>
                          <v:oval id="Oval 4338" o:spid="_x0000_s1077" style="position:absolute;left:1409;top:7262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81LccA&#10;AADdAAAADwAAAGRycy9kb3ducmV2LnhtbESPQWvCQBSE7wX/w/KEXkrdaKrV6CpSsHiRovbQ4zP7&#10;TILZt2F3NfHfd4VCj8PMfMMsVp2pxY2crywrGA4SEMS51RUXCr6Pm9cpCB+QNdaWScGdPKyWvacF&#10;Ztq2vKfbIRQiQthnqKAMocmk9HlJBv3ANsTRO1tnMETpCqkdthFuajlKkok0WHFcKLGhj5Lyy+Fq&#10;FHwdu+npxQ3b8T3d2PX1czb+0Tulnvvdeg4iUBf+w3/trVaQvqdv8HgTn4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7vNS3HAAAA3QAAAA8AAAAAAAAAAAAAAAAAmAIAAGRy&#10;cy9kb3ducmV2LnhtbFBLBQYAAAAABAAEAPUAAACMAwAAAAA=&#10;" strokeweight=".25pt"/>
                          <v:oval id="Oval 4339" o:spid="_x0000_s1078" style="position:absolute;left:1382;top:8245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OQtscA&#10;AADdAAAADwAAAGRycy9kb3ducmV2LnhtbESPT2vCQBTE74V+h+UVvEjd2BD/pK4iBcVLEbWHHl+z&#10;zyQ0+zbsriZ+e7cg9DjMzG+Yxao3jbiS87VlBeNRAoK4sLrmUsHXafM6A+EDssbGMim4kYfV8vlp&#10;gbm2HR/oegyliBD2OSqoQmhzKX1RkUE/si1x9M7WGQxRulJqh12Em0a+JclEGqw5LlTY0kdFxe/x&#10;YhTsT/3sZ+jGXXZLN3Z92c6zb/2p1OClX7+DCNSH//CjvdMK0mmawd+b+ATk8g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GjkLbHAAAA3QAAAA8AAAAAAAAAAAAAAAAAmAIAAGRy&#10;cy9kb3ducmV2LnhtbFBLBQYAAAAABAAEAPUAAACMAwAAAAA=&#10;" strokeweight=".25pt"/>
                          <v:oval id="Oval 4340" o:spid="_x0000_s1079" style="position:absolute;left:1215;top:762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OwccA&#10;AADdAAAADwAAAGRycy9kb3ducmV2LnhtbESPQWvCQBSE74L/YXmCF6kbG7SauooUFC9Fqj30+Jp9&#10;JqHZt2F3NfHfuwXB4zAz3zDLdWdqcSXnK8sKJuMEBHFudcWFgu/T9mUOwgdkjbVlUnAjD+tVv7fE&#10;TNuWv+h6DIWIEPYZKihDaDIpfV6SQT+2DXH0ztYZDFG6QmqHbYSbWr4myUwarDgulNjQR0n53/Fi&#10;FBxO3fx35Cbt9JZu7eayW0x/9KdSw0G3eQcRqAvP8KO91wrSt3QG/2/iE5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xDsHHAAAA3QAAAA8AAAAAAAAAAAAAAAAAmAIAAGRy&#10;cy9kb3ducmV2LnhtbFBLBQYAAAAABAAEAPUAAACMAwAAAAA=&#10;" strokeweight=".25pt"/>
                          <v:oval id="Oval 4341" o:spid="_x0000_s1080" style="position:absolute;left:1363;top:7726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2rWscA&#10;AADdAAAADwAAAGRycy9kb3ducmV2LnhtbESPQWvCQBSE74L/YXmCF6kbG6yauooUFC9Fqj30+Jp9&#10;JqHZt2F3NfHfuwXB4zAz3zDLdWdqcSXnK8sKJuMEBHFudcWFgu/T9mUOwgdkjbVlUnAjD+tVv7fE&#10;TNuWv+h6DIWIEPYZKihDaDIpfV6SQT+2DXH0ztYZDFG6QmqHbYSbWr4myZs0WHFcKLGhj5Lyv+PF&#10;KDicuvnvyE3a6S3d2s1lt5j+6E+lhoNu8w4iUBee4Ud7rxWks3QG/2/iE5Cr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49q1rHAAAA3QAAAA8AAAAAAAAAAAAAAAAAmAIAAGRy&#10;cy9kb3ducmV2LnhtbFBLBQYAAAAABAAEAPUAAACMAwAAAAA=&#10;" strokeweight=".25pt"/>
                          <v:oval id="Oval 4342" o:spid="_x0000_s1081" style="position:absolute;left:1220;top:843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I/KMMA&#10;AADdAAAADwAAAGRycy9kb3ducmV2LnhtbERPz2vCMBS+C/4P4Q12GZq64tRqFBGUXYZMPXh8Ns+2&#10;rHkpSbT1vzeHgceP7/di1Zla3Mn5yrKC0TABQZxbXXGh4HTcDqYgfEDWWFsmBQ/ysFr2ewvMtG35&#10;l+6HUIgYwj5DBWUITSalz0sy6Ie2IY7c1TqDIUJXSO2wjeGmlp9J8iUNVhwbSmxoU1L+d7gZBftj&#10;N718uFE7fqRbu77tZuOz/lHq/a1bz0EE6sJL/O/+1grSSRrnxjfxCc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I/KMMAAADdAAAADwAAAAAAAAAAAAAAAACYAgAAZHJzL2Rv&#10;d25yZXYueG1sUEsFBgAAAAAEAAQA9QAAAIgDAAAAAA==&#10;" strokeweight=".25pt"/>
                          <v:oval id="Oval 4343" o:spid="_x0000_s1082" style="position:absolute;left:1432;top:7378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6as8cA&#10;AADdAAAADwAAAGRycy9kb3ducmV2LnhtbESPQWvCQBSE74L/YXmCF6kbG2w1dRUpKF5Eqj30+Jp9&#10;TUKzb8PuauK/dwXB4zAz3zCLVWdqcSHnK8sKJuMEBHFudcWFgu/T5mUGwgdkjbVlUnAlD6tlv7fA&#10;TNuWv+hyDIWIEPYZKihDaDIpfV6SQT+2DXH0/qwzGKJ0hdQO2wg3tXxNkjdpsOK4UGJDnyXl/8ez&#10;UXA4dbPfkZu002u6sevzdj790XulhoNu/QEiUBee4Ud7pxWk7+kc7m/iE5D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umrPHAAAA3QAAAA8AAAAAAAAAAAAAAAAAmAIAAGRy&#10;cy9kb3ducmV2LnhtbFBLBQYAAAAABAAEAPUAAACMAwAAAAA=&#10;" strokeweight=".25pt"/>
                          <v:oval id="Oval 4344" o:spid="_x0000_s1083" style="position:absolute;left:1301;top:7490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JAU8QA&#10;AADdAAAADwAAAGRycy9kb3ducmV2LnhtbERPz2vCMBS+C/sfwht4kZk67eaqUURQvIhMd9jxrXm2&#10;Zc1LSaKt/705CB4/vt/zZWdqcSXnK8sKRsMEBHFudcWFgp/T5m0KwgdkjbVlUnAjD8vFS2+OmbYt&#10;f9P1GAoRQ9hnqKAMocmk9HlJBv3QNsSRO1tnMEToCqkdtjHc1PI9ST6kwYpjQ4kNrUvK/48Xo+Bw&#10;6qZ/Azdq09t4Y1eX7Vf6q/dK9V+71QxEoC48xQ/3TisYf07i/vgmPgG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SQFPEAAAA3QAAAA8AAAAAAAAAAAAAAAAAmAIAAGRycy9k&#10;b3ducmV2LnhtbFBLBQYAAAAABAAEAPUAAACJAwAAAAA=&#10;" strokeweight=".25pt"/>
                          <v:oval id="Oval 4345" o:spid="_x0000_s1084" style="position:absolute;left:1355;top:7579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7lyMgA&#10;AADdAAAADwAAAGRycy9kb3ducmV2LnhtbESPT2vCQBTE7wW/w/IEL0U3qdVq6ioiWHoR8c+hx2f2&#10;NQnNvg27q4nfvlsoeBxm5jfMYtWZWtzI+cqygnSUgCDOra64UHA+bYczED4ga6wtk4I7eVgte08L&#10;zLRt+UC3YyhEhLDPUEEZQpNJ6fOSDPqRbYij922dwRClK6R22Ea4qeVLkkylwYrjQokNbUrKf45X&#10;o2B/6maXZ5e2k/t4a9fXj/nkS++UGvS79TuIQF14hP/bn1rB+O01hb838QnI5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nuXIyAAAAN0AAAAPAAAAAAAAAAAAAAAAAJgCAABk&#10;cnMvZG93bnJldi54bWxQSwUGAAAAAAQABAD1AAAAjQMAAAAA&#10;" strokeweight=".25pt"/>
                          <v:oval id="Oval 4346" o:spid="_x0000_s1085" style="position:absolute;left:1270;top:7831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x7v8cA&#10;AADdAAAADwAAAGRycy9kb3ducmV2LnhtbESPT2sCMRTE7wW/Q3iFXopm1fpvaxQpKF5KqXrw+Nw8&#10;dxc3L0sS3fXbG6HQ4zAzv2Hmy9ZU4kbOl5YV9HsJCOLM6pJzBYf9ujsF4QOyxsoyKbiTh+Wi8zLH&#10;VNuGf+m2C7mIEPYpKihCqFMpfVaQQd+zNXH0ztYZDFG6XGqHTYSbSg6SZCwNlhwXCqzpq6Dssrsa&#10;BT/7dnp6d/1mdB+u7eq6mY2O+lupt9d29QkiUBv+w3/trVYwnHwM4PkmPgG5e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Me7/HAAAA3QAAAA8AAAAAAAAAAAAAAAAAmAIAAGRy&#10;cy9kb3ducmV2LnhtbFBLBQYAAAAABAAEAPUAAACMAwAAAAA=&#10;" strokeweight=".25pt"/>
                          <v:oval id="Oval 4347" o:spid="_x0000_s1086" style="position:absolute;left:1417;top:8593;width:57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DeJMcA&#10;AADdAAAADwAAAGRycy9kb3ducmV2LnhtbESPQWvCQBSE7wX/w/KEXkrdaKrV6CpSsHiRovbQ4zP7&#10;TILZt2F3NfHfd4VCj8PMfMMsVp2pxY2crywrGA4SEMS51RUXCr6Pm9cpCB+QNdaWScGdPKyWvacF&#10;Ztq2vKfbIRQiQthnqKAMocmk9HlJBv3ANsTRO1tnMETpCqkdthFuajlKkok0WHFcKLGhj5Lyy+Fq&#10;FHwdu+npxQ3b8T3d2PX1czb+0Tulnvvdeg4iUBf+w3/trVaQvr+l8HgTn4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A3iTHAAAA3QAAAA8AAAAAAAAAAAAAAAAAmAIAAGRy&#10;cy9kb3ducmV2LnhtbFBLBQYAAAAABAAEAPUAAACMAwAAAAA=&#10;" strokeweight=".25pt"/>
                        </v:group>
                        <v:shape id="Freeform 4348" o:spid="_x0000_s1087" style="position:absolute;left:1875;top:8355;width:1170;height:19;visibility:visible;mso-wrap-style:square;v-text-anchor:top" coordsize="1170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2IN8YA&#10;AADdAAAADwAAAGRycy9kb3ducmV2LnhtbESP3WrCQBSE7wu+w3KE3tWN1t/oKrWlIBYqpsXrQ/aY&#10;BLNnw+42pm/fLQheDjPzDbPadKYWLTlfWVYwHCQgiHOrKy4UfH+9P81B+ICssbZMCn7Jw2bde1hh&#10;qu2Vj9RmoRARwj5FBWUITSqlz0sy6Ae2IY7e2TqDIUpXSO3wGuGmlqMkmUqDFceFEht6LSm/ZD9G&#10;wb51u7OZTD8P2YdZbP1bV9nTVqnHfveyBBGoC/fwrb3TCp5n4zH8v4lP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z2IN8YAAADdAAAADwAAAAAAAAAAAAAAAACYAgAAZHJz&#10;L2Rvd25yZXYueG1sUEsFBgAAAAAEAAQA9QAAAIsDAAAAAA==&#10;" path="m,c97,3,390,17,585,18,780,19,1048,6,1170,3e" filled="f" strokeweight=".5pt">
                          <v:path arrowok="t" o:connecttype="custom" o:connectlocs="0,0;585,18;1170,3" o:connectangles="0,0,0"/>
                        </v:shape>
                        <v:shape id="Freeform 4349" o:spid="_x0000_s1088" style="position:absolute;left:1893;top:7635;width:1218;height:19;visibility:visible;mso-wrap-style:square;v-text-anchor:top" coordsize="1218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rU+cYA&#10;AADdAAAADwAAAGRycy9kb3ducmV2LnhtbESPQWvCQBSE70L/w/IKvZmNVtOSuopICzl4MW3vj+wz&#10;mzb7NmRXE/31bqHgcZiZb5jVZrStOFPvG8cKZkkKgrhyuuFawdfnx/QVhA/IGlvHpOBCHjbrh8kK&#10;c+0GPtC5DLWIEPY5KjAhdLmUvjJk0SeuI47e0fUWQ5R9LXWPQ4TbVs7TNJMWG44LBjvaGap+y5NV&#10;sPgpWy3NsRquxftu9r3PTmmRKfX0OG7fQAQawz383y60gueXxRL+3sQnIN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CrU+cYAAADdAAAADwAAAAAAAAAAAAAAAACYAgAAZHJz&#10;L2Rvd25yZXYueG1sUEsFBgAAAAAEAAQA9QAAAIsDAAAAAA==&#10;" path="m,3c103,5,418,19,621,18,824,17,1094,4,1218,e" filled="f" strokeweight="1.5pt">
                          <v:path arrowok="t" o:connecttype="custom" o:connectlocs="0,3;621,18;1218,0" o:connectangles="0,0,0"/>
                        </v:shape>
                      </v:group>
                      <v:group id="Group 4352" o:spid="_x0000_s1089" style="position:absolute;left:1347;top:7485;width:2283;height:1833" coordorigin="1347,7485" coordsize="2283,18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WnZdowwAAAN0AAAAP&#10;AAAAAAAAAAAAAAAAAKoCAABkcnMvZG93bnJldi54bWxQSwUGAAAAAAQABAD6AAAAmgMAAAAA&#10;">
                        <v:oval id="Oval 4353" o:spid="_x0000_s1090" style="position:absolute;left:1347;top:8163;width:2268;height: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45L8QA&#10;AADdAAAADwAAAGRycy9kb3ducmV2LnhtbESPT2sCMRTE7wW/Q3iCt5q1lqqrUapQ8FAK/vf42Dw3&#10;i5uXdZPq+u1NoeBxmJnfMJNZY0txpdoXjhX0ugkI4szpgnMF283X6xCED8gaS8ek4E4eZtPWywRT&#10;7W68ous65CJC2KeowIRQpVL6zJBF33UVcfROrrYYoqxzqWu8Rbgt5VuSfEiLBccFgxUtDGXn9a9V&#10;cNHHPZPdffNPdRjahXRmrpdKddrN5xhEoCY8w//tpVbQH7yP4O9NfAJy+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+uOS/EAAAA3QAAAA8AAAAAAAAAAAAAAAAAmAIAAGRycy9k&#10;b3ducmV2LnhtbFBLBQYAAAAABAAEAPUAAACJAwAAAAA=&#10;" fillcolor="aqua" strokeweight=".25pt">
                          <v:fill opacity="32896f"/>
                        </v:oval>
                        <v:shape id="Freeform 4354" o:spid="_x0000_s1091" style="position:absolute;left:2055;top:7485;width:270;height:762;visibility:visible;mso-wrap-style:square;v-text-anchor:top" coordsize="270,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gTsMA&#10;AADdAAAADwAAAGRycy9kb3ducmV2LnhtbERPyW7CMBC9I/UfrEHigsApqCwBg6pKVXtBrB8wxJMF&#10;4nGIDUn/vj4gcXx6+3LdmlI8qHaFZQXvwwgEcWJ1wZmC0/F7MAPhPLLG0jIp+CMH69VbZ4mxtg3v&#10;6XHwmQgh7GJUkHtfxVK6JCeDbmgr4sCltjboA6wzqWtsQrgp5SiKJtJgwaEhx4q+ckquh7tRsD3f&#10;ze06bnY/twtt5pt+GqXTVKlet/1cgPDU+pf46f7VCsbTj7A/vAlP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gTsMAAADdAAAADwAAAAAAAAAAAAAAAACYAgAAZHJzL2Rv&#10;d25yZXYueG1sUEsFBgAAAAAEAAQA9QAAAIgDAAAAAA==&#10;" path="m,762l,27,60,9,120,r96,3l270,18r-3,744l,762xe" fillcolor="aqua" stroked="f" strokeweight="1.5pt">
                          <v:fill opacity="32896f"/>
                          <v:path arrowok="t" o:connecttype="custom" o:connectlocs="0,762;0,27;60,9;120,0;216,3;270,18;267,762;0,762" o:connectangles="0,0,0,0,0,0,0,0"/>
                        </v:shape>
                        <v:oval id="Oval 4355" o:spid="_x0000_s1092" style="position:absolute;left:1722;top:9078;width:1485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uK/cUA&#10;AADdAAAADwAAAGRycy9kb3ducmV2LnhtbESPUWvCMBSF3wf7D+EO9jJm2spUqlHGhiDuqbofcGmu&#10;TV1yU5pM6783guDj4ZzzHc5iNTgrTtSH1rOCfJSBIK69brlR8Ltfv89AhIis0XomBRcKsFo+Py2w&#10;1P7MFZ12sREJwqFEBSbGrpQy1IYchpHviJN38L3DmGTfSN3jOcGdlUWWTaTDltOCwY6+DNV/u3+n&#10;IH4Xh201LY628j+zzZu1E6NzpV5fhs85iEhDfITv7Y1WMJ5+5HB7k56A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C4r9xQAAAN0AAAAPAAAAAAAAAAAAAAAAAJgCAABkcnMv&#10;ZG93bnJldi54bWxQSwUGAAAAAAQABAD1AAAAigMAAAAA&#10;" fillcolor="aqua" stroked="f" strokeweight="1.5pt">
                          <v:fill opacity="32896f"/>
                        </v:oval>
                        <v:shape id="Freeform 4356" o:spid="_x0000_s1093" style="position:absolute;left:2643;top:8037;width:267;height:213;visibility:visible;mso-wrap-style:square;v-text-anchor:top" coordsize="267,2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l38cA&#10;AADdAAAADwAAAGRycy9kb3ducmV2LnhtbESPQWvCQBSE7wX/w/IKXqRuVGoldRVRBBXUVgteH9nX&#10;JJh9G7KrJv56tyD0OMzMN8x4WptCXKlyuWUFvW4EgjixOudUwc9x+TYC4TyyxsIyKWjIwXTSehlj&#10;rO2Nv+l68KkIEHYxKsi8L2MpXZKRQde1JXHwfm1l0AdZpVJXeAtwU8h+FA2lwZzDQoYlzTNKzoeL&#10;UfC1b47pbjPr3KlZL06jcitPXivVfq1nnyA81f4//GyvtILBx3sf/t6EJyA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LB5d/HAAAA3QAAAA8AAAAAAAAAAAAAAAAAmAIAAGRy&#10;cy9kb3ducmV2LnhtbFBLBQYAAAAABAAEAPUAAACMAwAAAAA=&#10;" path="m,213l,21,51,3,132,r90,6l267,24r,189l,213xe" fillcolor="aqua" stroked="f" strokeweight="1.5pt">
                          <v:fill opacity="32896f"/>
                          <v:path arrowok="t" o:connecttype="custom" o:connectlocs="0,213;0,21;51,3;132,0;222,6;267,24;267,213;0,213" o:connectangles="0,0,0,0,0,0,0,0"/>
                        </v:shape>
                        <v:shape id="AutoShape 4357" o:spid="_x0000_s1094" style="position:absolute;left:1350;top:8246;width:2280;height:964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IyGMcA&#10;AADdAAAADwAAAGRycy9kb3ducmV2LnhtbESP3WoCMRSE7wu+QzhCb0SzrfjDapQiWIoUSlcf4LA5&#10;brbdnCxJ3N2+fSMUejnMzDfMdj/YRnTkQ+1YwdMsA0FcOl1zpeByPk7XIEJE1tg4JgU/FGC/Gz1s&#10;Mdeu50/qiliJBOGQowITY5tLGUpDFsPMtcTJuzpvMSbpK6k99gluG/mcZUtpsea0YLClg6Hyu7hZ&#10;Bd1Xwavle2n648fEnybny+K1yZR6HA8vGxCRhvgf/mu/aQXz1WIO9zfpCcjd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SMhjHAAAA3QAAAA8AAAAAAAAAAAAAAAAAmAIAAGRy&#10;cy9kb3ducmV2LnhtbFBLBQYAAAAABAAEAPUAAACMAwAAAAA=&#10;" path="m,l3979,21600r13642,l21600,,,xe" fillcolor="aqua" stroked="f" strokeweight="1.5pt">
                          <v:fill opacity="32896f"/>
                          <v:stroke joinstyle="miter"/>
                          <v:path o:connecttype="custom" o:connectlocs="2070,482;1140,964;210,482;1140,0" o:connectangles="0,0,0,0" textboxrect="3789,3787,17811,17813"/>
                        </v:shape>
                      </v:group>
                    </v:group>
                    <v:line id="Straight Connector 9" o:spid="_x0000_s1095" style="position:absolute;flip:x y;visibility:visible;mso-wrap-style:square" from="8763,11525" to="13083,1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5JpsIAAADaAAAADwAAAGRycy9kb3ducmV2LnhtbESP3WrCQBSE7wXfYTkF73RTC/6kriKC&#10;RSsIpqXXh+zpJjR7NmbXGN++KwheDjPzDbNYdbYSLTW+dKzgdZSAIM6dLtko+P7aDmcgfEDWWDkm&#10;BTfysFr2ewtMtbvyidosGBEh7FNUUIRQp1L6vCCLfuRq4uj9usZiiLIxUjd4jXBbyXGSTKTFkuNC&#10;gTVtCsr/sotVMH3z5wnLH9N+7s3h4udH/DiSUoOXbv0OIlAXnuFHe6cVzOF+Jd4Auf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X5JpsIAAADaAAAADwAAAAAAAAAAAAAA&#10;AAChAgAAZHJzL2Rvd25yZXYueG1sUEsFBgAAAAAEAAQA+QAAAJADAAAAAA==&#10;" strokecolor="windowText" strokeweight="1.5pt">
                      <v:stroke joinstyle="miter"/>
                    </v:line>
                    <v:line id="Straight Connector 15" o:spid="_x0000_s1096" style="position:absolute;rotation:90;flip:x;visibility:visible;mso-wrap-style:square" from="8097,10953" to="9405,10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OaOr8AAADbAAAADwAAAGRycy9kb3ducmV2LnhtbERPS4vCMBC+C/sfwgh7kTXdBUWqUXyw&#10;It6s7n1oxqbYTEoStfvvjSB4m4/vObNFZxtxIx9qxwq+hxkI4tLpmisFp+Pv1wREiMgaG8ek4J8C&#10;LOYfvRnm2t35QLciViKFcMhRgYmxzaUMpSGLYeha4sSdnbcYE/SV1B7vKdw28ifLxtJizanBYEtr&#10;Q+WluFoF22ZFq78J69PAbPaDwhXbpV8r9dnvllMQkbr4Fr/cO53mj+D5SzpAzh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SOaOr8AAADbAAAADwAAAAAAAAAAAAAAAACh&#10;AgAAZHJzL2Rvd25yZXYueG1sUEsFBgAAAAAEAAQA+QAAAI0DAAAAAA==&#10;" strokecolor="windowText" strokeweight="1.5pt">
                      <v:stroke joinstyle="miter"/>
                    </v:line>
                    <v:group id="Group 20" o:spid="_x0000_s1097" style="position:absolute;top:11525;width:13094;height:7494" coordsize="13094,74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Group 14" o:spid="_x0000_s1098" style="position:absolute;left:952;top:5334;width:12142;height:2160" coordorigin="" coordsize="12141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<v:line id="Straight Connector 10" o:spid="_x0000_s1099" style="position:absolute;flip:x y;visibility:visible;mso-wrap-style:square" from="0,1080" to="5760,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Mr4sMAAADbAAAADwAAAGRycy9kb3ducmV2LnhtbESPQWvCQBCF74L/YRmhN91owbapq5SC&#10;0loQasXzkJ1ugtnZmF1j+u87B8HbDO/Ne98sVr2vVUdtrAIbmE4yUMRFsBU7A4ef9fgZVEzIFuvA&#10;ZOCPIqyWw8ECcxuu/E3dPjklIRxzNFCm1ORax6Ikj3ESGmLRfkPrMcnaOm1bvEq4r/Usy+baY8XS&#10;UGJD7yUVp/3FG3h6jOc566Prtp/u6xJfdrjZkTEPo/7tFVSiPt3Nt+sPK/hCL7/IAHr5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5TK+LDAAAA2wAAAA8AAAAAAAAAAAAA&#10;AAAAoQIAAGRycy9kb3ducmV2LnhtbFBLBQYAAAAABAAEAPkAAACRAwAAAAA=&#10;" strokecolor="windowText" strokeweight="1.5pt">
                          <v:stroke joinstyle="miter"/>
                        </v:line>
                        <v:line id="Straight Connector 11" o:spid="_x0000_s1100" style="position:absolute;flip:x y;visibility:visible;mso-wrap-style:square" from="6381,1080" to="12141,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+OecEAAADbAAAADwAAAGRycy9kb3ducmV2LnhtbERP22rCQBB9L/gPywh9qxsrWI1ughQq&#10;rQXBCz4P2XETzM6m2TWmf+8WCr7N4Vxnmfe2Fh21vnKsYDxKQBAXTldsFBwPHy8zED4ga6wdk4Jf&#10;8pBng6clptrdeEfdPhgRQ9inqKAMoUml9EVJFv3INcSRO7vWYoiwNVK3eIvhtpavSTKVFiuODSU2&#10;9F5ScdlfrYK3if+ZsjyZbvNlvq9+vsX1lpR6HvarBYhAfXiI/92fOs4fw98v8QCZ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H455wQAAANsAAAAPAAAAAAAAAAAAAAAA&#10;AKECAABkcnMvZG93bnJldi54bWxQSwUGAAAAAAQABAD5AAAAjwMAAAAA&#10;" strokecolor="windowText" strokeweight="1.5pt">
                          <v:stroke joinstyle="miter"/>
                        </v:line>
                        <v:line id="Straight Connector 12" o:spid="_x0000_s1101" style="position:absolute;rotation:90;flip:x;visibility:visible;mso-wrap-style:square" from="5619,1080" to="6698,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eG58AAAADbAAAADwAAAGRycy9kb3ducmV2LnhtbERPS2vCQBC+F/wPywi91U1EWomuIorS&#10;Ho0KHofs5IHZ2ZBd8/j33YLQ23x8z1lvB1OLjlpXWVYQzyIQxJnVFRcKrpfjxxKE88gaa8ukYCQH&#10;283kbY2Jtj2fqUt9IUIIuwQVlN43iZQuK8mgm9mGOHC5bQ36ANtC6hb7EG5qOY+iT2mw4tBQYkP7&#10;krJH+jQKTnl3uB2XcT7cH+4rHft4XPzclHqfDrsVCE+D/xe/3N86zJ/D3y/hALn5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l3hufAAAAA2wAAAA8AAAAAAAAAAAAAAAAA&#10;oQIAAGRycy9kb3ducmV2LnhtbFBLBQYAAAAABAAEAPkAAACOAwAAAAA=&#10;" strokecolor="windowText" strokeweight="2.25pt">
                          <v:stroke joinstyle="miter"/>
                        </v:line>
                        <v:line id="Straight Connector 13" o:spid="_x0000_s1102" style="position:absolute;rotation:90;flip:x;visibility:visible;mso-wrap-style:square" from="4668,1080" to="6828,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an1b8AAADbAAAADwAAAGRycy9kb3ducmV2LnhtbERPS4vCMBC+C/sfwgh7kTXdFUSqUXyw&#10;It6s7n1oxqbYTEoStfvvjSB4m4/vObNFZxtxIx9qxwq+hxkI4tLpmisFp+Pv1wREiMgaG8ek4J8C&#10;LOYfvRnm2t35QLciViKFcMhRgYmxzaUMpSGLYeha4sSdnbcYE/SV1B7vKdw28ifLxtJizanBYEtr&#10;Q+WluFoF22ZFq78J69PAbPaDwhXbpV8r9dnvllMQkbr4Fr/cO53mj+D5SzpAzh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Yan1b8AAADbAAAADwAAAAAAAAAAAAAAAACh&#10;AgAAZHJzL2Rvd25yZXYueG1sUEsFBgAAAAAEAAQA+QAAAI0DAAAAAA==&#10;" strokecolor="windowText" strokeweight="1.5pt">
                          <v:stroke joinstyle="miter"/>
                        </v:line>
                      </v:group>
                      <v:group id="Group 19" o:spid="_x0000_s1103" style="position:absolute;width:2159;height:6446" coordsize="2159,64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<v:line id="Straight Connector 16" o:spid="_x0000_s1104" style="position:absolute;rotation:90;flip:x;visibility:visible;mso-wrap-style:square" from="-96,5366" to="2064,5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EETb8AAADbAAAADwAAAGRycy9kb3ducmV2LnhtbERPTYvCMBC9C/sfwix4EU3dg0jXKOqy&#10;It6s3fvQjE3ZZlKSqPXfG0HwNo/3OYtVb1txJR8axwqmkwwEceV0w7WC8vQ7noMIEVlj65gU3CnA&#10;avkxWGCu3Y2PdC1iLVIIhxwVmBi7XMpQGbIYJq4jTtzZeYsxQV9L7fGWwm0rv7JsJi02nBoMdrQ1&#10;VP0XF6tg125o8zdnXY7Mz2FUuGK39lulhp/9+htEpD6+xS/3Xqf5M3j+kg6Qyw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fEETb8AAADbAAAADwAAAAAAAAAAAAAAAACh&#10;AgAAZHJzL2Rvd25yZXYueG1sUEsFBgAAAAAEAAQA+QAAAI0DAAAAAA==&#10;" strokecolor="windowText" strokeweight="1.5pt">
                          <v:stroke joinstyle="miter"/>
                        </v:line>
                        <v:shapetype id="_x0000_t123" coordsize="21600,21600" o:spt="123" path="m10800,qx,10800,10800,21600,21600,10800,10800,xem3163,3163nfl18437,18437em3163,18437nfl18437,3163e">
                          <v:path o:extrusionok="f" gradientshapeok="t" o:connecttype="custom" o:connectlocs="10800,0;3163,3163;0,10800;3163,18437;10800,21600;18437,18437;21600,10800;18437,3163" textboxrect="3163,3163,18437,18437"/>
                        </v:shapetype>
                        <v:shape id="Flowchart: Summing Junction 17" o:spid="_x0000_s1105" type="#_x0000_t123" style="position:absolute;top:2127;width:2159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7QF8IA&#10;AADbAAAADwAAAGRycy9kb3ducmV2LnhtbERPS2sCMRC+F/wPYQpeSs1Wtg+2RpGC4MW13XrwOGzG&#10;zdLNZEmirv/eCEJv8/E9Z7YYbCdO5EPrWMHLJANBXDvdcqNg97t6/gARIrLGzjEpuFCAxXz0MMNC&#10;uzP/0KmKjUghHApUYGLsCylDbchimLieOHEH5y3GBH0jtcdzCrednGbZm7TYcmow2NOXofqvOloF&#10;+8Nr7jflyppqa59c3pa5+y6VGj8Oy08QkYb4L7671zrNf4fbL+kAOb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ftAXwgAAANsAAAAPAAAAAAAAAAAAAAAAAJgCAABkcnMvZG93&#10;bnJldi54bWxQSwUGAAAAAAQABAD1AAAAhwMAAAAA&#10;" fillcolor="window" strokecolor="windowText" strokeweight="1.5pt">
                          <v:stroke joinstyle="miter"/>
                        </v:shape>
                        <v:line id="Straight Connector 18" o:spid="_x0000_s1106" style="position:absolute;rotation:90;flip:x;visibility:visible;mso-wrap-style:square" from="0,1080" to="2160,10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I1pMIAAADbAAAADwAAAGRycy9kb3ducmV2LnhtbESPQW/CMAyF70j7D5EncUGQjgNCHQEB&#10;E2jajcLuVmOaao1TJRmUfz8fJnGz9Z7f+7zaDL5TN4qpDWzgbVaAIq6DbbkxcDkfpktQKSNb7AKT&#10;gQcl2KxfRissbbjziW5VbpSEcCrRgMu5L7VOtSOPaRZ6YtGuIXrMssZG24h3CfednhfFQntsWRoc&#10;9rR3VP9Uv97AsdvR7nvJ9jJxH1+TKlTHbdwbM34dtu+gMg35af6//rSCL7Dyiwy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yI1pMIAAADbAAAADwAAAAAAAAAAAAAA&#10;AAChAgAAZHJzL2Rvd25yZXYueG1sUEsFBgAAAAAEAAQA+QAAAJADAAAAAA==&#10;" strokecolor="windowText" strokeweight="1.5pt">
                          <v:stroke joinstyle="miter"/>
                        </v:line>
                      </v:group>
                    </v:group>
                    <v:line id="Straight Connector 30" o:spid="_x0000_s1107" style="position:absolute;rotation:90;flip:x;visibility:visible;mso-wrap-style:square" from="7239,10953" to="8547,10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Flwr8AAADbAAAADwAAAGRycy9kb3ducmV2LnhtbERPz2vCMBS+D/wfwhN2KTZ1gyHVKOpY&#10;Gbut6+6P5tkUm5eSRK3/vTkMdvz4fm92kx3ElXzoHStY5gUI4tbpnjsFzc/HYgUiRGSNg2NScKcA&#10;u+3saYOldjf+pmsdO5FCOJSowMQ4llKG1pDFkLuROHEn5y3GBH0ntcdbCreDfCmKN2mx59RgcKSj&#10;ofZcX6yCajjQ4XfFusnM+1dWu7ra+6NSz/NpvwYRaYr/4j/3p1bwmtanL+kHyO0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uFlwr8AAADbAAAADwAAAAAAAAAAAAAAAACh&#10;AgAAZHJzL2Rvd25yZXYueG1sUEsFBgAAAAAEAAQA+QAAAI0DAAAAAA==&#10;" strokecolor="windowText" strokeweight="1.5pt">
                      <v:stroke joinstyle="miter"/>
                    </v:line>
                    <v:line id="Straight Connector 31" o:spid="_x0000_s1108" style="position:absolute;rotation:-90;flip:x y;visibility:visible;mso-wrap-style:square" from="9810,14668" to="16290,14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nm+8IAAADbAAAADwAAAGRycy9kb3ducmV2LnhtbESPQYvCMBSE78L+h/AEb5rqgkg1iq4K&#10;gqfVHnZvz+bZVJuX0mS1/nuzIHgcZuYbZrZobSVu1PjSsYLhIAFBnDtdcqEgO277ExA+IGusHJOC&#10;B3lYzD86M0y1u/M33Q6hEBHCPkUFJoQ6ldLnhiz6gauJo3d2jcUQZVNI3eA9wm0lR0kylhZLjgsG&#10;a/oylF8Pf1bB5SdbhfW25t999nCbceJPZpQr1eu2yymIQG14h1/tnVbwOYT/L/EHyPk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xnm+8IAAADbAAAADwAAAAAAAAAAAAAA&#10;AAChAgAAZHJzL2Rvd25yZXYueG1sUEsFBgAAAAAEAAQA+QAAAJADAAAAAA==&#10;" strokecolor="windowText" strokeweight="1.5pt">
                      <v:stroke joinstyle="miter"/>
                    </v:line>
                    <v:line id="Straight Connector 32" o:spid="_x0000_s1109" style="position:absolute;flip:x y;visibility:visible;mso-wrap-style:square" from="952,11525" to="7810,11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hMbsMAAADbAAAADwAAAGRycy9kb3ducmV2LnhtbESPQWvCQBSE7wX/w/KE3upGBavRVaSg&#10;1ApCo3h+ZJ+bYPZtml1j/PddodDjMDPfMItVZyvRUuNLxwqGgwQEce50yUbB6bh5m4LwAVlj5ZgU&#10;PMjDatl7WWCq3Z2/qc2CERHCPkUFRQh1KqXPC7LoB64mjt7FNRZDlI2RusF7hNtKjpJkIi2WHBcK&#10;rOmjoPya3ayC97H/mbA8m/ZrZ/Y3Pzvg9kBKvfa79RxEoC78h//an1rBeATPL/E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p4TG7DAAAA2wAAAA8AAAAAAAAAAAAA&#10;AAAAoQIAAGRycy9kb3ducmV2LnhtbFBLBQYAAAAABAAEAPkAAACRAwAAAAA=&#10;" strokecolor="windowText" strokeweight="1.5pt">
                      <v:stroke joinstyle="miter"/>
                    </v:line>
                  </v:group>
                  <v:shape id="Text Box 34" o:spid="_x0000_s1110" type="#_x0000_t202" style="position:absolute;left:4180;top:14998;width:6382;height:3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A7M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XA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UDsxQAAANsAAAAPAAAAAAAAAAAAAAAAAJgCAABkcnMv&#10;ZG93bnJldi54bWxQSwUGAAAAAAQABAD1AAAAigMAAAAA&#10;" filled="f" stroked="f" strokeweight=".5pt">
                    <v:textbox>
                      <w:txbxContent>
                        <w:p w:rsidR="0079409B" w:rsidRPr="0079409B" w:rsidRDefault="0079409B" w:rsidP="0079409B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+ </w:t>
                          </w:r>
                          <w:r w:rsidRPr="0079409B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   -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B3863">
        <w:rPr>
          <w:rFonts w:ascii="Times New Roman" w:hAnsi="Times New Roman" w:cstheme="minorHAnsi"/>
          <w:sz w:val="28"/>
          <w:szCs w:val="28"/>
          <w:lang w:bidi="ar-DZ"/>
        </w:rPr>
        <w:t xml:space="preserve">                  </w:t>
      </w:r>
      <w:r w:rsidR="00262A31"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 xml:space="preserve">قمنا بعملية التحليل الكهربائي لحجم من الماء كتلته </w:t>
      </w:r>
      <m:oMath>
        <m:r>
          <w:rPr>
            <w:rFonts w:ascii="Cambria Math" w:hAnsi="Cambria Math" w:cstheme="minorHAnsi"/>
            <w:sz w:val="30"/>
            <w:szCs w:val="30"/>
            <w:lang w:bidi="ar-DZ"/>
          </w:rPr>
          <m:t>m=500g</m:t>
        </m:r>
      </m:oMath>
      <w:r w:rsidR="00262A31"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 xml:space="preserve"> </w:t>
      </w:r>
      <w:r w:rsidR="001B3E38"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>كما هو موضح في الوثيقة (1)</w:t>
      </w:r>
      <w:r w:rsidR="00262A31"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 xml:space="preserve">، فنتج غاز ثنائي الأكسجين كتلته </w:t>
      </w:r>
      <m:oMath>
        <m:sSub>
          <m:sSubPr>
            <m:ctrlPr>
              <w:rPr>
                <w:rFonts w:ascii="Cambria Math" w:hAnsi="Cambria Math" w:cstheme="minorHAnsi"/>
                <w:i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hAnsi="Cambria Math" w:cstheme="minorHAnsi"/>
                <w:sz w:val="30"/>
                <w:szCs w:val="30"/>
                <w:lang w:bidi="ar-DZ"/>
              </w:rPr>
              <m:t>m</m:t>
            </m:r>
          </m:e>
          <m:sub>
            <m:r>
              <w:rPr>
                <w:rFonts w:ascii="Cambria Math" w:hAnsi="Cambria Math" w:cstheme="minorHAnsi"/>
                <w:sz w:val="30"/>
                <w:szCs w:val="30"/>
                <w:lang w:bidi="ar-DZ"/>
              </w:rPr>
              <m:t>1</m:t>
            </m:r>
          </m:sub>
        </m:sSub>
      </m:oMath>
      <w:r w:rsidR="00262A31"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 xml:space="preserve">، وغاز ثنائي الهيدروجين كتلته </w:t>
      </w:r>
      <m:oMath>
        <m:sSub>
          <m:sSubPr>
            <m:ctrlPr>
              <w:rPr>
                <w:rFonts w:ascii="Cambria Math" w:hAnsi="Cambria Math" w:cstheme="minorHAnsi"/>
                <w:i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hAnsi="Cambria Math" w:cstheme="minorHAnsi"/>
                <w:sz w:val="30"/>
                <w:szCs w:val="30"/>
                <w:lang w:bidi="ar-DZ"/>
              </w:rPr>
              <m:t>m</m:t>
            </m:r>
          </m:e>
          <m:sub>
            <m:r>
              <w:rPr>
                <w:rFonts w:ascii="Cambria Math" w:hAnsi="Cambria Math" w:cstheme="minorHAnsi"/>
                <w:sz w:val="30"/>
                <w:szCs w:val="30"/>
                <w:lang w:bidi="ar-DZ"/>
              </w:rPr>
              <m:t>2</m:t>
            </m:r>
          </m:sub>
        </m:sSub>
        <m:r>
          <w:rPr>
            <w:rFonts w:ascii="Cambria Math" w:hAnsi="Cambria Math" w:cstheme="minorHAnsi"/>
            <w:sz w:val="30"/>
            <w:szCs w:val="30"/>
            <w:lang w:bidi="ar-DZ"/>
          </w:rPr>
          <m:t>=328g</m:t>
        </m:r>
      </m:oMath>
      <w:r w:rsidR="00262A31"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>.</w:t>
      </w:r>
    </w:p>
    <w:p w:rsidR="004B6D3D" w:rsidRDefault="004B6D3D" w:rsidP="004B6D3D">
      <w:pPr>
        <w:bidi/>
        <w:spacing w:line="276" w:lineRule="auto"/>
        <w:rPr>
          <w:rFonts w:ascii="Times New Roman" w:hAnsi="Times New Roman" w:cstheme="minorHAnsi"/>
          <w:sz w:val="30"/>
          <w:szCs w:val="30"/>
          <w:rtl/>
          <w:lang w:bidi="ar-DZ"/>
        </w:rPr>
      </w:pPr>
      <w:r>
        <w:rPr>
          <w:rFonts w:ascii="Times New Roman" w:hAnsi="Times New Roman" w:cstheme="minorHAns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A492339" wp14:editId="52D909A3">
                <wp:simplePos x="0" y="0"/>
                <wp:positionH relativeFrom="column">
                  <wp:posOffset>2400300</wp:posOffset>
                </wp:positionH>
                <wp:positionV relativeFrom="paragraph">
                  <wp:posOffset>217170</wp:posOffset>
                </wp:positionV>
                <wp:extent cx="3400425" cy="63817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0425" cy="638175"/>
                          <a:chOff x="0" y="0"/>
                          <a:chExt cx="3400425" cy="638175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2600325" y="0"/>
                            <a:ext cx="800100" cy="628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B3E38" w:rsidRPr="001B3E38" w:rsidRDefault="001B3E38" w:rsidP="001B3E38">
                              <w:pPr>
                                <w:bidi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B3E38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غاز </w:t>
                              </w:r>
                              <w:r w:rsidR="00384725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w:r w:rsidRPr="001B3E38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ثنائي الهيدروجين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1514475" y="9525"/>
                            <a:ext cx="733425" cy="628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B3E38" w:rsidRPr="001B3E38" w:rsidRDefault="001B3E38" w:rsidP="001B3E38">
                              <w:pPr>
                                <w:bidi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B3E38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غاز </w:t>
                              </w:r>
                              <w:r w:rsidR="00384725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</w:t>
                              </w:r>
                              <w:r w:rsidRPr="001B3E38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ثنائي </w:t>
                              </w:r>
                              <w:r w:rsidRPr="001B3E38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الأكسجين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0" y="180975"/>
                            <a:ext cx="82867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B3E38" w:rsidRPr="001B3E38" w:rsidRDefault="001B3E38" w:rsidP="001B3E38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B3E38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الماء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866775" y="314325"/>
                            <a:ext cx="6000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2076450" y="180975"/>
                            <a:ext cx="82867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B3E38" w:rsidRPr="001B3E38" w:rsidRDefault="001B3E38" w:rsidP="001B3E38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1B3E3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92339" id="Group 7" o:spid="_x0000_s1111" style="position:absolute;left:0;text-align:left;margin-left:189pt;margin-top:17.1pt;width:267.75pt;height:50.25pt;z-index:251688960" coordsize="34004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">
                <v:shape id="Text Box 1" o:spid="_x0000_s1112" type="#_x0000_t202" style="position:absolute;left:26003;width:8001;height:6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nlTMAA&#10;AADaAAAADwAAAGRycy9kb3ducmV2LnhtbERPy6rCMBDdX/Afwgh3d00VFKlGkYIocl342Lgbm7Et&#10;NpPaRK1+vREEV8PhPGc8bUwpblS7wrKCbicCQZxaXXCmYL+b/w1BOI+ssbRMCh7kYDpp/Ywx1vbO&#10;G7ptfSZCCLsYFeTeV7GULs3JoOvYijhwJ1sb9AHWmdQ13kO4KWUvigbSYMGhIceKkpzS8/ZqFKyS&#10;+Ro3x54ZPstk8X+aVZf9oa/Ub7uZjUB4avxX/HEvdZgP71feV0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lnlTMAAAADaAAAADwAAAAAAAAAAAAAAAACYAgAAZHJzL2Rvd25y&#10;ZXYueG1sUEsFBgAAAAAEAAQA9QAAAIUDAAAAAA==&#10;" filled="f" stroked="f" strokeweight=".5pt">
                  <v:textbox>
                    <w:txbxContent>
                      <w:p w:rsidR="001B3E38" w:rsidRPr="001B3E38" w:rsidRDefault="001B3E38" w:rsidP="001B3E38">
                        <w:pPr>
                          <w:bidi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B3E38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غاز </w:t>
                        </w:r>
                        <w:r w:rsidR="00384725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 </w:t>
                        </w:r>
                        <w:r w:rsidRPr="001B3E38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ثنائي الهيدروجين</w:t>
                        </w:r>
                      </w:p>
                    </w:txbxContent>
                  </v:textbox>
                </v:shape>
                <v:shape id="Text Box 2" o:spid="_x0000_s1113" type="#_x0000_t202" style="position:absolute;left:15144;top:95;width:7335;height:6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<v:textbox>
                    <w:txbxContent>
                      <w:p w:rsidR="001B3E38" w:rsidRPr="001B3E38" w:rsidRDefault="001B3E38" w:rsidP="001B3E38">
                        <w:pPr>
                          <w:bidi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B3E38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غاز </w:t>
                        </w:r>
                        <w:r w:rsidR="00384725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 </w:t>
                        </w:r>
                        <w:r w:rsidRPr="001B3E38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ثنائي </w:t>
                        </w:r>
                        <w:r w:rsidRPr="001B3E38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الأكسجين</w:t>
                        </w:r>
                      </w:p>
                    </w:txbxContent>
                  </v:textbox>
                </v:shape>
                <v:shape id="Text Box 3" o:spid="_x0000_s1114" type="#_x0000_t202" style="position:absolute;top:1809;width:8286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<v:textbox>
                    <w:txbxContent>
                      <w:p w:rsidR="001B3E38" w:rsidRPr="001B3E38" w:rsidRDefault="001B3E38" w:rsidP="001B3E38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B3E38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الماء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115" type="#_x0000_t32" style="position:absolute;left:8667;top:3143;width:60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pelMQAAADaAAAADwAAAGRycy9kb3ducmV2LnhtbESPQWvCQBSE74X+h+UJ3pqNRaVEV5FK&#10;qZUemlTU4yP7TFKzb0N2a+K/dwtCj8PMfMPMl72pxYVaV1lWMIpiEMS51RUXCnbfb08vIJxH1lhb&#10;JgVXcrBcPD7MMdG245QumS9EgLBLUEHpfZNI6fKSDLrINsTBO9nWoA+yLaRusQtwU8vnOJ5KgxWH&#10;hRIbei0pP2e/RsHn8et9v52sKz7k+ryp05+PE6+VGg761QyEp97/h+/tjVYwhr8r4QbIx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+l6UxAAAANoAAAAPAAAAAAAAAAAA&#10;AAAAAKECAABkcnMvZG93bnJldi54bWxQSwUGAAAAAAQABAD5AAAAkgMAAAAA&#10;" strokecolor="black [3200]" strokeweight="1.5pt">
                  <v:stroke endarrow="block" joinstyle="miter"/>
                </v:shape>
                <v:shape id="Text Box 6" o:spid="_x0000_s1116" type="#_x0000_t202" style="position:absolute;left:20764;top:1809;width:828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1B3E38" w:rsidRPr="001B3E38" w:rsidRDefault="001B3E38" w:rsidP="001B3E38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1B3E38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3863" w:rsidRPr="004B6D3D">
        <w:rPr>
          <w:rFonts w:ascii="Times New Roman" w:hAnsi="Times New Roman" w:cstheme="minorHAnsi"/>
          <w:sz w:val="30"/>
          <w:szCs w:val="30"/>
          <w:lang w:bidi="ar-DZ"/>
        </w:rPr>
        <w:t xml:space="preserve">              </w:t>
      </w:r>
      <w:r w:rsidR="001B3E38"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 xml:space="preserve">يتم التحليل الكهربائي للماء وفق التحول التالي: </w:t>
      </w:r>
    </w:p>
    <w:p w:rsidR="004B6D3D" w:rsidRPr="004B6D3D" w:rsidRDefault="004B6D3D" w:rsidP="004B6D3D">
      <w:pPr>
        <w:bidi/>
        <w:spacing w:line="360" w:lineRule="auto"/>
        <w:rPr>
          <w:rFonts w:ascii="Times New Roman" w:hAnsi="Times New Roman" w:cstheme="minorHAnsi"/>
          <w:sz w:val="30"/>
          <w:szCs w:val="30"/>
          <w:rtl/>
          <w:lang w:bidi="ar-DZ"/>
        </w:rPr>
      </w:pPr>
    </w:p>
    <w:p w:rsidR="009D3849" w:rsidRPr="004B6D3D" w:rsidRDefault="00876B67" w:rsidP="00876B67">
      <w:pPr>
        <w:pStyle w:val="ListParagraph"/>
        <w:numPr>
          <w:ilvl w:val="0"/>
          <w:numId w:val="11"/>
        </w:numPr>
        <w:bidi/>
        <w:spacing w:line="360" w:lineRule="auto"/>
        <w:rPr>
          <w:rFonts w:ascii="Times New Roman" w:hAnsi="Times New Roman" w:cstheme="minorHAnsi"/>
          <w:sz w:val="30"/>
          <w:szCs w:val="30"/>
          <w:lang w:bidi="ar-DZ"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>ما نوع التحول الحاصل؟ .  .  .  .   .  .  .  .  .  .  .  .  . .</w:t>
      </w:r>
    </w:p>
    <w:p w:rsidR="00011BB9" w:rsidRPr="004B6D3D" w:rsidRDefault="004B6D3D" w:rsidP="00876B67">
      <w:pPr>
        <w:pStyle w:val="ListParagraph"/>
        <w:bidi/>
        <w:spacing w:before="240" w:line="276" w:lineRule="auto"/>
        <w:rPr>
          <w:rFonts w:ascii="Times New Roman" w:hAnsi="Times New Roman" w:cstheme="minorHAnsi" w:hint="cs"/>
          <w:sz w:val="30"/>
          <w:szCs w:val="30"/>
          <w:rtl/>
          <w:lang w:bidi="ar-DZ"/>
        </w:rPr>
      </w:pPr>
      <w:r>
        <w:rPr>
          <w:rFonts w:ascii="Times New Roman" w:hAnsi="Times New Roman" w:cstheme="minorHAnsi" w:hint="cs"/>
          <w:sz w:val="30"/>
          <w:szCs w:val="30"/>
          <w:rtl/>
        </w:rPr>
        <w:t xml:space="preserve">التعليل:  </w:t>
      </w:r>
      <w:r w:rsidR="00011BB9" w:rsidRPr="004B6D3D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.  .  .  .  .  .  .  .  .  .  .  .  .   .  .  .  .  .  .  .  .  </w:t>
      </w:r>
    </w:p>
    <w:p w:rsidR="00011BB9" w:rsidRDefault="00011BB9" w:rsidP="004B6D3D">
      <w:pPr>
        <w:pStyle w:val="ListParagraph"/>
        <w:bidi/>
        <w:spacing w:before="240" w:line="276" w:lineRule="auto"/>
        <w:rPr>
          <w:rFonts w:ascii="Times New Roman" w:hAnsi="Times New Roman" w:cstheme="minorHAnsi" w:hint="cs"/>
          <w:sz w:val="30"/>
          <w:szCs w:val="30"/>
          <w:rtl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</w:rPr>
        <w:t xml:space="preserve">.  .  .  .  .  .  .  .  .  .  .  .  .  .  .  .  .  .  .  .  .  .  .  .  .   .  .  .  .  .  .  .  </w:t>
      </w:r>
      <w:r w:rsidR="004B6D3D">
        <w:rPr>
          <w:rFonts w:ascii="Times New Roman" w:hAnsi="Times New Roman" w:cstheme="minorHAnsi" w:hint="cs"/>
          <w:sz w:val="30"/>
          <w:szCs w:val="30"/>
          <w:rtl/>
        </w:rPr>
        <w:t xml:space="preserve"> .</w:t>
      </w:r>
    </w:p>
    <w:p w:rsidR="004B6D3D" w:rsidRPr="004B6D3D" w:rsidRDefault="004B6D3D" w:rsidP="004B6D3D">
      <w:pPr>
        <w:pStyle w:val="ListParagraph"/>
        <w:bidi/>
        <w:spacing w:before="240" w:line="24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  <w:r>
        <w:rPr>
          <w:rFonts w:ascii="Times New Roman" w:hAnsi="Times New Roman" w:cstheme="minorHAnsi" w:hint="cs"/>
          <w:sz w:val="28"/>
          <w:szCs w:val="28"/>
          <w:rtl/>
        </w:rPr>
        <w:t xml:space="preserve">.  .  .  .  .  .  .  .  .  .  .  .  .  .  .  .  .  .  .  .  .  .  .  .  .  </w:t>
      </w:r>
      <w:r>
        <w:rPr>
          <w:rFonts w:ascii="Times New Roman" w:hAnsi="Times New Roman" w:cstheme="minorHAnsi" w:hint="cs"/>
          <w:sz w:val="28"/>
          <w:szCs w:val="28"/>
          <w:rtl/>
        </w:rPr>
        <w:t xml:space="preserve"> .  .  .  .  .  .  .  .  .  . </w:t>
      </w:r>
    </w:p>
    <w:p w:rsidR="009D3849" w:rsidRPr="004B6D3D" w:rsidRDefault="00A35AB6" w:rsidP="00876B67">
      <w:pPr>
        <w:pStyle w:val="ListParagraph"/>
        <w:numPr>
          <w:ilvl w:val="0"/>
          <w:numId w:val="11"/>
        </w:numPr>
        <w:bidi/>
        <w:spacing w:line="276" w:lineRule="auto"/>
        <w:rPr>
          <w:rFonts w:ascii="Times New Roman" w:hAnsi="Times New Roman" w:cstheme="minorHAnsi"/>
          <w:sz w:val="30"/>
          <w:szCs w:val="30"/>
          <w:lang w:bidi="ar-DZ"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>كيف نكشف عن الغازين الناتجين؟</w:t>
      </w:r>
    </w:p>
    <w:p w:rsidR="00876B67" w:rsidRPr="004B6D3D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/>
          <w:sz w:val="30"/>
          <w:szCs w:val="30"/>
          <w:rtl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</w:rPr>
        <w:t xml:space="preserve">.  .  .  .  .  .  .  .  .  .  .  .  .  .  .  .  .  .  .  .  .  .  .  .  .   .  .  .  .  .  .  .  .  .  .  .  .  .  </w:t>
      </w:r>
      <w:r w:rsidR="004B6D3D">
        <w:rPr>
          <w:rFonts w:ascii="Times New Roman" w:hAnsi="Times New Roman" w:cstheme="minorHAnsi" w:hint="cs"/>
          <w:sz w:val="30"/>
          <w:szCs w:val="30"/>
          <w:rtl/>
        </w:rPr>
        <w:t xml:space="preserve"> .  .  .  .  .  .  .  .  .  </w:t>
      </w:r>
    </w:p>
    <w:p w:rsidR="00011BB9" w:rsidRPr="004B6D3D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 w:hint="cs"/>
          <w:sz w:val="30"/>
          <w:szCs w:val="30"/>
          <w:rtl/>
          <w:lang w:bidi="ar-DZ"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</w:rPr>
        <w:t xml:space="preserve">.  .  .  .  .  .  .  .  .  .  .  .   .  .  .  .  .  .  .  .  .  .  .  .  .  .  .  .  .  .  .  .  .  .  .  </w:t>
      </w:r>
      <w:r w:rsidR="00876B67" w:rsidRPr="004B6D3D">
        <w:rPr>
          <w:rFonts w:ascii="Times New Roman" w:hAnsi="Times New Roman" w:cstheme="minorHAnsi" w:hint="cs"/>
          <w:sz w:val="30"/>
          <w:szCs w:val="30"/>
          <w:rtl/>
        </w:rPr>
        <w:t xml:space="preserve"> .  .  .</w:t>
      </w:r>
      <w:r w:rsidR="004B6D3D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.  .</w:t>
      </w:r>
    </w:p>
    <w:p w:rsidR="00011BB9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/>
          <w:sz w:val="30"/>
          <w:szCs w:val="30"/>
          <w:rtl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</w:rPr>
        <w:t xml:space="preserve">.  .  .  .  .  .  .  .  .  .  .  .  .  .  .  .  .  .  .  .  .  .  .  .  .   .  .  .  .  .  .  .  .  .  .  .  .  .  </w:t>
      </w:r>
      <w:r w:rsidR="004B6D3D">
        <w:rPr>
          <w:rFonts w:ascii="Times New Roman" w:hAnsi="Times New Roman" w:cstheme="minorHAnsi" w:hint="cs"/>
          <w:sz w:val="30"/>
          <w:szCs w:val="30"/>
          <w:rtl/>
        </w:rPr>
        <w:t>.  .  .  .  .  .  .  .  .</w:t>
      </w:r>
    </w:p>
    <w:p w:rsidR="004B6D3D" w:rsidRPr="004B6D3D" w:rsidRDefault="00014368" w:rsidP="00014368">
      <w:pPr>
        <w:pStyle w:val="ListParagraph"/>
        <w:bidi/>
        <w:spacing w:before="240" w:line="276" w:lineRule="auto"/>
        <w:jc w:val="center"/>
        <w:rPr>
          <w:rFonts w:ascii="Times New Roman" w:hAnsi="Times New Roman" w:cstheme="minorHAnsi"/>
          <w:sz w:val="30"/>
          <w:szCs w:val="30"/>
          <w:rtl/>
          <w:lang w:bidi="ar-DZ"/>
        </w:rPr>
      </w:pPr>
      <w:r>
        <w:rPr>
          <w:rFonts w:ascii="Times New Roman" w:hAnsi="Times New Roman" w:cstheme="minorHAnsi" w:hint="cs"/>
          <w:sz w:val="30"/>
          <w:szCs w:val="30"/>
          <w:rtl/>
          <w:lang w:bidi="ar-DZ"/>
        </w:rPr>
        <w:t xml:space="preserve">الصفحة 1 من 2 </w:t>
      </w:r>
    </w:p>
    <w:p w:rsidR="009D3849" w:rsidRPr="004B6D3D" w:rsidRDefault="00A35AB6" w:rsidP="00876B67">
      <w:pPr>
        <w:pStyle w:val="ListParagraph"/>
        <w:numPr>
          <w:ilvl w:val="0"/>
          <w:numId w:val="11"/>
        </w:numPr>
        <w:bidi/>
        <w:spacing w:line="276" w:lineRule="auto"/>
        <w:rPr>
          <w:rFonts w:ascii="Times New Roman" w:hAnsi="Times New Roman" w:cstheme="minorHAnsi"/>
          <w:sz w:val="30"/>
          <w:szCs w:val="30"/>
          <w:lang w:bidi="ar-DZ"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lastRenderedPageBreak/>
        <w:t xml:space="preserve">أحسب كتلة غاز ثنائي الأكسجين </w:t>
      </w:r>
      <w:r w:rsidR="001B3863" w:rsidRPr="004B6D3D">
        <w:rPr>
          <w:rFonts w:ascii="Times New Roman" w:hAnsi="Times New Roman" w:cstheme="minorHAnsi"/>
          <w:sz w:val="30"/>
          <w:szCs w:val="30"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hAnsi="Cambria Math" w:cstheme="minorHAnsi"/>
                <w:sz w:val="30"/>
                <w:szCs w:val="30"/>
                <w:lang w:bidi="ar-DZ"/>
              </w:rPr>
              <m:t>m</m:t>
            </m:r>
          </m:e>
          <m:sub>
            <m:r>
              <w:rPr>
                <w:rFonts w:ascii="Cambria Math" w:hAnsi="Cambria Math" w:cstheme="minorHAnsi"/>
                <w:sz w:val="30"/>
                <w:szCs w:val="30"/>
                <w:lang w:bidi="ar-DZ"/>
              </w:rPr>
              <m:t>2</m:t>
            </m:r>
          </m:sub>
        </m:sSub>
      </m:oMath>
      <w:r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>الناتجة بعد نهاية التحول؟</w:t>
      </w:r>
    </w:p>
    <w:p w:rsidR="00011BB9" w:rsidRPr="004B6D3D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 w:hint="cs"/>
          <w:sz w:val="30"/>
          <w:szCs w:val="30"/>
          <w:rtl/>
          <w:lang w:bidi="ar-DZ"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</w:rPr>
        <w:t>.  .  .  .  .  .  .  .  .  .  .  .  .  .  .  .  .  .  .  .  .  .  .  .  .   .  .  .  .  .  .  .  .  .  .  .  .  .</w:t>
      </w:r>
      <w:r w:rsidR="004B6D3D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.  .  </w:t>
      </w:r>
    </w:p>
    <w:p w:rsidR="00011BB9" w:rsidRPr="004B6D3D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 w:hint="cs"/>
          <w:sz w:val="30"/>
          <w:szCs w:val="30"/>
          <w:rtl/>
          <w:lang w:bidi="ar-DZ"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</w:rPr>
        <w:t xml:space="preserve">.  .  .  .  .  .  .  .  .  .  .  .  .  .  .  .  .  .  .  .  .  .  .  .  .   .  .  .  .  .  .  .  .  .  .  .  .  </w:t>
      </w:r>
      <w:r w:rsidR="004B6D3D">
        <w:rPr>
          <w:rFonts w:ascii="Times New Roman" w:hAnsi="Times New Roman" w:cstheme="minorHAnsi" w:hint="cs"/>
          <w:sz w:val="30"/>
          <w:szCs w:val="30"/>
          <w:rtl/>
        </w:rPr>
        <w:t xml:space="preserve">.  .  .  .  .  .  .  .  .  .  </w:t>
      </w:r>
      <w:r w:rsidRPr="004B6D3D">
        <w:rPr>
          <w:rFonts w:ascii="Times New Roman" w:hAnsi="Times New Roman" w:cstheme="minorHAnsi" w:hint="cs"/>
          <w:sz w:val="30"/>
          <w:szCs w:val="30"/>
          <w:rtl/>
        </w:rPr>
        <w:t xml:space="preserve"> </w:t>
      </w:r>
    </w:p>
    <w:p w:rsidR="00011BB9" w:rsidRPr="004B6D3D" w:rsidRDefault="00011BB9" w:rsidP="00876B67">
      <w:pPr>
        <w:pStyle w:val="ListParagraph"/>
        <w:bidi/>
        <w:spacing w:before="240" w:line="276" w:lineRule="auto"/>
        <w:rPr>
          <w:rFonts w:ascii="Times New Roman" w:hAnsi="Times New Roman" w:cstheme="minorHAnsi"/>
          <w:sz w:val="30"/>
          <w:szCs w:val="30"/>
          <w:rtl/>
          <w:lang w:bidi="ar-DZ"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</w:rPr>
        <w:t>.  .  .  .  .  .  .  .  .  .  .  .  .  .  .  .  .  .  .  .  .  .  .  .  .   .  .  .  .  .  .  .  .  .  .  .  .  .</w:t>
      </w:r>
      <w:r w:rsidR="00141B8A">
        <w:rPr>
          <w:rFonts w:ascii="Times New Roman" w:hAnsi="Times New Roman" w:cstheme="minorHAnsi" w:hint="cs"/>
          <w:sz w:val="30"/>
          <w:szCs w:val="30"/>
          <w:rtl/>
        </w:rPr>
        <w:t xml:space="preserve">  .  .  .  .  .  .  .  .  .  </w:t>
      </w:r>
    </w:p>
    <w:p w:rsidR="0079409B" w:rsidRPr="004B6D3D" w:rsidRDefault="00A35AB6" w:rsidP="00876B67">
      <w:pPr>
        <w:pStyle w:val="ListParagraph"/>
        <w:numPr>
          <w:ilvl w:val="0"/>
          <w:numId w:val="11"/>
        </w:numPr>
        <w:bidi/>
        <w:spacing w:line="276" w:lineRule="auto"/>
        <w:rPr>
          <w:rFonts w:ascii="Times New Roman" w:hAnsi="Times New Roman" w:cstheme="minorHAnsi"/>
          <w:sz w:val="30"/>
          <w:szCs w:val="30"/>
          <w:lang w:val="en-US" w:bidi="ar-DZ"/>
        </w:rPr>
      </w:pPr>
      <w:r w:rsidRPr="004B6D3D">
        <w:rPr>
          <w:rFonts w:ascii="Times New Roman" w:hAnsi="Times New Roman" w:cstheme="minorHAnsi" w:hint="cs"/>
          <w:sz w:val="30"/>
          <w:szCs w:val="30"/>
          <w:rtl/>
          <w:lang w:bidi="ar-DZ"/>
        </w:rPr>
        <w:t xml:space="preserve">عبّر عن التحول الحاصل بالصيغ الكيميائية؟    </w:t>
      </w:r>
    </w:p>
    <w:p w:rsidR="009D3849" w:rsidRPr="000250F2" w:rsidRDefault="00F97FED" w:rsidP="004B6D3D">
      <w:pPr>
        <w:pStyle w:val="ListParagraph"/>
        <w:bidi/>
        <w:spacing w:line="276" w:lineRule="auto"/>
        <w:jc w:val="center"/>
        <w:rPr>
          <w:rFonts w:ascii="Times New Roman" w:hAnsi="Times New Roman" w:cstheme="minorHAnsi"/>
          <w:sz w:val="28"/>
          <w:szCs w:val="28"/>
          <w:lang w:val="en-US" w:bidi="ar-DZ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30"/>
                  <w:szCs w:val="30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sz w:val="30"/>
                  <w:szCs w:val="30"/>
                  <w:lang w:bidi="ar-DZ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sz w:val="30"/>
                  <w:szCs w:val="30"/>
                  <w:lang w:bidi="ar-DZ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sz w:val="30"/>
                  <w:szCs w:val="30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sz w:val="30"/>
                  <w:szCs w:val="30"/>
                  <w:lang w:bidi="ar-DZ"/>
                </w:rPr>
                <m:t>O</m:t>
              </m:r>
            </m:e>
            <m:sub>
              <m:r>
                <w:rPr>
                  <w:rFonts w:ascii="Cambria Math" w:hAnsi="Cambria Math" w:cstheme="minorHAnsi"/>
                  <w:sz w:val="30"/>
                  <w:szCs w:val="30"/>
                  <w:lang w:bidi="ar-DZ"/>
                </w:rPr>
                <m:t>(…)</m:t>
              </m:r>
            </m:sub>
          </m:sSub>
          <m:r>
            <w:rPr>
              <w:rFonts w:ascii="Cambria Math" w:hAnsi="Cambria Math" w:cstheme="minorHAnsi"/>
              <w:sz w:val="30"/>
              <w:szCs w:val="30"/>
              <w:lang w:bidi="ar-DZ"/>
            </w:rPr>
            <m:t xml:space="preserve">   →  </m:t>
          </m:r>
          <m:sSub>
            <m:sSubPr>
              <m:ctrlPr>
                <w:rPr>
                  <w:rFonts w:ascii="Cambria Math" w:hAnsi="Cambria Math" w:cstheme="minorHAnsi"/>
                  <w:i/>
                  <w:sz w:val="30"/>
                  <w:szCs w:val="30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sz w:val="30"/>
                  <w:szCs w:val="30"/>
                  <w:lang w:bidi="ar-DZ"/>
                </w:rPr>
                <m:t xml:space="preserve"> . .</m:t>
              </m:r>
              <m:r>
                <w:rPr>
                  <w:rFonts w:ascii="Cambria Math" w:hAnsi="Cambria Math" w:cstheme="minorHAnsi"/>
                  <w:sz w:val="30"/>
                  <w:szCs w:val="30"/>
                  <w:lang w:bidi="ar-DZ"/>
                </w:rPr>
                <m:t xml:space="preserve">… </m:t>
              </m:r>
            </m:e>
            <m:sub>
              <m:r>
                <w:rPr>
                  <w:rFonts w:ascii="Cambria Math" w:hAnsi="Cambria Math" w:cstheme="minorHAnsi"/>
                  <w:sz w:val="30"/>
                  <w:szCs w:val="30"/>
                  <w:lang w:bidi="ar-DZ"/>
                </w:rPr>
                <m:t>(g)</m:t>
              </m:r>
            </m:sub>
          </m:sSub>
          <m:r>
            <w:rPr>
              <w:rFonts w:ascii="Cambria Math" w:hAnsi="Cambria Math" w:cstheme="minorHAnsi"/>
              <w:sz w:val="30"/>
              <w:szCs w:val="30"/>
              <w:lang w:bidi="ar-DZ"/>
            </w:rPr>
            <m:t xml:space="preserve">    </m:t>
          </m:r>
          <m:r>
            <w:rPr>
              <w:rFonts w:ascii="Cambria Math" w:hAnsi="Cambria Math" w:cstheme="minorHAnsi"/>
              <w:sz w:val="30"/>
              <w:szCs w:val="30"/>
              <w:lang w:bidi="ar-DZ"/>
            </w:rPr>
            <m:t>+</m:t>
          </m:r>
          <m:r>
            <w:rPr>
              <w:rFonts w:ascii="Cambria Math" w:hAnsi="Cambria Math" w:cstheme="minorHAnsi"/>
              <w:sz w:val="30"/>
              <w:szCs w:val="30"/>
              <w:lang w:bidi="ar-DZ"/>
            </w:rPr>
            <m:t xml:space="preserve">    </m:t>
          </m:r>
          <m:r>
            <w:rPr>
              <w:rFonts w:ascii="Cambria Math" w:hAnsi="Cambria Math" w:cstheme="minorHAnsi"/>
              <w:sz w:val="30"/>
              <w:szCs w:val="30"/>
              <w:lang w:bidi="ar-DZ"/>
            </w:rPr>
            <m:t xml:space="preserve"> </m:t>
          </m:r>
          <m:r>
            <w:rPr>
              <w:rFonts w:ascii="Cambria Math" w:hAnsi="Cambria Math" w:cstheme="minorHAnsi"/>
              <w:sz w:val="30"/>
              <w:szCs w:val="30"/>
              <w:lang w:bidi="ar-DZ"/>
            </w:rPr>
            <m:t>..</m:t>
          </m:r>
          <m:sSub>
            <m:sSubPr>
              <m:ctrlPr>
                <w:rPr>
                  <w:rFonts w:ascii="Cambria Math" w:hAnsi="Cambria Math" w:cstheme="minorHAnsi"/>
                  <w:i/>
                  <w:sz w:val="30"/>
                  <w:szCs w:val="30"/>
                  <w:lang w:bidi="ar-DZ"/>
                </w:rPr>
              </m:ctrlPr>
            </m:sSubPr>
            <m:e>
              <m:r>
                <w:rPr>
                  <w:rFonts w:ascii="Cambria Math" w:hAnsi="Cambria Math" w:cstheme="minorHAnsi"/>
                  <w:sz w:val="30"/>
                  <w:szCs w:val="30"/>
                  <w:lang w:bidi="ar-DZ"/>
                </w:rPr>
                <m:t xml:space="preserve">… </m:t>
              </m:r>
            </m:e>
            <m:sub>
              <m:r>
                <w:rPr>
                  <w:rFonts w:ascii="Cambria Math" w:hAnsi="Cambria Math" w:cstheme="minorHAnsi"/>
                  <w:sz w:val="30"/>
                  <w:szCs w:val="30"/>
                  <w:lang w:bidi="ar-DZ"/>
                </w:rPr>
                <m:t>(…)</m:t>
              </m:r>
            </m:sub>
          </m:sSub>
        </m:oMath>
      </m:oMathPara>
    </w:p>
    <w:p w:rsidR="005C655C" w:rsidRPr="000250F2" w:rsidRDefault="00D51FA2" w:rsidP="00E21425">
      <w:pPr>
        <w:bidi/>
        <w:spacing w:before="240" w:line="240" w:lineRule="auto"/>
        <w:rPr>
          <w:rFonts w:ascii="Times New Roman" w:hAnsi="Times New Roman" w:cstheme="majorBidi"/>
          <w:b/>
          <w:bCs/>
          <w:sz w:val="28"/>
          <w:szCs w:val="28"/>
          <w:rtl/>
          <w:lang w:bidi="ar-DZ"/>
        </w:rPr>
      </w:pPr>
      <w:r w:rsidRPr="000250F2">
        <w:rPr>
          <w:rFonts w:ascii="Times New Roman" w:hAnsi="Times New Roman" w:cstheme="minorHAnsi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Pr="000250F2">
        <w:rPr>
          <w:rFonts w:ascii="Times New Roman" w:hAnsi="Times New Roman"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0250F2">
        <w:rPr>
          <w:rFonts w:ascii="Times New Roman" w:hAnsi="Times New Roman" w:cstheme="majorBidi"/>
          <w:b/>
          <w:bCs/>
          <w:sz w:val="28"/>
          <w:szCs w:val="28"/>
          <w:rtl/>
          <w:lang w:bidi="ar-DZ"/>
        </w:rPr>
        <w:t>(08نقاط)</w:t>
      </w:r>
    </w:p>
    <w:p w:rsidR="00141B8A" w:rsidRPr="00141B8A" w:rsidRDefault="00141B8A" w:rsidP="00141B8A">
      <w:pPr>
        <w:bidi/>
        <w:spacing w:before="240" w:after="0" w:line="360" w:lineRule="auto"/>
        <w:rPr>
          <w:rFonts w:ascii="Times New Roman" w:hAnsi="Times New Roman" w:cstheme="minorHAnsi"/>
          <w:sz w:val="32"/>
          <w:szCs w:val="32"/>
          <w:rtl/>
          <w:lang w:bidi="ar-DZ"/>
        </w:rPr>
      </w:pPr>
      <w:r w:rsidRPr="00141B8A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BA7B693" wp14:editId="6C1416FE">
                <wp:simplePos x="0" y="0"/>
                <wp:positionH relativeFrom="column">
                  <wp:posOffset>-335280</wp:posOffset>
                </wp:positionH>
                <wp:positionV relativeFrom="paragraph">
                  <wp:posOffset>424180</wp:posOffset>
                </wp:positionV>
                <wp:extent cx="1136015" cy="342900"/>
                <wp:effectExtent l="0" t="0" r="0" b="0"/>
                <wp:wrapNone/>
                <wp:docPr id="3630" name="Text Box 3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0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BD0" w:rsidRPr="00944BD0" w:rsidRDefault="00944BD0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44BD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تصاعد بخار الماء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7B693" id="Text Box 3630" o:spid="_x0000_s1117" type="#_x0000_t202" style="position:absolute;left:0;text-align:left;margin-left:-26.4pt;margin-top:33.4pt;width:89.45pt;height:2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" filled="f" stroked="f" strokeweight=".5pt">
                <v:textbox>
                  <w:txbxContent>
                    <w:p w:rsidR="00944BD0" w:rsidRPr="00944BD0" w:rsidRDefault="00944BD0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44BD0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تصاعد بخار الماء</w:t>
                      </w:r>
                    </w:p>
                  </w:txbxContent>
                </v:textbox>
              </v:shape>
            </w:pict>
          </mc:Fallback>
        </mc:AlternateContent>
      </w:r>
      <w:r w:rsidRPr="00141B8A">
        <w:rPr>
          <w:rFonts w:hint="cs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1EBAE452" wp14:editId="02D5DAB6">
                <wp:simplePos x="0" y="0"/>
                <wp:positionH relativeFrom="column">
                  <wp:posOffset>-226695</wp:posOffset>
                </wp:positionH>
                <wp:positionV relativeFrom="paragraph">
                  <wp:posOffset>421640</wp:posOffset>
                </wp:positionV>
                <wp:extent cx="2276475" cy="2314575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6475" cy="2314575"/>
                          <a:chOff x="0" y="0"/>
                          <a:chExt cx="2276475" cy="2314575"/>
                        </a:xfrm>
                      </wpg:grpSpPr>
                      <wpg:grpSp>
                        <wpg:cNvPr id="3634" name="Group 3634"/>
                        <wpg:cNvGrpSpPr/>
                        <wpg:grpSpPr>
                          <a:xfrm>
                            <a:off x="581025" y="0"/>
                            <a:ext cx="1695450" cy="2314575"/>
                            <a:chOff x="0" y="0"/>
                            <a:chExt cx="1695450" cy="2314575"/>
                          </a:xfrm>
                        </wpg:grpSpPr>
                        <wpg:grpSp>
                          <wpg:cNvPr id="3625" name="Group 3625"/>
                          <wpg:cNvGrpSpPr/>
                          <wpg:grpSpPr>
                            <a:xfrm>
                              <a:off x="0" y="0"/>
                              <a:ext cx="1695450" cy="2314575"/>
                              <a:chOff x="1266826" y="28575"/>
                              <a:chExt cx="1695450" cy="2314575"/>
                            </a:xfrm>
                          </wpg:grpSpPr>
                          <wps:wsp>
                            <wps:cNvPr id="3626" name="Text Box 3626"/>
                            <wps:cNvSpPr txBox="1"/>
                            <wps:spPr>
                              <a:xfrm>
                                <a:off x="1266826" y="28575"/>
                                <a:ext cx="1695450" cy="140969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10BA3" w:rsidRDefault="00910BA3" w:rsidP="00910BA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91642A3" wp14:editId="160755F6">
                                        <wp:extent cx="1409700" cy="1409700"/>
                                        <wp:effectExtent l="0" t="0" r="0" b="0"/>
                                        <wp:docPr id="3628" name="Picture 36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18" name="agua-hervida-sopa-maceta_23965-207.jp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09700" cy="1409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27" name="Text Box 3627"/>
                            <wps:cNvSpPr txBox="1"/>
                            <wps:spPr>
                              <a:xfrm>
                                <a:off x="1476376" y="1285875"/>
                                <a:ext cx="1466850" cy="1057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10BA3" w:rsidRDefault="00910BA3" w:rsidP="00910BA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DD9D972" wp14:editId="3977C527">
                                        <wp:extent cx="1009650" cy="945646"/>
                                        <wp:effectExtent l="0" t="0" r="0" b="6985"/>
                                        <wp:docPr id="3629" name="Picture 36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621" name="images (3).jpe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15276" cy="95091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632" name="Straight Arrow Connector 3632"/>
                          <wps:cNvCnPr/>
                          <wps:spPr>
                            <a:xfrm>
                              <a:off x="209550" y="1409700"/>
                              <a:ext cx="351790" cy="57151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33" name="Straight Arrow Connector 3633"/>
                          <wps:cNvCnPr/>
                          <wps:spPr>
                            <a:xfrm>
                              <a:off x="266700" y="200025"/>
                              <a:ext cx="323436" cy="1238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" name="Group 5"/>
                        <wpg:cNvGrpSpPr/>
                        <wpg:grpSpPr>
                          <a:xfrm>
                            <a:off x="0" y="1171575"/>
                            <a:ext cx="1945005" cy="809625"/>
                            <a:chOff x="0" y="0"/>
                            <a:chExt cx="1945005" cy="809625"/>
                          </a:xfrm>
                        </wpg:grpSpPr>
                        <wpg:grpSp>
                          <wpg:cNvPr id="3409" name="Group 3563"/>
                          <wpg:cNvGrpSpPr>
                            <a:grpSpLocks/>
                          </wpg:cNvGrpSpPr>
                          <wpg:grpSpPr bwMode="auto">
                            <a:xfrm>
                              <a:off x="800100" y="142875"/>
                              <a:ext cx="1144905" cy="666750"/>
                              <a:chOff x="1101" y="6045"/>
                              <a:chExt cx="3633" cy="3840"/>
                            </a:xfrm>
                          </wpg:grpSpPr>
                          <wps:wsp>
                            <wps:cNvPr id="3410" name="Rectangle 35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5" y="6045"/>
                                <a:ext cx="3480" cy="1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1" name="Freeform 3565"/>
                            <wps:cNvSpPr>
                              <a:spLocks/>
                            </wps:cNvSpPr>
                            <wps:spPr bwMode="auto">
                              <a:xfrm>
                                <a:off x="1101" y="6180"/>
                                <a:ext cx="378" cy="3705"/>
                              </a:xfrm>
                              <a:custGeom>
                                <a:avLst/>
                                <a:gdLst>
                                  <a:gd name="T0" fmla="*/ 294 w 603"/>
                                  <a:gd name="T1" fmla="*/ 0 h 3705"/>
                                  <a:gd name="T2" fmla="*/ 294 w 603"/>
                                  <a:gd name="T3" fmla="*/ 690 h 3705"/>
                                  <a:gd name="T4" fmla="*/ 0 w 603"/>
                                  <a:gd name="T5" fmla="*/ 1200 h 3705"/>
                                  <a:gd name="T6" fmla="*/ 0 w 603"/>
                                  <a:gd name="T7" fmla="*/ 3705 h 3705"/>
                                  <a:gd name="T8" fmla="*/ 309 w 603"/>
                                  <a:gd name="T9" fmla="*/ 3705 h 3705"/>
                                  <a:gd name="T10" fmla="*/ 309 w 603"/>
                                  <a:gd name="T11" fmla="*/ 1215 h 3705"/>
                                  <a:gd name="T12" fmla="*/ 603 w 603"/>
                                  <a:gd name="T13" fmla="*/ 705 h 3705"/>
                                  <a:gd name="T14" fmla="*/ 603 w 603"/>
                                  <a:gd name="T15" fmla="*/ 0 h 3705"/>
                                  <a:gd name="T16" fmla="*/ 294 w 603"/>
                                  <a:gd name="T17" fmla="*/ 0 h 37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603" h="3705">
                                    <a:moveTo>
                                      <a:pt x="294" y="0"/>
                                    </a:moveTo>
                                    <a:lnTo>
                                      <a:pt x="294" y="690"/>
                                    </a:lnTo>
                                    <a:lnTo>
                                      <a:pt x="0" y="1200"/>
                                    </a:lnTo>
                                    <a:lnTo>
                                      <a:pt x="0" y="3705"/>
                                    </a:lnTo>
                                    <a:lnTo>
                                      <a:pt x="309" y="3705"/>
                                    </a:lnTo>
                                    <a:lnTo>
                                      <a:pt x="309" y="1215"/>
                                    </a:lnTo>
                                    <a:lnTo>
                                      <a:pt x="603" y="705"/>
                                    </a:lnTo>
                                    <a:lnTo>
                                      <a:pt x="603" y="0"/>
                                    </a:lnTo>
                                    <a:lnTo>
                                      <a:pt x="2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6969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2" name="Freeform 3566"/>
                            <wps:cNvSpPr>
                              <a:spLocks/>
                            </wps:cNvSpPr>
                            <wps:spPr bwMode="auto">
                              <a:xfrm flipH="1">
                                <a:off x="4356" y="6180"/>
                                <a:ext cx="378" cy="3705"/>
                              </a:xfrm>
                              <a:custGeom>
                                <a:avLst/>
                                <a:gdLst>
                                  <a:gd name="T0" fmla="*/ 294 w 603"/>
                                  <a:gd name="T1" fmla="*/ 0 h 3705"/>
                                  <a:gd name="T2" fmla="*/ 294 w 603"/>
                                  <a:gd name="T3" fmla="*/ 690 h 3705"/>
                                  <a:gd name="T4" fmla="*/ 0 w 603"/>
                                  <a:gd name="T5" fmla="*/ 1200 h 3705"/>
                                  <a:gd name="T6" fmla="*/ 0 w 603"/>
                                  <a:gd name="T7" fmla="*/ 3705 h 3705"/>
                                  <a:gd name="T8" fmla="*/ 309 w 603"/>
                                  <a:gd name="T9" fmla="*/ 3705 h 3705"/>
                                  <a:gd name="T10" fmla="*/ 309 w 603"/>
                                  <a:gd name="T11" fmla="*/ 1215 h 3705"/>
                                  <a:gd name="T12" fmla="*/ 603 w 603"/>
                                  <a:gd name="T13" fmla="*/ 705 h 3705"/>
                                  <a:gd name="T14" fmla="*/ 603 w 603"/>
                                  <a:gd name="T15" fmla="*/ 0 h 3705"/>
                                  <a:gd name="T16" fmla="*/ 294 w 603"/>
                                  <a:gd name="T17" fmla="*/ 0 h 37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603" h="3705">
                                    <a:moveTo>
                                      <a:pt x="294" y="0"/>
                                    </a:moveTo>
                                    <a:lnTo>
                                      <a:pt x="294" y="690"/>
                                    </a:lnTo>
                                    <a:lnTo>
                                      <a:pt x="0" y="1200"/>
                                    </a:lnTo>
                                    <a:lnTo>
                                      <a:pt x="0" y="3705"/>
                                    </a:lnTo>
                                    <a:lnTo>
                                      <a:pt x="309" y="3705"/>
                                    </a:lnTo>
                                    <a:lnTo>
                                      <a:pt x="309" y="1215"/>
                                    </a:lnTo>
                                    <a:lnTo>
                                      <a:pt x="603" y="705"/>
                                    </a:lnTo>
                                    <a:lnTo>
                                      <a:pt x="603" y="0"/>
                                    </a:lnTo>
                                    <a:lnTo>
                                      <a:pt x="2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6969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631" name="Text Box 3631"/>
                          <wps:cNvSpPr txBox="1"/>
                          <wps:spPr>
                            <a:xfrm>
                              <a:off x="0" y="0"/>
                              <a:ext cx="935990" cy="342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44BD0" w:rsidRPr="00944BD0" w:rsidRDefault="00944BD0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احتراق الغاز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BAE452" id="Group 8" o:spid="_x0000_s1118" style="position:absolute;left:0;text-align:left;margin-left:-17.85pt;margin-top:33.2pt;width:179.25pt;height:182.25pt;z-index:251734016" coordsize="22764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">
                <v:group id="Group 3634" o:spid="_x0000_s1119" style="position:absolute;left:5810;width:16954;height:23145" coordsize="16954,231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5N+GNxgAAAN0A&#10;AAAPAAAAAAAAAAAAAAAAAKoCAABkcnMvZG93bnJldi54bWxQSwUGAAAAAAQABAD6AAAAnQMAAAAA&#10;">
                  <v:group id="Group 3625" o:spid="_x0000_s1120" style="position:absolute;width:16954;height:23145" coordorigin="12668,285" coordsize="16954,231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Oi0svFAAAA3QAA&#10;AA8AAAAAAAAAAAAAAAAAqgIAAGRycy9kb3ducmV2LnhtbFBLBQYAAAAABAAEAPoAAACcAwAAAAA=&#10;">
                    <v:shape id="Text Box 3626" o:spid="_x0000_s1121" type="#_x0000_t202" style="position:absolute;left:12668;top:285;width:16954;height:140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FzaccA&#10;AADdAAAADwAAAGRycy9kb3ducmV2LnhtbESPzWvCQBTE70L/h+UJvenGlAaJWUUC0lLqwY9Lb6/Z&#10;lw/Mvk2zW03717uC4HGYmd8w2WowrThT7xrLCmbTCARxYXXDlYLjYTOZg3AeWWNrmRT8kYPV8mmU&#10;YarthXd03vtKBAi7FBXU3neplK6oyaCb2o44eKXtDfog+0rqHi8BbloZR1EiDTYcFmrsKK+pOO1/&#10;jYKPfLPF3Xds5v9t/vZZrruf49erUs/jYb0A4Wnwj/C9/a4VvCRxArc34QnI5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hc2nHAAAA3QAAAA8AAAAAAAAAAAAAAAAAmAIAAGRy&#10;cy9kb3ducmV2LnhtbFBLBQYAAAAABAAEAPUAAACMAwAAAAA=&#10;" filled="f" stroked="f" strokeweight=".5pt">
                      <v:textbox>
                        <w:txbxContent>
                          <w:p w:rsidR="00910BA3" w:rsidRDefault="00910BA3" w:rsidP="00910BA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91642A3" wp14:editId="160755F6">
                                  <wp:extent cx="1409700" cy="1409700"/>
                                  <wp:effectExtent l="0" t="0" r="0" b="0"/>
                                  <wp:docPr id="3628" name="Picture 36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18" name="agua-hervida-sopa-maceta_23965-207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9700" cy="140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shape id="Text Box 3627" o:spid="_x0000_s1122" type="#_x0000_t202" style="position:absolute;left:14763;top:12858;width:14669;height:10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3W8sgA&#10;AADdAAAADwAAAGRycy9kb3ducmV2LnhtbESPT2vCQBTE7wW/w/KE3urGlNqQZhUJiKXUg9ZLb6/Z&#10;lz+YfRuzW41+ercg9DjMzG+YbDGYVpyod41lBdNJBIK4sLrhSsH+a/WUgHAeWWNrmRRcyMFiPnrI&#10;MNX2zFs67XwlAoRdigpq77tUSlfUZNBNbEccvNL2Bn2QfSV1j+cAN62Mo2gmDTYcFmrsKK+pOOx+&#10;jYKPfLXB7U9skmubrz/LZXfcf78o9Tgelm8gPA3+P3xvv2sFz7P4Ff7ehCc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47dbyyAAAAN0AAAAPAAAAAAAAAAAAAAAAAJgCAABk&#10;cnMvZG93bnJldi54bWxQSwUGAAAAAAQABAD1AAAAjQMAAAAA&#10;" filled="f" stroked="f" strokeweight=".5pt">
                      <v:textbox>
                        <w:txbxContent>
                          <w:p w:rsidR="00910BA3" w:rsidRDefault="00910BA3" w:rsidP="00910BA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DD9D972" wp14:editId="3977C527">
                                  <wp:extent cx="1009650" cy="945646"/>
                                  <wp:effectExtent l="0" t="0" r="0" b="6985"/>
                                  <wp:docPr id="3629" name="Picture 36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21" name="images (3).jpe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5276" cy="9509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v:group>
                  <v:shape id="Straight Arrow Connector 3632" o:spid="_x0000_s1123" type="#_x0000_t32" style="position:absolute;left:2095;top:14097;width:3518;height:57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ydsMcAAADdAAAADwAAAGRycy9kb3ducmV2LnhtbESPQWvCQBSE74L/YXlCb7pRqZTUVaRS&#10;mhYPakv1+Mg+k9Ts27C7jem/dwWhx2FmvmHmy87UoiXnK8sKxqMEBHFudcWFgq/P1+ETCB+QNdaW&#10;ScEfeVgu+r05ptpeeEftPhQiQtinqKAMoUml9HlJBv3INsTRO1lnMETpCqkdXiLc1HKSJDNpsOK4&#10;UGJDLyXl5/2vUbA5bt++Px7XFR9yfc7q3c/7iddKPQy61TOIQF34D9/bmVYwnU0ncHsTn4Bc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jJ2wxwAAAN0AAAAPAAAAAAAA&#10;AAAAAAAAAKECAABkcnMvZG93bnJldi54bWxQSwUGAAAAAAQABAD5AAAAlQMAAAAA&#10;" strokecolor="black [3200]" strokeweight="1.5pt">
                    <v:stroke endarrow="block" joinstyle="miter"/>
                  </v:shape>
                  <v:shape id="Straight Arrow Connector 3633" o:spid="_x0000_s1124" type="#_x0000_t32" style="position:absolute;left:2667;top:2000;width:3234;height:123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A4K8cAAADdAAAADwAAAGRycy9kb3ducmV2LnhtbESPW2vCQBSE3wv+h+UIvtWNDRWJbkQq&#10;pbb0oV5QHw/Zk4tmz4bsqum/d4VCH4eZ+YaZzTtTiyu1rrKsYDSMQBBnVldcKNht358nIJxH1lhb&#10;JgW/5GCe9p5mmGh74zVdN74QAcIuQQWl900ipctKMuiGtiEOXm5bgz7ItpC6xVuAm1q+RNFYGqw4&#10;LJTY0FtJ2XlzMQq+jz8f+6/XZcWHTJ9X9fr0mfNSqUG/W0xBeOr8f/ivvdIK4nEcw+NNeAIyv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wDgrxwAAAN0AAAAPAAAAAAAA&#10;AAAAAAAAAKECAABkcnMvZG93bnJldi54bWxQSwUGAAAAAAQABAD5AAAAlQMAAAAA&#10;" strokecolor="black [3200]" strokeweight="1.5pt">
                    <v:stroke endarrow="block" joinstyle="miter"/>
                  </v:shape>
                </v:group>
                <v:group id="Group 5" o:spid="_x0000_s1125" style="position:absolute;top:11715;width:19450;height:8097" coordsize="19450,8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group id="Group 3563" o:spid="_x0000_s1126" style="position:absolute;left:8001;top:1428;width:11449;height:6668" coordorigin="1101,6045" coordsize="3633,3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7qT8YAAADd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Mow/4&#10;exOe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upPxgAAAN0A&#10;AAAPAAAAAAAAAAAAAAAAAKoCAABkcnMvZG93bnJldi54bWxQSwUGAAAAAAQABAD6AAAAnQMAAAAA&#10;">
                    <v:rect id="Rectangle 3564" o:spid="_x0000_s1127" style="position:absolute;left:1185;top:6045;width:3480;height:1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3Xw8UA&#10;AADdAAAADwAAAGRycy9kb3ducmV2LnhtbERPTWvCQBC9F/wPyxS8mU2MSE1dgwrW0p4S20NvQ3ZM&#10;QrOzIbvV1F/fPQg9Pt73Oh9NJy40uNaygiSKQRBXVrdcK/g4HWZPIJxH1thZJgW/5CDfTB7WmGl7&#10;5YIupa9FCGGXoYLG+z6T0lUNGXSR7YkDd7aDQR/gUEs94DWEm07O43gpDbYcGhrsad9Q9V3+GAXL&#10;463Sh8Xb7fx1pM90pXcv70mh1PRx3D6D8DT6f/Hd/aoVpIsk7A9vwhOQm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LdfDxQAAAN0AAAAPAAAAAAAAAAAAAAAAAJgCAABkcnMv&#10;ZG93bnJldi54bWxQSwUGAAAAAAQABAD1AAAAigMAAAAA&#10;" fillcolor="#767676" stroked="f">
                      <v:fill focus="50%" type="gradient"/>
                    </v:rect>
                    <v:shape id="Freeform 3565" o:spid="_x0000_s1128" style="position:absolute;left:1101;top:6180;width:378;height:3705;visibility:visible;mso-wrap-style:square;v-text-anchor:top" coordsize="603,3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5U0sQA&#10;AADdAAAADwAAAGRycy9kb3ducmV2LnhtbESP0YrCMBRE3xf8h3AF39a0KstSjaKioOA+bPUDLs21&#10;rTY3pYm1+vVGWNjHYWbOMLNFZyrRUuNKywriYQSCOLO65FzB6bj9/AbhPLLGyjIpeJCDxbz3McNE&#10;2zv/Upv6XAQIuwQVFN7XiZQuK8igG9qaOHhn2xj0QTa51A3eA9xUchRFX9JgyWGhwJrWBWXX9GYU&#10;yHSVVZweLnZnn5u2ve5/9nmt1KDfLacgPHX+P/zX3mkF40kcw/tNeAJy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uVNLEAAAA3QAAAA8AAAAAAAAAAAAAAAAAmAIAAGRycy9k&#10;b3ducmV2LnhtbFBLBQYAAAAABAAEAPUAAACJAwAAAAA=&#10;" path="m294,r,690l,1200,,3705r309,l309,1215,603,705,603,,294,xe" fillcolor="#969696" stroked="f">
                      <v:path arrowok="t" o:connecttype="custom" o:connectlocs="184,0;184,690;0,1200;0,3705;194,3705;194,1215;378,705;378,0;184,0" o:connectangles="0,0,0,0,0,0,0,0,0"/>
                    </v:shape>
                    <v:shape id="Freeform 3566" o:spid="_x0000_s1129" style="position:absolute;left:4356;top:6180;width:378;height:3705;flip:x;visibility:visible;mso-wrap-style:square;v-text-anchor:top" coordsize="603,3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LbYcYA&#10;AADdAAAADwAAAGRycy9kb3ducmV2LnhtbESP0WrCQBRE3wv+w3KFvukmtlWJriJiS6kvGv2AS/aa&#10;DWbvxuw2pn/fLQh9HGbmDLNc97YWHbW+cqwgHScgiAunKy4VnE/vozkIH5A11o5JwQ95WK8GT0vM&#10;tLvzkbo8lCJC2GeowITQZFL6wpBFP3YNcfQurrUYomxLqVu8R7it5SRJptJixXHBYENbQ8U1/7YK&#10;3nI307evzXGX7nem/DhdqkPdKfU87DcLEIH68B9+tD+1gpfXdAJ/b+IT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ULbYcYAAADdAAAADwAAAAAAAAAAAAAAAACYAgAAZHJz&#10;L2Rvd25yZXYueG1sUEsFBgAAAAAEAAQA9QAAAIsDAAAAAA==&#10;" path="m294,r,690l,1200,,3705r309,l309,1215,603,705,603,,294,xe" fillcolor="#969696" stroked="f">
                      <v:path arrowok="t" o:connecttype="custom" o:connectlocs="184,0;184,690;0,1200;0,3705;194,3705;194,1215;378,705;378,0;184,0" o:connectangles="0,0,0,0,0,0,0,0,0"/>
                    </v:shape>
                  </v:group>
                  <v:shape id="Text Box 3631" o:spid="_x0000_s1130" type="#_x0000_t202" style="position:absolute;width:935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F9wMcA&#10;AADdAAAADwAAAGRycy9kb3ducmV2LnhtbESPQWvCQBSE74X+h+UVeqsbFYNEV5GAWIo9JPXS22v2&#10;mQSzb2N2a6K/visIPQ4z8w2zXA+mERfqXG1ZwXgUgSAurK65VHD42r7NQTiPrLGxTAqu5GC9en5a&#10;YqJtzxldcl+KAGGXoILK+zaR0hUVGXQj2xIH72g7gz7IrpS6wz7ATSMnURRLgzWHhQpbSisqTvmv&#10;UfCRbj8x+5mY+a1Jd/vjpj0fvmdKvb4MmwUIT4P/Dz/a71rBNJ6O4f4mPAG5+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2RfcDHAAAA3QAAAA8AAAAAAAAAAAAAAAAAmAIAAGRy&#10;cy9kb3ducmV2LnhtbFBLBQYAAAAABAAEAPUAAACMAwAAAAA=&#10;" filled="f" stroked="f" strokeweight=".5pt">
                    <v:textbox>
                      <w:txbxContent>
                        <w:p w:rsidR="00944BD0" w:rsidRPr="00944BD0" w:rsidRDefault="00944BD0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احتراق الغاز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 </w:t>
      </w:r>
      <w:r w:rsidR="00B36E89"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من أجل </w:t>
      </w:r>
      <w:r w:rsidR="00944BD0"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أن يتوضأ </w:t>
      </w:r>
      <w:r w:rsidR="00B36E89"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محمد </w:t>
      </w:r>
      <w:r w:rsidR="00944BD0"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لصلاة الفجر</w:t>
      </w:r>
      <w:r w:rsidR="00C079B9"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،</w:t>
      </w:r>
      <w:r w:rsidR="00944BD0"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قام بتسخين كمية من الماء</w:t>
      </w:r>
      <w:r w:rsidR="00B36E89"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ب</w:t>
      </w:r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>الاعتماد على إحتراق غاز البوتان</w:t>
      </w: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، فلاحظ تبخر الماء.</w:t>
      </w: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كما هو موضح في الوثيقة (2).</w:t>
      </w:r>
    </w:p>
    <w:p w:rsidR="00141B8A" w:rsidRPr="00141B8A" w:rsidRDefault="00141B8A" w:rsidP="00141B8A">
      <w:pPr>
        <w:bidi/>
        <w:spacing w:before="240" w:after="0" w:line="360" w:lineRule="auto"/>
        <w:rPr>
          <w:rFonts w:ascii="Times New Roman" w:hAnsi="Times New Roman" w:cstheme="minorHAnsi"/>
          <w:sz w:val="32"/>
          <w:szCs w:val="32"/>
          <w:lang w:bidi="ar-DZ"/>
        </w:rPr>
      </w:pPr>
      <w:r w:rsidRPr="00141B8A">
        <w:rPr>
          <w:rFonts w:ascii="Times New Roman" w:hAnsi="Times New Roman" w:cstheme="minorHAnsi" w:hint="cs"/>
          <w:b/>
          <w:bCs/>
          <w:sz w:val="32"/>
          <w:szCs w:val="32"/>
          <w:u w:val="single"/>
          <w:rtl/>
          <w:lang w:bidi="ar-DZ"/>
        </w:rPr>
        <w:t xml:space="preserve">السند: </w:t>
      </w:r>
      <w:r w:rsidRPr="00141B8A">
        <w:rPr>
          <w:rFonts w:ascii="Times New Roman" w:hAnsi="Times New Roman" w:cstheme="minorHAnsi" w:hint="cs"/>
          <w:b/>
          <w:bCs/>
          <w:sz w:val="32"/>
          <w:szCs w:val="32"/>
          <w:rtl/>
          <w:lang w:bidi="ar-DZ"/>
        </w:rPr>
        <w:t xml:space="preserve">  </w:t>
      </w: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يتكون</w:t>
      </w: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</w:t>
      </w: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غاز البوتان  من 4 ذرات كربون و 10 ذرات هيدروجين</w:t>
      </w: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.</w:t>
      </w:r>
    </w:p>
    <w:p w:rsidR="00141B8A" w:rsidRDefault="00B36E89" w:rsidP="00141B8A">
      <w:pPr>
        <w:pStyle w:val="ListParagraph"/>
        <w:numPr>
          <w:ilvl w:val="0"/>
          <w:numId w:val="19"/>
        </w:numPr>
        <w:bidi/>
        <w:spacing w:before="240" w:after="0" w:line="360" w:lineRule="auto"/>
        <w:rPr>
          <w:rFonts w:ascii="Times New Roman" w:hAnsi="Times New Roman" w:cstheme="minorHAnsi"/>
          <w:sz w:val="32"/>
          <w:szCs w:val="32"/>
          <w:lang w:bidi="ar-DZ"/>
        </w:rPr>
      </w:pP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ما نوع التحولين الحاصلين؟ مع التعليل؟</w:t>
      </w:r>
    </w:p>
    <w:p w:rsidR="00141B8A" w:rsidRPr="00014368" w:rsidRDefault="00141B8A" w:rsidP="00014368">
      <w:pPr>
        <w:pStyle w:val="ListParagraph"/>
        <w:numPr>
          <w:ilvl w:val="0"/>
          <w:numId w:val="20"/>
        </w:numPr>
        <w:bidi/>
        <w:spacing w:after="0" w:line="276" w:lineRule="auto"/>
        <w:rPr>
          <w:rFonts w:ascii="Times New Roman" w:hAnsi="Times New Roman" w:cstheme="minorHAnsi"/>
          <w:sz w:val="32"/>
          <w:szCs w:val="32"/>
          <w:rtl/>
          <w:lang w:bidi="ar-DZ"/>
        </w:rPr>
      </w:pPr>
      <w:r w:rsidRPr="00014368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.  .  .  .  .  .  .  .  .  .  .  .  .  .  .  .  .  .  .  .  .  .  .  .  .  .  .  .  .  .  .</w:t>
      </w:r>
    </w:p>
    <w:p w:rsidR="00014368" w:rsidRDefault="00014368" w:rsidP="00014368">
      <w:pPr>
        <w:bidi/>
        <w:spacing w:after="0" w:line="276" w:lineRule="auto"/>
        <w:rPr>
          <w:rFonts w:ascii="Times New Roman" w:hAnsi="Times New Roman" w:cstheme="minorHAnsi"/>
          <w:sz w:val="32"/>
          <w:szCs w:val="32"/>
          <w:rtl/>
          <w:lang w:bidi="ar-DZ"/>
        </w:rPr>
      </w:pPr>
      <w:r w:rsidRPr="003E3D1D">
        <w:rPr>
          <w:rFonts w:ascii="Times New Roman" w:hAnsi="Times New Roman" w:cstheme="minorHAnsi" w:hint="cs"/>
          <w:sz w:val="32"/>
          <w:szCs w:val="32"/>
          <w:rtl/>
          <w:lang w:bidi="ar-DZ"/>
        </w:rPr>
        <w:t>.  .  .  .  .  .  .  .  .  .  .  .  .  .  .  .  .  .  .  .  .  .  .  .  .  .  .  .  .  .  .  .</w:t>
      </w:r>
    </w:p>
    <w:p w:rsidR="00014368" w:rsidRDefault="00014368" w:rsidP="00014368">
      <w:pPr>
        <w:bidi/>
        <w:spacing w:after="0" w:line="276" w:lineRule="auto"/>
        <w:rPr>
          <w:rFonts w:ascii="Times New Roman" w:hAnsi="Times New Roman" w:cstheme="minorHAnsi"/>
          <w:sz w:val="32"/>
          <w:szCs w:val="32"/>
          <w:rtl/>
          <w:lang w:bidi="ar-DZ"/>
        </w:rPr>
      </w:pPr>
      <w:r w:rsidRPr="00141B8A">
        <w:rPr>
          <w:rFonts w:ascii="Times New Roman" w:hAnsi="Times New Roman" w:cstheme="minorHAns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26ACB0B" wp14:editId="25FC13AE">
                <wp:simplePos x="0" y="0"/>
                <wp:positionH relativeFrom="column">
                  <wp:posOffset>685800</wp:posOffset>
                </wp:positionH>
                <wp:positionV relativeFrom="paragraph">
                  <wp:posOffset>179705</wp:posOffset>
                </wp:positionV>
                <wp:extent cx="798195" cy="342900"/>
                <wp:effectExtent l="0" t="0" r="20955" b="19050"/>
                <wp:wrapNone/>
                <wp:docPr id="3635" name="Text Box 3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9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BD0" w:rsidRPr="00944BD0" w:rsidRDefault="00944BD0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ACB0B" id="Text Box 3635" o:spid="_x0000_s1131" type="#_x0000_t202" style="position:absolute;left:0;text-align:left;margin-left:54pt;margin-top:14.15pt;width:62.85pt;height:2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" filled="f" strokecolor="black [3213]" strokeweight=".5pt">
                <v:textbox>
                  <w:txbxContent>
                    <w:p w:rsidR="00944BD0" w:rsidRPr="00944BD0" w:rsidRDefault="00944BD0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(2)</w:t>
                      </w:r>
                    </w:p>
                  </w:txbxContent>
                </v:textbox>
              </v:shape>
            </w:pict>
          </mc:Fallback>
        </mc:AlternateContent>
      </w:r>
      <w:r w:rsidRPr="003E3D1D">
        <w:rPr>
          <w:rFonts w:ascii="Times New Roman" w:hAnsi="Times New Roman" w:cstheme="minorHAnsi" w:hint="cs"/>
          <w:sz w:val="32"/>
          <w:szCs w:val="32"/>
          <w:rtl/>
          <w:lang w:bidi="ar-DZ"/>
        </w:rPr>
        <w:t>.  .  .  .  .  .  .  .  .  .  .  .  .  .  .  .  .  .  .  .  .  .  .  .  .  .  .  .  .  .  .  .</w:t>
      </w:r>
    </w:p>
    <w:p w:rsidR="003E3D1D" w:rsidRPr="003E3D1D" w:rsidRDefault="003E3D1D" w:rsidP="003E3D1D">
      <w:pPr>
        <w:bidi/>
        <w:spacing w:after="0" w:line="276" w:lineRule="auto"/>
        <w:rPr>
          <w:rFonts w:ascii="Times New Roman" w:hAnsi="Times New Roman" w:cstheme="minorHAnsi"/>
          <w:sz w:val="32"/>
          <w:szCs w:val="32"/>
          <w:lang w:bidi="ar-DZ"/>
        </w:rPr>
      </w:pPr>
    </w:p>
    <w:p w:rsidR="00141B8A" w:rsidRPr="00014368" w:rsidRDefault="00014368" w:rsidP="00014368">
      <w:pPr>
        <w:pStyle w:val="ListParagraph"/>
        <w:numPr>
          <w:ilvl w:val="0"/>
          <w:numId w:val="20"/>
        </w:numPr>
        <w:bidi/>
        <w:spacing w:after="0" w:line="276" w:lineRule="auto"/>
        <w:rPr>
          <w:rFonts w:ascii="Times New Roman" w:hAnsi="Times New Roman" w:cstheme="minorHAnsi"/>
          <w:sz w:val="32"/>
          <w:szCs w:val="32"/>
          <w:rtl/>
          <w:lang w:bidi="ar-DZ"/>
        </w:rPr>
      </w:pPr>
      <w:r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</w:t>
      </w:r>
      <w:r w:rsidR="00141B8A" w:rsidRPr="00014368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.  .  .  .  .  .  .  .  .   .  .   .   .  .  .  .  .  .  .  .  .  .  .  .  .  .  .   .   .  .  .   .  .  .  .  .  .  .  .  .  .  .  </w:t>
      </w:r>
    </w:p>
    <w:p w:rsidR="00141B8A" w:rsidRPr="003E3D1D" w:rsidRDefault="00141B8A" w:rsidP="003E3D1D">
      <w:pPr>
        <w:bidi/>
        <w:spacing w:after="0" w:line="276" w:lineRule="auto"/>
        <w:rPr>
          <w:rFonts w:ascii="Times New Roman" w:hAnsi="Times New Roman" w:cstheme="minorHAnsi"/>
          <w:sz w:val="32"/>
          <w:szCs w:val="32"/>
          <w:rtl/>
          <w:lang w:bidi="ar-DZ"/>
        </w:rPr>
      </w:pPr>
      <w:r w:rsidRPr="003E3D1D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  </w:t>
      </w:r>
      <w:r w:rsidR="003E3D1D" w:rsidRPr="003E3D1D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.  .  .  .  .  .  .  .  .  .   .  .   .   .  .  .  .  .  .  .  .  .  .  .  .  .  .  .   .   .  .  .   .  .  .  .  .  .  .  .  .  .  .  .  .    </w:t>
      </w:r>
    </w:p>
    <w:p w:rsidR="003E3D1D" w:rsidRPr="003E3D1D" w:rsidRDefault="003E3D1D" w:rsidP="003E3D1D">
      <w:pPr>
        <w:bidi/>
        <w:spacing w:after="0" w:line="276" w:lineRule="auto"/>
        <w:rPr>
          <w:rFonts w:ascii="Times New Roman" w:hAnsi="Times New Roman" w:cstheme="minorHAnsi"/>
          <w:sz w:val="32"/>
          <w:szCs w:val="32"/>
          <w:rtl/>
          <w:lang w:bidi="ar-DZ"/>
        </w:rPr>
      </w:pPr>
      <w:r w:rsidRPr="003E3D1D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.  .  .  .  .  .  .  .  .  .   .  .   .   .  .  .  .  .  .  .  .  .  .  .  .  .  .  .   .   .  .  .   .  .  .  .  .  .  .  .  .  .  .  .  .    </w:t>
      </w:r>
    </w:p>
    <w:p w:rsidR="00B36E89" w:rsidRPr="00014368" w:rsidRDefault="00B36E89" w:rsidP="00014368">
      <w:pPr>
        <w:pStyle w:val="ListParagraph"/>
        <w:numPr>
          <w:ilvl w:val="0"/>
          <w:numId w:val="17"/>
        </w:numPr>
        <w:bidi/>
        <w:spacing w:before="240" w:after="0" w:line="360" w:lineRule="auto"/>
        <w:rPr>
          <w:rFonts w:ascii="Times New Roman" w:hAnsi="Times New Roman" w:cstheme="minorHAnsi"/>
          <w:sz w:val="32"/>
          <w:szCs w:val="32"/>
          <w:lang w:bidi="ar-DZ"/>
        </w:rPr>
      </w:pP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إذا علمت أن احتراق غاز البوتان في وجود غاز ثنائي الأكسجين </w:t>
      </w:r>
      <w:r w:rsidRPr="00014368">
        <w:rPr>
          <w:rFonts w:ascii="Times New Roman" w:hAnsi="Times New Roman" w:cstheme="minorHAnsi" w:hint="cs"/>
          <w:sz w:val="32"/>
          <w:szCs w:val="32"/>
          <w:rtl/>
          <w:lang w:bidi="ar-DZ"/>
        </w:rPr>
        <w:t>ينتج عنه غاز ثنائي أكسيد الكربون والماء.</w:t>
      </w:r>
    </w:p>
    <w:p w:rsidR="00365C98" w:rsidRDefault="00B36E89" w:rsidP="00014368">
      <w:pPr>
        <w:pStyle w:val="ListParagraph"/>
        <w:numPr>
          <w:ilvl w:val="0"/>
          <w:numId w:val="19"/>
        </w:numPr>
        <w:bidi/>
        <w:spacing w:before="240" w:after="0" w:line="360" w:lineRule="auto"/>
        <w:rPr>
          <w:rFonts w:ascii="Times New Roman" w:hAnsi="Times New Roman" w:cstheme="minorHAnsi"/>
          <w:sz w:val="32"/>
          <w:szCs w:val="32"/>
          <w:lang w:bidi="ar-DZ"/>
        </w:rPr>
      </w:pP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عبّر عن التحول الحاصل بالنموذج المتراص (الجزيئي)؟</w:t>
      </w:r>
    </w:p>
    <w:p w:rsidR="00014368" w:rsidRPr="00014368" w:rsidRDefault="00014368" w:rsidP="00014368">
      <w:pPr>
        <w:bidi/>
        <w:spacing w:before="240" w:line="360" w:lineRule="auto"/>
        <w:ind w:left="360"/>
        <w:rPr>
          <w:rFonts w:ascii="Times New Roman" w:hAnsi="Times New Roman" w:cstheme="minorHAnsi"/>
          <w:sz w:val="32"/>
          <w:szCs w:val="32"/>
          <w:lang w:bidi="ar-DZ"/>
        </w:rPr>
      </w:pPr>
    </w:p>
    <w:p w:rsidR="00014368" w:rsidRPr="00014368" w:rsidRDefault="00B36E89" w:rsidP="00014368">
      <w:pPr>
        <w:pStyle w:val="ListParagraph"/>
        <w:numPr>
          <w:ilvl w:val="0"/>
          <w:numId w:val="19"/>
        </w:numPr>
        <w:bidi/>
        <w:spacing w:after="0" w:line="360" w:lineRule="auto"/>
        <w:rPr>
          <w:rFonts w:ascii="Times New Roman" w:hAnsi="Times New Roman" w:cstheme="minorHAnsi" w:hint="cs"/>
          <w:sz w:val="32"/>
          <w:szCs w:val="32"/>
          <w:rtl/>
          <w:lang w:bidi="ar-DZ"/>
        </w:rPr>
      </w:pP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عبّر عن التحول الحاصل بالصيغ الكيميائية؟</w:t>
      </w:r>
    </w:p>
    <w:p w:rsidR="00014368" w:rsidRPr="00014368" w:rsidRDefault="00014368" w:rsidP="00014368">
      <w:pPr>
        <w:bidi/>
        <w:spacing w:before="240" w:line="360" w:lineRule="auto"/>
        <w:rPr>
          <w:rFonts w:ascii="Times New Roman" w:hAnsi="Times New Roman" w:cstheme="minorHAnsi"/>
          <w:sz w:val="32"/>
          <w:szCs w:val="32"/>
          <w:lang w:bidi="ar-DZ"/>
        </w:rPr>
      </w:pPr>
      <w:r w:rsidRPr="00014368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.  .  .  .  .  .  .  .  .  .   .  .   .   .  .  .  .  .  .  .  .  .  .  .  .  .  .  .   .   .  .  .   .  .  .  .  .  .  .  .  .  .  .  .  .    </w:t>
      </w:r>
    </w:p>
    <w:p w:rsidR="000C6DA5" w:rsidRDefault="00B36E89" w:rsidP="00014368">
      <w:pPr>
        <w:pStyle w:val="ListParagraph"/>
        <w:numPr>
          <w:ilvl w:val="0"/>
          <w:numId w:val="16"/>
        </w:numPr>
        <w:bidi/>
        <w:spacing w:before="240" w:after="0" w:line="360" w:lineRule="auto"/>
        <w:rPr>
          <w:rFonts w:ascii="Times New Roman" w:hAnsi="Times New Roman" w:cstheme="minorHAnsi"/>
          <w:sz w:val="32"/>
          <w:szCs w:val="32"/>
          <w:lang w:bidi="ar-DZ"/>
        </w:rPr>
      </w:pP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اقترح تجربة للكشف عن الغاز </w:t>
      </w:r>
      <w:r w:rsidR="00995D3A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الخانق </w:t>
      </w:r>
      <w:r w:rsidRPr="00141B8A">
        <w:rPr>
          <w:rFonts w:ascii="Times New Roman" w:hAnsi="Times New Roman" w:cstheme="minorHAnsi" w:hint="cs"/>
          <w:sz w:val="32"/>
          <w:szCs w:val="32"/>
          <w:rtl/>
          <w:lang w:bidi="ar-DZ"/>
        </w:rPr>
        <w:t>المنطلق؟</w:t>
      </w:r>
    </w:p>
    <w:p w:rsidR="00014368" w:rsidRPr="00014368" w:rsidRDefault="00014368" w:rsidP="00014368">
      <w:pPr>
        <w:bidi/>
        <w:spacing w:after="0" w:line="360" w:lineRule="auto"/>
        <w:rPr>
          <w:rFonts w:ascii="Times New Roman" w:hAnsi="Times New Roman" w:cstheme="minorHAnsi"/>
          <w:sz w:val="32"/>
          <w:szCs w:val="32"/>
          <w:rtl/>
          <w:lang w:bidi="ar-DZ"/>
        </w:rPr>
      </w:pPr>
      <w:r w:rsidRPr="00014368">
        <w:rPr>
          <w:rFonts w:ascii="Times New Roman" w:hAnsi="Times New Roman" w:cstheme="minorHAnsi" w:hint="cs"/>
          <w:sz w:val="32"/>
          <w:szCs w:val="32"/>
          <w:rtl/>
          <w:lang w:bidi="ar-DZ"/>
        </w:rPr>
        <w:t xml:space="preserve">.  .  .  .  .  .  .  .  .  .   .  .   .   .  .  .  .  .  .  .  .  .  .  .  .  .  .  .   .   .  .  .   .  .  .  .  .  .  .  .  .  .  .  .  .    </w:t>
      </w:r>
    </w:p>
    <w:p w:rsidR="00014368" w:rsidRPr="00014368" w:rsidRDefault="00910BA3" w:rsidP="00014368">
      <w:pPr>
        <w:bidi/>
        <w:jc w:val="center"/>
        <w:rPr>
          <w:rFonts w:ascii="Calibri" w:hAnsi="Calibri" w:cs="Calibri"/>
          <w:b/>
          <w:bCs/>
          <w:sz w:val="32"/>
          <w:szCs w:val="32"/>
          <w:rtl/>
          <w:lang w:bidi="ar-DZ"/>
        </w:rPr>
      </w:pPr>
      <w:r w:rsidRPr="000250F2">
        <w:rPr>
          <w:rFonts w:hint="cs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A0FD430" wp14:editId="7C4C17D1">
                <wp:simplePos x="0" y="0"/>
                <wp:positionH relativeFrom="column">
                  <wp:posOffset>116205</wp:posOffset>
                </wp:positionH>
                <wp:positionV relativeFrom="paragraph">
                  <wp:posOffset>125730</wp:posOffset>
                </wp:positionV>
                <wp:extent cx="1048714" cy="346228"/>
                <wp:effectExtent l="0" t="0" r="18415" b="1587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8714" cy="346228"/>
                          <a:chOff x="0" y="0"/>
                          <a:chExt cx="1048714" cy="398780"/>
                        </a:xfrm>
                      </wpg:grpSpPr>
                      <wps:wsp>
                        <wps:cNvPr id="25" name="Rounded Rectangle 25"/>
                        <wps:cNvSpPr/>
                        <wps:spPr>
                          <a:xfrm>
                            <a:off x="63041" y="0"/>
                            <a:ext cx="985673" cy="398604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0" y="0"/>
                            <a:ext cx="956441" cy="398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250F2" w:rsidRPr="00AF423D" w:rsidRDefault="000250F2" w:rsidP="00AF423D">
                              <w:pPr>
                                <w:bidi/>
                                <w:rPr>
                                  <w:rFonts w:ascii="Calibri" w:hAnsi="Calibri" w:cs="Calib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AF423D">
                                <w:rPr>
                                  <w:rFonts w:ascii="Calibri" w:hAnsi="Calibri" w:cs="Calib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0FD430" id="Group 24" o:spid="_x0000_s1132" style="position:absolute;left:0;text-align:left;margin-left:9.15pt;margin-top:9.9pt;width:82.6pt;height:27.25pt;z-index:251650048;mso-height-relative:margin" coordsize="10487,3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">
                <v:roundrect id="Rounded Rectangle 25" o:spid="_x0000_s1133" style="position:absolute;left:630;width:9857;height:398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b2HcQA&#10;AADbAAAADwAAAGRycy9kb3ducmV2LnhtbESPzWrDMBCE74W+g9hCLyWRm5JgHMshhBZ6Spsfcl6s&#10;jeXEWhlJTZy3rwqFHIeZ+YYpF4PtxIV8aB0reB1nIIhrp1tuFOx3H6McRIjIGjvHpOBGARbV40OJ&#10;hXZX3tBlGxuRIBwKVGBi7AspQ23IYhi7njh5R+ctxiR9I7XHa4LbTk6ybCYttpwWDPa0MlSftz9W&#10;Qai1WX+dT/6F8ml+COb9+22TKfX8NCznICIN8R7+b39qBZMp/H1JP0BW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W9h3EAAAA2wAAAA8AAAAAAAAAAAAAAAAAmAIAAGRycy9k&#10;b3ducmV2LnhtbFBLBQYAAAAABAAEAPUAAACJAwAAAAA=&#10;" filled="f" strokecolor="black [3213]" strokeweight="1.5pt">
                  <v:stroke joinstyle="miter"/>
                </v:roundrect>
                <v:shape id="Text Box 26" o:spid="_x0000_s1134" type="#_x0000_t202" style="position:absolute;width:9564;height:39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  <v:textbox>
                    <w:txbxContent>
                      <w:p w:rsidR="000250F2" w:rsidRPr="00AF423D" w:rsidRDefault="000250F2" w:rsidP="00AF423D">
                        <w:pPr>
                          <w:bidi/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AF423D">
                          <w:rPr>
                            <w:rFonts w:ascii="Calibri" w:hAnsi="Calibri" w:cs="Calib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14368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الصفحة </w:t>
      </w:r>
      <w:r w:rsidR="00014368" w:rsidRPr="000143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</w:t>
      </w:r>
      <w:r w:rsidR="00014368">
        <w:rPr>
          <w:rFonts w:ascii="Calibri" w:hAnsi="Calibri" w:cs="Calibri" w:hint="cs"/>
          <w:b/>
          <w:bCs/>
          <w:sz w:val="32"/>
          <w:szCs w:val="32"/>
          <w:rtl/>
          <w:lang w:bidi="ar-DZ"/>
        </w:rPr>
        <w:t xml:space="preserve"> من </w:t>
      </w:r>
      <w:r w:rsidR="00014368" w:rsidRPr="000143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</w:t>
      </w:r>
    </w:p>
    <w:sectPr w:rsidR="00014368" w:rsidRPr="00014368" w:rsidSect="00011BB9">
      <w:pgSz w:w="11906" w:h="16838"/>
      <w:pgMar w:top="567" w:right="680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FED" w:rsidRDefault="00F97FED" w:rsidP="00F54AB1">
      <w:pPr>
        <w:spacing w:after="0" w:line="240" w:lineRule="auto"/>
      </w:pPr>
      <w:r>
        <w:separator/>
      </w:r>
    </w:p>
  </w:endnote>
  <w:endnote w:type="continuationSeparator" w:id="0">
    <w:p w:rsidR="00F97FED" w:rsidRDefault="00F97FED" w:rsidP="00F5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FED" w:rsidRDefault="00F97FED" w:rsidP="00F54AB1">
      <w:pPr>
        <w:spacing w:after="0" w:line="240" w:lineRule="auto"/>
      </w:pPr>
      <w:r>
        <w:separator/>
      </w:r>
    </w:p>
  </w:footnote>
  <w:footnote w:type="continuationSeparator" w:id="0">
    <w:p w:rsidR="00F97FED" w:rsidRDefault="00F97FED" w:rsidP="00F5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1" type="#_x0000_t75" style="width:11.25pt;height:11.25pt" o:bullet="t">
        <v:imagedata r:id="rId1" o:title="msoAF65"/>
      </v:shape>
    </w:pict>
  </w:numPicBullet>
  <w:abstractNum w:abstractNumId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D785B"/>
    <w:multiLevelType w:val="hybridMultilevel"/>
    <w:tmpl w:val="864CAC7E"/>
    <w:lvl w:ilvl="0" w:tplc="D9B0D0E4">
      <w:start w:val="1"/>
      <w:numFmt w:val="decimal"/>
      <w:lvlText w:val="%1."/>
      <w:lvlJc w:val="left"/>
      <w:pPr>
        <w:ind w:left="540" w:hanging="360"/>
      </w:pPr>
      <w:rPr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0A1C010A"/>
    <w:multiLevelType w:val="hybridMultilevel"/>
    <w:tmpl w:val="1CC886FC"/>
    <w:lvl w:ilvl="0" w:tplc="040C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>
    <w:nsid w:val="0BDF0C67"/>
    <w:multiLevelType w:val="hybridMultilevel"/>
    <w:tmpl w:val="7206F322"/>
    <w:lvl w:ilvl="0" w:tplc="3980302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>
    <w:nsid w:val="17FD782E"/>
    <w:multiLevelType w:val="hybridMultilevel"/>
    <w:tmpl w:val="3AF6444C"/>
    <w:lvl w:ilvl="0" w:tplc="4AA288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091064"/>
    <w:multiLevelType w:val="hybridMultilevel"/>
    <w:tmpl w:val="30F8F4F0"/>
    <w:lvl w:ilvl="0" w:tplc="BDD2910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149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592375"/>
    <w:multiLevelType w:val="hybridMultilevel"/>
    <w:tmpl w:val="03E0F87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8513DD"/>
    <w:multiLevelType w:val="hybridMultilevel"/>
    <w:tmpl w:val="BD529AE4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A42FB3"/>
    <w:multiLevelType w:val="hybridMultilevel"/>
    <w:tmpl w:val="AC2E05A4"/>
    <w:lvl w:ilvl="0" w:tplc="AB28B542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031028"/>
    <w:multiLevelType w:val="hybridMultilevel"/>
    <w:tmpl w:val="E0468D2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4C1360"/>
    <w:multiLevelType w:val="hybridMultilevel"/>
    <w:tmpl w:val="E9DE740E"/>
    <w:lvl w:ilvl="0" w:tplc="0C6CCE34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2D700B4"/>
    <w:multiLevelType w:val="hybridMultilevel"/>
    <w:tmpl w:val="4198AF26"/>
    <w:lvl w:ilvl="0" w:tplc="0C6CCE34">
      <w:start w:val="1"/>
      <w:numFmt w:val="bullet"/>
      <w:lvlText w:val=""/>
      <w:lvlJc w:val="left"/>
      <w:pPr>
        <w:ind w:left="191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8">
    <w:nsid w:val="75E948DE"/>
    <w:multiLevelType w:val="hybridMultilevel"/>
    <w:tmpl w:val="4FAE4D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16"/>
  </w:num>
  <w:num w:numId="4">
    <w:abstractNumId w:val="12"/>
  </w:num>
  <w:num w:numId="5">
    <w:abstractNumId w:val="6"/>
  </w:num>
  <w:num w:numId="6">
    <w:abstractNumId w:val="0"/>
  </w:num>
  <w:num w:numId="7">
    <w:abstractNumId w:val="8"/>
  </w:num>
  <w:num w:numId="8">
    <w:abstractNumId w:val="5"/>
  </w:num>
  <w:num w:numId="9">
    <w:abstractNumId w:val="11"/>
  </w:num>
  <w:num w:numId="10">
    <w:abstractNumId w:val="18"/>
  </w:num>
  <w:num w:numId="11">
    <w:abstractNumId w:val="13"/>
  </w:num>
  <w:num w:numId="12">
    <w:abstractNumId w:val="14"/>
  </w:num>
  <w:num w:numId="13">
    <w:abstractNumId w:val="9"/>
  </w:num>
  <w:num w:numId="14">
    <w:abstractNumId w:val="15"/>
  </w:num>
  <w:num w:numId="15">
    <w:abstractNumId w:val="1"/>
  </w:num>
  <w:num w:numId="16">
    <w:abstractNumId w:val="17"/>
  </w:num>
  <w:num w:numId="17">
    <w:abstractNumId w:val="2"/>
  </w:num>
  <w:num w:numId="18">
    <w:abstractNumId w:val="10"/>
  </w:num>
  <w:num w:numId="19">
    <w:abstractNumId w:val="7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11BB9"/>
    <w:rsid w:val="00014368"/>
    <w:rsid w:val="000250F2"/>
    <w:rsid w:val="00025E1F"/>
    <w:rsid w:val="000C6DA5"/>
    <w:rsid w:val="00125610"/>
    <w:rsid w:val="00134A07"/>
    <w:rsid w:val="00141B8A"/>
    <w:rsid w:val="001B3863"/>
    <w:rsid w:val="001B3E38"/>
    <w:rsid w:val="001E1746"/>
    <w:rsid w:val="00203A67"/>
    <w:rsid w:val="00262A31"/>
    <w:rsid w:val="00264DCB"/>
    <w:rsid w:val="002D270B"/>
    <w:rsid w:val="002F0798"/>
    <w:rsid w:val="00316909"/>
    <w:rsid w:val="00365C98"/>
    <w:rsid w:val="00384725"/>
    <w:rsid w:val="003E3D1D"/>
    <w:rsid w:val="00475480"/>
    <w:rsid w:val="004B6D3D"/>
    <w:rsid w:val="00527693"/>
    <w:rsid w:val="00547547"/>
    <w:rsid w:val="00582D7B"/>
    <w:rsid w:val="005B5256"/>
    <w:rsid w:val="005C655C"/>
    <w:rsid w:val="0064244C"/>
    <w:rsid w:val="0067415C"/>
    <w:rsid w:val="00713B09"/>
    <w:rsid w:val="00757A42"/>
    <w:rsid w:val="00760381"/>
    <w:rsid w:val="00782982"/>
    <w:rsid w:val="0079409B"/>
    <w:rsid w:val="007F3300"/>
    <w:rsid w:val="00823B0E"/>
    <w:rsid w:val="00876B67"/>
    <w:rsid w:val="00910BA3"/>
    <w:rsid w:val="00944BD0"/>
    <w:rsid w:val="00990039"/>
    <w:rsid w:val="00995D3A"/>
    <w:rsid w:val="009A280D"/>
    <w:rsid w:val="009B43EA"/>
    <w:rsid w:val="009B5A8B"/>
    <w:rsid w:val="009D3849"/>
    <w:rsid w:val="00A04DB1"/>
    <w:rsid w:val="00A35AB6"/>
    <w:rsid w:val="00A5630D"/>
    <w:rsid w:val="00AC0DB5"/>
    <w:rsid w:val="00AF423D"/>
    <w:rsid w:val="00B14800"/>
    <w:rsid w:val="00B14E64"/>
    <w:rsid w:val="00B234C1"/>
    <w:rsid w:val="00B36E89"/>
    <w:rsid w:val="00B41CA9"/>
    <w:rsid w:val="00BA6391"/>
    <w:rsid w:val="00C03F0D"/>
    <w:rsid w:val="00C079B9"/>
    <w:rsid w:val="00CA790B"/>
    <w:rsid w:val="00D51FA2"/>
    <w:rsid w:val="00D677A9"/>
    <w:rsid w:val="00DD5838"/>
    <w:rsid w:val="00E01CBC"/>
    <w:rsid w:val="00E21425"/>
    <w:rsid w:val="00E505BE"/>
    <w:rsid w:val="00EB6C88"/>
    <w:rsid w:val="00F54AB1"/>
    <w:rsid w:val="00F92DAD"/>
    <w:rsid w:val="00F973AD"/>
    <w:rsid w:val="00F97FED"/>
    <w:rsid w:val="00FC5DA5"/>
    <w:rsid w:val="00FD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E11E71-3F95-4394-B62A-BA6F0FC4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PlaceholderText">
    <w:name w:val="Placeholder Text"/>
    <w:basedOn w:val="DefaultParagraphFont"/>
    <w:uiPriority w:val="99"/>
    <w:semiHidden/>
    <w:rsid w:val="00713B0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B1"/>
  </w:style>
  <w:style w:type="paragraph" w:styleId="Footer">
    <w:name w:val="footer"/>
    <w:basedOn w:val="Normal"/>
    <w:link w:val="Foot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B1"/>
  </w:style>
  <w:style w:type="paragraph" w:customStyle="1" w:styleId="Gdmath">
    <w:name w:val="Gdmath"/>
    <w:basedOn w:val="Normal"/>
    <w:link w:val="GdmathChar"/>
    <w:rsid w:val="001B3863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1B3863"/>
    <w:rPr>
      <w:rFonts w:ascii="Times New Roman" w:hAnsi="Times New Roman" w:cs="Times New Roman"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5A3CD-B253-4532-AB1A-E87C00C3A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794</TotalTime>
  <Pages>2</Pages>
  <Words>816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</cp:revision>
  <cp:lastPrinted>2024-11-23T18:12:00Z</cp:lastPrinted>
  <dcterms:created xsi:type="dcterms:W3CDTF">2019-11-23T07:37:00Z</dcterms:created>
  <dcterms:modified xsi:type="dcterms:W3CDTF">2024-11-23T18:57:00Z</dcterms:modified>
</cp:coreProperties>
</file>
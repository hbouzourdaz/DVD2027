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11299" w:type="dxa"/>
        <w:tblInd w:w="-239" w:type="dxa"/>
        <w:tblLook w:val="04A0"/>
      </w:tblPr>
      <w:tblGrid>
        <w:gridCol w:w="11299"/>
      </w:tblGrid>
      <w:tr w:rsidR="00990039" w:rsidTr="00677BD2">
        <w:trPr>
          <w:trHeight w:val="1125"/>
        </w:trPr>
        <w:tc>
          <w:tcPr>
            <w:tcW w:w="1129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90039" w:rsidRPr="00783A5E" w:rsidRDefault="00990039" w:rsidP="0099003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الجمهورية الجزائرية الديمقراطية الشعبية</w:t>
            </w:r>
          </w:p>
          <w:p w:rsidR="00990039" w:rsidRPr="00783A5E" w:rsidRDefault="00990039" w:rsidP="003D3A60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bookmarkStart w:id="0" w:name="_GoBack"/>
            <w:bookmarkEnd w:id="0"/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متوسطة </w:t>
            </w:r>
            <w:r w:rsidR="0044059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بوخاري أمحمد-أيت خ</w:t>
            </w:r>
            <w:r w:rsidR="003D3A6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رشة-تادمايت</w:t>
            </w:r>
            <w:r w:rsidR="003D3A60" w:rsidRPr="00F66BB6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3D3A6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 w:rsidR="003D3A60" w:rsidRPr="00F66BB6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3D3A6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</w:t>
            </w:r>
            <w:r w:rsidR="003D3A60" w:rsidRPr="00F66BB6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="00AE042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السنة الدراسية: 2</w:t>
            </w:r>
            <w:r w:rsidR="00AE042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02</w:t>
            </w:r>
            <w:r w:rsidR="003D3A6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4</w:t>
            </w:r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-202</w:t>
            </w:r>
            <w:r w:rsidR="003D3A6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5</w:t>
            </w:r>
          </w:p>
          <w:p w:rsidR="00990039" w:rsidRPr="00783A5E" w:rsidRDefault="003D3A60" w:rsidP="002D6955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</w:t>
            </w:r>
            <w:r w:rsidR="00264DCB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لمستوى: السنة </w:t>
            </w:r>
            <w:r w:rsidR="00817E4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</w:t>
            </w:r>
            <w:r w:rsidR="002D6955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ثانية</w:t>
            </w:r>
            <w:r w:rsidR="00817E4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="00264DCB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متوسط</w:t>
            </w:r>
            <w:r w:rsidR="007442D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                             </w:t>
            </w:r>
            <w:r w:rsidR="007442DD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المدة: ســـــــــــــــــــــــــاعة </w:t>
            </w:r>
            <w:r w:rsidR="007442D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ونصف</w:t>
            </w:r>
          </w:p>
        </w:tc>
      </w:tr>
      <w:tr w:rsidR="007442DD" w:rsidTr="006561EB">
        <w:trPr>
          <w:trHeight w:val="930"/>
        </w:trPr>
        <w:tc>
          <w:tcPr>
            <w:tcW w:w="11299" w:type="dxa"/>
            <w:tcBorders>
              <w:left w:val="nil"/>
              <w:right w:val="nil"/>
            </w:tcBorders>
            <w:vAlign w:val="center"/>
          </w:tcPr>
          <w:p w:rsidR="007442DD" w:rsidRPr="00783A5E" w:rsidRDefault="007442DD" w:rsidP="007442D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إختبار الفصل الثالث  في مادة  </w:t>
            </w:r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العلوم الفيزيائية والتكنولوجيا</w:t>
            </w:r>
          </w:p>
        </w:tc>
      </w:tr>
    </w:tbl>
    <w:p w:rsidR="002D6955" w:rsidRPr="003A7A66" w:rsidRDefault="00627DEA" w:rsidP="00047FB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التمرين الأ</w:t>
      </w:r>
      <w:r w:rsidR="00677BD2" w:rsidRPr="00677BD2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ول</w:t>
      </w:r>
      <w:r w:rsidR="00264DCB"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:</w:t>
      </w:r>
      <w:r w:rsidR="004935F8"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(</w:t>
      </w:r>
      <w:r w:rsidR="00C02CA9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0</w:t>
      </w:r>
      <w:r w:rsidR="00047FB9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8</w:t>
      </w:r>
      <w:r w:rsidR="00C02CA9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)</w:t>
      </w:r>
      <w:r w:rsidR="001F72CB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ن</w:t>
      </w:r>
      <w:r w:rsidR="00264DCB"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قاط</w:t>
      </w:r>
    </w:p>
    <w:p w:rsidR="00710E39" w:rsidRPr="003A7A66" w:rsidRDefault="00710E39" w:rsidP="006718D5">
      <w:pPr>
        <w:spacing w:after="0" w:line="240" w:lineRule="auto"/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3A7A6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- أكمل الجدول التالي:بإسم الذرة ورمزها الكيميائي </w:t>
      </w:r>
      <w:r w:rsidR="006718D5" w:rsidRPr="003A7A6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:</w:t>
      </w:r>
    </w:p>
    <w:tbl>
      <w:tblPr>
        <w:tblStyle w:val="Grilledutableau"/>
        <w:tblW w:w="0" w:type="auto"/>
        <w:tblLook w:val="04A0"/>
      </w:tblPr>
      <w:tblGrid>
        <w:gridCol w:w="1515"/>
        <w:gridCol w:w="1515"/>
        <w:gridCol w:w="1515"/>
        <w:gridCol w:w="1515"/>
        <w:gridCol w:w="1515"/>
        <w:gridCol w:w="1515"/>
        <w:gridCol w:w="1516"/>
      </w:tblGrid>
      <w:tr w:rsidR="00710E39" w:rsidRPr="003A7A66" w:rsidTr="003A7A66">
        <w:trPr>
          <w:trHeight w:val="437"/>
        </w:trPr>
        <w:tc>
          <w:tcPr>
            <w:tcW w:w="1515" w:type="dxa"/>
          </w:tcPr>
          <w:p w:rsidR="00710E39" w:rsidRPr="003A7A66" w:rsidRDefault="00710E39" w:rsidP="006718D5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515" w:type="dxa"/>
          </w:tcPr>
          <w:p w:rsidR="00710E39" w:rsidRPr="003A7A66" w:rsidRDefault="00710E39" w:rsidP="006718D5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A7A6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الكربون </w:t>
            </w:r>
          </w:p>
        </w:tc>
        <w:tc>
          <w:tcPr>
            <w:tcW w:w="1515" w:type="dxa"/>
          </w:tcPr>
          <w:p w:rsidR="00710E39" w:rsidRPr="003A7A66" w:rsidRDefault="00710E39" w:rsidP="003A7A6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515" w:type="dxa"/>
          </w:tcPr>
          <w:p w:rsidR="00710E39" w:rsidRPr="003A7A66" w:rsidRDefault="00710E39" w:rsidP="003A7A6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A7A6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الكالسيوم</w:t>
            </w:r>
          </w:p>
        </w:tc>
        <w:tc>
          <w:tcPr>
            <w:tcW w:w="1515" w:type="dxa"/>
          </w:tcPr>
          <w:p w:rsidR="00710E39" w:rsidRPr="003A7A66" w:rsidRDefault="00710E39" w:rsidP="003A7A6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515" w:type="dxa"/>
          </w:tcPr>
          <w:p w:rsidR="00710E39" w:rsidRPr="003A7A66" w:rsidRDefault="00710E39" w:rsidP="003A7A6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A7A6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الحديد</w:t>
            </w:r>
          </w:p>
        </w:tc>
        <w:tc>
          <w:tcPr>
            <w:tcW w:w="1516" w:type="dxa"/>
          </w:tcPr>
          <w:p w:rsidR="00710E39" w:rsidRPr="003A7A66" w:rsidRDefault="00710E39" w:rsidP="003A7A6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A7A6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اسم الذرة</w:t>
            </w:r>
          </w:p>
          <w:p w:rsidR="00710E39" w:rsidRPr="003A7A66" w:rsidRDefault="00710E39" w:rsidP="003A7A6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</w:tr>
      <w:tr w:rsidR="00710E39" w:rsidRPr="006718D5" w:rsidTr="005A45C8">
        <w:trPr>
          <w:trHeight w:val="372"/>
        </w:trPr>
        <w:tc>
          <w:tcPr>
            <w:tcW w:w="1515" w:type="dxa"/>
          </w:tcPr>
          <w:p w:rsidR="00710E39" w:rsidRPr="006718D5" w:rsidRDefault="00710E39" w:rsidP="006718D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718D5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O</w:t>
            </w:r>
          </w:p>
        </w:tc>
        <w:tc>
          <w:tcPr>
            <w:tcW w:w="1515" w:type="dxa"/>
          </w:tcPr>
          <w:p w:rsidR="00710E39" w:rsidRPr="006718D5" w:rsidRDefault="00710E39" w:rsidP="006718D5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515" w:type="dxa"/>
          </w:tcPr>
          <w:p w:rsidR="00710E39" w:rsidRPr="006718D5" w:rsidRDefault="00710E39" w:rsidP="003A7A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718D5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Na</w:t>
            </w:r>
          </w:p>
        </w:tc>
        <w:tc>
          <w:tcPr>
            <w:tcW w:w="1515" w:type="dxa"/>
          </w:tcPr>
          <w:p w:rsidR="00710E39" w:rsidRPr="006718D5" w:rsidRDefault="00710E39" w:rsidP="003A7A6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515" w:type="dxa"/>
          </w:tcPr>
          <w:p w:rsidR="00710E39" w:rsidRPr="006718D5" w:rsidRDefault="00710E39" w:rsidP="003A7A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718D5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Cl</w:t>
            </w:r>
          </w:p>
        </w:tc>
        <w:tc>
          <w:tcPr>
            <w:tcW w:w="1515" w:type="dxa"/>
          </w:tcPr>
          <w:p w:rsidR="00710E39" w:rsidRPr="006718D5" w:rsidRDefault="00710E39" w:rsidP="003A7A6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516" w:type="dxa"/>
          </w:tcPr>
          <w:p w:rsidR="00710E39" w:rsidRPr="006718D5" w:rsidRDefault="00710E39" w:rsidP="003A7A6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718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رمزها الكيميائي </w:t>
            </w:r>
          </w:p>
        </w:tc>
      </w:tr>
    </w:tbl>
    <w:p w:rsidR="00710E39" w:rsidRPr="006718D5" w:rsidRDefault="00710E39" w:rsidP="006718D5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6718D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. </w:t>
      </w:r>
      <w:r w:rsidRPr="006718D5">
        <w:rPr>
          <w:rFonts w:asciiTheme="majorBidi" w:hAnsiTheme="majorBidi" w:cstheme="majorBidi"/>
          <w:b/>
          <w:bCs/>
          <w:sz w:val="24"/>
          <w:szCs w:val="24"/>
          <w:lang w:bidi="ar-DZ"/>
        </w:rPr>
        <w:t>CaCO</w:t>
      </w:r>
      <w:r w:rsidRPr="006718D5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3</w:t>
      </w:r>
      <w:r w:rsidRPr="006718D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2-  تعطى الصيغة الكيميائية لكربونات الكالسيوم </w:t>
      </w:r>
    </w:p>
    <w:p w:rsidR="00710E39" w:rsidRPr="006718D5" w:rsidRDefault="00710E39" w:rsidP="006718D5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6718D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* حدد عدد كل نوع من الذرات المكونة له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710E39" w:rsidRPr="006718D5" w:rsidRDefault="00710E39" w:rsidP="006718D5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6718D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* أكتب الصيغة الكيميائية لجزيء الماء ، غاز البوتان(يتكون من 4 ذرات كربون و10 ذرات هيدروجين) </w:t>
      </w:r>
    </w:p>
    <w:tbl>
      <w:tblPr>
        <w:tblStyle w:val="Grilledutableau"/>
        <w:tblW w:w="0" w:type="auto"/>
        <w:tblInd w:w="3085" w:type="dxa"/>
        <w:tblLook w:val="04A0"/>
      </w:tblPr>
      <w:tblGrid>
        <w:gridCol w:w="3119"/>
        <w:gridCol w:w="2835"/>
      </w:tblGrid>
      <w:tr w:rsidR="00710E39" w:rsidRPr="006718D5" w:rsidTr="00710E39">
        <w:tc>
          <w:tcPr>
            <w:tcW w:w="3119" w:type="dxa"/>
          </w:tcPr>
          <w:p w:rsidR="00710E39" w:rsidRPr="006718D5" w:rsidRDefault="00710E39" w:rsidP="006718D5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718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الصيغة الكيميائية </w:t>
            </w:r>
          </w:p>
        </w:tc>
        <w:tc>
          <w:tcPr>
            <w:tcW w:w="2835" w:type="dxa"/>
          </w:tcPr>
          <w:p w:rsidR="00710E39" w:rsidRPr="006718D5" w:rsidRDefault="00710E39" w:rsidP="006718D5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718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اسم الجزيء</w:t>
            </w:r>
          </w:p>
        </w:tc>
      </w:tr>
      <w:tr w:rsidR="00710E39" w:rsidRPr="006718D5" w:rsidTr="00710E39">
        <w:tc>
          <w:tcPr>
            <w:tcW w:w="3119" w:type="dxa"/>
          </w:tcPr>
          <w:p w:rsidR="00710E39" w:rsidRPr="006718D5" w:rsidRDefault="00710E39" w:rsidP="006718D5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710E39" w:rsidRPr="006718D5" w:rsidRDefault="00710E39" w:rsidP="006718D5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2835" w:type="dxa"/>
          </w:tcPr>
          <w:p w:rsidR="00710E39" w:rsidRPr="006718D5" w:rsidRDefault="00710E39" w:rsidP="006718D5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718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الماء </w:t>
            </w:r>
          </w:p>
        </w:tc>
      </w:tr>
      <w:tr w:rsidR="00710E39" w:rsidRPr="006718D5" w:rsidTr="00710E39">
        <w:tc>
          <w:tcPr>
            <w:tcW w:w="3119" w:type="dxa"/>
          </w:tcPr>
          <w:p w:rsidR="00710E39" w:rsidRPr="006718D5" w:rsidRDefault="00710E39" w:rsidP="006718D5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2835" w:type="dxa"/>
          </w:tcPr>
          <w:p w:rsidR="00710E39" w:rsidRPr="006718D5" w:rsidRDefault="00710E39" w:rsidP="006718D5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718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غاز البوتان </w:t>
            </w:r>
          </w:p>
        </w:tc>
      </w:tr>
    </w:tbl>
    <w:p w:rsidR="002D6955" w:rsidRPr="006718D5" w:rsidRDefault="00DF4D59" w:rsidP="006718D5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3</w:t>
      </w:r>
      <w:r w:rsidR="006718D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-</w:t>
      </w:r>
      <w:r w:rsidR="002D6955" w:rsidRPr="006718D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يتفاعل أكسيد الحديد (يتكون من ذرة حديد وذرة أكسجين) مع غاز أحادي أكسيد الكربون، فينتج الحديد وغاز يعكر رائق الكلس</w:t>
      </w:r>
      <w:r w:rsidR="002D6955" w:rsidRPr="006718D5"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</w:p>
    <w:p w:rsidR="002D6955" w:rsidRPr="006718D5" w:rsidRDefault="002D6955" w:rsidP="006A0BFC">
      <w:pPr>
        <w:pStyle w:val="Paragraphedeliste"/>
        <w:numPr>
          <w:ilvl w:val="0"/>
          <w:numId w:val="1"/>
        </w:num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6718D5">
        <w:rPr>
          <w:rFonts w:asciiTheme="majorBidi" w:hAnsiTheme="majorBidi" w:cstheme="majorBidi"/>
          <w:b/>
          <w:bCs/>
          <w:sz w:val="24"/>
          <w:szCs w:val="24"/>
          <w:rtl/>
        </w:rPr>
        <w:t>ما</w:t>
      </w:r>
      <w:r w:rsidR="00E7546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6718D5">
        <w:rPr>
          <w:rFonts w:asciiTheme="majorBidi" w:hAnsiTheme="majorBidi" w:cstheme="majorBidi"/>
          <w:b/>
          <w:bCs/>
          <w:sz w:val="24"/>
          <w:szCs w:val="24"/>
          <w:rtl/>
        </w:rPr>
        <w:t xml:space="preserve">نوع التحول </w:t>
      </w:r>
      <w:r w:rsidRPr="006718D5">
        <w:rPr>
          <w:rFonts w:asciiTheme="majorBidi" w:hAnsiTheme="majorBidi" w:cstheme="majorBidi" w:hint="cs"/>
          <w:b/>
          <w:bCs/>
          <w:sz w:val="24"/>
          <w:szCs w:val="24"/>
          <w:rtl/>
        </w:rPr>
        <w:t>الحاصل؟برر إجابتك؟</w:t>
      </w:r>
    </w:p>
    <w:p w:rsidR="002D6955" w:rsidRPr="006718D5" w:rsidRDefault="002D6955" w:rsidP="006718D5">
      <w:pPr>
        <w:bidi/>
        <w:spacing w:after="0" w:line="240" w:lineRule="auto"/>
        <w:ind w:left="36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6718D5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.......................................................................................................</w:t>
      </w:r>
    </w:p>
    <w:p w:rsidR="002D6955" w:rsidRPr="006718D5" w:rsidRDefault="002D6955" w:rsidP="006A0BFC">
      <w:pPr>
        <w:pStyle w:val="Paragraphedeliste"/>
        <w:numPr>
          <w:ilvl w:val="0"/>
          <w:numId w:val="1"/>
        </w:num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18D5">
        <w:rPr>
          <w:rFonts w:asciiTheme="majorBidi" w:hAnsiTheme="majorBidi" w:cstheme="majorBidi" w:hint="cs"/>
          <w:b/>
          <w:bCs/>
          <w:sz w:val="24"/>
          <w:szCs w:val="24"/>
          <w:rtl/>
        </w:rPr>
        <w:t>ما اسم الغاز الذي يعكر رائق الكلس؟</w:t>
      </w:r>
    </w:p>
    <w:p w:rsidR="002D6955" w:rsidRPr="006718D5" w:rsidRDefault="002D6955" w:rsidP="006718D5">
      <w:pPr>
        <w:bidi/>
        <w:spacing w:after="0" w:line="240" w:lineRule="auto"/>
        <w:ind w:left="36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6718D5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.......................................................................................................</w:t>
      </w:r>
    </w:p>
    <w:p w:rsidR="002D6955" w:rsidRPr="006718D5" w:rsidRDefault="002D6955" w:rsidP="006A0BFC">
      <w:pPr>
        <w:pStyle w:val="Paragraphedeliste"/>
        <w:numPr>
          <w:ilvl w:val="0"/>
          <w:numId w:val="1"/>
        </w:num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6718D5">
        <w:rPr>
          <w:rFonts w:asciiTheme="majorBidi" w:hAnsiTheme="majorBidi" w:cstheme="majorBidi" w:hint="cs"/>
          <w:b/>
          <w:bCs/>
          <w:sz w:val="24"/>
          <w:szCs w:val="24"/>
          <w:rtl/>
        </w:rPr>
        <w:t>هل تبقى الكتلة محفوظة في هذا التحول؟</w:t>
      </w:r>
      <w:r w:rsidRPr="006718D5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برر </w:t>
      </w:r>
      <w:r w:rsidRPr="006718D5">
        <w:rPr>
          <w:rFonts w:asciiTheme="majorBidi" w:hAnsiTheme="majorBidi" w:cstheme="majorBidi" w:hint="cs"/>
          <w:b/>
          <w:bCs/>
          <w:sz w:val="24"/>
          <w:szCs w:val="24"/>
          <w:rtl/>
        </w:rPr>
        <w:t>إجابتك؟</w:t>
      </w:r>
    </w:p>
    <w:p w:rsidR="002D6955" w:rsidRPr="006718D5" w:rsidRDefault="002D6955" w:rsidP="006718D5">
      <w:pPr>
        <w:bidi/>
        <w:spacing w:after="0" w:line="240" w:lineRule="auto"/>
        <w:ind w:left="36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6718D5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.......................................................................................................</w:t>
      </w:r>
    </w:p>
    <w:p w:rsidR="002D6955" w:rsidRPr="006718D5" w:rsidRDefault="002D6955" w:rsidP="006A0BFC">
      <w:pPr>
        <w:pStyle w:val="Paragraphedeliste"/>
        <w:numPr>
          <w:ilvl w:val="0"/>
          <w:numId w:val="1"/>
        </w:num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18D5">
        <w:rPr>
          <w:rFonts w:asciiTheme="majorBidi" w:hAnsiTheme="majorBidi" w:cstheme="majorBidi" w:hint="cs"/>
          <w:b/>
          <w:bCs/>
          <w:sz w:val="24"/>
          <w:szCs w:val="24"/>
          <w:rtl/>
        </w:rPr>
        <w:t>عبر عن هذا التحول بالرموز والصيغ الكيميائية؟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3110"/>
        <w:gridCol w:w="3110"/>
        <w:gridCol w:w="3110"/>
      </w:tblGrid>
      <w:tr w:rsidR="002D6955" w:rsidRPr="006718D5" w:rsidTr="005A45C8">
        <w:trPr>
          <w:trHeight w:val="572"/>
        </w:trPr>
        <w:tc>
          <w:tcPr>
            <w:tcW w:w="3110" w:type="dxa"/>
          </w:tcPr>
          <w:p w:rsidR="002D6955" w:rsidRPr="006718D5" w:rsidRDefault="002D6955" w:rsidP="00DF4D59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718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المواد النهائية</w:t>
            </w:r>
          </w:p>
        </w:tc>
        <w:tc>
          <w:tcPr>
            <w:tcW w:w="3110" w:type="dxa"/>
          </w:tcPr>
          <w:p w:rsidR="002D6955" w:rsidRPr="006718D5" w:rsidRDefault="002D6955" w:rsidP="00DF4D59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718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المواد الابتدائية</w:t>
            </w:r>
          </w:p>
        </w:tc>
        <w:tc>
          <w:tcPr>
            <w:tcW w:w="3110" w:type="dxa"/>
          </w:tcPr>
          <w:p w:rsidR="002D6955" w:rsidRPr="006718D5" w:rsidRDefault="008E3FE6" w:rsidP="008E3FE6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CF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التعبير</w:t>
            </w:r>
            <w:r w:rsidRPr="00FA6CF1">
              <w:rPr>
                <w:rFonts w:asciiTheme="majorBidi" w:hAnsiTheme="majorBidi" w:cstheme="majorBidi"/>
                <w:sz w:val="28"/>
                <w:szCs w:val="28"/>
                <w:rtl/>
              </w:rPr>
              <w:t>عن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FA6CF1">
              <w:rPr>
                <w:rFonts w:asciiTheme="majorBidi" w:hAnsiTheme="majorBidi" w:cstheme="majorBidi"/>
                <w:sz w:val="28"/>
                <w:szCs w:val="28"/>
                <w:rtl/>
              </w:rPr>
              <w:t>التحول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3D00A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الحاصــــــــــل</w:t>
            </w:r>
          </w:p>
        </w:tc>
      </w:tr>
      <w:tr w:rsidR="002D6955" w:rsidRPr="006718D5" w:rsidTr="005A45C8">
        <w:trPr>
          <w:trHeight w:val="561"/>
        </w:trPr>
        <w:tc>
          <w:tcPr>
            <w:tcW w:w="3110" w:type="dxa"/>
          </w:tcPr>
          <w:p w:rsidR="002D6955" w:rsidRPr="006718D5" w:rsidRDefault="002D6955" w:rsidP="00DF4D59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0" w:type="dxa"/>
          </w:tcPr>
          <w:p w:rsidR="002D6955" w:rsidRPr="006718D5" w:rsidRDefault="002D6955" w:rsidP="00DF4D59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0" w:type="dxa"/>
          </w:tcPr>
          <w:p w:rsidR="002D6955" w:rsidRPr="006718D5" w:rsidRDefault="002D6955" w:rsidP="00DF4D59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718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التعبير عن التحول بالكتابة</w:t>
            </w:r>
          </w:p>
        </w:tc>
      </w:tr>
      <w:tr w:rsidR="002D6955" w:rsidRPr="006718D5" w:rsidTr="005A45C8">
        <w:trPr>
          <w:trHeight w:val="572"/>
        </w:trPr>
        <w:tc>
          <w:tcPr>
            <w:tcW w:w="3110" w:type="dxa"/>
          </w:tcPr>
          <w:p w:rsidR="002D6955" w:rsidRPr="006718D5" w:rsidRDefault="002D6955" w:rsidP="00DF4D59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0" w:type="dxa"/>
          </w:tcPr>
          <w:p w:rsidR="002D6955" w:rsidRPr="006718D5" w:rsidRDefault="002D6955" w:rsidP="00DF4D59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0" w:type="dxa"/>
          </w:tcPr>
          <w:p w:rsidR="002D6955" w:rsidRPr="006718D5" w:rsidRDefault="002D6955" w:rsidP="00DF4D59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718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التعبير عن التحول بالرموز والصيغ الكيميائية</w:t>
            </w:r>
          </w:p>
        </w:tc>
      </w:tr>
    </w:tbl>
    <w:p w:rsidR="006718D5" w:rsidRDefault="006718D5" w:rsidP="00047FB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التمرين الثاني</w:t>
      </w:r>
      <w:r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:(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0</w:t>
      </w:r>
      <w:r w:rsidR="00047FB9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4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)ن</w:t>
      </w:r>
      <w:r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قاط</w:t>
      </w:r>
    </w:p>
    <w:p w:rsidR="00DF4D59" w:rsidRDefault="00DF4D59" w:rsidP="00AB5FC0">
      <w:pPr>
        <w:bidi/>
        <w:spacing w:after="0"/>
        <w:ind w:right="284" w:firstLine="14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cstheme="minorHAnsi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86240" behindDoc="0" locked="0" layoutInCell="1" allowOverlap="1">
            <wp:simplePos x="0" y="0"/>
            <wp:positionH relativeFrom="column">
              <wp:posOffset>163830</wp:posOffset>
            </wp:positionH>
            <wp:positionV relativeFrom="paragraph">
              <wp:posOffset>618490</wp:posOffset>
            </wp:positionV>
            <wp:extent cx="2876550" cy="1847850"/>
            <wp:effectExtent l="19050" t="0" r="0" b="0"/>
            <wp:wrapNone/>
            <wp:docPr id="6" name="Image 5" descr="Annotation 2025-05-10 184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5-05-10 18425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أمين تلميذ يدرس في السنة الثانية متوسط يهوي التجارب العلمية ، قام بتقريب إبرة مغناطيسية من مغناطيس و   قام بتقريب أخرى من دارة كهربائية مغلقة فلاحظ </w:t>
      </w:r>
      <w:r w:rsidR="00094A4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</w:t>
      </w:r>
      <w:r w:rsidRPr="004008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نحرافها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40085F">
        <w:rPr>
          <w:rFonts w:asciiTheme="majorBidi" w:hAnsiTheme="majorBidi" w:cstheme="majorBidi" w:hint="cs"/>
          <w:sz w:val="28"/>
          <w:szCs w:val="28"/>
          <w:rtl/>
          <w:lang w:bidi="ar-DZ"/>
        </w:rPr>
        <w:t>في كلتا الحالتين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فتعجّب من ذلك ، فطلب منك التدخل لتفسير ذلك .</w:t>
      </w:r>
    </w:p>
    <w:p w:rsidR="00DF4D59" w:rsidRPr="0040085F" w:rsidRDefault="00557F2B" w:rsidP="00DF4D59">
      <w:pPr>
        <w:bidi/>
        <w:spacing w:after="0"/>
        <w:ind w:right="284" w:firstLine="708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 16" o:spid="_x0000_s1555" style="position:absolute;left:0;text-align:left;margin-left:4in;margin-top:9.65pt;width:206.65pt;height:122.75pt;z-index:251788288;visibility:visib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">
            <v:path arrowok="t"/>
            <v:textbox>
              <w:txbxContent>
                <w:p w:rsidR="00DF4D59" w:rsidRDefault="00DF4D59" w:rsidP="00DF4D59">
                  <w:pPr>
                    <w:bidi/>
                  </w:pPr>
                  <w:r>
                    <w:rPr>
                      <w:rFonts w:cs="Arial"/>
                      <w:noProof/>
                      <w:rtl/>
                      <w:lang w:eastAsia="fr-FR"/>
                    </w:rPr>
                    <w:drawing>
                      <wp:inline distT="0" distB="0" distL="0" distR="0">
                        <wp:extent cx="2431553" cy="1327868"/>
                        <wp:effectExtent l="19050" t="0" r="6847" b="0"/>
                        <wp:docPr id="8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32050" cy="13281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DF4D59" w:rsidRDefault="00DF4D59" w:rsidP="00DF4D59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DF4D59" w:rsidRDefault="00DF4D59" w:rsidP="00DF4D59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DF4D59" w:rsidRDefault="00DF4D59" w:rsidP="00DF4D59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DF4D59" w:rsidRDefault="00DF4D59" w:rsidP="00DF4D59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AB5FC0" w:rsidRDefault="00557F2B" w:rsidP="00AB5FC0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>
          <v:roundrect id=" 20" o:spid="_x0000_s1558" style="position:absolute;left:0;text-align:left;margin-left:84.9pt;margin-top:26.8pt;width:63.85pt;height:23.2pt;z-index:251791360;visibility:visible" arcsize="10923f">
            <v:path arrowok="t"/>
            <v:textbox style="mso-next-textbox:# 20">
              <w:txbxContent>
                <w:p w:rsidR="00DF4D59" w:rsidRPr="00C07D61" w:rsidRDefault="00DF4D59" w:rsidP="00DF4D59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 w:rsidRPr="00C07D61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 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1</w:t>
                  </w:r>
                </w:p>
              </w:txbxContent>
            </v:textbox>
          </v:roundrect>
        </w:pict>
      </w: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>
          <v:roundrect id=" 19" o:spid="_x0000_s1557" style="position:absolute;left:0;text-align:left;margin-left:358.5pt;margin-top:14.05pt;width:63.85pt;height:23.2pt;z-index:251790336;visibility:visible" arcsize="10923f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">
            <v:path arrowok="t"/>
            <v:textbox style="mso-next-textbox:# 19">
              <w:txbxContent>
                <w:p w:rsidR="00DF4D59" w:rsidRPr="00C07D61" w:rsidRDefault="00DF4D59" w:rsidP="00DF4D59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 w:rsidRPr="00C07D61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2</w:t>
                  </w:r>
                </w:p>
              </w:txbxContent>
            </v:textbox>
          </v:roundrect>
        </w:pict>
      </w:r>
    </w:p>
    <w:p w:rsidR="00AB5FC0" w:rsidRDefault="00AB5FC0" w:rsidP="00DF4D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AB5FC0" w:rsidRDefault="00AB5FC0" w:rsidP="00AB5FC0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DF4D59" w:rsidRPr="00155CB7" w:rsidRDefault="00DF4D59" w:rsidP="00AB5FC0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-إق</w:t>
      </w:r>
      <w:r w:rsidRPr="00D6060F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لب الصفحة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</w:t>
      </w:r>
    </w:p>
    <w:p w:rsidR="00DF4D59" w:rsidRDefault="00DF4D59" w:rsidP="00DF4D59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F4D59" w:rsidRDefault="00DF4D59" w:rsidP="00E7546A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Pr="00C07D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. سمّ شكل المغناطيس الذي أحضره </w:t>
      </w:r>
      <w:r w:rsidR="00F02E9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أمين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الوثيقة </w:t>
      </w:r>
      <w:r w:rsidR="00F02E95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02E95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DF4D59" w:rsidRPr="00102E43" w:rsidRDefault="00DF4D59" w:rsidP="00E7546A">
      <w:pPr>
        <w:pStyle w:val="Paragraphedeliste"/>
        <w:numPr>
          <w:ilvl w:val="0"/>
          <w:numId w:val="2"/>
        </w:num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المنطقة المحيطة بالمغناطيس</w:t>
      </w:r>
      <w:r w:rsidR="00F02E95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DF4D59" w:rsidRDefault="00F02E95" w:rsidP="00E7546A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2. فسّر سبب إن</w:t>
      </w:r>
      <w:r w:rsidR="00DF4D59">
        <w:rPr>
          <w:rFonts w:asciiTheme="majorBidi" w:hAnsiTheme="majorBidi" w:cstheme="majorBidi" w:hint="cs"/>
          <w:sz w:val="28"/>
          <w:szCs w:val="28"/>
          <w:rtl/>
          <w:lang w:bidi="ar-DZ"/>
        </w:rPr>
        <w:t>حراف 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 w:rsidR="00DF4D59">
        <w:rPr>
          <w:rFonts w:asciiTheme="majorBidi" w:hAnsiTheme="majorBidi" w:cstheme="majorBidi" w:hint="cs"/>
          <w:sz w:val="28"/>
          <w:szCs w:val="28"/>
          <w:rtl/>
          <w:lang w:bidi="ar-DZ"/>
        </w:rPr>
        <w:t>برة المغناطيسية في كلتا الحالتين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DF4D59" w:rsidRDefault="00DF4D59" w:rsidP="00E7546A">
      <w:pPr>
        <w:pStyle w:val="Paragraphedeliste"/>
        <w:numPr>
          <w:ilvl w:val="0"/>
          <w:numId w:val="2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سمّ التجربة الموضّحة في الوثيقة</w:t>
      </w:r>
      <w:r w:rsidR="00F02E95">
        <w:rPr>
          <w:rFonts w:asciiTheme="majorBidi" w:hAnsiTheme="majorBidi" w:cstheme="majorBidi" w:hint="cs"/>
          <w:sz w:val="28"/>
          <w:szCs w:val="28"/>
          <w:rtl/>
          <w:lang w:bidi="ar-DZ"/>
        </w:rPr>
        <w:t>1؟</w:t>
      </w:r>
    </w:p>
    <w:p w:rsidR="005B17D6" w:rsidRPr="00486F9B" w:rsidRDefault="00DF4D59" w:rsidP="00E7546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3. أعد رسم المغناطيس المستعمل</w:t>
      </w:r>
      <w:r w:rsidR="00F02E9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التجربة 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بيّن عليه خطوط ا</w:t>
      </w:r>
      <w:r w:rsidR="00094A4D">
        <w:rPr>
          <w:rFonts w:asciiTheme="majorBidi" w:hAnsiTheme="majorBidi" w:cstheme="majorBidi" w:hint="cs"/>
          <w:sz w:val="28"/>
          <w:szCs w:val="28"/>
          <w:rtl/>
          <w:lang w:bidi="ar-DZ"/>
        </w:rPr>
        <w:t>لحقل المغناطيسي محدّدا عليها الإ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تجاه  </w:t>
      </w:r>
      <w:r w:rsidR="00047FB9" w:rsidRPr="00047FB9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="00557F2B" w:rsidRPr="00557F2B">
        <w:rPr>
          <w:rFonts w:cs="Times New Roman"/>
          <w:noProof/>
          <w:sz w:val="32"/>
          <w:szCs w:val="32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25" type="#_x0000_t202" style="position:absolute;left:0;text-align:left;margin-left:-162.1pt;margin-top:14.95pt;width:66.75pt;height:26.25pt;z-index:251778048;mso-position-horizontal-relative:text;mso-position-vertical-relative:text">
            <v:textbox style="mso-next-textbox:#_x0000_s1325">
              <w:txbxContent>
                <w:p w:rsidR="000E0811" w:rsidRPr="00F3613F" w:rsidRDefault="00F3613F" w:rsidP="00F3613F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F3613F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الشكل </w:t>
                  </w:r>
                  <w:r w:rsidRPr="00F3613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(1)</w:t>
                  </w:r>
                </w:p>
              </w:txbxContent>
            </v:textbox>
          </v:shape>
        </w:pict>
      </w:r>
    </w:p>
    <w:p w:rsidR="002D6955" w:rsidRPr="00486F9B" w:rsidRDefault="00733A4F" w:rsidP="00E7546A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521D4B">
        <w:rPr>
          <w:rFonts w:cs="Times New Roman" w:hint="cs"/>
          <w:b/>
          <w:bCs/>
          <w:sz w:val="32"/>
          <w:szCs w:val="32"/>
          <w:u w:val="single"/>
          <w:rtl/>
          <w:lang w:bidi="ar-DZ"/>
        </w:rPr>
        <w:t>الوضعية الإدماجية</w:t>
      </w:r>
      <w:r w:rsidRPr="00521D4B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:</w:t>
      </w:r>
      <w:r w:rsidRPr="00521D4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(08نقاط)</w:t>
      </w:r>
    </w:p>
    <w:p w:rsidR="002A18E6" w:rsidRDefault="002A18E6" w:rsidP="002A18E6">
      <w:pPr>
        <w:pStyle w:val="Paragraphedeliste"/>
        <w:bidi/>
        <w:ind w:left="36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بعد دراسة أحمد لميدان الظواهر المغناطيسية، أراد أحمد إبهار أخته أسماء فقام بالتجارب التالية:</w:t>
      </w:r>
    </w:p>
    <w:p w:rsidR="002A18E6" w:rsidRPr="002A18E6" w:rsidRDefault="002A18E6" w:rsidP="002A18E6">
      <w:pPr>
        <w:pStyle w:val="Paragraphedeliste"/>
        <w:bidi/>
        <w:ind w:left="3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2A18E6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التجربة1:</w:t>
      </w:r>
    </w:p>
    <w:p w:rsidR="002A18E6" w:rsidRPr="00853FCD" w:rsidRDefault="002A18E6" w:rsidP="002A18E6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853FCD">
        <w:rPr>
          <w:rFonts w:ascii="Arial" w:hAnsi="Arial" w:cs="Arial"/>
          <w:sz w:val="28"/>
          <w:szCs w:val="28"/>
          <w:rtl/>
          <w:lang w:bidi="ar-DZ"/>
        </w:rPr>
        <w:t xml:space="preserve">وضع أحمد مغناطيس داخل كومة من المواد(مفتاح فولاذي، مسامير حديدية، </w:t>
      </w:r>
      <w:r w:rsidR="005B77C2">
        <w:rPr>
          <w:rFonts w:ascii="Arial" w:hAnsi="Arial" w:cs="Arial" w:hint="cs"/>
          <w:sz w:val="28"/>
          <w:szCs w:val="28"/>
          <w:rtl/>
          <w:lang w:bidi="ar-DZ"/>
        </w:rPr>
        <w:t>مسامير فولاذية،</w:t>
      </w:r>
      <w:r w:rsidRPr="00853FCD">
        <w:rPr>
          <w:rFonts w:ascii="Arial" w:hAnsi="Arial" w:cs="Arial"/>
          <w:sz w:val="28"/>
          <w:szCs w:val="28"/>
          <w:rtl/>
          <w:lang w:bidi="ar-DZ"/>
        </w:rPr>
        <w:t>مسطرة بلاستيكية، خاتم فضة، قطعة نقدية من النيكل، قلم رصاص) فلاحظت أخته انجذاب بعض المواد وعدم انجذاب مواد أخرى.</w:t>
      </w:r>
    </w:p>
    <w:p w:rsidR="002A18E6" w:rsidRDefault="00557F2B" w:rsidP="006A0BFC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557F2B">
        <w:rPr>
          <w:rFonts w:asciiTheme="minorBidi" w:hAnsiTheme="minorBidi"/>
          <w:noProof/>
          <w:sz w:val="28"/>
          <w:szCs w:val="28"/>
          <w:lang w:val="ar-DZ" w:bidi="ar-DZ"/>
        </w:rPr>
        <w:pict>
          <v:group id="Group 1" o:spid="_x0000_s1620" style="position:absolute;left:0;text-align:left;margin-left:57.3pt;margin-top:.25pt;width:113.85pt;height:150.6pt;z-index:-251515904" coordsize="14458,191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">
            <v:group id="Group 195" o:spid="_x0000_s1621" style="position:absolute;left:5067;top:15773;width:1841;height:762;rotation:2196228fd" coordsize="36890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">
              <v:line id="Straight Connector 192" o:spid="_x0000_s1622" style="position:absolute;visibility:visible" from="7620,0" to="36890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" strokecolor="black [3200]" strokeweight=".5pt">
                <v:stroke joinstyle="miter"/>
              </v:line>
              <v:line id="Straight Connector 193" o:spid="_x0000_s1623" style="position:absolute;visibility:visible" from="365760,0" to="365760,129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" strokecolor="black [3200]" strokeweight=".5pt">
                <v:stroke joinstyle="miter"/>
              </v:line>
              <v:line id="Straight Connector 194" o:spid="_x0000_s1624" style="position:absolute;visibility:visible" from="0,0" to="0,128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" strokecolor="windowText" strokeweight=".5pt">
                <v:stroke joinstyle="miter"/>
              </v:line>
            </v:group>
            <v:group id="Group 233" o:spid="_x0000_s1625" style="position:absolute;width:14458;height:19126" coordsize="14458,19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<v:group id="Group 231" o:spid="_x0000_s1626" style="position:absolute;width:14458;height:18097" coordsize="14458,1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Q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ZBrD+0w4AnL5CwAA//8DAFBLAQItABQABgAIAAAAIQDb4fbL7gAAAIUBAAATAAAAAAAAAAAA&#10;AAAAAAAAAABbQ29udGVudF9UeXBlc10ueG1sUEsBAi0AFAAGAAgAAAAhAFr0LFu/AAAAFQEAAAsA&#10;AAAAAAAAAAAAAAAAHwEAAF9yZWxzLy5yZWxzUEsBAi0AFAAGAAgAAAAhADHBlAbEAAAA3AAAAA8A&#10;AAAAAAAAAAAAAAAABwIAAGRycy9kb3ducmV2LnhtbFBLBQYAAAAAAwADALcAAAD4AgAAAAA=&#10;">
                <v:group id="Group 228" o:spid="_x0000_s1627" style="position:absolute;width:14458;height:17830" coordsize="14458,17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86" o:spid="_x0000_s1628" type="#_x0000_t75" alt="المغناطيس قصاصة فنية" style="position:absolute;left:1142;top:-800;width:12515;height:14116;rotation:-7859832fd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">
                    <v:imagedata r:id="rId10" o:title="المغناطيس قصاصة فنية"/>
                  </v:shape>
                  <v:group id="Group 227" o:spid="_x0000_s1629" style="position:absolute;left:457;top:12687;width:6235;height:4800" coordsize="6235,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    <v:oval id="Oval 187" o:spid="_x0000_s1630" style="position:absolute;width:4334;height:419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" filled="f" strokecolor="black [3213]" strokeweight="1pt">
                      <v:stroke joinstyle="miter"/>
                    </v:oval>
                    <v:shape id="Text Box 188" o:spid="_x0000_s1631" type="#_x0000_t202" style="position:absolute;left:381;top:685;width:5854;height:41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" filled="f" stroked="f" strokeweight=".5pt">
                      <v:textbox>
                        <w:txbxContent>
                          <w:p w:rsidR="002A18E6" w:rsidRPr="004D718B" w:rsidRDefault="002A18E6" w:rsidP="002A18E6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4D718B">
                              <w:rPr>
                                <w:b/>
                                <w:bCs/>
                                <w:lang w:bidi="ar-DZ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v:group>
                  <v:group id="Group 191" o:spid="_x0000_s1632" style="position:absolute;top:10858;width:952;height:6972;rotation:-2485886fd" coordsize="1638,10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"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189" o:spid="_x0000_s1633" type="#_x0000_t5" style="position:absolute;left:38;width:1600;height:213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" filled="f" strokecolor="black [3213]" strokeweight="1pt"/>
                    <v:rect id="Rectangle 190" o:spid="_x0000_s1634" style="position:absolute;top:2095;width:1600;height:876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" fillcolor="#aeaaaa [2414]" strokecolor="black [1600]" strokeweight="1pt"/>
                  </v:group>
                  <v:group id="Group 225" o:spid="_x0000_s1635" style="position:absolute;left:3086;top:15506;width:3975;height:953" coordsize="397986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    <v:group id="Group 209" o:spid="_x0000_s1636" style="position:absolute;left:213360;top:19050;width:184626;height:76200;rotation:-1404974fd" coordsize="36890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">
                      <v:line id="Straight Connector 210" o:spid="_x0000_s1637" style="position:absolute;visibility:visible" from="7620,0" to="36890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" strokecolor="windowText" strokeweight=".5pt">
                        <v:stroke joinstyle="miter"/>
                      </v:line>
                      <v:line id="Straight Connector 211" o:spid="_x0000_s1638" style="position:absolute;visibility:visible" from="365760,0" to="365760,129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" strokecolor="windowText" strokeweight=".5pt">
                        <v:stroke joinstyle="miter"/>
                      </v:line>
                      <v:line id="Straight Connector 212" o:spid="_x0000_s1639" style="position:absolute;visibility:visible" from="0,0" to="0,128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" strokecolor="windowText" strokeweight=".5pt">
                        <v:stroke joinstyle="miter"/>
                      </v:line>
                    </v:group>
                    <v:group id="Group 221" o:spid="_x0000_s1640" style="position:absolute;width:184626;height:76200;rotation:887359fd" coordsize="36890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">
                      <v:line id="Straight Connector 222" o:spid="_x0000_s1641" style="position:absolute;visibility:visible" from="7620,0" to="36890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" strokecolor="windowText" strokeweight=".5pt">
                        <v:stroke joinstyle="miter"/>
                      </v:line>
                      <v:line id="Straight Connector 223" o:spid="_x0000_s1642" style="position:absolute;visibility:visible" from="365760,0" to="365760,129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" strokecolor="windowText" strokeweight=".5pt">
                        <v:stroke joinstyle="miter"/>
                      </v:line>
                      <v:line id="Straight Connector 224" o:spid="_x0000_s1643" style="position:absolute;visibility:visible" from="0,0" to="0,128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" strokecolor="windowText" strokeweight=".5pt">
                        <v:stroke joinstyle="miter"/>
                      </v:line>
                    </v:group>
                  </v:group>
                </v:group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Flowchart: Magnetic Disk 230" o:spid="_x0000_s1644" type="#_x0000_t132" style="position:absolute;left:3086;top:16649;width:4045;height:1448;rotation:1366616fd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" fillcolor="white [3212]" strokecolor="black [3213]" strokeweight="1pt">
                  <v:stroke joinstyle="miter"/>
                </v:shape>
              </v:group>
              <v:shapetype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232" o:spid="_x0000_s1645" type="#_x0000_t16" style="position:absolute;left:533;top:17449;width:4223;height:1677;rotation:954371fd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" fillcolor="#d5dce4 [671]" strokecolor="#7f7f7f [1612]" strokeweight="1pt"/>
            </v:group>
          </v:group>
        </w:pict>
      </w:r>
      <w:r w:rsidR="002A18E6" w:rsidRPr="00853FCD">
        <w:rPr>
          <w:rFonts w:asciiTheme="minorBidi" w:hAnsiTheme="minorBidi"/>
          <w:sz w:val="28"/>
          <w:szCs w:val="28"/>
          <w:rtl/>
          <w:lang w:bidi="ar-DZ"/>
        </w:rPr>
        <w:t>ماذا نسمي كلا من:- المواد التي جذبها المغناطيس؟</w:t>
      </w:r>
    </w:p>
    <w:p w:rsidR="002A18E6" w:rsidRPr="007A377D" w:rsidRDefault="002A18E6" w:rsidP="002A18E6">
      <w:pPr>
        <w:bidi/>
        <w:ind w:left="360"/>
        <w:rPr>
          <w:rFonts w:asciiTheme="minorBidi" w:hAnsiTheme="minorBidi"/>
          <w:sz w:val="28"/>
          <w:szCs w:val="28"/>
          <w:lang w:bidi="ar-DZ"/>
        </w:rPr>
      </w:pPr>
      <w:r w:rsidRPr="007A377D">
        <w:rPr>
          <w:rFonts w:asciiTheme="minorBidi" w:hAnsiTheme="minorBidi" w:hint="cs"/>
          <w:sz w:val="28"/>
          <w:szCs w:val="28"/>
          <w:rtl/>
          <w:lang w:bidi="ar-DZ"/>
        </w:rPr>
        <w:t xml:space="preserve">- </w: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المواد التي </w:t>
      </w:r>
      <w:r>
        <w:rPr>
          <w:rFonts w:asciiTheme="minorBidi" w:hAnsiTheme="minorBidi" w:hint="cs"/>
          <w:sz w:val="28"/>
          <w:szCs w:val="28"/>
          <w:rtl/>
          <w:lang w:bidi="ar-DZ"/>
        </w:rPr>
        <w:t>لم</w:t>
      </w:r>
      <w:r w:rsidRPr="007A377D">
        <w:rPr>
          <w:rFonts w:asciiTheme="minorBidi" w:hAnsiTheme="minorBidi"/>
          <w:sz w:val="28"/>
          <w:szCs w:val="28"/>
          <w:rtl/>
          <w:lang w:bidi="ar-DZ"/>
        </w:rPr>
        <w:t xml:space="preserve"> يجذبها المغناطيس؟</w:t>
      </w:r>
    </w:p>
    <w:p w:rsidR="002A18E6" w:rsidRPr="00853FCD" w:rsidRDefault="002A18E6" w:rsidP="006A0BFC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على ماذا تحتوي المواد التي يجذبها المغناطيس؟</w:t>
      </w:r>
    </w:p>
    <w:p w:rsidR="002A18E6" w:rsidRDefault="002A18E6" w:rsidP="006A0BFC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853FCD">
        <w:rPr>
          <w:rFonts w:asciiTheme="minorBidi" w:hAnsiTheme="minorBidi"/>
          <w:sz w:val="28"/>
          <w:szCs w:val="28"/>
          <w:rtl/>
          <w:lang w:bidi="ar-DZ"/>
        </w:rPr>
        <w:t>من بين المواد السابقة(المواد المذكورة في السؤال1)</w:t>
      </w:r>
    </w:p>
    <w:p w:rsidR="002A18E6" w:rsidRPr="007A377D" w:rsidRDefault="002A18E6" w:rsidP="002A18E6">
      <w:pPr>
        <w:bidi/>
        <w:ind w:left="360"/>
        <w:rPr>
          <w:rFonts w:asciiTheme="minorBidi" w:hAnsiTheme="minorBidi"/>
          <w:sz w:val="28"/>
          <w:szCs w:val="28"/>
          <w:lang w:bidi="ar-DZ"/>
        </w:rPr>
      </w:pPr>
      <w:r w:rsidRPr="007A377D">
        <w:rPr>
          <w:rFonts w:asciiTheme="minorBidi" w:hAnsiTheme="minorBidi"/>
          <w:sz w:val="28"/>
          <w:szCs w:val="28"/>
          <w:rtl/>
          <w:lang w:bidi="ar-DZ"/>
        </w:rPr>
        <w:t>ماهي</w:t>
      </w:r>
      <w:r w:rsidR="00557F2B" w:rsidRPr="00557F2B">
        <w:rPr>
          <w:noProof/>
          <w:lang w:val="ar-DZ" w:bidi="ar-DZ"/>
        </w:rPr>
        <w:pict>
          <v:group id="Group 201" o:spid="_x0000_s1604" style="position:absolute;left:0;text-align:left;margin-left:603.75pt;margin-top:12pt;width:14.55pt;height:6pt;z-index:251796480;mso-position-horizontal-relative:text;mso-position-vertical-relative:text;mso-width-relative:margin;mso-height-relative:margin" coordsize="3689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">
            <v:line id="Straight Connector 202" o:spid="_x0000_s1605" style="position:absolute;visibility:visible" from="7620,0" to="36890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" strokecolor="windowText" strokeweight=".5pt">
              <v:stroke joinstyle="miter"/>
            </v:line>
            <v:line id="Straight Connector 203" o:spid="_x0000_s1606" style="position:absolute;visibility:visible" from="365760,0" to="365760,129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" strokecolor="windowText" strokeweight=".5pt">
              <v:stroke joinstyle="miter"/>
            </v:line>
            <v:line id="Straight Connector 204" o:spid="_x0000_s1607" style="position:absolute;visibility:visible" from="0,0" to="0,128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" strokecolor="windowText" strokeweight=".5pt">
              <v:stroke joinstyle="miter"/>
            </v:line>
          </v:group>
        </w:pict>
      </w:r>
      <w:r w:rsidRPr="007A377D">
        <w:rPr>
          <w:rFonts w:asciiTheme="minorBidi" w:hAnsiTheme="minorBidi"/>
          <w:sz w:val="28"/>
          <w:szCs w:val="28"/>
          <w:rtl/>
          <w:lang w:bidi="ar-DZ"/>
        </w:rPr>
        <w:t xml:space="preserve"> المواد القابلة</w:t>
      </w:r>
      <w:r w:rsidR="00557F2B" w:rsidRPr="00557F2B">
        <w:rPr>
          <w:noProof/>
          <w:lang w:val="ar-DZ" w:bidi="ar-DZ"/>
        </w:rPr>
        <w:pict>
          <v:group id="Group 217" o:spid="_x0000_s1616" style="position:absolute;left:0;text-align:left;margin-left:603.75pt;margin-top:16.5pt;width:14.55pt;height:6pt;rotation:2196228fd;z-index:251799552;mso-position-horizontal-relative:text;mso-position-vertical-relative:text;mso-width-relative:margin;mso-height-relative:margin" coordsize="3689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">
            <v:line id="Straight Connector 218" o:spid="_x0000_s1617" style="position:absolute;visibility:visible" from="7620,0" to="36890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" strokecolor="windowText" strokeweight=".5pt">
              <v:stroke joinstyle="miter"/>
            </v:line>
            <v:line id="Straight Connector 219" o:spid="_x0000_s1618" style="position:absolute;visibility:visible" from="365760,0" to="365760,129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" strokecolor="windowText" strokeweight=".5pt">
              <v:stroke joinstyle="miter"/>
            </v:line>
            <v:line id="Straight Connector 220" o:spid="_x0000_s1619" style="position:absolute;visibility:visible" from="0,0" to="0,128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" strokecolor="windowText" strokeweight=".5pt">
              <v:stroke joinstyle="miter"/>
            </v:line>
          </v:group>
        </w:pict>
      </w:r>
      <w:r w:rsidRPr="007A377D">
        <w:rPr>
          <w:rFonts w:asciiTheme="minorBidi" w:hAnsiTheme="minorBidi"/>
          <w:sz w:val="28"/>
          <w:szCs w:val="28"/>
          <w:rtl/>
          <w:lang w:bidi="ar-DZ"/>
        </w:rPr>
        <w:t xml:space="preserve"> للتمغنط؟</w:t>
      </w:r>
      <w:r w:rsidR="00557F2B" w:rsidRPr="00557F2B">
        <w:rPr>
          <w:noProof/>
          <w:lang w:val="ar-DZ" w:bidi="ar-DZ"/>
        </w:rPr>
        <w:pict>
          <v:group id="Group 213" o:spid="_x0000_s1612" style="position:absolute;left:0;text-align:left;margin-left:591.75pt;margin-top:4.5pt;width:14.55pt;height:6pt;rotation:2196228fd;z-index:251798528;mso-position-horizontal-relative:text;mso-position-vertical-relative:text;mso-width-relative:margin;mso-height-relative:margin" coordsize="3689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">
            <v:line id="Straight Connector 214" o:spid="_x0000_s1613" style="position:absolute;visibility:visible" from="7620,0" to="36890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" strokecolor="windowText" strokeweight=".5pt">
              <v:stroke joinstyle="miter"/>
            </v:line>
            <v:line id="Straight Connector 215" o:spid="_x0000_s1614" style="position:absolute;visibility:visible" from="365760,0" to="365760,129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" strokecolor="windowText" strokeweight=".5pt">
              <v:stroke joinstyle="miter"/>
            </v:line>
            <v:line id="Straight Connector 216" o:spid="_x0000_s1615" style="position:absolute;visibility:visible" from="0,0" to="0,128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" strokecolor="windowText" strokeweight=".5pt">
              <v:stroke joinstyle="miter"/>
            </v:line>
          </v:group>
        </w:pict>
      </w:r>
      <w:r w:rsidR="00557F2B" w:rsidRPr="00557F2B">
        <w:rPr>
          <w:noProof/>
          <w:lang w:val="ar-DZ" w:bidi="ar-DZ"/>
        </w:rPr>
        <w:pict>
          <v:group id="Group 205" o:spid="_x0000_s1608" style="position:absolute;left:0;text-align:left;margin-left:615.75pt;margin-top:24pt;width:14.55pt;height:6pt;z-index:251797504;mso-position-horizontal-relative:text;mso-position-vertical-relative:text;mso-width-relative:margin;mso-height-relative:margin" coordsize="3689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">
            <v:line id="Straight Connector 206" o:spid="_x0000_s1609" style="position:absolute;visibility:visible" from="7620,0" to="36890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" strokecolor="windowText" strokeweight=".5pt">
              <v:stroke joinstyle="miter"/>
            </v:line>
            <v:line id="Straight Connector 207" o:spid="_x0000_s1610" style="position:absolute;visibility:visible" from="365760,0" to="365760,129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" strokecolor="windowText" strokeweight=".5pt">
              <v:stroke joinstyle="miter"/>
            </v:line>
            <v:line id="Straight Connector 208" o:spid="_x0000_s1611" style="position:absolute;visibility:visible" from="0,0" to="0,128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" strokecolor="windowText" strokeweight=".5pt">
              <v:stroke joinstyle="miter"/>
            </v:line>
          </v:group>
        </w:pict>
      </w:r>
      <w:r w:rsidR="00557F2B" w:rsidRPr="00557F2B">
        <w:rPr>
          <w:noProof/>
          <w:lang w:val="ar-DZ" w:bidi="ar-DZ"/>
        </w:rPr>
        <w:pict>
          <v:group id="Group 196" o:spid="_x0000_s1600" style="position:absolute;left:0;text-align:left;margin-left:591.75pt;margin-top:0;width:14.55pt;height:6pt;z-index:251795456;mso-position-horizontal-relative:text;mso-position-vertical-relative:text;mso-width-relative:margin;mso-height-relative:margin" coordsize="3689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">
            <v:line id="Straight Connector 197" o:spid="_x0000_s1601" style="position:absolute;visibility:visible" from="7620,0" to="36890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" strokecolor="windowText" strokeweight=".5pt">
              <v:stroke joinstyle="miter"/>
            </v:line>
            <v:line id="Straight Connector 198" o:spid="_x0000_s1602" style="position:absolute;visibility:visible" from="365760,0" to="365760,129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" strokecolor="windowText" strokeweight=".5pt">
              <v:stroke joinstyle="miter"/>
            </v:line>
            <v:line id="Straight Connector 199" o:spid="_x0000_s1603" style="position:absolute;visibility:visible" from="0,0" to="0,128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" strokecolor="windowText" strokeweight=".5pt">
              <v:stroke joinstyle="miter"/>
            </v:line>
          </v:group>
        </w:pict>
      </w:r>
    </w:p>
    <w:p w:rsidR="002A18E6" w:rsidRPr="002A18E6" w:rsidRDefault="00557F2B" w:rsidP="002A18E6">
      <w:pPr>
        <w:bidi/>
        <w:ind w:left="3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57F2B">
        <w:rPr>
          <w:noProof/>
          <w:u w:val="single"/>
          <w:rtl/>
          <w:lang w:val="en-US"/>
        </w:rPr>
        <w:pict>
          <v:group id="Group 185" o:spid="_x0000_s1588" style="position:absolute;left:0;text-align:left;margin-left:86.1pt;margin-top:9.85pt;width:411.6pt;height:135.5pt;z-index:-251522048" coordsize="52273,172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">
            <v:group id="Group 183" o:spid="_x0000_s1589" style="position:absolute;width:52273;height:17208" coordsize="52273,17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<v:group id="Group 181" o:spid="_x0000_s1590" style="position:absolute;width:52273;height:17208" coordsize="52273,17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<v:group id="Group 174" o:spid="_x0000_s1591" style="position:absolute;width:48166;height:17208" coordorigin="-1068,-228" coordsize="48166,17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  <v:shape id="Picture 2" o:spid="_x0000_s1592" type="#_x0000_t75" alt="مسمار برأس فلة | SAUDI" style="position:absolute;left:3172;top:-4468;width:16590;height:25069;rotation:-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">
                    <v:imagedata r:id="rId11" o:title="مسمار برأس فلة | SAUDI" recolortarget="#494949 [1446]"/>
                  </v:shape>
                  <v:shape id="Picture 3" o:spid="_x0000_s1593" type="#_x0000_t75" alt="مسمار برأس فلة | SAUDI" style="position:absolute;left:26073;top:-4045;width:16979;height:25069;rotation: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">
                    <v:imagedata r:id="rId11" o:title="مسمار برأس فلة | SAUDI" recolortarget="#494949 [1446]"/>
                  </v:shape>
                </v:group>
                <v:shape id="Text Box 175" o:spid="_x0000_s1594" type="#_x0000_t202" style="position:absolute;left:43891;top:5410;width:8382;height:38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" filled="f" stroked="f" strokeweight=".5pt">
                  <v:textbox style="mso-next-textbox:#Text Box 175">
                    <w:txbxContent>
                      <w:p w:rsidR="002A18E6" w:rsidRPr="00F67E50" w:rsidRDefault="002A18E6" w:rsidP="002A18E6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 w:rsidRPr="00F67E50">
                          <w:rPr>
                            <w:b/>
                            <w:bCs/>
                            <w:lang w:bidi="ar-DZ"/>
                          </w:rPr>
                          <w:t>A</w:t>
                        </w:r>
                      </w:p>
                    </w:txbxContent>
                  </v:textbox>
                </v:shape>
                <v:shape id="Text Box 177" o:spid="_x0000_s1595" type="#_x0000_t202" style="position:absolute;left:20040;top:6019;width:8382;height:38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" filled="f" stroked="f" strokeweight=".5pt">
                  <v:textbox style="mso-next-textbox:#Text Box 177">
                    <w:txbxContent>
                      <w:p w:rsidR="002A18E6" w:rsidRPr="00F67E50" w:rsidRDefault="002A18E6" w:rsidP="002A18E6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lang w:bidi="ar-DZ"/>
                          </w:rPr>
                          <w:t>C</w:t>
                        </w:r>
                      </w:p>
                    </w:txbxContent>
                  </v:textbox>
                </v:shape>
                <v:shape id="Text Box 178" o:spid="_x0000_s1596" type="#_x0000_t202" style="position:absolute;left:1752;top:5334;width:8382;height:38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" filled="f" stroked="f" strokeweight=".5pt">
                  <v:textbox style="mso-next-textbox:#Text Box 178">
                    <w:txbxContent>
                      <w:p w:rsidR="002A18E6" w:rsidRPr="00F67E50" w:rsidRDefault="002A18E6" w:rsidP="002A18E6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lang w:bidi="ar-DZ"/>
                          </w:rPr>
                          <w:t>D</w:t>
                        </w:r>
                      </w:p>
                    </w:txbxContent>
                  </v:textbox>
                </v:shape>
                <v:shape id="Text Box 180" o:spid="_x0000_s1597" type="#_x0000_t202" style="position:absolute;left:9829;top:8458;width:8382;height:38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" filled="f" stroked="f" strokeweight=".5pt">
                  <v:textbox style="mso-next-textbox:#Text Box 180">
                    <w:txbxContent>
                      <w:p w:rsidR="002A18E6" w:rsidRPr="00F67E50" w:rsidRDefault="002A18E6" w:rsidP="002A18E6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lang w:bidi="ar-DZ"/>
                          </w:rPr>
                          <w:t>(2)</w:t>
                        </w:r>
                      </w:p>
                    </w:txbxContent>
                  </v:textbox>
                </v:shape>
              </v:group>
              <v:shape id="Text Box 182" o:spid="_x0000_s1598" type="#_x0000_t202" style="position:absolute;left:25603;top:6019;width:8382;height:38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" filled="f" stroked="f" strokeweight=".5pt">
                <v:textbox style="mso-next-textbox:#Text Box 182">
                  <w:txbxContent>
                    <w:p w:rsidR="002A18E6" w:rsidRPr="00F67E50" w:rsidRDefault="002A18E6" w:rsidP="002A18E6">
                      <w:pPr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b/>
                          <w:bCs/>
                          <w:lang w:bidi="ar-DZ"/>
                        </w:rPr>
                        <w:t>B</w:t>
                      </w:r>
                    </w:p>
                  </w:txbxContent>
                </v:textbox>
              </v:shape>
            </v:group>
            <v:shape id="Text Box 184" o:spid="_x0000_s1599" type="#_x0000_t202" style="position:absolute;left:34975;top:8686;width:8382;height:38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" filled="f" stroked="f" strokeweight=".5pt">
              <v:textbox style="mso-next-textbox:#Text Box 184">
                <w:txbxContent>
                  <w:p w:rsidR="002A18E6" w:rsidRPr="00F67E50" w:rsidRDefault="002A18E6" w:rsidP="002A18E6">
                    <w:pPr>
                      <w:rPr>
                        <w:b/>
                        <w:bCs/>
                        <w:lang w:bidi="ar-DZ"/>
                      </w:rPr>
                    </w:pPr>
                    <w:r>
                      <w:rPr>
                        <w:b/>
                        <w:bCs/>
                        <w:lang w:bidi="ar-DZ"/>
                      </w:rPr>
                      <w:t>(1)</w:t>
                    </w:r>
                  </w:p>
                </w:txbxContent>
              </v:textbox>
            </v:shape>
          </v:group>
        </w:pict>
      </w:r>
      <w:r w:rsidR="002A18E6" w:rsidRPr="002A18E6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التجربة2:</w:t>
      </w:r>
    </w:p>
    <w:p w:rsidR="00ED0346" w:rsidRDefault="00211BC7" w:rsidP="00335A0F">
      <w:pPr>
        <w:bidi/>
        <w:spacing w:after="0"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أخذ</w: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أحمد مسمارين 1و2</w:t>
      </w:r>
      <w:r w:rsidR="00ED0346">
        <w:rPr>
          <w:rFonts w:asciiTheme="minorBidi" w:hAnsiTheme="minorBidi" w:hint="cs"/>
          <w:sz w:val="28"/>
          <w:szCs w:val="28"/>
          <w:rtl/>
          <w:lang w:bidi="ar-DZ"/>
        </w:rPr>
        <w:t xml:space="preserve">  من داخل الكومة كانا ملتصقين  بالمغناطيس </w:t>
      </w:r>
      <w:r w:rsidR="002A18E6" w:rsidRPr="00853FCD">
        <w:rPr>
          <w:rFonts w:asciiTheme="minorBidi" w:hAnsiTheme="minorBidi"/>
          <w:sz w:val="28"/>
          <w:szCs w:val="28"/>
          <w:rtl/>
          <w:lang w:bidi="ar-DZ"/>
        </w:rPr>
        <w:t xml:space="preserve">وقربهما من بعضهما </w:t>
      </w:r>
    </w:p>
    <w:p w:rsidR="00ED0346" w:rsidRPr="00853FCD" w:rsidRDefault="002A18E6" w:rsidP="00335A0F">
      <w:pPr>
        <w:bidi/>
        <w:spacing w:after="0"/>
        <w:ind w:left="360"/>
        <w:rPr>
          <w:rFonts w:asciiTheme="minorBidi" w:hAnsiTheme="minorBidi"/>
          <w:sz w:val="28"/>
          <w:szCs w:val="28"/>
          <w:rtl/>
          <w:lang w:bidi="ar-DZ"/>
        </w:rPr>
      </w:pPr>
      <w:r w:rsidRPr="00853FCD">
        <w:rPr>
          <w:rFonts w:asciiTheme="minorBidi" w:hAnsiTheme="minorBidi"/>
          <w:sz w:val="28"/>
          <w:szCs w:val="28"/>
          <w:rtl/>
          <w:lang w:bidi="ar-DZ"/>
        </w:rPr>
        <w:t>فحدث تنافر بينهما كما في الشكل:</w:t>
      </w:r>
    </w:p>
    <w:p w:rsidR="00335A0F" w:rsidRDefault="00335A0F" w:rsidP="00335A0F">
      <w:pPr>
        <w:bidi/>
        <w:spacing w:after="0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2C07D3" w:rsidRDefault="002C07D3" w:rsidP="002C07D3">
      <w:pPr>
        <w:bidi/>
        <w:spacing w:after="0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A18E6" w:rsidRPr="00853FCD" w:rsidRDefault="002A18E6" w:rsidP="00D5675D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853FCD">
        <w:rPr>
          <w:rFonts w:asciiTheme="minorBidi" w:hAnsiTheme="minorBidi"/>
          <w:sz w:val="28"/>
          <w:szCs w:val="28"/>
          <w:rtl/>
          <w:lang w:bidi="ar-DZ"/>
        </w:rPr>
        <w:t xml:space="preserve">في رأيك </w:t>
      </w:r>
      <w:r w:rsidR="00D5675D">
        <w:rPr>
          <w:rFonts w:asciiTheme="minorBidi" w:hAnsiTheme="minorBidi" w:hint="cs"/>
          <w:sz w:val="28"/>
          <w:szCs w:val="28"/>
          <w:rtl/>
          <w:lang w:bidi="ar-DZ"/>
        </w:rPr>
        <w:t xml:space="preserve">ما هي طريقة </w:t>
      </w:r>
      <w:r w:rsidRPr="00853FCD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D5675D">
        <w:rPr>
          <w:rFonts w:asciiTheme="minorBidi" w:hAnsiTheme="minorBidi" w:hint="cs"/>
          <w:sz w:val="28"/>
          <w:szCs w:val="28"/>
          <w:rtl/>
          <w:lang w:bidi="ar-DZ"/>
        </w:rPr>
        <w:t>ت</w:t>
      </w:r>
      <w:r w:rsidRPr="00853FCD">
        <w:rPr>
          <w:rFonts w:asciiTheme="minorBidi" w:hAnsiTheme="minorBidi"/>
          <w:sz w:val="28"/>
          <w:szCs w:val="28"/>
          <w:rtl/>
          <w:lang w:bidi="ar-DZ"/>
        </w:rPr>
        <w:t xml:space="preserve">مغنط </w:t>
      </w:r>
      <w:r w:rsidR="00D5675D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53FCD">
        <w:rPr>
          <w:rFonts w:asciiTheme="minorBidi" w:hAnsiTheme="minorBidi"/>
          <w:sz w:val="28"/>
          <w:szCs w:val="28"/>
          <w:rtl/>
          <w:lang w:bidi="ar-DZ"/>
        </w:rPr>
        <w:t>المسمارين</w:t>
      </w:r>
      <w:r w:rsidR="00D5675D">
        <w:rPr>
          <w:rFonts w:asciiTheme="minorBidi" w:hAnsiTheme="minorBidi" w:hint="cs"/>
          <w:sz w:val="28"/>
          <w:szCs w:val="28"/>
          <w:rtl/>
          <w:lang w:bidi="ar-DZ"/>
        </w:rPr>
        <w:t>1و 2</w:t>
      </w:r>
      <w:r w:rsidRPr="00853FCD">
        <w:rPr>
          <w:rFonts w:asciiTheme="minorBidi" w:hAnsiTheme="minorBidi"/>
          <w:sz w:val="28"/>
          <w:szCs w:val="28"/>
          <w:rtl/>
          <w:lang w:bidi="ar-DZ"/>
        </w:rPr>
        <w:t>؟</w:t>
      </w:r>
    </w:p>
    <w:p w:rsidR="002A18E6" w:rsidRPr="00853FCD" w:rsidRDefault="002A18E6" w:rsidP="006A0BFC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853FCD">
        <w:rPr>
          <w:rFonts w:asciiTheme="minorBidi" w:hAnsiTheme="minorBidi"/>
          <w:sz w:val="28"/>
          <w:szCs w:val="28"/>
          <w:rtl/>
          <w:lang w:bidi="ar-DZ"/>
        </w:rPr>
        <w:t>ماهي مادة صنع المسمارين؟ فسر ذلك.</w:t>
      </w:r>
    </w:p>
    <w:p w:rsidR="002A18E6" w:rsidRPr="00853FCD" w:rsidRDefault="002A18E6" w:rsidP="006A0BFC">
      <w:pPr>
        <w:pStyle w:val="Paragraphedeliste"/>
        <w:numPr>
          <w:ilvl w:val="0"/>
          <w:numId w:val="3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853FCD">
        <w:rPr>
          <w:rFonts w:asciiTheme="minorBidi" w:hAnsiTheme="minorBidi"/>
          <w:sz w:val="28"/>
          <w:szCs w:val="28"/>
          <w:rtl/>
          <w:lang w:bidi="ar-DZ"/>
        </w:rPr>
        <w:t>قرب أح</w:t>
      </w:r>
      <w:r w:rsidR="00D5675D">
        <w:rPr>
          <w:rFonts w:asciiTheme="minorBidi" w:hAnsiTheme="minorBidi"/>
          <w:sz w:val="28"/>
          <w:szCs w:val="28"/>
          <w:rtl/>
          <w:lang w:bidi="ar-DZ"/>
        </w:rPr>
        <w:t>مد ابرة مغناطيسية من المسمار1 ف</w:t>
      </w:r>
      <w:r w:rsidR="00D5675D">
        <w:rPr>
          <w:rFonts w:asciiTheme="minorBidi" w:hAnsiTheme="minorBidi" w:hint="cs"/>
          <w:sz w:val="28"/>
          <w:szCs w:val="28"/>
          <w:rtl/>
          <w:lang w:bidi="ar-DZ"/>
        </w:rPr>
        <w:t>إ</w:t>
      </w:r>
      <w:r w:rsidRPr="00853FCD">
        <w:rPr>
          <w:rFonts w:asciiTheme="minorBidi" w:hAnsiTheme="minorBidi"/>
          <w:sz w:val="28"/>
          <w:szCs w:val="28"/>
          <w:rtl/>
          <w:lang w:bidi="ar-DZ"/>
        </w:rPr>
        <w:t xml:space="preserve">نجذب القطب الشمالي للإبرة إلى القطب </w:t>
      </w:r>
      <w:r w:rsidRPr="00853FCD">
        <w:rPr>
          <w:rFonts w:asciiTheme="minorBidi" w:hAnsiTheme="minorBidi"/>
          <w:sz w:val="28"/>
          <w:szCs w:val="28"/>
          <w:lang w:bidi="ar-DZ"/>
        </w:rPr>
        <w:t>A</w:t>
      </w:r>
    </w:p>
    <w:p w:rsidR="002A18E6" w:rsidRPr="00853FCD" w:rsidRDefault="002A18E6" w:rsidP="006A0BFC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853FCD">
        <w:rPr>
          <w:rFonts w:asciiTheme="minorBidi" w:hAnsiTheme="minorBidi"/>
          <w:sz w:val="28"/>
          <w:szCs w:val="28"/>
          <w:rtl/>
          <w:lang w:bidi="ar-DZ"/>
        </w:rPr>
        <w:t>حدد أقطاب المسمارين</w:t>
      </w:r>
      <w:r w:rsidRPr="00853FCD">
        <w:rPr>
          <w:rFonts w:asciiTheme="minorBidi" w:hAnsiTheme="minorBidi"/>
          <w:sz w:val="28"/>
          <w:szCs w:val="28"/>
          <w:lang w:bidi="ar-DZ"/>
        </w:rPr>
        <w:t>A-B-C-D</w:t>
      </w:r>
    </w:p>
    <w:p w:rsidR="002A18E6" w:rsidRPr="002A18E6" w:rsidRDefault="002A18E6" w:rsidP="002A18E6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2A18E6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التجربة3:</w:t>
      </w:r>
    </w:p>
    <w:p w:rsidR="002A18E6" w:rsidRPr="00853FCD" w:rsidRDefault="00557F2B" w:rsidP="002A18E6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/>
          <w:noProof/>
          <w:sz w:val="28"/>
          <w:szCs w:val="28"/>
          <w:rtl/>
          <w:lang w:bidi="ar-DZ"/>
        </w:rPr>
        <w:pict>
          <v:group id="Group 119" o:spid="_x0000_s1559" style="position:absolute;left:0;text-align:left;margin-left:96.15pt;margin-top:27.85pt;width:139.7pt;height:149.2pt;z-index:251793408" coordsize="17744,18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">
            <v:group id="Group 116" o:spid="_x0000_s1560" style="position:absolute;left:516;width:17228;height:18954" coordsize="17228,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<v:shape id="Text Box 64" o:spid="_x0000_s1561" type="#_x0000_t202" style="position:absolute;left:13126;top:5678;width:4102;height:32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<v:textbox>
                  <w:txbxContent>
                    <w:p w:rsidR="002A18E6" w:rsidRPr="0097290B" w:rsidRDefault="002A18E6" w:rsidP="002A18E6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97290B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6" o:spid="_x0000_s1562" type="#_x0000_t32" style="position:absolute;left:11294;top:7374;width:2972;height:1371;flip:x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" strokecolor="windowText" strokeweight=".5pt">
                <v:stroke endarrow="block" joinstyle="miter"/>
              </v:shape>
              <v:group id="Group 115" o:spid="_x0000_s1563" style="position:absolute;width:14714;height:18954" coordsize="14714,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<v:group id="Group 4" o:spid="_x0000_s1564" style="position:absolute;left:-1936;top:1936;width:15794;height:11922;rotation:90" coordorigin="2555,7667" coordsize="3408,2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">
                  <v:group id="Group 5" o:spid="_x0000_s1565" style="position:absolute;left:2555;top:7951;width:3408;height:1988" coordorigin="2555,7951" coordsize="3408,1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shape id="Freeform 6" o:spid="_x0000_s1566" style="position:absolute;left:3691;top:9371;width:1420;height:568;visibility:visible;mso-wrap-style:square;v-text-anchor:top" coordsize="1420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" path="m,l,568,,284r852,l1420,e" filled="f" strokeweight="1.5pt">
                      <v:path arrowok="t" o:connecttype="custom" o:connectlocs="0,0;0,568;0,284;852,284;1420,0" o:connectangles="0,0,0,0,0"/>
                    </v:shape>
                    <v:shape id="Freeform 7" o:spid="_x0000_s1567" style="position:absolute;left:5111;top:7951;width:852;height:1704;visibility:visible;mso-wrap-style:square;v-text-anchor:top" coordsize="852,1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" path="m,1704r852,l852,568,,568,,e" filled="f" strokeweight="1.5pt">
                      <v:path arrowok="t" o:connecttype="custom" o:connectlocs="0,1704;852,1704;852,568;0,568;0,0" o:connectangles="0,0,0,0,0"/>
                    </v:shape>
                    <v:shape id="Freeform 8" o:spid="_x0000_s1568" style="position:absolute;left:2555;top:7951;width:1420;height:1846;visibility:visible;mso-wrap-style:square;v-text-anchor:top" coordsize="1420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" path="m1420,r,568l,568,,1704r852,l852,1562r,284e" filled="f" strokeweight="1.5pt">
                      <v:path arrowok="t" o:connecttype="custom" o:connectlocs="1420,0;1420,568;0,568;0,1704;852,1704;852,1562;852,1846" o:connectangles="0,0,0,0,0,0,0"/>
                    </v:shape>
                  </v:group>
                  <v:oval id="Oval 9" o:spid="_x0000_s1569" style="position:absolute;left:5003;top:9570;width:142;height:14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" fillcolor="black"/>
                  <v:oval id="Oval 10" o:spid="_x0000_s1570" style="position:absolute;left:4452;top:9587;width:142;height:14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" fillcolor="black"/>
                  <v:shape id="Freeform 11" o:spid="_x0000_s1571" style="position:absolute;left:3975;top:7785;width:1136;height:474;visibility:visible;mso-wrap-style:square;v-text-anchor:top" coordsize="1136,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" path="m1136,166c1088,95,1041,24,994,24,947,24,852,95,852,166v,71,118,284,142,284c1018,450,1041,237,994,166,947,95,781,24,710,24,639,24,568,95,568,166v,71,118,284,142,284c734,450,757,237,710,166,663,95,497,24,426,24,355,24,284,95,284,166v,71,118,284,142,284c450,450,450,237,426,166,402,95,331,24,284,24,237,24,166,95,142,166v-24,71,-24,260,,284c166,474,284,379,284,308,284,237,189,48,142,24,95,,47,83,,166e" filled="f" strokeweight="1.5pt">
                    <v:path arrowok="t" o:connecttype="custom" o:connectlocs="1136,166;994,24;852,166;994,450;994,166;710,24;568,166;710,450;710,166;426,24;284,166;426,450;426,166;284,24;142,166;142,450;284,308;142,24;0,166" o:connectangles="0,0,0,0,0,0,0,0,0,0,0,0,0,0,0,0,0,0,0"/>
                  </v:shape>
                  <v:shape id="Freeform 12" o:spid="_x0000_s1572" style="position:absolute;left:3691;top:7667;width:1846;height:568;visibility:visible;mso-wrap-style:square;v-text-anchor:top" coordsize="1846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" path="m,l,568,,284r1846,e" filled="f" strokeweight="2.25pt">
                    <v:path arrowok="t" o:connecttype="custom" o:connectlocs="0,0;0,568;0,284;1846,284" o:connectangles="0,0,0,0"/>
                  </v:shape>
                  <v:line id="Line 13" o:spid="_x0000_s1573" style="position:absolute;visibility:visible" from="3651,7667" to="3652,8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uWc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KTy/xB8g1w8AAAD//wMAUEsBAi0AFAAGAAgAAAAhANvh9svuAAAAhQEAABMAAAAAAAAAAAAA&#10;AAAAAAAAAFtDb250ZW50X1R5cGVzXS54bWxQSwECLQAUAAYACAAAACEAWvQsW78AAAAVAQAACwAA&#10;AAAAAAAAAAAAAAAfAQAAX3JlbHMvLnJlbHNQSwECLQAUAAYACAAAACEA+LLlnMMAAADbAAAADwAA&#10;AAAAAAAAAAAAAAAHAgAAZHJzL2Rvd25yZXYueG1sUEsFBgAAAAADAAMAtwAAAPcCAAAAAA==&#10;" strokeweight="2.25pt"/>
                </v:group>
                <v:group id="Group 113" o:spid="_x0000_s1574" style="position:absolute;left:8108;top:12170;width:5010;height:2756" coordsize="50101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shape id="Freeform: Shape 103" o:spid="_x0000_s1575" style="position:absolute;left:272845;top:140109;width:147320;height:67945;visibility:visible;mso-wrap-style:square;v-text-anchor:middle" coordsize="147484,6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" path="m,36871c40209,51492,93574,84846,140110,58993v8860,-4922,4916,-19665,7374,-29497c120788,11699,129325,22675,117987,e" filled="f" strokecolor="windowText" strokeweight=".5pt">
                    <v:stroke joinstyle="miter"/>
                    <v:path arrowok="t" o:connecttype="custom" o:connectlocs="0,36560;139954,58495;147320,29247;117856,0" o:connectangles="0,0,0,0"/>
                  </v:shape>
                  <v:group id="Group 104" o:spid="_x0000_s1576" style="position:absolute;width:501015;height:275590" coordsize="501445,275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<v:group id="Group 105" o:spid="_x0000_s1577" style="position:absolute;left:14748;width:486697;height:275774" coordsize="5973,3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<v:line id="Straight Connector 106" o:spid="_x0000_s1578" style="position:absolute;visibility:visible" from="0,0" to="0,3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" strokecolor="black [3213]" strokeweight="1pt">
                        <v:stroke joinstyle="miter"/>
                      </v:line>
                      <v:shape id="Text Box 107" o:spid="_x0000_s1579" type="#_x0000_t202" style="position:absolute;top:2654;width:5973;height:53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" fillcolor="white [3201]" strokeweight="1pt">
                        <v:textbox>
                          <w:txbxContent>
                            <w:p w:rsidR="002A18E6" w:rsidRDefault="002A18E6" w:rsidP="002A18E6"/>
                          </w:txbxContent>
                        </v:textbox>
                      </v:shape>
                      <v:line id="Straight Connector 108" o:spid="_x0000_s1580" style="position:absolute;flip:x y;visibility:visible" from="5825,0" to="5857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" strokecolor="black [3200]" strokeweight="1pt">
                        <v:stroke joinstyle="miter"/>
                      </v:line>
                    </v:group>
                    <v:shape id="Freeform: Shape 109" o:spid="_x0000_s1581" style="position:absolute;left:81116;top:117987;width:84522;height:81770;visibility:visible;mso-wrap-style:square;v-text-anchor:middle" coordsize="84522,8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" path="m,81770c27039,54731,48327,20327,81116,654,91864,-5795,73742,37525,73742,37525e" filled="f" strokecolor="black [3200]" strokeweight=".5pt">
                      <v:stroke joinstyle="miter"/>
                      <v:path arrowok="t" o:connecttype="custom" o:connectlocs="0,81770;81116,654;73742,37525" o:connectangles="0,0,0"/>
                    </v:shape>
                    <v:shape id="Freeform: Shape 110" o:spid="_x0000_s1582" style="position:absolute;left:184355;top:132735;width:147484;height:68523;visibility:visible;mso-wrap-style:square;v-text-anchor:middle" coordsize="147484,6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" path="m,36871c40209,51492,93574,84846,140110,58993v8860,-4922,4916,-19665,7374,-29497c120788,11699,129325,22675,117987,e" filled="f" strokecolor="windowText" strokeweight=".5pt">
                      <v:stroke joinstyle="miter"/>
                      <v:path arrowok="t" o:connecttype="custom" o:connectlocs="0,36871;140110,58993;147484,29496;117987,0" o:connectangles="0,0,0,0"/>
                    </v:shape>
                    <v:shape id="Freeform: Shape 111" o:spid="_x0000_s1583" style="position:absolute;left:383458;top:132735;width:84522;height:81770;visibility:visible;mso-wrap-style:square;v-text-anchor:middle" coordsize="84522,8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" path="m,81770c27039,54731,48327,20327,81116,654,91864,-5795,73742,37525,73742,37525e" filled="f" strokecolor="windowText" strokeweight=".5pt">
                      <v:stroke joinstyle="miter"/>
                      <v:path arrowok="t" o:connecttype="custom" o:connectlocs="0,81770;81116,654;73742,37525" o:connectangles="0,0,0"/>
                    </v:shape>
                    <v:shape id="Freeform: Shape 112" o:spid="_x0000_s1584" style="position:absolute;top:125361;width:84522;height:81770;visibility:visible;mso-wrap-style:square;v-text-anchor:middle" coordsize="84522,8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" path="m,81770c27039,54731,48327,20327,81116,654,91864,-5795,73742,37525,73742,37525e" filled="f" strokecolor="windowText" strokeweight=".5pt">
                      <v:stroke joinstyle="miter"/>
                      <v:path arrowok="t" o:connecttype="custom" o:connectlocs="0,81770;81116,654;73742,37525" o:connectangles="0,0,0"/>
                    </v:shape>
                  </v:group>
                </v:group>
                <v:shape id="Text Box 114" o:spid="_x0000_s1585" type="#_x0000_t202" style="position:absolute;left:7223;top:14161;width:7491;height:479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prdxAAAANwAAAAPAAAAZHJzL2Rvd25yZXYueG1sRE9La8JA&#10;EL4X/A/LCN7qJmK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JN2mt3EAAAA3AAAAA8A&#10;AAAAAAAAAAAAAAAABwIAAGRycy9kb3ducmV2LnhtbFBLBQYAAAAAAwADALcAAAD4AgAAAAA=&#10;" filled="f" stroked="f" strokeweight=".5pt">
                  <v:textbox>
                    <w:txbxContent>
                      <w:p w:rsidR="002A18E6" w:rsidRPr="0097290B" w:rsidRDefault="002A18E6" w:rsidP="002A18E6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برادة الحديد</w:t>
                        </w:r>
                      </w:p>
                    </w:txbxContent>
                  </v:textbox>
                </v:shape>
              </v:group>
            </v:group>
            <v:shape id="Text Box 117" o:spid="_x0000_s1586" type="#_x0000_t202" style="position:absolute;left:368;top:1991;width:4642;height:32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" filled="f" stroked="f" strokeweight=".5pt">
              <v:textbox>
                <w:txbxContent>
                  <w:p w:rsidR="002A18E6" w:rsidRDefault="002A18E6" w:rsidP="002A18E6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-</w:t>
                    </w:r>
                  </w:p>
                </w:txbxContent>
              </v:textbox>
            </v:shape>
            <v:shape id="Text Box 118" o:spid="_x0000_s1587" type="#_x0000_t202" style="position:absolute;top:4498;width:4641;height:32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" filled="f" stroked="f" strokeweight=".5pt">
              <v:textbox>
                <w:txbxContent>
                  <w:p w:rsidR="002A18E6" w:rsidRDefault="002A18E6" w:rsidP="002A18E6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+</w:t>
                    </w:r>
                  </w:p>
                </w:txbxContent>
              </v:textbox>
            </v:shape>
          </v:group>
        </w:pict>
      </w:r>
      <w:r w:rsidR="002A18E6" w:rsidRPr="00853FCD">
        <w:rPr>
          <w:rFonts w:ascii="Arial" w:hAnsi="Arial" w:cs="Arial"/>
          <w:sz w:val="28"/>
          <w:szCs w:val="28"/>
          <w:rtl/>
          <w:lang w:bidi="ar-DZ"/>
        </w:rPr>
        <w:t xml:space="preserve">لف أحمد مسمار حديدي آخر بسلك نحاسي معزول ووصله ببطارية </w:t>
      </w:r>
      <w:r w:rsidR="002A18E6" w:rsidRPr="00853FCD">
        <w:rPr>
          <w:rFonts w:ascii="Arial" w:hAnsi="Arial" w:cs="Arial"/>
          <w:sz w:val="28"/>
          <w:szCs w:val="28"/>
          <w:lang w:bidi="ar-DZ"/>
        </w:rPr>
        <w:t>4.5v</w:t>
      </w:r>
      <w:r w:rsidR="002A18E6" w:rsidRPr="00853FCD">
        <w:rPr>
          <w:rFonts w:ascii="Arial" w:hAnsi="Arial" w:cs="Arial"/>
          <w:sz w:val="28"/>
          <w:szCs w:val="28"/>
          <w:rtl/>
          <w:lang w:bidi="ar-DZ"/>
        </w:rPr>
        <w:t xml:space="preserve"> كما في الشكل:</w:t>
      </w:r>
    </w:p>
    <w:p w:rsidR="002A18E6" w:rsidRPr="00853FCD" w:rsidRDefault="002A18E6" w:rsidP="006A0BFC">
      <w:pPr>
        <w:pStyle w:val="Paragraphedeliste"/>
        <w:numPr>
          <w:ilvl w:val="0"/>
          <w:numId w:val="5"/>
        </w:numPr>
        <w:bidi/>
        <w:rPr>
          <w:rFonts w:ascii="Arial" w:hAnsi="Arial" w:cs="Arial"/>
          <w:sz w:val="28"/>
          <w:szCs w:val="28"/>
          <w:rtl/>
          <w:lang w:bidi="ar-DZ"/>
        </w:rPr>
      </w:pPr>
      <w:r w:rsidRPr="00853FCD">
        <w:rPr>
          <w:rFonts w:ascii="Arial" w:hAnsi="Arial" w:cs="Arial"/>
          <w:sz w:val="28"/>
          <w:szCs w:val="28"/>
          <w:rtl/>
          <w:lang w:bidi="ar-DZ"/>
        </w:rPr>
        <w:t>سم العنصر 1</w:t>
      </w:r>
    </w:p>
    <w:p w:rsidR="002A18E6" w:rsidRPr="00853FCD" w:rsidRDefault="002A18E6" w:rsidP="006A0BFC">
      <w:pPr>
        <w:pStyle w:val="Paragraphedeliste"/>
        <w:numPr>
          <w:ilvl w:val="0"/>
          <w:numId w:val="5"/>
        </w:numPr>
        <w:bidi/>
        <w:rPr>
          <w:rFonts w:ascii="Arial" w:hAnsi="Arial" w:cs="Arial"/>
          <w:sz w:val="28"/>
          <w:szCs w:val="28"/>
          <w:lang w:bidi="ar-DZ"/>
        </w:rPr>
      </w:pPr>
      <w:r w:rsidRPr="00853FCD">
        <w:rPr>
          <w:rFonts w:ascii="Arial" w:hAnsi="Arial" w:cs="Arial"/>
          <w:sz w:val="28"/>
          <w:szCs w:val="28"/>
          <w:rtl/>
          <w:lang w:bidi="ar-DZ"/>
        </w:rPr>
        <w:t>عند غلق القاطعة ماذا يحدث؟ فسر ذلك.</w:t>
      </w:r>
    </w:p>
    <w:p w:rsidR="002A18E6" w:rsidRPr="00853FCD" w:rsidRDefault="002A18E6" w:rsidP="006A0BFC">
      <w:pPr>
        <w:pStyle w:val="Paragraphedeliste"/>
        <w:numPr>
          <w:ilvl w:val="0"/>
          <w:numId w:val="5"/>
        </w:numPr>
        <w:bidi/>
        <w:rPr>
          <w:rFonts w:ascii="Arial" w:hAnsi="Arial" w:cs="Arial"/>
          <w:sz w:val="28"/>
          <w:szCs w:val="28"/>
          <w:lang w:bidi="ar-DZ"/>
        </w:rPr>
      </w:pPr>
      <w:r w:rsidRPr="00853FCD">
        <w:rPr>
          <w:rFonts w:ascii="Arial" w:hAnsi="Arial" w:cs="Arial"/>
          <w:sz w:val="28"/>
          <w:szCs w:val="28"/>
          <w:rtl/>
          <w:lang w:bidi="ar-DZ"/>
        </w:rPr>
        <w:t>عند فتح القاطعة، ماذا يحدث؟ فسر ذلك.</w:t>
      </w:r>
    </w:p>
    <w:p w:rsidR="002A18E6" w:rsidRPr="007A377D" w:rsidRDefault="002A18E6" w:rsidP="002A18E6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7A377D">
        <w:rPr>
          <w:rFonts w:ascii="Arial" w:hAnsi="Arial" w:cs="Arial"/>
          <w:sz w:val="28"/>
          <w:szCs w:val="28"/>
          <w:rtl/>
          <w:lang w:bidi="ar-DZ"/>
        </w:rPr>
        <w:t>عند نهاية التجارب</w:t>
      </w:r>
      <w:r>
        <w:rPr>
          <w:rFonts w:ascii="Arial" w:hAnsi="Arial" w:cs="Arial"/>
          <w:sz w:val="28"/>
          <w:szCs w:val="28"/>
          <w:rtl/>
          <w:lang w:bidi="ar-DZ"/>
        </w:rPr>
        <w:t xml:space="preserve"> قالت أسماء لأخ</w:t>
      </w:r>
      <w:r>
        <w:rPr>
          <w:rFonts w:ascii="Arial" w:hAnsi="Arial" w:cs="Arial" w:hint="cs"/>
          <w:sz w:val="28"/>
          <w:szCs w:val="28"/>
          <w:rtl/>
          <w:lang w:bidi="ar-DZ"/>
        </w:rPr>
        <w:t>ي</w:t>
      </w:r>
      <w:r w:rsidRPr="007A377D">
        <w:rPr>
          <w:rFonts w:ascii="Arial" w:hAnsi="Arial" w:cs="Arial"/>
          <w:sz w:val="28"/>
          <w:szCs w:val="28"/>
          <w:rtl/>
          <w:lang w:bidi="ar-DZ"/>
        </w:rPr>
        <w:t xml:space="preserve">ها وهي فرحة: ما أروعك </w:t>
      </w:r>
    </w:p>
    <w:p w:rsidR="00486F9B" w:rsidRPr="002A18E6" w:rsidRDefault="002A18E6" w:rsidP="002A18E6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/>
          <w:sz w:val="28"/>
          <w:szCs w:val="28"/>
          <w:rtl/>
          <w:lang w:bidi="ar-DZ"/>
        </w:rPr>
        <w:t xml:space="preserve">يا أخي فقال لها </w:t>
      </w:r>
      <w:r w:rsidRPr="007A377D">
        <w:rPr>
          <w:rFonts w:ascii="Arial" w:hAnsi="Arial" w:cs="Arial"/>
          <w:sz w:val="28"/>
          <w:szCs w:val="28"/>
          <w:rtl/>
          <w:lang w:bidi="ar-DZ"/>
        </w:rPr>
        <w:t>: بل ما أروع الفيزياء.</w:t>
      </w:r>
    </w:p>
    <w:p w:rsidR="002D6955" w:rsidRDefault="002D6955" w:rsidP="002D6955">
      <w:pPr>
        <w:tabs>
          <w:tab w:val="left" w:pos="6618"/>
        </w:tabs>
        <w:bidi/>
        <w:rPr>
          <w:rFonts w:cstheme="minorHAnsi" w:hint="cs"/>
          <w:b/>
          <w:bCs/>
          <w:sz w:val="28"/>
          <w:szCs w:val="28"/>
          <w:rtl/>
          <w:lang w:bidi="ar-DZ"/>
        </w:rPr>
      </w:pPr>
    </w:p>
    <w:p w:rsidR="00E7546A" w:rsidRDefault="00E7546A" w:rsidP="00E7546A">
      <w:pPr>
        <w:tabs>
          <w:tab w:val="left" w:pos="6618"/>
        </w:tabs>
        <w:bidi/>
        <w:rPr>
          <w:rFonts w:cstheme="minorHAnsi" w:hint="cs"/>
          <w:b/>
          <w:bCs/>
          <w:sz w:val="28"/>
          <w:szCs w:val="28"/>
          <w:rtl/>
          <w:lang w:bidi="ar-DZ"/>
        </w:rPr>
      </w:pPr>
    </w:p>
    <w:p w:rsidR="00E7546A" w:rsidRDefault="00E7546A" w:rsidP="00E7546A">
      <w:pPr>
        <w:tabs>
          <w:tab w:val="left" w:pos="6618"/>
        </w:tabs>
        <w:bidi/>
        <w:rPr>
          <w:rFonts w:cstheme="minorHAnsi"/>
          <w:b/>
          <w:bCs/>
          <w:sz w:val="28"/>
          <w:szCs w:val="28"/>
          <w:rtl/>
          <w:lang w:bidi="ar-DZ"/>
        </w:rPr>
      </w:pPr>
    </w:p>
    <w:p w:rsidR="005B17D6" w:rsidRPr="0004562B" w:rsidRDefault="00267FE5" w:rsidP="002A18E6">
      <w:pPr>
        <w:bidi/>
        <w:jc w:val="center"/>
        <w:rPr>
          <w:rFonts w:cs="Times New Roman"/>
          <w:sz w:val="32"/>
          <w:szCs w:val="32"/>
          <w:rtl/>
          <w:lang w:bidi="ar-DZ"/>
        </w:rPr>
      </w:pPr>
      <w:r>
        <w:rPr>
          <w:rFonts w:cs="Times New Roman" w:hint="cs"/>
          <w:sz w:val="32"/>
          <w:szCs w:val="32"/>
          <w:rtl/>
          <w:lang w:bidi="ar-DZ"/>
        </w:rPr>
        <w:t>عطلة سعيــــــــــــدة</w:t>
      </w:r>
    </w:p>
    <w:sectPr w:rsidR="005B17D6" w:rsidRPr="0004562B" w:rsidSect="00292B08"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32F0" w:rsidRDefault="00C232F0" w:rsidP="00F24C6F">
      <w:pPr>
        <w:spacing w:after="0" w:line="240" w:lineRule="auto"/>
      </w:pPr>
      <w:r>
        <w:separator/>
      </w:r>
    </w:p>
  </w:endnote>
  <w:endnote w:type="continuationSeparator" w:id="1">
    <w:p w:rsidR="00C232F0" w:rsidRDefault="00C232F0" w:rsidP="00F24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altName w:val="Times New Roman"/>
    <w:charset w:val="00"/>
    <w:family w:val="roman"/>
    <w:pitch w:val="variable"/>
    <w:sig w:usb0="00000000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altName w:val="Times New Roman"/>
    <w:charset w:val="00"/>
    <w:family w:val="auto"/>
    <w:pitch w:val="variable"/>
    <w:sig w:usb0="00000000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32F0" w:rsidRDefault="00C232F0" w:rsidP="00F24C6F">
      <w:pPr>
        <w:spacing w:after="0" w:line="240" w:lineRule="auto"/>
      </w:pPr>
      <w:r>
        <w:separator/>
      </w:r>
    </w:p>
  </w:footnote>
  <w:footnote w:type="continuationSeparator" w:id="1">
    <w:p w:rsidR="00C232F0" w:rsidRDefault="00C232F0" w:rsidP="00F24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26C84"/>
    <w:multiLevelType w:val="hybridMultilevel"/>
    <w:tmpl w:val="79763C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480E22"/>
    <w:multiLevelType w:val="hybridMultilevel"/>
    <w:tmpl w:val="6B3AED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A65EC2"/>
    <w:multiLevelType w:val="hybridMultilevel"/>
    <w:tmpl w:val="04FCB1A4"/>
    <w:lvl w:ilvl="0" w:tplc="2CFC44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685D60"/>
    <w:multiLevelType w:val="hybridMultilevel"/>
    <w:tmpl w:val="2ABA92F0"/>
    <w:lvl w:ilvl="0" w:tplc="E528C2C8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887CDB"/>
    <w:multiLevelType w:val="hybridMultilevel"/>
    <w:tmpl w:val="341A4F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D01787"/>
    <w:multiLevelType w:val="hybridMultilevel"/>
    <w:tmpl w:val="5FF6DCE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characterSpacingControl w:val="doNotCompress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/>
  <w:rsids>
    <w:rsidRoot w:val="00FD26AA"/>
    <w:rsid w:val="000422EF"/>
    <w:rsid w:val="0004562B"/>
    <w:rsid w:val="00047FB9"/>
    <w:rsid w:val="00063A6C"/>
    <w:rsid w:val="00094A4D"/>
    <w:rsid w:val="000C1E5F"/>
    <w:rsid w:val="000C403F"/>
    <w:rsid w:val="000E0811"/>
    <w:rsid w:val="000F5CBE"/>
    <w:rsid w:val="001164D1"/>
    <w:rsid w:val="00155781"/>
    <w:rsid w:val="00155CB7"/>
    <w:rsid w:val="00157315"/>
    <w:rsid w:val="00157C72"/>
    <w:rsid w:val="00171649"/>
    <w:rsid w:val="0018112C"/>
    <w:rsid w:val="001A3E97"/>
    <w:rsid w:val="001F72CB"/>
    <w:rsid w:val="00201214"/>
    <w:rsid w:val="00211BC7"/>
    <w:rsid w:val="00233BE8"/>
    <w:rsid w:val="00246038"/>
    <w:rsid w:val="00247B99"/>
    <w:rsid w:val="00264DCB"/>
    <w:rsid w:val="00267FE5"/>
    <w:rsid w:val="00292B08"/>
    <w:rsid w:val="0029657C"/>
    <w:rsid w:val="002A18E6"/>
    <w:rsid w:val="002C013E"/>
    <w:rsid w:val="002C07D3"/>
    <w:rsid w:val="002D3658"/>
    <w:rsid w:val="002D6955"/>
    <w:rsid w:val="00306CFD"/>
    <w:rsid w:val="00315742"/>
    <w:rsid w:val="00335A0F"/>
    <w:rsid w:val="00393C7B"/>
    <w:rsid w:val="003A2795"/>
    <w:rsid w:val="003A7A66"/>
    <w:rsid w:val="003C4B5A"/>
    <w:rsid w:val="003D00A0"/>
    <w:rsid w:val="003D3A60"/>
    <w:rsid w:val="003E0366"/>
    <w:rsid w:val="003E60DC"/>
    <w:rsid w:val="00404DF4"/>
    <w:rsid w:val="00423933"/>
    <w:rsid w:val="0043590B"/>
    <w:rsid w:val="00440592"/>
    <w:rsid w:val="004520A4"/>
    <w:rsid w:val="00452176"/>
    <w:rsid w:val="00475480"/>
    <w:rsid w:val="00486F9B"/>
    <w:rsid w:val="004935F8"/>
    <w:rsid w:val="004E2E34"/>
    <w:rsid w:val="004F1E95"/>
    <w:rsid w:val="00503708"/>
    <w:rsid w:val="00504652"/>
    <w:rsid w:val="005517F9"/>
    <w:rsid w:val="00557F2B"/>
    <w:rsid w:val="00563F8E"/>
    <w:rsid w:val="0057458F"/>
    <w:rsid w:val="00582D7B"/>
    <w:rsid w:val="005B17D6"/>
    <w:rsid w:val="005B77C2"/>
    <w:rsid w:val="005C655C"/>
    <w:rsid w:val="005D2E2F"/>
    <w:rsid w:val="00602728"/>
    <w:rsid w:val="00602A88"/>
    <w:rsid w:val="006071C3"/>
    <w:rsid w:val="00617443"/>
    <w:rsid w:val="0062417A"/>
    <w:rsid w:val="00627DEA"/>
    <w:rsid w:val="0064244C"/>
    <w:rsid w:val="00652F23"/>
    <w:rsid w:val="00654F51"/>
    <w:rsid w:val="00657102"/>
    <w:rsid w:val="006718D5"/>
    <w:rsid w:val="00677BD2"/>
    <w:rsid w:val="006958D3"/>
    <w:rsid w:val="006A0BFC"/>
    <w:rsid w:val="006D1565"/>
    <w:rsid w:val="00710E39"/>
    <w:rsid w:val="00723559"/>
    <w:rsid w:val="00723BB1"/>
    <w:rsid w:val="007304C6"/>
    <w:rsid w:val="00733A4F"/>
    <w:rsid w:val="007442DD"/>
    <w:rsid w:val="00757A42"/>
    <w:rsid w:val="00762562"/>
    <w:rsid w:val="00783A5E"/>
    <w:rsid w:val="007A3ADD"/>
    <w:rsid w:val="007A4A36"/>
    <w:rsid w:val="00802CD4"/>
    <w:rsid w:val="00807D7F"/>
    <w:rsid w:val="00817E44"/>
    <w:rsid w:val="00834867"/>
    <w:rsid w:val="00837B48"/>
    <w:rsid w:val="008B61C6"/>
    <w:rsid w:val="008C0B45"/>
    <w:rsid w:val="008E3FE6"/>
    <w:rsid w:val="008E4E47"/>
    <w:rsid w:val="008E7C3D"/>
    <w:rsid w:val="008F5972"/>
    <w:rsid w:val="00940DB7"/>
    <w:rsid w:val="00980738"/>
    <w:rsid w:val="00990039"/>
    <w:rsid w:val="009A280D"/>
    <w:rsid w:val="009B6D85"/>
    <w:rsid w:val="009D05F9"/>
    <w:rsid w:val="00A04DB1"/>
    <w:rsid w:val="00A07FBB"/>
    <w:rsid w:val="00A20136"/>
    <w:rsid w:val="00A648D7"/>
    <w:rsid w:val="00AA4A66"/>
    <w:rsid w:val="00AB5FC0"/>
    <w:rsid w:val="00AD5243"/>
    <w:rsid w:val="00AE0424"/>
    <w:rsid w:val="00AF423D"/>
    <w:rsid w:val="00B14800"/>
    <w:rsid w:val="00B14E64"/>
    <w:rsid w:val="00B33943"/>
    <w:rsid w:val="00B45F6D"/>
    <w:rsid w:val="00B7195B"/>
    <w:rsid w:val="00BA6391"/>
    <w:rsid w:val="00C02CA9"/>
    <w:rsid w:val="00C03F0D"/>
    <w:rsid w:val="00C21D9C"/>
    <w:rsid w:val="00C232F0"/>
    <w:rsid w:val="00C57D0F"/>
    <w:rsid w:val="00C8111F"/>
    <w:rsid w:val="00C904BB"/>
    <w:rsid w:val="00CB71FD"/>
    <w:rsid w:val="00D01B9A"/>
    <w:rsid w:val="00D249FA"/>
    <w:rsid w:val="00D46254"/>
    <w:rsid w:val="00D51FA2"/>
    <w:rsid w:val="00D5675D"/>
    <w:rsid w:val="00D6060F"/>
    <w:rsid w:val="00D72F58"/>
    <w:rsid w:val="00DD5838"/>
    <w:rsid w:val="00DF1CA3"/>
    <w:rsid w:val="00DF4D59"/>
    <w:rsid w:val="00DF5878"/>
    <w:rsid w:val="00E16171"/>
    <w:rsid w:val="00E4337D"/>
    <w:rsid w:val="00E55C25"/>
    <w:rsid w:val="00E7546A"/>
    <w:rsid w:val="00E867C9"/>
    <w:rsid w:val="00EA6800"/>
    <w:rsid w:val="00ED0346"/>
    <w:rsid w:val="00ED7083"/>
    <w:rsid w:val="00F02E95"/>
    <w:rsid w:val="00F06050"/>
    <w:rsid w:val="00F24C6F"/>
    <w:rsid w:val="00F3613F"/>
    <w:rsid w:val="00F4125C"/>
    <w:rsid w:val="00F43489"/>
    <w:rsid w:val="00F92DAD"/>
    <w:rsid w:val="00FB7367"/>
    <w:rsid w:val="00FC5DA5"/>
    <w:rsid w:val="00FD26AA"/>
    <w:rsid w:val="00FF0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  <o:rules v:ext="edit">
        <o:r id="V:Rule2" type="connector" idref="#Straight Arrow Connector 6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7C7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51FA2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45F6D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F24C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4C6F"/>
  </w:style>
  <w:style w:type="paragraph" w:styleId="Pieddepage">
    <w:name w:val="footer"/>
    <w:basedOn w:val="Normal"/>
    <w:link w:val="PieddepageCar"/>
    <w:uiPriority w:val="99"/>
    <w:unhideWhenUsed/>
    <w:rsid w:val="00F24C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4C6F"/>
  </w:style>
  <w:style w:type="paragraph" w:styleId="Textedebulles">
    <w:name w:val="Balloon Text"/>
    <w:basedOn w:val="Normal"/>
    <w:link w:val="TextedebullesCar"/>
    <w:uiPriority w:val="99"/>
    <w:semiHidden/>
    <w:unhideWhenUsed/>
    <w:rsid w:val="00817E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17E44"/>
    <w:rPr>
      <w:rFonts w:ascii="Tahoma" w:hAnsi="Tahoma" w:cs="Tahoma"/>
      <w:sz w:val="16"/>
      <w:szCs w:val="16"/>
    </w:rPr>
  </w:style>
  <w:style w:type="table" w:customStyle="1" w:styleId="GridTable5Dark-Accent31">
    <w:name w:val="Grid Table 5 Dark - Accent 31"/>
    <w:basedOn w:val="TableauNormal"/>
    <w:uiPriority w:val="50"/>
    <w:rsid w:val="00817E4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exhtml">
    <w:name w:val="texhtml"/>
    <w:basedOn w:val="Policepardfaut"/>
    <w:rsid w:val="00B33943"/>
  </w:style>
  <w:style w:type="paragraph" w:customStyle="1" w:styleId="Gdmath">
    <w:name w:val="Gdmath"/>
    <w:basedOn w:val="Normal"/>
    <w:link w:val="GdmathChar"/>
    <w:rsid w:val="00C904BB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Policepardfaut"/>
    <w:link w:val="Gdmath"/>
    <w:rsid w:val="00C904BB"/>
    <w:rPr>
      <w:rFonts w:ascii="Times New Roman" w:hAnsi="Times New Roman" w:cs="Times New Roman"/>
      <w:bCs/>
      <w:color w:val="000000"/>
      <w:sz w:val="24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67ADF-C7F6-4BF7-B3F5-2BE401098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514</TotalTime>
  <Pages>2</Pages>
  <Words>548</Words>
  <Characters>3020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47</cp:revision>
  <cp:lastPrinted>2025-05-10T20:36:00Z</cp:lastPrinted>
  <dcterms:created xsi:type="dcterms:W3CDTF">2023-02-13T19:09:00Z</dcterms:created>
  <dcterms:modified xsi:type="dcterms:W3CDTF">2025-05-10T22:11:00Z</dcterms:modified>
</cp:coreProperties>
</file>
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721D28" w14:textId="77777777" w:rsidR="001930D9" w:rsidRPr="00097B26" w:rsidRDefault="004F07AA" w:rsidP="00097B26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097B26"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C24B77E" wp14:editId="032C6441">
                <wp:simplePos x="0" y="0"/>
                <wp:positionH relativeFrom="column">
                  <wp:posOffset>-209550</wp:posOffset>
                </wp:positionH>
                <wp:positionV relativeFrom="paragraph">
                  <wp:posOffset>-57150</wp:posOffset>
                </wp:positionV>
                <wp:extent cx="7022086" cy="1074420"/>
                <wp:effectExtent l="0" t="0" r="26670" b="1143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086" cy="1074420"/>
                          <a:chOff x="-36574" y="0"/>
                          <a:chExt cx="7174994" cy="1046871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-36574" y="785563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-36572" y="1046871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9" o:spid="_x0000_s1026" style="position:absolute;margin-left:-16.5pt;margin-top:-4.5pt;width:552.9pt;height:84.6pt;z-index:251661824;mso-width-relative:margin;mso-height-relative:margin" coordorigin="-365" coordsize="71749,10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">
                <v:line id="Connecteur droit 5" o:spid="_x0000_s1027" style="position:absolute;visibility:visible;mso-wrap-style:square" from="0,0" to="7138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yBYcEAAADaAAAADwAAAGRycy9kb3ducmV2LnhtbESPQWsCMRSE70L/Q3hCbzWrRamrUYq0&#10;VOypq94fm+fu4uZlTVKN/94IgsdhZr5h5stoWnEm5xvLCoaDDARxaXXDlYLd9vvtA4QPyBpby6Tg&#10;Sh6Wi5feHHNtL/xH5yJUIkHY56igDqHLpfRlTQb9wHbEyTtYZzAk6SqpHV4S3LRylGUTabDhtFBj&#10;R6uaymPxbxJluD8Z+XOc4n7jft3X+ySO40mp1378nIEIFMMz/GivtYIx3K+kG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HIFhwQAAANoAAAAPAAAAAAAAAAAAAAAA&#10;AKECAABkcnMvZG93bnJldi54bWxQSwUGAAAAAAQABAD5AAAAjwMAAAAA&#10;" strokecolor="black [3040]"/>
                <v:line id="Connecteur droit 7" o:spid="_x0000_s1028" style="position:absolute;visibility:visible;mso-wrap-style:square" from="-365,7855" to="71384,7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6jcIAAADaAAAADwAAAGRycy9kb3ducmV2LnhtbESPQWsCMRSE70L/Q3hCbzWrRaurWSnS&#10;0lJPWr0/Ns/dZTcva5Jq/PdNoeBxmJlvmNU6mk5cyPnGsoLxKANBXFrdcKXg8P3+NAfhA7LGzjIp&#10;uJGHdfEwWGGu7ZV3dNmHSiQI+xwV1CH0uZS+rMmgH9meOHkn6wyGJF0ltcNrgptOTrJsJg02nBZq&#10;7GlTU9nuf0yijI9nIz/aBR6/3Na9Pc/iNJ6VehzG1yWIQDHcw//tT63gBf6upBs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K6jcIAAADaAAAADwAAAAAAAAAAAAAA&#10;AAChAgAAZHJzL2Rvd25yZXYueG1sUEsFBgAAAAAEAAQA+QAAAJADAAAAAA==&#10;" strokecolor="black [3040]"/>
                <v:line id="Connecteur droit 8" o:spid="_x0000_s1029" style="position:absolute;visibility:visible;mso-wrap-style:square" from="-365,10468" to="71384,10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</v:group>
            </w:pict>
          </mc:Fallback>
        </mc:AlternateContent>
      </w:r>
      <w:r w:rsidR="004A277F" w:rsidRPr="00097B26">
        <w:rPr>
          <w:rFonts w:ascii="Sakkal Majalla" w:hAnsi="Sakkal Majalla" w:cs="Sakkal Majalla"/>
          <w:b/>
          <w:bCs/>
          <w:sz w:val="28"/>
          <w:szCs w:val="28"/>
          <w:rtl/>
        </w:rPr>
        <w:t>الجمهورية الجزائرية الديمقراطية الشعبية</w:t>
      </w:r>
    </w:p>
    <w:p w14:paraId="54D53B9B" w14:textId="5AFE9C6C" w:rsidR="005E17AC" w:rsidRPr="00097B26" w:rsidRDefault="009955C4" w:rsidP="00097B26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مديرية التربية لولاية </w:t>
      </w:r>
      <w:proofErr w:type="spellStart"/>
      <w:r w:rsidR="00660C4F" w:rsidRPr="00097B26">
        <w:rPr>
          <w:rFonts w:ascii="Sakkal Majalla" w:hAnsi="Sakkal Majalla" w:cs="Sakkal Majalla"/>
          <w:b/>
          <w:bCs/>
          <w:sz w:val="28"/>
          <w:szCs w:val="28"/>
          <w:rtl/>
        </w:rPr>
        <w:t>توقرت</w:t>
      </w:r>
      <w:proofErr w:type="spellEnd"/>
      <w:r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  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</w:t>
      </w:r>
      <w:r w:rsidR="00D86FFC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      </w:t>
      </w:r>
      <w:r w:rsidR="00A06D4F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</w:rPr>
        <w:t xml:space="preserve">            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</w:rPr>
        <w:t xml:space="preserve">   </w:t>
      </w:r>
      <w:r w:rsidR="00097B26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                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</w:rPr>
        <w:t xml:space="preserve">      </w:t>
      </w:r>
      <w:r w:rsidR="00097B26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</w:rPr>
        <w:t xml:space="preserve">       </w:t>
      </w:r>
      <w:r w:rsidR="001D7D71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</w:t>
      </w:r>
      <w:r w:rsidR="00E746E9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660C4F" w:rsidRPr="00097B26">
        <w:rPr>
          <w:rFonts w:ascii="Sakkal Majalla" w:hAnsi="Sakkal Majalla" w:cs="Sakkal Majalla"/>
          <w:b/>
          <w:bCs/>
          <w:sz w:val="28"/>
          <w:szCs w:val="28"/>
        </w:rPr>
        <w:t xml:space="preserve">  </w:t>
      </w:r>
      <w:r w:rsidR="00660C4F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</w:t>
      </w:r>
      <w:r w:rsidR="001D7D71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D86FFC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</w:t>
      </w:r>
      <w:r w:rsidR="001D7D71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E746E9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متوسطة </w:t>
      </w:r>
      <w:r w:rsidR="00A06D4F" w:rsidRPr="00097B26">
        <w:rPr>
          <w:rFonts w:ascii="Sakkal Majalla" w:hAnsi="Sakkal Majalla" w:cs="Sakkal Majalla"/>
          <w:b/>
          <w:bCs/>
          <w:sz w:val="28"/>
          <w:szCs w:val="28"/>
          <w:rtl/>
        </w:rPr>
        <w:t>شاوش محمد</w:t>
      </w:r>
      <w:r w:rsidR="001D7D71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935E53" w:rsidRPr="00097B26">
        <w:rPr>
          <w:rFonts w:ascii="Sakkal Majalla" w:hAnsi="Sakkal Majalla" w:cs="Sakkal Majalla"/>
          <w:b/>
          <w:bCs/>
          <w:sz w:val="28"/>
          <w:szCs w:val="28"/>
          <w:rtl/>
        </w:rPr>
        <w:t>المستوى:  ثالثة متوسط</w:t>
      </w:r>
      <w:r w:rsidR="00660C4F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                   </w:t>
      </w:r>
      <w:r w:rsidR="001D7D71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</w:t>
      </w:r>
      <w:r w:rsidR="00660C4F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          </w:t>
      </w:r>
      <w:r w:rsidR="00097B26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             </w:t>
      </w:r>
      <w:r w:rsidR="00660C4F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  </w:t>
      </w:r>
      <w:r w:rsidR="00D86FFC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</w:t>
      </w:r>
      <w:r w:rsidR="00660C4F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                                  </w:t>
      </w:r>
      <w:r w:rsidR="00A06D4F" w:rsidRPr="00097B26">
        <w:rPr>
          <w:rFonts w:ascii="Sakkal Majalla" w:hAnsi="Sakkal Majalla" w:cs="Sakkal Majalla"/>
          <w:b/>
          <w:bCs/>
          <w:sz w:val="28"/>
          <w:szCs w:val="28"/>
          <w:rtl/>
        </w:rPr>
        <w:t>ما</w:t>
      </w:r>
      <w:r w:rsidR="009A17F4" w:rsidRPr="00097B26">
        <w:rPr>
          <w:rFonts w:ascii="Sakkal Majalla" w:hAnsi="Sakkal Majalla" w:cs="Sakkal Majalla"/>
          <w:b/>
          <w:bCs/>
          <w:sz w:val="28"/>
          <w:szCs w:val="28"/>
          <w:rtl/>
        </w:rPr>
        <w:t>ي</w:t>
      </w:r>
      <w:r w:rsidR="00660C4F" w:rsidRPr="00097B26">
        <w:rPr>
          <w:rFonts w:ascii="Sakkal Majalla" w:hAnsi="Sakkal Majalla" w:cs="Sakkal Majalla"/>
          <w:b/>
          <w:bCs/>
          <w:sz w:val="28"/>
          <w:szCs w:val="28"/>
          <w:rtl/>
        </w:rPr>
        <w:t>202</w:t>
      </w:r>
      <w:r w:rsidR="00A06D4F" w:rsidRPr="00097B26">
        <w:rPr>
          <w:rFonts w:ascii="Sakkal Majalla" w:hAnsi="Sakkal Majalla" w:cs="Sakkal Majalla"/>
          <w:b/>
          <w:bCs/>
          <w:sz w:val="28"/>
          <w:szCs w:val="28"/>
          <w:rtl/>
        </w:rPr>
        <w:t>4</w:t>
      </w:r>
      <w:r w:rsidR="00935E53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                    </w:t>
      </w:r>
      <w:r w:rsidR="00471D83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935E53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                                                </w:t>
      </w:r>
    </w:p>
    <w:p w14:paraId="135C8C5E" w14:textId="2AB3AACD" w:rsidR="00422467" w:rsidRPr="00097B26" w:rsidRDefault="00A06D4F" w:rsidP="00097B26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097B26">
        <w:rPr>
          <w:rFonts w:ascii="Sakkal Majalla" w:hAnsi="Sakkal Majalla" w:cs="Sakkal Majalla"/>
          <w:b/>
          <w:bCs/>
          <w:sz w:val="28"/>
          <w:szCs w:val="28"/>
          <w:rtl/>
        </w:rPr>
        <w:t>اختبار الفصل الثا</w:t>
      </w:r>
      <w:r w:rsidR="009A17F4" w:rsidRPr="00097B26">
        <w:rPr>
          <w:rFonts w:ascii="Sakkal Majalla" w:hAnsi="Sakkal Majalla" w:cs="Sakkal Majalla"/>
          <w:b/>
          <w:bCs/>
          <w:sz w:val="28"/>
          <w:szCs w:val="28"/>
          <w:rtl/>
        </w:rPr>
        <w:t>لث</w:t>
      </w:r>
      <w:r w:rsidR="00471D83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660C4F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مادة: العلوم الفيزيائية والتكنولوجيا         </w:t>
      </w:r>
      <w:r w:rsidR="00097B2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</w:t>
      </w:r>
      <w:r w:rsidR="001D7D71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</w:t>
      </w:r>
      <w:r w:rsidR="009A17F4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</w:t>
      </w:r>
      <w:r w:rsidR="00660C4F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المدة: </w:t>
      </w:r>
      <w:r w:rsidR="00BE71B9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ساعة</w:t>
      </w:r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و </w:t>
      </w:r>
      <w:proofErr w:type="gramStart"/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نصف</w:t>
      </w:r>
      <w:r w:rsidR="00BE71B9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422467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proofErr w:type="gramEnd"/>
    </w:p>
    <w:p w14:paraId="6081AA91" w14:textId="2239ACDE" w:rsidR="00422467" w:rsidRPr="00097B26" w:rsidRDefault="004F07AA" w:rsidP="004E675B">
      <w:pPr>
        <w:spacing w:after="0" w:line="360" w:lineRule="auto"/>
        <w:jc w:val="right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097B26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التمرين الاول:</w:t>
      </w:r>
      <w:r w:rsidR="003C6F5A" w:rsidRPr="00097B26">
        <w:rPr>
          <w:rFonts w:ascii="Sakkal Majalla" w:hAnsi="Sakkal Majalla" w:cs="Sakkal Majalla"/>
          <w:b/>
          <w:bCs/>
          <w:sz w:val="28"/>
          <w:szCs w:val="28"/>
          <w:rtl/>
        </w:rPr>
        <w:t>(</w:t>
      </w:r>
      <w:r w:rsidR="00BE71B9" w:rsidRPr="00097B26">
        <w:rPr>
          <w:rFonts w:ascii="Sakkal Majalla" w:hAnsi="Sakkal Majalla" w:cs="Sakkal Majalla"/>
          <w:b/>
          <w:bCs/>
          <w:sz w:val="28"/>
          <w:szCs w:val="28"/>
          <w:rtl/>
        </w:rPr>
        <w:t>0</w:t>
      </w:r>
      <w:r w:rsidR="004E675B">
        <w:rPr>
          <w:rFonts w:ascii="Sakkal Majalla" w:hAnsi="Sakkal Majalla" w:cs="Sakkal Majalla" w:hint="cs"/>
          <w:b/>
          <w:bCs/>
          <w:sz w:val="28"/>
          <w:szCs w:val="28"/>
          <w:rtl/>
        </w:rPr>
        <w:t>7</w:t>
      </w:r>
      <w:r w:rsidR="003C6F5A"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نقاط)</w:t>
      </w:r>
    </w:p>
    <w:p w14:paraId="4F0304F2" w14:textId="6D87A67E" w:rsidR="009A17F4" w:rsidRPr="00C723F7" w:rsidRDefault="009A17F4" w:rsidP="005031F3">
      <w:pPr>
        <w:bidi/>
        <w:spacing w:after="0" w:line="36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C723F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بمنزل ريفي حيث ينعدم الغاز، استعملت أربع مدافئ كهربائية  مربوطة على التفرع ذات الدلالتين ( </w:t>
      </w:r>
      <w:r w:rsidRPr="00C723F7">
        <w:rPr>
          <w:rFonts w:ascii="Sakkal Majalla" w:hAnsi="Sakkal Majalla" w:cs="Sakkal Majalla"/>
          <w:b/>
          <w:bCs/>
          <w:sz w:val="28"/>
          <w:szCs w:val="28"/>
          <w:lang w:bidi="ar-DZ"/>
        </w:rPr>
        <w:t>1.2 KW</w:t>
      </w:r>
      <w:r w:rsidRPr="00C723F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5031F3" w:rsidRPr="00C723F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،</w:t>
      </w:r>
      <w:r w:rsidRPr="00C723F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5031F3" w:rsidRPr="00C723F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C723F7">
        <w:rPr>
          <w:rFonts w:ascii="Sakkal Majalla" w:hAnsi="Sakkal Majalla" w:cs="Sakkal Majalla"/>
          <w:b/>
          <w:bCs/>
          <w:sz w:val="28"/>
          <w:szCs w:val="28"/>
          <w:lang w:bidi="ar-DZ"/>
        </w:rPr>
        <w:t>230 V</w:t>
      </w:r>
      <w:r w:rsidRPr="00C723F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).</w:t>
      </w:r>
    </w:p>
    <w:p w14:paraId="17114652" w14:textId="77777777" w:rsidR="005031F3" w:rsidRPr="00C723F7" w:rsidRDefault="005031F3" w:rsidP="005031F3">
      <w:pPr>
        <w:pStyle w:val="Paragraphedeliste"/>
        <w:numPr>
          <w:ilvl w:val="0"/>
          <w:numId w:val="10"/>
        </w:numPr>
        <w:bidi/>
        <w:spacing w:line="36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C723F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أوجد شدة التيار الكهربائي المار في كل </w:t>
      </w:r>
      <w:proofErr w:type="gramStart"/>
      <w:r w:rsidRPr="00C723F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مدفأة</w:t>
      </w:r>
      <w:proofErr w:type="gramEnd"/>
      <w:r w:rsidRPr="00C723F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.</w:t>
      </w:r>
    </w:p>
    <w:p w14:paraId="3AEC570B" w14:textId="57F60616" w:rsidR="005031F3" w:rsidRPr="00C723F7" w:rsidRDefault="005031F3" w:rsidP="005031F3">
      <w:pPr>
        <w:pStyle w:val="Paragraphedeliste"/>
        <w:numPr>
          <w:ilvl w:val="0"/>
          <w:numId w:val="10"/>
        </w:numPr>
        <w:bidi/>
        <w:spacing w:line="36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C723F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استنتج شدة التيار الكهربائي الكلية في هذه الدارة الكهربائية (علل اجابتك).</w:t>
      </w:r>
    </w:p>
    <w:p w14:paraId="6A79EB6B" w14:textId="1866A077" w:rsidR="005031F3" w:rsidRPr="00097B26" w:rsidRDefault="005031F3" w:rsidP="005031F3">
      <w:pPr>
        <w:pStyle w:val="Paragraphedeliste"/>
        <w:numPr>
          <w:ilvl w:val="0"/>
          <w:numId w:val="10"/>
        </w:numPr>
        <w:bidi/>
        <w:spacing w:after="0" w:line="36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C723F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أحسب الطاقة الكهربائية الكلية للمدافئ خلال مدة 20دقيقة بوحدة الواط ساعي.</w:t>
      </w:r>
    </w:p>
    <w:p w14:paraId="55FAA1F6" w14:textId="135D5B23" w:rsidR="00700E9D" w:rsidRPr="00097B26" w:rsidRDefault="00700E9D" w:rsidP="004E675B">
      <w:pPr>
        <w:bidi/>
        <w:spacing w:after="0" w:line="360" w:lineRule="auto"/>
        <w:rPr>
          <w:rFonts w:ascii="Sakkal Majalla" w:hAnsi="Sakkal Majalla" w:cs="Sakkal Majalla"/>
          <w:noProof/>
          <w:sz w:val="28"/>
          <w:szCs w:val="28"/>
          <w:lang w:eastAsia="fr-FR"/>
        </w:rPr>
      </w:pPr>
      <w:proofErr w:type="gramStart"/>
      <w:r w:rsidRPr="00097B26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التمرين</w:t>
      </w:r>
      <w:proofErr w:type="gramEnd"/>
      <w:r w:rsidRPr="00097B26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 xml:space="preserve"> الثاني:</w:t>
      </w:r>
      <w:r w:rsidRPr="00097B26">
        <w:rPr>
          <w:rFonts w:ascii="Sakkal Majalla" w:hAnsi="Sakkal Majalla" w:cs="Sakkal Majalla"/>
          <w:b/>
          <w:bCs/>
          <w:sz w:val="28"/>
          <w:szCs w:val="28"/>
          <w:rtl/>
        </w:rPr>
        <w:t>(0</w:t>
      </w:r>
      <w:r w:rsidR="004E675B">
        <w:rPr>
          <w:rFonts w:ascii="Sakkal Majalla" w:hAnsi="Sakkal Majalla" w:cs="Sakkal Majalla" w:hint="cs"/>
          <w:b/>
          <w:bCs/>
          <w:sz w:val="28"/>
          <w:szCs w:val="28"/>
          <w:rtl/>
        </w:rPr>
        <w:t>5</w:t>
      </w:r>
      <w:r w:rsidRPr="00097B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نقاط)</w:t>
      </w:r>
      <w:r w:rsidR="00C54A76" w:rsidRPr="00097B26">
        <w:rPr>
          <w:rFonts w:ascii="Sakkal Majalla" w:hAnsi="Sakkal Majalla" w:cs="Sakkal Majalla"/>
          <w:noProof/>
          <w:sz w:val="28"/>
          <w:szCs w:val="28"/>
          <w:lang w:eastAsia="fr-FR"/>
        </w:rPr>
        <w:t xml:space="preserve"> </w:t>
      </w:r>
    </w:p>
    <w:p w14:paraId="148660DA" w14:textId="7684E76E" w:rsidR="00EC6EB4" w:rsidRPr="00EC6EB4" w:rsidRDefault="00223ADE" w:rsidP="00223ADE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63AF5D7F" wp14:editId="231F2EA4">
                <wp:simplePos x="0" y="0"/>
                <wp:positionH relativeFrom="column">
                  <wp:posOffset>76200</wp:posOffset>
                </wp:positionH>
                <wp:positionV relativeFrom="paragraph">
                  <wp:posOffset>531495</wp:posOffset>
                </wp:positionV>
                <wp:extent cx="3181350" cy="1104900"/>
                <wp:effectExtent l="0" t="0" r="19050" b="1905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1350" cy="1104900"/>
                          <a:chOff x="0" y="0"/>
                          <a:chExt cx="3562350" cy="1238250"/>
                        </a:xfrm>
                      </wpg:grpSpPr>
                      <wps:wsp>
                        <wps:cNvPr id="2" name="Zone de texte 2"/>
                        <wps:cNvSpPr txBox="1"/>
                        <wps:spPr>
                          <a:xfrm>
                            <a:off x="0" y="0"/>
                            <a:ext cx="1781175" cy="12382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B9AA87" w14:textId="057DA4D7" w:rsidR="00EC6EB4" w:rsidRDefault="00EC6EB4" w:rsidP="00EC6EB4">
                              <w:r w:rsidRPr="00EC6EB4">
                                <w:drawing>
                                  <wp:inline distT="0" distB="0" distL="0" distR="0" wp14:anchorId="72F1D74C" wp14:editId="6A9809AD">
                                    <wp:extent cx="1438275" cy="1047750"/>
                                    <wp:effectExtent l="0" t="0" r="9525" b="0"/>
                                    <wp:docPr id="10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122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 cstate="print">
                                              <a:clrChange>
                                                <a:clrFrom>
                                                  <a:srgbClr val="FFFFFF"/>
                                                </a:clrFrom>
                                                <a:clrTo>
                                                  <a:srgbClr val="FFFFFF">
                                                    <a:alpha val="0"/>
                                                  </a:srgbClr>
                                                </a:clrTo>
                                              </a:clrChange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39101" cy="104835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1781175" y="0"/>
                            <a:ext cx="1781175" cy="12382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160888" w14:textId="64066797" w:rsidR="00EC6EB4" w:rsidRDefault="00EC6EB4" w:rsidP="00EC6EB4">
                              <w:r w:rsidRPr="00EC6EB4">
                                <w:drawing>
                                  <wp:inline distT="0" distB="0" distL="0" distR="0" wp14:anchorId="64C0FD4C" wp14:editId="68A0B910">
                                    <wp:extent cx="1333500" cy="876300"/>
                                    <wp:effectExtent l="38100" t="38100" r="38100" b="38100"/>
                                    <wp:docPr id="11" name="Picture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 cstate="print">
                                              <a:lum bright="-20000" contrast="40000"/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6515" cy="87828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6" o:spid="_x0000_s1026" style="position:absolute;left:0;text-align:left;margin-left:6pt;margin-top:41.85pt;width:250.5pt;height:87pt;z-index:251667968;mso-width-relative:margin;mso-height-relative:margin" coordsize="35623,1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7" type="#_x0000_t202" style="position:absolute;width:17811;height:1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sJdMMA&#10;AADaAAAADwAAAGRycy9kb3ducmV2LnhtbESP3YrCMBSE7wXfIRxhb2RNlUWkGkUEwQUX8QfZy2Nz&#10;bIrNSWmy2vXpjSB4OczMN8xk1thSXKn2hWMF/V4CgjhzuuBcwWG//ByB8AFZY+mYFPyTh9m03Zpg&#10;qt2Nt3TdhVxECPsUFZgQqlRKnxmy6HuuIo7e2dUWQ5R1LnWNtwi3pRwkyVBaLDguGKxoYSi77P6s&#10;AtyYU+HvP+V98cvz5ffXGo/dtVIfnWY+BhGoCe/wq73SCgbwvBJvgJ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zsJdMMAAADaAAAADwAAAAAAAAAAAAAAAACYAgAAZHJzL2Rv&#10;d25yZXYueG1sUEsFBgAAAAAEAAQA9QAAAIgDAAAAAA==&#10;" fillcolor="white [3201]" strokecolor="black [3200]" strokeweight="2pt">
                  <v:textbox>
                    <w:txbxContent>
                      <w:p w14:paraId="6DB9AA87" w14:textId="057DA4D7" w:rsidR="00EC6EB4" w:rsidRDefault="00EC6EB4" w:rsidP="00EC6EB4">
                        <w:r w:rsidRPr="00EC6EB4">
                          <w:drawing>
                            <wp:inline distT="0" distB="0" distL="0" distR="0" wp14:anchorId="72F1D74C" wp14:editId="6A9809AD">
                              <wp:extent cx="1438275" cy="1047750"/>
                              <wp:effectExtent l="0" t="0" r="9525" b="0"/>
                              <wp:docPr id="10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12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clrChange>
                                          <a:clrFrom>
                                            <a:srgbClr val="FFFFFF"/>
                                          </a:clrFrom>
                                          <a:clrTo>
                                            <a:srgbClr val="FFFFFF">
                                              <a:alpha val="0"/>
                                            </a:srgbClr>
                                          </a:clrTo>
                                        </a:clrChange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39101" cy="104835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3" o:spid="_x0000_s1028" type="#_x0000_t202" style="position:absolute;left:17811;width:17812;height:1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es78QA&#10;AADaAAAADwAAAGRycy9kb3ducmV2LnhtbESPQWvCQBSE74X+h+UVeilm01aKRNcQBKGCItpSenxm&#10;n9lg9m3Irpr6611B6HGYmW+YSd7bRpyo87VjBa9JCoK4dLrmSsH313wwAuEDssbGMSn4Iw/59PFh&#10;gpl2Z97QaRsqESHsM1RgQmgzKX1pyKJPXEscvb3rLIYou0rqDs8Rbhv5lqYf0mLNccFgSzND5WF7&#10;tApwbXa1v6yay+yXi/liuMSfl6VSz099MQYRqA//4Xv7Uyt4h9uVeAPk9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3rO/EAAAA2gAAAA8AAAAAAAAAAAAAAAAAmAIAAGRycy9k&#10;b3ducmV2LnhtbFBLBQYAAAAABAAEAPUAAACJAwAAAAA=&#10;" fillcolor="white [3201]" strokecolor="black [3200]" strokeweight="2pt">
                  <v:textbox>
                    <w:txbxContent>
                      <w:p w14:paraId="4C160888" w14:textId="64066797" w:rsidR="00EC6EB4" w:rsidRDefault="00EC6EB4" w:rsidP="00EC6EB4">
                        <w:r w:rsidRPr="00EC6EB4">
                          <w:drawing>
                            <wp:inline distT="0" distB="0" distL="0" distR="0" wp14:anchorId="64C0FD4C" wp14:editId="68A0B910">
                              <wp:extent cx="1333500" cy="876300"/>
                              <wp:effectExtent l="38100" t="38100" r="38100" b="38100"/>
                              <wp:docPr id="11" name="Pictur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lum bright="-20000" contrast="40000"/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6515" cy="87828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C6EB4" w:rsidRPr="00EC6EB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</w:t>
      </w:r>
      <w:r w:rsidR="00EC6EB4"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من أجل المشاركة في مسابقة النادي العلمي أنجز أسامة مجسماً </w:t>
      </w:r>
      <w:proofErr w:type="gramStart"/>
      <w:r w:rsidR="00EC6EB4"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لمنزل .</w:t>
      </w:r>
      <w:proofErr w:type="gramEnd"/>
      <w:r w:rsidR="00EC6EB4"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ولكي يبدو المنزل أكثر جمالا اقترحت أخته اضافة </w:t>
      </w:r>
      <w:r w:rsid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مصباحين</w:t>
      </w:r>
      <w:r w:rsidR="00EC6E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EC6EB4"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وفق المخطط</w:t>
      </w:r>
      <w:r w:rsidR="00EC6E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(الوثيقة-1-)</w:t>
      </w:r>
      <w:r w:rsidR="00EC6EB4"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. ثم أنجزا التركيب باستعمال العناصر ال</w:t>
      </w:r>
      <w:r w:rsidR="00EC6EB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آتية</w:t>
      </w:r>
      <w:r w:rsidR="00EC6EB4"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: </w:t>
      </w:r>
      <w:r w:rsidR="00EC6EB4" w:rsidRPr="00EC6EB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</w:t>
      </w:r>
      <w:r w:rsidR="00EC6EB4"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بطارية أعمدة</w:t>
      </w:r>
      <w:r w:rsidR="00EC6EB4" w:rsidRPr="00EC6EB4">
        <w:rPr>
          <w:rFonts w:ascii="Sakkal Majalla" w:hAnsi="Sakkal Majalla" w:cs="Sakkal Majalla"/>
          <w:b/>
          <w:bCs/>
          <w:sz w:val="28"/>
          <w:szCs w:val="28"/>
          <w:lang w:bidi="ar-DZ"/>
        </w:rPr>
        <w:t>(4.5V</w:t>
      </w:r>
      <w:proofErr w:type="gramStart"/>
      <w:r w:rsidR="00EC6EB4" w:rsidRPr="00EC6EB4">
        <w:rPr>
          <w:rFonts w:ascii="Sakkal Majalla" w:hAnsi="Sakkal Majalla" w:cs="Sakkal Majalla"/>
          <w:b/>
          <w:bCs/>
          <w:sz w:val="28"/>
          <w:szCs w:val="28"/>
          <w:lang w:bidi="ar-DZ"/>
        </w:rPr>
        <w:t>)</w:t>
      </w:r>
      <w:r w:rsidR="00EC6EB4"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،</w:t>
      </w:r>
      <w:proofErr w:type="gramEnd"/>
      <w:r w:rsidR="00EC6EB4"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مصباحان متماثلان</w:t>
      </w:r>
      <w:r w:rsidR="00EC6EB4" w:rsidRPr="00EC6EB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(3.8V)</w:t>
      </w:r>
      <w:r w:rsidR="00EC6EB4"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، أسلاك توصيل و قاطعة.</w:t>
      </w:r>
    </w:p>
    <w:p w14:paraId="68BB41B6" w14:textId="77777777" w:rsidR="00EC6EB4" w:rsidRDefault="00EC6EB4" w:rsidP="004E675B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val="en-US" w:bidi="ar-DZ"/>
        </w:rPr>
      </w:pPr>
      <w:r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عند غلق الدارة</w:t>
      </w:r>
      <w:r w:rsidRPr="00EC6EB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لاحظ</w:t>
      </w:r>
      <w:r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أن إضاءة المصباحين </w:t>
      </w:r>
      <w:r w:rsidRPr="00EC6EB4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ضعيفة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val="en-US" w:bidi="ar-DZ"/>
        </w:rPr>
        <w:t>.</w:t>
      </w:r>
    </w:p>
    <w:p w14:paraId="28C3607C" w14:textId="72D4E2DE" w:rsidR="00EC6EB4" w:rsidRDefault="00EC6EB4" w:rsidP="004E675B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  <w:r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فجأة ...</w:t>
      </w:r>
      <w:proofErr w:type="spellStart"/>
      <w:r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َ</w:t>
      </w:r>
      <w:proofErr w:type="spellEnd"/>
      <w:r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انكسر أحدهما فانطفأ الاخر.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C6EB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فاستغرب أسامة من ذلك.</w:t>
      </w:r>
    </w:p>
    <w:p w14:paraId="297F70A7" w14:textId="65F3CFFA" w:rsidR="00EC6EB4" w:rsidRDefault="004E675B" w:rsidP="004E675B">
      <w:pPr>
        <w:pStyle w:val="Paragraphedeliste"/>
        <w:numPr>
          <w:ilvl w:val="0"/>
          <w:numId w:val="21"/>
        </w:num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26391C1" wp14:editId="5EAE0BFF">
                <wp:simplePos x="0" y="0"/>
                <wp:positionH relativeFrom="column">
                  <wp:posOffset>342900</wp:posOffset>
                </wp:positionH>
                <wp:positionV relativeFrom="paragraph">
                  <wp:posOffset>17145</wp:posOffset>
                </wp:positionV>
                <wp:extent cx="790575" cy="361950"/>
                <wp:effectExtent l="0" t="0" r="28575" b="1905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61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DB98A" w14:textId="06A3A267" w:rsidR="004E675B" w:rsidRDefault="004E675B" w:rsidP="004E675B">
                            <w:r w:rsidRPr="00097B26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3" o:spid="_x0000_s1029" type="#_x0000_t202" style="position:absolute;left:0;text-align:left;margin-left:27pt;margin-top:1.35pt;width:62.25pt;height:28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" fillcolor="white [3201]" strokecolor="black [3200]" strokeweight="2pt">
                <v:textbox>
                  <w:txbxContent>
                    <w:p w14:paraId="229DB98A" w14:textId="06A3A267" w:rsidR="004E675B" w:rsidRDefault="004E675B" w:rsidP="004E675B">
                      <w:r w:rsidRPr="00097B26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223AD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اشرح سبب ضعف انارة المصباحين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مستعينا بقانوني </w:t>
      </w:r>
      <w:proofErr w:type="spell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الشدات</w:t>
      </w:r>
      <w:proofErr w:type="spell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التوترات.</w:t>
      </w:r>
    </w:p>
    <w:p w14:paraId="555794B8" w14:textId="1F6C17F9" w:rsidR="00FB4F52" w:rsidRPr="004E675B" w:rsidRDefault="004E675B" w:rsidP="004E675B">
      <w:pPr>
        <w:pStyle w:val="Paragraphedeliste"/>
        <w:numPr>
          <w:ilvl w:val="0"/>
          <w:numId w:val="21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4E675B">
        <w:rPr>
          <w:rFonts w:ascii="Sakkal Majalla" w:hAnsi="Sakkal Majalla" w:cs="Sakkal Majalla"/>
          <w:b/>
          <w:bCs/>
          <w:sz w:val="28"/>
          <w:szCs w:val="28"/>
          <w:lang w:val="en-US" w:bidi="ar-DZ"/>
        </w:rPr>
        <w:t xml:space="preserve"> </w:t>
      </w:r>
      <w:r w:rsidRPr="004E675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اقترح تركيباً مناسباً يسمح بإضاءة ملائمة للمصباحين معا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، </w:t>
      </w:r>
      <w:r w:rsidRPr="004E675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مدعما اجابتك بمخطط كهربائي.</w:t>
      </w:r>
    </w:p>
    <w:p w14:paraId="36540E64" w14:textId="77777777" w:rsidR="00AC3A18" w:rsidRPr="00097B26" w:rsidRDefault="00AC3A18" w:rsidP="004E675B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097B26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097B26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097B26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:</w:t>
      </w:r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(08 نقاط)</w:t>
      </w:r>
    </w:p>
    <w:p w14:paraId="40F391CF" w14:textId="3F2C7BA5" w:rsidR="00167F0B" w:rsidRPr="00097B26" w:rsidRDefault="00C723F7" w:rsidP="00097B26">
      <w:pPr>
        <w:bidi/>
        <w:spacing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43B0DAB" wp14:editId="5DD2DFCF">
                <wp:simplePos x="0" y="0"/>
                <wp:positionH relativeFrom="column">
                  <wp:posOffset>-124460</wp:posOffset>
                </wp:positionH>
                <wp:positionV relativeFrom="paragraph">
                  <wp:posOffset>466090</wp:posOffset>
                </wp:positionV>
                <wp:extent cx="4314825" cy="1495425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4825" cy="149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608A1" w14:textId="47857257" w:rsidR="00C723F7" w:rsidRDefault="00C723F7" w:rsidP="004E675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71FC179" wp14:editId="658055D6">
                                  <wp:extent cx="3771900" cy="1362075"/>
                                  <wp:effectExtent l="0" t="0" r="0" b="952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84184" cy="13665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8" o:spid="_x0000_s1030" type="#_x0000_t202" style="position:absolute;left:0;text-align:left;margin-left:-9.8pt;margin-top:36.7pt;width:339.75pt;height:117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" filled="f" stroked="f" strokeweight=".5pt">
                <v:textbox>
                  <w:txbxContent>
                    <w:p w14:paraId="67F608A1" w14:textId="47857257" w:rsidR="00C723F7" w:rsidRDefault="00C723F7" w:rsidP="004E675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71FC179" wp14:editId="658055D6">
                            <wp:extent cx="3771900" cy="1362075"/>
                            <wp:effectExtent l="0" t="0" r="0" b="952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84184" cy="13665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B4F52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نزع عبد الله و عمر ثلاثة نواقل </w:t>
      </w:r>
      <w:proofErr w:type="spellStart"/>
      <w:r w:rsidR="00FB4F52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أومية</w:t>
      </w:r>
      <w:proofErr w:type="spellEnd"/>
      <w:r w:rsidR="00FB4F52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من جوف </w:t>
      </w:r>
      <w:r w:rsidR="00097B26" w:rsidRPr="00097B2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مذياع</w:t>
      </w:r>
      <w:r w:rsidR="00FB4F52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قديم </w:t>
      </w:r>
      <w:r w:rsidR="00097B26" w:rsidRPr="00097B2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لإعادة</w:t>
      </w:r>
      <w:r w:rsidR="00FB4F52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تدويرها بعد تحديد قيمة المقاومة الكهربائية لكل منها، وجدا ناقلين اثنين حلقاتهما ملونة واضحة و الثالث حلقاته ممحوة (الوثيقة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-2-</w:t>
      </w:r>
      <w:r w:rsidR="00FB4F52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)، ما</w:t>
      </w:r>
      <w:r w:rsidR="00097B2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FB4F52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دفعهما الى التفكير </w:t>
      </w:r>
      <w:r w:rsidR="00167F0B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في </w:t>
      </w:r>
      <w:r w:rsidR="00FB4F52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طريقة</w:t>
      </w:r>
      <w:r w:rsidR="00167F0B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لمعرفة قيمة المقاومة الكهربائية للناقل </w:t>
      </w:r>
      <w:proofErr w:type="spellStart"/>
      <w:r w:rsidR="00167F0B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الأومي</w:t>
      </w:r>
      <w:proofErr w:type="spellEnd"/>
      <w:r w:rsidR="00167F0B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الثالث.</w:t>
      </w:r>
    </w:p>
    <w:p w14:paraId="23917284" w14:textId="77777777" w:rsidR="00097B26" w:rsidRDefault="00167F0B" w:rsidP="004E675B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قام التلميذان بتركيب المقاومات الثلاث على التسلسل </w:t>
      </w:r>
    </w:p>
    <w:p w14:paraId="247CFF27" w14:textId="77777777" w:rsidR="00097B26" w:rsidRDefault="00167F0B" w:rsidP="004E675B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</w:pPr>
      <w:proofErr w:type="gramStart"/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مع</w:t>
      </w:r>
      <w:proofErr w:type="gramEnd"/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مولد مكتوب عليه </w:t>
      </w:r>
      <w:r w:rsidRPr="00097B26">
        <w:rPr>
          <w:rFonts w:ascii="Sakkal Majalla" w:hAnsi="Sakkal Majalla" w:cs="Sakkal Majalla"/>
          <w:b/>
          <w:bCs/>
          <w:sz w:val="28"/>
          <w:szCs w:val="28"/>
        </w:rPr>
        <w:t>12V</w:t>
      </w:r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  <w:t xml:space="preserve"> وقياس شدة التيار الكهربائي</w:t>
      </w:r>
    </w:p>
    <w:p w14:paraId="61D18CB6" w14:textId="64ABD609" w:rsidR="00167F0B" w:rsidRPr="00097B26" w:rsidRDefault="004E675B" w:rsidP="004E675B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5B9EE59" wp14:editId="2F3F05E7">
                <wp:simplePos x="0" y="0"/>
                <wp:positionH relativeFrom="column">
                  <wp:posOffset>323850</wp:posOffset>
                </wp:positionH>
                <wp:positionV relativeFrom="paragraph">
                  <wp:posOffset>234315</wp:posOffset>
                </wp:positionV>
                <wp:extent cx="790575" cy="361950"/>
                <wp:effectExtent l="0" t="0" r="28575" b="190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61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19DBB" w14:textId="35691477" w:rsidR="00C723F7" w:rsidRDefault="00C723F7">
                            <w:r w:rsidRPr="00097B26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9" o:spid="_x0000_s1031" type="#_x0000_t202" style="position:absolute;left:0;text-align:left;margin-left:25.5pt;margin-top:18.45pt;width:62.25pt;height:28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" fillcolor="white [3201]" strokecolor="black [3200]" strokeweight="2pt">
                <v:textbox>
                  <w:txbxContent>
                    <w:p w14:paraId="7BE19DBB" w14:textId="35691477" w:rsidR="00C723F7" w:rsidRDefault="00C723F7">
                      <w:r w:rsidRPr="00097B26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-2-</w:t>
                      </w:r>
                    </w:p>
                  </w:txbxContent>
                </v:textbox>
              </v:shape>
            </w:pict>
          </mc:Fallback>
        </mc:AlternateContent>
      </w:r>
      <w:r w:rsidR="00167F0B" w:rsidRPr="00097B26"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  <w:t xml:space="preserve"> المار في الدارة.</w:t>
      </w:r>
    </w:p>
    <w:p w14:paraId="1BF3A74C" w14:textId="29A2C6A8" w:rsidR="00D77162" w:rsidRPr="00097B26" w:rsidRDefault="00167F0B" w:rsidP="00097B26">
      <w:pPr>
        <w:pStyle w:val="Paragraphedeliste"/>
        <w:numPr>
          <w:ilvl w:val="0"/>
          <w:numId w:val="19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ماذا </w:t>
      </w:r>
      <w:proofErr w:type="gramStart"/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تمثل</w:t>
      </w:r>
      <w:proofErr w:type="gramEnd"/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القيمة</w:t>
      </w:r>
      <w:r w:rsidRPr="00097B26">
        <w:rPr>
          <w:rFonts w:ascii="Sakkal Majalla" w:hAnsi="Sakkal Majalla" w:cs="Sakkal Majalla"/>
          <w:b/>
          <w:bCs/>
          <w:sz w:val="28"/>
          <w:szCs w:val="28"/>
        </w:rPr>
        <w:t>12V</w:t>
      </w:r>
      <w:r w:rsidR="00FB4F52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؟.</w:t>
      </w:r>
    </w:p>
    <w:p w14:paraId="5FCD0AE5" w14:textId="5C488791" w:rsidR="00167F0B" w:rsidRPr="00097B26" w:rsidRDefault="00167F0B" w:rsidP="00097B26">
      <w:pPr>
        <w:pStyle w:val="Paragraphedeliste"/>
        <w:numPr>
          <w:ilvl w:val="0"/>
          <w:numId w:val="19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علما أن جهاز القياس المستعمل أشار الى </w:t>
      </w:r>
      <w:proofErr w:type="spellStart"/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التدريجة</w:t>
      </w:r>
      <w:proofErr w:type="spellEnd"/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20 من 50تدريجة و باستعمال عيار </w:t>
      </w:r>
      <w:r w:rsidRPr="00097B26">
        <w:rPr>
          <w:rFonts w:ascii="Sakkal Majalla" w:hAnsi="Sakkal Majalla" w:cs="Sakkal Majalla"/>
          <w:b/>
          <w:bCs/>
          <w:sz w:val="28"/>
          <w:szCs w:val="28"/>
        </w:rPr>
        <w:t>4mA</w:t>
      </w:r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  <w:t xml:space="preserve"> .</w:t>
      </w:r>
    </w:p>
    <w:p w14:paraId="5C0C3B37" w14:textId="7E126AA0" w:rsidR="00167F0B" w:rsidRPr="00097B26" w:rsidRDefault="00167F0B" w:rsidP="00097B26">
      <w:pPr>
        <w:pStyle w:val="Paragraphedeliste"/>
        <w:numPr>
          <w:ilvl w:val="0"/>
          <w:numId w:val="20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سم الجهاز المستعمل ثم أوجد </w:t>
      </w:r>
      <w:r w:rsid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شدة التيار</w:t>
      </w:r>
      <w:r w:rsidR="00097B2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الكهربائي</w:t>
      </w:r>
      <w:r w:rsid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</w:t>
      </w:r>
      <w:r w:rsidR="00097B2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</w:t>
      </w:r>
      <w:r w:rsidR="00097B26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ار في الدارة.</w:t>
      </w:r>
    </w:p>
    <w:p w14:paraId="3BD28F0A" w14:textId="0B989E49" w:rsidR="00097B26" w:rsidRPr="00097B26" w:rsidRDefault="00097B26" w:rsidP="00097B26">
      <w:pPr>
        <w:pStyle w:val="Paragraphedeliste"/>
        <w:numPr>
          <w:ilvl w:val="0"/>
          <w:numId w:val="19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اشرح فكرة التلميذين برسم مخطط نظامي لهذه الدارة الكهربائية.</w:t>
      </w:r>
    </w:p>
    <w:p w14:paraId="6CE6B6B8" w14:textId="29CF954A" w:rsidR="00F76441" w:rsidRPr="00097B26" w:rsidRDefault="00C723F7" w:rsidP="00097B26">
      <w:pPr>
        <w:pStyle w:val="Paragraphedeliste"/>
        <w:numPr>
          <w:ilvl w:val="0"/>
          <w:numId w:val="19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B9F05EC" wp14:editId="5013C878">
                <wp:simplePos x="0" y="0"/>
                <wp:positionH relativeFrom="column">
                  <wp:posOffset>114300</wp:posOffset>
                </wp:positionH>
                <wp:positionV relativeFrom="paragraph">
                  <wp:posOffset>260985</wp:posOffset>
                </wp:positionV>
                <wp:extent cx="6143625" cy="1076325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3625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3E658" w14:textId="395DCF11" w:rsidR="00C723F7" w:rsidRDefault="00C723F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DD9DCF" wp14:editId="068070AB">
                                  <wp:extent cx="5314950" cy="962025"/>
                                  <wp:effectExtent l="0" t="0" r="0" b="9525"/>
                                  <wp:docPr id="2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23138" cy="9635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0" o:spid="_x0000_s1032" type="#_x0000_t202" style="position:absolute;left:0;text-align:left;margin-left:9pt;margin-top:20.55pt;width:483.75pt;height:84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" filled="f" stroked="f" strokeweight=".5pt">
                <v:textbox>
                  <w:txbxContent>
                    <w:p w14:paraId="7383E658" w14:textId="395DCF11" w:rsidR="00C723F7" w:rsidRDefault="00C723F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EDD9DCF" wp14:editId="068070AB">
                            <wp:extent cx="5314950" cy="962025"/>
                            <wp:effectExtent l="0" t="0" r="0" b="9525"/>
                            <wp:docPr id="21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23138" cy="9635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7B26" w:rsidRPr="00097B2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جد قيمة المقاومتين </w:t>
      </w:r>
      <w:proofErr w:type="gramStart"/>
      <w:r w:rsidR="00097B26" w:rsidRPr="00097B26">
        <w:rPr>
          <w:rFonts w:ascii="Sakkal Majalla" w:hAnsi="Sakkal Majalla" w:cs="Sakkal Majalla"/>
          <w:b/>
          <w:bCs/>
          <w:sz w:val="28"/>
          <w:szCs w:val="28"/>
        </w:rPr>
        <w:t>R1</w:t>
      </w:r>
      <w:r w:rsidR="00097B26" w:rsidRPr="00097B26"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  <w:t xml:space="preserve">  و</w:t>
      </w:r>
      <w:proofErr w:type="gramEnd"/>
      <w:r w:rsidR="00097B26" w:rsidRPr="00097B26"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  <w:t xml:space="preserve"> </w:t>
      </w:r>
      <w:r w:rsidR="00097B26" w:rsidRPr="00097B26">
        <w:rPr>
          <w:rFonts w:ascii="Sakkal Majalla" w:hAnsi="Sakkal Majalla" w:cs="Sakkal Majalla"/>
          <w:b/>
          <w:bCs/>
          <w:sz w:val="28"/>
          <w:szCs w:val="28"/>
        </w:rPr>
        <w:t>R2</w:t>
      </w:r>
      <w:r w:rsidR="00097B26" w:rsidRPr="00097B26"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  <w:t xml:space="preserve"> ثم استنتج قيمة </w:t>
      </w:r>
      <w:r w:rsidR="00097B26" w:rsidRPr="00097B26">
        <w:rPr>
          <w:rFonts w:ascii="Sakkal Majalla" w:hAnsi="Sakkal Majalla" w:cs="Sakkal Majalla"/>
          <w:b/>
          <w:bCs/>
          <w:sz w:val="28"/>
          <w:szCs w:val="28"/>
        </w:rPr>
        <w:t>R3</w:t>
      </w:r>
      <w:r w:rsidR="00097B26" w:rsidRPr="00097B26"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  <w:t xml:space="preserve"> (مع توضيح الطريقة).</w:t>
      </w:r>
    </w:p>
    <w:p w14:paraId="6C57F417" w14:textId="368BF382" w:rsidR="00F76441" w:rsidRPr="00097B26" w:rsidRDefault="009D555C" w:rsidP="00097B26">
      <w:pPr>
        <w:bidi/>
        <w:spacing w:line="480" w:lineRule="auto"/>
        <w:rPr>
          <w:rFonts w:ascii="Sakkal Majalla" w:hAnsi="Sakkal Majalla" w:cs="Sakkal Majalla"/>
          <w:b/>
          <w:bCs/>
          <w:i/>
          <w:i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i/>
          <w:i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2099878" wp14:editId="0EE50AE5">
                <wp:simplePos x="0" y="0"/>
                <wp:positionH relativeFrom="column">
                  <wp:posOffset>4989196</wp:posOffset>
                </wp:positionH>
                <wp:positionV relativeFrom="paragraph">
                  <wp:posOffset>313862</wp:posOffset>
                </wp:positionV>
                <wp:extent cx="1908000" cy="540000"/>
                <wp:effectExtent l="19050" t="381000" r="16510" b="37465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90339">
                          <a:off x="0" y="0"/>
                          <a:ext cx="1908000" cy="5400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95594" w14:textId="36087DC0" w:rsidR="009D555C" w:rsidRPr="009D555C" w:rsidRDefault="009D555C" w:rsidP="009D555C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  <w:u w:val="dotDash"/>
                                <w:lang w:bidi="ar-DZ"/>
                              </w:rPr>
                            </w:pPr>
                            <w:bookmarkStart w:id="0" w:name="_GoBack"/>
                            <w:r w:rsidRPr="009D555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44"/>
                                <w:szCs w:val="44"/>
                                <w:u w:val="dotDash"/>
                                <w:rtl/>
                                <w:lang w:bidi="ar-DZ"/>
                              </w:rPr>
                              <w:t>"</w:t>
                            </w:r>
                            <w:proofErr w:type="gramStart"/>
                            <w:r w:rsidRPr="009D555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  <w:u w:val="dotDash"/>
                                <w:rtl/>
                                <w:lang w:bidi="ar-DZ"/>
                              </w:rPr>
                              <w:t>بالتوفيق</w:t>
                            </w:r>
                            <w:proofErr w:type="gramEnd"/>
                            <w:r w:rsidRPr="009D555C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  <w:u w:val="dotDash"/>
                                <w:rtl/>
                                <w:lang w:bidi="ar-DZ"/>
                              </w:rPr>
                              <w:t xml:space="preserve"> يا أبطال</w:t>
                            </w:r>
                            <w:r w:rsidRPr="009D555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44"/>
                                <w:szCs w:val="44"/>
                                <w:u w:val="dotDash"/>
                                <w:rtl/>
                                <w:lang w:bidi="ar-DZ"/>
                              </w:rPr>
                              <w:t>"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4" o:spid="_x0000_s1033" style="position:absolute;left:0;text-align:left;margin-left:392.85pt;margin-top:24.7pt;width:150.25pt;height:42.5pt;rotation:-1648952fd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" fillcolor="white [3201]" strokecolor="black [3200]" strokeweight="2pt">
                <v:textbox>
                  <w:txbxContent>
                    <w:p w14:paraId="37F95594" w14:textId="36087DC0" w:rsidR="009D555C" w:rsidRPr="009D555C" w:rsidRDefault="009D555C" w:rsidP="009D555C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  <w:u w:val="dotDash"/>
                          <w:lang w:bidi="ar-DZ"/>
                        </w:rPr>
                      </w:pPr>
                      <w:bookmarkStart w:id="1" w:name="_GoBack"/>
                      <w:r w:rsidRPr="009D555C">
                        <w:rPr>
                          <w:rFonts w:ascii="Sakkal Majalla" w:hAnsi="Sakkal Majalla" w:cs="Sakkal Majalla" w:hint="cs"/>
                          <w:b/>
                          <w:bCs/>
                          <w:sz w:val="44"/>
                          <w:szCs w:val="44"/>
                          <w:u w:val="dotDash"/>
                          <w:rtl/>
                          <w:lang w:bidi="ar-DZ"/>
                        </w:rPr>
                        <w:t>"</w:t>
                      </w:r>
                      <w:proofErr w:type="gramStart"/>
                      <w:r w:rsidRPr="009D555C"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  <w:u w:val="dotDash"/>
                          <w:rtl/>
                          <w:lang w:bidi="ar-DZ"/>
                        </w:rPr>
                        <w:t>بالتوفيق</w:t>
                      </w:r>
                      <w:proofErr w:type="gramEnd"/>
                      <w:r w:rsidRPr="009D555C"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  <w:u w:val="dotDash"/>
                          <w:rtl/>
                          <w:lang w:bidi="ar-DZ"/>
                        </w:rPr>
                        <w:t xml:space="preserve"> يا أبطال</w:t>
                      </w:r>
                      <w:r w:rsidRPr="009D555C">
                        <w:rPr>
                          <w:rFonts w:ascii="Sakkal Majalla" w:hAnsi="Sakkal Majalla" w:cs="Sakkal Majalla" w:hint="cs"/>
                          <w:b/>
                          <w:bCs/>
                          <w:sz w:val="44"/>
                          <w:szCs w:val="44"/>
                          <w:u w:val="dotDash"/>
                          <w:rtl/>
                          <w:lang w:bidi="ar-DZ"/>
                        </w:rPr>
                        <w:t>"</w:t>
                      </w:r>
                      <w:bookmarkEnd w:id="1"/>
                    </w:p>
                  </w:txbxContent>
                </v:textbox>
              </v:roundrect>
            </w:pict>
          </mc:Fallback>
        </mc:AlternateContent>
      </w:r>
    </w:p>
    <w:sectPr w:rsidR="00F76441" w:rsidRPr="00097B26" w:rsidSect="00A13F0F">
      <w:headerReference w:type="default" r:id="rId13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D8EB7B" w14:textId="77777777" w:rsidR="007E0FA2" w:rsidRDefault="007E0FA2" w:rsidP="004A277F">
      <w:pPr>
        <w:spacing w:after="0" w:line="240" w:lineRule="auto"/>
      </w:pPr>
      <w:r>
        <w:separator/>
      </w:r>
    </w:p>
  </w:endnote>
  <w:endnote w:type="continuationSeparator" w:id="0">
    <w:p w14:paraId="48969889" w14:textId="77777777" w:rsidR="007E0FA2" w:rsidRDefault="007E0FA2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EF95A2" w14:textId="77777777" w:rsidR="007E0FA2" w:rsidRDefault="007E0FA2" w:rsidP="004A277F">
      <w:pPr>
        <w:spacing w:after="0" w:line="240" w:lineRule="auto"/>
      </w:pPr>
      <w:r>
        <w:separator/>
      </w:r>
    </w:p>
  </w:footnote>
  <w:footnote w:type="continuationSeparator" w:id="0">
    <w:p w14:paraId="5877D2E8" w14:textId="77777777" w:rsidR="007E0FA2" w:rsidRDefault="007E0FA2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604327" w14:textId="77777777" w:rsidR="004A277F" w:rsidRDefault="004A277F" w:rsidP="004A277F">
    <w:pPr>
      <w:pStyle w:val="En-tte"/>
      <w:bidi/>
      <w:ind w:left="-5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84949"/>
    <w:multiLevelType w:val="hybridMultilevel"/>
    <w:tmpl w:val="70F00016"/>
    <w:lvl w:ilvl="0" w:tplc="E88E535C">
      <w:start w:val="1"/>
      <w:numFmt w:val="decimal"/>
      <w:lvlText w:val="%1-"/>
      <w:lvlJc w:val="left"/>
      <w:pPr>
        <w:ind w:left="79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>
    <w:nsid w:val="0DD3151B"/>
    <w:multiLevelType w:val="hybridMultilevel"/>
    <w:tmpl w:val="B53EAF2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557FB7"/>
    <w:multiLevelType w:val="hybridMultilevel"/>
    <w:tmpl w:val="9FA4E29E"/>
    <w:lvl w:ilvl="0" w:tplc="C35A0C0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E14C80"/>
    <w:multiLevelType w:val="hybridMultilevel"/>
    <w:tmpl w:val="294E108A"/>
    <w:lvl w:ilvl="0" w:tplc="12B61D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8B40EC"/>
    <w:multiLevelType w:val="hybridMultilevel"/>
    <w:tmpl w:val="7EAE4F14"/>
    <w:lvl w:ilvl="0" w:tplc="0FB88148">
      <w:start w:val="5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481433"/>
    <w:multiLevelType w:val="hybridMultilevel"/>
    <w:tmpl w:val="076C037C"/>
    <w:lvl w:ilvl="0" w:tplc="22882B0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2F169C"/>
    <w:multiLevelType w:val="hybridMultilevel"/>
    <w:tmpl w:val="1CB0143C"/>
    <w:lvl w:ilvl="0" w:tplc="ACB88FF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AD63F5"/>
    <w:multiLevelType w:val="hybridMultilevel"/>
    <w:tmpl w:val="E8A808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8">
    <w:nsid w:val="4FCF7495"/>
    <w:multiLevelType w:val="hybridMultilevel"/>
    <w:tmpl w:val="963618EA"/>
    <w:lvl w:ilvl="0" w:tplc="443E5AD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D0581D"/>
    <w:multiLevelType w:val="hybridMultilevel"/>
    <w:tmpl w:val="1CF43F78"/>
    <w:lvl w:ilvl="0" w:tplc="59160CB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4785710"/>
    <w:multiLevelType w:val="hybridMultilevel"/>
    <w:tmpl w:val="13B088B0"/>
    <w:lvl w:ilvl="0" w:tplc="4C328B62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55777708"/>
    <w:multiLevelType w:val="hybridMultilevel"/>
    <w:tmpl w:val="D72EAF20"/>
    <w:lvl w:ilvl="0" w:tplc="E88E535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E827B4"/>
    <w:multiLevelType w:val="hybridMultilevel"/>
    <w:tmpl w:val="554EF728"/>
    <w:lvl w:ilvl="0" w:tplc="606C8454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640" w:hanging="360"/>
      </w:pPr>
    </w:lvl>
    <w:lvl w:ilvl="2" w:tplc="0409001B" w:tentative="1">
      <w:start w:val="1"/>
      <w:numFmt w:val="lowerRoman"/>
      <w:lvlText w:val="%3."/>
      <w:lvlJc w:val="right"/>
      <w:pPr>
        <w:ind w:left="1360" w:hanging="180"/>
      </w:pPr>
    </w:lvl>
    <w:lvl w:ilvl="3" w:tplc="0409000F" w:tentative="1">
      <w:start w:val="1"/>
      <w:numFmt w:val="decimal"/>
      <w:lvlText w:val="%4."/>
      <w:lvlJc w:val="left"/>
      <w:pPr>
        <w:ind w:left="2080" w:hanging="360"/>
      </w:pPr>
    </w:lvl>
    <w:lvl w:ilvl="4" w:tplc="04090019" w:tentative="1">
      <w:start w:val="1"/>
      <w:numFmt w:val="lowerLetter"/>
      <w:lvlText w:val="%5."/>
      <w:lvlJc w:val="left"/>
      <w:pPr>
        <w:ind w:left="2800" w:hanging="360"/>
      </w:pPr>
    </w:lvl>
    <w:lvl w:ilvl="5" w:tplc="0409001B" w:tentative="1">
      <w:start w:val="1"/>
      <w:numFmt w:val="lowerRoman"/>
      <w:lvlText w:val="%6."/>
      <w:lvlJc w:val="right"/>
      <w:pPr>
        <w:ind w:left="3520" w:hanging="180"/>
      </w:pPr>
    </w:lvl>
    <w:lvl w:ilvl="6" w:tplc="0409000F" w:tentative="1">
      <w:start w:val="1"/>
      <w:numFmt w:val="decimal"/>
      <w:lvlText w:val="%7."/>
      <w:lvlJc w:val="left"/>
      <w:pPr>
        <w:ind w:left="4240" w:hanging="360"/>
      </w:pPr>
    </w:lvl>
    <w:lvl w:ilvl="7" w:tplc="04090019" w:tentative="1">
      <w:start w:val="1"/>
      <w:numFmt w:val="lowerLetter"/>
      <w:lvlText w:val="%8."/>
      <w:lvlJc w:val="left"/>
      <w:pPr>
        <w:ind w:left="4960" w:hanging="360"/>
      </w:pPr>
    </w:lvl>
    <w:lvl w:ilvl="8" w:tplc="0409001B" w:tentative="1">
      <w:start w:val="1"/>
      <w:numFmt w:val="lowerRoman"/>
      <w:lvlText w:val="%9."/>
      <w:lvlJc w:val="right"/>
      <w:pPr>
        <w:ind w:left="5680" w:hanging="180"/>
      </w:pPr>
    </w:lvl>
  </w:abstractNum>
  <w:abstractNum w:abstractNumId="13">
    <w:nsid w:val="5D5F44FD"/>
    <w:multiLevelType w:val="hybridMultilevel"/>
    <w:tmpl w:val="B42A55A6"/>
    <w:lvl w:ilvl="0" w:tplc="4CF6D29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B752EC"/>
    <w:multiLevelType w:val="hybridMultilevel"/>
    <w:tmpl w:val="141CDC1A"/>
    <w:lvl w:ilvl="0" w:tplc="7FCE7A3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080326"/>
    <w:multiLevelType w:val="hybridMultilevel"/>
    <w:tmpl w:val="7ABE3C0C"/>
    <w:lvl w:ilvl="0" w:tplc="D56070CA">
      <w:start w:val="1"/>
      <w:numFmt w:val="decimal"/>
      <w:lvlText w:val="%1-"/>
      <w:lvlJc w:val="left"/>
      <w:pPr>
        <w:ind w:left="3765" w:hanging="3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4E750B"/>
    <w:multiLevelType w:val="hybridMultilevel"/>
    <w:tmpl w:val="9DAE9A8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4FC5B50"/>
    <w:multiLevelType w:val="hybridMultilevel"/>
    <w:tmpl w:val="0060D528"/>
    <w:lvl w:ilvl="0" w:tplc="61FC5622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9742632"/>
    <w:multiLevelType w:val="hybridMultilevel"/>
    <w:tmpl w:val="106436DE"/>
    <w:lvl w:ilvl="0" w:tplc="61766C80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EC6EAA"/>
    <w:multiLevelType w:val="hybridMultilevel"/>
    <w:tmpl w:val="A8FC76DC"/>
    <w:lvl w:ilvl="0" w:tplc="040C000F">
      <w:start w:val="1"/>
      <w:numFmt w:val="decimal"/>
      <w:lvlText w:val="%1."/>
      <w:lvlJc w:val="left"/>
      <w:pPr>
        <w:ind w:left="1335" w:hanging="360"/>
      </w:pPr>
    </w:lvl>
    <w:lvl w:ilvl="1" w:tplc="040C0019" w:tentative="1">
      <w:start w:val="1"/>
      <w:numFmt w:val="lowerLetter"/>
      <w:lvlText w:val="%2."/>
      <w:lvlJc w:val="left"/>
      <w:pPr>
        <w:ind w:left="2055" w:hanging="360"/>
      </w:pPr>
    </w:lvl>
    <w:lvl w:ilvl="2" w:tplc="040C001B" w:tentative="1">
      <w:start w:val="1"/>
      <w:numFmt w:val="lowerRoman"/>
      <w:lvlText w:val="%3."/>
      <w:lvlJc w:val="right"/>
      <w:pPr>
        <w:ind w:left="2775" w:hanging="180"/>
      </w:pPr>
    </w:lvl>
    <w:lvl w:ilvl="3" w:tplc="040C000F" w:tentative="1">
      <w:start w:val="1"/>
      <w:numFmt w:val="decimal"/>
      <w:lvlText w:val="%4."/>
      <w:lvlJc w:val="left"/>
      <w:pPr>
        <w:ind w:left="3495" w:hanging="360"/>
      </w:pPr>
    </w:lvl>
    <w:lvl w:ilvl="4" w:tplc="040C0019" w:tentative="1">
      <w:start w:val="1"/>
      <w:numFmt w:val="lowerLetter"/>
      <w:lvlText w:val="%5."/>
      <w:lvlJc w:val="left"/>
      <w:pPr>
        <w:ind w:left="4215" w:hanging="360"/>
      </w:pPr>
    </w:lvl>
    <w:lvl w:ilvl="5" w:tplc="040C001B" w:tentative="1">
      <w:start w:val="1"/>
      <w:numFmt w:val="lowerRoman"/>
      <w:lvlText w:val="%6."/>
      <w:lvlJc w:val="right"/>
      <w:pPr>
        <w:ind w:left="4935" w:hanging="180"/>
      </w:pPr>
    </w:lvl>
    <w:lvl w:ilvl="6" w:tplc="040C000F" w:tentative="1">
      <w:start w:val="1"/>
      <w:numFmt w:val="decimal"/>
      <w:lvlText w:val="%7."/>
      <w:lvlJc w:val="left"/>
      <w:pPr>
        <w:ind w:left="5655" w:hanging="360"/>
      </w:pPr>
    </w:lvl>
    <w:lvl w:ilvl="7" w:tplc="040C0019" w:tentative="1">
      <w:start w:val="1"/>
      <w:numFmt w:val="lowerLetter"/>
      <w:lvlText w:val="%8."/>
      <w:lvlJc w:val="left"/>
      <w:pPr>
        <w:ind w:left="6375" w:hanging="360"/>
      </w:pPr>
    </w:lvl>
    <w:lvl w:ilvl="8" w:tplc="040C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20">
    <w:nsid w:val="7F36221C"/>
    <w:multiLevelType w:val="hybridMultilevel"/>
    <w:tmpl w:val="DABE66EE"/>
    <w:lvl w:ilvl="0" w:tplc="1988CB2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13"/>
  </w:num>
  <w:num w:numId="3">
    <w:abstractNumId w:val="8"/>
  </w:num>
  <w:num w:numId="4">
    <w:abstractNumId w:val="4"/>
  </w:num>
  <w:num w:numId="5">
    <w:abstractNumId w:val="5"/>
  </w:num>
  <w:num w:numId="6">
    <w:abstractNumId w:val="1"/>
  </w:num>
  <w:num w:numId="7">
    <w:abstractNumId w:val="16"/>
  </w:num>
  <w:num w:numId="8">
    <w:abstractNumId w:val="2"/>
  </w:num>
  <w:num w:numId="9">
    <w:abstractNumId w:val="15"/>
  </w:num>
  <w:num w:numId="10">
    <w:abstractNumId w:val="10"/>
  </w:num>
  <w:num w:numId="11">
    <w:abstractNumId w:val="0"/>
  </w:num>
  <w:num w:numId="12">
    <w:abstractNumId w:val="12"/>
  </w:num>
  <w:num w:numId="13">
    <w:abstractNumId w:val="9"/>
  </w:num>
  <w:num w:numId="14">
    <w:abstractNumId w:val="6"/>
  </w:num>
  <w:num w:numId="15">
    <w:abstractNumId w:val="19"/>
  </w:num>
  <w:num w:numId="16">
    <w:abstractNumId w:val="7"/>
  </w:num>
  <w:num w:numId="17">
    <w:abstractNumId w:val="20"/>
  </w:num>
  <w:num w:numId="18">
    <w:abstractNumId w:val="18"/>
  </w:num>
  <w:num w:numId="19">
    <w:abstractNumId w:val="14"/>
  </w:num>
  <w:num w:numId="20">
    <w:abstractNumId w:val="17"/>
  </w:num>
  <w:num w:numId="21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77F"/>
    <w:rsid w:val="0000065B"/>
    <w:rsid w:val="00001942"/>
    <w:rsid w:val="00004B3A"/>
    <w:rsid w:val="00006ABC"/>
    <w:rsid w:val="00010917"/>
    <w:rsid w:val="00012238"/>
    <w:rsid w:val="00015158"/>
    <w:rsid w:val="00021923"/>
    <w:rsid w:val="0002449F"/>
    <w:rsid w:val="00026AF5"/>
    <w:rsid w:val="00035DC5"/>
    <w:rsid w:val="000375E9"/>
    <w:rsid w:val="00037A51"/>
    <w:rsid w:val="000402C9"/>
    <w:rsid w:val="00041238"/>
    <w:rsid w:val="00042298"/>
    <w:rsid w:val="00045C5B"/>
    <w:rsid w:val="00053E7C"/>
    <w:rsid w:val="00061B25"/>
    <w:rsid w:val="00062123"/>
    <w:rsid w:val="00064515"/>
    <w:rsid w:val="000650CC"/>
    <w:rsid w:val="00071477"/>
    <w:rsid w:val="00073CD7"/>
    <w:rsid w:val="00075991"/>
    <w:rsid w:val="000774FE"/>
    <w:rsid w:val="0008788F"/>
    <w:rsid w:val="00094CA2"/>
    <w:rsid w:val="00095E06"/>
    <w:rsid w:val="00097B26"/>
    <w:rsid w:val="000A4C72"/>
    <w:rsid w:val="000A5A69"/>
    <w:rsid w:val="000B4382"/>
    <w:rsid w:val="000B4836"/>
    <w:rsid w:val="000B6B8D"/>
    <w:rsid w:val="000D0AA2"/>
    <w:rsid w:val="000D1468"/>
    <w:rsid w:val="000D1E35"/>
    <w:rsid w:val="000E026D"/>
    <w:rsid w:val="000E11A2"/>
    <w:rsid w:val="000E2FCA"/>
    <w:rsid w:val="000E321C"/>
    <w:rsid w:val="000E3300"/>
    <w:rsid w:val="000E530D"/>
    <w:rsid w:val="000E7893"/>
    <w:rsid w:val="000F12B3"/>
    <w:rsid w:val="000F3B32"/>
    <w:rsid w:val="00101A8F"/>
    <w:rsid w:val="00102F41"/>
    <w:rsid w:val="00106C05"/>
    <w:rsid w:val="001104BB"/>
    <w:rsid w:val="00112D2C"/>
    <w:rsid w:val="00113265"/>
    <w:rsid w:val="00114AD4"/>
    <w:rsid w:val="001163C5"/>
    <w:rsid w:val="00120D6C"/>
    <w:rsid w:val="001214C2"/>
    <w:rsid w:val="00122805"/>
    <w:rsid w:val="0013193C"/>
    <w:rsid w:val="00134C76"/>
    <w:rsid w:val="0013639A"/>
    <w:rsid w:val="00141545"/>
    <w:rsid w:val="001442B7"/>
    <w:rsid w:val="00145B6A"/>
    <w:rsid w:val="00150C6F"/>
    <w:rsid w:val="0015184A"/>
    <w:rsid w:val="00155025"/>
    <w:rsid w:val="00156747"/>
    <w:rsid w:val="00156997"/>
    <w:rsid w:val="0016407B"/>
    <w:rsid w:val="00167F0B"/>
    <w:rsid w:val="00170FC0"/>
    <w:rsid w:val="001753CB"/>
    <w:rsid w:val="00181164"/>
    <w:rsid w:val="0018390E"/>
    <w:rsid w:val="00186DA4"/>
    <w:rsid w:val="001930D9"/>
    <w:rsid w:val="0019686B"/>
    <w:rsid w:val="001A6324"/>
    <w:rsid w:val="001A7CD3"/>
    <w:rsid w:val="001B123A"/>
    <w:rsid w:val="001B26FA"/>
    <w:rsid w:val="001B42A9"/>
    <w:rsid w:val="001B6086"/>
    <w:rsid w:val="001B7366"/>
    <w:rsid w:val="001B785D"/>
    <w:rsid w:val="001C6BAB"/>
    <w:rsid w:val="001D5CB4"/>
    <w:rsid w:val="001D5DE8"/>
    <w:rsid w:val="001D7D71"/>
    <w:rsid w:val="001E5E08"/>
    <w:rsid w:val="001F567C"/>
    <w:rsid w:val="00202BC8"/>
    <w:rsid w:val="002046B9"/>
    <w:rsid w:val="00205C6D"/>
    <w:rsid w:val="00205E2D"/>
    <w:rsid w:val="00207F05"/>
    <w:rsid w:val="002131DF"/>
    <w:rsid w:val="002136DF"/>
    <w:rsid w:val="00214319"/>
    <w:rsid w:val="00215FE4"/>
    <w:rsid w:val="00223ADE"/>
    <w:rsid w:val="00226D91"/>
    <w:rsid w:val="00231436"/>
    <w:rsid w:val="0023487B"/>
    <w:rsid w:val="00234901"/>
    <w:rsid w:val="0023568E"/>
    <w:rsid w:val="0024382F"/>
    <w:rsid w:val="00247416"/>
    <w:rsid w:val="00250B4B"/>
    <w:rsid w:val="00250E3E"/>
    <w:rsid w:val="00252468"/>
    <w:rsid w:val="00256254"/>
    <w:rsid w:val="002628DD"/>
    <w:rsid w:val="00265EBB"/>
    <w:rsid w:val="00273E2C"/>
    <w:rsid w:val="00281D1F"/>
    <w:rsid w:val="00282B20"/>
    <w:rsid w:val="00287C96"/>
    <w:rsid w:val="00295FC2"/>
    <w:rsid w:val="00297CD3"/>
    <w:rsid w:val="002A016B"/>
    <w:rsid w:val="002A0977"/>
    <w:rsid w:val="002A277C"/>
    <w:rsid w:val="002B0F3C"/>
    <w:rsid w:val="002B5288"/>
    <w:rsid w:val="002B710B"/>
    <w:rsid w:val="002B77A4"/>
    <w:rsid w:val="002C072F"/>
    <w:rsid w:val="002C0846"/>
    <w:rsid w:val="002C0B28"/>
    <w:rsid w:val="002D16E7"/>
    <w:rsid w:val="002D63BF"/>
    <w:rsid w:val="002E6692"/>
    <w:rsid w:val="002F06C7"/>
    <w:rsid w:val="002F4E6B"/>
    <w:rsid w:val="002F5562"/>
    <w:rsid w:val="002F75FC"/>
    <w:rsid w:val="00300429"/>
    <w:rsid w:val="00305F2B"/>
    <w:rsid w:val="00306669"/>
    <w:rsid w:val="00310E99"/>
    <w:rsid w:val="003127AA"/>
    <w:rsid w:val="003178FD"/>
    <w:rsid w:val="00317A5D"/>
    <w:rsid w:val="003215AE"/>
    <w:rsid w:val="00323A7F"/>
    <w:rsid w:val="00323FFE"/>
    <w:rsid w:val="00325BA1"/>
    <w:rsid w:val="0032709D"/>
    <w:rsid w:val="0033160E"/>
    <w:rsid w:val="00336450"/>
    <w:rsid w:val="003477AC"/>
    <w:rsid w:val="00356C08"/>
    <w:rsid w:val="0035736F"/>
    <w:rsid w:val="00360E9F"/>
    <w:rsid w:val="00361A24"/>
    <w:rsid w:val="003620FB"/>
    <w:rsid w:val="00364799"/>
    <w:rsid w:val="00367D1A"/>
    <w:rsid w:val="00371C62"/>
    <w:rsid w:val="00372A26"/>
    <w:rsid w:val="00373BE8"/>
    <w:rsid w:val="00377E2C"/>
    <w:rsid w:val="00383F87"/>
    <w:rsid w:val="00384D22"/>
    <w:rsid w:val="00385BA1"/>
    <w:rsid w:val="00386E86"/>
    <w:rsid w:val="0039317F"/>
    <w:rsid w:val="00393578"/>
    <w:rsid w:val="00397B9F"/>
    <w:rsid w:val="003A2925"/>
    <w:rsid w:val="003A3BD1"/>
    <w:rsid w:val="003A486A"/>
    <w:rsid w:val="003A5476"/>
    <w:rsid w:val="003A6F4A"/>
    <w:rsid w:val="003A7D71"/>
    <w:rsid w:val="003B1B7D"/>
    <w:rsid w:val="003B2231"/>
    <w:rsid w:val="003B4459"/>
    <w:rsid w:val="003B5631"/>
    <w:rsid w:val="003B5EF2"/>
    <w:rsid w:val="003B7B8E"/>
    <w:rsid w:val="003C30DA"/>
    <w:rsid w:val="003C6F5A"/>
    <w:rsid w:val="003E25FB"/>
    <w:rsid w:val="003E31E4"/>
    <w:rsid w:val="003E7DB5"/>
    <w:rsid w:val="003F13BA"/>
    <w:rsid w:val="003F334E"/>
    <w:rsid w:val="003F5D12"/>
    <w:rsid w:val="003F6E78"/>
    <w:rsid w:val="004047A9"/>
    <w:rsid w:val="0040568E"/>
    <w:rsid w:val="00406428"/>
    <w:rsid w:val="004070B4"/>
    <w:rsid w:val="00407270"/>
    <w:rsid w:val="004112F0"/>
    <w:rsid w:val="00413FBE"/>
    <w:rsid w:val="00421E8C"/>
    <w:rsid w:val="00422467"/>
    <w:rsid w:val="00424C2F"/>
    <w:rsid w:val="0042710E"/>
    <w:rsid w:val="00436628"/>
    <w:rsid w:val="00440BD8"/>
    <w:rsid w:val="0044103E"/>
    <w:rsid w:val="0044109C"/>
    <w:rsid w:val="00446F2B"/>
    <w:rsid w:val="004504CF"/>
    <w:rsid w:val="00451C99"/>
    <w:rsid w:val="00454EC7"/>
    <w:rsid w:val="0045669E"/>
    <w:rsid w:val="00464EFA"/>
    <w:rsid w:val="00466F81"/>
    <w:rsid w:val="00471D83"/>
    <w:rsid w:val="00476904"/>
    <w:rsid w:val="00476E64"/>
    <w:rsid w:val="004855E7"/>
    <w:rsid w:val="00487662"/>
    <w:rsid w:val="00494856"/>
    <w:rsid w:val="004978E1"/>
    <w:rsid w:val="00497D5D"/>
    <w:rsid w:val="004A0E09"/>
    <w:rsid w:val="004A102F"/>
    <w:rsid w:val="004A1534"/>
    <w:rsid w:val="004A189B"/>
    <w:rsid w:val="004A277F"/>
    <w:rsid w:val="004A3577"/>
    <w:rsid w:val="004A6D31"/>
    <w:rsid w:val="004A7DF1"/>
    <w:rsid w:val="004B3121"/>
    <w:rsid w:val="004B49D5"/>
    <w:rsid w:val="004B4A21"/>
    <w:rsid w:val="004B6770"/>
    <w:rsid w:val="004B68A4"/>
    <w:rsid w:val="004B7DB3"/>
    <w:rsid w:val="004C0A4C"/>
    <w:rsid w:val="004C1288"/>
    <w:rsid w:val="004C6304"/>
    <w:rsid w:val="004D204E"/>
    <w:rsid w:val="004D34A4"/>
    <w:rsid w:val="004E25E1"/>
    <w:rsid w:val="004E675B"/>
    <w:rsid w:val="004E6D77"/>
    <w:rsid w:val="004F07AA"/>
    <w:rsid w:val="004F0A2A"/>
    <w:rsid w:val="004F3974"/>
    <w:rsid w:val="004F44D9"/>
    <w:rsid w:val="004F5E7F"/>
    <w:rsid w:val="005031F3"/>
    <w:rsid w:val="00504376"/>
    <w:rsid w:val="00510F83"/>
    <w:rsid w:val="00517625"/>
    <w:rsid w:val="00521ACF"/>
    <w:rsid w:val="005236D2"/>
    <w:rsid w:val="0052453A"/>
    <w:rsid w:val="00536B26"/>
    <w:rsid w:val="00537D68"/>
    <w:rsid w:val="00540FAA"/>
    <w:rsid w:val="005463E1"/>
    <w:rsid w:val="005533A6"/>
    <w:rsid w:val="00554454"/>
    <w:rsid w:val="00554E18"/>
    <w:rsid w:val="0055606D"/>
    <w:rsid w:val="00560E66"/>
    <w:rsid w:val="005626EC"/>
    <w:rsid w:val="00563544"/>
    <w:rsid w:val="00570861"/>
    <w:rsid w:val="00573D00"/>
    <w:rsid w:val="005812FA"/>
    <w:rsid w:val="00582601"/>
    <w:rsid w:val="00582EA4"/>
    <w:rsid w:val="005841CA"/>
    <w:rsid w:val="005935FD"/>
    <w:rsid w:val="00597FF2"/>
    <w:rsid w:val="005A0C56"/>
    <w:rsid w:val="005A7377"/>
    <w:rsid w:val="005A7841"/>
    <w:rsid w:val="005A7A19"/>
    <w:rsid w:val="005B4FAB"/>
    <w:rsid w:val="005B670E"/>
    <w:rsid w:val="005C38E0"/>
    <w:rsid w:val="005C6368"/>
    <w:rsid w:val="005C6966"/>
    <w:rsid w:val="005D038F"/>
    <w:rsid w:val="005D13F5"/>
    <w:rsid w:val="005D1494"/>
    <w:rsid w:val="005D469F"/>
    <w:rsid w:val="005D6095"/>
    <w:rsid w:val="005E0BED"/>
    <w:rsid w:val="005E17AC"/>
    <w:rsid w:val="005E20A2"/>
    <w:rsid w:val="005E3B02"/>
    <w:rsid w:val="005F7967"/>
    <w:rsid w:val="006003AF"/>
    <w:rsid w:val="0060314E"/>
    <w:rsid w:val="00614108"/>
    <w:rsid w:val="006208FF"/>
    <w:rsid w:val="00620AB8"/>
    <w:rsid w:val="00623049"/>
    <w:rsid w:val="006262F8"/>
    <w:rsid w:val="00627867"/>
    <w:rsid w:val="00631F21"/>
    <w:rsid w:val="006341BE"/>
    <w:rsid w:val="00637502"/>
    <w:rsid w:val="00637769"/>
    <w:rsid w:val="00640DAC"/>
    <w:rsid w:val="00642B93"/>
    <w:rsid w:val="00642EE2"/>
    <w:rsid w:val="006468E4"/>
    <w:rsid w:val="00652871"/>
    <w:rsid w:val="00654882"/>
    <w:rsid w:val="00657995"/>
    <w:rsid w:val="00657C88"/>
    <w:rsid w:val="00660395"/>
    <w:rsid w:val="00660C4F"/>
    <w:rsid w:val="0066243D"/>
    <w:rsid w:val="006651B3"/>
    <w:rsid w:val="00671F23"/>
    <w:rsid w:val="00674B3E"/>
    <w:rsid w:val="00676C82"/>
    <w:rsid w:val="00680E35"/>
    <w:rsid w:val="006814B3"/>
    <w:rsid w:val="00681E88"/>
    <w:rsid w:val="00683CA8"/>
    <w:rsid w:val="006919E6"/>
    <w:rsid w:val="00692701"/>
    <w:rsid w:val="0069314E"/>
    <w:rsid w:val="00695070"/>
    <w:rsid w:val="006952F6"/>
    <w:rsid w:val="006A2746"/>
    <w:rsid w:val="006A289B"/>
    <w:rsid w:val="006A5AFB"/>
    <w:rsid w:val="006B2809"/>
    <w:rsid w:val="006B655E"/>
    <w:rsid w:val="006C06C4"/>
    <w:rsid w:val="006C0EBA"/>
    <w:rsid w:val="006C2038"/>
    <w:rsid w:val="006C2C6B"/>
    <w:rsid w:val="006C335A"/>
    <w:rsid w:val="006C336D"/>
    <w:rsid w:val="006C3A2D"/>
    <w:rsid w:val="006C3E03"/>
    <w:rsid w:val="006C4923"/>
    <w:rsid w:val="006C4E87"/>
    <w:rsid w:val="006C4E9A"/>
    <w:rsid w:val="006C6074"/>
    <w:rsid w:val="006C7E57"/>
    <w:rsid w:val="006D5671"/>
    <w:rsid w:val="006E5D6A"/>
    <w:rsid w:val="006F1A46"/>
    <w:rsid w:val="006F310D"/>
    <w:rsid w:val="006F435D"/>
    <w:rsid w:val="006F4B8D"/>
    <w:rsid w:val="00700498"/>
    <w:rsid w:val="00700E9D"/>
    <w:rsid w:val="007016C4"/>
    <w:rsid w:val="00702A35"/>
    <w:rsid w:val="007101E8"/>
    <w:rsid w:val="00714F22"/>
    <w:rsid w:val="00717FCC"/>
    <w:rsid w:val="007207DB"/>
    <w:rsid w:val="007266D1"/>
    <w:rsid w:val="007373D8"/>
    <w:rsid w:val="00737ABC"/>
    <w:rsid w:val="0074366A"/>
    <w:rsid w:val="00751066"/>
    <w:rsid w:val="0075125B"/>
    <w:rsid w:val="00751328"/>
    <w:rsid w:val="00755790"/>
    <w:rsid w:val="00756888"/>
    <w:rsid w:val="007614BA"/>
    <w:rsid w:val="00763D42"/>
    <w:rsid w:val="00765523"/>
    <w:rsid w:val="00770D32"/>
    <w:rsid w:val="00772FBA"/>
    <w:rsid w:val="007754C0"/>
    <w:rsid w:val="00782FE4"/>
    <w:rsid w:val="00785F5D"/>
    <w:rsid w:val="00790294"/>
    <w:rsid w:val="00791696"/>
    <w:rsid w:val="00793E25"/>
    <w:rsid w:val="00794C7B"/>
    <w:rsid w:val="00795AB0"/>
    <w:rsid w:val="00796283"/>
    <w:rsid w:val="007A0062"/>
    <w:rsid w:val="007A27C5"/>
    <w:rsid w:val="007A3A5C"/>
    <w:rsid w:val="007A512D"/>
    <w:rsid w:val="007A5DF9"/>
    <w:rsid w:val="007A6730"/>
    <w:rsid w:val="007A7C8F"/>
    <w:rsid w:val="007B2E2F"/>
    <w:rsid w:val="007B34C8"/>
    <w:rsid w:val="007C1A8D"/>
    <w:rsid w:val="007C1BC8"/>
    <w:rsid w:val="007C7574"/>
    <w:rsid w:val="007D0D6B"/>
    <w:rsid w:val="007D3217"/>
    <w:rsid w:val="007D5BA9"/>
    <w:rsid w:val="007D7A59"/>
    <w:rsid w:val="007E056E"/>
    <w:rsid w:val="007E05B5"/>
    <w:rsid w:val="007E0D05"/>
    <w:rsid w:val="007E0FA2"/>
    <w:rsid w:val="007E7404"/>
    <w:rsid w:val="007F1AFA"/>
    <w:rsid w:val="007F6632"/>
    <w:rsid w:val="007F74FA"/>
    <w:rsid w:val="007F78B1"/>
    <w:rsid w:val="007F793F"/>
    <w:rsid w:val="008032D6"/>
    <w:rsid w:val="00803D49"/>
    <w:rsid w:val="0080534D"/>
    <w:rsid w:val="008105CA"/>
    <w:rsid w:val="00812409"/>
    <w:rsid w:val="008179C5"/>
    <w:rsid w:val="00825451"/>
    <w:rsid w:val="00834452"/>
    <w:rsid w:val="00842CF1"/>
    <w:rsid w:val="008524D4"/>
    <w:rsid w:val="00863C2F"/>
    <w:rsid w:val="00864172"/>
    <w:rsid w:val="008714D1"/>
    <w:rsid w:val="00875722"/>
    <w:rsid w:val="00883899"/>
    <w:rsid w:val="00886BB9"/>
    <w:rsid w:val="00891B11"/>
    <w:rsid w:val="008933FF"/>
    <w:rsid w:val="0089482D"/>
    <w:rsid w:val="00896C76"/>
    <w:rsid w:val="008A168E"/>
    <w:rsid w:val="008A3B0D"/>
    <w:rsid w:val="008A6662"/>
    <w:rsid w:val="008A7AA2"/>
    <w:rsid w:val="008B37F0"/>
    <w:rsid w:val="008B7FA9"/>
    <w:rsid w:val="008C0C91"/>
    <w:rsid w:val="008C364A"/>
    <w:rsid w:val="008D2F3B"/>
    <w:rsid w:val="008D4784"/>
    <w:rsid w:val="008D58CF"/>
    <w:rsid w:val="008E2856"/>
    <w:rsid w:val="008E747B"/>
    <w:rsid w:val="008E7BF6"/>
    <w:rsid w:val="008F086B"/>
    <w:rsid w:val="009024ED"/>
    <w:rsid w:val="009040B9"/>
    <w:rsid w:val="009153F7"/>
    <w:rsid w:val="00915EA3"/>
    <w:rsid w:val="009172C8"/>
    <w:rsid w:val="009236A6"/>
    <w:rsid w:val="00927283"/>
    <w:rsid w:val="009306CE"/>
    <w:rsid w:val="009314CC"/>
    <w:rsid w:val="00935E53"/>
    <w:rsid w:val="009510B4"/>
    <w:rsid w:val="00957F49"/>
    <w:rsid w:val="00963B50"/>
    <w:rsid w:val="00964212"/>
    <w:rsid w:val="00964D37"/>
    <w:rsid w:val="0097118D"/>
    <w:rsid w:val="00973E9F"/>
    <w:rsid w:val="009742C3"/>
    <w:rsid w:val="0097452C"/>
    <w:rsid w:val="00974B72"/>
    <w:rsid w:val="00974CD3"/>
    <w:rsid w:val="00975C40"/>
    <w:rsid w:val="00980B93"/>
    <w:rsid w:val="009847E0"/>
    <w:rsid w:val="009955C4"/>
    <w:rsid w:val="00997885"/>
    <w:rsid w:val="009A17F4"/>
    <w:rsid w:val="009A1B71"/>
    <w:rsid w:val="009A2E8B"/>
    <w:rsid w:val="009A5C80"/>
    <w:rsid w:val="009A7054"/>
    <w:rsid w:val="009C6D3E"/>
    <w:rsid w:val="009D24C6"/>
    <w:rsid w:val="009D4866"/>
    <w:rsid w:val="009D52E8"/>
    <w:rsid w:val="009D555C"/>
    <w:rsid w:val="009E4BED"/>
    <w:rsid w:val="009F2FFC"/>
    <w:rsid w:val="009F3171"/>
    <w:rsid w:val="00A000DB"/>
    <w:rsid w:val="00A0381A"/>
    <w:rsid w:val="00A03AB6"/>
    <w:rsid w:val="00A05388"/>
    <w:rsid w:val="00A06D4F"/>
    <w:rsid w:val="00A06E25"/>
    <w:rsid w:val="00A112AB"/>
    <w:rsid w:val="00A11FCE"/>
    <w:rsid w:val="00A13F0F"/>
    <w:rsid w:val="00A1581A"/>
    <w:rsid w:val="00A1690A"/>
    <w:rsid w:val="00A21C5E"/>
    <w:rsid w:val="00A21C9D"/>
    <w:rsid w:val="00A22C74"/>
    <w:rsid w:val="00A3160C"/>
    <w:rsid w:val="00A31964"/>
    <w:rsid w:val="00A37EC0"/>
    <w:rsid w:val="00A4489E"/>
    <w:rsid w:val="00A46B62"/>
    <w:rsid w:val="00A51287"/>
    <w:rsid w:val="00A51812"/>
    <w:rsid w:val="00A519F4"/>
    <w:rsid w:val="00A5200A"/>
    <w:rsid w:val="00A57B1D"/>
    <w:rsid w:val="00A631B4"/>
    <w:rsid w:val="00A709F1"/>
    <w:rsid w:val="00A70E89"/>
    <w:rsid w:val="00A864ED"/>
    <w:rsid w:val="00A86B9A"/>
    <w:rsid w:val="00A92DC0"/>
    <w:rsid w:val="00AB05D0"/>
    <w:rsid w:val="00AB0CDC"/>
    <w:rsid w:val="00AB36EA"/>
    <w:rsid w:val="00AB682C"/>
    <w:rsid w:val="00AC0269"/>
    <w:rsid w:val="00AC1CBE"/>
    <w:rsid w:val="00AC20A8"/>
    <w:rsid w:val="00AC3A18"/>
    <w:rsid w:val="00AC4243"/>
    <w:rsid w:val="00AC6F06"/>
    <w:rsid w:val="00AD42D5"/>
    <w:rsid w:val="00AD4EAE"/>
    <w:rsid w:val="00AD5C40"/>
    <w:rsid w:val="00AE24C8"/>
    <w:rsid w:val="00AE28C3"/>
    <w:rsid w:val="00AE2CB5"/>
    <w:rsid w:val="00AE4947"/>
    <w:rsid w:val="00AE4DD9"/>
    <w:rsid w:val="00AE5EAC"/>
    <w:rsid w:val="00AE7BC1"/>
    <w:rsid w:val="00AF4F63"/>
    <w:rsid w:val="00AF59BC"/>
    <w:rsid w:val="00B0181A"/>
    <w:rsid w:val="00B05117"/>
    <w:rsid w:val="00B107F0"/>
    <w:rsid w:val="00B15D26"/>
    <w:rsid w:val="00B22B2B"/>
    <w:rsid w:val="00B274FF"/>
    <w:rsid w:val="00B3033D"/>
    <w:rsid w:val="00B345B4"/>
    <w:rsid w:val="00B35066"/>
    <w:rsid w:val="00B366F3"/>
    <w:rsid w:val="00B4215B"/>
    <w:rsid w:val="00B46F3B"/>
    <w:rsid w:val="00B555E3"/>
    <w:rsid w:val="00B55F12"/>
    <w:rsid w:val="00B60E2D"/>
    <w:rsid w:val="00B61593"/>
    <w:rsid w:val="00B65681"/>
    <w:rsid w:val="00B66895"/>
    <w:rsid w:val="00B6778C"/>
    <w:rsid w:val="00B704CF"/>
    <w:rsid w:val="00B71EA3"/>
    <w:rsid w:val="00B759A7"/>
    <w:rsid w:val="00B75BB1"/>
    <w:rsid w:val="00B76214"/>
    <w:rsid w:val="00B9002C"/>
    <w:rsid w:val="00B92CF9"/>
    <w:rsid w:val="00B954ED"/>
    <w:rsid w:val="00B95CAB"/>
    <w:rsid w:val="00B97B92"/>
    <w:rsid w:val="00B97FFC"/>
    <w:rsid w:val="00BA371F"/>
    <w:rsid w:val="00BA428F"/>
    <w:rsid w:val="00BB0831"/>
    <w:rsid w:val="00BB24BF"/>
    <w:rsid w:val="00BB3868"/>
    <w:rsid w:val="00BB7678"/>
    <w:rsid w:val="00BB7C88"/>
    <w:rsid w:val="00BC0808"/>
    <w:rsid w:val="00BC286B"/>
    <w:rsid w:val="00BC4928"/>
    <w:rsid w:val="00BC7FB3"/>
    <w:rsid w:val="00BD1322"/>
    <w:rsid w:val="00BD185D"/>
    <w:rsid w:val="00BD735D"/>
    <w:rsid w:val="00BE0B5E"/>
    <w:rsid w:val="00BE2395"/>
    <w:rsid w:val="00BE35F9"/>
    <w:rsid w:val="00BE4623"/>
    <w:rsid w:val="00BE71B9"/>
    <w:rsid w:val="00BF2C73"/>
    <w:rsid w:val="00BF52DF"/>
    <w:rsid w:val="00BF7AD1"/>
    <w:rsid w:val="00C00660"/>
    <w:rsid w:val="00C00CC8"/>
    <w:rsid w:val="00C02563"/>
    <w:rsid w:val="00C03471"/>
    <w:rsid w:val="00C0484F"/>
    <w:rsid w:val="00C05F9D"/>
    <w:rsid w:val="00C11715"/>
    <w:rsid w:val="00C1183A"/>
    <w:rsid w:val="00C12F13"/>
    <w:rsid w:val="00C134EB"/>
    <w:rsid w:val="00C168D6"/>
    <w:rsid w:val="00C22C6A"/>
    <w:rsid w:val="00C22CE4"/>
    <w:rsid w:val="00C2310C"/>
    <w:rsid w:val="00C421C4"/>
    <w:rsid w:val="00C424FF"/>
    <w:rsid w:val="00C43FF2"/>
    <w:rsid w:val="00C47C99"/>
    <w:rsid w:val="00C505F9"/>
    <w:rsid w:val="00C5169C"/>
    <w:rsid w:val="00C51752"/>
    <w:rsid w:val="00C5223C"/>
    <w:rsid w:val="00C53451"/>
    <w:rsid w:val="00C54A76"/>
    <w:rsid w:val="00C57E45"/>
    <w:rsid w:val="00C6185F"/>
    <w:rsid w:val="00C660BE"/>
    <w:rsid w:val="00C67E98"/>
    <w:rsid w:val="00C723F7"/>
    <w:rsid w:val="00C73A68"/>
    <w:rsid w:val="00C7525B"/>
    <w:rsid w:val="00C91473"/>
    <w:rsid w:val="00C95A8A"/>
    <w:rsid w:val="00CA4257"/>
    <w:rsid w:val="00CA65D7"/>
    <w:rsid w:val="00CB4965"/>
    <w:rsid w:val="00CB71B5"/>
    <w:rsid w:val="00CB75EE"/>
    <w:rsid w:val="00CC00EC"/>
    <w:rsid w:val="00CC1222"/>
    <w:rsid w:val="00CC1B3A"/>
    <w:rsid w:val="00CC5C14"/>
    <w:rsid w:val="00CC65F6"/>
    <w:rsid w:val="00CD4E47"/>
    <w:rsid w:val="00CE078D"/>
    <w:rsid w:val="00CE2C8C"/>
    <w:rsid w:val="00CE369C"/>
    <w:rsid w:val="00CE5220"/>
    <w:rsid w:val="00CE63FE"/>
    <w:rsid w:val="00CE6ADA"/>
    <w:rsid w:val="00CF192A"/>
    <w:rsid w:val="00CF1EBF"/>
    <w:rsid w:val="00CF5742"/>
    <w:rsid w:val="00D01E32"/>
    <w:rsid w:val="00D02284"/>
    <w:rsid w:val="00D11A64"/>
    <w:rsid w:val="00D137CD"/>
    <w:rsid w:val="00D13BD3"/>
    <w:rsid w:val="00D14377"/>
    <w:rsid w:val="00D143F8"/>
    <w:rsid w:val="00D16D68"/>
    <w:rsid w:val="00D17323"/>
    <w:rsid w:val="00D22430"/>
    <w:rsid w:val="00D2446B"/>
    <w:rsid w:val="00D254FE"/>
    <w:rsid w:val="00D26A6F"/>
    <w:rsid w:val="00D26C5C"/>
    <w:rsid w:val="00D278D2"/>
    <w:rsid w:val="00D30FFD"/>
    <w:rsid w:val="00D33911"/>
    <w:rsid w:val="00D35630"/>
    <w:rsid w:val="00D37127"/>
    <w:rsid w:val="00D50938"/>
    <w:rsid w:val="00D54F0B"/>
    <w:rsid w:val="00D5514E"/>
    <w:rsid w:val="00D56120"/>
    <w:rsid w:val="00D57358"/>
    <w:rsid w:val="00D579D3"/>
    <w:rsid w:val="00D77162"/>
    <w:rsid w:val="00D77EF3"/>
    <w:rsid w:val="00D83ECB"/>
    <w:rsid w:val="00D86FFC"/>
    <w:rsid w:val="00D9243F"/>
    <w:rsid w:val="00D9252B"/>
    <w:rsid w:val="00D92C3E"/>
    <w:rsid w:val="00D959FD"/>
    <w:rsid w:val="00DA2237"/>
    <w:rsid w:val="00DA47C6"/>
    <w:rsid w:val="00DA6B27"/>
    <w:rsid w:val="00DB3813"/>
    <w:rsid w:val="00DB3997"/>
    <w:rsid w:val="00DB5447"/>
    <w:rsid w:val="00DB5A0E"/>
    <w:rsid w:val="00DB7BE0"/>
    <w:rsid w:val="00DC21ED"/>
    <w:rsid w:val="00DC29CF"/>
    <w:rsid w:val="00DC7217"/>
    <w:rsid w:val="00DD191B"/>
    <w:rsid w:val="00DD23A7"/>
    <w:rsid w:val="00DD5A0A"/>
    <w:rsid w:val="00DE3BB3"/>
    <w:rsid w:val="00DF28B0"/>
    <w:rsid w:val="00DF6FB3"/>
    <w:rsid w:val="00DF7578"/>
    <w:rsid w:val="00DF7793"/>
    <w:rsid w:val="00E03CCE"/>
    <w:rsid w:val="00E0528A"/>
    <w:rsid w:val="00E052DA"/>
    <w:rsid w:val="00E07AE5"/>
    <w:rsid w:val="00E13747"/>
    <w:rsid w:val="00E15540"/>
    <w:rsid w:val="00E20E82"/>
    <w:rsid w:val="00E214EF"/>
    <w:rsid w:val="00E309DD"/>
    <w:rsid w:val="00E33D53"/>
    <w:rsid w:val="00E3538D"/>
    <w:rsid w:val="00E53078"/>
    <w:rsid w:val="00E536BA"/>
    <w:rsid w:val="00E55EE0"/>
    <w:rsid w:val="00E56A9F"/>
    <w:rsid w:val="00E57A04"/>
    <w:rsid w:val="00E600DA"/>
    <w:rsid w:val="00E60175"/>
    <w:rsid w:val="00E67D60"/>
    <w:rsid w:val="00E705CD"/>
    <w:rsid w:val="00E73490"/>
    <w:rsid w:val="00E74114"/>
    <w:rsid w:val="00E7448F"/>
    <w:rsid w:val="00E746E9"/>
    <w:rsid w:val="00E75F90"/>
    <w:rsid w:val="00E85864"/>
    <w:rsid w:val="00E92E4F"/>
    <w:rsid w:val="00E95AB0"/>
    <w:rsid w:val="00EA1170"/>
    <w:rsid w:val="00EA5E31"/>
    <w:rsid w:val="00EA6C95"/>
    <w:rsid w:val="00EB38FC"/>
    <w:rsid w:val="00EC2B62"/>
    <w:rsid w:val="00EC6899"/>
    <w:rsid w:val="00EC6EB4"/>
    <w:rsid w:val="00ED2C7F"/>
    <w:rsid w:val="00ED3CDC"/>
    <w:rsid w:val="00ED4BA5"/>
    <w:rsid w:val="00ED5172"/>
    <w:rsid w:val="00ED5EE0"/>
    <w:rsid w:val="00EE1D69"/>
    <w:rsid w:val="00EE1FA3"/>
    <w:rsid w:val="00EE3A7C"/>
    <w:rsid w:val="00EE5BF0"/>
    <w:rsid w:val="00EE6862"/>
    <w:rsid w:val="00EF1B9F"/>
    <w:rsid w:val="00EF221C"/>
    <w:rsid w:val="00EF2DE6"/>
    <w:rsid w:val="00EF4A6E"/>
    <w:rsid w:val="00EF5442"/>
    <w:rsid w:val="00EF619B"/>
    <w:rsid w:val="00F03C38"/>
    <w:rsid w:val="00F0496E"/>
    <w:rsid w:val="00F06AAE"/>
    <w:rsid w:val="00F06E46"/>
    <w:rsid w:val="00F15F8C"/>
    <w:rsid w:val="00F16EE2"/>
    <w:rsid w:val="00F23983"/>
    <w:rsid w:val="00F2398F"/>
    <w:rsid w:val="00F363AC"/>
    <w:rsid w:val="00F40384"/>
    <w:rsid w:val="00F47695"/>
    <w:rsid w:val="00F47A6A"/>
    <w:rsid w:val="00F52B0F"/>
    <w:rsid w:val="00F5489D"/>
    <w:rsid w:val="00F54AA8"/>
    <w:rsid w:val="00F617A7"/>
    <w:rsid w:val="00F655EA"/>
    <w:rsid w:val="00F6662D"/>
    <w:rsid w:val="00F73312"/>
    <w:rsid w:val="00F743A2"/>
    <w:rsid w:val="00F75137"/>
    <w:rsid w:val="00F76441"/>
    <w:rsid w:val="00F80926"/>
    <w:rsid w:val="00F81F83"/>
    <w:rsid w:val="00F94513"/>
    <w:rsid w:val="00FA2B87"/>
    <w:rsid w:val="00FA402E"/>
    <w:rsid w:val="00FB1EFF"/>
    <w:rsid w:val="00FB4F52"/>
    <w:rsid w:val="00FB6245"/>
    <w:rsid w:val="00FC5CEF"/>
    <w:rsid w:val="00FC7537"/>
    <w:rsid w:val="00FC77FD"/>
    <w:rsid w:val="00FD5238"/>
    <w:rsid w:val="00FE5862"/>
    <w:rsid w:val="00FE7201"/>
    <w:rsid w:val="00FF005C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B804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E46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39"/>
    <w:rsid w:val="005560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14154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rsid w:val="00015158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fr-FR"/>
    </w:rPr>
  </w:style>
  <w:style w:type="paragraph" w:customStyle="1" w:styleId="Gdmath">
    <w:name w:val="Gdmath"/>
    <w:basedOn w:val="Normal"/>
    <w:link w:val="GdmathCar"/>
    <w:rsid w:val="008B7FA9"/>
    <w:pPr>
      <w:bidi/>
      <w:spacing w:after="0"/>
      <w:jc w:val="center"/>
    </w:pPr>
    <w:rPr>
      <w:rFonts w:ascii="Times New Roman" w:hAnsi="Times New Roman" w:cs="Times New Roman"/>
      <w:bCs/>
      <w:noProof/>
      <w:color w:val="000000"/>
      <w:sz w:val="24"/>
      <w:szCs w:val="28"/>
      <w:lang w:eastAsia="fr-FR"/>
    </w:rPr>
  </w:style>
  <w:style w:type="character" w:customStyle="1" w:styleId="GdmathCar">
    <w:name w:val="Gdmath Car"/>
    <w:basedOn w:val="Policepardfaut"/>
    <w:link w:val="Gdmath"/>
    <w:rsid w:val="008B7FA9"/>
    <w:rPr>
      <w:rFonts w:ascii="Times New Roman" w:hAnsi="Times New Roman" w:cs="Times New Roman"/>
      <w:bCs/>
      <w:noProof/>
      <w:color w:val="000000"/>
      <w:sz w:val="24"/>
      <w:szCs w:val="2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E46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39"/>
    <w:rsid w:val="005560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14154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rsid w:val="00015158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fr-FR"/>
    </w:rPr>
  </w:style>
  <w:style w:type="paragraph" w:customStyle="1" w:styleId="Gdmath">
    <w:name w:val="Gdmath"/>
    <w:basedOn w:val="Normal"/>
    <w:link w:val="GdmathCar"/>
    <w:rsid w:val="008B7FA9"/>
    <w:pPr>
      <w:bidi/>
      <w:spacing w:after="0"/>
      <w:jc w:val="center"/>
    </w:pPr>
    <w:rPr>
      <w:rFonts w:ascii="Times New Roman" w:hAnsi="Times New Roman" w:cs="Times New Roman"/>
      <w:bCs/>
      <w:noProof/>
      <w:color w:val="000000"/>
      <w:sz w:val="24"/>
      <w:szCs w:val="28"/>
      <w:lang w:eastAsia="fr-FR"/>
    </w:rPr>
  </w:style>
  <w:style w:type="character" w:customStyle="1" w:styleId="GdmathCar">
    <w:name w:val="Gdmath Car"/>
    <w:basedOn w:val="Policepardfaut"/>
    <w:link w:val="Gdmath"/>
    <w:rsid w:val="008B7FA9"/>
    <w:rPr>
      <w:rFonts w:ascii="Times New Roman" w:hAnsi="Times New Roman" w:cs="Times New Roman"/>
      <w:bCs/>
      <w:noProof/>
      <w:color w:val="000000"/>
      <w:sz w:val="24"/>
      <w:szCs w:val="2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THB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5E9CAA-4DCD-4B13-B50C-68D18C173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574</TotalTime>
  <Pages>1</Pages>
  <Words>333</Words>
  <Characters>1833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rdkc</Company>
  <LinksUpToDate>false</LinksUpToDate>
  <CharactersWithSpaces>2162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Physique</dc:creator>
  <cp:lastModifiedBy>USTHB</cp:lastModifiedBy>
  <cp:revision>52</cp:revision>
  <cp:lastPrinted>2024-04-30T21:11:00Z</cp:lastPrinted>
  <dcterms:created xsi:type="dcterms:W3CDTF">2021-10-25T21:49:00Z</dcterms:created>
  <dcterms:modified xsi:type="dcterms:W3CDTF">2024-04-30T21:47:00Z</dcterms:modified>
</cp:coreProperties>
</file>
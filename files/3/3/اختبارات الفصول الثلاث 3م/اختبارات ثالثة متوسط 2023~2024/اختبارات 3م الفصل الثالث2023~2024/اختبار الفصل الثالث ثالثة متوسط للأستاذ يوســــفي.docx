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0721D28" w14:textId="7D0B0BB9" w:rsidR="001930D9" w:rsidRPr="00C421C4" w:rsidRDefault="004F07AA" w:rsidP="00C421C4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1C24B77E" wp14:editId="0F3699BD">
                <wp:simplePos x="0" y="0"/>
                <wp:positionH relativeFrom="column">
                  <wp:posOffset>-175895</wp:posOffset>
                </wp:positionH>
                <wp:positionV relativeFrom="paragraph">
                  <wp:posOffset>-58547</wp:posOffset>
                </wp:positionV>
                <wp:extent cx="7022084" cy="1188720"/>
                <wp:effectExtent l="0" t="0" r="26670" b="11430"/>
                <wp:wrapNone/>
                <wp:docPr id="9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084" cy="1188720"/>
                          <a:chOff x="0" y="0"/>
                          <a:chExt cx="7174992" cy="1158240"/>
                        </a:xfrm>
                      </wpg:grpSpPr>
                      <wps:wsp>
                        <wps:cNvPr id="5" name="Connecteur droit 5"/>
                        <wps:cNvCnPr/>
                        <wps:spPr>
                          <a:xfrm>
                            <a:off x="0" y="0"/>
                            <a:ext cx="7138416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Connecteur droit 7"/>
                        <wps:cNvCnPr/>
                        <wps:spPr>
                          <a:xfrm>
                            <a:off x="0" y="841248"/>
                            <a:ext cx="7174992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Connecteur droit 8"/>
                        <wps:cNvCnPr/>
                        <wps:spPr>
                          <a:xfrm>
                            <a:off x="0" y="1158240"/>
                            <a:ext cx="7174992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9" o:spid="_x0000_s1026" style="position:absolute;margin-left:-13.85pt;margin-top:-4.6pt;width:552.9pt;height:93.6pt;z-index:251661824;mso-width-relative:margin;mso-height-relative:margin" coordsize="71749,11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">
                <v:line id="Connecteur droit 5" o:spid="_x0000_s1027" style="position:absolute;visibility:visible;mso-wrap-style:square" from="0,0" to="7138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xyBYcEAAADaAAAADwAAAGRycy9kb3ducmV2LnhtbESPQWsCMRSE70L/Q3hCbzWrRamrUYq0&#10;VOypq94fm+fu4uZlTVKN/94IgsdhZr5h5stoWnEm5xvLCoaDDARxaXXDlYLd9vvtA4QPyBpby6Tg&#10;Sh6Wi5feHHNtL/xH5yJUIkHY56igDqHLpfRlTQb9wHbEyTtYZzAk6SqpHV4S3LRylGUTabDhtFBj&#10;R6uaymPxbxJluD8Z+XOc4n7jft3X+ySO40mp1378nIEIFMMz/GivtYIx3K+kGyA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nHIFhwQAAANoAAAAPAAAAAAAAAAAAAAAA&#10;AKECAABkcnMvZG93bnJldi54bWxQSwUGAAAAAAQABAD5AAAAjwMAAAAA&#10;" strokecolor="black [3040]"/>
                <v:line id="Connecteur droit 7" o:spid="_x0000_s1028" style="position:absolute;visibility:visible;mso-wrap-style:square" from="0,8412" to="71749,84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K6jcIAAADaAAAADwAAAGRycy9kb3ducmV2LnhtbESPQWsCMRSE70L/Q3hCbzWrRaurWSnS&#10;0lJPWr0/Ns/dZTcva5Jq/PdNoeBxmJlvmNU6mk5cyPnGsoLxKANBXFrdcKXg8P3+NAfhA7LGzjIp&#10;uJGHdfEwWGGu7ZV3dNmHSiQI+xwV1CH0uZS+rMmgH9meOHkn6wyGJF0ltcNrgptOTrJsJg02nBZq&#10;7GlTU9nuf0yijI9nIz/aBR6/3Na9Pc/iNJ6VehzG1yWIQDHcw//tT63gBf6upBsgi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IK6jcIAAADaAAAADwAAAAAAAAAAAAAA&#10;AAChAgAAZHJzL2Rvd25yZXYueG1sUEsFBgAAAAAEAAQA+QAAAJADAAAAAA==&#10;" strokecolor="black [3040]"/>
                <v:line id="Connecteur droit 8" o:spid="_x0000_s1029" style="position:absolute;visibility:visible;mso-wrap-style:square" from="0,11582" to="71749,115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0u/8EAAADaAAAADwAAAGRycy9kb3ducmV2LnhtbESPwW7CMAyG75P2DpEn7TZSQCDWEdCE&#10;hobYCTbuVuO1FY1TkgzC2+MD0o7W7/+zv/kyu06dKcTWs4HhoABFXHnbcm3g53v9MgMVE7LFzjMZ&#10;uFKE5eLxYY6l9Rfe0XmfaiUQjiUaaFLqS61j1ZDDOPA9sWS/PjhMMoZa24AXgbtOj4piqh22LBca&#10;7GnVUHXc/zmhDA8npz+Pr3jYhq/wMZ7mST4Z8/yU399AJcrpf/ne3lgD8quoiAboxQ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JHS7/wQAAANoAAAAPAAAAAAAAAAAAAAAA&#10;AKECAABkcnMvZG93bnJldi54bWxQSwUGAAAAAAQABAD5AAAAjwMAAAAA&#10;" strokecolor="black [3040]"/>
              </v:group>
            </w:pict>
          </mc:Fallback>
        </mc:AlternateContent>
      </w:r>
      <w:r w:rsidR="004A277F" w:rsidRPr="00C421C4">
        <w:rPr>
          <w:rFonts w:asciiTheme="majorBidi" w:hAnsiTheme="majorBidi" w:cstheme="majorBidi"/>
          <w:b/>
          <w:bCs/>
          <w:sz w:val="28"/>
          <w:szCs w:val="28"/>
          <w:rtl/>
        </w:rPr>
        <w:t>الجمهورية الجزائرية الديمقراطية الشعبية</w:t>
      </w:r>
    </w:p>
    <w:p w14:paraId="2B0B92EF" w14:textId="0D82EAE4" w:rsidR="001D7839" w:rsidRDefault="002A625F" w:rsidP="002A625F">
      <w:pPr>
        <w:tabs>
          <w:tab w:val="left" w:pos="4110"/>
          <w:tab w:val="left" w:pos="4320"/>
          <w:tab w:val="left" w:pos="4800"/>
          <w:tab w:val="left" w:pos="7316"/>
        </w:tabs>
        <w:bidi/>
        <w:spacing w:after="0" w:line="360" w:lineRule="auto"/>
        <w:ind w:left="-1"/>
        <w:jc w:val="center"/>
        <w:rPr>
          <w:rFonts w:asciiTheme="majorBidi" w:hAnsiTheme="majorBidi" w:cs="Times New Roman"/>
          <w:b/>
          <w:bCs/>
          <w:sz w:val="28"/>
          <w:szCs w:val="28"/>
          <w:rtl/>
        </w:rPr>
      </w:pPr>
      <w:r>
        <w:rPr>
          <w:rFonts w:asciiTheme="majorBidi" w:hAnsiTheme="majorBidi" w:cs="Times New Roman"/>
          <w:b/>
          <w:bCs/>
          <w:sz w:val="28"/>
          <w:szCs w:val="28"/>
          <w:rtl/>
        </w:rPr>
        <w:tab/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وزارة التربية الوطنية                </w:t>
      </w:r>
      <w:r w:rsidR="001D7839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proofErr w:type="gramStart"/>
      <w:r w:rsidR="001D7839">
        <w:rPr>
          <w:rFonts w:asciiTheme="majorBidi" w:hAnsiTheme="majorBidi" w:cs="Times New Roman" w:hint="cs"/>
          <w:b/>
          <w:bCs/>
          <w:sz w:val="28"/>
          <w:szCs w:val="28"/>
          <w:rtl/>
        </w:rPr>
        <w:t>المستوى</w:t>
      </w:r>
      <w:proofErr w:type="gramEnd"/>
      <w:r w:rsidR="001D7839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: </w:t>
      </w:r>
      <w:r w:rsidR="00BB076F">
        <w:rPr>
          <w:rFonts w:asciiTheme="majorBidi" w:hAnsiTheme="majorBidi" w:cs="Times New Roman" w:hint="cs"/>
          <w:b/>
          <w:bCs/>
          <w:sz w:val="28"/>
          <w:szCs w:val="28"/>
          <w:rtl/>
        </w:rPr>
        <w:t>ال</w:t>
      </w:r>
      <w:r w:rsidR="001D7839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سنة </w:t>
      </w:r>
      <w:r w:rsidR="00BB076F">
        <w:rPr>
          <w:rFonts w:asciiTheme="majorBidi" w:hAnsiTheme="majorBidi" w:cs="Times New Roman" w:hint="cs"/>
          <w:b/>
          <w:bCs/>
          <w:sz w:val="28"/>
          <w:szCs w:val="28"/>
          <w:rtl/>
        </w:rPr>
        <w:t>ال</w:t>
      </w:r>
      <w:r w:rsidR="001D7839">
        <w:rPr>
          <w:rFonts w:asciiTheme="majorBidi" w:hAnsiTheme="majorBidi" w:cs="Times New Roman" w:hint="cs"/>
          <w:b/>
          <w:bCs/>
          <w:sz w:val="28"/>
          <w:szCs w:val="28"/>
          <w:rtl/>
        </w:rPr>
        <w:t>ثالثة متوسط</w:t>
      </w:r>
    </w:p>
    <w:p w14:paraId="54D53B9B" w14:textId="64A0F530" w:rsidR="005E17AC" w:rsidRPr="00935E53" w:rsidRDefault="00935E53" w:rsidP="00284449">
      <w:pPr>
        <w:bidi/>
        <w:spacing w:after="0" w:line="360" w:lineRule="auto"/>
        <w:ind w:left="-1"/>
        <w:rPr>
          <w:rFonts w:asciiTheme="majorBidi" w:hAnsiTheme="majorBidi" w:cs="Times New Roman"/>
          <w:b/>
          <w:bCs/>
          <w:sz w:val="28"/>
          <w:szCs w:val="28"/>
          <w:rtl/>
        </w:rPr>
      </w:pP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 w:rsidR="00A17E44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متوسطة </w:t>
      </w:r>
      <w:proofErr w:type="spellStart"/>
      <w:r w:rsidR="00A17E44">
        <w:rPr>
          <w:rFonts w:asciiTheme="majorBidi" w:hAnsiTheme="majorBidi" w:cs="Times New Roman" w:hint="cs"/>
          <w:b/>
          <w:bCs/>
          <w:sz w:val="28"/>
          <w:szCs w:val="28"/>
          <w:rtl/>
        </w:rPr>
        <w:t>مامو</w:t>
      </w:r>
      <w:proofErr w:type="spellEnd"/>
      <w:r w:rsidR="00A17E44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عيسى / </w:t>
      </w:r>
      <w:proofErr w:type="spellStart"/>
      <w:r w:rsidR="00A17E44">
        <w:rPr>
          <w:rFonts w:asciiTheme="majorBidi" w:hAnsiTheme="majorBidi" w:cs="Times New Roman" w:hint="cs"/>
          <w:b/>
          <w:bCs/>
          <w:sz w:val="28"/>
          <w:szCs w:val="28"/>
          <w:rtl/>
        </w:rPr>
        <w:t>الشعابني</w:t>
      </w:r>
      <w:r w:rsidR="001D7839">
        <w:rPr>
          <w:rFonts w:asciiTheme="majorBidi" w:hAnsiTheme="majorBidi" w:cs="Times New Roman" w:hint="cs"/>
          <w:b/>
          <w:bCs/>
          <w:sz w:val="28"/>
          <w:szCs w:val="28"/>
          <w:rtl/>
        </w:rPr>
        <w:t>ة</w:t>
      </w:r>
      <w:proofErr w:type="spellEnd"/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                       </w:t>
      </w:r>
      <w:r w:rsidR="00471D83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                  </w:t>
      </w:r>
      <w:r w:rsidR="00BB076F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                </w:t>
      </w:r>
      <w:r w:rsidR="002A625F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 w:rsidR="001D7839">
        <w:rPr>
          <w:rFonts w:asciiTheme="majorBidi" w:hAnsiTheme="majorBidi" w:cs="Times New Roman" w:hint="cs"/>
          <w:b/>
          <w:bCs/>
          <w:sz w:val="28"/>
          <w:szCs w:val="28"/>
          <w:rtl/>
        </w:rPr>
        <w:t>التاريخ: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 w:rsidR="0008688A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الثلاثاء </w:t>
      </w:r>
      <w:r w:rsidR="00284449">
        <w:rPr>
          <w:rFonts w:asciiTheme="majorBidi" w:hAnsiTheme="majorBidi" w:cs="Times New Roman" w:hint="cs"/>
          <w:b/>
          <w:bCs/>
          <w:sz w:val="28"/>
          <w:szCs w:val="28"/>
          <w:rtl/>
        </w:rPr>
        <w:t>21</w:t>
      </w:r>
      <w:r w:rsidR="0008688A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 w:rsidR="00284449">
        <w:rPr>
          <w:rFonts w:asciiTheme="majorBidi" w:hAnsiTheme="majorBidi" w:cs="Times New Roman" w:hint="cs"/>
          <w:b/>
          <w:bCs/>
          <w:sz w:val="28"/>
          <w:szCs w:val="28"/>
          <w:rtl/>
        </w:rPr>
        <w:t>مـــــاي</w:t>
      </w:r>
      <w:r w:rsidR="00471D83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 w:rsidR="00284449">
        <w:rPr>
          <w:rFonts w:asciiTheme="majorBidi" w:hAnsiTheme="majorBidi" w:cs="Times New Roman" w:hint="cs"/>
          <w:b/>
          <w:bCs/>
          <w:sz w:val="28"/>
          <w:szCs w:val="28"/>
          <w:rtl/>
        </w:rPr>
        <w:t>2024</w:t>
      </w:r>
      <w:r w:rsidR="00F2398F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D3712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</w:p>
    <w:p w14:paraId="135C8C5E" w14:textId="080BB977" w:rsidR="00422467" w:rsidRDefault="00D26C5C" w:rsidP="00284449">
      <w:pPr>
        <w:bidi/>
        <w:spacing w:line="240" w:lineRule="auto"/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اختبار</w:t>
      </w:r>
      <w:r w:rsidR="00471D83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الفصل </w:t>
      </w:r>
      <w:proofErr w:type="gramStart"/>
      <w:r w:rsidR="00284449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الثالث</w:t>
      </w:r>
      <w:r w:rsidR="00471D83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422467"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في</w:t>
      </w:r>
      <w:proofErr w:type="gramEnd"/>
      <w:r w:rsidR="00422467"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مادة</w:t>
      </w:r>
      <w:r w:rsidR="00422467"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: 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</w:t>
      </w:r>
      <w:r w:rsidR="0042246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علوم</w:t>
      </w:r>
      <w:r w:rsidR="00422467"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</w:t>
      </w:r>
      <w:r w:rsidR="0042246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فيزيائية</w:t>
      </w:r>
      <w:r w:rsidR="00422467"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وا</w:t>
      </w:r>
      <w:r w:rsidR="0042246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ت</w:t>
      </w:r>
      <w:r w:rsidR="0042246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ك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ن</w:t>
      </w:r>
      <w:r w:rsid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ول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وجيا</w:t>
      </w:r>
      <w:r w:rsidR="00422467"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="00BB076F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                            </w:t>
      </w:r>
      <w:r w:rsid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 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</w:t>
      </w:r>
      <w:r w:rsidR="0042246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مدة</w:t>
      </w:r>
      <w:r w:rsidR="00422467"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: </w:t>
      </w:r>
      <w:r w:rsidR="00BE71B9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ساعة ونصف</w:t>
      </w:r>
      <w:r w:rsid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</w:t>
      </w:r>
    </w:p>
    <w:p w14:paraId="6081AA91" w14:textId="584879E4" w:rsidR="00422467" w:rsidRDefault="004F07AA" w:rsidP="007A0062">
      <w:pPr>
        <w:spacing w:after="0"/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700E9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التمرين الاول:</w:t>
      </w:r>
      <w:r w:rsidR="003C6F5A" w:rsidRPr="00700E9D">
        <w:rPr>
          <w:rFonts w:asciiTheme="majorBidi" w:hAnsiTheme="majorBidi" w:cstheme="majorBidi" w:hint="cs"/>
          <w:b/>
          <w:bCs/>
          <w:sz w:val="32"/>
          <w:szCs w:val="32"/>
          <w:rtl/>
        </w:rPr>
        <w:t>(</w:t>
      </w:r>
      <w:r w:rsidR="00BE71B9">
        <w:rPr>
          <w:rFonts w:asciiTheme="majorBidi" w:hAnsiTheme="majorBidi" w:cstheme="majorBidi" w:hint="cs"/>
          <w:b/>
          <w:bCs/>
          <w:sz w:val="32"/>
          <w:szCs w:val="32"/>
          <w:rtl/>
        </w:rPr>
        <w:t>06</w:t>
      </w:r>
      <w:r w:rsidR="003C6F5A" w:rsidRPr="00700E9D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نقاط)</w:t>
      </w:r>
      <w:r w:rsidR="00BB076F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               </w:t>
      </w:r>
      <w:r w:rsidR="00BB076F" w:rsidRPr="00BB076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الجزء الاول : 12 نقطة</w:t>
      </w:r>
    </w:p>
    <w:p w14:paraId="6C6A70DD" w14:textId="543A0127" w:rsidR="00284449" w:rsidRPr="00284449" w:rsidRDefault="00284449" w:rsidP="008D2C48">
      <w:pPr>
        <w:tabs>
          <w:tab w:val="left" w:pos="7574"/>
        </w:tabs>
        <w:autoSpaceDE w:val="0"/>
        <w:autoSpaceDN w:val="0"/>
        <w:bidi/>
        <w:adjustRightInd w:val="0"/>
        <w:spacing w:after="0"/>
        <w:rPr>
          <w:rFonts w:ascii="Arial,Bold" w:eastAsia="Calibri" w:hAnsi="Calibri" w:cs="Arial,Bold"/>
          <w:sz w:val="28"/>
          <w:szCs w:val="28"/>
          <w:rtl/>
          <w:lang w:bidi="ar-DZ"/>
        </w:rPr>
      </w:pPr>
      <w:r w:rsidRPr="00284449">
        <w:rPr>
          <w:rFonts w:ascii="Arial,Bold" w:eastAsia="Calibri" w:hAnsi="Calibri" w:cs="Arial,Bold" w:hint="cs"/>
          <w:sz w:val="28"/>
          <w:szCs w:val="28"/>
          <w:rtl/>
          <w:lang w:bidi="ar-DZ"/>
        </w:rPr>
        <w:t>1</w:t>
      </w:r>
      <w:r w:rsidRPr="00284449">
        <w:rPr>
          <w:rFonts w:ascii="Arial" w:eastAsia="Calibri" w:hAnsi="Arial" w:cs="Arial"/>
          <w:sz w:val="28"/>
          <w:szCs w:val="28"/>
          <w:rtl/>
          <w:lang w:bidi="ar-DZ"/>
        </w:rPr>
        <w:t xml:space="preserve">/- إليك الشكل التالي ( </w:t>
      </w:r>
      <w:r w:rsidRPr="00284449">
        <w:rPr>
          <w:rFonts w:ascii="Arial" w:eastAsia="Calibri" w:hAnsi="Arial" w:cs="Arial"/>
          <w:b/>
          <w:bCs/>
          <w:sz w:val="28"/>
          <w:szCs w:val="28"/>
          <w:rtl/>
          <w:lang w:bidi="ar-DZ"/>
        </w:rPr>
        <w:t>ال</w:t>
      </w:r>
      <w:r w:rsidRPr="0038755F">
        <w:rPr>
          <w:rFonts w:ascii="Arial" w:eastAsia="Calibri" w:hAnsi="Arial" w:cs="Arial" w:hint="cs"/>
          <w:b/>
          <w:bCs/>
          <w:sz w:val="28"/>
          <w:szCs w:val="28"/>
          <w:rtl/>
          <w:lang w:bidi="ar-DZ"/>
        </w:rPr>
        <w:t>وثيقة</w:t>
      </w:r>
      <w:r w:rsidRPr="00284449">
        <w:rPr>
          <w:rFonts w:ascii="Arial" w:eastAsia="Calibri" w:hAnsi="Arial" w:cs="Arial"/>
          <w:sz w:val="28"/>
          <w:szCs w:val="28"/>
          <w:rtl/>
          <w:lang w:bidi="ar-DZ"/>
        </w:rPr>
        <w:t xml:space="preserve"> </w:t>
      </w:r>
      <w:proofErr w:type="gramStart"/>
      <w:r w:rsidR="008D2C48" w:rsidRPr="0038755F">
        <w:rPr>
          <w:rFonts w:ascii="Arial" w:eastAsia="Calibri" w:hAnsi="Arial" w:cs="Arial" w:hint="cs"/>
          <w:b/>
          <w:bCs/>
          <w:sz w:val="28"/>
          <w:szCs w:val="28"/>
          <w:rtl/>
          <w:lang w:bidi="ar-DZ"/>
        </w:rPr>
        <w:t>01</w:t>
      </w:r>
      <w:r w:rsidRPr="00284449">
        <w:rPr>
          <w:rFonts w:ascii="Arial" w:eastAsia="Calibri" w:hAnsi="Arial" w:cs="Arial"/>
          <w:sz w:val="28"/>
          <w:szCs w:val="28"/>
          <w:rtl/>
          <w:lang w:bidi="ar-DZ"/>
        </w:rPr>
        <w:t>) :</w:t>
      </w:r>
      <w:proofErr w:type="gramEnd"/>
      <w:r w:rsidRPr="00284449">
        <w:rPr>
          <w:rFonts w:ascii="Arial" w:eastAsia="Calibri" w:hAnsi="Arial" w:cs="Arial"/>
          <w:sz w:val="28"/>
          <w:szCs w:val="28"/>
          <w:rtl/>
          <w:lang w:bidi="ar-DZ"/>
        </w:rPr>
        <w:tab/>
      </w:r>
      <w:r w:rsidRPr="00284449">
        <w:rPr>
          <w:rFonts w:ascii="Arial" w:eastAsia="Calibri" w:hAnsi="Arial" w:cs="Arial"/>
          <w:sz w:val="28"/>
          <w:szCs w:val="28"/>
          <w:lang w:bidi="ar-DZ"/>
        </w:rPr>
        <w:t xml:space="preserve"> </w:t>
      </w:r>
    </w:p>
    <w:p w14:paraId="4A78B0E4" w14:textId="7EA34805" w:rsidR="00284449" w:rsidRPr="00284449" w:rsidRDefault="00284449" w:rsidP="00435FD2">
      <w:pPr>
        <w:autoSpaceDE w:val="0"/>
        <w:autoSpaceDN w:val="0"/>
        <w:bidi/>
        <w:adjustRightInd w:val="0"/>
        <w:spacing w:after="0"/>
        <w:rPr>
          <w:rFonts w:ascii="Arial" w:eastAsia="Calibri" w:hAnsi="Arial" w:cs="Arial"/>
          <w:sz w:val="28"/>
          <w:szCs w:val="28"/>
          <w:rtl/>
          <w:lang w:bidi="ar-DZ"/>
        </w:rPr>
      </w:pPr>
      <w:r w:rsidRPr="00284449">
        <w:rPr>
          <w:rFonts w:ascii="Arial" w:eastAsia="Calibri" w:hAnsi="Arial" w:cs="Arial"/>
          <w:sz w:val="28"/>
          <w:szCs w:val="28"/>
          <w:rtl/>
          <w:lang w:bidi="ar-DZ"/>
        </w:rPr>
        <w:t xml:space="preserve">  أ)- </w:t>
      </w:r>
      <w:r w:rsidR="00435FD2">
        <w:rPr>
          <w:rFonts w:ascii="Arial" w:eastAsia="Calibri" w:hAnsi="Arial" w:cs="Arial"/>
          <w:sz w:val="28"/>
          <w:szCs w:val="28"/>
          <w:rtl/>
          <w:lang w:bidi="ar-DZ"/>
        </w:rPr>
        <w:t xml:space="preserve"> سم</w:t>
      </w:r>
      <w:r w:rsidR="00435FD2">
        <w:rPr>
          <w:rFonts w:ascii="Arial" w:eastAsia="Calibri" w:hAnsi="Arial" w:cs="Arial" w:hint="cs"/>
          <w:sz w:val="28"/>
          <w:szCs w:val="28"/>
          <w:rtl/>
          <w:lang w:bidi="ar-DZ"/>
        </w:rPr>
        <w:t>ّ</w:t>
      </w:r>
      <w:r w:rsidR="00435FD2">
        <w:rPr>
          <w:rFonts w:ascii="Arial" w:eastAsia="Calibri" w:hAnsi="Arial" w:cs="Arial"/>
          <w:sz w:val="28"/>
          <w:szCs w:val="28"/>
          <w:rtl/>
          <w:lang w:bidi="ar-DZ"/>
        </w:rPr>
        <w:t xml:space="preserve"> </w:t>
      </w:r>
      <w:r w:rsidR="00435FD2">
        <w:rPr>
          <w:rFonts w:ascii="Arial" w:eastAsia="Calibri" w:hAnsi="Arial" w:cs="Arial" w:hint="cs"/>
          <w:sz w:val="28"/>
          <w:szCs w:val="28"/>
          <w:rtl/>
          <w:lang w:bidi="ar-DZ"/>
        </w:rPr>
        <w:t xml:space="preserve">تجربة </w:t>
      </w:r>
      <w:proofErr w:type="spellStart"/>
      <w:r w:rsidR="00435FD2">
        <w:rPr>
          <w:rFonts w:ascii="Arial" w:eastAsia="Calibri" w:hAnsi="Arial" w:cs="Arial" w:hint="cs"/>
          <w:sz w:val="28"/>
          <w:szCs w:val="28"/>
          <w:rtl/>
          <w:lang w:bidi="ar-DZ"/>
        </w:rPr>
        <w:t>الموشورين</w:t>
      </w:r>
      <w:proofErr w:type="spellEnd"/>
      <w:r w:rsidR="00435FD2">
        <w:rPr>
          <w:rFonts w:ascii="Arial" w:eastAsia="Calibri" w:hAnsi="Arial" w:cs="Arial"/>
          <w:sz w:val="28"/>
          <w:szCs w:val="28"/>
          <w:rtl/>
          <w:lang w:bidi="ar-DZ"/>
        </w:rPr>
        <w:t xml:space="preserve"> </w:t>
      </w:r>
      <w:r w:rsidR="00435FD2" w:rsidRPr="00284449">
        <w:rPr>
          <w:rFonts w:ascii="Arial" w:eastAsia="Calibri" w:hAnsi="Arial" w:cs="Arial"/>
          <w:sz w:val="28"/>
          <w:szCs w:val="28"/>
          <w:rtl/>
          <w:lang w:bidi="ar-DZ"/>
        </w:rPr>
        <w:t xml:space="preserve"> </w:t>
      </w:r>
      <w:r w:rsidR="00435FD2">
        <w:rPr>
          <w:rFonts w:ascii="Arial" w:eastAsia="Calibri" w:hAnsi="Arial" w:cs="Arial" w:hint="cs"/>
          <w:sz w:val="28"/>
          <w:szCs w:val="28"/>
          <w:rtl/>
          <w:lang w:bidi="ar-DZ"/>
        </w:rPr>
        <w:t>(الموضحة في الوثيقة 01).     .....................01 ن</w:t>
      </w:r>
    </w:p>
    <w:p w14:paraId="1326F62B" w14:textId="17415747" w:rsidR="00284449" w:rsidRPr="00284449" w:rsidRDefault="00284449" w:rsidP="00284449">
      <w:pPr>
        <w:autoSpaceDE w:val="0"/>
        <w:autoSpaceDN w:val="0"/>
        <w:bidi/>
        <w:adjustRightInd w:val="0"/>
        <w:spacing w:after="0"/>
        <w:rPr>
          <w:rFonts w:ascii="Arial" w:eastAsia="Calibri" w:hAnsi="Arial" w:cs="Arial"/>
          <w:sz w:val="28"/>
          <w:szCs w:val="28"/>
          <w:rtl/>
          <w:lang w:bidi="ar-DZ"/>
        </w:rPr>
      </w:pPr>
      <w:r w:rsidRPr="00284449">
        <w:rPr>
          <w:rFonts w:ascii="Arial" w:eastAsia="Calibri" w:hAnsi="Arial" w:cs="Arial"/>
          <w:sz w:val="28"/>
          <w:szCs w:val="28"/>
          <w:rtl/>
          <w:lang w:bidi="ar-DZ"/>
        </w:rPr>
        <w:t xml:space="preserve">  ب)- </w:t>
      </w:r>
      <w:proofErr w:type="spellStart"/>
      <w:r w:rsidRPr="00284449">
        <w:rPr>
          <w:rFonts w:ascii="Arial" w:eastAsia="Calibri" w:hAnsi="Arial" w:cs="Arial"/>
          <w:sz w:val="28"/>
          <w:szCs w:val="28"/>
          <w:rtl/>
          <w:lang w:bidi="ar-DZ"/>
        </w:rPr>
        <w:t>ماهو</w:t>
      </w:r>
      <w:proofErr w:type="spellEnd"/>
      <w:r w:rsidRPr="00284449">
        <w:rPr>
          <w:rFonts w:ascii="Arial" w:eastAsia="Calibri" w:hAnsi="Arial" w:cs="Arial"/>
          <w:sz w:val="28"/>
          <w:szCs w:val="28"/>
          <w:rtl/>
          <w:lang w:bidi="ar-DZ"/>
        </w:rPr>
        <w:t xml:space="preserve"> دور </w:t>
      </w:r>
      <w:proofErr w:type="spellStart"/>
      <w:r w:rsidRPr="00284449">
        <w:rPr>
          <w:rFonts w:ascii="Arial" w:eastAsia="Calibri" w:hAnsi="Arial" w:cs="Arial"/>
          <w:sz w:val="28"/>
          <w:szCs w:val="28"/>
          <w:rtl/>
          <w:lang w:bidi="ar-DZ"/>
        </w:rPr>
        <w:t>الموشور</w:t>
      </w:r>
      <w:proofErr w:type="spellEnd"/>
      <w:r w:rsidRPr="00284449">
        <w:rPr>
          <w:rFonts w:ascii="Arial" w:eastAsia="Calibri" w:hAnsi="Arial" w:cs="Arial"/>
          <w:sz w:val="28"/>
          <w:szCs w:val="28"/>
          <w:rtl/>
          <w:lang w:bidi="ar-DZ"/>
        </w:rPr>
        <w:t xml:space="preserve"> الأول في التجربة؟  </w:t>
      </w:r>
      <w:proofErr w:type="spellStart"/>
      <w:r w:rsidRPr="00284449">
        <w:rPr>
          <w:rFonts w:ascii="Arial" w:eastAsia="Calibri" w:hAnsi="Arial" w:cs="Arial"/>
          <w:sz w:val="28"/>
          <w:szCs w:val="28"/>
          <w:rtl/>
          <w:lang w:bidi="ar-DZ"/>
        </w:rPr>
        <w:t>ماهو</w:t>
      </w:r>
      <w:proofErr w:type="spellEnd"/>
      <w:r w:rsidRPr="00284449">
        <w:rPr>
          <w:rFonts w:ascii="Arial" w:eastAsia="Calibri" w:hAnsi="Arial" w:cs="Arial"/>
          <w:sz w:val="28"/>
          <w:szCs w:val="28"/>
          <w:rtl/>
          <w:lang w:bidi="ar-DZ"/>
        </w:rPr>
        <w:t xml:space="preserve"> دور </w:t>
      </w:r>
      <w:proofErr w:type="spellStart"/>
      <w:r w:rsidRPr="00284449">
        <w:rPr>
          <w:rFonts w:ascii="Arial" w:eastAsia="Calibri" w:hAnsi="Arial" w:cs="Arial"/>
          <w:sz w:val="28"/>
          <w:szCs w:val="28"/>
          <w:rtl/>
          <w:lang w:bidi="ar-DZ"/>
        </w:rPr>
        <w:t>الموشور</w:t>
      </w:r>
      <w:proofErr w:type="spellEnd"/>
      <w:r w:rsidRPr="00284449">
        <w:rPr>
          <w:rFonts w:ascii="Arial" w:eastAsia="Calibri" w:hAnsi="Arial" w:cs="Arial"/>
          <w:sz w:val="28"/>
          <w:szCs w:val="28"/>
          <w:rtl/>
          <w:lang w:bidi="ar-DZ"/>
        </w:rPr>
        <w:t xml:space="preserve"> الثاني في التجربة ؟</w:t>
      </w:r>
      <w:r w:rsidR="00435FD2">
        <w:rPr>
          <w:rFonts w:ascii="Arial" w:eastAsia="Calibri" w:hAnsi="Arial" w:cs="Arial" w:hint="cs"/>
          <w:sz w:val="28"/>
          <w:szCs w:val="28"/>
          <w:rtl/>
          <w:lang w:bidi="ar-DZ"/>
        </w:rPr>
        <w:t>................ 0.5 ن +0.5 ن</w:t>
      </w:r>
    </w:p>
    <w:p w14:paraId="58BE9335" w14:textId="26A7DBDE" w:rsidR="00284449" w:rsidRPr="00284449" w:rsidRDefault="00284449" w:rsidP="00435FD2">
      <w:pPr>
        <w:autoSpaceDE w:val="0"/>
        <w:autoSpaceDN w:val="0"/>
        <w:bidi/>
        <w:adjustRightInd w:val="0"/>
        <w:spacing w:after="0"/>
        <w:rPr>
          <w:rFonts w:ascii="Arial" w:eastAsia="Calibri" w:hAnsi="Arial" w:cs="Arial"/>
          <w:sz w:val="28"/>
          <w:szCs w:val="28"/>
          <w:rtl/>
          <w:lang w:bidi="ar-DZ"/>
        </w:rPr>
      </w:pPr>
      <w:r w:rsidRPr="00284449">
        <w:rPr>
          <w:rFonts w:ascii="Arial" w:eastAsia="Calibri" w:hAnsi="Arial" w:cs="Arial"/>
          <w:sz w:val="28"/>
          <w:szCs w:val="28"/>
          <w:rtl/>
          <w:lang w:bidi="ar-DZ"/>
        </w:rPr>
        <w:t xml:space="preserve">  ج)-</w:t>
      </w:r>
      <w:r w:rsidR="00435FD2">
        <w:rPr>
          <w:rFonts w:ascii="Arial" w:eastAsia="Calibri" w:hAnsi="Arial" w:cs="Arial" w:hint="cs"/>
          <w:sz w:val="28"/>
          <w:szCs w:val="28"/>
          <w:rtl/>
          <w:lang w:bidi="ar-DZ"/>
        </w:rPr>
        <w:t xml:space="preserve"> ماذا ستلاحظ على الشاشة</w:t>
      </w:r>
      <w:r w:rsidRPr="00284449">
        <w:rPr>
          <w:rFonts w:ascii="Arial" w:eastAsia="Calibri" w:hAnsi="Arial" w:cs="Arial"/>
          <w:sz w:val="28"/>
          <w:szCs w:val="28"/>
          <w:rtl/>
          <w:lang w:bidi="ar-DZ"/>
        </w:rPr>
        <w:t xml:space="preserve"> </w:t>
      </w:r>
      <w:r w:rsidR="00435FD2">
        <w:rPr>
          <w:rFonts w:ascii="Arial" w:eastAsia="Calibri" w:hAnsi="Arial" w:cs="Arial" w:hint="cs"/>
          <w:sz w:val="28"/>
          <w:szCs w:val="28"/>
          <w:rtl/>
          <w:lang w:bidi="ar-DZ"/>
        </w:rPr>
        <w:t>..................0.5 ن</w:t>
      </w:r>
    </w:p>
    <w:p w14:paraId="2A2C9E37" w14:textId="77777777" w:rsidR="00435FD2" w:rsidRDefault="008D2C48" w:rsidP="008D2C48">
      <w:pPr>
        <w:autoSpaceDE w:val="0"/>
        <w:autoSpaceDN w:val="0"/>
        <w:bidi/>
        <w:adjustRightInd w:val="0"/>
        <w:spacing w:after="0"/>
        <w:ind w:hanging="169"/>
        <w:rPr>
          <w:rFonts w:ascii="Arial" w:eastAsia="Calibri" w:hAnsi="Arial" w:cs="Arial"/>
          <w:sz w:val="28"/>
          <w:szCs w:val="28"/>
          <w:rtl/>
          <w:lang w:bidi="ar-DZ"/>
        </w:rPr>
      </w:pPr>
      <w:r>
        <w:rPr>
          <w:rFonts w:ascii="Arial" w:eastAsia="Calibri" w:hAnsi="Arial" w:cs="Arial" w:hint="cs"/>
          <w:sz w:val="28"/>
          <w:szCs w:val="28"/>
          <w:rtl/>
          <w:lang w:bidi="ar-DZ"/>
        </w:rPr>
        <w:t xml:space="preserve">  2</w:t>
      </w:r>
      <w:r w:rsidR="00284449" w:rsidRPr="00284449">
        <w:rPr>
          <w:rFonts w:ascii="Arial" w:eastAsia="Calibri" w:hAnsi="Arial" w:cs="Arial"/>
          <w:sz w:val="28"/>
          <w:szCs w:val="28"/>
          <w:rtl/>
          <w:lang w:bidi="ar-DZ"/>
        </w:rPr>
        <w:t>/- باستعمال النموذج التركيب الجمعي</w:t>
      </w:r>
      <w:r>
        <w:rPr>
          <w:rFonts w:ascii="Arial" w:eastAsia="Calibri" w:hAnsi="Arial" w:cs="Arial" w:hint="cs"/>
          <w:sz w:val="28"/>
          <w:szCs w:val="28"/>
          <w:rtl/>
          <w:lang w:bidi="ar-DZ"/>
        </w:rPr>
        <w:t xml:space="preserve"> (أنظر </w:t>
      </w:r>
      <w:r w:rsidRPr="0038755F">
        <w:rPr>
          <w:rFonts w:ascii="Arial" w:eastAsia="Calibri" w:hAnsi="Arial" w:cs="Arial" w:hint="cs"/>
          <w:b/>
          <w:bCs/>
          <w:sz w:val="28"/>
          <w:szCs w:val="28"/>
          <w:rtl/>
          <w:lang w:bidi="ar-DZ"/>
        </w:rPr>
        <w:t>الوثيقة</w:t>
      </w:r>
      <w:r>
        <w:rPr>
          <w:rFonts w:ascii="Arial" w:eastAsia="Calibri" w:hAnsi="Arial" w:cs="Arial" w:hint="cs"/>
          <w:sz w:val="28"/>
          <w:szCs w:val="28"/>
          <w:rtl/>
          <w:lang w:bidi="ar-DZ"/>
        </w:rPr>
        <w:t xml:space="preserve"> </w:t>
      </w:r>
      <w:r w:rsidRPr="0038755F">
        <w:rPr>
          <w:rFonts w:ascii="Arial" w:eastAsia="Calibri" w:hAnsi="Arial" w:cs="Arial" w:hint="cs"/>
          <w:b/>
          <w:bCs/>
          <w:sz w:val="28"/>
          <w:szCs w:val="28"/>
          <w:rtl/>
          <w:lang w:bidi="ar-DZ"/>
        </w:rPr>
        <w:t>02</w:t>
      </w:r>
      <w:r>
        <w:rPr>
          <w:rFonts w:ascii="Arial" w:eastAsia="Calibri" w:hAnsi="Arial" w:cs="Arial" w:hint="cs"/>
          <w:sz w:val="28"/>
          <w:szCs w:val="28"/>
          <w:rtl/>
          <w:lang w:bidi="ar-DZ"/>
        </w:rPr>
        <w:t>)،</w:t>
      </w:r>
      <w:r w:rsidR="00284449" w:rsidRPr="00284449">
        <w:rPr>
          <w:rFonts w:ascii="Arial" w:eastAsia="Calibri" w:hAnsi="Arial" w:cs="Arial"/>
          <w:sz w:val="28"/>
          <w:szCs w:val="28"/>
          <w:rtl/>
          <w:lang w:bidi="ar-DZ"/>
        </w:rPr>
        <w:t xml:space="preserve"> </w:t>
      </w:r>
    </w:p>
    <w:p w14:paraId="13FCDF00" w14:textId="71E19EC7" w:rsidR="00284449" w:rsidRPr="00435FD2" w:rsidRDefault="00284449" w:rsidP="00435FD2">
      <w:pPr>
        <w:pStyle w:val="Paragraphedeliste"/>
        <w:numPr>
          <w:ilvl w:val="0"/>
          <w:numId w:val="16"/>
        </w:numPr>
        <w:autoSpaceDE w:val="0"/>
        <w:autoSpaceDN w:val="0"/>
        <w:bidi/>
        <w:adjustRightInd w:val="0"/>
        <w:spacing w:after="0"/>
        <w:rPr>
          <w:rFonts w:ascii="Arial" w:eastAsia="Calibri" w:hAnsi="Arial" w:cs="Arial"/>
          <w:sz w:val="28"/>
          <w:szCs w:val="28"/>
          <w:rtl/>
          <w:lang w:bidi="ar-DZ"/>
        </w:rPr>
      </w:pPr>
      <w:r w:rsidRPr="00435FD2">
        <w:rPr>
          <w:rFonts w:ascii="Arial" w:eastAsia="Calibri" w:hAnsi="Arial" w:cs="Arial"/>
          <w:sz w:val="28"/>
          <w:szCs w:val="28"/>
          <w:rtl/>
          <w:lang w:bidi="ar-DZ"/>
        </w:rPr>
        <w:t xml:space="preserve">أعطي لون كل منطقة من المناطق المرقمة </w:t>
      </w:r>
      <w:proofErr w:type="gramStart"/>
      <w:r w:rsidRPr="00435FD2">
        <w:rPr>
          <w:rFonts w:ascii="Arial" w:eastAsia="Calibri" w:hAnsi="Arial" w:cs="Arial"/>
          <w:b/>
          <w:bCs/>
          <w:sz w:val="28"/>
          <w:szCs w:val="28"/>
          <w:rtl/>
          <w:lang w:bidi="ar-DZ"/>
        </w:rPr>
        <w:t>1-2-3-4</w:t>
      </w:r>
      <w:r w:rsidR="00435FD2" w:rsidRPr="00435FD2">
        <w:rPr>
          <w:rFonts w:ascii="Arial" w:eastAsia="Calibri" w:hAnsi="Arial" w:cs="Arial" w:hint="cs"/>
          <w:b/>
          <w:bCs/>
          <w:sz w:val="28"/>
          <w:szCs w:val="28"/>
          <w:rtl/>
          <w:lang w:bidi="ar-DZ"/>
        </w:rPr>
        <w:t xml:space="preserve">  </w:t>
      </w:r>
      <w:r w:rsidR="00435FD2" w:rsidRPr="00435FD2">
        <w:rPr>
          <w:rFonts w:ascii="Arial" w:eastAsia="Calibri" w:hAnsi="Arial" w:cs="Arial" w:hint="cs"/>
          <w:sz w:val="28"/>
          <w:szCs w:val="28"/>
          <w:rtl/>
          <w:lang w:bidi="ar-DZ"/>
        </w:rPr>
        <w:t>.</w:t>
      </w:r>
      <w:proofErr w:type="gramEnd"/>
      <w:r w:rsidR="00435FD2" w:rsidRPr="00435FD2">
        <w:rPr>
          <w:rFonts w:ascii="Arial" w:eastAsia="Calibri" w:hAnsi="Arial" w:cs="Arial" w:hint="cs"/>
          <w:sz w:val="28"/>
          <w:szCs w:val="28"/>
          <w:rtl/>
          <w:lang w:bidi="ar-DZ"/>
        </w:rPr>
        <w:t>......02 ن</w:t>
      </w:r>
    </w:p>
    <w:p w14:paraId="257D33EC" w14:textId="6DA38DE1" w:rsidR="00AA5EA8" w:rsidRPr="00EE1B58" w:rsidRDefault="008D2C48" w:rsidP="0038755F">
      <w:pPr>
        <w:autoSpaceDE w:val="0"/>
        <w:autoSpaceDN w:val="0"/>
        <w:bidi/>
        <w:adjustRightInd w:val="0"/>
        <w:spacing w:after="0"/>
        <w:rPr>
          <w:rFonts w:ascii="Arial" w:eastAsia="Calibri" w:hAnsi="Arial" w:cs="Arial"/>
          <w:sz w:val="28"/>
          <w:szCs w:val="28"/>
          <w:lang w:bidi="ar-DZ"/>
        </w:rPr>
      </w:pPr>
      <w:r>
        <w:rPr>
          <w:rFonts w:ascii="Arial" w:eastAsia="Calibri" w:hAnsi="Arial" w:cs="Arial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8928" behindDoc="0" locked="0" layoutInCell="1" allowOverlap="1" wp14:anchorId="225A1087" wp14:editId="2C43F15E">
                <wp:simplePos x="0" y="0"/>
                <wp:positionH relativeFrom="column">
                  <wp:posOffset>340360</wp:posOffset>
                </wp:positionH>
                <wp:positionV relativeFrom="paragraph">
                  <wp:posOffset>171450</wp:posOffset>
                </wp:positionV>
                <wp:extent cx="2129790" cy="1986915"/>
                <wp:effectExtent l="0" t="0" r="22860" b="13335"/>
                <wp:wrapNone/>
                <wp:docPr id="4" name="Grou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29790" cy="1986915"/>
                          <a:chOff x="2857" y="8716"/>
                          <a:chExt cx="3354" cy="3129"/>
                        </a:xfrm>
                      </wpg:grpSpPr>
                      <wps:wsp>
                        <wps:cNvPr id="6" name="AutoShape 3"/>
                        <wps:cNvSpPr>
                          <a:spLocks noChangeArrowheads="1"/>
                        </wps:cNvSpPr>
                        <wps:spPr bwMode="auto">
                          <a:xfrm>
                            <a:off x="3510" y="8716"/>
                            <a:ext cx="2049" cy="2099"/>
                          </a:xfrm>
                          <a:prstGeom prst="flowChartConnector">
                            <a:avLst/>
                          </a:prstGeom>
                          <a:noFill/>
                          <a:ln w="3175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438D837" w14:textId="1D2F5C50" w:rsidR="00284449" w:rsidRPr="00284449" w:rsidRDefault="00284449" w:rsidP="00284449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</w:pPr>
                              <w:r w:rsidRPr="00284449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Bleu </w:t>
                              </w:r>
                              <w:r w:rsidRPr="00284449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أزرق</w:t>
                              </w:r>
                            </w:p>
                            <w:p w14:paraId="43CBB9A1" w14:textId="77777777" w:rsidR="00284449" w:rsidRDefault="00284449" w:rsidP="00284449">
                              <w:pPr>
                                <w:rPr>
                                  <w:rtl/>
                                </w:rPr>
                              </w:pPr>
                            </w:p>
                            <w:p w14:paraId="799D34DE" w14:textId="70EF657F" w:rsidR="00284449" w:rsidRDefault="00284449" w:rsidP="00284449">
                              <w:pPr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      </w:t>
                              </w:r>
                            </w:p>
                            <w:p w14:paraId="1F02319F" w14:textId="77777777" w:rsidR="00284449" w:rsidRDefault="00284449" w:rsidP="00284449">
                              <w:pPr>
                                <w:rPr>
                                  <w:rtl/>
                                </w:rPr>
                              </w:pPr>
                            </w:p>
                            <w:p w14:paraId="323655BD" w14:textId="77777777" w:rsidR="00284449" w:rsidRDefault="00284449" w:rsidP="00284449">
                              <w:pPr>
                                <w:rPr>
                                  <w:rtl/>
                                </w:rPr>
                              </w:pPr>
                            </w:p>
                            <w:p w14:paraId="6983F73E" w14:textId="77777777" w:rsidR="00284449" w:rsidRDefault="00284449" w:rsidP="00284449">
                              <w:pPr>
                                <w:rPr>
                                  <w:rtl/>
                                </w:rPr>
                              </w:pPr>
                            </w:p>
                            <w:p w14:paraId="06B0FF96" w14:textId="77777777" w:rsidR="00284449" w:rsidRDefault="00284449" w:rsidP="00284449">
                              <w:pPr>
                                <w:rPr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AutoShape 4"/>
                        <wps:cNvSpPr>
                          <a:spLocks noChangeArrowheads="1"/>
                        </wps:cNvSpPr>
                        <wps:spPr bwMode="auto">
                          <a:xfrm>
                            <a:off x="2857" y="9827"/>
                            <a:ext cx="1991" cy="2018"/>
                          </a:xfrm>
                          <a:prstGeom prst="flowChartConnector">
                            <a:avLst/>
                          </a:prstGeom>
                          <a:noFill/>
                          <a:ln w="3175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D4472E1" w14:textId="38BA9C83" w:rsidR="00284449" w:rsidRDefault="00284449" w:rsidP="00284449">
                              <w:pPr>
                                <w:jc w:val="both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     </w:t>
                              </w:r>
                            </w:p>
                            <w:p w14:paraId="25F7F79C" w14:textId="77777777" w:rsidR="00284449" w:rsidRPr="00284449" w:rsidRDefault="00284449" w:rsidP="00284449">
                              <w:pPr>
                                <w:jc w:val="both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 w:rsidRPr="00284449">
                                <w:rPr>
                                  <w:rFonts w:asciiTheme="majorBidi" w:hAnsiTheme="majorBidi" w:cstheme="majorBidi"/>
                                  <w:rtl/>
                                  <w:lang w:bidi="ar-DZ"/>
                                </w:rPr>
                                <w:t xml:space="preserve">  </w:t>
                              </w:r>
                              <w:r w:rsidRPr="00284449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Vert</w:t>
                              </w:r>
                              <w:r w:rsidRPr="00284449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       </w:t>
                              </w:r>
                            </w:p>
                            <w:p w14:paraId="34E2D54B" w14:textId="77777777" w:rsidR="00284449" w:rsidRPr="00284449" w:rsidRDefault="00284449" w:rsidP="00284449">
                              <w:pPr>
                                <w:jc w:val="both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284449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أخضر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AutoShape 5"/>
                        <wps:cNvSpPr>
                          <a:spLocks noChangeArrowheads="1"/>
                        </wps:cNvSpPr>
                        <wps:spPr bwMode="auto">
                          <a:xfrm>
                            <a:off x="4226" y="9797"/>
                            <a:ext cx="1985" cy="1962"/>
                          </a:xfrm>
                          <a:prstGeom prst="flowChartConnector">
                            <a:avLst/>
                          </a:prstGeom>
                          <a:noFill/>
                          <a:ln w="3175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CC02ABE" w14:textId="4B9BE8DF" w:rsidR="00284449" w:rsidRPr="00284449" w:rsidRDefault="00284449" w:rsidP="00284449">
                              <w:pPr>
                                <w:rPr>
                                  <w:b/>
                                  <w:bCs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</w:t>
                              </w:r>
                            </w:p>
                            <w:p w14:paraId="2334A80C" w14:textId="77A4206C" w:rsidR="00284449" w:rsidRPr="00284449" w:rsidRDefault="00284449" w:rsidP="00284449">
                              <w:pPr>
                                <w:jc w:val="right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</w:pPr>
                              <w:r w:rsidRPr="00284449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 xml:space="preserve"> أحمر                </w:t>
                              </w:r>
                              <w:r w:rsidRPr="00284449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  <w:t>Rouge</w:t>
                              </w:r>
                            </w:p>
                            <w:p w14:paraId="4E58E480" w14:textId="4342E04F" w:rsidR="00284449" w:rsidRDefault="00284449" w:rsidP="00284449">
                              <w:pPr>
                                <w:jc w:val="right"/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أ</w:t>
                              </w:r>
                            </w:p>
                            <w:p w14:paraId="361F92ED" w14:textId="77777777" w:rsidR="00284449" w:rsidRDefault="00284449" w:rsidP="00284449">
                              <w:pPr>
                                <w:rPr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       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أحمر</w:t>
                              </w:r>
                            </w:p>
                            <w:p w14:paraId="74545B45" w14:textId="77777777" w:rsidR="00284449" w:rsidRDefault="00284449" w:rsidP="00284449">
                              <w:pPr>
                                <w:rPr>
                                  <w:rtl/>
                                  <w:lang w:bidi="ar-DZ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4" o:spid="_x0000_s1026" style="position:absolute;left:0;text-align:left;margin-left:26.8pt;margin-top:13.5pt;width:167.7pt;height:156.45pt;z-index:251708928" coordorigin="2857,8716" coordsize="3354,3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AutoShape 3" o:spid="_x0000_s1027" type="#_x0000_t120" style="position:absolute;left:3510;top:8716;width:2049;height:20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fDt8UA&#10;AADaAAAADwAAAGRycy9kb3ducmV2LnhtbESPQWvCQBSE74L/YXlCL1I3LVVK6iqlpehNTBP0+Jp9&#10;JsHs2zS7ifHfuwWhx2FmvmGW68HUoqfWVZYVPM0iEMS51RUXCtLvr8dXEM4ja6wtk4IrOVivxqMl&#10;xtpeeE994gsRIOxiVFB638RSurwkg25mG+LgnWxr0AfZFlK3eAlwU8vnKFpIgxWHhRIb+igpPyed&#10;UXCcHvbud767dp8/L021GbJUTjOlHibD+xsIT4P/D9/bW61gAX9Xwg2Qq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98O3xQAAANoAAAAPAAAAAAAAAAAAAAAAAJgCAABkcnMv&#10;ZG93bnJldi54bWxQSwUGAAAAAAQABAD1AAAAigMAAAAA&#10;" filled="f" fillcolor="white [3201]" strokecolor="black [3200]" strokeweight=".25pt">
                  <v:shadow color="#868686"/>
                  <v:textbox>
                    <w:txbxContent>
                      <w:p w14:paraId="7438D837" w14:textId="1D2F5C50" w:rsidR="00284449" w:rsidRPr="00284449" w:rsidRDefault="00284449" w:rsidP="00284449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</w:rPr>
                        </w:pPr>
                        <w:r w:rsidRPr="00284449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  <w:t xml:space="preserve">Bleu </w:t>
                        </w:r>
                        <w:r w:rsidRPr="00284449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</w:rPr>
                          <w:t>أزرق</w:t>
                        </w:r>
                      </w:p>
                      <w:p w14:paraId="43CBB9A1" w14:textId="77777777" w:rsidR="00284449" w:rsidRDefault="00284449" w:rsidP="00284449">
                        <w:pPr>
                          <w:rPr>
                            <w:rtl/>
                          </w:rPr>
                        </w:pPr>
                      </w:p>
                      <w:p w14:paraId="799D34DE" w14:textId="70EF657F" w:rsidR="00284449" w:rsidRDefault="00284449" w:rsidP="00284449">
                        <w:pPr>
                          <w:rPr>
                            <w:rtl/>
                          </w:rPr>
                        </w:pPr>
                        <w:r>
                          <w:rPr>
                            <w:rFonts w:hint="cs"/>
                            <w:rtl/>
                          </w:rPr>
                          <w:t xml:space="preserve">          </w:t>
                        </w:r>
                      </w:p>
                      <w:p w14:paraId="1F02319F" w14:textId="77777777" w:rsidR="00284449" w:rsidRDefault="00284449" w:rsidP="00284449">
                        <w:pPr>
                          <w:rPr>
                            <w:rtl/>
                          </w:rPr>
                        </w:pPr>
                      </w:p>
                      <w:p w14:paraId="323655BD" w14:textId="77777777" w:rsidR="00284449" w:rsidRDefault="00284449" w:rsidP="00284449">
                        <w:pPr>
                          <w:rPr>
                            <w:rtl/>
                          </w:rPr>
                        </w:pPr>
                      </w:p>
                      <w:p w14:paraId="6983F73E" w14:textId="77777777" w:rsidR="00284449" w:rsidRDefault="00284449" w:rsidP="00284449">
                        <w:pPr>
                          <w:rPr>
                            <w:rtl/>
                          </w:rPr>
                        </w:pPr>
                      </w:p>
                      <w:p w14:paraId="06B0FF96" w14:textId="77777777" w:rsidR="00284449" w:rsidRDefault="00284449" w:rsidP="00284449">
                        <w:pPr>
                          <w:rPr>
                            <w:rtl/>
                          </w:rPr>
                        </w:pPr>
                      </w:p>
                    </w:txbxContent>
                  </v:textbox>
                </v:shape>
                <v:shape id="AutoShape 4" o:spid="_x0000_s1028" type="#_x0000_t120" style="position:absolute;left:2857;top:9827;width:1991;height:20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GXp8UA&#10;AADbAAAADwAAAGRycy9kb3ducmV2LnhtbESPQWvCQBCF7wX/wzJCL6KblrZIdBNKS2lvRavoccyO&#10;STA7m2ZXjf/eOQjeZnhv3vtmnveuUSfqQu3ZwNMkAUVceFtzaWD19zWeggoR2WLjmQxcKECeDR7m&#10;mFp/5gWdlrFUEsIhRQNVjG2qdSgqchgmviUWbe87h1HWrtS2w7OEu0Y/J8mbdlizNFTY0kdFxWF5&#10;dAa2o80i/L/+Xo6fu5e2/u7XKz1aG/M47N9noCL18W6+Xf9YwRd6+UUG0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EZenxQAAANsAAAAPAAAAAAAAAAAAAAAAAJgCAABkcnMv&#10;ZG93bnJldi54bWxQSwUGAAAAAAQABAD1AAAAigMAAAAA&#10;" filled="f" fillcolor="white [3201]" strokecolor="black [3200]" strokeweight=".25pt">
                  <v:shadow color="#868686"/>
                  <v:textbox>
                    <w:txbxContent>
                      <w:p w14:paraId="5D4472E1" w14:textId="38BA9C83" w:rsidR="00284449" w:rsidRDefault="00284449" w:rsidP="00284449">
                        <w:pPr>
                          <w:jc w:val="both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     </w:t>
                        </w:r>
                      </w:p>
                      <w:p w14:paraId="25F7F79C" w14:textId="77777777" w:rsidR="00284449" w:rsidRPr="00284449" w:rsidRDefault="00284449" w:rsidP="00284449">
                        <w:pPr>
                          <w:jc w:val="both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 w:rsidRPr="00284449">
                          <w:rPr>
                            <w:rFonts w:asciiTheme="majorBidi" w:hAnsiTheme="majorBidi" w:cstheme="majorBidi"/>
                            <w:rtl/>
                            <w:lang w:bidi="ar-DZ"/>
                          </w:rPr>
                          <w:t xml:space="preserve">  </w:t>
                        </w:r>
                        <w:r w:rsidRPr="00284449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Vert</w:t>
                        </w:r>
                        <w:r w:rsidRPr="00284449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       </w:t>
                        </w:r>
                      </w:p>
                      <w:p w14:paraId="34E2D54B" w14:textId="77777777" w:rsidR="00284449" w:rsidRPr="00284449" w:rsidRDefault="00284449" w:rsidP="00284449">
                        <w:pPr>
                          <w:jc w:val="both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284449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أخضر  </w:t>
                        </w:r>
                      </w:p>
                    </w:txbxContent>
                  </v:textbox>
                </v:shape>
                <v:shape id="AutoShape 5" o:spid="_x0000_s1029" type="#_x0000_t120" style="position:absolute;left:4226;top:9797;width:1985;height:19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0yPMMA&#10;AADbAAAADwAAAGRycy9kb3ducmV2LnhtbERPTWvCQBC9F/wPywhepNlYaimpmyBKsbeiNehxmh2T&#10;YHY2ZleN/94tCL3N433OLOtNIy7UudqygkkUgyAurK65VLD9+Xx+B+E8ssbGMim4kYMsHTzNMNH2&#10;ymu6bHwpQgi7BBVU3reJlK6oyKCLbEscuIPtDPoAu1LqDq8h3DTyJY7fpMGaQ0OFLS0qKo6bs1Gw&#10;H+/W7jT9vp2Xv69tverzrRznSo2G/fwDhKfe/4sf7i8d5k/g75dwgEz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l0yPMMAAADbAAAADwAAAAAAAAAAAAAAAACYAgAAZHJzL2Rv&#10;d25yZXYueG1sUEsFBgAAAAAEAAQA9QAAAIgDAAAAAA==&#10;" filled="f" fillcolor="white [3201]" strokecolor="black [3200]" strokeweight=".25pt">
                  <v:shadow color="#868686"/>
                  <v:textbox>
                    <w:txbxContent>
                      <w:p w14:paraId="6CC02ABE" w14:textId="4B9BE8DF" w:rsidR="00284449" w:rsidRPr="00284449" w:rsidRDefault="00284449" w:rsidP="00284449">
                        <w:pPr>
                          <w:rPr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hint="cs"/>
                            <w:rtl/>
                          </w:rPr>
                          <w:t xml:space="preserve">  </w:t>
                        </w:r>
                      </w:p>
                      <w:p w14:paraId="2334A80C" w14:textId="77A4206C" w:rsidR="00284449" w:rsidRPr="00284449" w:rsidRDefault="00284449" w:rsidP="00284449">
                        <w:pPr>
                          <w:jc w:val="right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</w:rPr>
                        </w:pPr>
                        <w:r w:rsidRPr="00284449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 أحمر                </w:t>
                        </w:r>
                        <w:r w:rsidRPr="00284449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  <w:t>Rouge</w:t>
                        </w:r>
                      </w:p>
                      <w:p w14:paraId="4E58E480" w14:textId="4342E04F" w:rsidR="00284449" w:rsidRDefault="00284449" w:rsidP="00284449">
                        <w:pPr>
                          <w:jc w:val="right"/>
                          <w:rPr>
                            <w:rtl/>
                          </w:rPr>
                        </w:pPr>
                        <w:r>
                          <w:rPr>
                            <w:rFonts w:hint="cs"/>
                            <w:rtl/>
                          </w:rPr>
                          <w:t>أ</w:t>
                        </w:r>
                      </w:p>
                      <w:p w14:paraId="361F92ED" w14:textId="77777777" w:rsidR="00284449" w:rsidRDefault="00284449" w:rsidP="00284449">
                        <w:pPr>
                          <w:rPr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</w:rPr>
                          <w:t xml:space="preserve">           </w:t>
                        </w:r>
                        <w:r>
                          <w:t xml:space="preserve"> </w:t>
                        </w:r>
                        <w:r>
                          <w:rPr>
                            <w:rFonts w:hint="cs"/>
                            <w:rtl/>
                            <w:lang w:bidi="ar-DZ"/>
                          </w:rPr>
                          <w:t>أحمر</w:t>
                        </w:r>
                      </w:p>
                      <w:p w14:paraId="74545B45" w14:textId="77777777" w:rsidR="00284449" w:rsidRDefault="00284449" w:rsidP="00284449">
                        <w:pPr>
                          <w:rPr>
                            <w:rtl/>
                            <w:lang w:bidi="ar-DZ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EE1B58">
        <w:rPr>
          <w:rFonts w:ascii="Arial" w:eastAsia="Calibri" w:hAnsi="Arial" w:cs="Arial" w:hint="cs"/>
          <w:sz w:val="28"/>
          <w:szCs w:val="28"/>
          <w:rtl/>
          <w:lang w:bidi="ar-DZ"/>
        </w:rPr>
        <w:t xml:space="preserve">3/- </w:t>
      </w:r>
      <w:r w:rsidR="00AA5EA8" w:rsidRPr="00EE1B58">
        <w:rPr>
          <w:rFonts w:ascii="Arial" w:eastAsia="Calibri" w:hAnsi="Arial" w:cs="Arial" w:hint="cs"/>
          <w:sz w:val="28"/>
          <w:szCs w:val="28"/>
          <w:rtl/>
          <w:lang w:bidi="ar-DZ"/>
        </w:rPr>
        <w:t>اكمل ما</w:t>
      </w:r>
      <w:r w:rsidR="00EE1B58">
        <w:rPr>
          <w:rFonts w:ascii="Arial" w:eastAsia="Calibri" w:hAnsi="Arial" w:cs="Arial" w:hint="cs"/>
          <w:sz w:val="28"/>
          <w:szCs w:val="28"/>
          <w:rtl/>
          <w:lang w:bidi="ar-DZ"/>
        </w:rPr>
        <w:t xml:space="preserve"> </w:t>
      </w:r>
      <w:r w:rsidR="00AA5EA8" w:rsidRPr="00EE1B58">
        <w:rPr>
          <w:rFonts w:ascii="Arial" w:eastAsia="Calibri" w:hAnsi="Arial" w:cs="Arial" w:hint="cs"/>
          <w:sz w:val="28"/>
          <w:szCs w:val="28"/>
          <w:rtl/>
          <w:lang w:bidi="ar-DZ"/>
        </w:rPr>
        <w:t>يلي:</w:t>
      </w:r>
      <w:r w:rsidR="00435FD2">
        <w:rPr>
          <w:rFonts w:ascii="Arial" w:eastAsia="Calibri" w:hAnsi="Arial" w:cs="Arial" w:hint="cs"/>
          <w:sz w:val="28"/>
          <w:szCs w:val="28"/>
          <w:rtl/>
          <w:lang w:bidi="ar-DZ"/>
        </w:rPr>
        <w:t xml:space="preserve">     ............01.5 ن</w:t>
      </w:r>
    </w:p>
    <w:p w14:paraId="566F89EC" w14:textId="63CE2E61" w:rsidR="00AA5EA8" w:rsidRPr="00EE1B58" w:rsidRDefault="00435FD2" w:rsidP="00EE1B58">
      <w:pPr>
        <w:autoSpaceDE w:val="0"/>
        <w:autoSpaceDN w:val="0"/>
        <w:bidi/>
        <w:adjustRightInd w:val="0"/>
        <w:spacing w:after="0"/>
        <w:rPr>
          <w:rFonts w:ascii="Arial" w:eastAsia="Calibri" w:hAnsi="Arial" w:cs="Arial"/>
          <w:sz w:val="28"/>
          <w:szCs w:val="28"/>
          <w:rtl/>
          <w:lang w:bidi="ar-DZ"/>
        </w:rPr>
      </w:pPr>
      <w:r>
        <w:rPr>
          <w:rFonts w:ascii="Arial" w:eastAsia="Calibri" w:hAnsi="Arial" w:cs="Arial" w:hint="cs"/>
          <w:sz w:val="28"/>
          <w:szCs w:val="28"/>
          <w:rtl/>
          <w:lang w:bidi="ar-DZ"/>
        </w:rPr>
        <w:t xml:space="preserve">    </w:t>
      </w:r>
      <w:r w:rsidR="003B24FA">
        <w:rPr>
          <w:rFonts w:ascii="Arial" w:eastAsia="Calibri" w:hAnsi="Arial" w:cs="Arial" w:hint="cs"/>
          <w:sz w:val="28"/>
          <w:szCs w:val="28"/>
          <w:rtl/>
          <w:lang w:bidi="ar-DZ"/>
        </w:rPr>
        <w:t xml:space="preserve">  </w:t>
      </w:r>
      <w:r w:rsidR="00AA5EA8" w:rsidRPr="00EE1B58">
        <w:rPr>
          <w:rFonts w:ascii="Arial" w:eastAsia="Calibri" w:hAnsi="Arial" w:cs="Arial" w:hint="cs"/>
          <w:sz w:val="28"/>
          <w:szCs w:val="28"/>
          <w:rtl/>
          <w:lang w:bidi="ar-DZ"/>
        </w:rPr>
        <w:t xml:space="preserve">ضوء أحمر </w:t>
      </w:r>
      <w:proofErr w:type="gramStart"/>
      <w:r w:rsidR="00AA5EA8" w:rsidRPr="00EE1B58">
        <w:rPr>
          <w:rFonts w:ascii="Arial" w:eastAsia="Calibri" w:hAnsi="Arial" w:cs="Arial" w:hint="cs"/>
          <w:sz w:val="28"/>
          <w:szCs w:val="28"/>
          <w:rtl/>
          <w:lang w:bidi="ar-DZ"/>
        </w:rPr>
        <w:t>+ .</w:t>
      </w:r>
      <w:proofErr w:type="gramEnd"/>
      <w:r w:rsidR="00AA5EA8" w:rsidRPr="00EE1B58">
        <w:rPr>
          <w:rFonts w:ascii="Arial" w:eastAsia="Calibri" w:hAnsi="Arial" w:cs="Arial" w:hint="cs"/>
          <w:sz w:val="28"/>
          <w:szCs w:val="28"/>
          <w:rtl/>
          <w:lang w:bidi="ar-DZ"/>
        </w:rPr>
        <w:t>.......</w:t>
      </w:r>
      <m:oMath>
        <m:r>
          <m:rPr>
            <m:sty m:val="p"/>
          </m:rPr>
          <w:rPr>
            <w:rFonts w:ascii="Cambria Math" w:eastAsia="Calibri" w:hAnsi="Cambria Math" w:cs="Arial"/>
            <w:sz w:val="28"/>
            <w:szCs w:val="28"/>
            <w:rtl/>
            <w:lang w:bidi="ar-DZ"/>
          </w:rPr>
          <m:t>←</m:t>
        </m:r>
      </m:oMath>
      <w:r w:rsidR="00AA5EA8" w:rsidRPr="00EE1B58">
        <w:rPr>
          <w:rFonts w:ascii="Arial" w:eastAsia="Calibri" w:hAnsi="Arial" w:cs="Arial" w:hint="cs"/>
          <w:sz w:val="28"/>
          <w:szCs w:val="28"/>
          <w:rtl/>
          <w:lang w:bidi="ar-DZ"/>
        </w:rPr>
        <w:t xml:space="preserve"> </w:t>
      </w:r>
      <w:proofErr w:type="gramStart"/>
      <w:r w:rsidR="00AA5EA8" w:rsidRPr="00EE1B58">
        <w:rPr>
          <w:rFonts w:ascii="Arial" w:eastAsia="Calibri" w:hAnsi="Arial" w:cs="Arial" w:hint="cs"/>
          <w:sz w:val="28"/>
          <w:szCs w:val="28"/>
          <w:rtl/>
          <w:lang w:bidi="ar-DZ"/>
        </w:rPr>
        <w:t>ضوء</w:t>
      </w:r>
      <w:proofErr w:type="gramEnd"/>
      <w:r w:rsidR="00AA5EA8" w:rsidRPr="00EE1B58">
        <w:rPr>
          <w:rFonts w:ascii="Arial" w:eastAsia="Calibri" w:hAnsi="Arial" w:cs="Arial" w:hint="cs"/>
          <w:sz w:val="28"/>
          <w:szCs w:val="28"/>
          <w:rtl/>
          <w:lang w:bidi="ar-DZ"/>
        </w:rPr>
        <w:t xml:space="preserve"> أبيض</w:t>
      </w:r>
    </w:p>
    <w:p w14:paraId="13514572" w14:textId="1D157129" w:rsidR="00284449" w:rsidRPr="00EE1B58" w:rsidRDefault="003B24FA" w:rsidP="00AA5EA8">
      <w:pPr>
        <w:autoSpaceDE w:val="0"/>
        <w:autoSpaceDN w:val="0"/>
        <w:bidi/>
        <w:adjustRightInd w:val="0"/>
        <w:spacing w:after="0"/>
        <w:rPr>
          <w:rFonts w:ascii="Arial" w:eastAsia="Calibri" w:hAnsi="Arial" w:cs="Arial"/>
          <w:sz w:val="28"/>
          <w:szCs w:val="32"/>
          <w:rtl/>
        </w:rPr>
      </w:pPr>
      <w:r>
        <w:rPr>
          <w:rFonts w:ascii="Arial" w:eastAsia="Calibri" w:hAnsi="Arial" w:cs="Arial" w:hint="cs"/>
          <w:sz w:val="28"/>
          <w:szCs w:val="32"/>
          <w:rtl/>
        </w:rPr>
        <w:t xml:space="preserve">     </w:t>
      </w:r>
      <w:r w:rsidR="00AA5EA8" w:rsidRPr="00EE1B58">
        <w:rPr>
          <w:rFonts w:ascii="Arial" w:eastAsia="Calibri" w:hAnsi="Arial" w:cs="Arial" w:hint="cs"/>
          <w:sz w:val="28"/>
          <w:szCs w:val="32"/>
          <w:rtl/>
        </w:rPr>
        <w:t xml:space="preserve">ضوء ......+ ضوء وردي </w:t>
      </w:r>
      <m:oMath>
        <m:r>
          <m:rPr>
            <m:sty m:val="p"/>
          </m:rPr>
          <w:rPr>
            <w:rFonts w:ascii="Cambria Math" w:eastAsia="Calibri" w:hAnsi="Cambria Math" w:cs="Arial"/>
            <w:sz w:val="28"/>
            <w:szCs w:val="28"/>
            <w:rtl/>
            <w:lang w:bidi="ar-DZ"/>
          </w:rPr>
          <m:t>←</m:t>
        </m:r>
      </m:oMath>
      <w:r w:rsidR="00AA5EA8" w:rsidRPr="00EE1B58">
        <w:rPr>
          <w:rFonts w:ascii="Arial" w:eastAsia="Calibri" w:hAnsi="Arial" w:cs="Arial" w:hint="cs"/>
          <w:sz w:val="28"/>
          <w:szCs w:val="28"/>
          <w:rtl/>
          <w:lang w:bidi="ar-DZ"/>
        </w:rPr>
        <w:t xml:space="preserve"> ضوء أبيض</w:t>
      </w:r>
    </w:p>
    <w:p w14:paraId="5BB52444" w14:textId="2024AE7E" w:rsidR="00AA5EA8" w:rsidRPr="00284449" w:rsidRDefault="003B24FA" w:rsidP="00AA5EA8">
      <w:pPr>
        <w:autoSpaceDE w:val="0"/>
        <w:autoSpaceDN w:val="0"/>
        <w:bidi/>
        <w:adjustRightInd w:val="0"/>
        <w:spacing w:after="0"/>
        <w:rPr>
          <w:rFonts w:ascii="Arial" w:eastAsia="Calibri" w:hAnsi="Arial" w:cs="Arial"/>
          <w:sz w:val="28"/>
          <w:szCs w:val="32"/>
          <w:rtl/>
        </w:rPr>
      </w:pPr>
      <w:r>
        <w:rPr>
          <w:rFonts w:ascii="Arial" w:eastAsia="Calibri" w:hAnsi="Arial" w:cs="Arial" w:hint="cs"/>
          <w:sz w:val="28"/>
          <w:szCs w:val="32"/>
          <w:rtl/>
        </w:rPr>
        <w:t xml:space="preserve">     </w:t>
      </w:r>
      <w:r w:rsidR="00AA5EA8" w:rsidRPr="00EE1B58">
        <w:rPr>
          <w:rFonts w:ascii="Arial" w:eastAsia="Calibri" w:hAnsi="Arial" w:cs="Arial" w:hint="cs"/>
          <w:sz w:val="28"/>
          <w:szCs w:val="32"/>
          <w:rtl/>
        </w:rPr>
        <w:t>ضوء......+ ضوء أصفر</w:t>
      </w:r>
      <m:oMath>
        <m:r>
          <m:rPr>
            <m:sty m:val="p"/>
          </m:rPr>
          <w:rPr>
            <w:rFonts w:ascii="Cambria Math" w:eastAsia="Calibri" w:hAnsi="Cambria Math" w:cs="Arial"/>
            <w:sz w:val="28"/>
            <w:szCs w:val="28"/>
            <w:rtl/>
            <w:lang w:bidi="ar-DZ"/>
          </w:rPr>
          <m:t>←</m:t>
        </m:r>
      </m:oMath>
      <w:r w:rsidR="00AA5EA8" w:rsidRPr="00EE1B58">
        <w:rPr>
          <w:rFonts w:ascii="Arial" w:eastAsia="Calibri" w:hAnsi="Arial" w:cs="Arial" w:hint="cs"/>
          <w:sz w:val="28"/>
          <w:szCs w:val="28"/>
          <w:rtl/>
          <w:lang w:bidi="ar-DZ"/>
        </w:rPr>
        <w:t xml:space="preserve"> ضوء أبيض</w:t>
      </w:r>
      <w:r w:rsidRPr="00EE1B58">
        <w:rPr>
          <w:rFonts w:ascii="Arial,Bold" w:eastAsia="Calibri" w:hAnsi="Calibri" w:cs="Arial,Bold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720192" behindDoc="0" locked="0" layoutInCell="0" allowOverlap="1" wp14:anchorId="321DA9C0" wp14:editId="3A46D2BE">
                <wp:simplePos x="0" y="0"/>
                <wp:positionH relativeFrom="character">
                  <wp:posOffset>-2491105</wp:posOffset>
                </wp:positionH>
                <wp:positionV relativeFrom="paragraph">
                  <wp:posOffset>237490</wp:posOffset>
                </wp:positionV>
                <wp:extent cx="345440" cy="342265"/>
                <wp:effectExtent l="0" t="0" r="0" b="635"/>
                <wp:wrapNone/>
                <wp:docPr id="1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5440" cy="342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4B4D3A" w14:textId="7F3283A9" w:rsidR="00284449" w:rsidRPr="00284449" w:rsidRDefault="00284449" w:rsidP="00284449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lang w:bidi="ar-DZ"/>
                              </w:rPr>
                            </w:pPr>
                            <w:r>
                              <w:rPr>
                                <w:rFonts w:ascii="Arial,Bold" w:eastAsia="Calibri" w:hAnsi="Calibri" w:cs="Arial,Bold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30" style="position:absolute;margin-left:-196.15pt;margin-top:18.7pt;width:27.2pt;height:26.95pt;z-index:251720192;visibility:visible;mso-wrap-style:square;mso-width-percent:0;mso-height-percent:0;mso-wrap-distance-left:9pt;mso-wrap-distance-top:0;mso-wrap-distance-right:9pt;mso-wrap-distance-bottom:0;mso-position-horizontal:absolute;mso-position-horizontal-relative:char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" o:allowincell="f" filled="f" stroked="f">
                <v:textbox inset="1pt,1pt,1pt,1pt">
                  <w:txbxContent>
                    <w:p w14:paraId="104B4D3A" w14:textId="7F3283A9" w:rsidR="00284449" w:rsidRPr="00284449" w:rsidRDefault="00284449" w:rsidP="00284449">
                      <w:pPr>
                        <w:jc w:val="center"/>
                        <w:rPr>
                          <w:rFonts w:ascii="Arial" w:hAnsi="Arial" w:cs="Arial"/>
                          <w:sz w:val="16"/>
                          <w:lang w:bidi="ar-DZ"/>
                        </w:rPr>
                      </w:pPr>
                      <w:r>
                        <w:rPr>
                          <w:rFonts w:ascii="Arial,Bold" w:eastAsia="Calibri" w:hAnsi="Calibri" w:cs="Arial,Bold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EE1B58">
        <w:rPr>
          <w:rFonts w:ascii="Arial,Bold" w:eastAsia="Calibri" w:hAnsi="Calibri" w:cs="Arial,Bold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718144" behindDoc="0" locked="0" layoutInCell="0" allowOverlap="1" wp14:anchorId="576DF1D5" wp14:editId="4A0F9AFD">
                <wp:simplePos x="0" y="0"/>
                <wp:positionH relativeFrom="character">
                  <wp:posOffset>-3179445</wp:posOffset>
                </wp:positionH>
                <wp:positionV relativeFrom="paragraph">
                  <wp:posOffset>233045</wp:posOffset>
                </wp:positionV>
                <wp:extent cx="345440" cy="342265"/>
                <wp:effectExtent l="0" t="0" r="0" b="635"/>
                <wp:wrapNone/>
                <wp:docPr id="1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5440" cy="342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461B3C" w14:textId="05206B98" w:rsidR="00284449" w:rsidRPr="00284449" w:rsidRDefault="00284449" w:rsidP="00284449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lang w:bidi="ar-DZ"/>
                              </w:rPr>
                            </w:pPr>
                            <w:r>
                              <w:rPr>
                                <w:rFonts w:ascii="Arial,Bold" w:eastAsia="Calibri" w:hAnsi="Calibri" w:cs="Arial,Bold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31" style="position:absolute;margin-left:-250.35pt;margin-top:18.35pt;width:27.2pt;height:26.95pt;z-index:251718144;visibility:visible;mso-wrap-style:square;mso-width-percent:0;mso-height-percent:0;mso-wrap-distance-left:9pt;mso-wrap-distance-top:0;mso-wrap-distance-right:9pt;mso-wrap-distance-bottom:0;mso-position-horizontal:absolute;mso-position-horizontal-relative:char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" o:allowincell="f" filled="f" stroked="f">
                <v:textbox inset="1pt,1pt,1pt,1pt">
                  <w:txbxContent>
                    <w:p w14:paraId="1D461B3C" w14:textId="05206B98" w:rsidR="00284449" w:rsidRPr="00284449" w:rsidRDefault="00284449" w:rsidP="00284449">
                      <w:pPr>
                        <w:jc w:val="center"/>
                        <w:rPr>
                          <w:rFonts w:ascii="Arial" w:hAnsi="Arial" w:cs="Arial"/>
                          <w:sz w:val="16"/>
                          <w:lang w:bidi="ar-DZ"/>
                        </w:rPr>
                      </w:pPr>
                      <w:r>
                        <w:rPr>
                          <w:rFonts w:ascii="Arial,Bold" w:eastAsia="Calibri" w:hAnsi="Calibri" w:cs="Arial,Bold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</w:p>
    <w:p w14:paraId="0D2E4DAF" w14:textId="73D1C758" w:rsidR="00284449" w:rsidRPr="00284449" w:rsidRDefault="00EE1B58" w:rsidP="00AA5EA8">
      <w:pPr>
        <w:autoSpaceDE w:val="0"/>
        <w:autoSpaceDN w:val="0"/>
        <w:bidi/>
        <w:adjustRightInd w:val="0"/>
        <w:spacing w:after="0"/>
        <w:rPr>
          <w:rFonts w:ascii="Arial,Bold" w:eastAsia="Calibri" w:hAnsi="Calibri" w:cs="Arial,Bold"/>
          <w:b/>
          <w:bCs/>
          <w:sz w:val="32"/>
          <w:szCs w:val="32"/>
        </w:rPr>
      </w:pPr>
      <w:r>
        <w:rPr>
          <w:rFonts w:ascii="Arial,Bold" w:eastAsia="Calibri" w:hAnsi="Calibri" w:cs="Arial,Bold"/>
          <w:b/>
          <w:bCs/>
          <w:noProof/>
          <w:sz w:val="32"/>
          <w:szCs w:val="32"/>
          <w:lang w:eastAsia="fr-FR"/>
        </w:rPr>
        <w:drawing>
          <wp:anchor distT="0" distB="0" distL="114300" distR="114300" simplePos="0" relativeHeight="251723264" behindDoc="0" locked="0" layoutInCell="1" allowOverlap="1" wp14:anchorId="4D150097" wp14:editId="74227E85">
            <wp:simplePos x="0" y="0"/>
            <wp:positionH relativeFrom="column">
              <wp:posOffset>2971800</wp:posOffset>
            </wp:positionH>
            <wp:positionV relativeFrom="paragraph">
              <wp:posOffset>71755</wp:posOffset>
            </wp:positionV>
            <wp:extent cx="3733800" cy="1590675"/>
            <wp:effectExtent l="0" t="0" r="0" b="9525"/>
            <wp:wrapSquare wrapText="bothSides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449" w:rsidRPr="00284449">
        <w:rPr>
          <w:rFonts w:ascii="Arial,Bold" w:eastAsia="Calibri" w:hAnsi="Calibri" w:cs="Arial,Bold"/>
          <w:b/>
          <w:bCs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716096" behindDoc="0" locked="0" layoutInCell="0" allowOverlap="1" wp14:anchorId="3421E408" wp14:editId="53BBFF20">
                <wp:simplePos x="0" y="0"/>
                <wp:positionH relativeFrom="character">
                  <wp:posOffset>-5493385</wp:posOffset>
                </wp:positionH>
                <wp:positionV relativeFrom="paragraph">
                  <wp:posOffset>187325</wp:posOffset>
                </wp:positionV>
                <wp:extent cx="345440" cy="342265"/>
                <wp:effectExtent l="0" t="0" r="0" b="635"/>
                <wp:wrapNone/>
                <wp:docPr id="1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5440" cy="342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2673A9" w14:textId="3874DCD7" w:rsidR="00284449" w:rsidRPr="00284449" w:rsidRDefault="00284449" w:rsidP="00284449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lang w:bidi="ar-DZ"/>
                              </w:rPr>
                            </w:pPr>
                            <w:r>
                              <w:rPr>
                                <w:rFonts w:ascii="Arial,Bold" w:eastAsia="Calibri" w:hAnsi="Calibri" w:cs="Arial,Bold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32" style="position:absolute;margin-left:-432.55pt;margin-top:14.75pt;width:27.2pt;height:26.95pt;z-index:251716096;visibility:visible;mso-wrap-style:square;mso-width-percent:0;mso-height-percent:0;mso-wrap-distance-left:9pt;mso-wrap-distance-top:0;mso-wrap-distance-right:9pt;mso-wrap-distance-bottom:0;mso-position-horizontal:absolute;mso-position-horizontal-relative:char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" o:allowincell="f" filled="f" stroked="f">
                <v:textbox inset="1pt,1pt,1pt,1pt">
                  <w:txbxContent>
                    <w:p w14:paraId="642673A9" w14:textId="3874DCD7" w:rsidR="00284449" w:rsidRPr="00284449" w:rsidRDefault="00284449" w:rsidP="00284449">
                      <w:pPr>
                        <w:jc w:val="center"/>
                        <w:rPr>
                          <w:rFonts w:ascii="Arial" w:hAnsi="Arial" w:cs="Arial"/>
                          <w:sz w:val="16"/>
                          <w:lang w:bidi="ar-DZ"/>
                        </w:rPr>
                      </w:pPr>
                      <w:r>
                        <w:rPr>
                          <w:rFonts w:ascii="Arial,Bold" w:eastAsia="Calibri" w:hAnsi="Calibri" w:cs="Arial,Bold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Pr="00284449">
        <w:rPr>
          <w:rFonts w:ascii="Arial,Bold" w:eastAsia="Calibri" w:hAnsi="Calibri" w:cs="Arial,Bold"/>
          <w:b/>
          <w:bCs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725312" behindDoc="0" locked="0" layoutInCell="0" allowOverlap="1" wp14:anchorId="198484DA" wp14:editId="51D96A63">
                <wp:simplePos x="0" y="0"/>
                <wp:positionH relativeFrom="character">
                  <wp:posOffset>-1602105</wp:posOffset>
                </wp:positionH>
                <wp:positionV relativeFrom="paragraph">
                  <wp:posOffset>186055</wp:posOffset>
                </wp:positionV>
                <wp:extent cx="345440" cy="342265"/>
                <wp:effectExtent l="0" t="0" r="0" b="635"/>
                <wp:wrapNone/>
                <wp:docPr id="2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5440" cy="342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71DC9E" w14:textId="615306AC" w:rsidR="00EE1B58" w:rsidRPr="00284449" w:rsidRDefault="003B24FA" w:rsidP="00EE1B58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lang w:bidi="ar-DZ"/>
                              </w:rPr>
                            </w:pPr>
                            <w:r>
                              <w:rPr>
                                <w:rFonts w:ascii="Arial,Bold" w:eastAsia="Calibri" w:hAnsi="Calibri" w:cs="Arial,Bold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33" style="position:absolute;margin-left:-126.15pt;margin-top:14.65pt;width:27.2pt;height:26.95pt;z-index:251725312;visibility:visible;mso-wrap-style:square;mso-width-percent:0;mso-height-percent:0;mso-wrap-distance-left:9pt;mso-wrap-distance-top:0;mso-wrap-distance-right:9pt;mso-wrap-distance-bottom:0;mso-position-horizontal:absolute;mso-position-horizontal-relative:char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" o:allowincell="f" filled="f" stroked="f">
                <v:textbox inset="1pt,1pt,1pt,1pt">
                  <w:txbxContent>
                    <w:p w14:paraId="5A71DC9E" w14:textId="615306AC" w:rsidR="00EE1B58" w:rsidRPr="00284449" w:rsidRDefault="003B24FA" w:rsidP="00EE1B58">
                      <w:pPr>
                        <w:jc w:val="center"/>
                        <w:rPr>
                          <w:rFonts w:ascii="Arial" w:hAnsi="Arial" w:cs="Arial"/>
                          <w:sz w:val="16"/>
                          <w:lang w:bidi="ar-DZ"/>
                        </w:rPr>
                      </w:pPr>
                      <w:r>
                        <w:rPr>
                          <w:rFonts w:ascii="Arial,Bold" w:eastAsia="Calibri" w:hAnsi="Calibri" w:cs="Arial,Bold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</w:p>
    <w:p w14:paraId="4466EA19" w14:textId="3B152D2D" w:rsidR="00284449" w:rsidRPr="00284449" w:rsidRDefault="00284449" w:rsidP="00284449">
      <w:pPr>
        <w:autoSpaceDE w:val="0"/>
        <w:autoSpaceDN w:val="0"/>
        <w:bidi/>
        <w:adjustRightInd w:val="0"/>
        <w:spacing w:after="0" w:line="240" w:lineRule="auto"/>
        <w:rPr>
          <w:rFonts w:ascii="Arial,Bold" w:eastAsia="Calibri" w:hAnsi="Calibri" w:cs="Arial,Bold"/>
          <w:b/>
          <w:bCs/>
          <w:sz w:val="32"/>
          <w:szCs w:val="32"/>
        </w:rPr>
      </w:pPr>
    </w:p>
    <w:p w14:paraId="3B2F8B69" w14:textId="69C90C2A" w:rsidR="00284449" w:rsidRPr="00284449" w:rsidRDefault="008D2C48" w:rsidP="00284449">
      <w:pPr>
        <w:autoSpaceDE w:val="0"/>
        <w:autoSpaceDN w:val="0"/>
        <w:bidi/>
        <w:adjustRightInd w:val="0"/>
        <w:spacing w:after="0" w:line="240" w:lineRule="auto"/>
        <w:rPr>
          <w:rFonts w:ascii="Arial,Bold" w:eastAsia="Calibri" w:hAnsi="Calibri" w:cs="Arial,Bold"/>
          <w:b/>
          <w:bCs/>
          <w:sz w:val="32"/>
          <w:szCs w:val="32"/>
        </w:rPr>
      </w:pPr>
      <w:r w:rsidRPr="00EE1B58">
        <w:rPr>
          <w:rFonts w:ascii="Arial,Bold" w:eastAsia="Calibri" w:hAnsi="Calibri" w:cs="Arial,Bold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722240" behindDoc="0" locked="0" layoutInCell="0" allowOverlap="1" wp14:anchorId="1551FFD5" wp14:editId="60E49E18">
                <wp:simplePos x="0" y="0"/>
                <wp:positionH relativeFrom="character">
                  <wp:posOffset>-1597660</wp:posOffset>
                </wp:positionH>
                <wp:positionV relativeFrom="paragraph">
                  <wp:posOffset>26670</wp:posOffset>
                </wp:positionV>
                <wp:extent cx="345440" cy="342265"/>
                <wp:effectExtent l="0" t="0" r="0" b="635"/>
                <wp:wrapNone/>
                <wp:docPr id="1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5440" cy="342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47B0B5" w14:textId="667BB56C" w:rsidR="00284449" w:rsidRPr="00284449" w:rsidRDefault="003B24FA" w:rsidP="00284449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lang w:bidi="ar-DZ"/>
                              </w:rPr>
                            </w:pPr>
                            <w:r>
                              <w:rPr>
                                <w:rFonts w:ascii="Arial,Bold" w:eastAsia="Calibri" w:hAnsi="Calibri" w:cs="Arial,Bold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34" style="position:absolute;margin-left:-125.8pt;margin-top:2.1pt;width:27.2pt;height:26.95pt;z-index:251722240;visibility:visible;mso-wrap-style:square;mso-width-percent:0;mso-height-percent:0;mso-wrap-distance-left:9pt;mso-wrap-distance-top:0;mso-wrap-distance-right:9pt;mso-wrap-distance-bottom:0;mso-position-horizontal:absolute;mso-position-horizontal-relative:char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" o:allowincell="f" filled="f" stroked="f">
                <v:textbox inset="1pt,1pt,1pt,1pt">
                  <w:txbxContent>
                    <w:p w14:paraId="5C47B0B5" w14:textId="667BB56C" w:rsidR="00284449" w:rsidRPr="00284449" w:rsidRDefault="003B24FA" w:rsidP="00284449">
                      <w:pPr>
                        <w:jc w:val="center"/>
                        <w:rPr>
                          <w:rFonts w:ascii="Arial" w:hAnsi="Arial" w:cs="Arial"/>
                          <w:sz w:val="16"/>
                          <w:lang w:bidi="ar-DZ"/>
                        </w:rPr>
                      </w:pPr>
                      <w:r>
                        <w:rPr>
                          <w:rFonts w:ascii="Arial,Bold" w:eastAsia="Calibri" w:hAnsi="Calibri" w:cs="Arial,Bold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</w:p>
    <w:p w14:paraId="2A041C2E" w14:textId="63479B6C" w:rsidR="00284449" w:rsidRPr="00284449" w:rsidRDefault="00284449" w:rsidP="00284449">
      <w:pPr>
        <w:tabs>
          <w:tab w:val="left" w:pos="2902"/>
        </w:tabs>
        <w:autoSpaceDE w:val="0"/>
        <w:autoSpaceDN w:val="0"/>
        <w:bidi/>
        <w:adjustRightInd w:val="0"/>
        <w:spacing w:after="0" w:line="240" w:lineRule="auto"/>
        <w:rPr>
          <w:rFonts w:ascii="Arial,Bold" w:eastAsia="Calibri" w:hAnsi="Calibri" w:cs="Arial,Bold"/>
          <w:b/>
          <w:bCs/>
          <w:sz w:val="28"/>
          <w:szCs w:val="28"/>
          <w:lang w:bidi="ar-DZ"/>
        </w:rPr>
      </w:pPr>
      <w:r w:rsidRPr="00284449">
        <w:rPr>
          <w:rFonts w:ascii="Arial,Bold" w:eastAsia="Calibri" w:hAnsi="Calibri" w:cs="Arial,Bold"/>
          <w:sz w:val="28"/>
          <w:szCs w:val="28"/>
          <w:rtl/>
          <w:lang w:bidi="ar-DZ"/>
        </w:rPr>
        <w:tab/>
      </w:r>
      <w:r w:rsidRPr="00284449">
        <w:rPr>
          <w:rFonts w:ascii="Arial,Bold" w:eastAsia="Calibri" w:hAnsi="Calibri" w:cs="Arial,Bold" w:hint="cs"/>
          <w:b/>
          <w:bCs/>
          <w:sz w:val="28"/>
          <w:szCs w:val="28"/>
          <w:rtl/>
          <w:lang w:bidi="ar-DZ"/>
        </w:rPr>
        <w:t xml:space="preserve"> </w:t>
      </w:r>
      <w:r w:rsidRPr="00284449">
        <w:rPr>
          <w:rFonts w:ascii="Arial,Bold" w:eastAsia="Calibri" w:hAnsi="Calibri" w:cs="Arial,Bold"/>
          <w:b/>
          <w:bCs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712000" behindDoc="0" locked="0" layoutInCell="0" allowOverlap="1" wp14:anchorId="6506B2E1" wp14:editId="482F16E6">
                <wp:simplePos x="0" y="0"/>
                <wp:positionH relativeFrom="character">
                  <wp:posOffset>-3136265</wp:posOffset>
                </wp:positionH>
                <wp:positionV relativeFrom="paragraph">
                  <wp:posOffset>172085</wp:posOffset>
                </wp:positionV>
                <wp:extent cx="723900" cy="342265"/>
                <wp:effectExtent l="0" t="0" r="0" b="635"/>
                <wp:wrapNone/>
                <wp:docPr id="1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342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616999" w14:textId="69DE7242" w:rsidR="00284449" w:rsidRPr="00284449" w:rsidRDefault="00284449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 w:rsidRPr="00284449">
                              <w:rPr>
                                <w:rFonts w:ascii="Arial,Bold" w:eastAsia="Calibri" w:hAnsi="Calibri" w:cs="Arial,Bold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الشكل -2-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35" style="position:absolute;margin-left:-246.95pt;margin-top:13.55pt;width:57pt;height:26.95pt;z-index:251712000;visibility:visible;mso-wrap-style:square;mso-width-percent:0;mso-height-percent:0;mso-wrap-distance-left:9pt;mso-wrap-distance-top:0;mso-wrap-distance-right:9pt;mso-wrap-distance-bottom:0;mso-position-horizontal:absolute;mso-position-horizontal-relative:char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" o:allowincell="f" filled="f" stroked="f">
                <v:textbox inset="1pt,1pt,1pt,1pt">
                  <w:txbxContent>
                    <w:p w14:paraId="7E616999" w14:textId="69DE7242" w:rsidR="00284449" w:rsidRPr="00284449" w:rsidRDefault="00284449">
                      <w:pPr>
                        <w:jc w:val="center"/>
                        <w:rPr>
                          <w:rFonts w:ascii="Arial" w:hAnsi="Arial" w:cs="Arial"/>
                          <w:sz w:val="16"/>
                        </w:rPr>
                      </w:pPr>
                      <w:r w:rsidRPr="00284449">
                        <w:rPr>
                          <w:rFonts w:ascii="Arial,Bold" w:eastAsia="Calibri" w:hAnsi="Calibri" w:cs="Arial,Bold"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الشكل -2- </w:t>
                      </w:r>
                    </w:p>
                  </w:txbxContent>
                </v:textbox>
              </v:rect>
            </w:pict>
          </mc:Fallback>
        </mc:AlternateContent>
      </w:r>
    </w:p>
    <w:p w14:paraId="7AB9CCCD" w14:textId="4D227692" w:rsidR="00284449" w:rsidRPr="00284449" w:rsidRDefault="008D2C48" w:rsidP="00284449">
      <w:pPr>
        <w:autoSpaceDE w:val="0"/>
        <w:autoSpaceDN w:val="0"/>
        <w:bidi/>
        <w:adjustRightInd w:val="0"/>
        <w:spacing w:after="0" w:line="240" w:lineRule="auto"/>
        <w:rPr>
          <w:rFonts w:ascii="Arial,Bold" w:eastAsia="Calibri" w:hAnsi="Calibri" w:cs="Arial,Bold"/>
          <w:b/>
          <w:bCs/>
          <w:sz w:val="32"/>
          <w:szCs w:val="32"/>
        </w:rPr>
      </w:pPr>
      <w:r w:rsidRPr="00EE1B58">
        <w:rPr>
          <w:rFonts w:ascii="Arial" w:eastAsia="Calibri" w:hAnsi="Arial" w:cs="Arial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27360" behindDoc="0" locked="0" layoutInCell="0" allowOverlap="1" wp14:anchorId="024C0EAF" wp14:editId="3E2B8DF0">
                <wp:simplePos x="0" y="0"/>
                <wp:positionH relativeFrom="character">
                  <wp:posOffset>-1711960</wp:posOffset>
                </wp:positionH>
                <wp:positionV relativeFrom="paragraph">
                  <wp:posOffset>159385</wp:posOffset>
                </wp:positionV>
                <wp:extent cx="723900" cy="342265"/>
                <wp:effectExtent l="0" t="0" r="0" b="635"/>
                <wp:wrapNone/>
                <wp:docPr id="2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342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A8C408" w14:textId="04235B0B" w:rsidR="00EE1B58" w:rsidRPr="00EE1B58" w:rsidRDefault="00EE1B5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</w:rPr>
                            </w:pPr>
                            <w:r w:rsidRPr="00284449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</w:t>
                            </w:r>
                            <w:r w:rsidRPr="00EE1B58">
                              <w:rPr>
                                <w:rFonts w:ascii="Arial" w:eastAsia="Calibri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وثيقة</w:t>
                            </w:r>
                            <w:r w:rsidRPr="00284449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-2-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36" style="position:absolute;margin-left:-134.8pt;margin-top:12.55pt;width:57pt;height:26.95pt;z-index:251727360;visibility:visible;mso-wrap-style:square;mso-width-percent:0;mso-height-percent:0;mso-wrap-distance-left:9pt;mso-wrap-distance-top:0;mso-wrap-distance-right:9pt;mso-wrap-distance-bottom:0;mso-position-horizontal:absolute;mso-position-horizontal-relative:char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" o:allowincell="f" filled="f" stroked="f">
                <v:textbox inset="1pt,1pt,1pt,1pt">
                  <w:txbxContent>
                    <w:p w14:paraId="0BA8C408" w14:textId="04235B0B" w:rsidR="00EE1B58" w:rsidRPr="00EE1B58" w:rsidRDefault="00EE1B5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6"/>
                        </w:rPr>
                      </w:pPr>
                      <w:r w:rsidRPr="00284449">
                        <w:rPr>
                          <w:rFonts w:ascii="Arial" w:eastAsia="Calibri" w:hAnsi="Arial" w:cs="Arial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</w:t>
                      </w:r>
                      <w:r w:rsidRPr="00EE1B58">
                        <w:rPr>
                          <w:rFonts w:ascii="Arial" w:eastAsia="Calibri" w:hAnsi="Arial" w:cs="Arial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وثيقة</w:t>
                      </w:r>
                      <w:r w:rsidRPr="00284449">
                        <w:rPr>
                          <w:rFonts w:ascii="Arial" w:eastAsia="Calibri" w:hAnsi="Arial" w:cs="Arial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-2- </w:t>
                      </w:r>
                    </w:p>
                  </w:txbxContent>
                </v:textbox>
              </v:rect>
            </w:pict>
          </mc:Fallback>
        </mc:AlternateContent>
      </w:r>
    </w:p>
    <w:p w14:paraId="35ABD551" w14:textId="0D7706BB" w:rsidR="00AA5EA8" w:rsidRDefault="00AA5EA8" w:rsidP="00284449">
      <w:pPr>
        <w:tabs>
          <w:tab w:val="left" w:pos="7222"/>
        </w:tabs>
        <w:autoSpaceDE w:val="0"/>
        <w:autoSpaceDN w:val="0"/>
        <w:bidi/>
        <w:adjustRightInd w:val="0"/>
        <w:spacing w:after="0" w:line="240" w:lineRule="auto"/>
        <w:rPr>
          <w:rFonts w:ascii="Arial,Bold" w:eastAsia="Calibri" w:hAnsi="Calibri" w:cs="Arial,Bold"/>
          <w:b/>
          <w:bCs/>
          <w:sz w:val="32"/>
          <w:szCs w:val="32"/>
          <w:rtl/>
        </w:rPr>
      </w:pPr>
    </w:p>
    <w:p w14:paraId="6A5C9CB0" w14:textId="77777777" w:rsidR="00EE1B58" w:rsidRDefault="00EE1B58" w:rsidP="00AA5EA8">
      <w:pPr>
        <w:tabs>
          <w:tab w:val="left" w:pos="7222"/>
        </w:tabs>
        <w:autoSpaceDE w:val="0"/>
        <w:autoSpaceDN w:val="0"/>
        <w:bidi/>
        <w:adjustRightInd w:val="0"/>
        <w:spacing w:after="0" w:line="240" w:lineRule="auto"/>
        <w:rPr>
          <w:rFonts w:ascii="Arial,Bold" w:eastAsia="Calibri" w:hAnsi="Calibri" w:cs="Arial,Bold"/>
          <w:b/>
          <w:bCs/>
          <w:sz w:val="32"/>
          <w:szCs w:val="32"/>
          <w:rtl/>
        </w:rPr>
      </w:pPr>
    </w:p>
    <w:p w14:paraId="4E722D76" w14:textId="100CF25D" w:rsidR="00284449" w:rsidRPr="00284449" w:rsidRDefault="00284449" w:rsidP="00EE1B58">
      <w:pPr>
        <w:tabs>
          <w:tab w:val="left" w:pos="7222"/>
        </w:tabs>
        <w:autoSpaceDE w:val="0"/>
        <w:autoSpaceDN w:val="0"/>
        <w:bidi/>
        <w:adjustRightInd w:val="0"/>
        <w:spacing w:after="0" w:line="240" w:lineRule="auto"/>
        <w:rPr>
          <w:rFonts w:ascii="Arial,Bold" w:eastAsia="Calibri" w:hAnsi="Calibri" w:cs="Arial,Bold"/>
          <w:b/>
          <w:bCs/>
          <w:sz w:val="32"/>
          <w:szCs w:val="32"/>
          <w:rtl/>
          <w:lang w:bidi="ar-DZ"/>
        </w:rPr>
      </w:pPr>
      <w:r w:rsidRPr="00284449">
        <w:rPr>
          <w:rFonts w:ascii="Arial,Bold" w:eastAsia="Calibri" w:hAnsi="Calibri" w:cs="Arial,Bold"/>
          <w:b/>
          <w:bCs/>
          <w:sz w:val="32"/>
          <w:szCs w:val="32"/>
          <w:rtl/>
        </w:rPr>
        <w:tab/>
      </w:r>
    </w:p>
    <w:p w14:paraId="55FAA1F6" w14:textId="58DC0D18" w:rsidR="00700E9D" w:rsidRDefault="001D7839" w:rsidP="00EE1B58">
      <w:pPr>
        <w:bidi/>
        <w:spacing w:after="0" w:line="240" w:lineRule="auto"/>
        <w:rPr>
          <w:noProof/>
          <w:rtl/>
          <w:lang w:eastAsia="fr-FR"/>
        </w:rPr>
      </w:pPr>
      <w:r w:rsidRPr="00933E77">
        <w:rPr>
          <w:rFonts w:ascii="Simplified Arabic" w:eastAsia="Times New Roman" w:hAnsi="Simplified Arabic" w:cs="Simplified Arabic"/>
          <w:sz w:val="28"/>
          <w:szCs w:val="28"/>
          <w:lang w:eastAsia="fr-FR"/>
        </w:rPr>
        <w:t>/</w:t>
      </w:r>
      <w:r w:rsidR="00700E9D" w:rsidRPr="00700E9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التمرين الثاني:</w:t>
      </w:r>
      <w:r w:rsidR="00700E9D" w:rsidRPr="00700E9D">
        <w:rPr>
          <w:rFonts w:asciiTheme="majorBidi" w:hAnsiTheme="majorBidi" w:cstheme="majorBidi" w:hint="cs"/>
          <w:b/>
          <w:bCs/>
          <w:sz w:val="32"/>
          <w:szCs w:val="32"/>
          <w:rtl/>
        </w:rPr>
        <w:t>(0</w:t>
      </w:r>
      <w:r w:rsidR="00336450">
        <w:rPr>
          <w:rFonts w:asciiTheme="majorBidi" w:hAnsiTheme="majorBidi" w:cstheme="majorBidi" w:hint="cs"/>
          <w:b/>
          <w:bCs/>
          <w:sz w:val="32"/>
          <w:szCs w:val="32"/>
          <w:rtl/>
        </w:rPr>
        <w:t>6</w:t>
      </w:r>
      <w:r w:rsidR="00700E9D" w:rsidRPr="00700E9D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نقاط)</w:t>
      </w:r>
      <w:r w:rsidR="00C54A76" w:rsidRPr="00C54A76">
        <w:rPr>
          <w:noProof/>
          <w:lang w:eastAsia="fr-FR"/>
        </w:rPr>
        <w:t xml:space="preserve"> </w:t>
      </w:r>
    </w:p>
    <w:p w14:paraId="1285BE7C" w14:textId="431D1A0A" w:rsidR="00DB1E19" w:rsidRPr="006057C6" w:rsidRDefault="006057C6" w:rsidP="006057C6">
      <w:pPr>
        <w:numPr>
          <w:ilvl w:val="0"/>
          <w:numId w:val="10"/>
        </w:numPr>
        <w:bidi/>
        <w:spacing w:after="0" w:line="240" w:lineRule="auto"/>
        <w:ind w:left="344" w:hanging="92"/>
        <w:contextualSpacing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Simplified Arabic" w:hAnsi="Simplified Arabic" w:cs="Simplified Arabic" w:hint="cs"/>
          <w:b/>
          <w:bCs/>
          <w:noProof/>
          <w:sz w:val="32"/>
          <w:szCs w:val="32"/>
          <w:lang w:eastAsia="fr-FR"/>
        </w:rPr>
        <w:drawing>
          <wp:anchor distT="0" distB="0" distL="114300" distR="114300" simplePos="0" relativeHeight="251740672" behindDoc="0" locked="0" layoutInCell="1" allowOverlap="1" wp14:anchorId="1991FCA8" wp14:editId="4E7CD43D">
            <wp:simplePos x="0" y="0"/>
            <wp:positionH relativeFrom="column">
              <wp:posOffset>-342265</wp:posOffset>
            </wp:positionH>
            <wp:positionV relativeFrom="paragraph">
              <wp:posOffset>192405</wp:posOffset>
            </wp:positionV>
            <wp:extent cx="4460240" cy="1416050"/>
            <wp:effectExtent l="0" t="0" r="0" b="0"/>
            <wp:wrapSquare wrapText="bothSides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24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4A48" w:rsidRPr="00944A48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اليك </w:t>
      </w:r>
      <w:r w:rsidR="0038755F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مقاومتين غير متماثلتين </w:t>
      </w:r>
      <w:r w:rsidR="0038755F" w:rsidRPr="0038755F">
        <w:rPr>
          <w:rFonts w:ascii="Times New Roman" w:eastAsia="Times New Roman" w:hAnsi="Times New Roman" w:cs="Times New Roman"/>
          <w:b/>
          <w:bCs/>
          <w:sz w:val="28"/>
          <w:szCs w:val="28"/>
          <w:lang w:val="en-US" w:bidi="ar-DZ"/>
        </w:rPr>
        <w:t>R</w:t>
      </w:r>
      <w:r w:rsidR="0038755F" w:rsidRPr="0038755F">
        <w:rPr>
          <w:rFonts w:ascii="Times New Roman" w:eastAsia="Times New Roman" w:hAnsi="Times New Roman" w:cs="Times New Roman"/>
          <w:b/>
          <w:bCs/>
          <w:sz w:val="28"/>
          <w:szCs w:val="28"/>
          <w:vertAlign w:val="subscript"/>
          <w:lang w:val="en-US" w:bidi="ar-DZ"/>
        </w:rPr>
        <w:t>1</w:t>
      </w:r>
      <w:r w:rsidR="0038755F">
        <w:rPr>
          <w:rFonts w:ascii="Times New Roman" w:eastAsia="Times New Roman" w:hAnsi="Times New Roman" w:cs="Times New Roman" w:hint="cs"/>
          <w:sz w:val="28"/>
          <w:szCs w:val="28"/>
          <w:vertAlign w:val="subscript"/>
          <w:rtl/>
          <w:lang w:val="en-US" w:bidi="ar-DZ"/>
        </w:rPr>
        <w:t xml:space="preserve">  </w:t>
      </w:r>
      <w:r w:rsidR="0038755F" w:rsidRPr="0038755F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و </w:t>
      </w:r>
      <w:r w:rsidR="0038755F" w:rsidRPr="0038755F">
        <w:rPr>
          <w:rFonts w:ascii="Times New Roman" w:eastAsia="Times New Roman" w:hAnsi="Times New Roman" w:cs="Times New Roman"/>
          <w:b/>
          <w:bCs/>
          <w:sz w:val="28"/>
          <w:szCs w:val="28"/>
          <w:lang w:val="en-US" w:bidi="ar-DZ"/>
        </w:rPr>
        <w:t>R</w:t>
      </w:r>
      <w:r w:rsidR="0038755F" w:rsidRPr="0038755F">
        <w:rPr>
          <w:rFonts w:ascii="Times New Roman" w:eastAsia="Times New Roman" w:hAnsi="Times New Roman" w:cs="Times New Roman"/>
          <w:b/>
          <w:bCs/>
          <w:sz w:val="28"/>
          <w:szCs w:val="28"/>
          <w:vertAlign w:val="subscript"/>
          <w:lang w:val="en-US" w:bidi="ar-DZ"/>
        </w:rPr>
        <w:t>2</w:t>
      </w:r>
      <w:r w:rsidR="00944A48" w:rsidRPr="00944A48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:</w:t>
      </w:r>
    </w:p>
    <w:p w14:paraId="703A67AC" w14:textId="77777777" w:rsidR="00435FD2" w:rsidRDefault="003B24FA" w:rsidP="00435FD2">
      <w:pPr>
        <w:numPr>
          <w:ilvl w:val="0"/>
          <w:numId w:val="10"/>
        </w:numPr>
        <w:bidi/>
        <w:spacing w:after="0" w:line="240" w:lineRule="auto"/>
        <w:ind w:left="344" w:hanging="92"/>
        <w:contextualSpacing/>
        <w:rPr>
          <w:rFonts w:ascii="Times New Roman" w:eastAsia="Times New Roman" w:hAnsi="Times New Roman" w:cs="Times New Roman"/>
          <w:sz w:val="28"/>
          <w:szCs w:val="28"/>
          <w:lang w:val="en-US" w:bidi="ar-DZ"/>
        </w:rPr>
      </w:pPr>
      <w:proofErr w:type="gramStart"/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باستعمال</w:t>
      </w:r>
      <w:proofErr w:type="gramEnd"/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شفرة الأ</w:t>
      </w:r>
      <w:r w:rsidR="0038755F" w:rsidRPr="0038755F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لوان </w:t>
      </w:r>
      <w:r w:rsidR="00DB1E19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</w:t>
      </w:r>
    </w:p>
    <w:p w14:paraId="60F2A9FC" w14:textId="3C4FB0C6" w:rsidR="0038755F" w:rsidRPr="00435FD2" w:rsidRDefault="00435FD2" w:rsidP="00E905A8">
      <w:pPr>
        <w:bidi/>
        <w:spacing w:after="0" w:line="240" w:lineRule="auto"/>
        <w:ind w:left="344"/>
        <w:contextualSpacing/>
        <w:rPr>
          <w:rFonts w:ascii="Times New Roman" w:eastAsia="Times New Roman" w:hAnsi="Times New Roman" w:cs="Times New Roman"/>
          <w:sz w:val="28"/>
          <w:szCs w:val="28"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-</w:t>
      </w:r>
      <w:r w:rsidR="00DB1E19" w:rsidRPr="00435FD2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أو</w:t>
      </w:r>
      <w:r w:rsidR="0038755F" w:rsidRPr="00435FD2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جد قيمة </w:t>
      </w:r>
      <w:proofErr w:type="gramStart"/>
      <w:r w:rsidR="0038755F" w:rsidRPr="00435FD2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المقاومتين </w:t>
      </w:r>
      <w:r w:rsidR="0038755F" w:rsidRPr="00435FD2">
        <w:rPr>
          <w:rFonts w:ascii="Times New Roman" w:eastAsia="Times New Roman" w:hAnsi="Times New Roman" w:cs="Times New Roman"/>
          <w:sz w:val="28"/>
          <w:szCs w:val="28"/>
          <w:lang w:val="en-US" w:bidi="ar-DZ"/>
        </w:rPr>
        <w:t xml:space="preserve"> </w:t>
      </w:r>
      <w:r w:rsidR="0038755F" w:rsidRPr="00435FD2">
        <w:rPr>
          <w:rFonts w:ascii="Times New Roman" w:eastAsia="Times New Roman" w:hAnsi="Times New Roman" w:cs="Times New Roman"/>
          <w:b/>
          <w:bCs/>
          <w:sz w:val="28"/>
          <w:szCs w:val="28"/>
          <w:lang w:val="en-US" w:bidi="ar-DZ"/>
        </w:rPr>
        <w:t>R</w:t>
      </w:r>
      <w:r w:rsidR="0038755F" w:rsidRPr="00435FD2">
        <w:rPr>
          <w:rFonts w:ascii="Times New Roman" w:eastAsia="Times New Roman" w:hAnsi="Times New Roman" w:cs="Times New Roman"/>
          <w:b/>
          <w:bCs/>
          <w:sz w:val="28"/>
          <w:szCs w:val="28"/>
          <w:vertAlign w:val="subscript"/>
          <w:lang w:val="en-US" w:bidi="ar-DZ"/>
        </w:rPr>
        <w:t>1</w:t>
      </w:r>
      <w:r w:rsidR="0038755F" w:rsidRPr="00435FD2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 w:bidi="ar-DZ"/>
        </w:rPr>
        <w:t>و</w:t>
      </w:r>
      <w:proofErr w:type="gramEnd"/>
      <w:r w:rsidR="0038755F" w:rsidRPr="00435FD2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</w:t>
      </w:r>
      <w:r w:rsidR="0038755F" w:rsidRPr="00435FD2">
        <w:rPr>
          <w:rFonts w:ascii="Times New Roman" w:eastAsia="Times New Roman" w:hAnsi="Times New Roman" w:cs="Times New Roman"/>
          <w:b/>
          <w:bCs/>
          <w:sz w:val="28"/>
          <w:szCs w:val="28"/>
          <w:lang w:val="en-US" w:bidi="ar-DZ"/>
        </w:rPr>
        <w:t>R</w:t>
      </w:r>
      <w:r w:rsidR="0038755F" w:rsidRPr="00435FD2">
        <w:rPr>
          <w:rFonts w:ascii="Times New Roman" w:eastAsia="Times New Roman" w:hAnsi="Times New Roman" w:cs="Times New Roman"/>
          <w:b/>
          <w:bCs/>
          <w:sz w:val="28"/>
          <w:szCs w:val="28"/>
          <w:vertAlign w:val="subscript"/>
          <w:lang w:val="en-US" w:bidi="ar-DZ"/>
        </w:rPr>
        <w:t>2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vertAlign w:val="subscript"/>
          <w:rtl/>
          <w:lang w:val="en-US" w:bidi="ar-DZ"/>
        </w:rPr>
        <w:t xml:space="preserve">  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..</w:t>
      </w:r>
      <w:r w:rsidRPr="00435FD2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...</w:t>
      </w:r>
      <w:r w:rsidR="00E905A8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02 ن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</w:t>
      </w:r>
    </w:p>
    <w:p w14:paraId="477981A8" w14:textId="082F428D" w:rsidR="006057C6" w:rsidRDefault="006057C6" w:rsidP="006057C6">
      <w:pPr>
        <w:bidi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</w:p>
    <w:p w14:paraId="1B6FEDD7" w14:textId="77777777" w:rsidR="006057C6" w:rsidRDefault="006057C6" w:rsidP="006057C6">
      <w:pPr>
        <w:bidi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</w:p>
    <w:p w14:paraId="24E01D6D" w14:textId="77777777" w:rsidR="006057C6" w:rsidRPr="0038755F" w:rsidRDefault="006057C6" w:rsidP="00435FD2">
      <w:pPr>
        <w:bidi/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en-US" w:bidi="ar-DZ"/>
        </w:rPr>
      </w:pPr>
    </w:p>
    <w:p w14:paraId="58701E09" w14:textId="1818D1A0" w:rsidR="0038755F" w:rsidRPr="0038755F" w:rsidRDefault="003B24FA" w:rsidP="0038755F">
      <w:pPr>
        <w:numPr>
          <w:ilvl w:val="0"/>
          <w:numId w:val="10"/>
        </w:numPr>
        <w:bidi/>
        <w:spacing w:after="0" w:line="240" w:lineRule="auto"/>
        <w:ind w:left="344" w:hanging="92"/>
        <w:contextualSpacing/>
        <w:rPr>
          <w:rFonts w:ascii="Times New Roman" w:eastAsia="Times New Roman" w:hAnsi="Times New Roman" w:cs="Times New Roman"/>
          <w:sz w:val="28"/>
          <w:szCs w:val="28"/>
          <w:lang w:val="en-US" w:bidi="ar-DZ"/>
        </w:rPr>
      </w:pPr>
      <w:r>
        <w:rPr>
          <w:rFonts w:ascii="Times New Roman" w:eastAsia="Times New Roman" w:hAnsi="Times New Roman" w:cs="Times New Roman" w:hint="cs"/>
          <w:b/>
          <w:bCs/>
          <w:noProof/>
          <w:sz w:val="28"/>
          <w:szCs w:val="28"/>
          <w:lang w:eastAsia="fr-FR"/>
        </w:rPr>
        <w:drawing>
          <wp:anchor distT="0" distB="0" distL="114300" distR="114300" simplePos="0" relativeHeight="251743744" behindDoc="0" locked="0" layoutInCell="1" allowOverlap="1" wp14:anchorId="4A5FF3C4" wp14:editId="4E52D441">
            <wp:simplePos x="0" y="0"/>
            <wp:positionH relativeFrom="column">
              <wp:posOffset>-4231640</wp:posOffset>
            </wp:positionH>
            <wp:positionV relativeFrom="paragraph">
              <wp:posOffset>285115</wp:posOffset>
            </wp:positionV>
            <wp:extent cx="2695575" cy="2238375"/>
            <wp:effectExtent l="0" t="0" r="9525" b="952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755F" w:rsidRPr="0038755F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نركب المقاومة السابقة </w:t>
      </w:r>
      <w:r w:rsidR="0038755F" w:rsidRPr="00890F50">
        <w:rPr>
          <w:rFonts w:ascii="Times New Roman" w:eastAsia="Times New Roman" w:hAnsi="Times New Roman" w:cs="Times New Roman"/>
          <w:b/>
          <w:bCs/>
          <w:sz w:val="28"/>
          <w:szCs w:val="28"/>
          <w:lang w:val="en-US" w:bidi="ar-DZ"/>
        </w:rPr>
        <w:t>R</w:t>
      </w:r>
      <w:r w:rsidR="0038755F" w:rsidRPr="00890F50">
        <w:rPr>
          <w:rFonts w:ascii="Times New Roman" w:eastAsia="Times New Roman" w:hAnsi="Times New Roman" w:cs="Times New Roman"/>
          <w:b/>
          <w:bCs/>
          <w:sz w:val="28"/>
          <w:szCs w:val="28"/>
          <w:vertAlign w:val="subscript"/>
          <w:lang w:val="en-US" w:bidi="ar-DZ"/>
        </w:rPr>
        <w:t>2</w:t>
      </w:r>
      <w:r w:rsidR="0038755F" w:rsidRPr="0038755F">
        <w:rPr>
          <w:rFonts w:ascii="Times New Roman" w:eastAsia="Times New Roman" w:hAnsi="Times New Roman" w:cs="Times New Roman" w:hint="cs"/>
          <w:sz w:val="28"/>
          <w:szCs w:val="28"/>
          <w:vertAlign w:val="subscript"/>
          <w:rtl/>
          <w:lang w:val="en-US" w:bidi="ar-DZ"/>
        </w:rPr>
        <w:t xml:space="preserve">  </w:t>
      </w:r>
      <w:r w:rsidR="0038755F" w:rsidRPr="0038755F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في دارة كهربائية  تحتوي على مصباحين متماثلين </w:t>
      </w:r>
    </w:p>
    <w:p w14:paraId="6ED33A5A" w14:textId="37FBBA16" w:rsidR="0038755F" w:rsidRPr="003B24FA" w:rsidRDefault="0038755F" w:rsidP="0038755F">
      <w:pPr>
        <w:bidi/>
        <w:spacing w:after="0" w:line="240" w:lineRule="auto"/>
        <w:ind w:left="252"/>
        <w:rPr>
          <w:rFonts w:ascii="Times New Roman" w:eastAsia="Times New Roman" w:hAnsi="Times New Roman" w:cs="Times New Roman"/>
          <w:sz w:val="28"/>
          <w:szCs w:val="28"/>
          <w:lang w:bidi="ar-DZ"/>
        </w:rPr>
      </w:pPr>
      <w:r w:rsidRPr="0038755F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كما هو موضح في المخطط </w:t>
      </w:r>
      <w:proofErr w:type="gramStart"/>
      <w:r w:rsidRPr="0038755F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التالي</w:t>
      </w:r>
      <w:proofErr w:type="gramEnd"/>
      <w:r w:rsidRPr="0038755F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 w:bidi="ar-DZ"/>
        </w:rPr>
        <w:t>:</w:t>
      </w:r>
    </w:p>
    <w:p w14:paraId="18D781B1" w14:textId="23799D81" w:rsidR="006057C6" w:rsidRPr="0038755F" w:rsidRDefault="0038755F" w:rsidP="006057C6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bidi="ar-DZ"/>
        </w:rPr>
      </w:pPr>
      <w:r w:rsidRPr="0038755F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1- ما نوع ربط المصباحين</w:t>
      </w:r>
      <w:r w:rsidR="006057C6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؟</w:t>
      </w:r>
      <w:r w:rsidR="00435FD2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..........0.5 ن</w:t>
      </w:r>
    </w:p>
    <w:p w14:paraId="286EE65F" w14:textId="057A41FD" w:rsidR="00DB1E19" w:rsidRDefault="0038755F" w:rsidP="006057C6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 w:rsidRPr="0038755F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</w:t>
      </w:r>
      <w:r w:rsidRPr="0038755F">
        <w:rPr>
          <w:rFonts w:ascii="Times New Roman" w:eastAsia="Times New Roman" w:hAnsi="Times New Roman" w:cs="Times New Roman"/>
          <w:sz w:val="28"/>
          <w:szCs w:val="28"/>
          <w:lang w:val="en-US" w:bidi="ar-DZ"/>
        </w:rPr>
        <w:t>2</w:t>
      </w:r>
      <w:r w:rsidRPr="0038755F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- احسب شدة التيار</w:t>
      </w:r>
      <w:r w:rsidR="00890F50">
        <w:rPr>
          <w:rFonts w:ascii="Times New Roman" w:eastAsia="Times New Roman" w:hAnsi="Times New Roman" w:cs="Times New Roman"/>
          <w:sz w:val="28"/>
          <w:szCs w:val="28"/>
          <w:lang w:val="en-US" w:bidi="ar-DZ"/>
        </w:rPr>
        <w:t xml:space="preserve"> </w:t>
      </w:r>
      <w:r w:rsidR="00890F50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(</w:t>
      </w:r>
      <w:r w:rsidR="00890F50">
        <w:rPr>
          <w:rFonts w:ascii="Times New Roman" w:eastAsia="Times New Roman" w:hAnsi="Times New Roman" w:cs="Times New Roman"/>
          <w:sz w:val="28"/>
          <w:szCs w:val="28"/>
          <w:lang w:val="en-US" w:bidi="ar-DZ"/>
        </w:rPr>
        <w:t>I</w:t>
      </w:r>
      <w:r w:rsidR="00890F50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)</w:t>
      </w:r>
      <w:r w:rsidRPr="0038755F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المار في </w:t>
      </w:r>
      <w:proofErr w:type="gramStart"/>
      <w:r w:rsidRPr="0038755F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المقاومة </w:t>
      </w:r>
      <w:r w:rsidRPr="0038755F">
        <w:rPr>
          <w:rFonts w:ascii="Times New Roman" w:eastAsia="Times New Roman" w:hAnsi="Times New Roman" w:cs="Times New Roman"/>
          <w:sz w:val="28"/>
          <w:szCs w:val="28"/>
          <w:lang w:val="en-US" w:bidi="ar-DZ"/>
        </w:rPr>
        <w:t xml:space="preserve"> </w:t>
      </w:r>
      <w:r w:rsidRPr="00890F50">
        <w:rPr>
          <w:rFonts w:ascii="Times New Roman" w:eastAsia="Times New Roman" w:hAnsi="Times New Roman" w:cs="Times New Roman"/>
          <w:b/>
          <w:bCs/>
          <w:sz w:val="28"/>
          <w:szCs w:val="28"/>
          <w:lang w:val="en-US" w:bidi="ar-DZ"/>
        </w:rPr>
        <w:t>R</w:t>
      </w:r>
      <w:r w:rsidRPr="00890F50">
        <w:rPr>
          <w:rFonts w:ascii="Times New Roman" w:eastAsia="Times New Roman" w:hAnsi="Times New Roman" w:cs="Times New Roman"/>
          <w:b/>
          <w:bCs/>
          <w:sz w:val="28"/>
          <w:szCs w:val="28"/>
          <w:vertAlign w:val="subscript"/>
          <w:lang w:val="en-US" w:bidi="ar-DZ"/>
        </w:rPr>
        <w:t>2</w:t>
      </w:r>
      <w:proofErr w:type="gramEnd"/>
      <w:r w:rsidRPr="0038755F">
        <w:rPr>
          <w:rFonts w:ascii="Times New Roman" w:eastAsia="Times New Roman" w:hAnsi="Times New Roman" w:cs="Times New Roman" w:hint="cs"/>
          <w:sz w:val="28"/>
          <w:szCs w:val="28"/>
          <w:vertAlign w:val="subscript"/>
          <w:rtl/>
          <w:lang w:val="en-US" w:bidi="ar-DZ"/>
        </w:rPr>
        <w:t xml:space="preserve">، </w:t>
      </w:r>
      <w:r w:rsidRPr="0038755F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علما أن التوتر الكهربائي بين</w:t>
      </w:r>
      <w:r w:rsidR="00DB1E19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Pr="0038755F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طرفي هذه المقاومة                 </w:t>
      </w:r>
      <w:r w:rsidR="00DB1E19" w:rsidRPr="0038755F">
        <w:rPr>
          <w:rFonts w:ascii="Times New Roman" w:eastAsia="Times New Roman" w:hAnsi="Times New Roman" w:cs="Times New Roman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36576" behindDoc="0" locked="0" layoutInCell="0" allowOverlap="1" wp14:anchorId="1666CDBA" wp14:editId="54CB8EB3">
                <wp:simplePos x="0" y="0"/>
                <wp:positionH relativeFrom="character">
                  <wp:posOffset>-16510</wp:posOffset>
                </wp:positionH>
                <wp:positionV relativeFrom="paragraph">
                  <wp:posOffset>251460</wp:posOffset>
                </wp:positionV>
                <wp:extent cx="723900" cy="233045"/>
                <wp:effectExtent l="0" t="0" r="0" b="0"/>
                <wp:wrapNone/>
                <wp:docPr id="4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233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AF2040" w14:textId="77777777" w:rsidR="0038755F" w:rsidRPr="003676B7" w:rsidRDefault="0038755F" w:rsidP="0038755F">
                            <w:pPr>
                              <w:bidi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40"/>
                              </w:rPr>
                            </w:pPr>
                            <w:r w:rsidRPr="003676B7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40"/>
                              </w:rPr>
                              <w:t>U=7.2 V</w:t>
                            </w:r>
                          </w:p>
                          <w:p w14:paraId="617502A0" w14:textId="77777777" w:rsidR="0038755F" w:rsidRDefault="0038755F" w:rsidP="0038755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37" style="position:absolute;margin-left:-1.3pt;margin-top:19.8pt;width:57pt;height:18.35pt;z-index:251736576;visibility:visible;mso-wrap-style:square;mso-width-percent:0;mso-height-percent:0;mso-wrap-distance-left:9pt;mso-wrap-distance-top:0;mso-wrap-distance-right:9pt;mso-wrap-distance-bottom:0;mso-position-horizontal:absolute;mso-position-horizontal-relative:char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" o:allowincell="f" filled="f" stroked="f">
                <v:textbox inset="1pt,1pt,1pt,1pt">
                  <w:txbxContent>
                    <w:p w14:paraId="28AF2040" w14:textId="77777777" w:rsidR="0038755F" w:rsidRPr="003676B7" w:rsidRDefault="0038755F" w:rsidP="0038755F">
                      <w:pPr>
                        <w:bidi/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40"/>
                        </w:rPr>
                      </w:pPr>
                      <w:r w:rsidRPr="003676B7">
                        <w:rPr>
                          <w:rFonts w:ascii="Arial" w:hAnsi="Arial" w:cs="Arial"/>
                          <w:b/>
                          <w:bCs/>
                          <w:sz w:val="24"/>
                          <w:szCs w:val="40"/>
                        </w:rPr>
                        <w:t>U=7.2 V</w:t>
                      </w:r>
                    </w:p>
                    <w:p w14:paraId="617502A0" w14:textId="77777777" w:rsidR="0038755F" w:rsidRDefault="0038755F" w:rsidP="0038755F"/>
                  </w:txbxContent>
                </v:textbox>
              </v:rect>
            </w:pict>
          </mc:Fallback>
        </mc:AlternateContent>
      </w:r>
      <w:r w:rsidRPr="0038755F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6057C6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.</w:t>
      </w:r>
      <w:r w:rsidRPr="0038755F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435FD2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..........01 ن</w:t>
      </w:r>
      <w:r w:rsidRPr="0038755F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</w:t>
      </w:r>
    </w:p>
    <w:p w14:paraId="5B0BACE8" w14:textId="6C747343" w:rsidR="0038755F" w:rsidRPr="00DB1E19" w:rsidRDefault="0038755F" w:rsidP="00E905A8">
      <w:pPr>
        <w:pStyle w:val="Paragraphedeliste"/>
        <w:numPr>
          <w:ilvl w:val="0"/>
          <w:numId w:val="14"/>
        </w:num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ar-DZ"/>
        </w:rPr>
      </w:pPr>
      <w:r w:rsidRPr="00DB1E19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هل</w:t>
      </w:r>
      <w:r w:rsidR="00DB1E19" w:rsidRPr="00DB1E19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شدة التيار</w:t>
      </w:r>
      <w:r w:rsidRPr="00DB1E19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</w:t>
      </w:r>
      <w:proofErr w:type="gramStart"/>
      <w:r w:rsidRPr="00DB1E19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هي</w:t>
      </w:r>
      <w:proofErr w:type="gramEnd"/>
      <w:r w:rsidRPr="00DB1E19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نفسها التي تمر في المصباحين؟</w:t>
      </w:r>
      <w:r w:rsidR="00435FD2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.......</w:t>
      </w:r>
      <w:r w:rsidR="00E905A8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0.5</w:t>
      </w:r>
      <w:r w:rsidR="00435FD2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ن</w:t>
      </w:r>
    </w:p>
    <w:p w14:paraId="69F52D26" w14:textId="59C9FB23" w:rsidR="0038755F" w:rsidRPr="0038755F" w:rsidRDefault="0038755F" w:rsidP="0038755F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 w:rsidRPr="0038755F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  3- نستبدل المقاومة </w:t>
      </w:r>
      <w:r w:rsidRPr="0038755F">
        <w:rPr>
          <w:rFonts w:ascii="Times New Roman" w:eastAsia="Times New Roman" w:hAnsi="Times New Roman" w:cs="Times New Roman"/>
          <w:sz w:val="28"/>
          <w:szCs w:val="28"/>
          <w:lang w:val="en-US" w:bidi="ar-DZ"/>
        </w:rPr>
        <w:t>R</w:t>
      </w:r>
      <w:r w:rsidRPr="0038755F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bidi="ar-DZ"/>
        </w:rPr>
        <w:t>2</w:t>
      </w:r>
      <w:r w:rsidRPr="0038755F">
        <w:rPr>
          <w:rFonts w:ascii="Times New Roman" w:eastAsia="Times New Roman" w:hAnsi="Times New Roman" w:cs="Times New Roman" w:hint="cs"/>
          <w:sz w:val="28"/>
          <w:szCs w:val="28"/>
          <w:vertAlign w:val="subscript"/>
          <w:rtl/>
          <w:lang w:val="en-US" w:bidi="ar-DZ"/>
        </w:rPr>
        <w:t xml:space="preserve"> </w:t>
      </w:r>
      <w:r w:rsidR="00DB1E19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بالمقاومة السابقة</w:t>
      </w:r>
      <w:r w:rsidRPr="0038755F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</w:t>
      </w:r>
      <w:r w:rsidRPr="0038755F">
        <w:rPr>
          <w:rFonts w:ascii="Times New Roman" w:eastAsia="Times New Roman" w:hAnsi="Times New Roman" w:cs="Times New Roman"/>
          <w:sz w:val="28"/>
          <w:szCs w:val="28"/>
          <w:lang w:val="en-US" w:bidi="ar-DZ"/>
        </w:rPr>
        <w:t>R</w:t>
      </w:r>
      <w:r w:rsidRPr="0038755F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bidi="ar-DZ"/>
        </w:rPr>
        <w:t>1</w:t>
      </w:r>
      <w:r w:rsidRPr="0038755F">
        <w:rPr>
          <w:rFonts w:ascii="Times New Roman" w:eastAsia="Times New Roman" w:hAnsi="Times New Roman" w:cs="Times New Roman" w:hint="cs"/>
          <w:sz w:val="28"/>
          <w:szCs w:val="28"/>
          <w:vertAlign w:val="subscript"/>
          <w:rtl/>
          <w:lang w:val="en-US" w:bidi="ar-DZ"/>
        </w:rPr>
        <w:t xml:space="preserve"> </w:t>
      </w:r>
      <w:r w:rsidR="00DB1E19">
        <w:rPr>
          <w:rFonts w:ascii="Times New Roman" w:eastAsia="Times New Roman" w:hAnsi="Times New Roman" w:cs="Times New Roman" w:hint="cs"/>
          <w:sz w:val="28"/>
          <w:szCs w:val="28"/>
          <w:vertAlign w:val="subscript"/>
          <w:rtl/>
          <w:lang w:val="en-US" w:bidi="ar-DZ"/>
        </w:rPr>
        <w:t xml:space="preserve"> </w:t>
      </w:r>
      <w:r w:rsidRPr="0038755F">
        <w:rPr>
          <w:rFonts w:ascii="Times New Roman" w:eastAsia="Times New Roman" w:hAnsi="Times New Roman" w:cs="Times New Roman" w:hint="cs"/>
          <w:sz w:val="28"/>
          <w:szCs w:val="28"/>
          <w:vertAlign w:val="subscript"/>
          <w:rtl/>
          <w:lang w:val="en-US" w:bidi="ar-DZ"/>
        </w:rPr>
        <w:t xml:space="preserve"> </w:t>
      </w:r>
      <w:proofErr w:type="gramStart"/>
      <w:r w:rsidRPr="0038755F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وبعد</w:t>
      </w:r>
      <w:proofErr w:type="gramEnd"/>
      <w:r w:rsidRPr="0038755F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غلق القاطعة </w:t>
      </w:r>
    </w:p>
    <w:p w14:paraId="133F4B5D" w14:textId="77777777" w:rsidR="00890F50" w:rsidRDefault="0038755F" w:rsidP="00890F50">
      <w:pPr>
        <w:bidi/>
        <w:spacing w:after="0" w:line="240" w:lineRule="auto"/>
        <w:ind w:left="135"/>
        <w:contextualSpacing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 w:rsidRPr="0038755F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نلاحظ عدم توهج </w:t>
      </w:r>
      <w:proofErr w:type="gramStart"/>
      <w:r w:rsidRPr="0038755F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المصباحين </w:t>
      </w:r>
      <w:r w:rsidR="00DB1E19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.</w:t>
      </w:r>
      <w:proofErr w:type="gramEnd"/>
    </w:p>
    <w:p w14:paraId="4BBAD7F4" w14:textId="436DCD30" w:rsidR="00890F50" w:rsidRPr="00890F50" w:rsidRDefault="00890F50" w:rsidP="00890F50">
      <w:pPr>
        <w:bidi/>
        <w:spacing w:after="0"/>
        <w:ind w:left="135"/>
        <w:contextualSpacing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5A1E0300" wp14:editId="6167D441">
                <wp:simplePos x="0" y="0"/>
                <wp:positionH relativeFrom="column">
                  <wp:posOffset>3467735</wp:posOffset>
                </wp:positionH>
                <wp:positionV relativeFrom="paragraph">
                  <wp:posOffset>284480</wp:posOffset>
                </wp:positionV>
                <wp:extent cx="228600" cy="342900"/>
                <wp:effectExtent l="19050" t="0" r="19050" b="38100"/>
                <wp:wrapNone/>
                <wp:docPr id="13" name="Flèche vers le b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èche vers le bas 13" o:spid="_x0000_s1026" type="#_x0000_t67" style="position:absolute;margin-left:273.05pt;margin-top:22.4pt;width:18pt;height:27pt;z-index:25174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" adj="14400" fillcolor="black [3200]" strokecolor="black [1600]" strokeweight="2pt"/>
            </w:pict>
          </mc:Fallback>
        </mc:AlternateConten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</w:t>
      </w:r>
      <w:r w:rsidR="00DB1E19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 w:bidi="ar-DZ"/>
        </w:rPr>
        <w:t xml:space="preserve"> </w:t>
      </w:r>
      <w:r w:rsidR="00DB1E19" w:rsidRPr="00DB1E19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 w:bidi="ar-DZ"/>
        </w:rPr>
        <w:t>أقلب الصفحة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 w:bidi="ar-DZ"/>
        </w:rPr>
        <w:t xml:space="preserve">  </w:t>
      </w:r>
      <w:r w:rsidR="003B24FA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 w:bidi="ar-DZ"/>
        </w:rPr>
        <w:t xml:space="preserve">     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 w:bidi="ar-DZ"/>
        </w:rPr>
        <w:t xml:space="preserve">                                </w:t>
      </w:r>
    </w:p>
    <w:p w14:paraId="3302FBDA" w14:textId="14849EE8" w:rsidR="00DB1E19" w:rsidRPr="0038755F" w:rsidRDefault="00DB1E19" w:rsidP="00DB1E19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</w:p>
    <w:p w14:paraId="5198CD1F" w14:textId="65DA8548" w:rsidR="00DB1E19" w:rsidRDefault="00890F50" w:rsidP="00890F50">
      <w:pPr>
        <w:bidi/>
        <w:spacing w:after="0" w:line="240" w:lineRule="auto"/>
        <w:ind w:left="135"/>
        <w:contextualSpacing/>
        <w:rPr>
          <w:rFonts w:ascii="Times New Roman" w:eastAsia="Times New Roman" w:hAnsi="Times New Roman" w:cs="Times New Roman"/>
          <w:sz w:val="28"/>
          <w:szCs w:val="28"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أ- </w:t>
      </w:r>
      <w:r w:rsidR="00DB1E19" w:rsidRPr="0038755F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في رأيك ما السبب في ذلك.</w:t>
      </w:r>
      <w:r w:rsidR="00435FD2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........01 ن</w:t>
      </w:r>
    </w:p>
    <w:p w14:paraId="60813886" w14:textId="77777777" w:rsidR="00DB1E19" w:rsidRPr="00DB1E19" w:rsidRDefault="00DB1E19" w:rsidP="00DB1E19">
      <w:pPr>
        <w:bidi/>
        <w:spacing w:after="0" w:line="240" w:lineRule="auto"/>
        <w:ind w:left="135"/>
        <w:contextualSpacing/>
        <w:rPr>
          <w:rFonts w:ascii="Times New Roman" w:eastAsia="Times New Roman" w:hAnsi="Times New Roman" w:cs="Times New Roman"/>
          <w:sz w:val="28"/>
          <w:szCs w:val="28"/>
          <w:lang w:val="en-US" w:bidi="ar-DZ"/>
        </w:rPr>
      </w:pPr>
    </w:p>
    <w:p w14:paraId="25A389C9" w14:textId="01E33115" w:rsidR="0038755F" w:rsidRPr="0038755F" w:rsidRDefault="00890F50" w:rsidP="00780828">
      <w:pPr>
        <w:bidi/>
        <w:spacing w:after="0" w:line="240" w:lineRule="auto"/>
        <w:ind w:left="135"/>
        <w:contextualSpacing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ب- </w:t>
      </w:r>
      <w:r w:rsidR="00780828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استنتج </w:t>
      </w:r>
      <w:r w:rsidR="0038755F" w:rsidRPr="0038755F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دور المقاومة</w:t>
      </w:r>
      <w:r w:rsidR="00780828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</w:t>
      </w:r>
      <w:r w:rsidR="0038755F" w:rsidRPr="0038755F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في الدارة</w:t>
      </w:r>
      <w:r w:rsidR="00780828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الكهربائية</w:t>
      </w:r>
      <w:r w:rsidR="006057C6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.</w:t>
      </w:r>
      <w:r w:rsidR="00435FD2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.......01  ن</w:t>
      </w:r>
    </w:p>
    <w:p w14:paraId="0DE9AAAE" w14:textId="77777777" w:rsidR="0038755F" w:rsidRPr="0038755F" w:rsidRDefault="0038755F" w:rsidP="0038755F">
      <w:pPr>
        <w:bidi/>
        <w:spacing w:after="0" w:line="240" w:lineRule="auto"/>
        <w:ind w:left="1064"/>
        <w:contextualSpacing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</w:p>
    <w:p w14:paraId="584593B3" w14:textId="77777777" w:rsidR="0038755F" w:rsidRPr="0038755F" w:rsidRDefault="0038755F" w:rsidP="0038755F">
      <w:pPr>
        <w:numPr>
          <w:ilvl w:val="0"/>
          <w:numId w:val="12"/>
        </w:numPr>
        <w:bidi/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en-US" w:bidi="ar-DZ"/>
        </w:rPr>
      </w:pPr>
      <w:r w:rsidRPr="0038755F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 w:bidi="ar-DZ"/>
        </w:rPr>
        <w:t>شفرة الألوان:</w:t>
      </w:r>
    </w:p>
    <w:tbl>
      <w:tblPr>
        <w:bidiVisual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0"/>
        <w:gridCol w:w="552"/>
        <w:gridCol w:w="661"/>
        <w:gridCol w:w="873"/>
        <w:gridCol w:w="705"/>
        <w:gridCol w:w="761"/>
        <w:gridCol w:w="691"/>
        <w:gridCol w:w="938"/>
        <w:gridCol w:w="796"/>
        <w:gridCol w:w="727"/>
        <w:gridCol w:w="790"/>
        <w:gridCol w:w="790"/>
        <w:gridCol w:w="930"/>
        <w:gridCol w:w="790"/>
      </w:tblGrid>
      <w:tr w:rsidR="00DB1E19" w:rsidRPr="0038755F" w14:paraId="28DA0F23" w14:textId="77777777" w:rsidTr="00DB1E19">
        <w:trPr>
          <w:trHeight w:val="265"/>
          <w:jc w:val="center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40269A" w14:textId="77777777" w:rsidR="0038755F" w:rsidRPr="0038755F" w:rsidRDefault="0038755F" w:rsidP="0038755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bidi="ar-DZ"/>
              </w:rPr>
            </w:pPr>
            <w:r w:rsidRPr="0038755F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اسود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159CFD" w14:textId="77777777" w:rsidR="0038755F" w:rsidRPr="0038755F" w:rsidRDefault="0038755F" w:rsidP="0038755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8755F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val="en-US"/>
              </w:rPr>
              <w:t>بني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3474D9" w14:textId="77777777" w:rsidR="0038755F" w:rsidRPr="0038755F" w:rsidRDefault="0038755F" w:rsidP="0038755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8755F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val="en-US"/>
              </w:rPr>
              <w:t>احمر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737003" w14:textId="77777777" w:rsidR="0038755F" w:rsidRPr="0038755F" w:rsidRDefault="0038755F" w:rsidP="0038755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8755F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val="en-US"/>
              </w:rPr>
              <w:t>برتقالي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9D125C" w14:textId="77777777" w:rsidR="0038755F" w:rsidRPr="0038755F" w:rsidRDefault="0038755F" w:rsidP="0038755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8755F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val="en-US"/>
              </w:rPr>
              <w:t>اصفر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D62325" w14:textId="77777777" w:rsidR="0038755F" w:rsidRPr="0038755F" w:rsidRDefault="0038755F" w:rsidP="0038755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8755F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val="en-US"/>
              </w:rPr>
              <w:t>اخضر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0F2679" w14:textId="77777777" w:rsidR="0038755F" w:rsidRPr="0038755F" w:rsidRDefault="0038755F" w:rsidP="0038755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8755F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val="en-US"/>
              </w:rPr>
              <w:t>ازرق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43B650" w14:textId="77777777" w:rsidR="0038755F" w:rsidRPr="0038755F" w:rsidRDefault="0038755F" w:rsidP="0038755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8755F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val="en-US"/>
              </w:rPr>
              <w:t>بنفسجي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B60A69" w14:textId="77777777" w:rsidR="0038755F" w:rsidRPr="0038755F" w:rsidRDefault="0038755F" w:rsidP="0038755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8755F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val="en-US"/>
              </w:rPr>
              <w:t>رمادي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4ABA0E79" w14:textId="77777777" w:rsidR="0038755F" w:rsidRPr="0038755F" w:rsidRDefault="0038755F" w:rsidP="0038755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8755F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val="en-US"/>
              </w:rPr>
              <w:t>ابيض</w:t>
            </w:r>
          </w:p>
        </w:tc>
        <w:tc>
          <w:tcPr>
            <w:tcW w:w="7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CA17DD" w14:textId="77777777" w:rsidR="0038755F" w:rsidRPr="0038755F" w:rsidRDefault="0038755F" w:rsidP="0038755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en-US"/>
              </w:rPr>
            </w:pPr>
            <w:r w:rsidRPr="0038755F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val="en-US"/>
              </w:rPr>
              <w:t>بني</w:t>
            </w:r>
          </w:p>
        </w:tc>
        <w:tc>
          <w:tcPr>
            <w:tcW w:w="7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02664F" w14:textId="77777777" w:rsidR="0038755F" w:rsidRPr="0038755F" w:rsidRDefault="0038755F" w:rsidP="0038755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en-US"/>
              </w:rPr>
            </w:pPr>
            <w:r w:rsidRPr="0038755F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val="en-US"/>
              </w:rPr>
              <w:t>أحمر</w:t>
            </w:r>
          </w:p>
        </w:tc>
        <w:tc>
          <w:tcPr>
            <w:tcW w:w="9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91BA331" w14:textId="77777777" w:rsidR="0038755F" w:rsidRPr="0038755F" w:rsidRDefault="0038755F" w:rsidP="0038755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8755F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val="en-US"/>
              </w:rPr>
              <w:t>فضي</w:t>
            </w:r>
          </w:p>
        </w:tc>
        <w:tc>
          <w:tcPr>
            <w:tcW w:w="7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4505502" w14:textId="77777777" w:rsidR="0038755F" w:rsidRPr="0038755F" w:rsidRDefault="0038755F" w:rsidP="0038755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bidi="ar-DZ"/>
              </w:rPr>
            </w:pPr>
            <w:r w:rsidRPr="0038755F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ذهبي</w:t>
            </w:r>
          </w:p>
        </w:tc>
      </w:tr>
      <w:tr w:rsidR="00DB1E19" w:rsidRPr="0038755F" w14:paraId="41E8ADF8" w14:textId="77777777" w:rsidTr="00DB1E19">
        <w:trPr>
          <w:trHeight w:val="361"/>
          <w:jc w:val="center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836A49" w14:textId="77777777" w:rsidR="0038755F" w:rsidRPr="0038755F" w:rsidRDefault="0038755F" w:rsidP="0038755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8755F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val="en-US"/>
              </w:rPr>
              <w:t>0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9151AD" w14:textId="77777777" w:rsidR="0038755F" w:rsidRPr="0038755F" w:rsidRDefault="0038755F" w:rsidP="0038755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8755F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val="en-US"/>
              </w:rPr>
              <w:t>1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F74DE9" w14:textId="77777777" w:rsidR="0038755F" w:rsidRPr="0038755F" w:rsidRDefault="0038755F" w:rsidP="0038755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8755F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val="en-US"/>
              </w:rPr>
              <w:t>2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74CB59" w14:textId="77777777" w:rsidR="0038755F" w:rsidRPr="0038755F" w:rsidRDefault="0038755F" w:rsidP="0038755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8755F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val="en-US"/>
              </w:rPr>
              <w:t>3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A9D7CB" w14:textId="77777777" w:rsidR="0038755F" w:rsidRPr="0038755F" w:rsidRDefault="0038755F" w:rsidP="0038755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8755F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val="en-US"/>
              </w:rPr>
              <w:t>4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C86501" w14:textId="77777777" w:rsidR="0038755F" w:rsidRPr="0038755F" w:rsidRDefault="0038755F" w:rsidP="0038755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8755F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val="en-US"/>
              </w:rPr>
              <w:t>5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D7C489" w14:textId="77777777" w:rsidR="0038755F" w:rsidRPr="0038755F" w:rsidRDefault="0038755F" w:rsidP="0038755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8755F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val="en-US"/>
              </w:rPr>
              <w:t>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9B8832" w14:textId="77777777" w:rsidR="0038755F" w:rsidRPr="0038755F" w:rsidRDefault="0038755F" w:rsidP="0038755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8755F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val="en-US"/>
              </w:rPr>
              <w:t>7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C4CA7F" w14:textId="77777777" w:rsidR="0038755F" w:rsidRPr="0038755F" w:rsidRDefault="0038755F" w:rsidP="0038755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8755F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val="en-US"/>
              </w:rPr>
              <w:t>8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2F9925EE" w14:textId="77777777" w:rsidR="0038755F" w:rsidRPr="0038755F" w:rsidRDefault="0038755F" w:rsidP="0038755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8755F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val="en-US"/>
              </w:rPr>
              <w:t>9</w:t>
            </w:r>
          </w:p>
        </w:tc>
        <w:tc>
          <w:tcPr>
            <w:tcW w:w="7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150F35B" w14:textId="77777777" w:rsidR="0038755F" w:rsidRPr="0038755F" w:rsidRDefault="0038755F" w:rsidP="0038755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8755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±1%</w:t>
            </w:r>
          </w:p>
        </w:tc>
        <w:tc>
          <w:tcPr>
            <w:tcW w:w="7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94A002" w14:textId="77777777" w:rsidR="0038755F" w:rsidRPr="0038755F" w:rsidRDefault="0038755F" w:rsidP="0038755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8755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±</w:t>
            </w:r>
            <w:r w:rsidRPr="0038755F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val="en-US"/>
              </w:rPr>
              <w:t>2</w:t>
            </w:r>
            <w:r w:rsidRPr="0038755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%</w:t>
            </w:r>
          </w:p>
        </w:tc>
        <w:tc>
          <w:tcPr>
            <w:tcW w:w="9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5CB3E2D" w14:textId="77777777" w:rsidR="0038755F" w:rsidRPr="0038755F" w:rsidRDefault="0038755F" w:rsidP="0038755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8755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±10%</w:t>
            </w:r>
          </w:p>
        </w:tc>
        <w:tc>
          <w:tcPr>
            <w:tcW w:w="7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11D08D5" w14:textId="77777777" w:rsidR="0038755F" w:rsidRPr="0038755F" w:rsidRDefault="0038755F" w:rsidP="0038755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8755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±5%</w:t>
            </w:r>
          </w:p>
        </w:tc>
      </w:tr>
    </w:tbl>
    <w:p w14:paraId="103D0B3E" w14:textId="78C98AFC" w:rsidR="00DB1E19" w:rsidRPr="00DB1E19" w:rsidRDefault="00DB1E19" w:rsidP="00DB1E1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/>
          <w:sz w:val="32"/>
          <w:szCs w:val="32"/>
          <w:u w:val="single"/>
          <w:lang w:eastAsia="fr-FR"/>
        </w:rPr>
      </w:pPr>
      <w:r w:rsidRPr="00DB1E19">
        <w:rPr>
          <w:rFonts w:ascii="Times New Roman" w:eastAsia="Times New Roman" w:hAnsi="Times New Roman" w:cs="Times New Roman" w:hint="cs"/>
          <w:b/>
          <w:bCs/>
          <w:noProof/>
          <w:sz w:val="32"/>
          <w:szCs w:val="32"/>
          <w:u w:val="single"/>
          <w:rtl/>
          <w:lang w:eastAsia="fr-FR"/>
        </w:rPr>
        <w:t xml:space="preserve">الجزء الثاني ( </w:t>
      </w:r>
      <w:r>
        <w:rPr>
          <w:rFonts w:ascii="Times New Roman" w:eastAsia="Times New Roman" w:hAnsi="Times New Roman" w:cs="Times New Roman" w:hint="cs"/>
          <w:b/>
          <w:bCs/>
          <w:noProof/>
          <w:sz w:val="32"/>
          <w:szCs w:val="32"/>
          <w:u w:val="single"/>
          <w:rtl/>
          <w:lang w:eastAsia="fr-FR"/>
        </w:rPr>
        <w:t xml:space="preserve"> 0</w:t>
      </w:r>
      <w:r w:rsidRPr="00DB1E19">
        <w:rPr>
          <w:rFonts w:ascii="Times New Roman" w:eastAsia="Times New Roman" w:hAnsi="Times New Roman" w:cs="Times New Roman" w:hint="cs"/>
          <w:b/>
          <w:bCs/>
          <w:noProof/>
          <w:sz w:val="32"/>
          <w:szCs w:val="32"/>
          <w:u w:val="single"/>
          <w:rtl/>
          <w:lang w:eastAsia="fr-FR"/>
        </w:rPr>
        <w:t>8</w:t>
      </w:r>
      <w:r>
        <w:rPr>
          <w:rFonts w:ascii="Times New Roman" w:eastAsia="Times New Roman" w:hAnsi="Times New Roman" w:cs="Times New Roman" w:hint="cs"/>
          <w:b/>
          <w:bCs/>
          <w:noProof/>
          <w:sz w:val="32"/>
          <w:szCs w:val="32"/>
          <w:u w:val="single"/>
          <w:rtl/>
          <w:lang w:eastAsia="fr-FR"/>
        </w:rPr>
        <w:t xml:space="preserve"> نقاط </w:t>
      </w:r>
      <w:r w:rsidRPr="00DB1E19">
        <w:rPr>
          <w:rFonts w:ascii="Times New Roman" w:eastAsia="Times New Roman" w:hAnsi="Times New Roman" w:cs="Times New Roman" w:hint="cs"/>
          <w:b/>
          <w:bCs/>
          <w:noProof/>
          <w:sz w:val="32"/>
          <w:szCs w:val="32"/>
          <w:u w:val="single"/>
          <w:rtl/>
          <w:lang w:eastAsia="fr-FR"/>
        </w:rPr>
        <w:t xml:space="preserve">) </w:t>
      </w:r>
    </w:p>
    <w:p w14:paraId="10E4FA15" w14:textId="13427B96" w:rsidR="00DB1E19" w:rsidRPr="00DB1E19" w:rsidRDefault="00DB1E19" w:rsidP="00DB1E19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fr-FR"/>
        </w:rPr>
      </w:pPr>
      <w:r w:rsidRPr="00DB1E19">
        <w:rPr>
          <w:rFonts w:ascii="Times New Roman" w:eastAsia="Times New Roman" w:hAnsi="Times New Roman" w:cs="Times New Roman" w:hint="cs"/>
          <w:b/>
          <w:bCs/>
          <w:noProof/>
          <w:sz w:val="32"/>
          <w:szCs w:val="32"/>
          <w:rtl/>
          <w:lang w:eastAsia="fr-FR"/>
        </w:rPr>
        <w:t xml:space="preserve"> (</w:t>
      </w:r>
      <w:r>
        <w:rPr>
          <w:rFonts w:ascii="Times New Roman" w:eastAsia="Times New Roman" w:hAnsi="Times New Roman" w:cs="Times New Roman" w:hint="cs"/>
          <w:b/>
          <w:bCs/>
          <w:noProof/>
          <w:sz w:val="32"/>
          <w:szCs w:val="32"/>
          <w:rtl/>
          <w:lang w:eastAsia="fr-FR"/>
        </w:rPr>
        <w:t>0</w:t>
      </w:r>
      <w:r w:rsidRPr="00DB1E19">
        <w:rPr>
          <w:rFonts w:ascii="Times New Roman" w:eastAsia="Times New Roman" w:hAnsi="Times New Roman" w:cs="Times New Roman" w:hint="cs"/>
          <w:b/>
          <w:bCs/>
          <w:noProof/>
          <w:sz w:val="32"/>
          <w:szCs w:val="32"/>
          <w:rtl/>
          <w:lang w:eastAsia="fr-FR"/>
        </w:rPr>
        <w:t>8</w:t>
      </w:r>
      <w:r>
        <w:rPr>
          <w:rFonts w:ascii="Times New Roman" w:eastAsia="Times New Roman" w:hAnsi="Times New Roman" w:cs="Times New Roman" w:hint="cs"/>
          <w:b/>
          <w:bCs/>
          <w:noProof/>
          <w:sz w:val="32"/>
          <w:szCs w:val="32"/>
          <w:rtl/>
          <w:lang w:eastAsia="fr-FR"/>
        </w:rPr>
        <w:t xml:space="preserve"> </w:t>
      </w:r>
      <w:r w:rsidRPr="00DB1E19">
        <w:rPr>
          <w:rFonts w:ascii="Times New Roman" w:eastAsia="Times New Roman" w:hAnsi="Times New Roman" w:cs="Times New Roman" w:hint="cs"/>
          <w:b/>
          <w:bCs/>
          <w:noProof/>
          <w:sz w:val="32"/>
          <w:szCs w:val="32"/>
          <w:rtl/>
          <w:lang w:eastAsia="fr-FR"/>
        </w:rPr>
        <w:t>ن</w:t>
      </w:r>
      <w:r>
        <w:rPr>
          <w:rFonts w:ascii="Times New Roman" w:eastAsia="Times New Roman" w:hAnsi="Times New Roman" w:cs="Times New Roman" w:hint="cs"/>
          <w:b/>
          <w:bCs/>
          <w:noProof/>
          <w:sz w:val="32"/>
          <w:szCs w:val="32"/>
          <w:rtl/>
          <w:lang w:eastAsia="fr-FR"/>
        </w:rPr>
        <w:t>قاط</w:t>
      </w:r>
      <w:r w:rsidRPr="00DB1E19">
        <w:rPr>
          <w:rFonts w:ascii="Times New Roman" w:eastAsia="Times New Roman" w:hAnsi="Times New Roman" w:cs="Times New Roman" w:hint="cs"/>
          <w:b/>
          <w:bCs/>
          <w:noProof/>
          <w:sz w:val="32"/>
          <w:szCs w:val="32"/>
          <w:rtl/>
          <w:lang w:eastAsia="fr-FR"/>
        </w:rPr>
        <w:t>)</w:t>
      </w:r>
      <w:r w:rsidRPr="00DB1E19"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fr-FR"/>
        </w:rPr>
        <w:t>:</w:t>
      </w:r>
      <w:r w:rsidRPr="00DB1E19">
        <w:rPr>
          <w:rFonts w:ascii="Times New Roman" w:eastAsia="Times New Roman" w:hAnsi="Times New Roman" w:cs="Times New Roman"/>
          <w:b/>
          <w:bCs/>
          <w:noProof/>
          <w:sz w:val="32"/>
          <w:szCs w:val="32"/>
          <w:rtl/>
          <w:lang w:eastAsia="fr-FR"/>
        </w:rPr>
        <w:t xml:space="preserve"> </w:t>
      </w:r>
      <w:r w:rsidRPr="00DB1E19">
        <w:rPr>
          <w:rFonts w:ascii="Times New Roman" w:eastAsia="Times New Roman" w:hAnsi="Times New Roman" w:cs="Times New Roman" w:hint="cs"/>
          <w:b/>
          <w:bCs/>
          <w:noProof/>
          <w:sz w:val="32"/>
          <w:szCs w:val="32"/>
          <w:rtl/>
          <w:lang w:eastAsia="fr-FR"/>
        </w:rPr>
        <w:t xml:space="preserve"> </w:t>
      </w:r>
      <w:r w:rsidRPr="00DB1E19">
        <w:rPr>
          <w:rFonts w:ascii="Times New Roman" w:eastAsia="Times New Roman" w:hAnsi="Times New Roman" w:cs="Times New Roman" w:hint="cs"/>
          <w:b/>
          <w:bCs/>
          <w:noProof/>
          <w:sz w:val="32"/>
          <w:szCs w:val="32"/>
          <w:u w:val="single"/>
          <w:rtl/>
          <w:lang w:eastAsia="fr-FR"/>
        </w:rPr>
        <w:t>الوضعية الإدماجية</w:t>
      </w:r>
      <w:r w:rsidRPr="00DB1E19">
        <w:rPr>
          <w:rFonts w:ascii="Times New Roman" w:eastAsia="Times New Roman" w:hAnsi="Times New Roman" w:cs="Times New Roman" w:hint="cs"/>
          <w:b/>
          <w:bCs/>
          <w:noProof/>
          <w:sz w:val="32"/>
          <w:szCs w:val="32"/>
          <w:rtl/>
          <w:lang w:eastAsia="fr-FR"/>
        </w:rPr>
        <w:t xml:space="preserve"> </w:t>
      </w:r>
    </w:p>
    <w:p w14:paraId="181C2B60" w14:textId="5504A32F" w:rsidR="00E712EE" w:rsidRPr="00830716" w:rsidRDefault="00E905A8" w:rsidP="001732C7">
      <w:pPr>
        <w:bidi/>
        <w:spacing w:after="0" w:line="240" w:lineRule="auto"/>
        <w:rPr>
          <w:rFonts w:ascii="Simplified Arabic" w:hAnsi="Simplified Arabic" w:cs="Simplified Arabic"/>
          <w:sz w:val="32"/>
          <w:szCs w:val="32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32"/>
          <w:szCs w:val="32"/>
          <w:lang w:eastAsia="fr-FR"/>
        </w:rPr>
        <w:drawing>
          <wp:anchor distT="0" distB="0" distL="114300" distR="114300" simplePos="0" relativeHeight="251745792" behindDoc="0" locked="0" layoutInCell="1" allowOverlap="1" wp14:anchorId="75DAD18B" wp14:editId="7B2B2CFB">
            <wp:simplePos x="0" y="0"/>
            <wp:positionH relativeFrom="column">
              <wp:posOffset>-231140</wp:posOffset>
            </wp:positionH>
            <wp:positionV relativeFrom="paragraph">
              <wp:posOffset>2012950</wp:posOffset>
            </wp:positionV>
            <wp:extent cx="2517140" cy="3038475"/>
            <wp:effectExtent l="0" t="0" r="0" b="9525"/>
            <wp:wrapSquare wrapText="bothSides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14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122E">
        <w:rPr>
          <w:noProof/>
          <w:lang w:eastAsia="fr-FR"/>
        </w:rPr>
        <w:drawing>
          <wp:anchor distT="0" distB="0" distL="114300" distR="114300" simplePos="0" relativeHeight="251744768" behindDoc="0" locked="0" layoutInCell="1" allowOverlap="1" wp14:anchorId="1E9C90F2" wp14:editId="67CE490B">
            <wp:simplePos x="0" y="0"/>
            <wp:positionH relativeFrom="column">
              <wp:posOffset>-228600</wp:posOffset>
            </wp:positionH>
            <wp:positionV relativeFrom="paragraph">
              <wp:posOffset>182880</wp:posOffset>
            </wp:positionV>
            <wp:extent cx="2628900" cy="1828800"/>
            <wp:effectExtent l="0" t="0" r="0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4C36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   </w:t>
      </w:r>
      <w:r w:rsidR="00E712EE" w:rsidRPr="00830716">
        <w:rPr>
          <w:rFonts w:ascii="Simplified Arabic" w:hAnsi="Simplified Arabic" w:cs="Simplified Arabic"/>
          <w:sz w:val="32"/>
          <w:szCs w:val="32"/>
          <w:rtl/>
          <w:lang w:bidi="ar-DZ"/>
        </w:rPr>
        <w:t>في حصة الاعمال المخبرية طلب الأستاذ من التلميذ ال</w:t>
      </w:r>
      <w:r>
        <w:rPr>
          <w:rFonts w:ascii="Simplified Arabic" w:hAnsi="Simplified Arabic" w:cs="Simplified Arabic"/>
          <w:sz w:val="32"/>
          <w:szCs w:val="32"/>
          <w:rtl/>
          <w:lang w:bidi="ar-DZ"/>
        </w:rPr>
        <w:t>مجتهد آدم بإحضار جهاز لدراسة ال</w:t>
      </w: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أ</w:t>
      </w:r>
      <w:r w:rsidR="00E712EE" w:rsidRPr="00830716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لوان الأساسية من المخبر </w:t>
      </w:r>
      <w:r w:rsidR="00830716" w:rsidRPr="00830716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، </w:t>
      </w:r>
      <w:r w:rsidR="00E712EE" w:rsidRPr="00830716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فلاحظ </w:t>
      </w:r>
      <w:r w:rsidR="00830716" w:rsidRPr="00830716">
        <w:rPr>
          <w:rFonts w:ascii="Simplified Arabic" w:hAnsi="Simplified Arabic" w:cs="Simplified Arabic"/>
          <w:sz w:val="32"/>
          <w:szCs w:val="32"/>
          <w:rtl/>
          <w:lang w:bidi="ar-DZ"/>
        </w:rPr>
        <w:t>آدم أ</w:t>
      </w:r>
      <w:r w:rsidR="00E712EE" w:rsidRPr="00830716">
        <w:rPr>
          <w:rFonts w:ascii="Simplified Arabic" w:hAnsi="Simplified Arabic" w:cs="Simplified Arabic"/>
          <w:sz w:val="32"/>
          <w:szCs w:val="32"/>
          <w:rtl/>
          <w:lang w:bidi="ar-DZ"/>
        </w:rPr>
        <w:t>نه يحتوي على ثلاث</w:t>
      </w:r>
      <w:r w:rsidR="0029508B" w:rsidRPr="00830716">
        <w:rPr>
          <w:rFonts w:ascii="Simplified Arabic" w:hAnsi="Simplified Arabic" w:cs="Simplified Arabic"/>
          <w:sz w:val="32"/>
          <w:szCs w:val="32"/>
          <w:rtl/>
          <w:lang w:bidi="ar-DZ"/>
        </w:rPr>
        <w:t>ة</w:t>
      </w:r>
      <w:r w:rsidR="00E712EE" w:rsidRPr="00830716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مصابيح متماثلة </w:t>
      </w:r>
      <w:r w:rsidR="0029508B" w:rsidRPr="00830716">
        <w:rPr>
          <w:rFonts w:ascii="Simplified Arabic" w:hAnsi="Simplified Arabic" w:cs="Simplified Arabic"/>
          <w:sz w:val="32"/>
          <w:szCs w:val="32"/>
          <w:rtl/>
          <w:lang w:bidi="ar-DZ"/>
        </w:rPr>
        <w:t>، وبعد</w:t>
      </w:r>
      <w:r w:rsidR="00286C0F" w:rsidRPr="00830716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تشغيله </w:t>
      </w:r>
      <w:r w:rsidR="0029508B" w:rsidRPr="00830716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</w:t>
      </w:r>
      <w:r w:rsidR="00830716" w:rsidRPr="00830716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تتوهج المصابيح </w:t>
      </w:r>
      <w:r w:rsidR="00D25E7D">
        <w:rPr>
          <w:rFonts w:ascii="Simplified Arabic" w:hAnsi="Simplified Arabic" w:cs="Simplified Arabic" w:hint="cs"/>
          <w:sz w:val="32"/>
          <w:szCs w:val="32"/>
          <w:rtl/>
          <w:lang w:bidi="ar-DZ"/>
        </w:rPr>
        <w:t>فتظهر</w:t>
      </w:r>
      <w:r w:rsidR="00830716" w:rsidRPr="00830716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ثلاثة أ</w:t>
      </w:r>
      <w:r w:rsidR="00286C0F" w:rsidRPr="00830716">
        <w:rPr>
          <w:rFonts w:ascii="Simplified Arabic" w:hAnsi="Simplified Arabic" w:cs="Simplified Arabic"/>
          <w:sz w:val="32"/>
          <w:szCs w:val="32"/>
          <w:rtl/>
          <w:lang w:bidi="ar-DZ"/>
        </w:rPr>
        <w:t>ضو</w:t>
      </w:r>
      <w:r w:rsidR="00830716" w:rsidRPr="00830716">
        <w:rPr>
          <w:rFonts w:ascii="Simplified Arabic" w:hAnsi="Simplified Arabic" w:cs="Simplified Arabic"/>
          <w:sz w:val="32"/>
          <w:szCs w:val="32"/>
          <w:rtl/>
          <w:lang w:bidi="ar-DZ"/>
        </w:rPr>
        <w:t>اء</w:t>
      </w:r>
      <w:r w:rsidR="00E712EE" w:rsidRPr="00830716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</w:t>
      </w:r>
      <w:r w:rsidR="00830716" w:rsidRPr="00830716">
        <w:rPr>
          <w:rFonts w:ascii="Simplified Arabic" w:hAnsi="Simplified Arabic" w:cs="Simplified Arabic"/>
          <w:sz w:val="32"/>
          <w:szCs w:val="32"/>
          <w:rtl/>
          <w:lang w:bidi="ar-DZ"/>
        </w:rPr>
        <w:t>ذات لون</w:t>
      </w:r>
      <w:r w:rsidR="00E712EE" w:rsidRPr="00830716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</w:t>
      </w:r>
      <w:r w:rsidR="00286C0F" w:rsidRPr="00830716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معين </w:t>
      </w:r>
      <w:r w:rsidR="00E712EE" w:rsidRPr="00830716">
        <w:rPr>
          <w:rFonts w:ascii="Simplified Arabic" w:hAnsi="Simplified Arabic" w:cs="Simplified Arabic"/>
          <w:sz w:val="32"/>
          <w:szCs w:val="32"/>
          <w:rtl/>
          <w:lang w:bidi="ar-DZ"/>
        </w:rPr>
        <w:t>هي</w:t>
      </w:r>
      <w:r w:rsidR="00830716" w:rsidRPr="00830716">
        <w:rPr>
          <w:rFonts w:ascii="Simplified Arabic" w:hAnsi="Simplified Arabic" w:cs="Simplified Arabic"/>
          <w:sz w:val="32"/>
          <w:szCs w:val="32"/>
          <w:rtl/>
          <w:lang w:bidi="ar-DZ"/>
        </w:rPr>
        <w:t>:</w:t>
      </w:r>
      <w:r w:rsidR="00E712EE" w:rsidRPr="00830716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(الأحمر – الأخضر – الأزرق) </w:t>
      </w:r>
      <w:r w:rsidR="00830716" w:rsidRPr="00830716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، مم</w:t>
      </w:r>
      <w:r w:rsidR="00D25E7D">
        <w:rPr>
          <w:rFonts w:ascii="Simplified Arabic" w:hAnsi="Simplified Arabic" w:cs="Simplified Arabic" w:hint="cs"/>
          <w:sz w:val="32"/>
          <w:szCs w:val="32"/>
          <w:rtl/>
          <w:lang w:bidi="ar-DZ"/>
        </w:rPr>
        <w:t>ّ</w:t>
      </w:r>
      <w:r w:rsidR="00830716" w:rsidRPr="00830716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ا </w:t>
      </w:r>
      <w:r w:rsidR="00E712EE" w:rsidRPr="00830716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زاده الفضول </w:t>
      </w:r>
      <w:r w:rsidR="00830716" w:rsidRPr="00830716">
        <w:rPr>
          <w:rFonts w:ascii="Simplified Arabic" w:hAnsi="Simplified Arabic" w:cs="Simplified Arabic"/>
          <w:sz w:val="32"/>
          <w:szCs w:val="32"/>
          <w:rtl/>
          <w:lang w:bidi="ar-DZ"/>
        </w:rPr>
        <w:t>ل</w:t>
      </w:r>
      <w:r w:rsidR="00E712EE" w:rsidRPr="00830716">
        <w:rPr>
          <w:rFonts w:ascii="Simplified Arabic" w:hAnsi="Simplified Arabic" w:cs="Simplified Arabic"/>
          <w:sz w:val="32"/>
          <w:szCs w:val="32"/>
          <w:rtl/>
          <w:lang w:bidi="ar-DZ"/>
        </w:rPr>
        <w:t>معرفة الجهاز</w:t>
      </w: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،</w:t>
      </w:r>
      <w:r w:rsidR="00D25E7D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ل</w:t>
      </w:r>
      <w:r w:rsidR="00D25E7D">
        <w:rPr>
          <w:rFonts w:ascii="Simplified Arabic" w:hAnsi="Simplified Arabic" w:cs="Simplified Arabic" w:hint="cs"/>
          <w:sz w:val="32"/>
          <w:szCs w:val="32"/>
          <w:rtl/>
          <w:lang w:bidi="ar-DZ"/>
        </w:rPr>
        <w:t>صن</w:t>
      </w:r>
      <w:r w:rsidR="001732C7">
        <w:rPr>
          <w:rFonts w:ascii="Simplified Arabic" w:hAnsi="Simplified Arabic" w:cs="Simplified Arabic" w:hint="cs"/>
          <w:sz w:val="32"/>
          <w:szCs w:val="32"/>
          <w:rtl/>
          <w:lang w:bidi="ar-DZ"/>
        </w:rPr>
        <w:t>ع</w:t>
      </w:r>
      <w:r w:rsidR="00D25E7D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مشروع</w:t>
      </w:r>
      <w:r w:rsidR="001732C7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المصابيح الملونة </w:t>
      </w:r>
      <w:r w:rsidR="00E712EE" w:rsidRPr="00830716">
        <w:rPr>
          <w:rFonts w:ascii="Simplified Arabic" w:hAnsi="Simplified Arabic" w:cs="Simplified Arabic"/>
          <w:sz w:val="32"/>
          <w:szCs w:val="32"/>
          <w:rtl/>
          <w:lang w:bidi="ar-DZ"/>
        </w:rPr>
        <w:t>فقام برسم مخطط لدارة كهربائية</w:t>
      </w:r>
      <w:r w:rsidR="00D25E7D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  <w:r w:rsidR="00E712EE" w:rsidRPr="00830716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(انظر </w:t>
      </w:r>
      <w:r w:rsidR="00E712EE" w:rsidRPr="00E905A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الوثيقة</w:t>
      </w:r>
      <w:r w:rsidR="00E712EE" w:rsidRPr="00830716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</w:t>
      </w:r>
      <w:r w:rsidR="00E712EE" w:rsidRPr="00E905A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03</w:t>
      </w:r>
      <w:r w:rsidR="00E712EE" w:rsidRPr="00830716">
        <w:rPr>
          <w:rFonts w:ascii="Simplified Arabic" w:hAnsi="Simplified Arabic" w:cs="Simplified Arabic"/>
          <w:sz w:val="32"/>
          <w:szCs w:val="32"/>
          <w:rtl/>
          <w:lang w:bidi="ar-DZ"/>
        </w:rPr>
        <w:t>)</w:t>
      </w:r>
    </w:p>
    <w:p w14:paraId="47D2D236" w14:textId="05D199C4" w:rsidR="00E712EE" w:rsidRDefault="00E712EE" w:rsidP="00E712EE">
      <w:pPr>
        <w:bidi/>
        <w:spacing w:after="0" w:line="240" w:lineRule="auto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</w:p>
    <w:p w14:paraId="00E73BD7" w14:textId="3984E2FD" w:rsidR="00286C0F" w:rsidRPr="00830716" w:rsidRDefault="00286C0F" w:rsidP="000C0A38">
      <w:pPr>
        <w:bidi/>
        <w:spacing w:after="0" w:line="360" w:lineRule="auto"/>
        <w:rPr>
          <w:rFonts w:ascii="Simplified Arabic" w:eastAsia="Times New Roman" w:hAnsi="Simplified Arabic" w:cs="Simplified Arabic"/>
          <w:noProof/>
          <w:sz w:val="32"/>
          <w:szCs w:val="32"/>
          <w:rtl/>
          <w:lang w:eastAsia="fr-FR" w:bidi="ar-DZ"/>
        </w:rPr>
      </w:pPr>
      <w:r w:rsidRPr="00830716">
        <w:rPr>
          <w:rFonts w:ascii="Simplified Arabic" w:eastAsia="Times New Roman" w:hAnsi="Simplified Arabic" w:cs="Simplified Arabic"/>
          <w:noProof/>
          <w:sz w:val="32"/>
          <w:szCs w:val="32"/>
          <w:rtl/>
          <w:lang w:eastAsia="fr-FR" w:bidi="ar-DZ"/>
        </w:rPr>
        <w:t>1- ما</w:t>
      </w:r>
      <w:r w:rsidR="00876C9E" w:rsidRPr="00830716">
        <w:rPr>
          <w:rFonts w:ascii="Simplified Arabic" w:eastAsia="Times New Roman" w:hAnsi="Simplified Arabic" w:cs="Simplified Arabic"/>
          <w:noProof/>
          <w:sz w:val="32"/>
          <w:szCs w:val="32"/>
          <w:rtl/>
          <w:lang w:eastAsia="fr-FR" w:bidi="ar-DZ"/>
        </w:rPr>
        <w:t xml:space="preserve"> </w:t>
      </w:r>
      <w:r w:rsidRPr="00830716">
        <w:rPr>
          <w:rFonts w:ascii="Simplified Arabic" w:eastAsia="Times New Roman" w:hAnsi="Simplified Arabic" w:cs="Simplified Arabic"/>
          <w:noProof/>
          <w:sz w:val="32"/>
          <w:szCs w:val="32"/>
          <w:rtl/>
          <w:lang w:eastAsia="fr-FR" w:bidi="ar-DZ"/>
        </w:rPr>
        <w:t>اسم التجربة التي قام بها الأستاذ</w:t>
      </w:r>
      <w:r w:rsidR="000C0A38">
        <w:rPr>
          <w:rFonts w:ascii="Simplified Arabic" w:eastAsia="Times New Roman" w:hAnsi="Simplified Arabic" w:cs="Simplified Arabic" w:hint="cs"/>
          <w:noProof/>
          <w:sz w:val="32"/>
          <w:szCs w:val="32"/>
          <w:rtl/>
          <w:lang w:eastAsia="fr-FR" w:bidi="ar-DZ"/>
        </w:rPr>
        <w:t xml:space="preserve"> ، وماذا يحدث عند تقاطع الأضواء الثلاثة؟</w:t>
      </w:r>
      <w:r w:rsidR="00E905A8">
        <w:rPr>
          <w:rFonts w:ascii="Simplified Arabic" w:eastAsia="Times New Roman" w:hAnsi="Simplified Arabic" w:cs="Simplified Arabic" w:hint="cs"/>
          <w:noProof/>
          <w:sz w:val="32"/>
          <w:szCs w:val="32"/>
          <w:rtl/>
          <w:lang w:eastAsia="fr-FR" w:bidi="ar-DZ"/>
        </w:rPr>
        <w:t xml:space="preserve"> </w:t>
      </w:r>
      <w:r w:rsidR="00E905A8" w:rsidRPr="00E905A8">
        <w:rPr>
          <w:rFonts w:ascii="Simplified Arabic" w:eastAsia="Times New Roman" w:hAnsi="Simplified Arabic" w:cs="Simplified Arabic" w:hint="cs"/>
          <w:noProof/>
          <w:sz w:val="24"/>
          <w:szCs w:val="24"/>
          <w:rtl/>
          <w:lang w:eastAsia="fr-FR" w:bidi="ar-DZ"/>
        </w:rPr>
        <w:t>.....</w:t>
      </w:r>
      <w:r w:rsidR="00E905A8">
        <w:rPr>
          <w:rFonts w:ascii="Simplified Arabic" w:eastAsia="Times New Roman" w:hAnsi="Simplified Arabic" w:cs="Simplified Arabic" w:hint="cs"/>
          <w:noProof/>
          <w:sz w:val="24"/>
          <w:szCs w:val="24"/>
          <w:rtl/>
          <w:lang w:eastAsia="fr-FR" w:bidi="ar-DZ"/>
        </w:rPr>
        <w:t>......</w:t>
      </w:r>
      <w:r w:rsidR="00E905A8" w:rsidRPr="00E905A8">
        <w:rPr>
          <w:rFonts w:ascii="Simplified Arabic" w:eastAsia="Times New Roman" w:hAnsi="Simplified Arabic" w:cs="Simplified Arabic" w:hint="cs"/>
          <w:noProof/>
          <w:sz w:val="24"/>
          <w:szCs w:val="24"/>
          <w:rtl/>
          <w:lang w:eastAsia="fr-FR" w:bidi="ar-DZ"/>
        </w:rPr>
        <w:t>....</w:t>
      </w:r>
      <w:r w:rsidR="00E905A8">
        <w:rPr>
          <w:rFonts w:ascii="Simplified Arabic" w:eastAsia="Times New Roman" w:hAnsi="Simplified Arabic" w:cs="Simplified Arabic" w:hint="cs"/>
          <w:noProof/>
          <w:sz w:val="24"/>
          <w:szCs w:val="24"/>
          <w:rtl/>
          <w:lang w:eastAsia="fr-FR" w:bidi="ar-DZ"/>
        </w:rPr>
        <w:t>02 ن</w:t>
      </w:r>
    </w:p>
    <w:p w14:paraId="7E2C0A76" w14:textId="09CDEE59" w:rsidR="00E905A8" w:rsidRDefault="00286C0F" w:rsidP="00E905A8">
      <w:pPr>
        <w:bidi/>
        <w:spacing w:after="0" w:line="360" w:lineRule="auto"/>
        <w:rPr>
          <w:rFonts w:ascii="Simplified Arabic" w:eastAsia="Times New Roman" w:hAnsi="Simplified Arabic" w:cs="Simplified Arabic"/>
          <w:noProof/>
          <w:sz w:val="24"/>
          <w:szCs w:val="24"/>
          <w:rtl/>
          <w:lang w:eastAsia="fr-FR"/>
        </w:rPr>
      </w:pPr>
      <w:r w:rsidRPr="00830716">
        <w:rPr>
          <w:rFonts w:ascii="Simplified Arabic" w:eastAsia="Times New Roman" w:hAnsi="Simplified Arabic" w:cs="Simplified Arabic"/>
          <w:noProof/>
          <w:sz w:val="32"/>
          <w:szCs w:val="32"/>
          <w:rtl/>
          <w:lang w:eastAsia="fr-FR" w:bidi="ar-DZ"/>
        </w:rPr>
        <w:t>2- استنتج التوتر الكهربائي بين طرفي كل مصباح</w:t>
      </w:r>
      <w:r w:rsidR="00890F50" w:rsidRPr="00830716">
        <w:rPr>
          <w:rFonts w:ascii="Simplified Arabic" w:eastAsia="Times New Roman" w:hAnsi="Simplified Arabic" w:cs="Simplified Arabic"/>
          <w:noProof/>
          <w:sz w:val="32"/>
          <w:szCs w:val="32"/>
          <w:rtl/>
          <w:lang w:eastAsia="fr-FR"/>
        </w:rPr>
        <w:t xml:space="preserve"> </w:t>
      </w:r>
      <w:r w:rsidRPr="00830716">
        <w:rPr>
          <w:rFonts w:ascii="Simplified Arabic" w:eastAsia="Times New Roman" w:hAnsi="Simplified Arabic" w:cs="Simplified Arabic"/>
          <w:noProof/>
          <w:sz w:val="32"/>
          <w:szCs w:val="32"/>
          <w:rtl/>
          <w:lang w:eastAsia="fr-FR"/>
        </w:rPr>
        <w:t xml:space="preserve"> مع التعليل</w:t>
      </w:r>
      <w:r w:rsidR="00503BC0" w:rsidRPr="00830716">
        <w:rPr>
          <w:rFonts w:ascii="Simplified Arabic" w:eastAsia="Times New Roman" w:hAnsi="Simplified Arabic" w:cs="Simplified Arabic"/>
          <w:noProof/>
          <w:sz w:val="32"/>
          <w:szCs w:val="32"/>
          <w:rtl/>
          <w:lang w:eastAsia="fr-FR"/>
        </w:rPr>
        <w:t>.</w:t>
      </w:r>
      <w:r w:rsidR="00E905A8">
        <w:rPr>
          <w:rFonts w:ascii="Simplified Arabic" w:eastAsia="Times New Roman" w:hAnsi="Simplified Arabic" w:cs="Simplified Arabic" w:hint="cs"/>
          <w:noProof/>
          <w:sz w:val="32"/>
          <w:szCs w:val="32"/>
          <w:rtl/>
          <w:lang w:eastAsia="fr-FR"/>
        </w:rPr>
        <w:t xml:space="preserve"> </w:t>
      </w:r>
      <w:r w:rsidR="00E905A8">
        <w:rPr>
          <w:rFonts w:ascii="Simplified Arabic" w:eastAsia="Times New Roman" w:hAnsi="Simplified Arabic" w:cs="Simplified Arabic" w:hint="cs"/>
          <w:noProof/>
          <w:sz w:val="24"/>
          <w:szCs w:val="24"/>
          <w:rtl/>
          <w:lang w:eastAsia="fr-FR"/>
        </w:rPr>
        <w:t>..</w:t>
      </w:r>
      <w:r w:rsidR="00E905A8" w:rsidRPr="00E905A8">
        <w:rPr>
          <w:rFonts w:ascii="Simplified Arabic" w:eastAsia="Times New Roman" w:hAnsi="Simplified Arabic" w:cs="Simplified Arabic" w:hint="cs"/>
          <w:noProof/>
          <w:sz w:val="24"/>
          <w:szCs w:val="24"/>
          <w:rtl/>
          <w:lang w:eastAsia="fr-FR"/>
        </w:rPr>
        <w:t>.</w:t>
      </w:r>
    </w:p>
    <w:p w14:paraId="407F6E3E" w14:textId="30AA7EE9" w:rsidR="00286C0F" w:rsidRPr="00830716" w:rsidRDefault="00E905A8" w:rsidP="00E905A8">
      <w:pPr>
        <w:bidi/>
        <w:spacing w:after="0" w:line="360" w:lineRule="auto"/>
        <w:rPr>
          <w:rFonts w:ascii="Simplified Arabic" w:eastAsia="Times New Roman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Times New Roman" w:hAnsi="Simplified Arabic" w:cs="Simplified Arabic" w:hint="cs"/>
          <w:noProof/>
          <w:sz w:val="24"/>
          <w:szCs w:val="24"/>
          <w:rtl/>
          <w:lang w:eastAsia="fr-FR"/>
        </w:rPr>
        <w:t>......01 ن</w:t>
      </w:r>
    </w:p>
    <w:p w14:paraId="1C6F9E57" w14:textId="601ADE6C" w:rsidR="00E712EE" w:rsidRPr="00830716" w:rsidRDefault="00876C9E" w:rsidP="002728DE">
      <w:pPr>
        <w:bidi/>
        <w:spacing w:after="0" w:line="360" w:lineRule="auto"/>
        <w:rPr>
          <w:rFonts w:ascii="Simplified Arabic" w:eastAsia="Times New Roman" w:hAnsi="Simplified Arabic" w:cs="Simplified Arabic"/>
          <w:noProof/>
          <w:sz w:val="32"/>
          <w:szCs w:val="32"/>
          <w:lang w:eastAsia="fr-FR"/>
        </w:rPr>
      </w:pPr>
      <w:r w:rsidRPr="00830716">
        <w:rPr>
          <w:rFonts w:ascii="Simplified Arabic" w:eastAsia="Times New Roman" w:hAnsi="Simplified Arabic" w:cs="Simplified Arabic"/>
          <w:noProof/>
          <w:sz w:val="32"/>
          <w:szCs w:val="32"/>
          <w:rtl/>
          <w:lang w:eastAsia="fr-FR" w:bidi="ar-DZ"/>
        </w:rPr>
        <w:t>أ-</w:t>
      </w:r>
      <w:r w:rsidRPr="00830716">
        <w:rPr>
          <w:rFonts w:ascii="Simplified Arabic" w:eastAsia="Times New Roman" w:hAnsi="Simplified Arabic" w:cs="Simplified Arabic"/>
          <w:noProof/>
          <w:sz w:val="32"/>
          <w:szCs w:val="32"/>
          <w:lang w:eastAsia="fr-FR"/>
        </w:rPr>
        <w:t xml:space="preserve">  </w:t>
      </w:r>
      <w:r w:rsidR="00286C0F" w:rsidRPr="00830716">
        <w:rPr>
          <w:rFonts w:ascii="Simplified Arabic" w:eastAsia="Times New Roman" w:hAnsi="Simplified Arabic" w:cs="Simplified Arabic"/>
          <w:noProof/>
          <w:sz w:val="32"/>
          <w:szCs w:val="32"/>
          <w:rtl/>
          <w:lang w:eastAsia="fr-FR"/>
        </w:rPr>
        <w:t xml:space="preserve">أوجد استطاعة </w:t>
      </w:r>
      <w:r w:rsidR="00890F50" w:rsidRPr="00830716">
        <w:rPr>
          <w:rFonts w:ascii="Simplified Arabic" w:eastAsia="Times New Roman" w:hAnsi="Simplified Arabic" w:cs="Simplified Arabic"/>
          <w:noProof/>
          <w:sz w:val="32"/>
          <w:szCs w:val="32"/>
          <w:rtl/>
          <w:lang w:eastAsia="fr-FR"/>
        </w:rPr>
        <w:t xml:space="preserve"> </w:t>
      </w:r>
      <w:r w:rsidR="00503BC0" w:rsidRPr="00830716">
        <w:rPr>
          <w:rFonts w:ascii="Simplified Arabic" w:eastAsia="Times New Roman" w:hAnsi="Simplified Arabic" w:cs="Simplified Arabic"/>
          <w:noProof/>
          <w:sz w:val="32"/>
          <w:szCs w:val="32"/>
          <w:rtl/>
          <w:lang w:eastAsia="fr-FR"/>
        </w:rPr>
        <w:t>كل مصباح علما أ</w:t>
      </w:r>
      <w:r w:rsidRPr="00830716">
        <w:rPr>
          <w:rFonts w:ascii="Simplified Arabic" w:eastAsia="Times New Roman" w:hAnsi="Simplified Arabic" w:cs="Simplified Arabic"/>
          <w:noProof/>
          <w:sz w:val="32"/>
          <w:szCs w:val="32"/>
          <w:rtl/>
          <w:lang w:eastAsia="fr-FR"/>
        </w:rPr>
        <w:t>ن شدة التيار الكهربائي الكلية</w:t>
      </w:r>
      <w:r w:rsidR="00890F50" w:rsidRPr="00830716">
        <w:rPr>
          <w:rFonts w:ascii="Simplified Arabic" w:eastAsia="Times New Roman" w:hAnsi="Simplified Arabic" w:cs="Simplified Arabic"/>
          <w:noProof/>
          <w:sz w:val="32"/>
          <w:szCs w:val="32"/>
          <w:rtl/>
          <w:lang w:eastAsia="fr-FR"/>
        </w:rPr>
        <w:t xml:space="preserve">   </w:t>
      </w:r>
      <w:r w:rsidR="002728DE">
        <w:rPr>
          <w:rFonts w:ascii="Simplified Arabic" w:eastAsia="Calibri" w:hAnsi="Simplified Arabic" w:cs="Simplified Arabic"/>
          <w:b/>
          <w:bCs/>
          <w:sz w:val="32"/>
          <w:szCs w:val="32"/>
          <w:lang w:val="en-US"/>
        </w:rPr>
        <w:sym w:font="Symbol" w:char="F049"/>
      </w:r>
      <w:r w:rsidRPr="00830716">
        <w:rPr>
          <w:rFonts w:ascii="Simplified Arabic" w:eastAsia="Calibri" w:hAnsi="Simplified Arabic" w:cs="Simplified Arabic"/>
          <w:b/>
          <w:bCs/>
          <w:sz w:val="32"/>
          <w:szCs w:val="32"/>
        </w:rPr>
        <w:t>=0.6</w:t>
      </w:r>
      <w:r w:rsidR="002728DE">
        <w:rPr>
          <w:rFonts w:ascii="Simplified Arabic" w:eastAsia="Calibri" w:hAnsi="Simplified Arabic" w:cs="Simplified Arabic"/>
          <w:b/>
          <w:bCs/>
          <w:sz w:val="32"/>
          <w:szCs w:val="32"/>
        </w:rPr>
        <w:t xml:space="preserve"> </w:t>
      </w:r>
      <w:proofErr w:type="gramStart"/>
      <w:r w:rsidRPr="00830716">
        <w:rPr>
          <w:rFonts w:ascii="Simplified Arabic" w:eastAsia="Calibri" w:hAnsi="Simplified Arabic" w:cs="Simplified Arabic"/>
          <w:b/>
          <w:bCs/>
          <w:sz w:val="32"/>
          <w:szCs w:val="32"/>
        </w:rPr>
        <w:t>A</w:t>
      </w:r>
      <w:r w:rsidRPr="00830716">
        <w:rPr>
          <w:rFonts w:ascii="Simplified Arabic" w:eastAsia="Calibri" w:hAnsi="Simplified Arabic" w:cs="Simplified Arabic"/>
          <w:sz w:val="32"/>
          <w:szCs w:val="32"/>
          <w:rtl/>
          <w:lang w:bidi="ar-DZ"/>
        </w:rPr>
        <w:t xml:space="preserve"> </w:t>
      </w:r>
      <w:r w:rsidR="00780828" w:rsidRPr="00830716">
        <w:rPr>
          <w:rFonts w:ascii="Simplified Arabic" w:eastAsia="Times New Roman" w:hAnsi="Simplified Arabic" w:cs="Simplified Arabic"/>
          <w:noProof/>
          <w:sz w:val="32"/>
          <w:szCs w:val="32"/>
          <w:lang w:eastAsia="fr-FR"/>
        </w:rPr>
        <w:t xml:space="preserve"> </w:t>
      </w:r>
      <w:r w:rsidR="00503BC0" w:rsidRPr="00830716">
        <w:rPr>
          <w:rFonts w:ascii="Simplified Arabic" w:eastAsia="Times New Roman" w:hAnsi="Simplified Arabic" w:cs="Simplified Arabic"/>
          <w:noProof/>
          <w:sz w:val="32"/>
          <w:szCs w:val="32"/>
          <w:rtl/>
          <w:lang w:eastAsia="fr-FR"/>
        </w:rPr>
        <w:t>.</w:t>
      </w:r>
      <w:proofErr w:type="gramEnd"/>
      <w:r w:rsidR="00E905A8">
        <w:rPr>
          <w:rFonts w:ascii="Simplified Arabic" w:eastAsia="Times New Roman" w:hAnsi="Simplified Arabic" w:cs="Simplified Arabic" w:hint="cs"/>
          <w:noProof/>
          <w:sz w:val="32"/>
          <w:szCs w:val="32"/>
          <w:rtl/>
          <w:lang w:eastAsia="fr-FR"/>
        </w:rPr>
        <w:t xml:space="preserve">  </w:t>
      </w:r>
      <w:r w:rsidR="00E905A8" w:rsidRPr="00E905A8">
        <w:rPr>
          <w:rFonts w:ascii="Simplified Arabic" w:eastAsia="Times New Roman" w:hAnsi="Simplified Arabic" w:cs="Simplified Arabic" w:hint="cs"/>
          <w:noProof/>
          <w:sz w:val="24"/>
          <w:szCs w:val="24"/>
          <w:rtl/>
          <w:lang w:eastAsia="fr-FR"/>
        </w:rPr>
        <w:t>..............</w:t>
      </w:r>
      <w:r w:rsidR="00E905A8">
        <w:rPr>
          <w:rFonts w:ascii="Simplified Arabic" w:eastAsia="Times New Roman" w:hAnsi="Simplified Arabic" w:cs="Simplified Arabic" w:hint="cs"/>
          <w:noProof/>
          <w:sz w:val="24"/>
          <w:szCs w:val="24"/>
          <w:rtl/>
          <w:lang w:eastAsia="fr-FR"/>
        </w:rPr>
        <w:t>02 ن</w:t>
      </w:r>
      <w:r w:rsidR="00780828" w:rsidRPr="00E905A8">
        <w:rPr>
          <w:rFonts w:ascii="Simplified Arabic" w:eastAsia="Times New Roman" w:hAnsi="Simplified Arabic" w:cs="Simplified Arabic"/>
          <w:noProof/>
          <w:sz w:val="24"/>
          <w:szCs w:val="24"/>
          <w:lang w:eastAsia="fr-FR"/>
        </w:rPr>
        <w:t xml:space="preserve"> </w:t>
      </w:r>
      <w:r w:rsidR="00890F50" w:rsidRPr="00E905A8">
        <w:rPr>
          <w:rFonts w:ascii="Simplified Arabic" w:eastAsia="Times New Roman" w:hAnsi="Simplified Arabic" w:cs="Simplified Arabic"/>
          <w:noProof/>
          <w:sz w:val="32"/>
          <w:szCs w:val="32"/>
          <w:rtl/>
          <w:lang w:eastAsia="fr-FR"/>
        </w:rPr>
        <w:t xml:space="preserve"> </w:t>
      </w:r>
    </w:p>
    <w:p w14:paraId="55B9DAA8" w14:textId="79D30E60" w:rsidR="00BB076F" w:rsidRPr="00435FD2" w:rsidRDefault="00876C9E" w:rsidP="00E905A8">
      <w:pPr>
        <w:bidi/>
        <w:spacing w:after="0" w:line="360" w:lineRule="auto"/>
        <w:rPr>
          <w:rFonts w:ascii="Simplified Arabic" w:eastAsia="Times New Roman" w:hAnsi="Simplified Arabic" w:cs="Simplified Arabic"/>
          <w:noProof/>
          <w:sz w:val="32"/>
          <w:szCs w:val="32"/>
          <w:rtl/>
          <w:lang w:eastAsia="fr-FR" w:bidi="ar-DZ"/>
        </w:rPr>
      </w:pPr>
      <w:r w:rsidRPr="00830716">
        <w:rPr>
          <w:rFonts w:ascii="Simplified Arabic" w:eastAsia="Times New Roman" w:hAnsi="Simplified Arabic" w:cs="Simplified Arabic"/>
          <w:noProof/>
          <w:sz w:val="32"/>
          <w:szCs w:val="32"/>
          <w:rtl/>
          <w:lang w:eastAsia="fr-FR"/>
        </w:rPr>
        <w:t xml:space="preserve">3- </w:t>
      </w:r>
      <w:r w:rsidR="00254C36">
        <w:rPr>
          <w:rFonts w:ascii="Simplified Arabic" w:eastAsia="Times New Roman" w:hAnsi="Simplified Arabic" w:cs="Simplified Arabic" w:hint="cs"/>
          <w:noProof/>
          <w:sz w:val="32"/>
          <w:szCs w:val="32"/>
          <w:rtl/>
          <w:lang w:eastAsia="fr-FR" w:bidi="ar-DZ"/>
        </w:rPr>
        <w:t>بيّن حسابيا</w:t>
      </w:r>
      <w:r w:rsidR="00B3727F">
        <w:rPr>
          <w:rFonts w:ascii="Simplified Arabic" w:eastAsia="Times New Roman" w:hAnsi="Simplified Arabic" w:cs="Simplified Arabic" w:hint="cs"/>
          <w:noProof/>
          <w:sz w:val="32"/>
          <w:szCs w:val="32"/>
          <w:rtl/>
          <w:lang w:eastAsia="fr-FR" w:bidi="ar-DZ"/>
        </w:rPr>
        <w:t xml:space="preserve"> أن </w:t>
      </w:r>
      <w:r w:rsidRPr="00830716">
        <w:rPr>
          <w:rFonts w:ascii="Simplified Arabic" w:eastAsia="Times New Roman" w:hAnsi="Simplified Arabic" w:cs="Simplified Arabic"/>
          <w:noProof/>
          <w:sz w:val="32"/>
          <w:szCs w:val="32"/>
          <w:rtl/>
          <w:lang w:eastAsia="fr-FR"/>
        </w:rPr>
        <w:t>الطاقة (</w:t>
      </w:r>
      <w:r w:rsidRPr="00830716">
        <w:rPr>
          <w:rFonts w:ascii="Simplified Arabic" w:eastAsia="Times New Roman" w:hAnsi="Simplified Arabic" w:cs="Simplified Arabic"/>
          <w:noProof/>
          <w:sz w:val="32"/>
          <w:szCs w:val="32"/>
          <w:lang w:eastAsia="fr-FR"/>
        </w:rPr>
        <w:t>E</w:t>
      </w:r>
      <w:r w:rsidRPr="00830716">
        <w:rPr>
          <w:rFonts w:ascii="Simplified Arabic" w:eastAsia="Times New Roman" w:hAnsi="Simplified Arabic" w:cs="Simplified Arabic"/>
          <w:noProof/>
          <w:sz w:val="32"/>
          <w:szCs w:val="32"/>
          <w:rtl/>
          <w:lang w:eastAsia="fr-FR"/>
        </w:rPr>
        <w:t>) محفوظة  في هذه الدارة علم</w:t>
      </w:r>
      <w:r w:rsidR="00254C36">
        <w:rPr>
          <w:rFonts w:ascii="Simplified Arabic" w:eastAsia="Times New Roman" w:hAnsi="Simplified Arabic" w:cs="Simplified Arabic" w:hint="cs"/>
          <w:noProof/>
          <w:sz w:val="32"/>
          <w:szCs w:val="32"/>
          <w:rtl/>
          <w:lang w:eastAsia="fr-FR"/>
        </w:rPr>
        <w:t>ً</w:t>
      </w:r>
      <w:r w:rsidRPr="00830716">
        <w:rPr>
          <w:rFonts w:ascii="Simplified Arabic" w:eastAsia="Times New Roman" w:hAnsi="Simplified Arabic" w:cs="Simplified Arabic"/>
          <w:noProof/>
          <w:sz w:val="32"/>
          <w:szCs w:val="32"/>
          <w:rtl/>
          <w:lang w:eastAsia="fr-FR"/>
        </w:rPr>
        <w:t xml:space="preserve">ا أن الدارة </w:t>
      </w:r>
      <w:r w:rsidR="006057C6">
        <w:rPr>
          <w:rFonts w:ascii="Simplified Arabic" w:eastAsia="Times New Roman" w:hAnsi="Simplified Arabic" w:cs="Simplified Arabic" w:hint="cs"/>
          <w:noProof/>
          <w:sz w:val="32"/>
          <w:szCs w:val="32"/>
          <w:rtl/>
          <w:lang w:eastAsia="fr-FR" w:bidi="ar-DZ"/>
        </w:rPr>
        <w:t xml:space="preserve">الكهربائية </w:t>
      </w:r>
      <w:r w:rsidRPr="00830716">
        <w:rPr>
          <w:rFonts w:ascii="Simplified Arabic" w:eastAsia="Times New Roman" w:hAnsi="Simplified Arabic" w:cs="Simplified Arabic"/>
          <w:noProof/>
          <w:sz w:val="32"/>
          <w:szCs w:val="32"/>
          <w:rtl/>
          <w:lang w:eastAsia="fr-FR"/>
        </w:rPr>
        <w:t>اشتغلت لمدة</w:t>
      </w:r>
      <w:r w:rsidR="006057C6">
        <w:rPr>
          <w:rFonts w:ascii="Simplified Arabic" w:eastAsia="Times New Roman" w:hAnsi="Simplified Arabic" w:cs="Simplified Arabic" w:hint="cs"/>
          <w:noProof/>
          <w:sz w:val="32"/>
          <w:szCs w:val="32"/>
          <w:rtl/>
          <w:lang w:eastAsia="fr-FR"/>
        </w:rPr>
        <w:t>:</w:t>
      </w:r>
      <w:r w:rsidRPr="00830716">
        <w:rPr>
          <w:rFonts w:ascii="Simplified Arabic" w:eastAsia="Times New Roman" w:hAnsi="Simplified Arabic" w:cs="Simplified Arabic"/>
          <w:noProof/>
          <w:sz w:val="32"/>
          <w:szCs w:val="32"/>
          <w:rtl/>
          <w:lang w:eastAsia="fr-FR"/>
        </w:rPr>
        <w:t xml:space="preserve"> </w:t>
      </w:r>
      <w:r w:rsidR="006057C6" w:rsidRPr="000C0A38">
        <w:rPr>
          <w:rFonts w:ascii="Simplified Arabic" w:eastAsia="Times New Roman" w:hAnsi="Simplified Arabic" w:cs="Simplified Arabic"/>
          <w:b/>
          <w:bCs/>
          <w:noProof/>
          <w:sz w:val="32"/>
          <w:szCs w:val="32"/>
          <w:lang w:eastAsia="fr-FR"/>
        </w:rPr>
        <w:t>t=120 s</w:t>
      </w:r>
      <w:r w:rsidR="000C0A38">
        <w:rPr>
          <w:rFonts w:ascii="Simplified Arabic" w:eastAsia="Times New Roman" w:hAnsi="Simplified Arabic" w:cs="Simplified Arabic"/>
          <w:noProof/>
          <w:sz w:val="32"/>
          <w:szCs w:val="32"/>
          <w:rtl/>
          <w:lang w:eastAsia="fr-FR"/>
        </w:rPr>
        <w:t xml:space="preserve"> </w:t>
      </w:r>
      <w:r w:rsidR="000C0A38" w:rsidRPr="00E905A8">
        <w:rPr>
          <w:rFonts w:ascii="Simplified Arabic" w:eastAsia="Times New Roman" w:hAnsi="Simplified Arabic" w:cs="Simplified Arabic" w:hint="cs"/>
          <w:noProof/>
          <w:sz w:val="24"/>
          <w:szCs w:val="24"/>
          <w:rtl/>
          <w:lang w:eastAsia="fr-FR"/>
        </w:rPr>
        <w:t>.</w:t>
      </w:r>
      <w:r w:rsidR="00E905A8" w:rsidRPr="00E905A8">
        <w:rPr>
          <w:rFonts w:ascii="Simplified Arabic" w:eastAsia="Times New Roman" w:hAnsi="Simplified Arabic" w:cs="Simplified Arabic" w:hint="cs"/>
          <w:noProof/>
          <w:sz w:val="24"/>
          <w:szCs w:val="24"/>
          <w:rtl/>
          <w:lang w:eastAsia="fr-FR"/>
        </w:rPr>
        <w:t>..</w:t>
      </w:r>
      <w:r w:rsidR="00E905A8">
        <w:rPr>
          <w:rFonts w:ascii="Simplified Arabic" w:eastAsia="Times New Roman" w:hAnsi="Simplified Arabic" w:cs="Simplified Arabic" w:hint="cs"/>
          <w:noProof/>
          <w:sz w:val="24"/>
          <w:szCs w:val="24"/>
          <w:rtl/>
          <w:lang w:eastAsia="fr-FR"/>
        </w:rPr>
        <w:t>......</w:t>
      </w:r>
      <w:r w:rsidR="00E905A8" w:rsidRPr="00E905A8">
        <w:rPr>
          <w:rFonts w:ascii="Simplified Arabic" w:eastAsia="Times New Roman" w:hAnsi="Simplified Arabic" w:cs="Simplified Arabic" w:hint="cs"/>
          <w:noProof/>
          <w:sz w:val="24"/>
          <w:szCs w:val="24"/>
          <w:rtl/>
          <w:lang w:eastAsia="fr-FR"/>
        </w:rPr>
        <w:t>..</w:t>
      </w:r>
      <w:r w:rsidR="00E905A8">
        <w:rPr>
          <w:rFonts w:ascii="Simplified Arabic" w:eastAsia="Times New Roman" w:hAnsi="Simplified Arabic" w:cs="Simplified Arabic" w:hint="cs"/>
          <w:noProof/>
          <w:sz w:val="24"/>
          <w:szCs w:val="24"/>
          <w:rtl/>
          <w:lang w:eastAsia="fr-FR"/>
        </w:rPr>
        <w:t xml:space="preserve">02 ن                            </w:t>
      </w:r>
      <w:r w:rsidR="00E905A8" w:rsidRPr="00E905A8">
        <w:rPr>
          <w:rFonts w:ascii="Simplified Arabic" w:eastAsia="Times New Roman" w:hAnsi="Simplified Arabic" w:cs="Simplified Arabic" w:hint="cs"/>
          <w:b/>
          <w:bCs/>
          <w:noProof/>
          <w:sz w:val="24"/>
          <w:szCs w:val="24"/>
          <w:rtl/>
          <w:lang w:eastAsia="fr-FR"/>
        </w:rPr>
        <w:t>+1 على الإتقان والإبداع</w:t>
      </w:r>
    </w:p>
    <w:p w14:paraId="6901C494" w14:textId="7A8E6F98" w:rsidR="00AC62DB" w:rsidRPr="00254C36" w:rsidRDefault="00E905A8" w:rsidP="00E905A8">
      <w:pPr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                 </w:t>
      </w:r>
      <w:bookmarkStart w:id="0" w:name="_GoBack"/>
      <w:bookmarkEnd w:id="0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                                    </w:t>
      </w:r>
      <w:r w:rsidR="00780828" w:rsidRPr="00254C36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الأستاذ</w:t>
      </w:r>
      <w:r w:rsidR="00386E86" w:rsidRPr="00254C36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</w:t>
      </w:r>
      <w:r w:rsidR="00780828" w:rsidRPr="00254C36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يوسفي </w:t>
      </w:r>
      <w:r w:rsidR="00386E86" w:rsidRPr="00254C36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يتمن</w:t>
      </w:r>
      <w:r w:rsidR="00BB076F" w:rsidRPr="00254C36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ى</w:t>
      </w:r>
      <w:r w:rsidR="00386E86" w:rsidRPr="00254C36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لكم كل التوفيق</w:t>
      </w:r>
      <w:r w:rsidR="00AC62DB" w:rsidRPr="00254C36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AC62DB" w:rsidRPr="00254C36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والنجاح</w:t>
      </w:r>
      <w:proofErr w:type="gramEnd"/>
    </w:p>
    <w:p w14:paraId="0064DECF" w14:textId="3BEC8F69" w:rsidR="00E536BA" w:rsidRPr="00254C36" w:rsidRDefault="00BE71B9" w:rsidP="00AC62DB">
      <w:pPr>
        <w:tabs>
          <w:tab w:val="left" w:pos="8036"/>
        </w:tabs>
        <w:bidi/>
        <w:rPr>
          <w:rFonts w:ascii="Simplified Arabic" w:hAnsi="Simplified Arabic" w:cs="Simplified Arabic"/>
          <w:sz w:val="32"/>
          <w:szCs w:val="32"/>
          <w:lang w:bidi="ar-DZ"/>
        </w:rPr>
      </w:pPr>
      <w:r w:rsidRPr="00254C36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         </w:t>
      </w:r>
      <w:r w:rsidR="00AC62DB" w:rsidRPr="00254C36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ab/>
        <w:t xml:space="preserve"> </w:t>
      </w:r>
      <w:proofErr w:type="gramStart"/>
      <w:r w:rsidR="00AC62DB" w:rsidRPr="00254C36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مع</w:t>
      </w:r>
      <w:proofErr w:type="gramEnd"/>
      <w:r w:rsidR="00AC62DB" w:rsidRPr="00254C36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عطلـــــــة سعيدة</w:t>
      </w:r>
    </w:p>
    <w:sectPr w:rsidR="00E536BA" w:rsidRPr="00254C36" w:rsidSect="00DB1E19">
      <w:headerReference w:type="even" r:id="rId14"/>
      <w:headerReference w:type="default" r:id="rId15"/>
      <w:footerReference w:type="default" r:id="rId16"/>
      <w:headerReference w:type="first" r:id="rId17"/>
      <w:pgSz w:w="11906" w:h="16838"/>
      <w:pgMar w:top="284" w:right="386" w:bottom="23" w:left="709" w:header="284" w:footer="7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F78B2A2" w14:textId="77777777" w:rsidR="0098418A" w:rsidRDefault="0098418A" w:rsidP="004A277F">
      <w:pPr>
        <w:spacing w:after="0" w:line="240" w:lineRule="auto"/>
      </w:pPr>
      <w:r>
        <w:separator/>
      </w:r>
    </w:p>
  </w:endnote>
  <w:endnote w:type="continuationSeparator" w:id="0">
    <w:p w14:paraId="250B4E18" w14:textId="77777777" w:rsidR="0098418A" w:rsidRDefault="0098418A" w:rsidP="004A2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ld">
    <w:altName w:val="Times New Roman"/>
    <w:panose1 w:val="00000000000000000000"/>
    <w:charset w:val="00"/>
    <w:family w:val="roman"/>
    <w:notTrueType/>
    <w:pitch w:val="default"/>
  </w:font>
  <w:font w:name="Arial,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26042464"/>
      <w:docPartObj>
        <w:docPartGallery w:val="Page Numbers (Bottom of Page)"/>
        <w:docPartUnique/>
      </w:docPartObj>
    </w:sdtPr>
    <w:sdtEndPr/>
    <w:sdtContent>
      <w:p w14:paraId="7909F469" w14:textId="63C958FC" w:rsidR="00DB1E19" w:rsidRDefault="00DB1E19" w:rsidP="00890F50">
        <w:pPr>
          <w:pStyle w:val="Pieddepage"/>
          <w:jc w:val="center"/>
        </w:pPr>
        <w:r w:rsidRPr="00890F50">
          <w:rPr>
            <w:rFonts w:asciiTheme="majorBidi" w:hAnsiTheme="majorBidi" w:cstheme="majorBidi"/>
            <w:b/>
            <w:bCs/>
            <w:color w:val="000000" w:themeColor="text1"/>
            <w:sz w:val="32"/>
            <w:szCs w:val="32"/>
          </w:rPr>
          <w:fldChar w:fldCharType="begin"/>
        </w:r>
        <w:r w:rsidRPr="00890F50">
          <w:rPr>
            <w:rFonts w:asciiTheme="majorBidi" w:hAnsiTheme="majorBidi" w:cstheme="majorBidi"/>
            <w:b/>
            <w:bCs/>
            <w:color w:val="000000" w:themeColor="text1"/>
            <w:sz w:val="32"/>
            <w:szCs w:val="32"/>
          </w:rPr>
          <w:instrText>PAGE   \* MERGEFORMAT</w:instrText>
        </w:r>
        <w:r w:rsidRPr="00890F50">
          <w:rPr>
            <w:rFonts w:asciiTheme="majorBidi" w:hAnsiTheme="majorBidi" w:cstheme="majorBidi"/>
            <w:b/>
            <w:bCs/>
            <w:color w:val="000000" w:themeColor="text1"/>
            <w:sz w:val="32"/>
            <w:szCs w:val="32"/>
          </w:rPr>
          <w:fldChar w:fldCharType="separate"/>
        </w:r>
        <w:r w:rsidR="0093644C">
          <w:rPr>
            <w:rFonts w:asciiTheme="majorBidi" w:hAnsiTheme="majorBidi" w:cstheme="majorBidi"/>
            <w:b/>
            <w:bCs/>
            <w:noProof/>
            <w:color w:val="000000" w:themeColor="text1"/>
            <w:sz w:val="32"/>
            <w:szCs w:val="32"/>
          </w:rPr>
          <w:t>1</w:t>
        </w:r>
        <w:r w:rsidRPr="00890F50">
          <w:rPr>
            <w:rFonts w:asciiTheme="majorBidi" w:hAnsiTheme="majorBidi" w:cstheme="majorBidi"/>
            <w:b/>
            <w:bCs/>
            <w:color w:val="000000" w:themeColor="text1"/>
            <w:sz w:val="32"/>
            <w:szCs w:val="32"/>
          </w:rPr>
          <w:fldChar w:fldCharType="end"/>
        </w:r>
        <w:r w:rsidR="00890F50">
          <w:rPr>
            <w:rFonts w:asciiTheme="majorBidi" w:hAnsiTheme="majorBidi" w:cstheme="majorBidi" w:hint="cs"/>
            <w:b/>
            <w:bCs/>
            <w:color w:val="000000" w:themeColor="text1"/>
            <w:sz w:val="32"/>
            <w:szCs w:val="32"/>
            <w:rtl/>
            <w:lang w:bidi="ar-DZ"/>
          </w:rPr>
          <w:t>صفحة2/</w:t>
        </w:r>
      </w:p>
    </w:sdtContent>
  </w:sdt>
  <w:p w14:paraId="581EDCA8" w14:textId="77777777" w:rsidR="00933E77" w:rsidRDefault="00933E77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BCA653D" w14:textId="77777777" w:rsidR="0098418A" w:rsidRDefault="0098418A" w:rsidP="004A277F">
      <w:pPr>
        <w:spacing w:after="0" w:line="240" w:lineRule="auto"/>
      </w:pPr>
      <w:r>
        <w:separator/>
      </w:r>
    </w:p>
  </w:footnote>
  <w:footnote w:type="continuationSeparator" w:id="0">
    <w:p w14:paraId="34A7A627" w14:textId="77777777" w:rsidR="0098418A" w:rsidRDefault="0098418A" w:rsidP="004A2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063851" w14:textId="20807E26" w:rsidR="00933E77" w:rsidRDefault="0093644C">
    <w:pPr>
      <w:pStyle w:val="En-tte"/>
    </w:pPr>
    <w:r>
      <w:rPr>
        <w:noProof/>
      </w:rPr>
      <w:pict w14:anchorId="15EF82F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004167" o:spid="_x0000_s2051" type="#_x0000_t136" style="position:absolute;margin-left:0;margin-top:0;width:562.05pt;height:187.35pt;rotation:315;z-index:-251655168;mso-position-horizontal:center;mso-position-horizontal-relative:margin;mso-position-vertical:center;mso-position-vertical-relative:margin" o:allowincell="f" fillcolor="#bfbfbf [2412]" stroked="f">
          <v:fill opacity=".5"/>
          <v:textpath style="font-family:&quot;Calibri&quot;;font-size:1pt" string="يوسفي معمر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604327" w14:textId="1B07A87A" w:rsidR="004A277F" w:rsidRDefault="0093644C" w:rsidP="004A277F">
    <w:pPr>
      <w:pStyle w:val="En-tte"/>
      <w:bidi/>
      <w:ind w:left="-58"/>
    </w:pPr>
    <w:r>
      <w:rPr>
        <w:noProof/>
      </w:rPr>
      <w:pict w14:anchorId="1D8BE61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004168" o:spid="_x0000_s2052" type="#_x0000_t136" style="position:absolute;left:0;text-align:left;margin-left:0;margin-top:0;width:562.05pt;height:187.35pt;rotation:315;z-index:-251653120;mso-position-horizontal:center;mso-position-horizontal-relative:margin;mso-position-vertical:center;mso-position-vertical-relative:margin" o:allowincell="f" fillcolor="#bfbfbf [2412]" stroked="f">
          <v:fill opacity=".5"/>
          <v:textpath style="font-family:&quot;Calibri&quot;;font-size:1pt" string="يوسفي معمر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1BC017" w14:textId="55440740" w:rsidR="00933E77" w:rsidRDefault="0093644C">
    <w:pPr>
      <w:pStyle w:val="En-tte"/>
    </w:pPr>
    <w:r>
      <w:rPr>
        <w:noProof/>
      </w:rPr>
      <w:pict w14:anchorId="5555BD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004166" o:spid="_x0000_s2050" type="#_x0000_t136" style="position:absolute;margin-left:0;margin-top:0;width:562.05pt;height:187.35pt;rotation:315;z-index:-251657216;mso-position-horizontal:center;mso-position-horizontal-relative:margin;mso-position-vertical:center;mso-position-vertical-relative:margin" o:allowincell="f" fillcolor="#bfbfbf [2412]" stroked="f">
          <v:fill opacity=".5"/>
          <v:textpath style="font-family:&quot;Calibri&quot;;font-size:1pt" string="يوسفي معمر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90319"/>
    <w:multiLevelType w:val="hybridMultilevel"/>
    <w:tmpl w:val="7542F34E"/>
    <w:lvl w:ilvl="0" w:tplc="DF3CC3A8">
      <w:start w:val="2"/>
      <w:numFmt w:val="bullet"/>
      <w:lvlText w:val="-"/>
      <w:lvlJc w:val="left"/>
      <w:pPr>
        <w:ind w:left="64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>
    <w:nsid w:val="0AA05EC6"/>
    <w:multiLevelType w:val="hybridMultilevel"/>
    <w:tmpl w:val="4B3E1E92"/>
    <w:lvl w:ilvl="0" w:tplc="15688394">
      <w:start w:val="1"/>
      <w:numFmt w:val="upperRoman"/>
      <w:lvlText w:val="%1."/>
      <w:lvlJc w:val="right"/>
      <w:pPr>
        <w:ind w:left="720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D3151B"/>
    <w:multiLevelType w:val="hybridMultilevel"/>
    <w:tmpl w:val="B53EAF2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1610B"/>
    <w:multiLevelType w:val="hybridMultilevel"/>
    <w:tmpl w:val="3992E77E"/>
    <w:lvl w:ilvl="0" w:tplc="1A1E6B84">
      <w:start w:val="1"/>
      <w:numFmt w:val="bullet"/>
      <w:lvlText w:val=""/>
      <w:lvlJc w:val="left"/>
      <w:pPr>
        <w:ind w:left="1784" w:hanging="360"/>
      </w:pPr>
      <w:rPr>
        <w:rFonts w:ascii="Wingdings 3" w:hAnsi="Wingdings 3" w:hint="default"/>
      </w:rPr>
    </w:lvl>
    <w:lvl w:ilvl="1" w:tplc="040C0003" w:tentative="1">
      <w:start w:val="1"/>
      <w:numFmt w:val="bullet"/>
      <w:lvlText w:val="o"/>
      <w:lvlJc w:val="left"/>
      <w:pPr>
        <w:ind w:left="25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44" w:hanging="360"/>
      </w:pPr>
      <w:rPr>
        <w:rFonts w:ascii="Wingdings" w:hAnsi="Wingdings" w:hint="default"/>
      </w:rPr>
    </w:lvl>
  </w:abstractNum>
  <w:abstractNum w:abstractNumId="4">
    <w:nsid w:val="1F8B40EC"/>
    <w:multiLevelType w:val="hybridMultilevel"/>
    <w:tmpl w:val="7EAE4F14"/>
    <w:lvl w:ilvl="0" w:tplc="0FB88148">
      <w:start w:val="5"/>
      <w:numFmt w:val="arabicAlpha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481433"/>
    <w:multiLevelType w:val="hybridMultilevel"/>
    <w:tmpl w:val="076C037C"/>
    <w:lvl w:ilvl="0" w:tplc="22882B0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0A2A08"/>
    <w:multiLevelType w:val="hybridMultilevel"/>
    <w:tmpl w:val="4B3E1E92"/>
    <w:lvl w:ilvl="0" w:tplc="15688394">
      <w:start w:val="1"/>
      <w:numFmt w:val="upperRoman"/>
      <w:lvlText w:val="%1."/>
      <w:lvlJc w:val="right"/>
      <w:pPr>
        <w:ind w:left="720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A0B5265"/>
    <w:multiLevelType w:val="hybridMultilevel"/>
    <w:tmpl w:val="AEE0636A"/>
    <w:lvl w:ilvl="0" w:tplc="713ED6A2">
      <w:numFmt w:val="bullet"/>
      <w:lvlText w:val="-"/>
      <w:lvlJc w:val="left"/>
      <w:pPr>
        <w:ind w:left="142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8">
    <w:nsid w:val="4FCF7495"/>
    <w:multiLevelType w:val="hybridMultilevel"/>
    <w:tmpl w:val="963618EA"/>
    <w:lvl w:ilvl="0" w:tplc="443E5AD2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bCs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5777708"/>
    <w:multiLevelType w:val="hybridMultilevel"/>
    <w:tmpl w:val="D72EAF20"/>
    <w:lvl w:ilvl="0" w:tplc="E88E535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D5F44FD"/>
    <w:multiLevelType w:val="hybridMultilevel"/>
    <w:tmpl w:val="B42A55A6"/>
    <w:lvl w:ilvl="0" w:tplc="4CF6D29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F4E750B"/>
    <w:multiLevelType w:val="hybridMultilevel"/>
    <w:tmpl w:val="9DAE9A8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60B11F05"/>
    <w:multiLevelType w:val="hybridMultilevel"/>
    <w:tmpl w:val="EE6422C0"/>
    <w:lvl w:ilvl="0" w:tplc="78A49E64">
      <w:start w:val="3"/>
      <w:numFmt w:val="bullet"/>
      <w:lvlText w:val="-"/>
      <w:lvlJc w:val="left"/>
      <w:pPr>
        <w:ind w:left="54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3">
    <w:nsid w:val="62871F82"/>
    <w:multiLevelType w:val="hybridMultilevel"/>
    <w:tmpl w:val="4664C6C6"/>
    <w:lvl w:ilvl="0" w:tplc="49EAF310">
      <w:start w:val="3"/>
      <w:numFmt w:val="bullet"/>
      <w:lvlText w:val="-"/>
      <w:lvlJc w:val="left"/>
      <w:pPr>
        <w:ind w:left="49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14">
    <w:nsid w:val="6966327D"/>
    <w:multiLevelType w:val="hybridMultilevel"/>
    <w:tmpl w:val="4686DC48"/>
    <w:lvl w:ilvl="0" w:tplc="5BAA1594">
      <w:start w:val="5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7943126"/>
    <w:multiLevelType w:val="hybridMultilevel"/>
    <w:tmpl w:val="74402ABC"/>
    <w:lvl w:ilvl="0" w:tplc="FDF066F6">
      <w:start w:val="5"/>
      <w:numFmt w:val="bullet"/>
      <w:lvlText w:val="-"/>
      <w:lvlJc w:val="left"/>
      <w:pPr>
        <w:ind w:left="731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8"/>
  </w:num>
  <w:num w:numId="4">
    <w:abstractNumId w:val="4"/>
  </w:num>
  <w:num w:numId="5">
    <w:abstractNumId w:val="5"/>
  </w:num>
  <w:num w:numId="6">
    <w:abstractNumId w:val="2"/>
  </w:num>
  <w:num w:numId="7">
    <w:abstractNumId w:val="11"/>
  </w:num>
  <w:num w:numId="8">
    <w:abstractNumId w:val="12"/>
  </w:num>
  <w:num w:numId="9">
    <w:abstractNumId w:val="14"/>
  </w:num>
  <w:num w:numId="10">
    <w:abstractNumId w:val="1"/>
  </w:num>
  <w:num w:numId="11">
    <w:abstractNumId w:val="6"/>
  </w:num>
  <w:num w:numId="12">
    <w:abstractNumId w:val="3"/>
  </w:num>
  <w:num w:numId="13">
    <w:abstractNumId w:val="13"/>
  </w:num>
  <w:num w:numId="14">
    <w:abstractNumId w:val="0"/>
  </w:num>
  <w:num w:numId="15">
    <w:abstractNumId w:val="7"/>
  </w:num>
  <w:num w:numId="16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277F"/>
    <w:rsid w:val="0000065B"/>
    <w:rsid w:val="00001942"/>
    <w:rsid w:val="00004B3A"/>
    <w:rsid w:val="00006ABC"/>
    <w:rsid w:val="00010917"/>
    <w:rsid w:val="00021923"/>
    <w:rsid w:val="0002449F"/>
    <w:rsid w:val="00026AF5"/>
    <w:rsid w:val="00035DC5"/>
    <w:rsid w:val="000375E9"/>
    <w:rsid w:val="00037A51"/>
    <w:rsid w:val="000402C9"/>
    <w:rsid w:val="00041238"/>
    <w:rsid w:val="00042298"/>
    <w:rsid w:val="00045C5B"/>
    <w:rsid w:val="00053BD5"/>
    <w:rsid w:val="00053E7C"/>
    <w:rsid w:val="00061B25"/>
    <w:rsid w:val="00062123"/>
    <w:rsid w:val="00064515"/>
    <w:rsid w:val="000650CC"/>
    <w:rsid w:val="00071477"/>
    <w:rsid w:val="00073CD7"/>
    <w:rsid w:val="00075991"/>
    <w:rsid w:val="000774FE"/>
    <w:rsid w:val="0008688A"/>
    <w:rsid w:val="0008788F"/>
    <w:rsid w:val="00094CA2"/>
    <w:rsid w:val="00095E06"/>
    <w:rsid w:val="000A4C72"/>
    <w:rsid w:val="000A5A69"/>
    <w:rsid w:val="000A73B8"/>
    <w:rsid w:val="000B4382"/>
    <w:rsid w:val="000B4836"/>
    <w:rsid w:val="000B6B8D"/>
    <w:rsid w:val="000C0A38"/>
    <w:rsid w:val="000D0D74"/>
    <w:rsid w:val="000D1468"/>
    <w:rsid w:val="000D1E35"/>
    <w:rsid w:val="000E026D"/>
    <w:rsid w:val="000E11A2"/>
    <w:rsid w:val="000E2FCA"/>
    <w:rsid w:val="000E321C"/>
    <w:rsid w:val="000E3300"/>
    <w:rsid w:val="000E530D"/>
    <w:rsid w:val="000E7893"/>
    <w:rsid w:val="000F12B3"/>
    <w:rsid w:val="000F3B32"/>
    <w:rsid w:val="000F4F70"/>
    <w:rsid w:val="00101A8F"/>
    <w:rsid w:val="00102F41"/>
    <w:rsid w:val="00106C05"/>
    <w:rsid w:val="001104BB"/>
    <w:rsid w:val="00112D2C"/>
    <w:rsid w:val="00113265"/>
    <w:rsid w:val="00114AD4"/>
    <w:rsid w:val="001163C5"/>
    <w:rsid w:val="00120D6C"/>
    <w:rsid w:val="001214C2"/>
    <w:rsid w:val="00122805"/>
    <w:rsid w:val="0013193C"/>
    <w:rsid w:val="00134C76"/>
    <w:rsid w:val="0013639A"/>
    <w:rsid w:val="00141545"/>
    <w:rsid w:val="001442B7"/>
    <w:rsid w:val="001459C2"/>
    <w:rsid w:val="00145B6A"/>
    <w:rsid w:val="00150C6F"/>
    <w:rsid w:val="00155025"/>
    <w:rsid w:val="00156997"/>
    <w:rsid w:val="0016407B"/>
    <w:rsid w:val="00170FC0"/>
    <w:rsid w:val="001732C7"/>
    <w:rsid w:val="001753CB"/>
    <w:rsid w:val="00181164"/>
    <w:rsid w:val="0018390E"/>
    <w:rsid w:val="00186DA4"/>
    <w:rsid w:val="001930D9"/>
    <w:rsid w:val="0019686B"/>
    <w:rsid w:val="001A6324"/>
    <w:rsid w:val="001A7CD3"/>
    <w:rsid w:val="001B123A"/>
    <w:rsid w:val="001B26FA"/>
    <w:rsid w:val="001B42A9"/>
    <w:rsid w:val="001B6086"/>
    <w:rsid w:val="001B7366"/>
    <w:rsid w:val="001B785D"/>
    <w:rsid w:val="001C6BAB"/>
    <w:rsid w:val="001D5CB4"/>
    <w:rsid w:val="001D5DE8"/>
    <w:rsid w:val="001D7839"/>
    <w:rsid w:val="001E5E08"/>
    <w:rsid w:val="001F567C"/>
    <w:rsid w:val="00202BC8"/>
    <w:rsid w:val="002046B9"/>
    <w:rsid w:val="00205C6D"/>
    <w:rsid w:val="00205E2D"/>
    <w:rsid w:val="00207F05"/>
    <w:rsid w:val="002131DF"/>
    <w:rsid w:val="002136DF"/>
    <w:rsid w:val="00214319"/>
    <w:rsid w:val="00215FE4"/>
    <w:rsid w:val="00226D91"/>
    <w:rsid w:val="00231436"/>
    <w:rsid w:val="0023487B"/>
    <w:rsid w:val="00234901"/>
    <w:rsid w:val="0023568E"/>
    <w:rsid w:val="0024382F"/>
    <w:rsid w:val="00247416"/>
    <w:rsid w:val="00250B4B"/>
    <w:rsid w:val="00250E3E"/>
    <w:rsid w:val="00252468"/>
    <w:rsid w:val="00254C36"/>
    <w:rsid w:val="002628DD"/>
    <w:rsid w:val="00265EBB"/>
    <w:rsid w:val="002728DE"/>
    <w:rsid w:val="00273E2C"/>
    <w:rsid w:val="002777C9"/>
    <w:rsid w:val="00281D1F"/>
    <w:rsid w:val="00282B20"/>
    <w:rsid w:val="00284449"/>
    <w:rsid w:val="00286C0F"/>
    <w:rsid w:val="00287C96"/>
    <w:rsid w:val="0029508B"/>
    <w:rsid w:val="00295FC2"/>
    <w:rsid w:val="00297CD3"/>
    <w:rsid w:val="002A016B"/>
    <w:rsid w:val="002A0977"/>
    <w:rsid w:val="002A277C"/>
    <w:rsid w:val="002A625F"/>
    <w:rsid w:val="002B0F3C"/>
    <w:rsid w:val="002B5288"/>
    <w:rsid w:val="002B710B"/>
    <w:rsid w:val="002B77A4"/>
    <w:rsid w:val="002C072F"/>
    <w:rsid w:val="002C0846"/>
    <w:rsid w:val="002C0B28"/>
    <w:rsid w:val="002D63BF"/>
    <w:rsid w:val="002E6692"/>
    <w:rsid w:val="002F06C7"/>
    <w:rsid w:val="002F4E6B"/>
    <w:rsid w:val="002F5562"/>
    <w:rsid w:val="002F75FC"/>
    <w:rsid w:val="00300429"/>
    <w:rsid w:val="00305F2B"/>
    <w:rsid w:val="00306669"/>
    <w:rsid w:val="00310E99"/>
    <w:rsid w:val="003127AA"/>
    <w:rsid w:val="003178FD"/>
    <w:rsid w:val="00317A5D"/>
    <w:rsid w:val="003215AE"/>
    <w:rsid w:val="00323A7F"/>
    <w:rsid w:val="00323FFE"/>
    <w:rsid w:val="0032709D"/>
    <w:rsid w:val="0033160E"/>
    <w:rsid w:val="00336450"/>
    <w:rsid w:val="003477AC"/>
    <w:rsid w:val="00356C08"/>
    <w:rsid w:val="0035736F"/>
    <w:rsid w:val="00360E9F"/>
    <w:rsid w:val="00361A24"/>
    <w:rsid w:val="003620FB"/>
    <w:rsid w:val="00364799"/>
    <w:rsid w:val="00364CD0"/>
    <w:rsid w:val="00367D1A"/>
    <w:rsid w:val="00371C62"/>
    <w:rsid w:val="00372A26"/>
    <w:rsid w:val="00373BE8"/>
    <w:rsid w:val="00377E2C"/>
    <w:rsid w:val="00383F87"/>
    <w:rsid w:val="00384D22"/>
    <w:rsid w:val="00385BA1"/>
    <w:rsid w:val="00386E86"/>
    <w:rsid w:val="0038755F"/>
    <w:rsid w:val="0039317F"/>
    <w:rsid w:val="00393578"/>
    <w:rsid w:val="003939E1"/>
    <w:rsid w:val="00397B9F"/>
    <w:rsid w:val="003A2925"/>
    <w:rsid w:val="003A3BD1"/>
    <w:rsid w:val="003A486A"/>
    <w:rsid w:val="003A5476"/>
    <w:rsid w:val="003A6F4A"/>
    <w:rsid w:val="003A7D71"/>
    <w:rsid w:val="003B1B7D"/>
    <w:rsid w:val="003B2231"/>
    <w:rsid w:val="003B24FA"/>
    <w:rsid w:val="003B4459"/>
    <w:rsid w:val="003B5631"/>
    <w:rsid w:val="003B5EF2"/>
    <w:rsid w:val="003B7B8E"/>
    <w:rsid w:val="003C30DA"/>
    <w:rsid w:val="003C6F5A"/>
    <w:rsid w:val="003D6CA3"/>
    <w:rsid w:val="003E25FB"/>
    <w:rsid w:val="003E31E4"/>
    <w:rsid w:val="003E7DB5"/>
    <w:rsid w:val="003F13BA"/>
    <w:rsid w:val="003F334E"/>
    <w:rsid w:val="003F5D12"/>
    <w:rsid w:val="003F6E78"/>
    <w:rsid w:val="004047A9"/>
    <w:rsid w:val="0040568E"/>
    <w:rsid w:val="00406428"/>
    <w:rsid w:val="004070B4"/>
    <w:rsid w:val="00407270"/>
    <w:rsid w:val="004112F0"/>
    <w:rsid w:val="00413FBE"/>
    <w:rsid w:val="00421E8C"/>
    <w:rsid w:val="00422467"/>
    <w:rsid w:val="00424C2F"/>
    <w:rsid w:val="0042710E"/>
    <w:rsid w:val="004330C1"/>
    <w:rsid w:val="00435FD2"/>
    <w:rsid w:val="00436628"/>
    <w:rsid w:val="0044103E"/>
    <w:rsid w:val="0044109C"/>
    <w:rsid w:val="00446F2B"/>
    <w:rsid w:val="004504CF"/>
    <w:rsid w:val="00451C99"/>
    <w:rsid w:val="00454EC7"/>
    <w:rsid w:val="0045669E"/>
    <w:rsid w:val="00464EFA"/>
    <w:rsid w:val="00466F81"/>
    <w:rsid w:val="00471D83"/>
    <w:rsid w:val="00476904"/>
    <w:rsid w:val="00476E64"/>
    <w:rsid w:val="004855E7"/>
    <w:rsid w:val="00487662"/>
    <w:rsid w:val="004923D7"/>
    <w:rsid w:val="00494856"/>
    <w:rsid w:val="004978E1"/>
    <w:rsid w:val="00497D5D"/>
    <w:rsid w:val="004A0E09"/>
    <w:rsid w:val="004A102F"/>
    <w:rsid w:val="004A189B"/>
    <w:rsid w:val="004A277F"/>
    <w:rsid w:val="004A6D31"/>
    <w:rsid w:val="004A7DF1"/>
    <w:rsid w:val="004B3121"/>
    <w:rsid w:val="004B49D5"/>
    <w:rsid w:val="004B4A21"/>
    <w:rsid w:val="004B6770"/>
    <w:rsid w:val="004B68A4"/>
    <w:rsid w:val="004B7DB3"/>
    <w:rsid w:val="004C0A4C"/>
    <w:rsid w:val="004C1288"/>
    <w:rsid w:val="004C6304"/>
    <w:rsid w:val="004D204E"/>
    <w:rsid w:val="004D34A4"/>
    <w:rsid w:val="004E25E1"/>
    <w:rsid w:val="004E6D77"/>
    <w:rsid w:val="004F07AA"/>
    <w:rsid w:val="004F3974"/>
    <w:rsid w:val="004F44D9"/>
    <w:rsid w:val="004F5E7F"/>
    <w:rsid w:val="00503BC0"/>
    <w:rsid w:val="00504376"/>
    <w:rsid w:val="00510F83"/>
    <w:rsid w:val="00517625"/>
    <w:rsid w:val="00521ACF"/>
    <w:rsid w:val="005236D2"/>
    <w:rsid w:val="00536B26"/>
    <w:rsid w:val="00537D68"/>
    <w:rsid w:val="00540FAA"/>
    <w:rsid w:val="005429F1"/>
    <w:rsid w:val="00543496"/>
    <w:rsid w:val="005463E1"/>
    <w:rsid w:val="005533A6"/>
    <w:rsid w:val="00554454"/>
    <w:rsid w:val="00554E18"/>
    <w:rsid w:val="0055606D"/>
    <w:rsid w:val="00560E66"/>
    <w:rsid w:val="005626EC"/>
    <w:rsid w:val="00563544"/>
    <w:rsid w:val="00570861"/>
    <w:rsid w:val="005739FE"/>
    <w:rsid w:val="00573D00"/>
    <w:rsid w:val="005812FA"/>
    <w:rsid w:val="00582EA4"/>
    <w:rsid w:val="005841CA"/>
    <w:rsid w:val="00592171"/>
    <w:rsid w:val="005935FD"/>
    <w:rsid w:val="00597FF2"/>
    <w:rsid w:val="005A0C56"/>
    <w:rsid w:val="005A7377"/>
    <w:rsid w:val="005A7841"/>
    <w:rsid w:val="005A7A19"/>
    <w:rsid w:val="005B4FAB"/>
    <w:rsid w:val="005B670E"/>
    <w:rsid w:val="005C38E0"/>
    <w:rsid w:val="005C6368"/>
    <w:rsid w:val="005C6966"/>
    <w:rsid w:val="005D038F"/>
    <w:rsid w:val="005D13F5"/>
    <w:rsid w:val="005D1494"/>
    <w:rsid w:val="005D469F"/>
    <w:rsid w:val="005D6095"/>
    <w:rsid w:val="005E0BED"/>
    <w:rsid w:val="005E17AC"/>
    <w:rsid w:val="005E20A2"/>
    <w:rsid w:val="005E3B02"/>
    <w:rsid w:val="005F7967"/>
    <w:rsid w:val="006003AF"/>
    <w:rsid w:val="0060314E"/>
    <w:rsid w:val="006057C6"/>
    <w:rsid w:val="00614108"/>
    <w:rsid w:val="006208FF"/>
    <w:rsid w:val="00622C63"/>
    <w:rsid w:val="00623049"/>
    <w:rsid w:val="006262F8"/>
    <w:rsid w:val="00627867"/>
    <w:rsid w:val="00631F21"/>
    <w:rsid w:val="006341BE"/>
    <w:rsid w:val="00637502"/>
    <w:rsid w:val="00637769"/>
    <w:rsid w:val="00640DAC"/>
    <w:rsid w:val="00642B93"/>
    <w:rsid w:val="00642EE2"/>
    <w:rsid w:val="006468E4"/>
    <w:rsid w:val="00652871"/>
    <w:rsid w:val="00654882"/>
    <w:rsid w:val="00657995"/>
    <w:rsid w:val="00657C88"/>
    <w:rsid w:val="00660395"/>
    <w:rsid w:val="0066243D"/>
    <w:rsid w:val="006651B3"/>
    <w:rsid w:val="00671F23"/>
    <w:rsid w:val="00674B3E"/>
    <w:rsid w:val="00676C82"/>
    <w:rsid w:val="00680E35"/>
    <w:rsid w:val="006814B3"/>
    <w:rsid w:val="00681E88"/>
    <w:rsid w:val="00683CA8"/>
    <w:rsid w:val="006919E6"/>
    <w:rsid w:val="00692701"/>
    <w:rsid w:val="0069314E"/>
    <w:rsid w:val="00695070"/>
    <w:rsid w:val="006952F6"/>
    <w:rsid w:val="006A2746"/>
    <w:rsid w:val="006A289B"/>
    <w:rsid w:val="006A5AFB"/>
    <w:rsid w:val="006B2809"/>
    <w:rsid w:val="006C06C4"/>
    <w:rsid w:val="006C0EBA"/>
    <w:rsid w:val="006C2038"/>
    <w:rsid w:val="006C2C6B"/>
    <w:rsid w:val="006C335A"/>
    <w:rsid w:val="006C336D"/>
    <w:rsid w:val="006C3A2D"/>
    <w:rsid w:val="006C3E03"/>
    <w:rsid w:val="006C4923"/>
    <w:rsid w:val="006C4E87"/>
    <w:rsid w:val="006C4E9A"/>
    <w:rsid w:val="006C6074"/>
    <w:rsid w:val="006C7E57"/>
    <w:rsid w:val="006D5671"/>
    <w:rsid w:val="006E122E"/>
    <w:rsid w:val="006E5D6A"/>
    <w:rsid w:val="006F1A46"/>
    <w:rsid w:val="006F310D"/>
    <w:rsid w:val="006F435D"/>
    <w:rsid w:val="006F4B8D"/>
    <w:rsid w:val="00700E9D"/>
    <w:rsid w:val="007016C4"/>
    <w:rsid w:val="00702A35"/>
    <w:rsid w:val="007101E8"/>
    <w:rsid w:val="00714F22"/>
    <w:rsid w:val="00717FCC"/>
    <w:rsid w:val="007207DB"/>
    <w:rsid w:val="007266D1"/>
    <w:rsid w:val="0073016A"/>
    <w:rsid w:val="007373D8"/>
    <w:rsid w:val="00737ABC"/>
    <w:rsid w:val="0074366A"/>
    <w:rsid w:val="00751066"/>
    <w:rsid w:val="0075125B"/>
    <w:rsid w:val="00751328"/>
    <w:rsid w:val="00755790"/>
    <w:rsid w:val="00756888"/>
    <w:rsid w:val="007614BA"/>
    <w:rsid w:val="00761D87"/>
    <w:rsid w:val="00763D42"/>
    <w:rsid w:val="00765523"/>
    <w:rsid w:val="00770D32"/>
    <w:rsid w:val="00772FBA"/>
    <w:rsid w:val="007754C0"/>
    <w:rsid w:val="00780828"/>
    <w:rsid w:val="00782FE4"/>
    <w:rsid w:val="00785F5D"/>
    <w:rsid w:val="00790294"/>
    <w:rsid w:val="00791696"/>
    <w:rsid w:val="00793E25"/>
    <w:rsid w:val="00794C7B"/>
    <w:rsid w:val="00795AB0"/>
    <w:rsid w:val="00796283"/>
    <w:rsid w:val="007A0062"/>
    <w:rsid w:val="007A27C5"/>
    <w:rsid w:val="007A3A5C"/>
    <w:rsid w:val="007A512D"/>
    <w:rsid w:val="007A5DF9"/>
    <w:rsid w:val="007A6730"/>
    <w:rsid w:val="007A7C8F"/>
    <w:rsid w:val="007B2E2F"/>
    <w:rsid w:val="007B34C8"/>
    <w:rsid w:val="007C1A8D"/>
    <w:rsid w:val="007C1BC8"/>
    <w:rsid w:val="007C7574"/>
    <w:rsid w:val="007D0D6B"/>
    <w:rsid w:val="007D5BA9"/>
    <w:rsid w:val="007D7A59"/>
    <w:rsid w:val="007E056E"/>
    <w:rsid w:val="007E05B5"/>
    <w:rsid w:val="007E0D05"/>
    <w:rsid w:val="007E4A02"/>
    <w:rsid w:val="007E7404"/>
    <w:rsid w:val="007F04F1"/>
    <w:rsid w:val="007F1AFA"/>
    <w:rsid w:val="007F6632"/>
    <w:rsid w:val="007F74FA"/>
    <w:rsid w:val="007F78B1"/>
    <w:rsid w:val="007F793F"/>
    <w:rsid w:val="008032D6"/>
    <w:rsid w:val="00803D49"/>
    <w:rsid w:val="0080534D"/>
    <w:rsid w:val="008105CA"/>
    <w:rsid w:val="00812409"/>
    <w:rsid w:val="008179C5"/>
    <w:rsid w:val="00825451"/>
    <w:rsid w:val="00830716"/>
    <w:rsid w:val="00834452"/>
    <w:rsid w:val="00842CF1"/>
    <w:rsid w:val="008524D4"/>
    <w:rsid w:val="008714D1"/>
    <w:rsid w:val="00876C9E"/>
    <w:rsid w:val="00883899"/>
    <w:rsid w:val="00886BB9"/>
    <w:rsid w:val="00890F50"/>
    <w:rsid w:val="00891B11"/>
    <w:rsid w:val="008933FF"/>
    <w:rsid w:val="0089482D"/>
    <w:rsid w:val="00897565"/>
    <w:rsid w:val="008A168E"/>
    <w:rsid w:val="008A3B0D"/>
    <w:rsid w:val="008A6662"/>
    <w:rsid w:val="008B37F0"/>
    <w:rsid w:val="008C0C91"/>
    <w:rsid w:val="008C364A"/>
    <w:rsid w:val="008D01F9"/>
    <w:rsid w:val="008D2C48"/>
    <w:rsid w:val="008D2F3B"/>
    <w:rsid w:val="008D4784"/>
    <w:rsid w:val="008D491D"/>
    <w:rsid w:val="008D58CF"/>
    <w:rsid w:val="008E2856"/>
    <w:rsid w:val="008E747B"/>
    <w:rsid w:val="008F086B"/>
    <w:rsid w:val="009024ED"/>
    <w:rsid w:val="009040B9"/>
    <w:rsid w:val="009153F7"/>
    <w:rsid w:val="00915EA3"/>
    <w:rsid w:val="009172C8"/>
    <w:rsid w:val="009236A6"/>
    <w:rsid w:val="009306CE"/>
    <w:rsid w:val="009314CC"/>
    <w:rsid w:val="00933E77"/>
    <w:rsid w:val="00935E53"/>
    <w:rsid w:val="0093644C"/>
    <w:rsid w:val="00944A48"/>
    <w:rsid w:val="009510B4"/>
    <w:rsid w:val="00957F49"/>
    <w:rsid w:val="00964212"/>
    <w:rsid w:val="00964D37"/>
    <w:rsid w:val="0097118D"/>
    <w:rsid w:val="009742C3"/>
    <w:rsid w:val="0097452C"/>
    <w:rsid w:val="00974B72"/>
    <w:rsid w:val="00974CD3"/>
    <w:rsid w:val="00975C40"/>
    <w:rsid w:val="00980B93"/>
    <w:rsid w:val="0098418A"/>
    <w:rsid w:val="009847E0"/>
    <w:rsid w:val="009955C4"/>
    <w:rsid w:val="00997885"/>
    <w:rsid w:val="009A1B71"/>
    <w:rsid w:val="009A2E8B"/>
    <w:rsid w:val="009A5C80"/>
    <w:rsid w:val="009A7054"/>
    <w:rsid w:val="009C6D3E"/>
    <w:rsid w:val="009D24C6"/>
    <w:rsid w:val="009D4866"/>
    <w:rsid w:val="009D52E8"/>
    <w:rsid w:val="009F2FFC"/>
    <w:rsid w:val="009F3171"/>
    <w:rsid w:val="00A000DB"/>
    <w:rsid w:val="00A0381A"/>
    <w:rsid w:val="00A03AB6"/>
    <w:rsid w:val="00A05388"/>
    <w:rsid w:val="00A06E25"/>
    <w:rsid w:val="00A112AB"/>
    <w:rsid w:val="00A11FCE"/>
    <w:rsid w:val="00A1581A"/>
    <w:rsid w:val="00A1690A"/>
    <w:rsid w:val="00A17E44"/>
    <w:rsid w:val="00A21C5E"/>
    <w:rsid w:val="00A21C9D"/>
    <w:rsid w:val="00A22C74"/>
    <w:rsid w:val="00A30B01"/>
    <w:rsid w:val="00A3160C"/>
    <w:rsid w:val="00A31964"/>
    <w:rsid w:val="00A37EC0"/>
    <w:rsid w:val="00A4489E"/>
    <w:rsid w:val="00A46B62"/>
    <w:rsid w:val="00A51287"/>
    <w:rsid w:val="00A51812"/>
    <w:rsid w:val="00A519F4"/>
    <w:rsid w:val="00A5200A"/>
    <w:rsid w:val="00A57B1D"/>
    <w:rsid w:val="00A61CA2"/>
    <w:rsid w:val="00A631B4"/>
    <w:rsid w:val="00A709F1"/>
    <w:rsid w:val="00A70E89"/>
    <w:rsid w:val="00A864ED"/>
    <w:rsid w:val="00A86B9A"/>
    <w:rsid w:val="00A92DC0"/>
    <w:rsid w:val="00A977AA"/>
    <w:rsid w:val="00AA5EA8"/>
    <w:rsid w:val="00AB05D0"/>
    <w:rsid w:val="00AB0CDC"/>
    <w:rsid w:val="00AB36EA"/>
    <w:rsid w:val="00AB682C"/>
    <w:rsid w:val="00AC0269"/>
    <w:rsid w:val="00AC1CBE"/>
    <w:rsid w:val="00AC20A8"/>
    <w:rsid w:val="00AC4243"/>
    <w:rsid w:val="00AC62DB"/>
    <w:rsid w:val="00AC6F06"/>
    <w:rsid w:val="00AD42D5"/>
    <w:rsid w:val="00AD5C40"/>
    <w:rsid w:val="00AE0482"/>
    <w:rsid w:val="00AE1931"/>
    <w:rsid w:val="00AE24C8"/>
    <w:rsid w:val="00AE28C3"/>
    <w:rsid w:val="00AE2CB5"/>
    <w:rsid w:val="00AE4947"/>
    <w:rsid w:val="00AE4DD9"/>
    <w:rsid w:val="00AE5EAC"/>
    <w:rsid w:val="00AF4F63"/>
    <w:rsid w:val="00AF59BC"/>
    <w:rsid w:val="00B0181A"/>
    <w:rsid w:val="00B05117"/>
    <w:rsid w:val="00B06205"/>
    <w:rsid w:val="00B107F0"/>
    <w:rsid w:val="00B15D26"/>
    <w:rsid w:val="00B22B2B"/>
    <w:rsid w:val="00B274FF"/>
    <w:rsid w:val="00B3033D"/>
    <w:rsid w:val="00B318B1"/>
    <w:rsid w:val="00B345B4"/>
    <w:rsid w:val="00B366F3"/>
    <w:rsid w:val="00B3727F"/>
    <w:rsid w:val="00B4215B"/>
    <w:rsid w:val="00B46F3B"/>
    <w:rsid w:val="00B555E3"/>
    <w:rsid w:val="00B55F12"/>
    <w:rsid w:val="00B60E2D"/>
    <w:rsid w:val="00B61593"/>
    <w:rsid w:val="00B65681"/>
    <w:rsid w:val="00B66895"/>
    <w:rsid w:val="00B6778C"/>
    <w:rsid w:val="00B704CF"/>
    <w:rsid w:val="00B71EA3"/>
    <w:rsid w:val="00B759A7"/>
    <w:rsid w:val="00B75BB1"/>
    <w:rsid w:val="00B76214"/>
    <w:rsid w:val="00B91DF0"/>
    <w:rsid w:val="00B92CF9"/>
    <w:rsid w:val="00B954ED"/>
    <w:rsid w:val="00B95CAB"/>
    <w:rsid w:val="00B97B92"/>
    <w:rsid w:val="00B97FFC"/>
    <w:rsid w:val="00BA371F"/>
    <w:rsid w:val="00BA428F"/>
    <w:rsid w:val="00BB076F"/>
    <w:rsid w:val="00BB0831"/>
    <w:rsid w:val="00BB24BF"/>
    <w:rsid w:val="00BB3868"/>
    <w:rsid w:val="00BB7678"/>
    <w:rsid w:val="00BB7C88"/>
    <w:rsid w:val="00BC0808"/>
    <w:rsid w:val="00BC286B"/>
    <w:rsid w:val="00BC4928"/>
    <w:rsid w:val="00BC7FB3"/>
    <w:rsid w:val="00BD1322"/>
    <w:rsid w:val="00BD185D"/>
    <w:rsid w:val="00BD735D"/>
    <w:rsid w:val="00BE0B5E"/>
    <w:rsid w:val="00BE2395"/>
    <w:rsid w:val="00BE35F9"/>
    <w:rsid w:val="00BE4623"/>
    <w:rsid w:val="00BE71B9"/>
    <w:rsid w:val="00BF2C73"/>
    <w:rsid w:val="00BF52DF"/>
    <w:rsid w:val="00BF7AD1"/>
    <w:rsid w:val="00C00660"/>
    <w:rsid w:val="00C00CC8"/>
    <w:rsid w:val="00C02563"/>
    <w:rsid w:val="00C03471"/>
    <w:rsid w:val="00C0484F"/>
    <w:rsid w:val="00C11715"/>
    <w:rsid w:val="00C1183A"/>
    <w:rsid w:val="00C12F13"/>
    <w:rsid w:val="00C134EB"/>
    <w:rsid w:val="00C14905"/>
    <w:rsid w:val="00C168D6"/>
    <w:rsid w:val="00C22C6A"/>
    <w:rsid w:val="00C2310C"/>
    <w:rsid w:val="00C421C4"/>
    <w:rsid w:val="00C424FF"/>
    <w:rsid w:val="00C43FF2"/>
    <w:rsid w:val="00C47C99"/>
    <w:rsid w:val="00C505F9"/>
    <w:rsid w:val="00C5169C"/>
    <w:rsid w:val="00C51752"/>
    <w:rsid w:val="00C5223C"/>
    <w:rsid w:val="00C53451"/>
    <w:rsid w:val="00C54A76"/>
    <w:rsid w:val="00C57E45"/>
    <w:rsid w:val="00C6185F"/>
    <w:rsid w:val="00C660BE"/>
    <w:rsid w:val="00C67E98"/>
    <w:rsid w:val="00C73A68"/>
    <w:rsid w:val="00C7525B"/>
    <w:rsid w:val="00C91473"/>
    <w:rsid w:val="00C95A8A"/>
    <w:rsid w:val="00CA4257"/>
    <w:rsid w:val="00CA65D7"/>
    <w:rsid w:val="00CB71B5"/>
    <w:rsid w:val="00CB75EE"/>
    <w:rsid w:val="00CC00EC"/>
    <w:rsid w:val="00CC1222"/>
    <w:rsid w:val="00CC1B3A"/>
    <w:rsid w:val="00CC5C14"/>
    <w:rsid w:val="00CC65F6"/>
    <w:rsid w:val="00CD4E47"/>
    <w:rsid w:val="00CE078D"/>
    <w:rsid w:val="00CE2C8C"/>
    <w:rsid w:val="00CE369C"/>
    <w:rsid w:val="00CE5220"/>
    <w:rsid w:val="00CE63FE"/>
    <w:rsid w:val="00CE6ADA"/>
    <w:rsid w:val="00CF192A"/>
    <w:rsid w:val="00CF1EBF"/>
    <w:rsid w:val="00CF5742"/>
    <w:rsid w:val="00D01E32"/>
    <w:rsid w:val="00D02284"/>
    <w:rsid w:val="00D11A64"/>
    <w:rsid w:val="00D137CD"/>
    <w:rsid w:val="00D13BD3"/>
    <w:rsid w:val="00D14377"/>
    <w:rsid w:val="00D143F8"/>
    <w:rsid w:val="00D16D68"/>
    <w:rsid w:val="00D17323"/>
    <w:rsid w:val="00D22430"/>
    <w:rsid w:val="00D254FE"/>
    <w:rsid w:val="00D25E7D"/>
    <w:rsid w:val="00D26A6F"/>
    <w:rsid w:val="00D26C5C"/>
    <w:rsid w:val="00D278D2"/>
    <w:rsid w:val="00D30FFD"/>
    <w:rsid w:val="00D33911"/>
    <w:rsid w:val="00D35630"/>
    <w:rsid w:val="00D37127"/>
    <w:rsid w:val="00D50938"/>
    <w:rsid w:val="00D525B7"/>
    <w:rsid w:val="00D54F0B"/>
    <w:rsid w:val="00D5514E"/>
    <w:rsid w:val="00D56120"/>
    <w:rsid w:val="00D57358"/>
    <w:rsid w:val="00D579D3"/>
    <w:rsid w:val="00D65284"/>
    <w:rsid w:val="00D77EF3"/>
    <w:rsid w:val="00D83ECB"/>
    <w:rsid w:val="00D90B08"/>
    <w:rsid w:val="00D9243F"/>
    <w:rsid w:val="00D92C3E"/>
    <w:rsid w:val="00D959FD"/>
    <w:rsid w:val="00DA47C6"/>
    <w:rsid w:val="00DA6B27"/>
    <w:rsid w:val="00DB1E19"/>
    <w:rsid w:val="00DB3813"/>
    <w:rsid w:val="00DB3997"/>
    <w:rsid w:val="00DB5447"/>
    <w:rsid w:val="00DB5A0E"/>
    <w:rsid w:val="00DB7BE0"/>
    <w:rsid w:val="00DC21ED"/>
    <w:rsid w:val="00DC29CF"/>
    <w:rsid w:val="00DC7217"/>
    <w:rsid w:val="00DD191B"/>
    <w:rsid w:val="00DD23A7"/>
    <w:rsid w:val="00DD5A0A"/>
    <w:rsid w:val="00DE3BB3"/>
    <w:rsid w:val="00DF28B0"/>
    <w:rsid w:val="00DF6FB3"/>
    <w:rsid w:val="00DF7578"/>
    <w:rsid w:val="00DF7793"/>
    <w:rsid w:val="00E00B08"/>
    <w:rsid w:val="00E03CCE"/>
    <w:rsid w:val="00E0528A"/>
    <w:rsid w:val="00E052DA"/>
    <w:rsid w:val="00E07AE5"/>
    <w:rsid w:val="00E13747"/>
    <w:rsid w:val="00E15540"/>
    <w:rsid w:val="00E16C0A"/>
    <w:rsid w:val="00E20E82"/>
    <w:rsid w:val="00E214EF"/>
    <w:rsid w:val="00E309DD"/>
    <w:rsid w:val="00E33D53"/>
    <w:rsid w:val="00E3538D"/>
    <w:rsid w:val="00E50BD9"/>
    <w:rsid w:val="00E53078"/>
    <w:rsid w:val="00E536BA"/>
    <w:rsid w:val="00E55EE0"/>
    <w:rsid w:val="00E56A9F"/>
    <w:rsid w:val="00E57A04"/>
    <w:rsid w:val="00E600DA"/>
    <w:rsid w:val="00E60175"/>
    <w:rsid w:val="00E67D60"/>
    <w:rsid w:val="00E705CD"/>
    <w:rsid w:val="00E712EE"/>
    <w:rsid w:val="00E73490"/>
    <w:rsid w:val="00E74114"/>
    <w:rsid w:val="00E7448F"/>
    <w:rsid w:val="00E746E9"/>
    <w:rsid w:val="00E75F90"/>
    <w:rsid w:val="00E85864"/>
    <w:rsid w:val="00E905A8"/>
    <w:rsid w:val="00E92E4F"/>
    <w:rsid w:val="00E95AB0"/>
    <w:rsid w:val="00EA1170"/>
    <w:rsid w:val="00EA1873"/>
    <w:rsid w:val="00EA5E31"/>
    <w:rsid w:val="00EA6C95"/>
    <w:rsid w:val="00EB38FC"/>
    <w:rsid w:val="00EC2B62"/>
    <w:rsid w:val="00EC6899"/>
    <w:rsid w:val="00EC7847"/>
    <w:rsid w:val="00ED2C7F"/>
    <w:rsid w:val="00ED3CDC"/>
    <w:rsid w:val="00ED4BA5"/>
    <w:rsid w:val="00ED5172"/>
    <w:rsid w:val="00ED5EE0"/>
    <w:rsid w:val="00EE1B58"/>
    <w:rsid w:val="00EE1D69"/>
    <w:rsid w:val="00EE1FA3"/>
    <w:rsid w:val="00EE3A7C"/>
    <w:rsid w:val="00EE5BF0"/>
    <w:rsid w:val="00EE6862"/>
    <w:rsid w:val="00EF1B9F"/>
    <w:rsid w:val="00EF221C"/>
    <w:rsid w:val="00EF4A6E"/>
    <w:rsid w:val="00EF5442"/>
    <w:rsid w:val="00F03C38"/>
    <w:rsid w:val="00F0496E"/>
    <w:rsid w:val="00F06AAE"/>
    <w:rsid w:val="00F06E46"/>
    <w:rsid w:val="00F15F8C"/>
    <w:rsid w:val="00F16EE2"/>
    <w:rsid w:val="00F23983"/>
    <w:rsid w:val="00F2398F"/>
    <w:rsid w:val="00F363AC"/>
    <w:rsid w:val="00F40384"/>
    <w:rsid w:val="00F47A6A"/>
    <w:rsid w:val="00F52B0F"/>
    <w:rsid w:val="00F5489D"/>
    <w:rsid w:val="00F54AA8"/>
    <w:rsid w:val="00F617A7"/>
    <w:rsid w:val="00F655EA"/>
    <w:rsid w:val="00F6662D"/>
    <w:rsid w:val="00F73312"/>
    <w:rsid w:val="00F743A2"/>
    <w:rsid w:val="00F75137"/>
    <w:rsid w:val="00F80926"/>
    <w:rsid w:val="00F81F83"/>
    <w:rsid w:val="00F85DB4"/>
    <w:rsid w:val="00F94513"/>
    <w:rsid w:val="00FA2B87"/>
    <w:rsid w:val="00FA402E"/>
    <w:rsid w:val="00FB1EFF"/>
    <w:rsid w:val="00FB6245"/>
    <w:rsid w:val="00FC5CEF"/>
    <w:rsid w:val="00FC7537"/>
    <w:rsid w:val="00FC77FD"/>
    <w:rsid w:val="00FD5238"/>
    <w:rsid w:val="00FE5862"/>
    <w:rsid w:val="00FF005C"/>
    <w:rsid w:val="00FF7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;"/>
  <w14:docId w14:val="01B804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6E4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A27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277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A277F"/>
  </w:style>
  <w:style w:type="paragraph" w:styleId="Pieddepage">
    <w:name w:val="footer"/>
    <w:basedOn w:val="Normal"/>
    <w:link w:val="PieddepageCar"/>
    <w:uiPriority w:val="99"/>
    <w:unhideWhenUsed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A277F"/>
  </w:style>
  <w:style w:type="paragraph" w:styleId="Paragraphedeliste">
    <w:name w:val="List Paragraph"/>
    <w:basedOn w:val="Normal"/>
    <w:uiPriority w:val="34"/>
    <w:qFormat/>
    <w:rsid w:val="00570861"/>
    <w:pPr>
      <w:ind w:left="720"/>
      <w:contextualSpacing/>
    </w:pPr>
  </w:style>
  <w:style w:type="character" w:customStyle="1" w:styleId="fontstyle01">
    <w:name w:val="fontstyle01"/>
    <w:basedOn w:val="Policepardfaut"/>
    <w:rsid w:val="00700E9D"/>
    <w:rPr>
      <w:rFonts w:ascii="Bold" w:hAnsi="Bold" w:hint="default"/>
      <w:b/>
      <w:bCs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Policepardfaut"/>
    <w:rsid w:val="00700E9D"/>
    <w:rPr>
      <w:rFonts w:ascii="Bold" w:hAnsi="Bold" w:hint="default"/>
      <w:b/>
      <w:bCs/>
      <w:i w:val="0"/>
      <w:iCs w:val="0"/>
      <w:color w:val="000000"/>
      <w:sz w:val="32"/>
      <w:szCs w:val="32"/>
    </w:rPr>
  </w:style>
  <w:style w:type="table" w:styleId="Grilledutableau">
    <w:name w:val="Table Grid"/>
    <w:basedOn w:val="TableauNormal"/>
    <w:uiPriority w:val="39"/>
    <w:rsid w:val="005560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gende">
    <w:name w:val="caption"/>
    <w:basedOn w:val="Normal"/>
    <w:next w:val="Normal"/>
    <w:uiPriority w:val="35"/>
    <w:unhideWhenUsed/>
    <w:qFormat/>
    <w:rsid w:val="0014154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Gdmath">
    <w:name w:val="Gdmath"/>
    <w:basedOn w:val="Normal"/>
    <w:link w:val="GdmathCar"/>
    <w:rsid w:val="007F04F1"/>
    <w:pPr>
      <w:bidi/>
      <w:spacing w:after="0"/>
      <w:jc w:val="center"/>
    </w:pPr>
    <w:rPr>
      <w:rFonts w:ascii="Times New Roman" w:hAnsi="Times New Roman" w:cs="Times New Roman"/>
      <w:bCs/>
      <w:noProof/>
      <w:color w:val="000000"/>
      <w:sz w:val="24"/>
      <w:szCs w:val="28"/>
      <w:lang w:eastAsia="fr-FR"/>
    </w:rPr>
  </w:style>
  <w:style w:type="character" w:customStyle="1" w:styleId="GdmathCar">
    <w:name w:val="Gdmath Car"/>
    <w:basedOn w:val="Policepardfaut"/>
    <w:link w:val="Gdmath"/>
    <w:rsid w:val="007F04F1"/>
    <w:rPr>
      <w:rFonts w:ascii="Times New Roman" w:hAnsi="Times New Roman" w:cs="Times New Roman"/>
      <w:bCs/>
      <w:noProof/>
      <w:color w:val="000000"/>
      <w:sz w:val="24"/>
      <w:szCs w:val="28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A5EA8"/>
    <w:rPr>
      <w:color w:val="808080"/>
    </w:rPr>
  </w:style>
  <w:style w:type="paragraph" w:customStyle="1" w:styleId="Appmesures">
    <w:name w:val="Appmesures"/>
    <w:basedOn w:val="Normal"/>
    <w:rsid w:val="00944A48"/>
    <w:pPr>
      <w:spacing w:after="0" w:line="240" w:lineRule="auto"/>
      <w:jc w:val="center"/>
    </w:pPr>
    <w:rPr>
      <w:rFonts w:ascii="Arial" w:eastAsia="Times New Roman" w:hAnsi="Arial" w:cs="Times New Roman"/>
      <w:position w:val="-12"/>
      <w:sz w:val="32"/>
      <w:szCs w:val="20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6E4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A27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277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A277F"/>
  </w:style>
  <w:style w:type="paragraph" w:styleId="Pieddepage">
    <w:name w:val="footer"/>
    <w:basedOn w:val="Normal"/>
    <w:link w:val="PieddepageCar"/>
    <w:uiPriority w:val="99"/>
    <w:unhideWhenUsed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A277F"/>
  </w:style>
  <w:style w:type="paragraph" w:styleId="Paragraphedeliste">
    <w:name w:val="List Paragraph"/>
    <w:basedOn w:val="Normal"/>
    <w:uiPriority w:val="34"/>
    <w:qFormat/>
    <w:rsid w:val="00570861"/>
    <w:pPr>
      <w:ind w:left="720"/>
      <w:contextualSpacing/>
    </w:pPr>
  </w:style>
  <w:style w:type="character" w:customStyle="1" w:styleId="fontstyle01">
    <w:name w:val="fontstyle01"/>
    <w:basedOn w:val="Policepardfaut"/>
    <w:rsid w:val="00700E9D"/>
    <w:rPr>
      <w:rFonts w:ascii="Bold" w:hAnsi="Bold" w:hint="default"/>
      <w:b/>
      <w:bCs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Policepardfaut"/>
    <w:rsid w:val="00700E9D"/>
    <w:rPr>
      <w:rFonts w:ascii="Bold" w:hAnsi="Bold" w:hint="default"/>
      <w:b/>
      <w:bCs/>
      <w:i w:val="0"/>
      <w:iCs w:val="0"/>
      <w:color w:val="000000"/>
      <w:sz w:val="32"/>
      <w:szCs w:val="32"/>
    </w:rPr>
  </w:style>
  <w:style w:type="table" w:styleId="Grilledutableau">
    <w:name w:val="Table Grid"/>
    <w:basedOn w:val="TableauNormal"/>
    <w:uiPriority w:val="39"/>
    <w:rsid w:val="005560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gende">
    <w:name w:val="caption"/>
    <w:basedOn w:val="Normal"/>
    <w:next w:val="Normal"/>
    <w:uiPriority w:val="35"/>
    <w:unhideWhenUsed/>
    <w:qFormat/>
    <w:rsid w:val="0014154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Gdmath">
    <w:name w:val="Gdmath"/>
    <w:basedOn w:val="Normal"/>
    <w:link w:val="GdmathCar"/>
    <w:rsid w:val="007F04F1"/>
    <w:pPr>
      <w:bidi/>
      <w:spacing w:after="0"/>
      <w:jc w:val="center"/>
    </w:pPr>
    <w:rPr>
      <w:rFonts w:ascii="Times New Roman" w:hAnsi="Times New Roman" w:cs="Times New Roman"/>
      <w:bCs/>
      <w:noProof/>
      <w:color w:val="000000"/>
      <w:sz w:val="24"/>
      <w:szCs w:val="28"/>
      <w:lang w:eastAsia="fr-FR"/>
    </w:rPr>
  </w:style>
  <w:style w:type="character" w:customStyle="1" w:styleId="GdmathCar">
    <w:name w:val="Gdmath Car"/>
    <w:basedOn w:val="Policepardfaut"/>
    <w:link w:val="Gdmath"/>
    <w:rsid w:val="007F04F1"/>
    <w:rPr>
      <w:rFonts w:ascii="Times New Roman" w:hAnsi="Times New Roman" w:cs="Times New Roman"/>
      <w:bCs/>
      <w:noProof/>
      <w:color w:val="000000"/>
      <w:sz w:val="24"/>
      <w:szCs w:val="28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A5EA8"/>
    <w:rPr>
      <w:color w:val="808080"/>
    </w:rPr>
  </w:style>
  <w:style w:type="paragraph" w:customStyle="1" w:styleId="Appmesures">
    <w:name w:val="Appmesures"/>
    <w:basedOn w:val="Normal"/>
    <w:rsid w:val="00944A48"/>
    <w:pPr>
      <w:spacing w:after="0" w:line="240" w:lineRule="auto"/>
      <w:jc w:val="center"/>
    </w:pPr>
    <w:rPr>
      <w:rFonts w:ascii="Arial" w:eastAsia="Times New Roman" w:hAnsi="Arial" w:cs="Times New Roman"/>
      <w:position w:val="-12"/>
      <w:sz w:val="32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67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nnnnn\AppData\Roaming\Microsoft\Templates\MS-14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250AB5-F0C5-4108-BA85-ABFF377D2A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MS-14</Template>
  <TotalTime>1</TotalTime>
  <Pages>2</Pages>
  <Words>438</Words>
  <Characters>2415</Characters>
  <Application>Microsoft Office Word</Application>
  <DocSecurity>0</DocSecurity>
  <Lines>20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rdkc</Company>
  <LinksUpToDate>false</LinksUpToDate>
  <CharactersWithSpaces>2848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Physique</dc:creator>
  <cp:lastModifiedBy>nnnnnn</cp:lastModifiedBy>
  <cp:revision>4</cp:revision>
  <cp:lastPrinted>2024-05-19T21:30:00Z</cp:lastPrinted>
  <dcterms:created xsi:type="dcterms:W3CDTF">2024-05-19T21:02:00Z</dcterms:created>
  <dcterms:modified xsi:type="dcterms:W3CDTF">2024-05-19T21:30:00Z</dcterms:modified>
</cp:coreProperties>
</file>
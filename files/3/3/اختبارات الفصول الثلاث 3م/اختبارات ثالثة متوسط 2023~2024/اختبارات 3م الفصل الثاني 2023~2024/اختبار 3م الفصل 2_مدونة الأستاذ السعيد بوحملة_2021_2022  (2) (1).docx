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7356" w:rsidRDefault="00007356">
      <w:pPr>
        <w:rPr>
          <w:rtl/>
        </w:rPr>
      </w:pPr>
    </w:p>
    <w:tbl>
      <w:tblPr>
        <w:tblStyle w:val="Grilledutableau"/>
        <w:bidiVisual/>
        <w:tblW w:w="11210" w:type="dxa"/>
        <w:tblLook w:val="04A0" w:firstRow="1" w:lastRow="0" w:firstColumn="1" w:lastColumn="0" w:noHBand="0" w:noVBand="1"/>
      </w:tblPr>
      <w:tblGrid>
        <w:gridCol w:w="3367"/>
        <w:gridCol w:w="4536"/>
        <w:gridCol w:w="3307"/>
      </w:tblGrid>
      <w:tr w:rsidR="00223C33" w:rsidRPr="00223C33" w:rsidTr="00095B7F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E92D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مديرية التربية لولاية </w:t>
            </w:r>
            <w:r w:rsidR="00E92D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الشلف</w:t>
            </w:r>
          </w:p>
        </w:tc>
        <w:tc>
          <w:tcPr>
            <w:tcW w:w="45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اختبار الفصل الثاني </w:t>
            </w: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في مادة العلوم الفيزيائية </w:t>
            </w: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والتكنولوجيا</w:t>
            </w:r>
            <w:proofErr w:type="gramEnd"/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FD75AB" w:rsidP="00FD75A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التاريخ</w:t>
            </w:r>
            <w:r w:rsidR="00223C33"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: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05/03</w:t>
            </w:r>
            <w:r w:rsidR="00223C33"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/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2024</w:t>
            </w:r>
          </w:p>
        </w:tc>
      </w:tr>
      <w:tr w:rsidR="00223C33" w:rsidRPr="00223C33" w:rsidTr="00095B7F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E92D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متوسطة:</w:t>
            </w:r>
            <w:r w:rsidR="002074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proofErr w:type="spellStart"/>
            <w:r w:rsidR="00E92D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مامو</w:t>
            </w:r>
            <w:proofErr w:type="spellEnd"/>
            <w:r w:rsidR="00E92D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عيسى / </w:t>
            </w:r>
            <w:proofErr w:type="spellStart"/>
            <w:r w:rsidR="00E92D1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الشعابنية</w:t>
            </w:r>
            <w:proofErr w:type="spell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C33" w:rsidRPr="00223C33" w:rsidRDefault="00223C33" w:rsidP="00223C3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المدة: ساعة </w:t>
            </w: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ونصف .</w:t>
            </w:r>
            <w:proofErr w:type="gramEnd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  <w:p w:rsidR="00E92D1A" w:rsidRPr="00223C33" w:rsidRDefault="00E92D1A" w:rsidP="009C38E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المستوى: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03</w:t>
            </w:r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proofErr w:type="gramStart"/>
            <w:r w:rsidRPr="00223C3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متوسط</w:t>
            </w:r>
            <w:proofErr w:type="gramEnd"/>
          </w:p>
        </w:tc>
      </w:tr>
      <w:tr w:rsidR="00223C33" w:rsidRPr="00223C33" w:rsidTr="00095B7F">
        <w:tc>
          <w:tcPr>
            <w:tcW w:w="3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223C3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45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3C33" w:rsidRPr="00223C33" w:rsidRDefault="00223C33" w:rsidP="00223C33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3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223C33" w:rsidRDefault="00223C33" w:rsidP="00E92D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223C33" w:rsidRPr="00223C33" w:rsidTr="00095B7F">
        <w:tc>
          <w:tcPr>
            <w:tcW w:w="112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B7F" w:rsidRDefault="00095B7F" w:rsidP="00095B7F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الجزء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الأول :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12 نقطة</w:t>
            </w:r>
          </w:p>
          <w:p w:rsidR="00223C33" w:rsidRDefault="00223C33" w:rsidP="00095B7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الأول: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)</w:t>
            </w:r>
          </w:p>
          <w:p w:rsidR="000E17CA" w:rsidRPr="00095B7F" w:rsidRDefault="00832BBF" w:rsidP="00A73A55">
            <w:pPr>
              <w:autoSpaceDE w:val="0"/>
              <w:autoSpaceDN w:val="0"/>
              <w:bidi/>
              <w:adjustRightInd w:val="0"/>
              <w:rPr>
                <w:rFonts w:ascii="Symbol" w:hAnsi="Symbol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أنجز محمد الدارة الكهربائية الموضحة في المخطط المقابل (</w:t>
            </w:r>
            <w:r w:rsidRPr="00095B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01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):</w:t>
            </w:r>
            <w:r w:rsidR="00503029" w:rsidRPr="00095B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علما أنه استعمل </w:t>
            </w:r>
            <w:r w:rsidR="00503029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مصابيح 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03029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متماثلة</w:t>
            </w:r>
            <w:r w:rsid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 فلاحظ بعد غلق القاطعة أن المصابيح الثلاثة لا تتوهج </w:t>
            </w:r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والأجهزة </w:t>
            </w:r>
            <w:r w:rsid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لا تشتغ</w:t>
            </w:r>
            <w:r w:rsidR="008B7E6A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ل</w:t>
            </w:r>
          </w:p>
          <w:p w:rsidR="00832BBF" w:rsidRPr="00095B7F" w:rsidRDefault="001E0E0D" w:rsidP="001E0E0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1- </w:t>
            </w:r>
            <w:r w:rsidR="0067715A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</w:t>
            </w:r>
            <w:r w:rsidR="007424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67715A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نوع الربط المستخدم بين المصابيح الثلاثة في المخطط</w:t>
            </w:r>
          </w:p>
          <w:p w:rsidR="0007293C" w:rsidRPr="00095B7F" w:rsidRDefault="0007293C" w:rsidP="0074246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2-</w:t>
            </w:r>
            <w:r w:rsid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سمّ كل عنصر من العناصر (1، 2 )</w:t>
            </w:r>
          </w:p>
          <w:p w:rsidR="0087535C" w:rsidRDefault="0087535C" w:rsidP="00095B7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EC5701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أذكر سبب عدم توهج كل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المصابيح</w:t>
            </w:r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</w:t>
            </w:r>
            <w:proofErr w:type="gramEnd"/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وعدم اشتغال الأجهزة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:rsidR="004C0C8E" w:rsidRPr="00095B7F" w:rsidRDefault="0007293C" w:rsidP="00F566C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4- بعد </w:t>
            </w:r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إ</w:t>
            </w:r>
            <w:r w:rsid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صلاح الخلل من طرف محمد وإغلاق القاطعة :</w:t>
            </w:r>
            <w:r w:rsidR="007424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="0074246A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</w:t>
            </w:r>
            <w:r w:rsidR="007424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</w:t>
            </w:r>
            <w:r w:rsidR="0074246A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</w:t>
            </w:r>
            <w:r w:rsidR="007424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مؤش</w:t>
            </w:r>
            <w:r w:rsidR="0074246A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ر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جهاز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A73A55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A</w:t>
            </w:r>
            <w:r w:rsidR="00A73A55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 الى </w:t>
            </w:r>
            <w:proofErr w:type="spellStart"/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التدريجة</w:t>
            </w:r>
            <w:proofErr w:type="spellEnd"/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A73A55" w:rsidRPr="00095B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السلم </w:t>
            </w:r>
            <w:r w:rsidR="00A73A55" w:rsidRPr="00095B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100</w:t>
            </w:r>
            <w:r w:rsidR="00A73A55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C0C8E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علما </w:t>
            </w:r>
            <w:r w:rsid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</w:t>
            </w:r>
            <w:r w:rsidR="004C0C8E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 العيار المستعمل </w:t>
            </w:r>
            <w:r w:rsidR="00F84606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 w:rsidR="004C0C8E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 A</w:t>
            </w:r>
          </w:p>
          <w:p w:rsidR="004C0C8E" w:rsidRPr="00095B7F" w:rsidRDefault="004C0C8E" w:rsidP="006B630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أ/ ا</w:t>
            </w:r>
            <w:r w:rsidR="006B6306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حسب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شدة التيار الكهربائي</w:t>
            </w:r>
            <w:r w:rsidR="0007293C" w:rsidRPr="00095B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</w:t>
            </w:r>
            <w:r w:rsidR="0007293C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 w:rsidR="0007293C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 المقاسة </w:t>
            </w:r>
            <w:r w:rsidR="007424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هذا ال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جهاز   </w:t>
            </w:r>
          </w:p>
          <w:p w:rsidR="006B6306" w:rsidRPr="0087535C" w:rsidRDefault="004C0C8E" w:rsidP="0087535C">
            <w:pPr>
              <w:pStyle w:val="Paragraphedeliste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أما  الجهاز </w:t>
            </w:r>
            <w:r w:rsidRPr="0087535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V1</w:t>
            </w:r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87535C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فيشير </w:t>
            </w:r>
            <w:r w:rsid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مؤشره </w:t>
            </w:r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الى </w:t>
            </w:r>
            <w:proofErr w:type="spellStart"/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التدريجة</w:t>
            </w:r>
            <w:proofErr w:type="spellEnd"/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6B6306" w:rsidRPr="0087535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30</w:t>
            </w:r>
            <w:r w:rsidR="006B6306"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095B7F"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="006B6306"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السلم</w:t>
            </w:r>
            <w:r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6B6306" w:rsidRPr="0087535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50</w:t>
            </w:r>
            <w:r w:rsidR="006B6306" w:rsidRPr="008753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، حيث العيار المستعمل : </w:t>
            </w:r>
            <w:r w:rsidR="006B6306" w:rsidRPr="0087535C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5 v</w:t>
            </w:r>
          </w:p>
          <w:p w:rsidR="00832BBF" w:rsidRPr="00095B7F" w:rsidRDefault="006B6306" w:rsidP="006B630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ب/ احسب 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قيمة التوتر الكهربائي (</w:t>
            </w:r>
            <w:r w:rsidR="0007293C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="0007293C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)المقاس بالجهاز </w:t>
            </w:r>
            <w:r w:rsidR="0007293C" w:rsidRPr="00095B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07293C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V</w:t>
            </w:r>
            <w:r w:rsidR="0007293C"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</w:p>
          <w:p w:rsidR="00832BBF" w:rsidRPr="0074246A" w:rsidRDefault="004D238E" w:rsidP="0074246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</w:t>
            </w:r>
            <w:r w:rsidR="0007293C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 أكمل الجدول التالي مبينا  القوانين المستخدمة للحساب</w:t>
            </w:r>
          </w:p>
          <w:p w:rsidR="00832BBF" w:rsidRDefault="00B1334F" w:rsidP="00832BB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>
                <v:rect id="Rectangle 2" o:spid="_x0000_s1135" style="position:absolute;margin-left:-219.7pt;margin-top:5.25pt;width:57.05pt;height:18pt;z-index:251663360;visibility:visible;mso-wrap-style:square;mso-width-percent:0;mso-wrap-distance-left:9pt;mso-wrap-distance-top:0;mso-wrap-distance-right:9pt;mso-wrap-distance-bottom:0;mso-position-horizontal-relative:char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" o:allowincell="f" filled="f" stroked="f">
                  <v:textbox style="mso-next-textbox:#Rectangle 2" inset="1pt,1pt,1pt,1pt">
                    <w:txbxContent>
                      <w:p w:rsidR="006B6306" w:rsidRPr="006B6306" w:rsidRDefault="006B630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lang w:bidi="ar-DZ"/>
                          </w:rPr>
                        </w:pPr>
                        <w:r w:rsidRPr="006B6306">
                          <w:rPr>
                            <w:rFonts w:ascii="Arial" w:hAnsi="Arial" w:cs="Arial" w:hint="cs"/>
                            <w:b/>
                            <w:bCs/>
                            <w:sz w:val="16"/>
                            <w:rtl/>
                            <w:lang w:bidi="ar-DZ"/>
                          </w:rPr>
                          <w:t>الوثيقة 01</w:t>
                        </w:r>
                      </w:p>
                    </w:txbxContent>
                  </v:textbox>
                </v:rect>
              </w:pict>
            </w:r>
          </w:p>
          <w:tbl>
            <w:tblPr>
              <w:tblStyle w:val="Grilledutableau"/>
              <w:tblpPr w:leftFromText="141" w:rightFromText="141" w:vertAnchor="page" w:horzAnchor="margin" w:tblpXSpec="right" w:tblpY="4559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187"/>
              <w:gridCol w:w="1540"/>
              <w:gridCol w:w="1773"/>
            </w:tblGrid>
            <w:tr w:rsidR="0074246A" w:rsidRPr="00095B7F" w:rsidTr="0074246A">
              <w:trPr>
                <w:trHeight w:val="285"/>
              </w:trPr>
              <w:tc>
                <w:tcPr>
                  <w:tcW w:w="2187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التوتر</w:t>
                  </w:r>
                  <w:proofErr w:type="gramEnd"/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الكهربائي (</w:t>
                  </w:r>
                  <w:r w:rsidRPr="00095B7F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U</w:t>
                  </w: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540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شدة التيار (</w:t>
                  </w:r>
                  <w:r w:rsidRPr="00095B7F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I</w:t>
                  </w: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773" w:type="dxa"/>
                  <w:tcBorders>
                    <w:top w:val="nil"/>
                    <w:right w:val="nil"/>
                  </w:tcBorders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74246A" w:rsidRPr="00095B7F" w:rsidTr="0074246A">
              <w:trPr>
                <w:trHeight w:val="353"/>
              </w:trPr>
              <w:tc>
                <w:tcPr>
                  <w:tcW w:w="2187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40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المصباح  ( </w:t>
                  </w:r>
                  <w:r w:rsidRPr="00095B7F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L1</w:t>
                  </w: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</w:tr>
            <w:tr w:rsidR="0074246A" w:rsidRPr="00095B7F" w:rsidTr="0074246A">
              <w:trPr>
                <w:trHeight w:val="258"/>
              </w:trPr>
              <w:tc>
                <w:tcPr>
                  <w:tcW w:w="2187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40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المصباح  (</w:t>
                  </w:r>
                  <w:r w:rsidRPr="00095B7F"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L2</w:t>
                  </w: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</w:tr>
            <w:tr w:rsidR="0074246A" w:rsidRPr="00095B7F" w:rsidTr="0074246A">
              <w:trPr>
                <w:trHeight w:val="380"/>
              </w:trPr>
              <w:tc>
                <w:tcPr>
                  <w:tcW w:w="2187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40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95B7F">
                    <w:rPr>
                      <w:rFonts w:asciiTheme="majorBidi" w:hAnsiTheme="majorBidi"/>
                      <w:sz w:val="28"/>
                      <w:szCs w:val="28"/>
                      <w:rtl/>
                      <w:lang w:bidi="ar-DZ"/>
                    </w:rPr>
                    <w:t>المصباح  (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  <w:t>L3</w:t>
                  </w:r>
                  <w:r w:rsidRPr="00095B7F">
                    <w:rPr>
                      <w:rFonts w:asciiTheme="majorBidi" w:hAnsiTheme="majorBidi"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c>
            </w:tr>
            <w:tr w:rsidR="0074246A" w:rsidRPr="00095B7F" w:rsidTr="0074246A">
              <w:tc>
                <w:tcPr>
                  <w:tcW w:w="2187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540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1773" w:type="dxa"/>
                </w:tcPr>
                <w:p w:rsidR="0074246A" w:rsidRPr="00095B7F" w:rsidRDefault="0074246A" w:rsidP="0074246A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95B7F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المولد</w:t>
                  </w:r>
                </w:p>
              </w:tc>
            </w:tr>
          </w:tbl>
          <w:p w:rsidR="00F84606" w:rsidRDefault="00F84606" w:rsidP="00F8460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84606" w:rsidRDefault="00F84606" w:rsidP="00F8460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84606" w:rsidRDefault="00F84606" w:rsidP="00F8460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8B7E6A" w:rsidRDefault="008B7E6A" w:rsidP="008B7E6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B7E6A" w:rsidRDefault="008B7E6A" w:rsidP="008B7E6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32BBF" w:rsidRPr="00FD75AB" w:rsidRDefault="004D238E" w:rsidP="00095B7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6</w:t>
            </w:r>
            <w:r w:rsidR="0050302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- </w:t>
            </w:r>
            <w:r w:rsidR="00503029"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وجد محمد مقاومة منزوعة الألوان كما هو موضح </w:t>
            </w:r>
            <w:r w:rsidR="006B6306"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</w:t>
            </w:r>
            <w:r w:rsidR="00095B7F" w:rsidRPr="008B7E6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02</w:t>
            </w:r>
            <w:r w:rsidR="00503029"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095B7F" w:rsidRPr="00FD75AB" w:rsidRDefault="00095B7F" w:rsidP="00095B7F">
            <w:pPr>
              <w:pStyle w:val="Paragraphedeliste"/>
              <w:numPr>
                <w:ilvl w:val="0"/>
                <w:numId w:val="11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تعر</w:t>
            </w:r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ّ</w:t>
            </w:r>
            <w:r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 </w:t>
            </w:r>
            <w:proofErr w:type="gramStart"/>
            <w:r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على</w:t>
            </w:r>
            <w:proofErr w:type="gramEnd"/>
            <w:r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لون حلقات المقاومة</w:t>
            </w:r>
          </w:p>
          <w:p w:rsidR="00A73A55" w:rsidRDefault="00B1334F" w:rsidP="00A73A5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bookmarkStart w:id="0" w:name="_GoBack"/>
            <w:r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134" type="#_x0000_t75" style="position:absolute;left:0;text-align:left;margin-left:25.7pt;margin-top:11.5pt;width:346.5pt;height:99pt;z-index:251661312;mso-position-horizontal-relative:text;mso-position-vertical-relative:text;mso-width-relative:page;mso-height-relative:page">
                  <v:imagedata r:id="rId6" o:title=""/>
                  <w10:wrap type="square"/>
                </v:shape>
                <o:OLEObject Type="Embed" ProgID="PBrush" ShapeID="_x0000_s1134" DrawAspect="Content" ObjectID="_1771477405" r:id="rId7"/>
              </w:pict>
            </w:r>
            <w:bookmarkEnd w:id="0"/>
          </w:p>
          <w:p w:rsidR="00A73A55" w:rsidRDefault="00A73A55" w:rsidP="00A73A5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A73A55" w:rsidRDefault="00A73A55" w:rsidP="00A73A5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A73A55" w:rsidRDefault="00A73A55" w:rsidP="00A73A5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</w:p>
          <w:p w:rsidR="00A73A55" w:rsidRDefault="00A73A55" w:rsidP="00A73A5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832BBF" w:rsidRPr="00F90372" w:rsidRDefault="00832BBF" w:rsidP="00EC570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03029" w:rsidRDefault="00223C33" w:rsidP="0087535C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التمرين</w:t>
            </w:r>
            <w:proofErr w:type="gramEnd"/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</w:t>
            </w:r>
            <w:r w:rsidRPr="00F9037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(06ن </w:t>
            </w:r>
            <w:r w:rsidR="0050302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:rsidR="00503029" w:rsidRPr="00095B7F" w:rsidRDefault="00DE0DBD" w:rsidP="00F566C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تستخدم متوسطة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مامو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عيسى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بالشعابنية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نظام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التدفأة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المركزية باحتراق غاز الميثان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حيث ي</w:t>
            </w:r>
            <w:r w:rsidR="00F566C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ُ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ستخدم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الماء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كوسيط لنقل الحرارة 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،</w:t>
            </w:r>
            <w:r w:rsid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بداية الأمر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يتم تسخين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الماء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مراجل خاصة (</w:t>
            </w:r>
            <w:r w:rsidRPr="00FD75A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 w:bidi="ar-DZ"/>
              </w:rPr>
              <w:t>Boilers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 w:rsidRPr="00095B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يدور بعدها في شبكة أنابيب بواسطة مضخات التدوير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ثم يتوزع الى المشعات الحرارية الموجودة في الأٌقسام </w:t>
            </w:r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كما </w:t>
            </w:r>
            <w:r w:rsidR="007424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أن هذه </w:t>
            </w:r>
            <w:r w:rsidR="0074246A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المراجل الخاصة تعمل أيضا بالكهرباء لتعديل الحرارة </w:t>
            </w:r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proofErr w:type="spellStart"/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كما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موضح في </w:t>
            </w:r>
            <w:r w:rsidRPr="00095B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الوثيقة </w:t>
            </w:r>
            <w:r w:rsidR="00DA4116" w:rsidRPr="00095B7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03</w:t>
            </w:r>
            <w:r w:rsidR="002074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، </w:t>
            </w:r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ويعد  </w:t>
            </w:r>
            <w:r w:rsidR="002074EF" w:rsidRP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نظام</w:t>
            </w:r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التدفأة</w:t>
            </w:r>
            <w:proofErr w:type="spellEnd"/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هذا</w:t>
            </w:r>
            <w:r w:rsidR="002074EF" w:rsidRP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الأكثر أمانا واقتصادا</w:t>
            </w:r>
            <w:r w:rsid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العالم</w:t>
            </w:r>
            <w:r w:rsidR="002074E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A4116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</w:p>
          <w:p w:rsidR="00503029" w:rsidRPr="00095B7F" w:rsidRDefault="0098655F" w:rsidP="0050302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1- مثل مخطط</w:t>
            </w:r>
            <w:r w:rsidR="002074E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السلسلتين الوظيفية ثم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للجمل : </w:t>
            </w:r>
          </w:p>
          <w:p w:rsidR="00680DBD" w:rsidRPr="00095B7F" w:rsidRDefault="0098655F" w:rsidP="0098655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غاز الميثان +الهواء ، الماء ،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المشعاع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، القاعة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</w:p>
          <w:p w:rsidR="0098655F" w:rsidRPr="00095B7F" w:rsidRDefault="0098655F" w:rsidP="00680D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مبينا</w:t>
            </w:r>
            <w:proofErr w:type="gram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التحولات المفيدة وغير المفيدة.</w:t>
            </w:r>
          </w:p>
          <w:p w:rsidR="0098655F" w:rsidRPr="00095B7F" w:rsidRDefault="0098655F" w:rsidP="0098655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2- مثل الحصيلة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الطاقوية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للجملة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: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الماء </w:t>
            </w:r>
            <w:r w:rsid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ثم اكتب العلاقة الرمزية لمبدأ </w:t>
            </w:r>
            <w:proofErr w:type="spellStart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انحفاظ</w:t>
            </w:r>
            <w:proofErr w:type="spellEnd"/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الطاقة لهذه الجملة.</w:t>
            </w:r>
          </w:p>
          <w:p w:rsidR="00FD75AB" w:rsidRPr="008B7E6A" w:rsidRDefault="00B1334F" w:rsidP="008B7E6A">
            <w:p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noProof/>
              </w:rPr>
              <w:pict>
                <v:shape id="_x0000_s1151" type="#_x0000_t75" style="position:absolute;left:0;text-align:left;margin-left:3.7pt;margin-top:-519.9pt;width:175.2pt;height:2in;z-index:251673600;mso-position-horizontal-relative:text;mso-position-vertical-relative:text;mso-width-relative:page;mso-height-relative:page">
                  <v:imagedata r:id="rId8" o:title=""/>
                  <w10:wrap type="square"/>
                </v:shape>
                <o:OLEObject Type="Embed" ProgID="PBrush" ShapeID="_x0000_s1151" DrawAspect="Content" ObjectID="_1771477406" r:id="rId9"/>
              </w:pict>
            </w:r>
            <w:r w:rsidR="0098655F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3- </w:t>
            </w:r>
            <w:r w:rsidR="0098655F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أحسب الطاقة التي تستهلكها </w:t>
            </w:r>
            <w:r w:rsidR="0098655F" w:rsidRPr="008B7E6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proofErr w:type="spellStart"/>
            <w:r w:rsidR="002074EF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بــ</w:t>
            </w:r>
            <w:r w:rsidR="0098655F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:</w:t>
            </w:r>
            <w:r w:rsidR="002074EF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الكيلووا</w:t>
            </w:r>
            <w:r w:rsidR="002074EF" w:rsidRPr="008B7E6A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ط</w:t>
            </w:r>
            <w:proofErr w:type="spellEnd"/>
            <w:r w:rsidR="002074EF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680DBD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الساعي</w:t>
            </w:r>
            <w:r w:rsidR="0098655F" w:rsidRPr="008B7E6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</w:rPr>
              <w:pict>
                <v:rect id="_x0000_s1138" style="position:absolute;margin-left:-262.65pt;margin-top:.7pt;width:57.05pt;height:18pt;z-index:251667456;visibility:visible;mso-wrap-style:square;mso-width-percent:0;mso-wrap-distance-left:9pt;mso-wrap-distance-top:0;mso-wrap-distance-right:9pt;mso-wrap-distance-bottom:0;mso-position-horizontal-relative:char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" o:allowincell="f" filled="f" stroked="f">
                  <v:textbox style="mso-next-textbox:#_x0000_s1138" inset="1pt,1pt,1pt,1pt">
                    <w:txbxContent>
                      <w:p w:rsidR="00095B7F" w:rsidRPr="006B6306" w:rsidRDefault="00095B7F" w:rsidP="00095B7F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lang w:bidi="ar-DZ"/>
                          </w:rPr>
                        </w:pPr>
                        <w:r w:rsidRPr="006B6306">
                          <w:rPr>
                            <w:rFonts w:ascii="Arial" w:hAnsi="Arial" w:cs="Arial" w:hint="cs"/>
                            <w:b/>
                            <w:bCs/>
                            <w:sz w:val="16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="Arial" w:hAnsi="Arial" w:cs="Arial" w:hint="cs"/>
                            <w:b/>
                            <w:bCs/>
                            <w:sz w:val="16"/>
                            <w:rtl/>
                            <w:lang w:bidi="ar-DZ"/>
                          </w:rPr>
                          <w:t>03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pict>
                <v:rect id="_x0000_s1136" style="position:absolute;margin-left:-273.65pt;margin-top:-260.3pt;width:57.05pt;height:18pt;z-index:251664384;visibility:visible;mso-wrap-style:square;mso-width-percent:0;mso-wrap-distance-left:9pt;mso-wrap-distance-top:0;mso-wrap-distance-right:9pt;mso-wrap-distance-bottom:0;mso-position-horizontal-relative:char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" o:allowincell="f" filled="f" stroked="f">
                  <v:textbox style="mso-next-textbox:#_x0000_s1136" inset="1pt,1pt,1pt,1pt">
                    <w:txbxContent>
                      <w:p w:rsidR="006B6306" w:rsidRPr="006B6306" w:rsidRDefault="006B6306" w:rsidP="006B630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  <w:lang w:bidi="ar-DZ"/>
                          </w:rPr>
                        </w:pPr>
                        <w:r w:rsidRPr="006B6306">
                          <w:rPr>
                            <w:rFonts w:ascii="Arial" w:hAnsi="Arial" w:cs="Arial" w:hint="cs"/>
                            <w:b/>
                            <w:bCs/>
                            <w:sz w:val="16"/>
                            <w:rtl/>
                            <w:lang w:bidi="ar-DZ"/>
                          </w:rPr>
                          <w:t xml:space="preserve">الوثيقة </w:t>
                        </w:r>
                        <w:r>
                          <w:rPr>
                            <w:rFonts w:ascii="Arial" w:hAnsi="Arial" w:cs="Arial" w:hint="cs"/>
                            <w:b/>
                            <w:bCs/>
                            <w:sz w:val="16"/>
                            <w:rtl/>
                            <w:lang w:bidi="ar-DZ"/>
                          </w:rPr>
                          <w:t>02</w:t>
                        </w:r>
                      </w:p>
                    </w:txbxContent>
                  </v:textbox>
                </v:rect>
              </w:pict>
            </w:r>
          </w:p>
          <w:p w:rsidR="0098655F" w:rsidRPr="00095B7F" w:rsidRDefault="00B1334F" w:rsidP="00FD75AB">
            <w:pPr>
              <w:pStyle w:val="Paragraphedeliste"/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>
                <v:shape id="_x0000_s1150" type="#_x0000_t75" style="position:absolute;left:0;text-align:left;margin-left:9.2pt;margin-top:-100.2pt;width:275pt;height:126pt;z-index:251671552;mso-position-horizontal-relative:text;mso-position-vertical-relative:text;mso-width-relative:page;mso-height-relative:page">
                  <v:imagedata r:id="rId10" o:title=""/>
                  <w10:wrap type="square"/>
                </v:shape>
                <o:OLEObject Type="Embed" ProgID="PBrush" ShapeID="_x0000_s1150" DrawAspect="Content" ObjectID="_1771477407" r:id="rId11"/>
              </w:pic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98655F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80DBD" w:rsidRPr="00FD75A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kwh</w:t>
            </w:r>
            <w:proofErr w:type="spellEnd"/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 w:rsid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98655F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ثم الجول 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680DBD" w:rsidRPr="00FD75A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J</w:t>
            </w:r>
            <w:r w:rsidR="00680DBD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 w:rsidR="0098655F"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علما أن استطاعة تحويلها للطاقة هي : </w:t>
            </w:r>
            <w:r w:rsidR="0098655F" w:rsidRPr="00FD75A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p=0.24 </w:t>
            </w:r>
            <w:proofErr w:type="spellStart"/>
            <w:r w:rsidR="0098655F" w:rsidRPr="00FD75A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kw</w:t>
            </w:r>
            <w:proofErr w:type="spellEnd"/>
            <w:r w:rsidR="0098655F" w:rsidRPr="00FD75A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:rsidR="0098655F" w:rsidRPr="00095B7F" w:rsidRDefault="00680DBD" w:rsidP="00680DB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وتشتغل </w:t>
            </w:r>
            <w:r w:rsidRPr="00FD75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15 ساعة</w:t>
            </w:r>
            <w:r w:rsidRPr="00095B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اليوم.</w:t>
            </w:r>
          </w:p>
          <w:p w:rsidR="00680DBD" w:rsidRDefault="00E003DB" w:rsidP="00E003DB">
            <w:pPr>
              <w:tabs>
                <w:tab w:val="center" w:pos="5497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اقلب الصفحة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الصفحة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1/2</w:t>
            </w:r>
          </w:p>
          <w:p w:rsidR="00680DBD" w:rsidRDefault="00680DBD" w:rsidP="00680DB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2074EF" w:rsidRDefault="002074EF" w:rsidP="002074EF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095B7F" w:rsidP="00095B7F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>الجزء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 الثاني: 08 نقاط</w:t>
            </w:r>
          </w:p>
          <w:p w:rsidR="00095B7F" w:rsidRPr="00095B7F" w:rsidRDefault="00095B7F" w:rsidP="00095B7F">
            <w:pPr>
              <w:bidi/>
              <w:spacing w:after="200" w:line="276" w:lineRule="auto"/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u w:val="double"/>
                <w:rtl/>
              </w:rPr>
            </w:pPr>
            <w:r w:rsidRPr="00095B7F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 xml:space="preserve">الوضعية </w:t>
            </w:r>
            <w:proofErr w:type="spellStart"/>
            <w:r w:rsidRPr="00095B7F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الإدماجية</w:t>
            </w:r>
            <w:proofErr w:type="spellEnd"/>
            <w:r w:rsidRPr="00095B7F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u w:val="double"/>
                <w:rtl/>
                <w:lang w:bidi="ar-DZ"/>
              </w:rPr>
              <w:t>:</w:t>
            </w:r>
            <w:r w:rsidRPr="00095B7F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(08ن )</w:t>
            </w:r>
          </w:p>
          <w:p w:rsidR="00095B7F" w:rsidRPr="00095B7F" w:rsidRDefault="00E003DB" w:rsidP="00095B7F">
            <w:pPr>
              <w:bidi/>
              <w:spacing w:after="200" w:line="360" w:lineRule="auto"/>
              <w:rPr>
                <w:rFonts w:asciiTheme="majorBidi" w:eastAsiaTheme="minorEastAsia" w:hAnsiTheme="majorBidi" w:cstheme="majorBidi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اشترى والدك جهاز جديد (بلازم</w:t>
            </w:r>
            <w:r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ا</w:t>
            </w:r>
            <w:r w:rsidR="00095B7F" w:rsidRPr="00095B7F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) و كان بصدد تثبيته على جدار الغرفة بمساعدة</w:t>
            </w:r>
            <w:r w:rsidR="00095B7F" w:rsidRPr="00095B7F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095B7F" w:rsidRPr="00095B7F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أخ</w:t>
            </w:r>
            <w:r w:rsidR="00095B7F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ي</w:t>
            </w:r>
            <w:r w:rsidR="00095B7F" w:rsidRPr="00095B7F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ك مستعملا مثق</w:t>
            </w:r>
            <w:r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ا</w:t>
            </w:r>
            <w:r w:rsidR="00095B7F" w:rsidRPr="00095B7F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با كهربائيا يشتغل ببطارية , و في تلك اللحظة دخل جدك و أخذ</w:t>
            </w:r>
            <w:r w:rsidR="00095B7F" w:rsidRPr="00095B7F">
              <w:rPr>
                <w:rFonts w:asciiTheme="majorBidi" w:eastAsiaTheme="minorEastAsia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095B7F" w:rsidRPr="00095B7F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يلوم والدك لشراء هذا التلفاز لأنّه سيرفع من قيمة فاتورة الكهرباء و الغاز</w:t>
            </w:r>
          </w:p>
          <w:p w:rsidR="00095B7F" w:rsidRPr="00095B7F" w:rsidRDefault="00095B7F" w:rsidP="00095B7F">
            <w:pPr>
              <w:autoSpaceDE w:val="0"/>
              <w:autoSpaceDN w:val="0"/>
              <w:bidi/>
              <w:adjustRightInd w:val="0"/>
              <w:spacing w:after="200" w:line="360" w:lineRule="auto"/>
              <w:jc w:val="center"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 w:rsidRPr="00095B7F">
              <w:rPr>
                <w:rFonts w:asciiTheme="majorBidi" w:eastAsiaTheme="minorEastAsia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1CEF37A4" wp14:editId="20366340">
                  <wp:extent cx="3381555" cy="1762394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8200" cy="1760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95B7F">
              <w:rPr>
                <w:rFonts w:asciiTheme="majorBidi" w:eastAsiaTheme="minorEastAsia" w:hAnsiTheme="majorBidi" w:cstheme="majorBidi"/>
                <w:noProof/>
                <w:sz w:val="28"/>
                <w:szCs w:val="28"/>
              </w:rPr>
              <w:drawing>
                <wp:inline distT="0" distB="0" distL="0" distR="0" wp14:anchorId="618A4B77" wp14:editId="117DFD6F">
                  <wp:extent cx="3067050" cy="1428750"/>
                  <wp:effectExtent l="19050" t="0" r="0" b="0"/>
                  <wp:docPr id="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142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5B7F" w:rsidRPr="00095B7F" w:rsidRDefault="00095B7F" w:rsidP="00E003DB">
            <w:pPr>
              <w:numPr>
                <w:ilvl w:val="0"/>
                <w:numId w:val="1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في رأيك هل جهاز التلفاز من الأجهزة الأكثر استهلاكا للطاقة علما أنَه مكتوب</w:t>
            </w:r>
            <w:r w:rsidRPr="00095B7F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عليه الدلالتين (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100 </w:t>
            </w:r>
            <w:proofErr w:type="gramStart"/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W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="00E003DB" w:rsidRPr="00E003D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،</w:t>
            </w:r>
            <w:proofErr w:type="gramEnd"/>
            <w:r w:rsidRPr="00E003DB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 xml:space="preserve"> V 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220 </w:t>
            </w: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) ؟ و لماذا ؟</w:t>
            </w:r>
          </w:p>
          <w:p w:rsidR="00095B7F" w:rsidRPr="00095B7F" w:rsidRDefault="00095B7F" w:rsidP="00095B7F">
            <w:pPr>
              <w:numPr>
                <w:ilvl w:val="0"/>
                <w:numId w:val="1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شكل السلسلة الوظيفية</w:t>
            </w:r>
            <w:r w:rsidR="00E003DB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ثم </w:t>
            </w:r>
            <w:proofErr w:type="spellStart"/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الطاقوية</w:t>
            </w:r>
            <w:proofErr w:type="spellEnd"/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 عمل المثقاب الكهربائي مبينا عليهما التحويلات المفيدة و غير المفيدة مع المحيط الخارجي.</w:t>
            </w:r>
          </w:p>
          <w:p w:rsidR="00095B7F" w:rsidRPr="00095B7F" w:rsidRDefault="00E003DB" w:rsidP="00095B7F">
            <w:pPr>
              <w:numPr>
                <w:ilvl w:val="0"/>
                <w:numId w:val="10"/>
              </w:num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أ/ - </w:t>
            </w:r>
            <w:r w:rsidR="00095B7F"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احسب </w:t>
            </w:r>
            <w:proofErr w:type="gramStart"/>
            <w:r w:rsidR="00095B7F"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الطاقة</w:t>
            </w:r>
            <w:proofErr w:type="gramEnd"/>
            <w:r w:rsidR="00095B7F"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التي يستهلكها التلفاز لمدة 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 </w:t>
            </w:r>
            <w:r w:rsidR="00095B7F"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8 h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095B7F"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يوميا ؟ ما هو ثمن الاستهلاك </w:t>
            </w:r>
            <w:proofErr w:type="gramStart"/>
            <w:r w:rsidR="002074EF" w:rsidRPr="00095B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خلال</w:t>
            </w:r>
            <w:proofErr w:type="gramEnd"/>
            <w:r w:rsidR="002074EF" w:rsidRPr="00095B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2074E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3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095B7F"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أشهر ( 90</w:t>
            </w:r>
            <w:r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="002074EF" w:rsidRPr="00095B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يوم</w:t>
            </w:r>
            <w:r w:rsidR="002074E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</w:t>
            </w:r>
            <w:r w:rsidR="002074EF" w:rsidRPr="00095B7F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)،</w:t>
            </w:r>
          </w:p>
          <w:p w:rsidR="00095B7F" w:rsidRPr="00095B7F" w:rsidRDefault="00095B7F" w:rsidP="00095B7F">
            <w:pPr>
              <w:bidi/>
              <w:spacing w:line="360" w:lineRule="auto"/>
              <w:ind w:left="360"/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</w:pP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proofErr w:type="gramStart"/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علما</w:t>
            </w:r>
            <w:proofErr w:type="gramEnd"/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أن ثمن 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1 KWh</w:t>
            </w:r>
            <w:r w:rsidR="002074EF">
              <w:rPr>
                <w:rFonts w:asciiTheme="majorBid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هو 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</w:rPr>
              <w:t>DA</w:t>
            </w:r>
            <w:r w:rsidRPr="00E003DB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 xml:space="preserve"> 5</w:t>
            </w:r>
            <w:r w:rsidRPr="00095B7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</w:p>
          <w:p w:rsidR="00680DBD" w:rsidRDefault="00E003DB" w:rsidP="00095B7F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 xml:space="preserve">    ب/-  </w:t>
            </w:r>
            <w:r w:rsidR="00095B7F" w:rsidRPr="00095B7F">
              <w:rPr>
                <w:rFonts w:asciiTheme="majorBidi" w:eastAsiaTheme="minorEastAsia" w:hAnsiTheme="majorBidi" w:cstheme="majorBidi"/>
                <w:color w:val="000000"/>
                <w:sz w:val="28"/>
                <w:szCs w:val="28"/>
                <w:rtl/>
              </w:rPr>
              <w:t>ما هي الإجراءات التي تقوم بها في منزلكم من أجل تخفيض فاتورة الكهرباء والغاز</w:t>
            </w:r>
            <w:r w:rsidR="0087535C">
              <w:rPr>
                <w:rFonts w:asciiTheme="majorBidi" w:eastAsiaTheme="minorEastAsia" w:hAnsiTheme="majorBidi" w:cstheme="majorBidi" w:hint="cs"/>
                <w:color w:val="000000"/>
                <w:sz w:val="28"/>
                <w:szCs w:val="28"/>
                <w:rtl/>
              </w:rPr>
              <w:t>؟</w:t>
            </w: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Default="00FD75AB" w:rsidP="00FD75AB">
            <w:pPr>
              <w:autoSpaceDE w:val="0"/>
              <w:autoSpaceDN w:val="0"/>
              <w:bidi/>
              <w:adjustRightInd w:val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</w:t>
            </w:r>
            <w:r w:rsidR="00E003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بالتوفيق لكم جميعا       أستاذ المادة </w:t>
            </w:r>
            <w:r w:rsidRPr="00FD75A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يوسفي</w:t>
            </w:r>
          </w:p>
          <w:p w:rsidR="00680DBD" w:rsidRDefault="00680DBD" w:rsidP="00E003DB">
            <w:pPr>
              <w:autoSpaceDE w:val="0"/>
              <w:autoSpaceDN w:val="0"/>
              <w:bidi/>
              <w:adjustRightInd w:val="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680DBD" w:rsidRPr="00F90372" w:rsidRDefault="00680DBD" w:rsidP="00680DB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F90372" w:rsidRPr="00E003DB" w:rsidRDefault="00E003DB" w:rsidP="00E003DB">
            <w:pPr>
              <w:tabs>
                <w:tab w:val="left" w:pos="4935"/>
              </w:tabs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</w:rPr>
              <w:tab/>
            </w:r>
            <w:r w:rsidRPr="00E003D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الصفحة 2/2</w:t>
            </w:r>
          </w:p>
        </w:tc>
      </w:tr>
      <w:tr w:rsidR="00223C33" w:rsidRPr="00223C33" w:rsidTr="00095B7F">
        <w:tc>
          <w:tcPr>
            <w:tcW w:w="112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23C33" w:rsidRPr="00F90372" w:rsidRDefault="00223C33" w:rsidP="0001582E">
            <w:pPr>
              <w:tabs>
                <w:tab w:val="left" w:pos="442"/>
                <w:tab w:val="center" w:pos="1710"/>
              </w:tabs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</w:tbl>
    <w:p w:rsidR="00237834" w:rsidRDefault="00237834">
      <w:pPr>
        <w:rPr>
          <w:rtl/>
        </w:rPr>
      </w:pPr>
    </w:p>
    <w:p w:rsidR="00103B1B" w:rsidRDefault="00103B1B" w:rsidP="00103B1B">
      <w:pPr>
        <w:bidi/>
        <w:rPr>
          <w:rtl/>
        </w:rPr>
      </w:pPr>
    </w:p>
    <w:sectPr w:rsidR="00103B1B" w:rsidSect="003D5A1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36A74"/>
    <w:multiLevelType w:val="hybridMultilevel"/>
    <w:tmpl w:val="545A5922"/>
    <w:lvl w:ilvl="0" w:tplc="FCD636D2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14338A"/>
    <w:multiLevelType w:val="hybridMultilevel"/>
    <w:tmpl w:val="FD10E0E0"/>
    <w:lvl w:ilvl="0" w:tplc="040C0017">
      <w:start w:val="1"/>
      <w:numFmt w:val="lowerLetter"/>
      <w:lvlText w:val="%1)"/>
      <w:lvlJc w:val="left"/>
      <w:pPr>
        <w:ind w:left="2238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7B3592"/>
    <w:multiLevelType w:val="hybridMultilevel"/>
    <w:tmpl w:val="EDD8FB9A"/>
    <w:lvl w:ilvl="0" w:tplc="F72E33BA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>
    <w:nsid w:val="2D4A3097"/>
    <w:multiLevelType w:val="hybridMultilevel"/>
    <w:tmpl w:val="9ECC88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057F69"/>
    <w:multiLevelType w:val="hybridMultilevel"/>
    <w:tmpl w:val="21C4E060"/>
    <w:lvl w:ilvl="0" w:tplc="EA94EC54">
      <w:start w:val="1"/>
      <w:numFmt w:val="decimal"/>
      <w:lvlText w:val="%1-"/>
      <w:lvlJc w:val="left"/>
      <w:pPr>
        <w:ind w:left="72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87548A"/>
    <w:multiLevelType w:val="hybridMultilevel"/>
    <w:tmpl w:val="EAB6CF7E"/>
    <w:lvl w:ilvl="0" w:tplc="EA94EC54">
      <w:start w:val="1"/>
      <w:numFmt w:val="decimal"/>
      <w:lvlText w:val="%1-"/>
      <w:lvlJc w:val="left"/>
      <w:pPr>
        <w:ind w:left="72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6354B0"/>
    <w:multiLevelType w:val="hybridMultilevel"/>
    <w:tmpl w:val="98E03ADA"/>
    <w:lvl w:ilvl="0" w:tplc="2CF06C8C">
      <w:start w:val="1"/>
      <w:numFmt w:val="decimal"/>
      <w:lvlText w:val="%1-"/>
      <w:lvlJc w:val="left"/>
      <w:pPr>
        <w:ind w:left="360" w:hanging="360"/>
      </w:pPr>
      <w:rPr>
        <w:b/>
        <w:bCs/>
        <w:sz w:val="32"/>
        <w:szCs w:val="32"/>
      </w:rPr>
    </w:lvl>
    <w:lvl w:ilvl="1" w:tplc="040C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C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C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C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>
    <w:nsid w:val="5E233381"/>
    <w:multiLevelType w:val="hybridMultilevel"/>
    <w:tmpl w:val="37D08700"/>
    <w:lvl w:ilvl="0" w:tplc="040C000F">
      <w:start w:val="1"/>
      <w:numFmt w:val="decimal"/>
      <w:lvlText w:val="%1."/>
      <w:lvlJc w:val="left"/>
      <w:pPr>
        <w:ind w:left="50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ind w:left="50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F021EE2"/>
    <w:multiLevelType w:val="hybridMultilevel"/>
    <w:tmpl w:val="71C4F502"/>
    <w:lvl w:ilvl="0" w:tplc="BFA0EE60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9">
    <w:nsid w:val="5F1D2252"/>
    <w:multiLevelType w:val="hybridMultilevel"/>
    <w:tmpl w:val="041E7048"/>
    <w:lvl w:ilvl="0" w:tplc="75C0C8A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BB0FCF"/>
    <w:multiLevelType w:val="hybridMultilevel"/>
    <w:tmpl w:val="F7261610"/>
    <w:lvl w:ilvl="0" w:tplc="EA94EC54">
      <w:start w:val="1"/>
      <w:numFmt w:val="decimal"/>
      <w:lvlText w:val="%1-"/>
      <w:lvlJc w:val="left"/>
      <w:pPr>
        <w:ind w:left="600" w:hanging="360"/>
      </w:pPr>
      <w:rPr>
        <w:b w:val="0"/>
        <w:bCs/>
        <w:strike w:val="0"/>
        <w:dstrike w:val="0"/>
        <w:sz w:val="32"/>
        <w:szCs w:val="32"/>
        <w:u w:val="none"/>
        <w:effect w:val="none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0"/>
  </w:num>
  <w:num w:numId="11">
    <w:abstractNumId w:val="8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</w:compat>
  <w:rsids>
    <w:rsidRoot w:val="003D5A1B"/>
    <w:rsid w:val="00007356"/>
    <w:rsid w:val="0001582E"/>
    <w:rsid w:val="0007293C"/>
    <w:rsid w:val="000776D4"/>
    <w:rsid w:val="00095B7F"/>
    <w:rsid w:val="000C7DF3"/>
    <w:rsid w:val="000E17CA"/>
    <w:rsid w:val="00103B1B"/>
    <w:rsid w:val="001E0E0D"/>
    <w:rsid w:val="00202E3A"/>
    <w:rsid w:val="002074EF"/>
    <w:rsid w:val="00223C33"/>
    <w:rsid w:val="00237834"/>
    <w:rsid w:val="00244003"/>
    <w:rsid w:val="00303AAF"/>
    <w:rsid w:val="00350F20"/>
    <w:rsid w:val="003C374B"/>
    <w:rsid w:val="003D5A1B"/>
    <w:rsid w:val="00424108"/>
    <w:rsid w:val="004764CA"/>
    <w:rsid w:val="004C0C8E"/>
    <w:rsid w:val="004D238E"/>
    <w:rsid w:val="004F414B"/>
    <w:rsid w:val="00503029"/>
    <w:rsid w:val="0053597E"/>
    <w:rsid w:val="00630F9F"/>
    <w:rsid w:val="006711CC"/>
    <w:rsid w:val="0067715A"/>
    <w:rsid w:val="00680DBD"/>
    <w:rsid w:val="006B6306"/>
    <w:rsid w:val="006F6136"/>
    <w:rsid w:val="00702E3A"/>
    <w:rsid w:val="0074246A"/>
    <w:rsid w:val="00781F55"/>
    <w:rsid w:val="00832BBF"/>
    <w:rsid w:val="0087535C"/>
    <w:rsid w:val="008B7E6A"/>
    <w:rsid w:val="00905896"/>
    <w:rsid w:val="0098655F"/>
    <w:rsid w:val="009C38ED"/>
    <w:rsid w:val="009F2AD8"/>
    <w:rsid w:val="00A73A55"/>
    <w:rsid w:val="00B1334F"/>
    <w:rsid w:val="00B147DD"/>
    <w:rsid w:val="00B70485"/>
    <w:rsid w:val="00B912B8"/>
    <w:rsid w:val="00BA32A1"/>
    <w:rsid w:val="00C053E7"/>
    <w:rsid w:val="00DA4116"/>
    <w:rsid w:val="00DC7787"/>
    <w:rsid w:val="00DE0DBD"/>
    <w:rsid w:val="00E003DB"/>
    <w:rsid w:val="00E572CB"/>
    <w:rsid w:val="00E60A3C"/>
    <w:rsid w:val="00E92D1A"/>
    <w:rsid w:val="00EC5701"/>
    <w:rsid w:val="00F461E3"/>
    <w:rsid w:val="00F566C5"/>
    <w:rsid w:val="00F65034"/>
    <w:rsid w:val="00F84606"/>
    <w:rsid w:val="00F90372"/>
    <w:rsid w:val="00FD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A1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D5A1B"/>
    <w:pPr>
      <w:ind w:left="720"/>
      <w:contextualSpacing/>
    </w:pPr>
  </w:style>
  <w:style w:type="table" w:styleId="Grilledutableau">
    <w:name w:val="Table Grid"/>
    <w:basedOn w:val="TableauNormal"/>
    <w:uiPriority w:val="59"/>
    <w:rsid w:val="003D5A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Policepardfaut"/>
    <w:rsid w:val="000776D4"/>
    <w:rPr>
      <w:rFonts w:ascii="Sakkal Majalla" w:hAnsi="Sakkal Majalla" w:cs="Sakkal Majalla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Policepardfaut"/>
    <w:rsid w:val="000776D4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A32A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32A1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fontstyle31">
    <w:name w:val="fontstyle31"/>
    <w:basedOn w:val="Policepardfaut"/>
    <w:rsid w:val="00007356"/>
    <w:rPr>
      <w:rFonts w:ascii="Wingdings" w:hAnsi="Wingdings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Policepardfaut"/>
    <w:rsid w:val="00007356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Gdmath">
    <w:name w:val="Gdmath"/>
    <w:basedOn w:val="Normal"/>
    <w:link w:val="GdmathCar"/>
    <w:rsid w:val="00832BBF"/>
    <w:rPr>
      <w:color w:val="000000"/>
    </w:rPr>
  </w:style>
  <w:style w:type="character" w:customStyle="1" w:styleId="GdmathCar">
    <w:name w:val="Gdmath Car"/>
    <w:basedOn w:val="Policepardfaut"/>
    <w:link w:val="Gdmath"/>
    <w:rsid w:val="00832BBF"/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customStyle="1" w:styleId="Appmesures">
    <w:name w:val="Appmesures"/>
    <w:basedOn w:val="Normal"/>
    <w:rsid w:val="00832BBF"/>
    <w:pPr>
      <w:jc w:val="center"/>
    </w:pPr>
    <w:rPr>
      <w:rFonts w:ascii="Arial" w:hAnsi="Arial"/>
      <w:position w:val="-12"/>
      <w:sz w:val="32"/>
      <w:szCs w:val="20"/>
    </w:rPr>
  </w:style>
  <w:style w:type="character" w:styleId="Textedelespacerserv">
    <w:name w:val="Placeholder Text"/>
    <w:basedOn w:val="Policepardfaut"/>
    <w:uiPriority w:val="99"/>
    <w:semiHidden/>
    <w:rsid w:val="00A73A5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8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nnnnn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990</TotalTime>
  <Pages>2</Pages>
  <Words>440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nnnnnn</cp:lastModifiedBy>
  <cp:revision>12</cp:revision>
  <dcterms:created xsi:type="dcterms:W3CDTF">2024-03-01T12:03:00Z</dcterms:created>
  <dcterms:modified xsi:type="dcterms:W3CDTF">2024-03-09T07:17:00Z</dcterms:modified>
</cp:coreProperties>
</file>
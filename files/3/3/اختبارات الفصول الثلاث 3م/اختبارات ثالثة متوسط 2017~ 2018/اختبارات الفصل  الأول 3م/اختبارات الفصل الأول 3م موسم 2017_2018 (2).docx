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10766"/>
      </w:tblGrid>
      <w:tr w:rsidR="00151F36" w:rsidRPr="006567DA" w:rsidTr="00685D96">
        <w:trPr>
          <w:trHeight w:val="530"/>
        </w:trPr>
        <w:tc>
          <w:tcPr>
            <w:tcW w:w="10766" w:type="dxa"/>
            <w:tcBorders>
              <w:bottom w:val="double" w:sz="4" w:space="0" w:color="auto"/>
            </w:tcBorders>
          </w:tcPr>
          <w:p w:rsidR="00151F36" w:rsidRPr="006567DA" w:rsidRDefault="008A2C23" w:rsidP="008A2C23">
            <w:pPr>
              <w:tabs>
                <w:tab w:val="left" w:pos="6365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 w:rsidR="000C1A8F"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</w:rPr>
              <w:t>ـــــ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0C1A8F"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: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</w:t>
            </w:r>
            <w:r>
              <w:rPr>
                <w:rFonts w:cs="Traditional Arabic"/>
                <w:b/>
                <w:bCs/>
                <w:sz w:val="28"/>
                <w:szCs w:val="28"/>
                <w:lang w:bidi="ar-DZ"/>
              </w:rPr>
              <w:t xml:space="preserve">                      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7E5E2C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674ADC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التاريخ :</w:t>
            </w:r>
            <w:r w:rsidR="007A2F55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A2F55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ديس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</w:rPr>
              <w:t>ـ</w:t>
            </w:r>
            <w:r w:rsidR="002B43EE">
              <w:rPr>
                <w:rFonts w:cs="Traditional Arabic"/>
                <w:b/>
                <w:bCs/>
                <w:sz w:val="28"/>
                <w:szCs w:val="28"/>
              </w:rPr>
              <w:t>2017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</w:rPr>
              <w:t>ــــــمبر</w:t>
            </w:r>
          </w:p>
        </w:tc>
      </w:tr>
      <w:tr w:rsidR="00151F36" w:rsidRPr="006567DA" w:rsidTr="00674ADC">
        <w:trPr>
          <w:trHeight w:val="528"/>
        </w:trPr>
        <w:tc>
          <w:tcPr>
            <w:tcW w:w="10766" w:type="dxa"/>
          </w:tcPr>
          <w:p w:rsidR="00151F36" w:rsidRDefault="00151F36" w:rsidP="000F10CB">
            <w:pPr>
              <w:bidi/>
              <w:rPr>
                <w:rFonts w:cs="Traditional Arabic"/>
                <w:b/>
                <w:bCs/>
                <w:sz w:val="28"/>
                <w:szCs w:val="28"/>
              </w:rPr>
            </w:pP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المستوى: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الثالثة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    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6806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="006806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</w:t>
            </w:r>
            <w:r w:rsidR="000C1A8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السنة الدراسية: </w:t>
            </w:r>
            <w:r w:rsidR="000F10CB">
              <w:rPr>
                <w:rFonts w:cs="Traditional Arabic"/>
                <w:b/>
                <w:bCs/>
                <w:sz w:val="28"/>
                <w:szCs w:val="28"/>
              </w:rPr>
              <w:t>2017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0F10CB">
              <w:rPr>
                <w:rFonts w:cs="Traditional Arabic"/>
                <w:b/>
                <w:bCs/>
                <w:sz w:val="28"/>
                <w:szCs w:val="28"/>
              </w:rPr>
              <w:t>2018</w:t>
            </w:r>
          </w:p>
          <w:p w:rsidR="00674ADC" w:rsidRPr="006567DA" w:rsidRDefault="00674ADC" w:rsidP="00674AD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المدة : ساعــــــــة و نصـــــــــــف</w:t>
            </w:r>
          </w:p>
        </w:tc>
      </w:tr>
      <w:tr w:rsidR="00151F36" w:rsidRPr="006567DA" w:rsidTr="00685D96">
        <w:trPr>
          <w:trHeight w:val="325"/>
        </w:trPr>
        <w:tc>
          <w:tcPr>
            <w:tcW w:w="10766" w:type="dxa"/>
          </w:tcPr>
          <w:p w:rsidR="00151F36" w:rsidRPr="006567DA" w:rsidRDefault="00151F36" w:rsidP="00874CF5">
            <w:pPr>
              <w:bidi/>
              <w:jc w:val="center"/>
              <w:rPr>
                <w:sz w:val="28"/>
                <w:szCs w:val="28"/>
                <w:rtl/>
              </w:rPr>
            </w:pP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﴿    </w:t>
            </w:r>
            <w:r w:rsidR="00874CF5" w:rsidRPr="00874CF5">
              <w:rPr>
                <w:rFonts w:ascii="Arial Black" w:hint="cs"/>
                <w:color w:val="000000"/>
                <w:sz w:val="32"/>
                <w:szCs w:val="32"/>
                <w:rtl/>
                <w:lang w:bidi="ar-DZ"/>
              </w:rPr>
              <w:t>التقويم</w:t>
            </w:r>
            <w:r w:rsidR="00874CF5" w:rsidRPr="00874CF5">
              <w:rPr>
                <w:rFonts w:ascii="Arial Black"/>
                <w:color w:val="000000"/>
                <w:sz w:val="32"/>
                <w:szCs w:val="32"/>
                <w:lang w:bidi="ar-DZ"/>
              </w:rPr>
              <w:t xml:space="preserve"> </w:t>
            </w:r>
            <w:r w:rsidR="00874CF5" w:rsidRPr="00874CF5">
              <w:rPr>
                <w:rFonts w:ascii="Arial Black" w:hint="cs"/>
                <w:color w:val="000000"/>
                <w:sz w:val="32"/>
                <w:szCs w:val="32"/>
                <w:rtl/>
                <w:lang w:val="en-US" w:bidi="ar-DZ"/>
              </w:rPr>
              <w:t>الاشهادي</w:t>
            </w:r>
            <w:r w:rsidR="00874CF5" w:rsidRPr="00874CF5">
              <w:rPr>
                <w:rFonts w:ascii="Arial Black"/>
                <w:color w:val="000000"/>
                <w:sz w:val="32"/>
                <w:szCs w:val="32"/>
                <w:rtl/>
                <w:lang w:bidi="ar-DZ"/>
              </w:rPr>
              <w:t xml:space="preserve"> الاول</w:t>
            </w:r>
            <w:r w:rsidR="00874CF5">
              <w:rPr>
                <w:rFonts w:ascii="Arial Black"/>
                <w:color w:val="000000"/>
                <w:sz w:val="40"/>
                <w:szCs w:val="40"/>
                <w:lang w:bidi="ar-DZ"/>
              </w:rPr>
              <w:t xml:space="preserve">  </w:t>
            </w:r>
            <w:r w:rsidR="00874CF5" w:rsidRPr="00874CF5">
              <w:rPr>
                <w:rFonts w:cs="Traditional Arabic"/>
                <w:b/>
                <w:bCs/>
                <w:sz w:val="28"/>
                <w:szCs w:val="28"/>
              </w:rPr>
              <w:t xml:space="preserve">  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﴾</w:t>
            </w:r>
          </w:p>
        </w:tc>
      </w:tr>
    </w:tbl>
    <w:p w:rsidR="00AE5222" w:rsidRDefault="001F5EAA" w:rsidP="00AE5222">
      <w:pPr>
        <w:pStyle w:val="Paragraphedeliste"/>
        <w:bidi/>
        <w:ind w:left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</w:t>
      </w:r>
      <w:r w:rsidRPr="00322A1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نقطة )</w:t>
      </w:r>
    </w:p>
    <w:p w:rsidR="001F5EAA" w:rsidRDefault="001F5EAA" w:rsidP="001F5EAA">
      <w:pPr>
        <w:pStyle w:val="Paragraphedeliste"/>
        <w:bidi/>
        <w:ind w:left="0"/>
        <w:rPr>
          <w:rFonts w:ascii="Tempus Sans ITC" w:hAnsi="Tempus Sans ITC" w:cs="Tahoma"/>
          <w:sz w:val="24"/>
          <w:szCs w:val="24"/>
          <w:lang w:bidi="ar-DZ"/>
        </w:rPr>
      </w:pPr>
    </w:p>
    <w:p w:rsidR="00674ADC" w:rsidRDefault="00674ADC" w:rsidP="00674ADC">
      <w:pPr>
        <w:pStyle w:val="Paragraphedeliste"/>
        <w:bidi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74AD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التمرين الاول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06 نقـــــــــــاط</w:t>
      </w:r>
    </w:p>
    <w:p w:rsidR="001F5EAA" w:rsidRPr="00C94E63" w:rsidRDefault="00486AF8" w:rsidP="001F5EA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2.4pt;margin-top:21.75pt;width:186.75pt;height:102pt;z-index:251668480">
            <v:textbox>
              <w:txbxContent>
                <w:p w:rsidR="00EB7450" w:rsidRDefault="00EB7450">
                  <w:r>
                    <w:rPr>
                      <w:noProof/>
                    </w:rPr>
                    <w:drawing>
                      <wp:inline distT="0" distB="0" distL="0" distR="0">
                        <wp:extent cx="2179320" cy="1164109"/>
                        <wp:effectExtent l="19050" t="0" r="0" b="0"/>
                        <wp:docPr id="4" name="Image 4" descr="Résultat de recherche d'images pour &quot;‫التحليل الكهربائي للماء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Résultat de recherche d'images pour &quot;‫التحليل الكهربائي للماء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9320" cy="11641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F5EAA" w:rsidRPr="00C94E63">
        <w:rPr>
          <w:rFonts w:asciiTheme="majorBidi" w:hAnsiTheme="majorBidi" w:cstheme="majorBidi"/>
          <w:sz w:val="28"/>
          <w:szCs w:val="28"/>
          <w:rtl/>
        </w:rPr>
        <w:t xml:space="preserve">عند التحليل الكهربائي للماء نضيف الوسيط الصودا </w:t>
      </w:r>
      <w:r w:rsidR="001F5EAA" w:rsidRPr="00C94E63">
        <w:rPr>
          <w:rFonts w:asciiTheme="majorBidi" w:hAnsiTheme="majorBidi" w:cstheme="majorBidi"/>
          <w:sz w:val="28"/>
          <w:szCs w:val="28"/>
        </w:rPr>
        <w:t>NaOH</w:t>
      </w:r>
      <w:r w:rsidR="001F5EAA" w:rsidRPr="00C94E6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F5EAA" w:rsidRPr="00C94E63">
        <w:rPr>
          <w:rFonts w:asciiTheme="majorBidi" w:hAnsiTheme="majorBidi" w:cstheme="majorBidi"/>
          <w:sz w:val="28"/>
          <w:szCs w:val="28"/>
          <w:rtl/>
        </w:rPr>
        <w:t>فيحدث تحول كيميائي ينتج عنه غاز الأكسجين</w:t>
      </w:r>
      <w:r w:rsidR="001F5EAA" w:rsidRPr="00C94E63">
        <w:rPr>
          <w:rFonts w:asciiTheme="majorBidi" w:hAnsiTheme="majorBidi" w:cstheme="majorBidi"/>
          <w:sz w:val="28"/>
          <w:szCs w:val="28"/>
        </w:rPr>
        <w:t>O</w:t>
      </w:r>
      <w:r w:rsidR="001F5EAA" w:rsidRPr="00C94E63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="001F5EAA" w:rsidRPr="00C94E63">
        <w:rPr>
          <w:rFonts w:asciiTheme="majorBidi" w:hAnsiTheme="majorBidi" w:cstheme="majorBidi"/>
          <w:sz w:val="28"/>
          <w:szCs w:val="28"/>
          <w:rtl/>
        </w:rPr>
        <w:t xml:space="preserve"> و غاز الهيدروجين </w:t>
      </w:r>
      <w:r w:rsidR="001F5EAA" w:rsidRPr="00C94E63">
        <w:rPr>
          <w:rFonts w:asciiTheme="majorBidi" w:hAnsiTheme="majorBidi" w:cstheme="majorBidi"/>
          <w:sz w:val="28"/>
          <w:szCs w:val="28"/>
        </w:rPr>
        <w:t xml:space="preserve">  H</w:t>
      </w:r>
      <w:r w:rsidR="001F5EAA" w:rsidRPr="00C94E63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="001F5EAA" w:rsidRPr="00C94E63">
        <w:rPr>
          <w:rFonts w:asciiTheme="majorBidi" w:hAnsiTheme="majorBidi" w:cstheme="majorBidi"/>
          <w:sz w:val="28"/>
          <w:szCs w:val="28"/>
          <w:rtl/>
        </w:rPr>
        <w:t>مع بقاء الصودا في الأخير</w:t>
      </w:r>
      <w:r w:rsidR="001F5EAA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1F5EAA" w:rsidRPr="00C94E63" w:rsidRDefault="001F5EAA" w:rsidP="001F5EAA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C94E63">
        <w:rPr>
          <w:rFonts w:asciiTheme="majorBidi" w:hAnsiTheme="majorBidi" w:cstheme="majorBidi"/>
          <w:sz w:val="28"/>
          <w:szCs w:val="28"/>
          <w:rtl/>
        </w:rPr>
        <w:t>لما</w:t>
      </w:r>
      <w:r w:rsidRPr="00C94E63">
        <w:rPr>
          <w:rFonts w:asciiTheme="majorBidi" w:hAnsiTheme="majorBidi" w:cstheme="majorBidi"/>
          <w:sz w:val="28"/>
          <w:szCs w:val="28"/>
          <w:rtl/>
          <w:lang w:bidi="ar-DZ"/>
        </w:rPr>
        <w:t>ذا نضيف وسيط الصودا؟</w:t>
      </w:r>
    </w:p>
    <w:p w:rsidR="001F5EAA" w:rsidRDefault="001F5EAA" w:rsidP="00EB7450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625B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في جدول </w:t>
      </w:r>
      <w:r w:rsidRPr="00625B6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المواد الابتدائية و المواد النهائية </w:t>
      </w:r>
      <w:r w:rsidR="00EB74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لهذا </w:t>
      </w:r>
      <w:r w:rsidRPr="00625B6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التحول الكيميائي </w:t>
      </w:r>
      <w:r w:rsidR="00EB745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625B66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2789"/>
        <w:gridCol w:w="3118"/>
        <w:gridCol w:w="2268"/>
      </w:tblGrid>
      <w:tr w:rsidR="001E79D0" w:rsidTr="001E79D0">
        <w:trPr>
          <w:trHeight w:val="581"/>
        </w:trPr>
        <w:tc>
          <w:tcPr>
            <w:tcW w:w="2789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الجملة الكيميائية بعد التفاعل</w:t>
            </w:r>
          </w:p>
        </w:tc>
        <w:tc>
          <w:tcPr>
            <w:tcW w:w="3118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الجملة الكيميائية قبل التفاعل</w:t>
            </w:r>
          </w:p>
        </w:tc>
        <w:tc>
          <w:tcPr>
            <w:tcW w:w="2268" w:type="dxa"/>
            <w:tcBorders>
              <w:top w:val="nil"/>
              <w:right w:val="nil"/>
            </w:tcBorders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E79D0" w:rsidTr="001E79D0">
        <w:trPr>
          <w:trHeight w:val="449"/>
        </w:trPr>
        <w:tc>
          <w:tcPr>
            <w:tcW w:w="2789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18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الأنواع الكيميائية</w:t>
            </w:r>
          </w:p>
        </w:tc>
      </w:tr>
      <w:tr w:rsidR="001E79D0" w:rsidTr="001E79D0">
        <w:trPr>
          <w:trHeight w:val="134"/>
        </w:trPr>
        <w:tc>
          <w:tcPr>
            <w:tcW w:w="2789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18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:rsidR="001E79D0" w:rsidRDefault="001E79D0" w:rsidP="001E79D0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الأفراد الكيميائية</w:t>
            </w:r>
          </w:p>
        </w:tc>
      </w:tr>
    </w:tbl>
    <w:p w:rsidR="00B54529" w:rsidRPr="00685D96" w:rsidRDefault="001F5EAA" w:rsidP="00685D96">
      <w:pPr>
        <w:pStyle w:val="Paragraphedeliste"/>
        <w:numPr>
          <w:ilvl w:val="0"/>
          <w:numId w:val="20"/>
        </w:numPr>
        <w:bidi/>
        <w:spacing w:line="360" w:lineRule="auto"/>
        <w:rPr>
          <w:sz w:val="28"/>
          <w:szCs w:val="28"/>
        </w:rPr>
      </w:pPr>
      <w:r w:rsidRPr="00625B66">
        <w:rPr>
          <w:rFonts w:asciiTheme="majorBidi" w:hAnsiTheme="majorBidi" w:cstheme="majorBidi"/>
          <w:sz w:val="28"/>
          <w:szCs w:val="28"/>
          <w:rtl/>
        </w:rPr>
        <w:t>اكتب معادلة التفاعل ثم وازنها.</w:t>
      </w:r>
    </w:p>
    <w:p w:rsidR="00120F01" w:rsidRPr="00874CF5" w:rsidRDefault="00486AF8" w:rsidP="00874CF5">
      <w:pPr>
        <w:pStyle w:val="Paragraphedeliste"/>
        <w:tabs>
          <w:tab w:val="left" w:pos="7665"/>
          <w:tab w:val="right" w:pos="10773"/>
        </w:tabs>
        <w:ind w:left="1146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32" style="position:absolute;left:0;text-align:left;margin-left:6.9pt;margin-top:16.25pt;width:141.75pt;height:136.1pt;z-index:251666432">
            <v:textbox>
              <w:txbxContent>
                <w:p w:rsidR="00B54529" w:rsidRDefault="00D109DE" w:rsidP="007E5E2C">
                  <w:pPr>
                    <w:ind w:left="-142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609725" cy="1428750"/>
                        <wp:effectExtent l="1905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2153" cy="14309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5452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874CF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120F01" w:rsidRPr="00874CF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التمرين ال</w:t>
      </w:r>
      <w:r w:rsidR="00120F01" w:rsidRPr="00874CF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ثاني : 06 نقـــــــــــاط</w:t>
      </w:r>
    </w:p>
    <w:p w:rsidR="00874CF5" w:rsidRDefault="00874CF5" w:rsidP="00874CF5">
      <w:pPr>
        <w:pStyle w:val="Paragraphedeliste"/>
        <w:tabs>
          <w:tab w:val="left" w:pos="3049"/>
        </w:tabs>
        <w:bidi/>
        <w:spacing w:line="360" w:lineRule="auto"/>
        <w:ind w:left="502"/>
        <w:rPr>
          <w:rFonts w:asciiTheme="majorBidi" w:hAnsiTheme="majorBidi" w:cstheme="majorBidi"/>
          <w:sz w:val="28"/>
          <w:szCs w:val="28"/>
          <w:rtl/>
          <w:lang w:bidi="ar-AE"/>
        </w:rPr>
      </w:pPr>
      <w:r>
        <w:rPr>
          <w:rFonts w:asciiTheme="majorBidi" w:hAnsiTheme="majorBidi" w:cstheme="majorBidi" w:hint="cs"/>
          <w:sz w:val="28"/>
          <w:szCs w:val="28"/>
          <w:rtl/>
          <w:lang w:bidi="ar-AE"/>
        </w:rPr>
        <w:t>لدى  محمد لعبة سيارة تشتغل بالبطارية   فقال له اخوه الدي يدرس في السنة</w:t>
      </w:r>
      <w:r w:rsidR="007E5E2C">
        <w:rPr>
          <w:rFonts w:asciiTheme="majorBidi" w:hAnsiTheme="majorBidi" w:cstheme="majorBidi" w:hint="cs"/>
          <w:sz w:val="28"/>
          <w:szCs w:val="28"/>
          <w:rtl/>
          <w:lang w:bidi="ar-AE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AE"/>
        </w:rPr>
        <w:t xml:space="preserve">الثالثة  </w:t>
      </w:r>
    </w:p>
    <w:p w:rsidR="00874CF5" w:rsidRDefault="00874CF5" w:rsidP="00874CF5">
      <w:pPr>
        <w:pStyle w:val="Paragraphedeliste"/>
        <w:tabs>
          <w:tab w:val="left" w:pos="3049"/>
        </w:tabs>
        <w:bidi/>
        <w:spacing w:line="360" w:lineRule="auto"/>
        <w:ind w:left="502"/>
        <w:rPr>
          <w:rFonts w:asciiTheme="majorBidi" w:hAnsiTheme="majorBidi" w:cstheme="majorBidi"/>
          <w:sz w:val="28"/>
          <w:szCs w:val="28"/>
          <w:rtl/>
          <w:lang w:bidi="ar-AE"/>
        </w:rPr>
      </w:pPr>
      <w:r>
        <w:rPr>
          <w:rFonts w:asciiTheme="majorBidi" w:hAnsiTheme="majorBidi" w:cstheme="majorBidi" w:hint="cs"/>
          <w:sz w:val="28"/>
          <w:szCs w:val="28"/>
          <w:rtl/>
          <w:lang w:bidi="ar-AE"/>
        </w:rPr>
        <w:t xml:space="preserve">استطيع تشغيلها  عن طريق اشعة الشمس .   اليك التركيب  المقابل . </w:t>
      </w:r>
    </w:p>
    <w:p w:rsidR="00D109DE" w:rsidRDefault="00874CF5" w:rsidP="007E5E2C">
      <w:pPr>
        <w:pStyle w:val="Paragraphedeliste"/>
        <w:numPr>
          <w:ilvl w:val="0"/>
          <w:numId w:val="26"/>
        </w:numPr>
        <w:tabs>
          <w:tab w:val="left" w:pos="3049"/>
        </w:tabs>
        <w:bidi/>
        <w:spacing w:line="360" w:lineRule="auto"/>
        <w:rPr>
          <w:rFonts w:asciiTheme="majorBidi" w:hAnsiTheme="majorBidi" w:cstheme="majorBidi"/>
          <w:sz w:val="28"/>
          <w:szCs w:val="28"/>
          <w:lang w:bidi="ar-AE"/>
        </w:rPr>
      </w:pPr>
      <w:r w:rsidRPr="00874CF5">
        <w:rPr>
          <w:rFonts w:asciiTheme="majorBidi" w:hAnsiTheme="majorBidi" w:cstheme="majorBidi" w:hint="cs"/>
          <w:sz w:val="28"/>
          <w:szCs w:val="28"/>
          <w:rtl/>
        </w:rPr>
        <w:t xml:space="preserve">اقترح </w:t>
      </w:r>
      <w:r w:rsidR="00D109DE" w:rsidRPr="00874CF5">
        <w:rPr>
          <w:rFonts w:asciiTheme="majorBidi" w:hAnsiTheme="majorBidi" w:cstheme="majorBidi" w:hint="cs"/>
          <w:sz w:val="28"/>
          <w:szCs w:val="28"/>
          <w:rtl/>
        </w:rPr>
        <w:t xml:space="preserve"> السلسلة الوظيفية </w:t>
      </w:r>
      <w:r w:rsidR="00D109DE" w:rsidRPr="00874CF5">
        <w:rPr>
          <w:rFonts w:asciiTheme="majorBidi" w:hAnsiTheme="majorBidi" w:cstheme="majorBidi"/>
          <w:sz w:val="28"/>
          <w:szCs w:val="28"/>
        </w:rPr>
        <w:t xml:space="preserve"> </w:t>
      </w:r>
      <w:r w:rsidRPr="00874CF5">
        <w:rPr>
          <w:rFonts w:asciiTheme="majorBidi" w:hAnsiTheme="majorBidi" w:cstheme="majorBidi" w:hint="cs"/>
          <w:sz w:val="28"/>
          <w:szCs w:val="28"/>
          <w:rtl/>
        </w:rPr>
        <w:t xml:space="preserve">الموافقة لهذا التركيب </w:t>
      </w:r>
      <w:r w:rsidR="007E5E2C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874CF5" w:rsidRPr="00874CF5" w:rsidRDefault="007E5E2C" w:rsidP="007E5E2C">
      <w:pPr>
        <w:pStyle w:val="Paragraphedeliste"/>
        <w:numPr>
          <w:ilvl w:val="0"/>
          <w:numId w:val="26"/>
        </w:numPr>
        <w:tabs>
          <w:tab w:val="left" w:pos="3049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AE"/>
        </w:rPr>
      </w:pPr>
      <w:r w:rsidRPr="00874CF5">
        <w:rPr>
          <w:rFonts w:asciiTheme="majorBidi" w:hAnsiTheme="majorBidi" w:cstheme="majorBidi" w:hint="cs"/>
          <w:sz w:val="28"/>
          <w:szCs w:val="28"/>
          <w:rtl/>
        </w:rPr>
        <w:t xml:space="preserve">اقترح  السلسلة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الطاقوية </w:t>
      </w:r>
      <w:r w:rsidRPr="00874CF5">
        <w:rPr>
          <w:rFonts w:asciiTheme="majorBidi" w:hAnsiTheme="majorBidi" w:cstheme="majorBidi" w:hint="cs"/>
          <w:sz w:val="28"/>
          <w:szCs w:val="28"/>
          <w:rtl/>
        </w:rPr>
        <w:t xml:space="preserve">الموافقة لهذا التركيب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685D96" w:rsidRDefault="00685D96" w:rsidP="00685D96">
      <w:pPr>
        <w:pStyle w:val="Paragraphedeliste"/>
        <w:bidi/>
        <w:ind w:left="0"/>
        <w:rPr>
          <w:rFonts w:ascii="Tempus Sans ITC" w:hAnsi="Tempus Sans ITC" w:cs="Tahoma"/>
          <w:sz w:val="24"/>
          <w:szCs w:val="24"/>
          <w:rtl/>
          <w:lang w:bidi="ar-DZ"/>
        </w:rPr>
      </w:pPr>
    </w:p>
    <w:p w:rsidR="00EB7450" w:rsidRDefault="00EB7450" w:rsidP="00C10337">
      <w:pPr>
        <w:pStyle w:val="Paragraphedeliste"/>
        <w:bidi/>
        <w:ind w:left="0"/>
        <w:rPr>
          <w:rFonts w:ascii="Tempus Sans ITC" w:hAnsi="Tempus Sans ITC" w:cs="Tahoma"/>
          <w:sz w:val="24"/>
          <w:szCs w:val="24"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الجزء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الثاني </w:t>
      </w: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</w:t>
      </w:r>
      <w:r w:rsidRPr="00322A1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</w:t>
      </w:r>
      <w:r w:rsidR="00C1033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ــــــــــ</w:t>
      </w:r>
      <w:r w:rsidR="00C10337">
        <w:rPr>
          <w:rFonts w:asciiTheme="majorBidi" w:hAnsiTheme="majorBidi" w:cstheme="majorBidi" w:hint="cs"/>
          <w:b/>
          <w:bCs/>
          <w:sz w:val="32"/>
          <w:szCs w:val="32"/>
          <w:rtl/>
          <w:lang w:bidi="ar-AE"/>
        </w:rPr>
        <w:t>ا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ط )</w:t>
      </w:r>
    </w:p>
    <w:p w:rsidR="00B54529" w:rsidRDefault="00B54529" w:rsidP="00EB7450">
      <w:pPr>
        <w:pStyle w:val="Paragraphedeliste"/>
        <w:bidi/>
        <w:ind w:left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الوضعية الادماجية  </w:t>
      </w:r>
    </w:p>
    <w:p w:rsidR="00685D96" w:rsidRPr="00EB73DA" w:rsidRDefault="00685D96" w:rsidP="007E5E2C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</w:rPr>
      </w:pPr>
      <w:r w:rsidRPr="00EB73DA">
        <w:rPr>
          <w:rFonts w:asciiTheme="majorBidi" w:hAnsiTheme="majorBidi" w:cstheme="majorBidi"/>
          <w:sz w:val="28"/>
          <w:szCs w:val="28"/>
          <w:rtl/>
        </w:rPr>
        <w:t>في أحد الأيام كانت أم إيمان تطهوا طبق الفاصوليا وكانت إ</w:t>
      </w:r>
      <w:r w:rsidRPr="00EB73DA">
        <w:rPr>
          <w:rFonts w:asciiTheme="majorBidi" w:hAnsiTheme="majorBidi" w:cstheme="majorBidi" w:hint="cs"/>
          <w:sz w:val="28"/>
          <w:szCs w:val="28"/>
          <w:rtl/>
        </w:rPr>
        <w:t>بنتها</w:t>
      </w:r>
      <w:r w:rsidRPr="00EB73DA">
        <w:rPr>
          <w:rFonts w:asciiTheme="majorBidi" w:hAnsiTheme="majorBidi" w:cstheme="majorBidi"/>
          <w:sz w:val="28"/>
          <w:szCs w:val="28"/>
          <w:rtl/>
        </w:rPr>
        <w:t xml:space="preserve"> تلاحظ كل المقادير اللازمة لهذا الطبق التي كانت أمها تضعها من حين لآخر ولكن بعد مدة زمنية </w:t>
      </w:r>
      <w:r w:rsidR="007E5E2C">
        <w:rPr>
          <w:rFonts w:asciiTheme="majorBidi" w:hAnsiTheme="majorBidi" w:cstheme="majorBidi" w:hint="cs"/>
          <w:sz w:val="28"/>
          <w:szCs w:val="28"/>
          <w:rtl/>
        </w:rPr>
        <w:t>.</w:t>
      </w:r>
      <w:r w:rsidRPr="00EB73DA">
        <w:rPr>
          <w:rFonts w:asciiTheme="majorBidi" w:hAnsiTheme="majorBidi" w:cstheme="majorBidi"/>
          <w:sz w:val="28"/>
          <w:szCs w:val="28"/>
          <w:rtl/>
        </w:rPr>
        <w:t>أخذت الأم كمية من خميرة الحلوى و أضافتها إلى الفاصوليا فاحتارت إيمان عن سبب إضافة هذه الخميرة.</w:t>
      </w:r>
    </w:p>
    <w:p w:rsidR="00685D96" w:rsidRPr="00EB73DA" w:rsidRDefault="00486AF8" w:rsidP="00EB73DA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6" type="#_x0000_t202" style="position:absolute;left:0;text-align:left;margin-left:6.9pt;margin-top:18.55pt;width:210.75pt;height:96pt;z-index:251667456">
            <v:textbox>
              <w:txbxContent>
                <w:p w:rsidR="007E5E2C" w:rsidRDefault="007E5E2C">
                  <w:r>
                    <w:rPr>
                      <w:noProof/>
                    </w:rPr>
                    <w:drawing>
                      <wp:inline distT="0" distB="0" distL="0" distR="0">
                        <wp:extent cx="2486025" cy="1171575"/>
                        <wp:effectExtent l="19050" t="0" r="9525" b="0"/>
                        <wp:docPr id="3" name="Image 1" descr="Résultat de recherche d'images pour &quot;‫طنجرة مع قارورة الغاز .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ésultat de recherche d'images pour &quot;‫طنجرة مع قارورة الغاز .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4120" cy="11706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85D96" w:rsidRPr="00EB73DA">
        <w:rPr>
          <w:rFonts w:asciiTheme="majorBidi" w:hAnsiTheme="majorBidi" w:cstheme="majorBidi"/>
          <w:sz w:val="28"/>
          <w:szCs w:val="28"/>
          <w:rtl/>
        </w:rPr>
        <w:t xml:space="preserve">عند نضج الطبق طلبت الأم من إيمان غسل القدر الذي طهت به الأكل لكن إيمان تفاجأت من وجود طبقة سوداء أسفل القدر صعب غسلها.    </w:t>
      </w:r>
    </w:p>
    <w:p w:rsidR="00685D96" w:rsidRPr="00EB73DA" w:rsidRDefault="00685D96" w:rsidP="00685D96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EB73DA">
        <w:rPr>
          <w:rFonts w:asciiTheme="majorBidi" w:hAnsiTheme="majorBidi" w:cstheme="majorBidi"/>
          <w:sz w:val="28"/>
          <w:szCs w:val="28"/>
          <w:rtl/>
        </w:rPr>
        <w:t>انطلاقا من هذه المعطيات فسر:</w:t>
      </w:r>
    </w:p>
    <w:p w:rsidR="00685D96" w:rsidRPr="00EB73DA" w:rsidRDefault="00685D96" w:rsidP="00685D96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</w:rPr>
      </w:pPr>
      <w:r w:rsidRPr="00EB73DA">
        <w:rPr>
          <w:rFonts w:asciiTheme="majorBidi" w:hAnsiTheme="majorBidi" w:cstheme="majorBidi"/>
          <w:sz w:val="28"/>
          <w:szCs w:val="28"/>
          <w:rtl/>
        </w:rPr>
        <w:t>سبب إضافة الأم الخميرة إلى طبق الفاصوليا.</w:t>
      </w:r>
    </w:p>
    <w:p w:rsidR="00685D96" w:rsidRPr="00EB73DA" w:rsidRDefault="00685D96" w:rsidP="00685D96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</w:rPr>
      </w:pPr>
      <w:r w:rsidRPr="00EB73DA">
        <w:rPr>
          <w:rFonts w:asciiTheme="majorBidi" w:hAnsiTheme="majorBidi" w:cstheme="majorBidi"/>
          <w:sz w:val="28"/>
          <w:szCs w:val="28"/>
          <w:rtl/>
        </w:rPr>
        <w:t>سبب وجود طبقة سوداء أسفل القدر.</w:t>
      </w:r>
    </w:p>
    <w:p w:rsidR="00685D96" w:rsidRPr="00EB73DA" w:rsidRDefault="00685D96" w:rsidP="00685D96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</w:rPr>
      </w:pPr>
      <w:r w:rsidRPr="00EB73DA">
        <w:rPr>
          <w:rFonts w:asciiTheme="majorBidi" w:hAnsiTheme="majorBidi" w:cstheme="majorBidi" w:hint="cs"/>
          <w:sz w:val="28"/>
          <w:szCs w:val="28"/>
          <w:rtl/>
        </w:rPr>
        <w:t>اقترح حل لتفادي تشكل ه</w:t>
      </w:r>
      <w:r w:rsidRPr="00EB73DA">
        <w:rPr>
          <w:rFonts w:asciiTheme="majorBidi" w:hAnsiTheme="majorBidi" w:cstheme="majorBidi" w:hint="cs"/>
          <w:sz w:val="28"/>
          <w:szCs w:val="28"/>
          <w:rtl/>
          <w:lang w:bidi="ar-DZ"/>
        </w:rPr>
        <w:t>ذا السواد.</w:t>
      </w:r>
    </w:p>
    <w:p w:rsidR="00685D96" w:rsidRPr="00EB73DA" w:rsidRDefault="00685D96" w:rsidP="00685D96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</w:rPr>
      </w:pPr>
      <w:r w:rsidRPr="00EB73DA">
        <w:rPr>
          <w:rFonts w:asciiTheme="majorBidi" w:hAnsiTheme="majorBidi" w:cstheme="majorBidi" w:hint="cs"/>
          <w:sz w:val="28"/>
          <w:szCs w:val="28"/>
          <w:rtl/>
        </w:rPr>
        <w:t>اكتب معادلة التفاعل بعد حل المشكل ووازنها.</w:t>
      </w:r>
    </w:p>
    <w:p w:rsidR="00EB73DA" w:rsidRPr="00EB73DA" w:rsidRDefault="00EB73DA" w:rsidP="00EB73DA">
      <w:pPr>
        <w:pStyle w:val="Paragraphedeliste"/>
        <w:autoSpaceDE w:val="0"/>
        <w:autoSpaceDN w:val="0"/>
        <w:bidi/>
        <w:adjustRightInd w:val="0"/>
        <w:ind w:left="502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</w:t>
      </w:r>
      <w:r w:rsidRPr="00EB73DA">
        <w:rPr>
          <w:rFonts w:asciiTheme="majorBidi" w:hAnsiTheme="majorBidi" w:cstheme="majorBidi"/>
          <w:b/>
          <w:bCs/>
          <w:sz w:val="28"/>
          <w:szCs w:val="28"/>
          <w:rtl/>
        </w:rPr>
        <w:t>ملاحظة:</w:t>
      </w:r>
      <w:r w:rsidRPr="00EB73DA">
        <w:rPr>
          <w:rFonts w:asciiTheme="majorBidi" w:hAnsiTheme="majorBidi" w:cstheme="majorBidi"/>
          <w:sz w:val="28"/>
          <w:szCs w:val="28"/>
          <w:rtl/>
        </w:rPr>
        <w:t xml:space="preserve">  الغاز المستعمل في عملية الطهي هو غاز البوتان</w:t>
      </w:r>
      <w:r w:rsidRPr="00EB73DA">
        <w:rPr>
          <w:rFonts w:asciiTheme="majorBidi" w:hAnsiTheme="majorBidi" w:cstheme="majorBidi" w:hint="cs"/>
          <w:sz w:val="28"/>
          <w:szCs w:val="28"/>
          <w:rtl/>
        </w:rPr>
        <w:t>(</w:t>
      </w:r>
      <w:r w:rsidRPr="00EB73DA"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EB73DA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4</w:t>
      </w:r>
      <w:r w:rsidRPr="00EB73DA">
        <w:rPr>
          <w:rFonts w:asciiTheme="majorBidi" w:hAnsiTheme="majorBidi" w:cstheme="majorBidi"/>
          <w:b/>
          <w:bCs/>
          <w:sz w:val="28"/>
          <w:szCs w:val="28"/>
        </w:rPr>
        <w:t>H</w:t>
      </w:r>
      <w:r w:rsidRPr="00EB73DA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10</w:t>
      </w:r>
      <w:r w:rsidRPr="00EB73DA">
        <w:rPr>
          <w:rFonts w:asciiTheme="majorBidi" w:hAnsiTheme="majorBidi" w:cstheme="majorBidi" w:hint="cs"/>
          <w:sz w:val="28"/>
          <w:szCs w:val="28"/>
          <w:rtl/>
        </w:rPr>
        <w:t>)</w:t>
      </w:r>
      <w:r w:rsidRPr="00EB73DA">
        <w:rPr>
          <w:rFonts w:asciiTheme="majorBidi" w:hAnsiTheme="majorBidi" w:cstheme="majorBidi"/>
          <w:sz w:val="28"/>
          <w:szCs w:val="28"/>
          <w:rtl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1E79D0">
        <w:rPr>
          <w:rFonts w:asciiTheme="majorBidi" w:hAnsiTheme="majorBidi" w:cstheme="majorBidi"/>
          <w:sz w:val="28"/>
          <w:szCs w:val="28"/>
        </w:rPr>
        <w:t xml:space="preserve">                      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Pr="00BF15B1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>بالتوفيق</w:t>
      </w:r>
    </w:p>
    <w:p w:rsidR="00680686" w:rsidRDefault="00680686" w:rsidP="00AB7B46">
      <w:pPr>
        <w:pStyle w:val="Paragraphedeliste"/>
        <w:tabs>
          <w:tab w:val="left" w:pos="2969"/>
          <w:tab w:val="center" w:pos="5032"/>
        </w:tabs>
        <w:bidi/>
        <w:ind w:left="0"/>
        <w:rPr>
          <w:rFonts w:ascii="Tempus Sans ITC" w:hAnsi="Tempus Sans ITC" w:cs="Achamel Soft Maghribi Assile"/>
          <w:b/>
          <w:bCs/>
          <w:sz w:val="32"/>
          <w:szCs w:val="32"/>
        </w:rPr>
      </w:pPr>
    </w:p>
    <w:p w:rsidR="001E79D0" w:rsidRDefault="001E79D0" w:rsidP="001E79D0">
      <w:pPr>
        <w:pStyle w:val="Paragraphedeliste"/>
        <w:tabs>
          <w:tab w:val="left" w:pos="2969"/>
          <w:tab w:val="center" w:pos="5032"/>
        </w:tabs>
        <w:bidi/>
        <w:ind w:left="0"/>
        <w:jc w:val="right"/>
        <w:rPr>
          <w:rFonts w:ascii="Tempus Sans ITC" w:hAnsi="Tempus Sans ITC" w:cs="Achamel Soft Maghribi Assile"/>
          <w:b/>
          <w:bCs/>
          <w:sz w:val="32"/>
          <w:szCs w:val="32"/>
          <w:lang w:bidi="ar-DZ"/>
        </w:rPr>
      </w:pPr>
    </w:p>
    <w:p w:rsidR="001E79D0" w:rsidRDefault="001E79D0" w:rsidP="001E79D0">
      <w:pPr>
        <w:pStyle w:val="Paragraphedeliste"/>
        <w:tabs>
          <w:tab w:val="left" w:pos="2969"/>
          <w:tab w:val="center" w:pos="5032"/>
        </w:tabs>
        <w:bidi/>
        <w:ind w:left="0"/>
        <w:jc w:val="right"/>
        <w:rPr>
          <w:rFonts w:ascii="Tempus Sans ITC" w:hAnsi="Tempus Sans ITC" w:cs="Achamel Soft Maghribi Assile"/>
          <w:b/>
          <w:bCs/>
          <w:sz w:val="32"/>
          <w:szCs w:val="32"/>
          <w:lang w:bidi="ar-DZ"/>
        </w:rPr>
      </w:pPr>
    </w:p>
    <w:sectPr w:rsidR="001E79D0" w:rsidSect="00685D96">
      <w:pgSz w:w="11906" w:h="16838" w:code="9"/>
      <w:pgMar w:top="567" w:right="567" w:bottom="567" w:left="567" w:header="709" w:footer="709" w:gutter="0"/>
      <w:pgBorders w:offsetFrom="page">
        <w:top w:val="thinThickSmallGap" w:sz="24" w:space="12" w:color="auto"/>
        <w:left w:val="thinThickSmallGap" w:sz="24" w:space="12" w:color="auto"/>
        <w:bottom w:val="thickThinSmallGap" w:sz="24" w:space="12" w:color="auto"/>
        <w:right w:val="thickThinSmallGap" w:sz="24" w:space="12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2089" w:rsidRDefault="00882089" w:rsidP="00AB7B46">
      <w:r>
        <w:separator/>
      </w:r>
    </w:p>
  </w:endnote>
  <w:endnote w:type="continuationSeparator" w:id="1">
    <w:p w:rsidR="00882089" w:rsidRDefault="00882089" w:rsidP="00AB7B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2089" w:rsidRDefault="00882089" w:rsidP="00AB7B46">
      <w:r>
        <w:separator/>
      </w:r>
    </w:p>
  </w:footnote>
  <w:footnote w:type="continuationSeparator" w:id="1">
    <w:p w:rsidR="00882089" w:rsidRDefault="00882089" w:rsidP="00AB7B4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C4BA4"/>
    <w:multiLevelType w:val="hybridMultilevel"/>
    <w:tmpl w:val="BCCC83FC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7443D8"/>
    <w:multiLevelType w:val="hybridMultilevel"/>
    <w:tmpl w:val="6B38A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F82248"/>
    <w:multiLevelType w:val="hybridMultilevel"/>
    <w:tmpl w:val="075A6E20"/>
    <w:lvl w:ilvl="0" w:tplc="040C0011">
      <w:start w:val="1"/>
      <w:numFmt w:val="decimal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195043B1"/>
    <w:multiLevelType w:val="hybridMultilevel"/>
    <w:tmpl w:val="1B225952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">
    <w:nsid w:val="24E9466D"/>
    <w:multiLevelType w:val="hybridMultilevel"/>
    <w:tmpl w:val="EE609FB0"/>
    <w:lvl w:ilvl="0" w:tplc="040C000F">
      <w:start w:val="1"/>
      <w:numFmt w:val="decimal"/>
      <w:lvlText w:val="%1.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7">
    <w:nsid w:val="29072515"/>
    <w:multiLevelType w:val="hybridMultilevel"/>
    <w:tmpl w:val="A4C4A61A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299B5E02"/>
    <w:multiLevelType w:val="hybridMultilevel"/>
    <w:tmpl w:val="763A09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CD2F09"/>
    <w:multiLevelType w:val="hybridMultilevel"/>
    <w:tmpl w:val="EDA6B11E"/>
    <w:lvl w:ilvl="0" w:tplc="040C0011">
      <w:start w:val="1"/>
      <w:numFmt w:val="decimal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>
    <w:nsid w:val="314B505B"/>
    <w:multiLevelType w:val="hybridMultilevel"/>
    <w:tmpl w:val="DBE0B902"/>
    <w:lvl w:ilvl="0" w:tplc="040C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3">
    <w:nsid w:val="3C9A152B"/>
    <w:multiLevelType w:val="hybridMultilevel"/>
    <w:tmpl w:val="065E94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nsid w:val="42101D88"/>
    <w:multiLevelType w:val="hybridMultilevel"/>
    <w:tmpl w:val="B234087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A14028"/>
    <w:multiLevelType w:val="hybridMultilevel"/>
    <w:tmpl w:val="DC38DD62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7">
    <w:nsid w:val="4BD866B1"/>
    <w:multiLevelType w:val="hybridMultilevel"/>
    <w:tmpl w:val="1BDC451E"/>
    <w:lvl w:ilvl="0" w:tplc="FF727B58">
      <w:start w:val="6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C673A1"/>
    <w:multiLevelType w:val="hybridMultilevel"/>
    <w:tmpl w:val="83804AE8"/>
    <w:lvl w:ilvl="0" w:tplc="040C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9">
    <w:nsid w:val="5FCF4EB3"/>
    <w:multiLevelType w:val="hybridMultilevel"/>
    <w:tmpl w:val="719ABEDA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>
    <w:nsid w:val="63464AB3"/>
    <w:multiLevelType w:val="hybridMultilevel"/>
    <w:tmpl w:val="D02C9CE4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1">
    <w:nsid w:val="63DE15B8"/>
    <w:multiLevelType w:val="hybridMultilevel"/>
    <w:tmpl w:val="18CED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E43A8D"/>
    <w:multiLevelType w:val="hybridMultilevel"/>
    <w:tmpl w:val="034AA36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6E405CC0"/>
    <w:multiLevelType w:val="hybridMultilevel"/>
    <w:tmpl w:val="DCD8F66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F90296E"/>
    <w:multiLevelType w:val="hybridMultilevel"/>
    <w:tmpl w:val="29923B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1E2865"/>
    <w:multiLevelType w:val="hybridMultilevel"/>
    <w:tmpl w:val="BF02649A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num w:numId="1">
    <w:abstractNumId w:val="21"/>
  </w:num>
  <w:num w:numId="2">
    <w:abstractNumId w:val="17"/>
  </w:num>
  <w:num w:numId="3">
    <w:abstractNumId w:val="19"/>
  </w:num>
  <w:num w:numId="4">
    <w:abstractNumId w:val="15"/>
  </w:num>
  <w:num w:numId="5">
    <w:abstractNumId w:val="11"/>
  </w:num>
  <w:num w:numId="6">
    <w:abstractNumId w:val="4"/>
  </w:num>
  <w:num w:numId="7">
    <w:abstractNumId w:val="25"/>
  </w:num>
  <w:num w:numId="8">
    <w:abstractNumId w:val="16"/>
  </w:num>
  <w:num w:numId="9">
    <w:abstractNumId w:val="12"/>
  </w:num>
  <w:num w:numId="10">
    <w:abstractNumId w:val="20"/>
  </w:num>
  <w:num w:numId="11">
    <w:abstractNumId w:val="18"/>
  </w:num>
  <w:num w:numId="12">
    <w:abstractNumId w:val="5"/>
  </w:num>
  <w:num w:numId="13">
    <w:abstractNumId w:val="23"/>
  </w:num>
  <w:num w:numId="14">
    <w:abstractNumId w:val="9"/>
  </w:num>
  <w:num w:numId="15">
    <w:abstractNumId w:val="13"/>
  </w:num>
  <w:num w:numId="16">
    <w:abstractNumId w:val="24"/>
  </w:num>
  <w:num w:numId="17">
    <w:abstractNumId w:val="3"/>
  </w:num>
  <w:num w:numId="18">
    <w:abstractNumId w:val="7"/>
  </w:num>
  <w:num w:numId="19">
    <w:abstractNumId w:val="0"/>
  </w:num>
  <w:num w:numId="20">
    <w:abstractNumId w:val="2"/>
  </w:num>
  <w:num w:numId="21">
    <w:abstractNumId w:val="10"/>
  </w:num>
  <w:num w:numId="22">
    <w:abstractNumId w:val="1"/>
  </w:num>
  <w:num w:numId="23">
    <w:abstractNumId w:val="14"/>
  </w:num>
  <w:num w:numId="24">
    <w:abstractNumId w:val="8"/>
  </w:num>
  <w:num w:numId="25">
    <w:abstractNumId w:val="22"/>
  </w:num>
  <w:num w:numId="2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4D9B"/>
    <w:rsid w:val="000342D5"/>
    <w:rsid w:val="00055F6C"/>
    <w:rsid w:val="0006132E"/>
    <w:rsid w:val="00077A48"/>
    <w:rsid w:val="000C1A8F"/>
    <w:rsid w:val="000D23DD"/>
    <w:rsid w:val="000F10CB"/>
    <w:rsid w:val="00120F01"/>
    <w:rsid w:val="00151F36"/>
    <w:rsid w:val="001A2B10"/>
    <w:rsid w:val="001A546E"/>
    <w:rsid w:val="001C445B"/>
    <w:rsid w:val="001D04AD"/>
    <w:rsid w:val="001E79D0"/>
    <w:rsid w:val="001F5EAA"/>
    <w:rsid w:val="00243177"/>
    <w:rsid w:val="002B43EE"/>
    <w:rsid w:val="00394D9B"/>
    <w:rsid w:val="00397D47"/>
    <w:rsid w:val="004130BA"/>
    <w:rsid w:val="004369AA"/>
    <w:rsid w:val="00463A17"/>
    <w:rsid w:val="004706EF"/>
    <w:rsid w:val="00483352"/>
    <w:rsid w:val="00486AF8"/>
    <w:rsid w:val="004C01D7"/>
    <w:rsid w:val="00547E1F"/>
    <w:rsid w:val="00564AEC"/>
    <w:rsid w:val="00595D10"/>
    <w:rsid w:val="005A3E16"/>
    <w:rsid w:val="005F6679"/>
    <w:rsid w:val="0065374C"/>
    <w:rsid w:val="00674ADC"/>
    <w:rsid w:val="00680686"/>
    <w:rsid w:val="00685D96"/>
    <w:rsid w:val="006A20D1"/>
    <w:rsid w:val="00792138"/>
    <w:rsid w:val="00794652"/>
    <w:rsid w:val="007A2F55"/>
    <w:rsid w:val="007C7497"/>
    <w:rsid w:val="007D29E1"/>
    <w:rsid w:val="007D38C9"/>
    <w:rsid w:val="007E4337"/>
    <w:rsid w:val="007E5E2C"/>
    <w:rsid w:val="007F1549"/>
    <w:rsid w:val="00874CF5"/>
    <w:rsid w:val="00882089"/>
    <w:rsid w:val="008A2C23"/>
    <w:rsid w:val="008E2697"/>
    <w:rsid w:val="008F7077"/>
    <w:rsid w:val="00916F80"/>
    <w:rsid w:val="009216AD"/>
    <w:rsid w:val="00930A32"/>
    <w:rsid w:val="00942A71"/>
    <w:rsid w:val="00971ED6"/>
    <w:rsid w:val="009D3FB3"/>
    <w:rsid w:val="009E5FDB"/>
    <w:rsid w:val="00A1383F"/>
    <w:rsid w:val="00AB7B46"/>
    <w:rsid w:val="00AC2057"/>
    <w:rsid w:val="00AE4B75"/>
    <w:rsid w:val="00AE5222"/>
    <w:rsid w:val="00AF65B5"/>
    <w:rsid w:val="00B060F5"/>
    <w:rsid w:val="00B17661"/>
    <w:rsid w:val="00B41646"/>
    <w:rsid w:val="00B46930"/>
    <w:rsid w:val="00B54529"/>
    <w:rsid w:val="00BC2B5D"/>
    <w:rsid w:val="00C10337"/>
    <w:rsid w:val="00CB1058"/>
    <w:rsid w:val="00CB5E1E"/>
    <w:rsid w:val="00CB7DF7"/>
    <w:rsid w:val="00CD4ACC"/>
    <w:rsid w:val="00D109DE"/>
    <w:rsid w:val="00D87A47"/>
    <w:rsid w:val="00D9683A"/>
    <w:rsid w:val="00DA3735"/>
    <w:rsid w:val="00DB4350"/>
    <w:rsid w:val="00DB6D8C"/>
    <w:rsid w:val="00DB6F54"/>
    <w:rsid w:val="00DE5D6C"/>
    <w:rsid w:val="00DF63BD"/>
    <w:rsid w:val="00E02755"/>
    <w:rsid w:val="00E069F9"/>
    <w:rsid w:val="00E46D4E"/>
    <w:rsid w:val="00E908E7"/>
    <w:rsid w:val="00EA6D32"/>
    <w:rsid w:val="00EB51D1"/>
    <w:rsid w:val="00EB73DA"/>
    <w:rsid w:val="00EB7450"/>
    <w:rsid w:val="00EC15AB"/>
    <w:rsid w:val="00F80009"/>
    <w:rsid w:val="00FE0F95"/>
    <w:rsid w:val="00FF0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F36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2B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4C01D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130B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30BA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AB7B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B7B4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AB7B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B7B4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E9A24-6880-4B4B-AE81-89C45A663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67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cp:lastPrinted>2017-11-29T10:19:00Z</cp:lastPrinted>
  <dcterms:created xsi:type="dcterms:W3CDTF">2017-11-28T23:17:00Z</dcterms:created>
  <dcterms:modified xsi:type="dcterms:W3CDTF">2017-12-01T21:55:00Z</dcterms:modified>
</cp:coreProperties>
</file>
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25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262A0" w:rsidRPr="004D0570" w14:paraId="0FFB8A4C" w14:textId="77777777" w:rsidTr="004D0570"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666231EF" w14:textId="14D32448" w:rsidR="00E262A0" w:rsidRPr="009C3639" w:rsidRDefault="004D057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   </w:t>
            </w:r>
            <w:r w:rsidR="00E262A0"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</w:t>
            </w:r>
            <w:r w:rsidR="00A23497"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</w:t>
            </w:r>
            <w:r w:rsidR="00E262A0"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السنة الدراسية: </w:t>
            </w:r>
            <w:r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20</w:t>
            </w:r>
            <w:r w:rsidR="000265E7"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24/2025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6022835A" w14:textId="77777777" w:rsidR="00E262A0" w:rsidRPr="009C3639" w:rsidRDefault="00E262A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</w:tcPr>
          <w:p w14:paraId="2715F242" w14:textId="77777777" w:rsidR="00E262A0" w:rsidRPr="009C3639" w:rsidRDefault="00E262A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متوسطة معروف بن ميرة –جليدة-</w:t>
            </w:r>
          </w:p>
        </w:tc>
      </w:tr>
      <w:tr w:rsidR="00E262A0" w:rsidRPr="004D0570" w14:paraId="3461EFF2" w14:textId="77777777" w:rsidTr="004D0570">
        <w:tc>
          <w:tcPr>
            <w:tcW w:w="34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F5418D" w14:textId="48DBC7CD" w:rsidR="00E262A0" w:rsidRPr="009C3639" w:rsidRDefault="00A23497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  </w:t>
            </w:r>
            <w:r w:rsidR="00E262A0"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  المدة: ساعة و</w:t>
            </w:r>
            <w:r w:rsidR="009C3639"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نصف</w:t>
            </w:r>
          </w:p>
        </w:tc>
        <w:tc>
          <w:tcPr>
            <w:tcW w:w="34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0A40D" w14:textId="77777777" w:rsidR="00E262A0" w:rsidRPr="009C3639" w:rsidRDefault="00E262A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025ACB" w14:textId="084186F9" w:rsidR="00E262A0" w:rsidRPr="009C3639" w:rsidRDefault="00E262A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المستوى: ال</w:t>
            </w:r>
            <w:r w:rsidR="000265E7" w:rsidRPr="009C3639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ثالث المتوسط</w:t>
            </w:r>
          </w:p>
        </w:tc>
      </w:tr>
      <w:tr w:rsidR="00E262A0" w:rsidRPr="004D0570" w14:paraId="01657ECE" w14:textId="77777777" w:rsidTr="004D0570">
        <w:trPr>
          <w:trHeight w:val="377"/>
        </w:trPr>
        <w:tc>
          <w:tcPr>
            <w:tcW w:w="10456" w:type="dxa"/>
            <w:gridSpan w:val="3"/>
            <w:tcBorders>
              <w:left w:val="nil"/>
              <w:right w:val="nil"/>
            </w:tcBorders>
          </w:tcPr>
          <w:p w14:paraId="2C3ED45B" w14:textId="4AC85449" w:rsidR="00E262A0" w:rsidRPr="000265E7" w:rsidRDefault="004D0570" w:rsidP="004D0570">
            <w:pPr>
              <w:bidi/>
              <w:jc w:val="center"/>
              <w:rPr>
                <w:rFonts w:ascii="aref_ graffiti" w:hAnsi="aref_ graffiti" w:cs="aref_ graffiti"/>
                <w:sz w:val="28"/>
                <w:szCs w:val="28"/>
                <w:rtl/>
                <w:lang w:bidi="ar-DZ"/>
              </w:rPr>
            </w:pPr>
            <w:r w:rsidRPr="000265E7">
              <w:rPr>
                <w:rFonts w:ascii="aref_ graffiti" w:hAnsi="aref_ graffiti" w:cs="aref_ graffiti"/>
                <w:sz w:val="28"/>
                <w:szCs w:val="28"/>
                <w:rtl/>
              </w:rPr>
              <w:t>ال</w:t>
            </w:r>
            <w:r w:rsidR="009C3639">
              <w:rPr>
                <w:rFonts w:ascii="aref_ graffiti" w:hAnsi="aref_ graffiti" w:cs="aref_ graffiti" w:hint="cs"/>
                <w:sz w:val="28"/>
                <w:szCs w:val="28"/>
                <w:rtl/>
              </w:rPr>
              <w:t xml:space="preserve">اختبار </w:t>
            </w:r>
            <w:r w:rsidR="00E262A0" w:rsidRPr="000265E7">
              <w:rPr>
                <w:rFonts w:ascii="aref_ graffiti" w:hAnsi="aref_ graffiti" w:cs="aref_ graffiti"/>
                <w:sz w:val="28"/>
                <w:szCs w:val="28"/>
                <w:rtl/>
              </w:rPr>
              <w:t>ال</w:t>
            </w:r>
            <w:r w:rsidR="00513020">
              <w:rPr>
                <w:rFonts w:ascii="aref_ graffiti" w:hAnsi="aref_ graffiti" w:cs="aref_ graffiti" w:hint="cs"/>
                <w:sz w:val="28"/>
                <w:szCs w:val="28"/>
                <w:rtl/>
              </w:rPr>
              <w:t>ثا</w:t>
            </w:r>
            <w:r w:rsidR="00E37D58">
              <w:rPr>
                <w:rFonts w:ascii="aref_ graffiti" w:hAnsi="aref_ graffiti" w:cs="aref_ graffiti" w:hint="cs"/>
                <w:sz w:val="28"/>
                <w:szCs w:val="28"/>
                <w:rtl/>
              </w:rPr>
              <w:t>لث</w:t>
            </w:r>
            <w:r w:rsidR="00E262A0" w:rsidRPr="000265E7">
              <w:rPr>
                <w:rFonts w:ascii="aref_ graffiti" w:hAnsi="aref_ graffiti" w:cs="aref_ graffiti"/>
                <w:sz w:val="28"/>
                <w:szCs w:val="28"/>
                <w:rtl/>
              </w:rPr>
              <w:t xml:space="preserve"> في مادة العلوم الفيزيائية والتكنولوجيا</w:t>
            </w:r>
          </w:p>
        </w:tc>
      </w:tr>
    </w:tbl>
    <w:p w14:paraId="09AAFEC9" w14:textId="125B34D8" w:rsidR="00FB132E" w:rsidRDefault="00FB132E" w:rsidP="00E038ED">
      <w:pPr>
        <w:bidi/>
        <w:spacing w:after="0"/>
        <w:rPr>
          <w:rFonts w:ascii="Amiri" w:hAnsi="Amiri" w:cs="Amiri"/>
          <w:b/>
          <w:bCs/>
          <w:sz w:val="28"/>
          <w:szCs w:val="28"/>
          <w:u w:val="single"/>
          <w:rtl/>
        </w:rPr>
      </w:pPr>
      <w:r>
        <w:rPr>
          <w:rFonts w:ascii="Amiri" w:hAnsi="Amiri" w:cs="Amiri" w:hint="cs"/>
          <w:b/>
          <w:bCs/>
          <w:sz w:val="28"/>
          <w:szCs w:val="28"/>
          <w:u w:val="single"/>
          <w:rtl/>
        </w:rPr>
        <w:t>الجزء الأول: (12 ن)</w:t>
      </w:r>
    </w:p>
    <w:p w14:paraId="4084F7DC" w14:textId="1C9B3773" w:rsidR="003E2352" w:rsidRPr="00FB132E" w:rsidRDefault="00E262A0" w:rsidP="00FB132E">
      <w:pPr>
        <w:bidi/>
        <w:spacing w:after="0"/>
        <w:rPr>
          <w:rFonts w:ascii="Amiri" w:hAnsi="Amiri" w:cs="Amiri"/>
          <w:sz w:val="28"/>
          <w:szCs w:val="28"/>
          <w:rtl/>
        </w:rPr>
      </w:pPr>
      <w:r w:rsidRPr="009C3639">
        <w:rPr>
          <w:rFonts w:ascii="Amiri" w:hAnsi="Amiri" w:cs="Amiri"/>
          <w:b/>
          <w:bCs/>
          <w:sz w:val="28"/>
          <w:szCs w:val="28"/>
          <w:u w:val="single"/>
          <w:rtl/>
        </w:rPr>
        <w:t>التمرين الأول:</w:t>
      </w:r>
      <w:r w:rsidR="00E21B89" w:rsidRPr="009C3639">
        <w:rPr>
          <w:rFonts w:ascii="Amiri" w:hAnsi="Amiri" w:cs="Amiri"/>
          <w:sz w:val="28"/>
          <w:szCs w:val="28"/>
          <w:rtl/>
        </w:rPr>
        <w:t xml:space="preserve"> </w:t>
      </w:r>
      <w:r w:rsidR="00B406E9" w:rsidRPr="00513020">
        <w:rPr>
          <w:rFonts w:ascii="Amiri" w:hAnsi="Amiri" w:cs="Amiri"/>
          <w:sz w:val="28"/>
          <w:szCs w:val="28"/>
        </w:rPr>
        <w:t xml:space="preserve"> </w:t>
      </w:r>
    </w:p>
    <w:p w14:paraId="45A52D3D" w14:textId="351278FD" w:rsidR="00FB132E" w:rsidRPr="00FB132E" w:rsidRDefault="00FB132E" w:rsidP="00FB132E">
      <w:pPr>
        <w:bidi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cs="Arial"/>
          <w:noProof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8E835A" wp14:editId="12780147">
                <wp:simplePos x="0" y="0"/>
                <wp:positionH relativeFrom="column">
                  <wp:posOffset>1476375</wp:posOffset>
                </wp:positionH>
                <wp:positionV relativeFrom="paragraph">
                  <wp:posOffset>333375</wp:posOffset>
                </wp:positionV>
                <wp:extent cx="409575" cy="247650"/>
                <wp:effectExtent l="0" t="0" r="9525" b="0"/>
                <wp:wrapNone/>
                <wp:docPr id="285004203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D99449" w14:textId="77777777" w:rsidR="00FB132E" w:rsidRDefault="00FB13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8E835A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left:0;text-align:left;margin-left:116.25pt;margin-top:26.25pt;width:32.25pt;height:19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" fillcolor="white [3201]" stroked="f" strokeweight=".5pt">
                <v:textbox>
                  <w:txbxContent>
                    <w:p w14:paraId="48D99449" w14:textId="77777777" w:rsidR="00FB132E" w:rsidRDefault="00FB132E"/>
                  </w:txbxContent>
                </v:textbox>
              </v:shape>
            </w:pict>
          </mc:Fallback>
        </mc:AlternateContent>
      </w:r>
      <w:r w:rsidRPr="0037679A">
        <w:rPr>
          <w:rFonts w:cs="Arial"/>
          <w:noProof/>
          <w:rtl/>
          <w:lang w:eastAsia="fr-FR"/>
        </w:rPr>
        <w:drawing>
          <wp:anchor distT="0" distB="0" distL="114300" distR="114300" simplePos="0" relativeHeight="251716608" behindDoc="0" locked="0" layoutInCell="1" allowOverlap="1" wp14:anchorId="0B894292" wp14:editId="2BCB8A05">
            <wp:simplePos x="0" y="0"/>
            <wp:positionH relativeFrom="column">
              <wp:posOffset>219075</wp:posOffset>
            </wp:positionH>
            <wp:positionV relativeFrom="paragraph">
              <wp:posOffset>331470</wp:posOffset>
            </wp:positionV>
            <wp:extent cx="2895600" cy="3190875"/>
            <wp:effectExtent l="0" t="0" r="0" b="0"/>
            <wp:wrapThrough wrapText="bothSides">
              <wp:wrapPolygon edited="0">
                <wp:start x="0" y="0"/>
                <wp:lineTo x="0" y="21536"/>
                <wp:lineTo x="21458" y="21536"/>
                <wp:lineTo x="2145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="008B2718">
        <w:rPr>
          <w:rFonts w:ascii="Amiri" w:hAnsi="Amiri" w:cs="Amiri" w:hint="cs"/>
          <w:sz w:val="28"/>
          <w:szCs w:val="28"/>
          <w:rtl/>
          <w:lang w:bidi="ar-DZ"/>
        </w:rPr>
        <w:t>للتأكد من انحفاظ الاستطاعة ركب محمد الدارة الممثلة في المخطط الموالي:</w:t>
      </w:r>
    </w:p>
    <w:p w14:paraId="6CC548E9" w14:textId="77777777" w:rsidR="00FB132E" w:rsidRPr="00FB132E" w:rsidRDefault="00FB132E" w:rsidP="00FB132E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678B04FC" w14:textId="6218EC08" w:rsidR="00FB132E" w:rsidRPr="00FB132E" w:rsidRDefault="00FB132E" w:rsidP="00FB132E">
      <w:pPr>
        <w:pStyle w:val="ListParagraph"/>
        <w:numPr>
          <w:ilvl w:val="0"/>
          <w:numId w:val="64"/>
        </w:numPr>
        <w:bidi/>
        <w:rPr>
          <w:rFonts w:ascii="Amiri" w:hAnsi="Amiri" w:cs="Amiri"/>
          <w:sz w:val="28"/>
          <w:szCs w:val="28"/>
          <w:lang w:bidi="ar-DZ"/>
        </w:rPr>
      </w:pPr>
      <w:r w:rsidRPr="00FB132E">
        <w:rPr>
          <w:rFonts w:ascii="Amiri" w:hAnsi="Amiri" w:cs="Amiri"/>
          <w:sz w:val="28"/>
          <w:szCs w:val="28"/>
          <w:rtl/>
          <w:lang w:bidi="ar-DZ"/>
        </w:rPr>
        <w:t>ماذا تمثل الدلالت</w:t>
      </w:r>
      <w:r w:rsidR="00A07AB5">
        <w:rPr>
          <w:rFonts w:ascii="Amiri" w:hAnsi="Amiri" w:cs="Amiri" w:hint="cs"/>
          <w:sz w:val="28"/>
          <w:szCs w:val="28"/>
          <w:rtl/>
          <w:lang w:bidi="ar-DZ"/>
        </w:rPr>
        <w:t>ا</w:t>
      </w:r>
      <w:r w:rsidRPr="00FB132E">
        <w:rPr>
          <w:rFonts w:ascii="Amiri" w:hAnsi="Amiri" w:cs="Amiri"/>
          <w:sz w:val="28"/>
          <w:szCs w:val="28"/>
          <w:rtl/>
          <w:lang w:bidi="ar-DZ"/>
        </w:rPr>
        <w:t>ن (</w:t>
      </w:r>
      <w:r w:rsidRPr="00FB132E">
        <w:rPr>
          <w:rFonts w:ascii="Amiri" w:hAnsi="Amiri" w:cs="Amiri"/>
          <w:sz w:val="28"/>
          <w:szCs w:val="28"/>
          <w:lang w:bidi="ar-DZ"/>
        </w:rPr>
        <w:t>6V, 0.5A</w:t>
      </w:r>
      <w:r w:rsidRPr="00FB132E">
        <w:rPr>
          <w:rFonts w:ascii="Amiri" w:hAnsi="Amiri" w:cs="Amiri"/>
          <w:sz w:val="28"/>
          <w:szCs w:val="28"/>
          <w:rtl/>
          <w:lang w:bidi="ar-DZ"/>
        </w:rPr>
        <w:t xml:space="preserve">) للمصباح </w:t>
      </w:r>
      <w:r w:rsidRPr="00FB132E">
        <w:rPr>
          <w:rFonts w:ascii="Amiri" w:hAnsi="Amiri" w:cs="Amiri"/>
          <w:sz w:val="28"/>
          <w:szCs w:val="28"/>
          <w:lang w:bidi="ar-DZ"/>
        </w:rPr>
        <w:t>L</w:t>
      </w:r>
      <w:r w:rsidRPr="00FB132E">
        <w:rPr>
          <w:rFonts w:ascii="Amiri" w:hAnsi="Amiri" w:cs="Amiri"/>
          <w:sz w:val="28"/>
          <w:szCs w:val="28"/>
          <w:vertAlign w:val="subscript"/>
          <w:lang w:bidi="ar-DZ"/>
        </w:rPr>
        <w:t>1</w:t>
      </w:r>
      <w:r w:rsidRPr="00FB132E">
        <w:rPr>
          <w:rFonts w:ascii="Amiri" w:hAnsi="Amiri" w:cs="Amiri"/>
          <w:sz w:val="28"/>
          <w:szCs w:val="28"/>
          <w:lang w:bidi="ar-DZ"/>
        </w:rPr>
        <w:t xml:space="preserve"> </w:t>
      </w:r>
      <w:r w:rsidRPr="00FB132E">
        <w:rPr>
          <w:rFonts w:ascii="Amiri" w:hAnsi="Amiri" w:cs="Amiri"/>
          <w:sz w:val="28"/>
          <w:szCs w:val="28"/>
          <w:rtl/>
          <w:lang w:bidi="ar-DZ"/>
        </w:rPr>
        <w:t xml:space="preserve"> ؟</w:t>
      </w:r>
    </w:p>
    <w:p w14:paraId="5B4B1894" w14:textId="77777777" w:rsidR="00FB132E" w:rsidRPr="00FB132E" w:rsidRDefault="00FB132E" w:rsidP="00FB132E">
      <w:pPr>
        <w:pStyle w:val="ListParagraph"/>
        <w:numPr>
          <w:ilvl w:val="0"/>
          <w:numId w:val="64"/>
        </w:numPr>
        <w:bidi/>
        <w:rPr>
          <w:rFonts w:ascii="Amiri" w:hAnsi="Amiri" w:cs="Amiri"/>
          <w:sz w:val="28"/>
          <w:szCs w:val="28"/>
          <w:lang w:bidi="ar-DZ"/>
        </w:rPr>
      </w:pPr>
      <w:r w:rsidRPr="00FB132E">
        <w:rPr>
          <w:rFonts w:ascii="Amiri" w:hAnsi="Amiri" w:cs="Amiri"/>
          <w:sz w:val="28"/>
          <w:szCs w:val="28"/>
          <w:rtl/>
          <w:lang w:bidi="ar-DZ"/>
        </w:rPr>
        <w:t>احسب بالاعتماد على السند المقابل:</w:t>
      </w:r>
    </w:p>
    <w:p w14:paraId="6AFAC838" w14:textId="77777777" w:rsidR="00FB132E" w:rsidRPr="00FB132E" w:rsidRDefault="00FB132E" w:rsidP="00FB132E">
      <w:pPr>
        <w:pStyle w:val="ListParagraph"/>
        <w:numPr>
          <w:ilvl w:val="0"/>
          <w:numId w:val="65"/>
        </w:numPr>
        <w:bidi/>
        <w:rPr>
          <w:rFonts w:ascii="Amiri" w:hAnsi="Amiri" w:cs="Amiri"/>
          <w:sz w:val="28"/>
          <w:szCs w:val="28"/>
          <w:lang w:bidi="ar-DZ"/>
        </w:rPr>
      </w:pPr>
      <w:r w:rsidRPr="00FB132E">
        <w:rPr>
          <w:rFonts w:ascii="Amiri" w:hAnsi="Amiri" w:cs="Amiri"/>
          <w:sz w:val="28"/>
          <w:szCs w:val="28"/>
          <w:rtl/>
          <w:lang w:bidi="ar-DZ"/>
        </w:rPr>
        <w:t>شدة التيار الكهربائي الكلية. مع التعليل</w:t>
      </w:r>
    </w:p>
    <w:p w14:paraId="31E0001C" w14:textId="77777777" w:rsidR="00FB132E" w:rsidRPr="00FB132E" w:rsidRDefault="00FB132E" w:rsidP="00FB132E">
      <w:pPr>
        <w:pStyle w:val="ListParagraph"/>
        <w:numPr>
          <w:ilvl w:val="0"/>
          <w:numId w:val="65"/>
        </w:numPr>
        <w:bidi/>
        <w:rPr>
          <w:rFonts w:ascii="Amiri" w:hAnsi="Amiri" w:cs="Amiri"/>
          <w:sz w:val="28"/>
          <w:szCs w:val="28"/>
          <w:lang w:bidi="ar-DZ"/>
        </w:rPr>
      </w:pPr>
      <w:r w:rsidRPr="00FB132E">
        <w:rPr>
          <w:rFonts w:ascii="Amiri" w:hAnsi="Amiri" w:cs="Amiri"/>
          <w:sz w:val="28"/>
          <w:szCs w:val="28"/>
          <w:rtl/>
          <w:lang w:bidi="ar-DZ"/>
        </w:rPr>
        <w:t>التوتر الكهربائي الكلي. برر.</w:t>
      </w:r>
    </w:p>
    <w:p w14:paraId="62756ABA" w14:textId="48C6B1AA" w:rsidR="00FB132E" w:rsidRDefault="00FB132E" w:rsidP="00FB132E">
      <w:pPr>
        <w:pStyle w:val="ListParagraph"/>
        <w:numPr>
          <w:ilvl w:val="0"/>
          <w:numId w:val="64"/>
        </w:numPr>
        <w:bidi/>
        <w:rPr>
          <w:rFonts w:ascii="Amiri" w:hAnsi="Amiri" w:cs="Amiri"/>
          <w:sz w:val="28"/>
          <w:szCs w:val="28"/>
          <w:lang w:bidi="ar-DZ"/>
        </w:rPr>
      </w:pPr>
      <w:r w:rsidRPr="00FB132E">
        <w:rPr>
          <w:rFonts w:ascii="Amiri" w:hAnsi="Amiri" w:cs="Amiri"/>
          <w:sz w:val="28"/>
          <w:szCs w:val="28"/>
          <w:rtl/>
          <w:lang w:bidi="ar-DZ"/>
        </w:rPr>
        <w:t xml:space="preserve">احسب استطاعة كل من المصباحين </w:t>
      </w:r>
      <w:r w:rsidRPr="00FB132E">
        <w:rPr>
          <w:rFonts w:ascii="Amiri" w:hAnsi="Amiri" w:cs="Amiri"/>
          <w:sz w:val="28"/>
          <w:szCs w:val="28"/>
          <w:lang w:bidi="ar-DZ"/>
        </w:rPr>
        <w:t>L</w:t>
      </w:r>
      <w:r w:rsidRPr="00FB132E">
        <w:rPr>
          <w:rFonts w:ascii="Amiri" w:hAnsi="Amiri" w:cs="Amiri"/>
          <w:sz w:val="28"/>
          <w:szCs w:val="28"/>
          <w:vertAlign w:val="subscript"/>
          <w:lang w:bidi="ar-DZ"/>
        </w:rPr>
        <w:t>1</w:t>
      </w:r>
      <w:r w:rsidRPr="00FB132E">
        <w:rPr>
          <w:rFonts w:ascii="Amiri" w:hAnsi="Amiri" w:cs="Amiri"/>
          <w:sz w:val="28"/>
          <w:szCs w:val="28"/>
          <w:rtl/>
          <w:lang w:bidi="ar-DZ"/>
        </w:rPr>
        <w:t xml:space="preserve"> و </w:t>
      </w:r>
      <w:r w:rsidRPr="00FB132E">
        <w:rPr>
          <w:rFonts w:ascii="Amiri" w:hAnsi="Amiri" w:cs="Amiri"/>
          <w:sz w:val="28"/>
          <w:szCs w:val="28"/>
          <w:lang w:bidi="ar-DZ"/>
        </w:rPr>
        <w:t>L</w:t>
      </w:r>
      <w:r w:rsidRPr="00FB132E">
        <w:rPr>
          <w:rFonts w:ascii="Amiri" w:hAnsi="Amiri" w:cs="Amiri"/>
          <w:sz w:val="28"/>
          <w:szCs w:val="28"/>
          <w:vertAlign w:val="subscript"/>
          <w:lang w:bidi="ar-DZ"/>
        </w:rPr>
        <w:t>2</w:t>
      </w:r>
      <w:r w:rsidRPr="00FB132E">
        <w:rPr>
          <w:rFonts w:ascii="Amiri" w:hAnsi="Amiri" w:cs="Amiri"/>
          <w:sz w:val="28"/>
          <w:szCs w:val="28"/>
          <w:rtl/>
          <w:lang w:bidi="ar-DZ"/>
        </w:rPr>
        <w:t xml:space="preserve"> .</w:t>
      </w:r>
    </w:p>
    <w:p w14:paraId="0F151C78" w14:textId="3E697561" w:rsidR="00FB132E" w:rsidRPr="00FB132E" w:rsidRDefault="00FB132E" w:rsidP="00FB132E">
      <w:pPr>
        <w:pStyle w:val="ListParagraph"/>
        <w:numPr>
          <w:ilvl w:val="0"/>
          <w:numId w:val="64"/>
        </w:numPr>
        <w:bidi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احسب الاستطاعة الكلية للمولد.</w:t>
      </w:r>
    </w:p>
    <w:p w14:paraId="470E022F" w14:textId="77777777" w:rsidR="00FB132E" w:rsidRDefault="00FB132E" w:rsidP="009265F0">
      <w:pPr>
        <w:bidi/>
        <w:spacing w:after="0"/>
        <w:rPr>
          <w:rFonts w:ascii="Amiri" w:hAnsi="Amiri" w:cs="Amiri"/>
          <w:b/>
          <w:bCs/>
          <w:sz w:val="28"/>
          <w:szCs w:val="28"/>
          <w:u w:val="single"/>
          <w:rtl/>
        </w:rPr>
      </w:pPr>
    </w:p>
    <w:p w14:paraId="05DABBC0" w14:textId="77777777" w:rsidR="00FB132E" w:rsidRDefault="00FB132E" w:rsidP="00FB132E">
      <w:pPr>
        <w:bidi/>
        <w:spacing w:after="0"/>
        <w:rPr>
          <w:rFonts w:ascii="Amiri" w:hAnsi="Amiri" w:cs="Amiri"/>
          <w:b/>
          <w:bCs/>
          <w:sz w:val="28"/>
          <w:szCs w:val="28"/>
          <w:u w:val="single"/>
          <w:rtl/>
        </w:rPr>
      </w:pPr>
    </w:p>
    <w:p w14:paraId="68F8F551" w14:textId="7F76A667" w:rsidR="00E262A0" w:rsidRDefault="00B67FD5" w:rsidP="00FB132E">
      <w:p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9C3639">
        <w:rPr>
          <w:rFonts w:ascii="Amiri" w:hAnsi="Amiri" w:cs="Amiri"/>
          <w:b/>
          <w:bCs/>
          <w:sz w:val="28"/>
          <w:szCs w:val="28"/>
          <w:u w:val="single"/>
          <w:rtl/>
        </w:rPr>
        <w:t>التمرين الثاني:</w:t>
      </w:r>
    </w:p>
    <w:p w14:paraId="3AC1B2A2" w14:textId="05E86E4C" w:rsidR="009C6D7C" w:rsidRDefault="00AE0F13" w:rsidP="00E37D58">
      <w:pPr>
        <w:bidi/>
        <w:spacing w:after="200" w:line="240" w:lineRule="auto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B991B68" wp14:editId="050E22B9">
                <wp:simplePos x="0" y="0"/>
                <wp:positionH relativeFrom="column">
                  <wp:posOffset>247650</wp:posOffset>
                </wp:positionH>
                <wp:positionV relativeFrom="paragraph">
                  <wp:posOffset>271354</wp:posOffset>
                </wp:positionV>
                <wp:extent cx="3143250" cy="1800860"/>
                <wp:effectExtent l="0" t="0" r="19050" b="27940"/>
                <wp:wrapNone/>
                <wp:docPr id="145443927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0" cy="1800860"/>
                          <a:chOff x="0" y="0"/>
                          <a:chExt cx="3143250" cy="1847850"/>
                        </a:xfrm>
                      </wpg:grpSpPr>
                      <wps:wsp>
                        <wps:cNvPr id="88425501" name="Rectangle 3335"/>
                        <wps:cNvSpPr>
                          <a:spLocks noChangeArrowheads="1"/>
                        </wps:cNvSpPr>
                        <wps:spPr bwMode="auto">
                          <a:xfrm>
                            <a:off x="0" y="247650"/>
                            <a:ext cx="2967355" cy="1419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72025512" name="Group 3336"/>
                        <wpg:cNvGrpSpPr>
                          <a:grpSpLocks/>
                        </wpg:cNvGrpSpPr>
                        <wpg:grpSpPr bwMode="auto">
                          <a:xfrm>
                            <a:off x="1295400" y="0"/>
                            <a:ext cx="108585" cy="506730"/>
                            <a:chOff x="1194" y="7036"/>
                            <a:chExt cx="171" cy="798"/>
                          </a:xfrm>
                        </wpg:grpSpPr>
                        <wps:wsp>
                          <wps:cNvPr id="110698338" name="Rectangle 3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194" y="7036"/>
                              <a:ext cx="171" cy="7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63500" rIns="91440" bIns="45720" anchor="t" anchorCtr="0" upright="1">
                            <a:noAutofit/>
                          </wps:bodyPr>
                        </wps:wsp>
                        <wps:wsp>
                          <wps:cNvPr id="1882543689" name="Line 3338"/>
                          <wps:cNvCnPr/>
                          <wps:spPr bwMode="auto">
                            <a:xfrm>
                              <a:off x="1365" y="7266"/>
                              <a:ext cx="0" cy="34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7751517" name="Line 3339"/>
                          <wps:cNvCnPr/>
                          <wps:spPr bwMode="auto">
                            <a:xfrm>
                              <a:off x="1194" y="7036"/>
                              <a:ext cx="0" cy="79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50677409" name="Group 3413"/>
                        <wpg:cNvGrpSpPr>
                          <a:grpSpLocks/>
                        </wpg:cNvGrpSpPr>
                        <wpg:grpSpPr bwMode="auto">
                          <a:xfrm>
                            <a:off x="400050" y="66675"/>
                            <a:ext cx="363855" cy="363855"/>
                            <a:chOff x="567" y="652"/>
                            <a:chExt cx="573" cy="573"/>
                          </a:xfrm>
                        </wpg:grpSpPr>
                        <wps:wsp>
                          <wps:cNvPr id="269393180" name="Oval 34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" y="652"/>
                              <a:ext cx="573" cy="57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63500" rIns="91440" bIns="46800" anchor="t" anchorCtr="0" upright="1">
                            <a:noAutofit/>
                          </wps:bodyPr>
                        </wps:wsp>
                        <wps:wsp>
                          <wps:cNvPr id="446640285" name="Text Box 34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7" y="652"/>
                              <a:ext cx="573" cy="5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45DE5E" w14:textId="77777777" w:rsidR="006A16FB" w:rsidRDefault="006A16FB" w:rsidP="002B3C1A">
                                <w:pPr>
                                  <w:pStyle w:val="Appmesures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36000" tIns="63500" rIns="36000" bIns="46800" anchor="t" anchorCtr="0" upright="1">
                            <a:noAutofit/>
                          </wps:bodyPr>
                        </wps:wsp>
                      </wpg:grpSp>
                      <wpg:grpSp>
                        <wpg:cNvPr id="2036756417" name="Group 3361"/>
                        <wpg:cNvGrpSpPr>
                          <a:grpSpLocks/>
                        </wpg:cNvGrpSpPr>
                        <wpg:grpSpPr bwMode="auto">
                          <a:xfrm>
                            <a:off x="476250" y="1485900"/>
                            <a:ext cx="361950" cy="361950"/>
                            <a:chOff x="567" y="2733"/>
                            <a:chExt cx="570" cy="570"/>
                          </a:xfrm>
                        </wpg:grpSpPr>
                        <wps:wsp>
                          <wps:cNvPr id="1519238078" name="Oval 3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" y="2733"/>
                              <a:ext cx="570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114862" name="Line 3363"/>
                          <wps:cNvCnPr/>
                          <wps:spPr bwMode="auto">
                            <a:xfrm flipV="1">
                              <a:off x="651" y="2830"/>
                              <a:ext cx="399" cy="3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2226644" name="Line 3364"/>
                          <wps:cNvCnPr/>
                          <wps:spPr bwMode="auto">
                            <a:xfrm rot="5400000" flipV="1">
                              <a:off x="651" y="2818"/>
                              <a:ext cx="399" cy="3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90391507" name="Group 3361"/>
                        <wpg:cNvGrpSpPr>
                          <a:grpSpLocks/>
                        </wpg:cNvGrpSpPr>
                        <wpg:grpSpPr bwMode="auto">
                          <a:xfrm>
                            <a:off x="1895475" y="1476375"/>
                            <a:ext cx="361950" cy="361950"/>
                            <a:chOff x="567" y="2733"/>
                            <a:chExt cx="570" cy="570"/>
                          </a:xfrm>
                        </wpg:grpSpPr>
                        <wps:wsp>
                          <wps:cNvPr id="155383716" name="Oval 3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" y="2733"/>
                              <a:ext cx="570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2545019" name="Line 3363"/>
                          <wps:cNvCnPr/>
                          <wps:spPr bwMode="auto">
                            <a:xfrm flipV="1">
                              <a:off x="651" y="2830"/>
                              <a:ext cx="399" cy="3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2323078" name="Line 3364"/>
                          <wps:cNvCnPr/>
                          <wps:spPr bwMode="auto">
                            <a:xfrm rot="5400000" flipV="1">
                              <a:off x="651" y="2818"/>
                              <a:ext cx="399" cy="3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58634547" name="Group 3361"/>
                        <wpg:cNvGrpSpPr>
                          <a:grpSpLocks/>
                        </wpg:cNvGrpSpPr>
                        <wpg:grpSpPr bwMode="auto">
                          <a:xfrm>
                            <a:off x="2781300" y="771525"/>
                            <a:ext cx="361950" cy="361950"/>
                            <a:chOff x="567" y="2733"/>
                            <a:chExt cx="570" cy="570"/>
                          </a:xfrm>
                        </wpg:grpSpPr>
                        <wps:wsp>
                          <wps:cNvPr id="1160282363" name="Oval 3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" y="2733"/>
                              <a:ext cx="570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6966163" name="Line 3363"/>
                          <wps:cNvCnPr/>
                          <wps:spPr bwMode="auto">
                            <a:xfrm flipV="1">
                              <a:off x="651" y="2830"/>
                              <a:ext cx="399" cy="3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191607" name="Line 3364"/>
                          <wps:cNvCnPr/>
                          <wps:spPr bwMode="auto">
                            <a:xfrm rot="5400000" flipV="1">
                              <a:off x="651" y="2818"/>
                              <a:ext cx="399" cy="3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817394395" name="Group 3425"/>
                        <wpg:cNvGrpSpPr>
                          <a:grpSpLocks/>
                        </wpg:cNvGrpSpPr>
                        <wpg:grpSpPr bwMode="auto">
                          <a:xfrm>
                            <a:off x="1695450" y="866775"/>
                            <a:ext cx="760095" cy="794107"/>
                            <a:chOff x="225" y="3900"/>
                            <a:chExt cx="1197" cy="856"/>
                          </a:xfrm>
                        </wpg:grpSpPr>
                        <wps:wsp>
                          <wps:cNvPr id="1406595201" name="Freeform 3426"/>
                          <wps:cNvSpPr>
                            <a:spLocks/>
                          </wps:cNvSpPr>
                          <wps:spPr bwMode="auto">
                            <a:xfrm>
                              <a:off x="225" y="4129"/>
                              <a:ext cx="1197" cy="627"/>
                            </a:xfrm>
                            <a:custGeom>
                              <a:avLst/>
                              <a:gdLst>
                                <a:gd name="T0" fmla="*/ 0 w 1197"/>
                                <a:gd name="T1" fmla="*/ 627 h 627"/>
                                <a:gd name="T2" fmla="*/ 0 w 1197"/>
                                <a:gd name="T3" fmla="*/ 0 h 627"/>
                                <a:gd name="T4" fmla="*/ 1197 w 1197"/>
                                <a:gd name="T5" fmla="*/ 0 h 627"/>
                                <a:gd name="T6" fmla="*/ 1197 w 1197"/>
                                <a:gd name="T7" fmla="*/ 626 h 6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97" h="627">
                                  <a:moveTo>
                                    <a:pt x="0" y="6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7" y="0"/>
                                  </a:lnTo>
                                  <a:lnTo>
                                    <a:pt x="1197" y="626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90934331" name="Group 3427"/>
                          <wpg:cNvGrpSpPr>
                            <a:grpSpLocks/>
                          </wpg:cNvGrpSpPr>
                          <wpg:grpSpPr bwMode="auto">
                            <a:xfrm>
                              <a:off x="539" y="3900"/>
                              <a:ext cx="570" cy="421"/>
                              <a:chOff x="453" y="749"/>
                              <a:chExt cx="570" cy="421"/>
                            </a:xfrm>
                          </wpg:grpSpPr>
                          <wps:wsp>
                            <wps:cNvPr id="322371119" name="Oval 34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" y="749"/>
                                <a:ext cx="570" cy="41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63500" rIns="91440" bIns="45720" anchor="t" anchorCtr="0" upright="1">
                              <a:noAutofit/>
                            </wps:bodyPr>
                          </wps:wsp>
                          <wps:wsp>
                            <wps:cNvPr id="1601117449" name="Text Box 34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3" y="759"/>
                                <a:ext cx="570" cy="4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AEB9E3" w14:textId="380958E8" w:rsidR="006A16FB" w:rsidRDefault="006A16FB" w:rsidP="002B3C1A">
                                  <w:pPr>
                                    <w:pStyle w:val="Appmesures"/>
                                  </w:pPr>
                                  <w:r>
                                    <w:t>V</w:t>
                                  </w:r>
                                  <w:r w:rsidR="00D71391" w:rsidRPr="00D71391"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36000" tIns="63500" rIns="3600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991B68" id="Group 21" o:spid="_x0000_s1027" style="position:absolute;left:0;text-align:left;margin-left:19.5pt;margin-top:21.35pt;width:247.5pt;height:141.8pt;z-index:251705344;mso-height-relative:margin" coordsize="31432,1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">
                <v:rect id="Rectangle 3335" o:spid="_x0000_s1028" style="position:absolute;top:2476;width:29673;height:14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" strokeweight="1.5pt"/>
                <v:group id="Group 3336" o:spid="_x0000_s1029" style="position:absolute;left:12954;width:1085;height:5067" coordorigin="1194,7036" coordsize="171,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">
                  <v:rect id="Rectangle 3337" o:spid="_x0000_s1030" style="position:absolute;left:1194;top:7036;width:171;height: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" stroked="f">
                    <v:textbox inset=",5pt"/>
                  </v:rect>
                  <v:line id="Line 3338" o:spid="_x0000_s1031" style="position:absolute;visibility:visible;mso-wrap-style:square" from="1365,7266" to="1365,7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" strokeweight="3pt"/>
                  <v:line id="Line 3339" o:spid="_x0000_s1032" style="position:absolute;visibility:visible;mso-wrap-style:square" from="1194,7036" to="1194,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" strokeweight="1.5pt"/>
                </v:group>
                <v:group id="Group 3413" o:spid="_x0000_s1033" style="position:absolute;left:4000;top:666;width:3639;height:3639" coordorigin="567,652" coordsize="573,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">
                  <v:oval id="Oval 3414" o:spid="_x0000_s1034" style="position:absolute;left:567;top:652;width:57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" strokeweight="1.5pt">
                    <v:textbox inset=",5pt,,1.3mm"/>
                  </v:oval>
                  <v:shape id="Text Box 3415" o:spid="_x0000_s1035" type="#_x0000_t202" style="position:absolute;left:567;top:652;width:57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" filled="f" stroked="f">
                    <v:textbox inset="1mm,5pt,1mm,1.3mm">
                      <w:txbxContent>
                        <w:p w14:paraId="0745DE5E" w14:textId="77777777" w:rsidR="006A16FB" w:rsidRDefault="006A16FB" w:rsidP="002B3C1A">
                          <w:pPr>
                            <w:pStyle w:val="Appmesures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group id="Group 3361" o:spid="_x0000_s1036" style="position:absolute;left:4762;top:14859;width:3620;height:3619" coordorigin="567,2733" coordsize="570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">
                  <v:oval id="Oval 3362" o:spid="_x0000_s1037" style="position:absolute;left:567;top:2733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" strokeweight="1.5pt"/>
                  <v:line id="Line 3363" o:spid="_x0000_s1038" style="position:absolute;flip:y;visibility:visible;mso-wrap-style:square" from="651,2830" to="1050,3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" strokeweight="2.25pt"/>
                  <v:line id="Line 3364" o:spid="_x0000_s1039" style="position:absolute;rotation:-90;flip:y;visibility:visible;mso-wrap-style:square" from="651,2818" to="1050,3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" strokeweight="2.25pt"/>
                </v:group>
                <v:group id="Group 3361" o:spid="_x0000_s1040" style="position:absolute;left:18954;top:14763;width:3620;height:3620" coordorigin="567,2733" coordsize="570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">
                  <v:oval id="Oval 3362" o:spid="_x0000_s1041" style="position:absolute;left:567;top:2733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" strokeweight="1.5pt"/>
                  <v:line id="Line 3363" o:spid="_x0000_s1042" style="position:absolute;flip:y;visibility:visible;mso-wrap-style:square" from="651,2830" to="1050,3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" strokeweight="2.25pt"/>
                  <v:line id="Line 3364" o:spid="_x0000_s1043" style="position:absolute;rotation:-90;flip:y;visibility:visible;mso-wrap-style:square" from="651,2818" to="1050,3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" strokeweight="2.25pt"/>
                </v:group>
                <v:group id="Group 3361" o:spid="_x0000_s1044" style="position:absolute;left:27813;top:7715;width:3619;height:3619" coordorigin="567,2733" coordsize="570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">
                  <v:oval id="Oval 3362" o:spid="_x0000_s1045" style="position:absolute;left:567;top:2733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" strokeweight="1.5pt"/>
                  <v:line id="Line 3363" o:spid="_x0000_s1046" style="position:absolute;flip:y;visibility:visible;mso-wrap-style:square" from="651,2830" to="1050,3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" strokeweight="2.25pt"/>
                  <v:line id="Line 3364" o:spid="_x0000_s1047" style="position:absolute;rotation:-90;flip:y;visibility:visible;mso-wrap-style:square" from="651,2818" to="1050,3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" strokeweight="2.25pt"/>
                </v:group>
                <v:group id="Group 3425" o:spid="_x0000_s1048" style="position:absolute;left:16954;top:8667;width:7601;height:7941" coordorigin="225,3900" coordsize="1197,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">
                  <v:shape id="Freeform 3426" o:spid="_x0000_s1049" style="position:absolute;left:225;top:4129;width:1197;height:627;visibility:visible;mso-wrap-style:square;v-text-anchor:top" coordsize="1197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" path="m,627l,,1197,r,626e" filled="f" strokeweight="1.5pt">
                    <v:path arrowok="t" o:connecttype="custom" o:connectlocs="0,627;0,0;1197,0;1197,626" o:connectangles="0,0,0,0"/>
                  </v:shape>
                  <v:group id="Group 3427" o:spid="_x0000_s1050" style="position:absolute;left:539;top:3900;width:570;height:421" coordorigin="453,749" coordsize="570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">
                    <v:oval id="Oval 3428" o:spid="_x0000_s1051" style="position:absolute;left:453;top:749;width:570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" strokeweight="1.5pt">
                      <v:textbox inset=",5pt"/>
                    </v:oval>
                    <v:shape id="Text Box 3429" o:spid="_x0000_s1052" type="#_x0000_t202" style="position:absolute;left:453;top:759;width:570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" filled="f" stroked="f">
                      <v:textbox inset="1mm,5pt,1mm">
                        <w:txbxContent>
                          <w:p w14:paraId="53AEB9E3" w14:textId="380958E8" w:rsidR="006A16FB" w:rsidRDefault="006A16FB" w:rsidP="002B3C1A">
                            <w:pPr>
                              <w:pStyle w:val="Appmesures"/>
                            </w:pPr>
                            <w:r>
                              <w:t>V</w:t>
                            </w:r>
                            <w:r w:rsidR="00D71391" w:rsidRPr="00D71391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583BE5" w:rsidRPr="00E37D58">
        <w:rPr>
          <w:rFonts w:ascii="Amiri" w:hAnsi="Amiri" w:cs="Amiri" w:hint="cs"/>
          <w:sz w:val="28"/>
          <w:szCs w:val="28"/>
          <w:rtl/>
          <w:lang w:val="en-US"/>
        </w:rPr>
        <w:t xml:space="preserve">  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بعد تركيب الدارة التالية لاحظ</w:t>
      </w:r>
      <w:r>
        <w:rPr>
          <w:rFonts w:ascii="Amiri" w:hAnsi="Amiri" w:cs="Amiri" w:hint="cs"/>
          <w:sz w:val="28"/>
          <w:szCs w:val="28"/>
          <w:rtl/>
          <w:lang w:val="en-US"/>
        </w:rPr>
        <w:t xml:space="preserve"> رضا أن المصابيح الثلاثة توهجت بنفس شدة الاضاءة.</w:t>
      </w:r>
    </w:p>
    <w:p w14:paraId="2D551A02" w14:textId="28EDDF1B" w:rsidR="006A16FB" w:rsidRDefault="00D71391" w:rsidP="006A16FB">
      <w:pPr>
        <w:bidi/>
        <w:spacing w:after="200" w:line="240" w:lineRule="auto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D688CE" wp14:editId="7164784D">
                <wp:simplePos x="0" y="0"/>
                <wp:positionH relativeFrom="column">
                  <wp:posOffset>2795905</wp:posOffset>
                </wp:positionH>
                <wp:positionV relativeFrom="paragraph">
                  <wp:posOffset>319405</wp:posOffset>
                </wp:positionV>
                <wp:extent cx="419100" cy="371587"/>
                <wp:effectExtent l="0" t="0" r="0" b="0"/>
                <wp:wrapNone/>
                <wp:docPr id="48221634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715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E9B10" w14:textId="5E8539DA" w:rsidR="00D71391" w:rsidRPr="00D71391" w:rsidRDefault="00D71391" w:rsidP="00D71391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7139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 w:rsidRPr="00D7139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D688CE" id="Text Box 22" o:spid="_x0000_s1053" type="#_x0000_t202" style="position:absolute;left:0;text-align:left;margin-left:220.15pt;margin-top:25.15pt;width:33pt;height:29.2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" filled="f" stroked="f" strokeweight=".5pt">
                <v:textbox>
                  <w:txbxContent>
                    <w:p w14:paraId="1C1E9B10" w14:textId="5E8539DA" w:rsidR="00D71391" w:rsidRPr="00D71391" w:rsidRDefault="00D71391" w:rsidP="00D71391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</w:pPr>
                      <w:r w:rsidRPr="00D7139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 w:rsidRPr="00D7139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AA76A22" w14:textId="2E43F93E" w:rsidR="006A16FB" w:rsidRDefault="006A16FB" w:rsidP="006A16FB">
      <w:pPr>
        <w:bidi/>
        <w:spacing w:after="200" w:line="240" w:lineRule="auto"/>
        <w:rPr>
          <w:rFonts w:ascii="Amiri" w:hAnsi="Amiri" w:cs="Amiri"/>
          <w:sz w:val="28"/>
          <w:szCs w:val="28"/>
          <w:rtl/>
          <w:lang w:val="en-US" w:bidi="ar-DZ"/>
        </w:rPr>
      </w:pPr>
    </w:p>
    <w:p w14:paraId="0D57E6FE" w14:textId="00BD9B9D" w:rsidR="006A16FB" w:rsidRDefault="00D71391" w:rsidP="006A16FB">
      <w:pPr>
        <w:bidi/>
        <w:spacing w:after="200" w:line="240" w:lineRule="auto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325908" wp14:editId="688C259B">
                <wp:simplePos x="0" y="0"/>
                <wp:positionH relativeFrom="column">
                  <wp:posOffset>468630</wp:posOffset>
                </wp:positionH>
                <wp:positionV relativeFrom="paragraph">
                  <wp:posOffset>123373</wp:posOffset>
                </wp:positionV>
                <wp:extent cx="419100" cy="371587"/>
                <wp:effectExtent l="0" t="0" r="0" b="0"/>
                <wp:wrapNone/>
                <wp:docPr id="87239752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715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F2794" w14:textId="3C5D4C01" w:rsidR="00D71391" w:rsidRPr="00D71391" w:rsidRDefault="00D71391" w:rsidP="00D71391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7139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 w:rsidRPr="00D7139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325908" id="_x0000_s1054" type="#_x0000_t202" style="position:absolute;left:0;text-align:left;margin-left:36.9pt;margin-top:9.7pt;width:33pt;height:29.2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" filled="f" stroked="f" strokeweight=".5pt">
                <v:textbox>
                  <w:txbxContent>
                    <w:p w14:paraId="2D2F2794" w14:textId="3C5D4C01" w:rsidR="00D71391" w:rsidRPr="00D71391" w:rsidRDefault="00D71391" w:rsidP="00D71391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</w:pPr>
                      <w:r w:rsidRPr="00D7139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 w:rsidRPr="00D7139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281DC3B" wp14:editId="55F1E09A">
                <wp:simplePos x="0" y="0"/>
                <wp:positionH relativeFrom="column">
                  <wp:posOffset>1885950</wp:posOffset>
                </wp:positionH>
                <wp:positionV relativeFrom="paragraph">
                  <wp:posOffset>116840</wp:posOffset>
                </wp:positionV>
                <wp:extent cx="419100" cy="371587"/>
                <wp:effectExtent l="0" t="0" r="0" b="0"/>
                <wp:wrapNone/>
                <wp:docPr id="54154865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715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D3C73" w14:textId="0E8F089E" w:rsidR="00D71391" w:rsidRPr="00D71391" w:rsidRDefault="00D71391" w:rsidP="00D71391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7139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 w:rsidRPr="00D7139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81DC3B" id="_x0000_s1055" type="#_x0000_t202" style="position:absolute;left:0;text-align:left;margin-left:148.5pt;margin-top:9.2pt;width:33pt;height:29.2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" filled="f" stroked="f" strokeweight=".5pt">
                <v:textbox>
                  <w:txbxContent>
                    <w:p w14:paraId="719D3C73" w14:textId="0E8F089E" w:rsidR="00D71391" w:rsidRPr="00D71391" w:rsidRDefault="00D71391" w:rsidP="00D71391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</w:pPr>
                      <w:r w:rsidRPr="00D7139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 w:rsidRPr="00D7139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9070940" w14:textId="5E37C6B3" w:rsidR="00AE0F13" w:rsidRDefault="00AE0F13" w:rsidP="00AE0F13">
      <w:pPr>
        <w:pStyle w:val="ListParagraph"/>
        <w:numPr>
          <w:ilvl w:val="0"/>
          <w:numId w:val="59"/>
        </w:numPr>
        <w:bidi/>
        <w:spacing w:after="200" w:line="240" w:lineRule="auto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حدد نوع ربط المصابيح.</w:t>
      </w:r>
    </w:p>
    <w:p w14:paraId="40B59EAD" w14:textId="415F78A7" w:rsidR="00AE0F13" w:rsidRDefault="00AE0F13" w:rsidP="00AE0F13">
      <w:pPr>
        <w:pStyle w:val="ListParagraph"/>
        <w:numPr>
          <w:ilvl w:val="0"/>
          <w:numId w:val="59"/>
        </w:numPr>
        <w:bidi/>
        <w:spacing w:after="200" w:line="240" w:lineRule="auto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املأ الجدول التالي. (لا تقبل أي إجابة دون تبيان خطوات الحساب)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218"/>
        <w:gridCol w:w="1216"/>
        <w:gridCol w:w="1217"/>
        <w:gridCol w:w="1217"/>
        <w:gridCol w:w="1217"/>
        <w:gridCol w:w="1217"/>
        <w:gridCol w:w="1217"/>
        <w:gridCol w:w="1217"/>
      </w:tblGrid>
      <w:tr w:rsidR="00AE0F13" w14:paraId="2A4FA73A" w14:textId="77777777" w:rsidTr="007F3E09">
        <w:tc>
          <w:tcPr>
            <w:tcW w:w="1218" w:type="dxa"/>
          </w:tcPr>
          <w:p w14:paraId="1BE003BD" w14:textId="2E10481E" w:rsidR="00AE0F13" w:rsidRPr="00AE0F13" w:rsidRDefault="00AE0F13" w:rsidP="007F3E09">
            <w:pPr>
              <w:pStyle w:val="ListParagraph"/>
              <w:bidi/>
              <w:ind w:left="0"/>
              <w:jc w:val="center"/>
              <w:rPr>
                <w:rFonts w:ascii="Amiri" w:hAnsi="Amiri" w:cs="Amiri"/>
                <w:sz w:val="28"/>
                <w:szCs w:val="28"/>
              </w:rPr>
            </w:pPr>
            <w:r w:rsidRPr="00D71391">
              <w:rPr>
                <w:rFonts w:ascii="Amiri" w:hAnsi="Amiri" w:cs="Amiri"/>
                <w:b/>
                <w:bCs/>
                <w:sz w:val="28"/>
                <w:szCs w:val="28"/>
              </w:rPr>
              <w:t>U</w:t>
            </w:r>
            <w:r w:rsidRPr="00D71391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216" w:type="dxa"/>
          </w:tcPr>
          <w:p w14:paraId="7BFC1E7B" w14:textId="4AF8FCD8" w:rsidR="00AE0F13" w:rsidRPr="00AE0F13" w:rsidRDefault="00AE0F13" w:rsidP="007F3E09">
            <w:pPr>
              <w:pStyle w:val="ListParagraph"/>
              <w:bidi/>
              <w:spacing w:after="200"/>
              <w:ind w:left="0"/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D71391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>U</w:t>
            </w:r>
            <w:r w:rsidRPr="00D71391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217" w:type="dxa"/>
          </w:tcPr>
          <w:p w14:paraId="122A5710" w14:textId="64CFF753" w:rsidR="00AE0F13" w:rsidRPr="00AE0F13" w:rsidRDefault="00AE0F13" w:rsidP="007F3E09">
            <w:pPr>
              <w:pStyle w:val="ListParagraph"/>
              <w:bidi/>
              <w:spacing w:after="200"/>
              <w:ind w:left="0"/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D71391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>U</w:t>
            </w:r>
            <w:r w:rsidRPr="00D71391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217" w:type="dxa"/>
          </w:tcPr>
          <w:p w14:paraId="7D5AB662" w14:textId="0BF342C4" w:rsidR="00AE0F13" w:rsidRPr="00D71391" w:rsidRDefault="00AE0F13" w:rsidP="007F3E09">
            <w:pPr>
              <w:pStyle w:val="ListParagraph"/>
              <w:bidi/>
              <w:spacing w:after="200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</w:pPr>
            <w:r w:rsidRPr="00D71391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>U</w:t>
            </w:r>
            <w:r w:rsidR="00D71391" w:rsidRPr="00D71391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  <w:lang w:bidi="ar-DZ"/>
              </w:rPr>
              <w:t>T</w:t>
            </w:r>
          </w:p>
        </w:tc>
        <w:tc>
          <w:tcPr>
            <w:tcW w:w="1217" w:type="dxa"/>
          </w:tcPr>
          <w:p w14:paraId="1C13C8F0" w14:textId="27592B96" w:rsidR="00AE0F13" w:rsidRPr="00AE0F13" w:rsidRDefault="00AE0F13" w:rsidP="007F3E09">
            <w:pPr>
              <w:pStyle w:val="ListParagraph"/>
              <w:bidi/>
              <w:spacing w:after="200"/>
              <w:ind w:left="0"/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D71391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>I</w:t>
            </w:r>
            <w:r w:rsidRPr="00D71391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1217" w:type="dxa"/>
          </w:tcPr>
          <w:p w14:paraId="6A0B8CA1" w14:textId="4CCEE43A" w:rsidR="00AE0F13" w:rsidRPr="00AE0F13" w:rsidRDefault="00AE0F13" w:rsidP="007F3E09">
            <w:pPr>
              <w:pStyle w:val="ListParagraph"/>
              <w:bidi/>
              <w:spacing w:after="200"/>
              <w:ind w:left="0"/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D71391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>I</w:t>
            </w:r>
            <w:r w:rsidRPr="00D71391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217" w:type="dxa"/>
          </w:tcPr>
          <w:p w14:paraId="3E105210" w14:textId="4BBFD3C6" w:rsidR="00AE0F13" w:rsidRPr="00AE0F13" w:rsidRDefault="00AE0F13" w:rsidP="007F3E09">
            <w:pPr>
              <w:pStyle w:val="ListParagraph"/>
              <w:bidi/>
              <w:spacing w:after="200"/>
              <w:ind w:left="0"/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D71391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>I</w:t>
            </w:r>
            <w:r w:rsidRPr="00D71391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217" w:type="dxa"/>
          </w:tcPr>
          <w:p w14:paraId="13291678" w14:textId="0E550377" w:rsidR="00AE0F13" w:rsidRPr="00D71391" w:rsidRDefault="00AE0F13" w:rsidP="007F3E09">
            <w:pPr>
              <w:pStyle w:val="ListParagraph"/>
              <w:bidi/>
              <w:spacing w:after="200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D71391">
              <w:rPr>
                <w:rFonts w:ascii="Amiri" w:hAnsi="Amiri" w:cs="Amiri"/>
                <w:b/>
                <w:bCs/>
                <w:sz w:val="28"/>
                <w:szCs w:val="28"/>
              </w:rPr>
              <w:t>I</w:t>
            </w:r>
            <w:r w:rsidR="00D71391" w:rsidRPr="00D71391">
              <w:rPr>
                <w:rFonts w:ascii="Amiri" w:hAnsi="Amiri" w:cs="Amiri"/>
                <w:b/>
                <w:bCs/>
                <w:sz w:val="28"/>
                <w:szCs w:val="28"/>
                <w:vertAlign w:val="subscript"/>
              </w:rPr>
              <w:t>T</w:t>
            </w:r>
          </w:p>
        </w:tc>
      </w:tr>
      <w:tr w:rsidR="007F3E09" w14:paraId="3121C884" w14:textId="77777777" w:rsidTr="007F3E09">
        <w:tc>
          <w:tcPr>
            <w:tcW w:w="1218" w:type="dxa"/>
          </w:tcPr>
          <w:p w14:paraId="4CCF274C" w14:textId="4CE12397" w:rsidR="007F3E09" w:rsidRDefault="007F3E09" w:rsidP="007F3E09">
            <w:pPr>
              <w:pStyle w:val="ListParagraph"/>
              <w:bidi/>
              <w:spacing w:after="200"/>
              <w:ind w:left="0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/>
              </w:rPr>
              <w:t>.................</w:t>
            </w:r>
          </w:p>
        </w:tc>
        <w:tc>
          <w:tcPr>
            <w:tcW w:w="1216" w:type="dxa"/>
          </w:tcPr>
          <w:p w14:paraId="42237689" w14:textId="7DACB6FE" w:rsidR="007F3E09" w:rsidRPr="007F3E09" w:rsidRDefault="007F3E09" w:rsidP="007F3E09">
            <w:pPr>
              <w:pStyle w:val="ListParagraph"/>
              <w:bidi/>
              <w:spacing w:after="200"/>
              <w:ind w:left="0"/>
              <w:jc w:val="center"/>
              <w:rPr>
                <w:rFonts w:ascii="Amiri" w:hAnsi="Amiri" w:cs="Amiri"/>
                <w:sz w:val="28"/>
                <w:szCs w:val="28"/>
              </w:rPr>
            </w:pPr>
            <w:r>
              <w:rPr>
                <w:rFonts w:ascii="Amiri" w:hAnsi="Amiri" w:cs="Amiri"/>
                <w:sz w:val="28"/>
                <w:szCs w:val="28"/>
              </w:rPr>
              <w:t>2.5V</w:t>
            </w:r>
          </w:p>
        </w:tc>
        <w:tc>
          <w:tcPr>
            <w:tcW w:w="1217" w:type="dxa"/>
          </w:tcPr>
          <w:p w14:paraId="65873D22" w14:textId="3C852F04" w:rsidR="007F3E09" w:rsidRDefault="007F3E09" w:rsidP="007F3E09">
            <w:pPr>
              <w:pStyle w:val="ListParagraph"/>
              <w:bidi/>
              <w:spacing w:after="200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/>
              </w:rPr>
              <w:t>.................</w:t>
            </w:r>
          </w:p>
        </w:tc>
        <w:tc>
          <w:tcPr>
            <w:tcW w:w="1217" w:type="dxa"/>
          </w:tcPr>
          <w:p w14:paraId="1041399D" w14:textId="566CFFC7" w:rsidR="007F3E09" w:rsidRDefault="007F3E09" w:rsidP="007F3E09">
            <w:pPr>
              <w:pStyle w:val="ListParagraph"/>
              <w:bidi/>
              <w:spacing w:after="200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/>
              </w:rPr>
              <w:t>.................</w:t>
            </w:r>
          </w:p>
        </w:tc>
        <w:tc>
          <w:tcPr>
            <w:tcW w:w="1217" w:type="dxa"/>
          </w:tcPr>
          <w:p w14:paraId="314C03F8" w14:textId="4CA4EB79" w:rsidR="007F3E09" w:rsidRDefault="007F3E09" w:rsidP="007F3E09">
            <w:pPr>
              <w:pStyle w:val="ListParagraph"/>
              <w:bidi/>
              <w:spacing w:after="200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/>
              </w:rPr>
              <w:t>.................</w:t>
            </w:r>
          </w:p>
        </w:tc>
        <w:tc>
          <w:tcPr>
            <w:tcW w:w="1217" w:type="dxa"/>
          </w:tcPr>
          <w:p w14:paraId="36B170E8" w14:textId="3DE7FD91" w:rsidR="007F3E09" w:rsidRDefault="007F3E09" w:rsidP="007F3E09">
            <w:pPr>
              <w:pStyle w:val="ListParagraph"/>
              <w:bidi/>
              <w:spacing w:after="200"/>
              <w:ind w:left="0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/>
              </w:rPr>
              <w:t>.................</w:t>
            </w:r>
          </w:p>
        </w:tc>
        <w:tc>
          <w:tcPr>
            <w:tcW w:w="1217" w:type="dxa"/>
          </w:tcPr>
          <w:p w14:paraId="4C4102F5" w14:textId="325821D6" w:rsidR="007F3E09" w:rsidRDefault="007F3E09" w:rsidP="007F3E09">
            <w:pPr>
              <w:pStyle w:val="ListParagraph"/>
              <w:bidi/>
              <w:spacing w:after="200"/>
              <w:ind w:left="0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 w:bidi="ar-DZ"/>
              </w:rPr>
              <w:t>................</w:t>
            </w:r>
          </w:p>
        </w:tc>
        <w:tc>
          <w:tcPr>
            <w:tcW w:w="1217" w:type="dxa"/>
          </w:tcPr>
          <w:p w14:paraId="751B3DE1" w14:textId="4622FFD5" w:rsidR="007F3E09" w:rsidRPr="007F3E09" w:rsidRDefault="007F3E09" w:rsidP="007F3E09">
            <w:pPr>
              <w:pStyle w:val="ListParagraph"/>
              <w:bidi/>
              <w:spacing w:after="200"/>
              <w:ind w:left="0"/>
              <w:jc w:val="center"/>
              <w:rPr>
                <w:rFonts w:ascii="Amiri" w:hAnsi="Amiri" w:cs="Amiri"/>
                <w:sz w:val="28"/>
                <w:szCs w:val="28"/>
              </w:rPr>
            </w:pPr>
            <w:r>
              <w:rPr>
                <w:rFonts w:ascii="Amiri" w:hAnsi="Amiri" w:cs="Amiri"/>
                <w:sz w:val="28"/>
                <w:szCs w:val="28"/>
              </w:rPr>
              <w:t>0.6A</w:t>
            </w:r>
          </w:p>
        </w:tc>
      </w:tr>
    </w:tbl>
    <w:p w14:paraId="0E7DC438" w14:textId="11E99E50" w:rsidR="00FB132E" w:rsidRPr="00FB132E" w:rsidRDefault="007F3E09" w:rsidP="00FB132E">
      <w:pPr>
        <w:pStyle w:val="ListParagraph"/>
        <w:numPr>
          <w:ilvl w:val="0"/>
          <w:numId w:val="59"/>
        </w:numPr>
        <w:bidi/>
        <w:spacing w:after="200" w:line="240" w:lineRule="auto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حدد شدة إضاءة المصابيح مع التعليل (جيدة-قوية-ضعيفة)، إذا علمت أنها تحمل الدلالة (</w:t>
      </w:r>
      <w:r>
        <w:rPr>
          <w:rFonts w:ascii="Amiri" w:hAnsi="Amiri" w:cs="Amiri"/>
          <w:sz w:val="28"/>
          <w:szCs w:val="28"/>
        </w:rPr>
        <w:t>6V,3W</w:t>
      </w:r>
      <w:r>
        <w:rPr>
          <w:rFonts w:ascii="Amiri" w:hAnsi="Amiri" w:cs="Amiri" w:hint="cs"/>
          <w:sz w:val="28"/>
          <w:szCs w:val="28"/>
          <w:rtl/>
          <w:lang w:val="en-US"/>
        </w:rPr>
        <w:t>).</w:t>
      </w:r>
    </w:p>
    <w:p w14:paraId="3C583A30" w14:textId="4A6B29B8" w:rsidR="00FB132E" w:rsidRDefault="00FB132E" w:rsidP="00E038ED">
      <w:pPr>
        <w:tabs>
          <w:tab w:val="left" w:pos="6911"/>
        </w:tabs>
        <w:bidi/>
        <w:spacing w:after="0" w:line="240" w:lineRule="auto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8317A8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9F1CB5" wp14:editId="29CD2AE5">
                <wp:simplePos x="0" y="0"/>
                <wp:positionH relativeFrom="column">
                  <wp:posOffset>-38100</wp:posOffset>
                </wp:positionH>
                <wp:positionV relativeFrom="paragraph">
                  <wp:posOffset>133350</wp:posOffset>
                </wp:positionV>
                <wp:extent cx="426350" cy="428625"/>
                <wp:effectExtent l="0" t="0" r="12065" b="285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50" cy="428625"/>
                        </a:xfrm>
                        <a:prstGeom prst="flowChartMultidocumen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A29969" w14:textId="77777777" w:rsidR="00FB132E" w:rsidRPr="008D4088" w:rsidRDefault="00FB132E" w:rsidP="00FB132E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D408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F1CB5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Text Box 66" o:spid="_x0000_s1056" type="#_x0000_t115" style="position:absolute;left:0;text-align:left;margin-left:-3pt;margin-top:10.5pt;width:33.55pt;height:33.7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" fillcolor="white [3201]" strokeweight=".5pt">
                <v:textbox>
                  <w:txbxContent>
                    <w:p w14:paraId="57A29969" w14:textId="77777777" w:rsidR="00FB132E" w:rsidRPr="008D4088" w:rsidRDefault="00FB132E" w:rsidP="00FB132E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</w:pPr>
                      <w:r w:rsidRPr="008D4088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735BEE4" w14:textId="336171D1" w:rsidR="00B1095E" w:rsidRPr="00583BE5" w:rsidRDefault="00B1095E" w:rsidP="00FB132E">
      <w:pPr>
        <w:tabs>
          <w:tab w:val="left" w:pos="6911"/>
        </w:tabs>
        <w:bidi/>
        <w:spacing w:after="0" w:line="240" w:lineRule="auto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lastRenderedPageBreak/>
        <w:t>الجزء الثاني: (</w:t>
      </w:r>
      <w:r w:rsidRPr="00B1095E">
        <w:rPr>
          <w:rFonts w:ascii="Amiri" w:hAnsi="Amiri" w:cs="Amiri" w:hint="cs"/>
          <w:b/>
          <w:bCs/>
          <w:sz w:val="28"/>
          <w:szCs w:val="28"/>
          <w:rtl/>
          <w:lang w:bidi="ar-DZ"/>
        </w:rPr>
        <w:t>08 ن</w:t>
      </w:r>
      <w:r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)</w:t>
      </w:r>
    </w:p>
    <w:p w14:paraId="5E77BAB1" w14:textId="73E95236" w:rsidR="009C3639" w:rsidRDefault="009C3639" w:rsidP="00B1095E">
      <w:pPr>
        <w:bidi/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9C3639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</w:p>
    <w:p w14:paraId="717CFD99" w14:textId="7A97B702" w:rsidR="009847D0" w:rsidRDefault="009847D0" w:rsidP="00E038ED">
      <w:p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9847D0">
        <w:rPr>
          <w:rFonts w:ascii="Amiri" w:hAnsi="Amiri" w:cs="Amiri" w:hint="cs"/>
          <w:sz w:val="28"/>
          <w:szCs w:val="28"/>
          <w:rtl/>
          <w:lang w:bidi="ar-DZ"/>
        </w:rPr>
        <w:t xml:space="preserve">أحضر تلميذان قطعا إلكترونية لتدعيم التجارب في حصة الفيزياء، فاختار منها  الأستاذ قطعتين متمثلتين </w:t>
      </w:r>
      <w:r w:rsidR="00EB2D06" w:rsidRPr="009847D0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9847D0">
        <w:rPr>
          <w:rFonts w:ascii="Amiri" w:hAnsi="Amiri" w:cs="Amiri" w:hint="cs"/>
          <w:sz w:val="28"/>
          <w:szCs w:val="28"/>
          <w:rtl/>
          <w:lang w:bidi="ar-DZ"/>
        </w:rPr>
        <w:t>في مقاومتين</w:t>
      </w:r>
      <w:r w:rsidRPr="009847D0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>كهربائيتين مختلفتين.</w:t>
      </w:r>
    </w:p>
    <w:p w14:paraId="5616BFFB" w14:textId="120DDCD0" w:rsidR="00E038ED" w:rsidRPr="00B2691D" w:rsidRDefault="002428C6" w:rsidP="009847D0">
      <w:pPr>
        <w:bidi/>
        <w:spacing w:after="0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E04F112" wp14:editId="0BDFB627">
                <wp:simplePos x="0" y="0"/>
                <wp:positionH relativeFrom="column">
                  <wp:posOffset>4704715</wp:posOffset>
                </wp:positionH>
                <wp:positionV relativeFrom="paragraph">
                  <wp:posOffset>323215</wp:posOffset>
                </wp:positionV>
                <wp:extent cx="485775" cy="404265"/>
                <wp:effectExtent l="0" t="0" r="0" b="0"/>
                <wp:wrapNone/>
                <wp:docPr id="503810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04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AAC459" w14:textId="6D6CD4CA" w:rsidR="002428C6" w:rsidRPr="002428C6" w:rsidRDefault="002428C6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428C6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  <w:t>6V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04F112" id="Text Box 42" o:spid="_x0000_s1057" type="#_x0000_t202" style="position:absolute;left:0;text-align:left;margin-left:370.45pt;margin-top:25.45pt;width:38.25pt;height:31.8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" filled="f" stroked="f" strokeweight=".5pt">
                <v:textbox>
                  <w:txbxContent>
                    <w:p w14:paraId="02AAC459" w14:textId="6D6CD4CA" w:rsidR="002428C6" w:rsidRPr="002428C6" w:rsidRDefault="002428C6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</w:pPr>
                      <w:r w:rsidRPr="002428C6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  <w:t>6V</w:t>
                      </w:r>
                    </w:p>
                  </w:txbxContent>
                </v:textbox>
              </v:shape>
            </w:pict>
          </mc:Fallback>
        </mc:AlternateContent>
      </w:r>
      <w:r w:rsidR="009847D0" w:rsidRPr="009847D0"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1EFF7FB" wp14:editId="15A550EB">
                <wp:simplePos x="0" y="0"/>
                <wp:positionH relativeFrom="column">
                  <wp:posOffset>3676650</wp:posOffset>
                </wp:positionH>
                <wp:positionV relativeFrom="paragraph">
                  <wp:posOffset>264795</wp:posOffset>
                </wp:positionV>
                <wp:extent cx="2461260" cy="1779905"/>
                <wp:effectExtent l="0" t="0" r="15240" b="10795"/>
                <wp:wrapNone/>
                <wp:docPr id="607395326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1260" cy="1779905"/>
                          <a:chOff x="4698" y="5325"/>
                          <a:chExt cx="3876" cy="3086"/>
                        </a:xfrm>
                      </wpg:grpSpPr>
                      <wps:wsp>
                        <wps:cNvPr id="2067827960" name="Rectangle 3335"/>
                        <wps:cNvSpPr>
                          <a:spLocks noChangeArrowheads="1"/>
                        </wps:cNvSpPr>
                        <wps:spPr bwMode="auto">
                          <a:xfrm>
                            <a:off x="4698" y="6285"/>
                            <a:ext cx="3876" cy="18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7758253" name="Group 3335"/>
                        <wpg:cNvGrpSpPr>
                          <a:grpSpLocks/>
                        </wpg:cNvGrpSpPr>
                        <wpg:grpSpPr bwMode="auto">
                          <a:xfrm>
                            <a:off x="5976" y="5325"/>
                            <a:ext cx="1368" cy="1368"/>
                            <a:chOff x="6951" y="3502"/>
                            <a:chExt cx="1368" cy="1368"/>
                          </a:xfrm>
                        </wpg:grpSpPr>
                        <wpg:grpSp>
                          <wpg:cNvPr id="1039098906" name="Group 3336"/>
                          <wpg:cNvGrpSpPr>
                            <a:grpSpLocks/>
                          </wpg:cNvGrpSpPr>
                          <wpg:grpSpPr bwMode="auto">
                            <a:xfrm>
                              <a:off x="7464" y="4072"/>
                              <a:ext cx="171" cy="798"/>
                              <a:chOff x="1194" y="7036"/>
                              <a:chExt cx="171" cy="798"/>
                            </a:xfrm>
                          </wpg:grpSpPr>
                          <wps:wsp>
                            <wps:cNvPr id="2116804592" name="Rectangle 33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94" y="7036"/>
                                <a:ext cx="171" cy="7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63500" rIns="91440" bIns="45720" anchor="t" anchorCtr="0" upright="1">
                              <a:noAutofit/>
                            </wps:bodyPr>
                          </wps:wsp>
                          <wps:wsp>
                            <wps:cNvPr id="1968368547" name="Line 33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65" y="7266"/>
                                <a:ext cx="0" cy="34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9842344" name="Line 33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4" y="7036"/>
                                <a:ext cx="0" cy="79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10538970" name="Text Box 33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51" y="3502"/>
                              <a:ext cx="1368" cy="6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E67B11" w14:textId="34943E78" w:rsidR="003E2352" w:rsidRDefault="003E2352" w:rsidP="003E2352">
                                <w:pPr>
                                  <w:pStyle w:val="Appmesures"/>
                                </w:pPr>
                              </w:p>
                            </w:txbxContent>
                          </wps:txbx>
                          <wps:bodyPr rot="0" vert="horz" wrap="square" lIns="0" tIns="63500" rIns="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098388" name="Rectangle 3353"/>
                        <wps:cNvSpPr>
                          <a:spLocks noChangeArrowheads="1"/>
                        </wps:cNvSpPr>
                        <wps:spPr bwMode="auto">
                          <a:xfrm>
                            <a:off x="5535" y="7976"/>
                            <a:ext cx="684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53271338" name="Group 3361"/>
                        <wpg:cNvGrpSpPr>
                          <a:grpSpLocks/>
                        </wpg:cNvGrpSpPr>
                        <wpg:grpSpPr bwMode="auto">
                          <a:xfrm>
                            <a:off x="7344" y="7841"/>
                            <a:ext cx="570" cy="570"/>
                            <a:chOff x="567" y="2733"/>
                            <a:chExt cx="570" cy="570"/>
                          </a:xfrm>
                        </wpg:grpSpPr>
                        <wps:wsp>
                          <wps:cNvPr id="421295907" name="Oval 3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" y="2733"/>
                              <a:ext cx="570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6357038" name="Line 336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51" y="2830"/>
                              <a:ext cx="399" cy="3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9642358" name="Line 3364"/>
                          <wps:cNvCnPr>
                            <a:cxnSpLocks noChangeShapeType="1"/>
                          </wps:cNvCnPr>
                          <wps:spPr bwMode="auto">
                            <a:xfrm rot="5400000" flipV="1">
                              <a:off x="651" y="2818"/>
                              <a:ext cx="399" cy="3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97237382" name="Group 3425"/>
                        <wpg:cNvGrpSpPr>
                          <a:grpSpLocks/>
                        </wpg:cNvGrpSpPr>
                        <wpg:grpSpPr bwMode="auto">
                          <a:xfrm>
                            <a:off x="5292" y="7230"/>
                            <a:ext cx="1197" cy="896"/>
                            <a:chOff x="225" y="3860"/>
                            <a:chExt cx="1197" cy="896"/>
                          </a:xfrm>
                        </wpg:grpSpPr>
                        <wps:wsp>
                          <wps:cNvPr id="1052693946" name="Freeform 3426"/>
                          <wps:cNvSpPr>
                            <a:spLocks/>
                          </wps:cNvSpPr>
                          <wps:spPr bwMode="auto">
                            <a:xfrm>
                              <a:off x="225" y="4129"/>
                              <a:ext cx="1197" cy="627"/>
                            </a:xfrm>
                            <a:custGeom>
                              <a:avLst/>
                              <a:gdLst>
                                <a:gd name="T0" fmla="*/ 0 w 1197"/>
                                <a:gd name="T1" fmla="*/ 627 h 627"/>
                                <a:gd name="T2" fmla="*/ 0 w 1197"/>
                                <a:gd name="T3" fmla="*/ 0 h 627"/>
                                <a:gd name="T4" fmla="*/ 1197 w 1197"/>
                                <a:gd name="T5" fmla="*/ 0 h 627"/>
                                <a:gd name="T6" fmla="*/ 1197 w 1197"/>
                                <a:gd name="T7" fmla="*/ 626 h 627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97" h="627">
                                  <a:moveTo>
                                    <a:pt x="0" y="6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7" y="0"/>
                                  </a:lnTo>
                                  <a:lnTo>
                                    <a:pt x="1197" y="626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23831087" name="Group 3427"/>
                          <wpg:cNvGrpSpPr>
                            <a:grpSpLocks/>
                          </wpg:cNvGrpSpPr>
                          <wpg:grpSpPr bwMode="auto">
                            <a:xfrm>
                              <a:off x="539" y="3860"/>
                              <a:ext cx="570" cy="570"/>
                              <a:chOff x="453" y="709"/>
                              <a:chExt cx="570" cy="570"/>
                            </a:xfrm>
                          </wpg:grpSpPr>
                          <wps:wsp>
                            <wps:cNvPr id="296192249" name="Oval 34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" y="709"/>
                                <a:ext cx="570" cy="5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63500" rIns="91440" bIns="45720" anchor="t" anchorCtr="0" upright="1">
                              <a:noAutofit/>
                            </wps:bodyPr>
                          </wps:wsp>
                          <wps:wsp>
                            <wps:cNvPr id="84020604" name="Text Box 34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3" y="709"/>
                                <a:ext cx="570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762C96" w14:textId="77777777" w:rsidR="003E2352" w:rsidRDefault="003E2352" w:rsidP="003E2352">
                                  <w:pPr>
                                    <w:pStyle w:val="Appmesures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36000" tIns="63500" rIns="3600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45135113" name="Group 3413"/>
                        <wpg:cNvGrpSpPr>
                          <a:grpSpLocks/>
                        </wpg:cNvGrpSpPr>
                        <wpg:grpSpPr bwMode="auto">
                          <a:xfrm>
                            <a:off x="4962" y="5994"/>
                            <a:ext cx="573" cy="573"/>
                            <a:chOff x="567" y="652"/>
                            <a:chExt cx="573" cy="573"/>
                          </a:xfrm>
                        </wpg:grpSpPr>
                        <wps:wsp>
                          <wps:cNvPr id="331688306" name="Oval 34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" y="652"/>
                              <a:ext cx="573" cy="57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63500" rIns="91440" bIns="46800" anchor="t" anchorCtr="0" upright="1">
                            <a:noAutofit/>
                          </wps:bodyPr>
                        </wps:wsp>
                        <wps:wsp>
                          <wps:cNvPr id="455081579" name="Text Box 34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7" y="652"/>
                              <a:ext cx="573" cy="5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68EE52" w14:textId="77777777" w:rsidR="003E2352" w:rsidRDefault="003E2352" w:rsidP="003E2352">
                                <w:pPr>
                                  <w:pStyle w:val="Appmesures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36000" tIns="63500" rIns="36000" bIns="468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EFF7FB" id="Group 47" o:spid="_x0000_s1058" style="position:absolute;left:0;text-align:left;margin-left:289.5pt;margin-top:20.85pt;width:193.8pt;height:140.15pt;z-index:251686912" coordorigin="4698,5325" coordsize="3876,3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">
                <v:rect id="Rectangle 3335" o:spid="_x0000_s1059" style="position:absolute;left:4698;top:6285;width:387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" strokeweight="1.5pt"/>
                <v:group id="Group 3335" o:spid="_x0000_s1060" style="position:absolute;left:5976;top:5325;width:1368;height:1368" coordorigin="6951,3502" coordsize="1368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">
                  <v:group id="Group 3336" o:spid="_x0000_s1061" style="position:absolute;left:7464;top:4072;width:171;height:798" coordorigin="1194,7036" coordsize="171,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">
                    <v:rect id="Rectangle 3337" o:spid="_x0000_s1062" style="position:absolute;left:1194;top:7036;width:171;height: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" stroked="f">
                      <v:textbox inset=",5pt"/>
                    </v:rect>
                    <v:line id="Line 3338" o:spid="_x0000_s1063" style="position:absolute;visibility:visible;mso-wrap-style:square" from="1365,7266" to="1365,7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" strokeweight="3pt"/>
                    <v:line id="Line 3339" o:spid="_x0000_s1064" style="position:absolute;visibility:visible;mso-wrap-style:square" from="1194,7036" to="1194,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" strokeweight="1.5pt"/>
                  </v:group>
                  <v:shape id="Text Box 3340" o:spid="_x0000_s1065" type="#_x0000_t202" style="position:absolute;left:6951;top:3502;width:1368;height: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" filled="f" stroked="f">
                    <v:textbox inset="0,5pt,0">
                      <w:txbxContent>
                        <w:p w14:paraId="25E67B11" w14:textId="34943E78" w:rsidR="003E2352" w:rsidRDefault="003E2352" w:rsidP="003E2352">
                          <w:pPr>
                            <w:pStyle w:val="Appmesures"/>
                          </w:pPr>
                        </w:p>
                      </w:txbxContent>
                    </v:textbox>
                  </v:shape>
                </v:group>
                <v:rect id="Rectangle 3353" o:spid="_x0000_s1066" style="position:absolute;left:5535;top:7976;width:684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" strokeweight="1.5pt"/>
                <v:group id="Group 3361" o:spid="_x0000_s1067" style="position:absolute;left:7344;top:7841;width:570;height:570" coordorigin="567,2733" coordsize="570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">
                  <v:oval id="Oval 3362" o:spid="_x0000_s1068" style="position:absolute;left:567;top:2733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" strokeweight="1.5pt"/>
                  <v:line id="Line 3363" o:spid="_x0000_s1069" style="position:absolute;flip:y;visibility:visible;mso-wrap-style:square" from="651,2830" to="1050,3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" strokeweight="2.25pt"/>
                  <v:line id="Line 3364" o:spid="_x0000_s1070" style="position:absolute;rotation:-90;flip:y;visibility:visible;mso-wrap-style:square" from="651,2818" to="1050,3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" strokeweight="2.25pt"/>
                </v:group>
                <v:group id="Group 3425" o:spid="_x0000_s1071" style="position:absolute;left:5292;top:7230;width:1197;height:896" coordorigin="225,3860" coordsize="1197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">
                  <v:shape id="Freeform 3426" o:spid="_x0000_s1072" style="position:absolute;left:225;top:4129;width:1197;height:627;visibility:visible;mso-wrap-style:square;v-text-anchor:top" coordsize="1197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" path="m,627l,,1197,r,626e" filled="f" strokeweight="1.5pt">
                    <v:path arrowok="t" o:connecttype="custom" o:connectlocs="0,627;0,0;1197,0;1197,626" o:connectangles="0,0,0,0"/>
                  </v:shape>
                  <v:group id="Group 3427" o:spid="_x0000_s1073" style="position:absolute;left:539;top:3860;width:570;height:570" coordorigin="453,709" coordsize="570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">
                    <v:oval id="Oval 3428" o:spid="_x0000_s1074" style="position:absolute;left:453;top:709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" strokeweight="1.5pt">
                      <v:textbox inset=",5pt"/>
                    </v:oval>
                    <v:shape id="Text Box 3429" o:spid="_x0000_s1075" type="#_x0000_t202" style="position:absolute;left:453;top:709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" filled="f" stroked="f">
                      <v:textbox inset="1mm,5pt,1mm">
                        <w:txbxContent>
                          <w:p w14:paraId="3B762C96" w14:textId="77777777" w:rsidR="003E2352" w:rsidRDefault="003E2352" w:rsidP="003E2352">
                            <w:pPr>
                              <w:pStyle w:val="Appmesures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shape>
                  </v:group>
                </v:group>
                <v:group id="Group 3413" o:spid="_x0000_s1076" style="position:absolute;left:4962;top:5994;width:573;height:573" coordorigin="567,652" coordsize="573,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">
                  <v:oval id="Oval 3414" o:spid="_x0000_s1077" style="position:absolute;left:567;top:652;width:57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" strokeweight="1.5pt">
                    <v:textbox inset=",5pt,,1.3mm"/>
                  </v:oval>
                  <v:shape id="Text Box 3415" o:spid="_x0000_s1078" type="#_x0000_t202" style="position:absolute;left:567;top:652;width:57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" filled="f" stroked="f">
                    <v:textbox inset="1mm,5pt,1mm,1.3mm">
                      <w:txbxContent>
                        <w:p w14:paraId="3E68EE52" w14:textId="77777777" w:rsidR="003E2352" w:rsidRDefault="003E2352" w:rsidP="003E2352">
                          <w:pPr>
                            <w:pStyle w:val="Appmesures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038ED">
        <w:rPr>
          <w:noProof/>
        </w:rPr>
        <w:drawing>
          <wp:anchor distT="0" distB="0" distL="114300" distR="114300" simplePos="0" relativeHeight="251712512" behindDoc="0" locked="0" layoutInCell="1" allowOverlap="1" wp14:anchorId="7CC6954E" wp14:editId="462402A8">
            <wp:simplePos x="0" y="0"/>
            <wp:positionH relativeFrom="column">
              <wp:posOffset>387350</wp:posOffset>
            </wp:positionH>
            <wp:positionV relativeFrom="paragraph">
              <wp:posOffset>323850</wp:posOffset>
            </wp:positionV>
            <wp:extent cx="22193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507" y="21497"/>
                <wp:lineTo x="21507" y="0"/>
                <wp:lineTo x="0" y="0"/>
              </wp:wrapPolygon>
            </wp:wrapThrough>
            <wp:docPr id="106479631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CC9">
        <w:rPr>
          <w:rFonts w:ascii="Amiri" w:hAnsi="Amiri" w:cs="Amiri" w:hint="cs"/>
          <w:sz w:val="28"/>
          <w:szCs w:val="28"/>
          <w:rtl/>
        </w:rPr>
        <w:t>السندات</w:t>
      </w:r>
      <w:r w:rsidR="009847D0">
        <w:rPr>
          <w:rFonts w:ascii="Amiri" w:hAnsi="Amiri" w:cs="Amiri" w:hint="cs"/>
          <w:sz w:val="28"/>
          <w:szCs w:val="28"/>
          <w:rtl/>
        </w:rPr>
        <w:t xml:space="preserve"> تمثل </w:t>
      </w:r>
      <w:r w:rsidR="00EC4CC9">
        <w:rPr>
          <w:rFonts w:ascii="Amiri" w:hAnsi="Amiri" w:cs="Amiri" w:hint="cs"/>
          <w:sz w:val="28"/>
          <w:szCs w:val="28"/>
          <w:rtl/>
        </w:rPr>
        <w:t xml:space="preserve"> </w:t>
      </w:r>
      <w:r w:rsidR="00E038ED">
        <w:rPr>
          <w:rFonts w:ascii="Amiri" w:hAnsi="Amiri" w:cs="Amiri" w:hint="cs"/>
          <w:sz w:val="28"/>
          <w:szCs w:val="28"/>
          <w:rtl/>
        </w:rPr>
        <w:t>تجربتين قام به</w:t>
      </w:r>
      <w:r w:rsidR="00401FC2">
        <w:rPr>
          <w:rFonts w:ascii="Amiri" w:hAnsi="Amiri" w:cs="Amiri" w:hint="cs"/>
          <w:sz w:val="28"/>
          <w:szCs w:val="28"/>
          <w:rtl/>
        </w:rPr>
        <w:t>م</w:t>
      </w:r>
      <w:r w:rsidR="00E038ED">
        <w:rPr>
          <w:rFonts w:ascii="Amiri" w:hAnsi="Amiri" w:cs="Amiri" w:hint="cs"/>
          <w:sz w:val="28"/>
          <w:szCs w:val="28"/>
          <w:rtl/>
        </w:rPr>
        <w:t>ا فوجان من التلاميذ في حصة الأعمال المخبرية</w:t>
      </w:r>
      <w:r w:rsidR="009847D0">
        <w:rPr>
          <w:rFonts w:ascii="Amiri" w:hAnsi="Amiri" w:cs="Amiri" w:hint="cs"/>
          <w:sz w:val="28"/>
          <w:szCs w:val="28"/>
          <w:rtl/>
        </w:rPr>
        <w:t xml:space="preserve"> باستعمال المقاومتين.</w:t>
      </w:r>
      <w:r w:rsidR="00E038ED">
        <w:rPr>
          <w:rFonts w:ascii="Amiri" w:hAnsi="Amiri" w:cs="Amiri" w:hint="cs"/>
          <w:sz w:val="28"/>
          <w:szCs w:val="28"/>
          <w:rtl/>
        </w:rPr>
        <w:t xml:space="preserve">      </w:t>
      </w:r>
    </w:p>
    <w:p w14:paraId="41CFD60D" w14:textId="77777777" w:rsidR="00E038ED" w:rsidRDefault="00E038ED" w:rsidP="00E038ED">
      <w:p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  <w:rtl/>
        </w:rPr>
      </w:pPr>
    </w:p>
    <w:p w14:paraId="5D5390B4" w14:textId="77777777" w:rsidR="00E038ED" w:rsidRDefault="00E038ED" w:rsidP="00E038ED">
      <w:p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  <w:rtl/>
        </w:rPr>
      </w:pPr>
    </w:p>
    <w:p w14:paraId="69E33D61" w14:textId="77777777" w:rsidR="00E038ED" w:rsidRDefault="00E038ED" w:rsidP="00E038ED">
      <w:p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  <w:rtl/>
        </w:rPr>
      </w:pPr>
    </w:p>
    <w:p w14:paraId="4DB692F8" w14:textId="77777777" w:rsidR="00E038ED" w:rsidRDefault="00E038ED" w:rsidP="00E038ED">
      <w:p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  <w:rtl/>
        </w:rPr>
      </w:pPr>
    </w:p>
    <w:p w14:paraId="70312109" w14:textId="59BC48BE" w:rsidR="00E038ED" w:rsidRDefault="00E038ED" w:rsidP="00E038ED">
      <w:p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  <w:rtl/>
        </w:rPr>
      </w:pPr>
    </w:p>
    <w:p w14:paraId="624B5221" w14:textId="681208D6" w:rsidR="00E038ED" w:rsidRDefault="00E038ED" w:rsidP="00E038ED">
      <w:p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BF9A2A" wp14:editId="27BF3AC1">
                <wp:simplePos x="0" y="0"/>
                <wp:positionH relativeFrom="column">
                  <wp:posOffset>473710</wp:posOffset>
                </wp:positionH>
                <wp:positionV relativeFrom="paragraph">
                  <wp:posOffset>335280</wp:posOffset>
                </wp:positionV>
                <wp:extent cx="1964690" cy="542925"/>
                <wp:effectExtent l="0" t="0" r="16510" b="28575"/>
                <wp:wrapNone/>
                <wp:docPr id="777529538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CF68E0" w14:textId="4CC95EA4" w:rsidR="00E038ED" w:rsidRPr="00B2691D" w:rsidRDefault="00E038ED" w:rsidP="00E038ED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Pr="009847D0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لسند -1-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تجربة الفوج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F9A2A" id="Text Box 46" o:spid="_x0000_s1079" type="#_x0000_t202" style="position:absolute;left:0;text-align:left;margin-left:37.3pt;margin-top:26.4pt;width:154.7pt;height:42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" fillcolor="white [3201]" strokeweight=".5pt">
                <v:textbox>
                  <w:txbxContent>
                    <w:p w14:paraId="0BCF68E0" w14:textId="4CC95EA4" w:rsidR="00E038ED" w:rsidRPr="00B2691D" w:rsidRDefault="00E038ED" w:rsidP="00E038ED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Pr="009847D0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لسند -1-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تجربة الفوج 1</w:t>
                      </w:r>
                    </w:p>
                  </w:txbxContent>
                </v:textbox>
              </v:shape>
            </w:pict>
          </mc:Fallback>
        </mc:AlternateContent>
      </w:r>
    </w:p>
    <w:p w14:paraId="10DC44D2" w14:textId="16E9F095" w:rsidR="00E038ED" w:rsidRDefault="009847D0" w:rsidP="00E038ED">
      <w:p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CDD649A" wp14:editId="523703FB">
                <wp:simplePos x="0" y="0"/>
                <wp:positionH relativeFrom="column">
                  <wp:posOffset>4036695</wp:posOffset>
                </wp:positionH>
                <wp:positionV relativeFrom="paragraph">
                  <wp:posOffset>5715</wp:posOffset>
                </wp:positionV>
                <wp:extent cx="1964690" cy="542925"/>
                <wp:effectExtent l="0" t="0" r="16510" b="28575"/>
                <wp:wrapNone/>
                <wp:docPr id="62237957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D9D12" w14:textId="058F93F1" w:rsidR="00E038ED" w:rsidRPr="00B2691D" w:rsidRDefault="00E038ED" w:rsidP="00E038ED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47D0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 -2-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تجربة الفوج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D649A" id="_x0000_s1080" type="#_x0000_t202" style="position:absolute;left:0;text-align:left;margin-left:317.85pt;margin-top:.45pt;width:154.7pt;height:42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" fillcolor="white [3201]" strokeweight=".5pt">
                <v:textbox>
                  <w:txbxContent>
                    <w:p w14:paraId="188D9D12" w14:textId="058F93F1" w:rsidR="00E038ED" w:rsidRPr="00B2691D" w:rsidRDefault="00E038ED" w:rsidP="00E038ED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847D0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السند -2-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تجربة الفوج 2</w:t>
                      </w:r>
                    </w:p>
                  </w:txbxContent>
                </v:textbox>
              </v:shape>
            </w:pict>
          </mc:Fallback>
        </mc:AlternateContent>
      </w:r>
    </w:p>
    <w:p w14:paraId="27CD5A85" w14:textId="5EE06741" w:rsidR="00E038ED" w:rsidRDefault="00E038ED" w:rsidP="00E038ED">
      <w:p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  <w:rtl/>
        </w:rPr>
      </w:pPr>
    </w:p>
    <w:p w14:paraId="0E616BB5" w14:textId="25FA85D9" w:rsidR="009847D0" w:rsidRPr="009847D0" w:rsidRDefault="00E038ED" w:rsidP="009847D0">
      <w:p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9847D0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السند -3-: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- أشار </w:t>
      </w:r>
      <w:r w:rsidR="00A83BDE">
        <w:rPr>
          <w:rFonts w:ascii="Amiri" w:hAnsi="Amiri" w:cs="Amiri" w:hint="cs"/>
          <w:sz w:val="28"/>
          <w:szCs w:val="28"/>
          <w:rtl/>
          <w:lang w:bidi="ar-DZ"/>
        </w:rPr>
        <w:t xml:space="preserve">الأمبيرمتر </w:t>
      </w:r>
      <w:r w:rsidR="00F44080">
        <w:rPr>
          <w:rFonts w:ascii="Amiri" w:hAnsi="Amiri" w:cs="Amiri" w:hint="cs"/>
          <w:sz w:val="28"/>
          <w:szCs w:val="28"/>
          <w:rtl/>
          <w:lang w:bidi="ar-DZ"/>
        </w:rPr>
        <w:t xml:space="preserve">إلى </w:t>
      </w:r>
      <w:r w:rsidR="00A07AB5">
        <w:rPr>
          <w:rFonts w:ascii="Amiri" w:hAnsi="Amiri" w:cs="Amiri" w:hint="cs"/>
          <w:sz w:val="28"/>
          <w:szCs w:val="28"/>
          <w:rtl/>
          <w:lang w:bidi="ar-DZ"/>
        </w:rPr>
        <w:t>ا</w:t>
      </w:r>
      <w:r w:rsidR="00A83BDE">
        <w:rPr>
          <w:rFonts w:ascii="Amiri" w:hAnsi="Amiri" w:cs="Amiri" w:hint="cs"/>
          <w:sz w:val="28"/>
          <w:szCs w:val="28"/>
          <w:rtl/>
          <w:lang w:bidi="ar-DZ"/>
        </w:rPr>
        <w:t>ل</w:t>
      </w:r>
      <w:r w:rsidR="009847D0">
        <w:rPr>
          <w:rFonts w:ascii="Amiri" w:hAnsi="Amiri" w:cs="Amiri" w:hint="cs"/>
          <w:sz w:val="28"/>
          <w:szCs w:val="28"/>
          <w:rtl/>
          <w:lang w:bidi="ar-DZ"/>
        </w:rPr>
        <w:t xml:space="preserve">تدريجة 40 على السلم 100 والمعيار </w:t>
      </w:r>
      <w:r w:rsidR="009847D0">
        <w:rPr>
          <w:rFonts w:ascii="Amiri" w:hAnsi="Amiri" w:cs="Amiri"/>
          <w:sz w:val="28"/>
          <w:szCs w:val="28"/>
          <w:lang w:bidi="ar-DZ"/>
        </w:rPr>
        <w:t xml:space="preserve">1A </w:t>
      </w:r>
      <w:r w:rsidR="009847D0">
        <w:rPr>
          <w:rFonts w:ascii="Amiri" w:hAnsi="Amiri" w:cs="Amiri" w:hint="cs"/>
          <w:sz w:val="28"/>
          <w:szCs w:val="28"/>
          <w:rtl/>
          <w:lang w:bidi="ar-DZ"/>
        </w:rPr>
        <w:t xml:space="preserve"> .</w:t>
      </w:r>
    </w:p>
    <w:p w14:paraId="5A4B6EC9" w14:textId="79C19213" w:rsidR="00A83BDE" w:rsidRPr="00A83BDE" w:rsidRDefault="00A83BDE" w:rsidP="00A83BDE">
      <w:pPr>
        <w:pStyle w:val="ListParagraph"/>
        <w:numPr>
          <w:ilvl w:val="0"/>
          <w:numId w:val="63"/>
        </w:num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أشار الفولط متر </w:t>
      </w:r>
      <w:r w:rsidR="009847D0">
        <w:rPr>
          <w:rFonts w:ascii="Amiri" w:hAnsi="Amiri" w:cs="Amiri" w:hint="cs"/>
          <w:sz w:val="28"/>
          <w:szCs w:val="28"/>
          <w:rtl/>
          <w:lang w:bidi="ar-DZ"/>
        </w:rPr>
        <w:t xml:space="preserve">المضبوط على معيار </w:t>
      </w:r>
      <w:r w:rsidR="009847D0">
        <w:rPr>
          <w:rFonts w:ascii="Amiri" w:hAnsi="Amiri" w:cs="Amiri"/>
          <w:sz w:val="28"/>
          <w:szCs w:val="28"/>
          <w:lang w:bidi="ar-DZ"/>
        </w:rPr>
        <w:t>3V</w:t>
      </w:r>
      <w:r w:rsidR="00401FC2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9847D0">
        <w:rPr>
          <w:rFonts w:ascii="Amiri" w:hAnsi="Amiri" w:cs="Amiri" w:hint="cs"/>
          <w:sz w:val="28"/>
          <w:szCs w:val="28"/>
          <w:rtl/>
          <w:lang w:bidi="ar-DZ"/>
        </w:rPr>
        <w:t>إلى التدريجة 20 على السلم 30 .</w:t>
      </w:r>
    </w:p>
    <w:p w14:paraId="04810A14" w14:textId="315DA4DD" w:rsidR="00EC4CC9" w:rsidRPr="002428C6" w:rsidRDefault="002428C6" w:rsidP="002428C6">
      <w:pPr>
        <w:pStyle w:val="ListParagraph"/>
        <w:numPr>
          <w:ilvl w:val="0"/>
          <w:numId w:val="63"/>
        </w:numPr>
        <w:tabs>
          <w:tab w:val="left" w:pos="1076"/>
        </w:tabs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توهج المصباح توهجا عاديا.</w:t>
      </w:r>
    </w:p>
    <w:p w14:paraId="2F0194E4" w14:textId="35939802" w:rsidR="00E038ED" w:rsidRPr="009847D0" w:rsidRDefault="00A83BDE" w:rsidP="00E038ED">
      <w:pPr>
        <w:tabs>
          <w:tab w:val="left" w:pos="6911"/>
        </w:tabs>
        <w:bidi/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9847D0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المطلوب:</w:t>
      </w:r>
    </w:p>
    <w:p w14:paraId="0C166AB9" w14:textId="125634D9" w:rsidR="00E038ED" w:rsidRPr="00252DE6" w:rsidRDefault="00E038ED" w:rsidP="00E038ED">
      <w:pPr>
        <w:pStyle w:val="ListParagraph"/>
        <w:numPr>
          <w:ilvl w:val="0"/>
          <w:numId w:val="57"/>
        </w:numPr>
        <w:tabs>
          <w:tab w:val="left" w:pos="6911"/>
        </w:tabs>
        <w:bidi/>
        <w:spacing w:after="0"/>
        <w:rPr>
          <w:rFonts w:ascii="Amiri" w:hAnsi="Amiri" w:cs="Amiri"/>
          <w:b/>
          <w:bCs/>
          <w:sz w:val="28"/>
          <w:szCs w:val="28"/>
        </w:rPr>
      </w:pPr>
      <w:r w:rsidRPr="00252DE6">
        <w:rPr>
          <w:rFonts w:ascii="Amiri" w:hAnsi="Amiri" w:cs="Amiri" w:hint="cs"/>
          <w:b/>
          <w:bCs/>
          <w:sz w:val="28"/>
          <w:szCs w:val="28"/>
          <w:rtl/>
        </w:rPr>
        <w:t xml:space="preserve">بالاعتماد على </w:t>
      </w:r>
      <w:r w:rsidR="00EC4CC9" w:rsidRPr="00252DE6">
        <w:rPr>
          <w:rFonts w:ascii="Amiri" w:hAnsi="Amiri" w:cs="Amiri" w:hint="cs"/>
          <w:b/>
          <w:bCs/>
          <w:sz w:val="28"/>
          <w:szCs w:val="28"/>
          <w:rtl/>
        </w:rPr>
        <w:t>السند -1</w:t>
      </w:r>
      <w:r w:rsidR="00252DE6" w:rsidRPr="00252DE6">
        <w:rPr>
          <w:rFonts w:ascii="Amiri" w:hAnsi="Amiri" w:cs="Amiri" w:hint="cs"/>
          <w:b/>
          <w:bCs/>
          <w:sz w:val="28"/>
          <w:szCs w:val="28"/>
          <w:rtl/>
        </w:rPr>
        <w:t>-</w:t>
      </w:r>
    </w:p>
    <w:p w14:paraId="5308FCD8" w14:textId="416A2632" w:rsidR="00E038ED" w:rsidRPr="00A83BDE" w:rsidRDefault="00E038ED" w:rsidP="00A83BDE">
      <w:pPr>
        <w:pStyle w:val="ListParagraph"/>
        <w:numPr>
          <w:ilvl w:val="0"/>
          <w:numId w:val="60"/>
        </w:num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</w:rPr>
      </w:pPr>
      <w:r w:rsidRPr="00A83BDE">
        <w:rPr>
          <w:rFonts w:ascii="Amiri" w:hAnsi="Amiri" w:cs="Amiri" w:hint="cs"/>
          <w:sz w:val="28"/>
          <w:szCs w:val="28"/>
          <w:rtl/>
        </w:rPr>
        <w:t>حدد مدلول القيمة المسجلة على جهاز القياس.</w:t>
      </w:r>
    </w:p>
    <w:p w14:paraId="1AD8C8CE" w14:textId="6966BF3D" w:rsidR="00E038ED" w:rsidRDefault="00E038ED" w:rsidP="00A83BDE">
      <w:pPr>
        <w:pStyle w:val="ListParagraph"/>
        <w:numPr>
          <w:ilvl w:val="0"/>
          <w:numId w:val="60"/>
        </w:num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أعد رسم مخطط الدارة دون جهاز القياس. وحدد عليها جهة التيار الكهربائي وجهة حركة الدقائق الكهربائية.</w:t>
      </w:r>
    </w:p>
    <w:p w14:paraId="099C549D" w14:textId="4E0657F8" w:rsidR="00E038ED" w:rsidRDefault="00E038ED" w:rsidP="00E038ED">
      <w:pPr>
        <w:pStyle w:val="ListParagraph"/>
        <w:numPr>
          <w:ilvl w:val="0"/>
          <w:numId w:val="57"/>
        </w:num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</w:rPr>
      </w:pPr>
      <w:r w:rsidRPr="00252DE6">
        <w:rPr>
          <w:rFonts w:ascii="Amiri" w:hAnsi="Amiri" w:cs="Amiri" w:hint="cs"/>
          <w:b/>
          <w:bCs/>
          <w:sz w:val="28"/>
          <w:szCs w:val="28"/>
          <w:rtl/>
        </w:rPr>
        <w:t xml:space="preserve">بالاعتماد على </w:t>
      </w:r>
      <w:r w:rsidR="00A83BDE" w:rsidRPr="00252DE6">
        <w:rPr>
          <w:rFonts w:ascii="Amiri" w:hAnsi="Amiri" w:cs="Amiri" w:hint="cs"/>
          <w:b/>
          <w:bCs/>
          <w:sz w:val="28"/>
          <w:szCs w:val="28"/>
          <w:rtl/>
        </w:rPr>
        <w:t>السند -2- و-3-</w:t>
      </w:r>
      <w:r>
        <w:rPr>
          <w:rFonts w:ascii="Amiri" w:hAnsi="Amiri" w:cs="Amiri" w:hint="cs"/>
          <w:sz w:val="28"/>
          <w:szCs w:val="28"/>
          <w:rtl/>
        </w:rPr>
        <w:t xml:space="preserve"> :</w:t>
      </w:r>
    </w:p>
    <w:p w14:paraId="4020F9EC" w14:textId="0254BD03" w:rsidR="00A83BDE" w:rsidRDefault="00A83BDE" w:rsidP="00A83BDE">
      <w:pPr>
        <w:pStyle w:val="ListParagraph"/>
        <w:numPr>
          <w:ilvl w:val="0"/>
          <w:numId w:val="61"/>
        </w:num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جد كل من: شدة التيار الكهربائي المارة في المقاومة، والتوتر الكهربائي بين طرفيها.</w:t>
      </w:r>
    </w:p>
    <w:p w14:paraId="596C099C" w14:textId="21DB9700" w:rsidR="00A83BDE" w:rsidRDefault="00A83BDE" w:rsidP="00A83BDE">
      <w:pPr>
        <w:pStyle w:val="ListParagraph"/>
        <w:numPr>
          <w:ilvl w:val="0"/>
          <w:numId w:val="61"/>
        </w:num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احسب قيمة هذه المقاومة الكهربائية.</w:t>
      </w:r>
    </w:p>
    <w:p w14:paraId="59948163" w14:textId="2E303548" w:rsidR="00A83BDE" w:rsidRDefault="002428C6" w:rsidP="00347728">
      <w:pPr>
        <w:pStyle w:val="ListParagraph"/>
        <w:numPr>
          <w:ilvl w:val="0"/>
          <w:numId w:val="61"/>
        </w:num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إليك الدلالات:</w:t>
      </w:r>
      <w:r w:rsidR="00347728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347728">
        <w:rPr>
          <w:rFonts w:ascii="Amiri" w:hAnsi="Amiri" w:cs="Amiri"/>
          <w:sz w:val="28"/>
          <w:szCs w:val="28"/>
        </w:rPr>
        <w:t xml:space="preserve">(1.5V) </w:t>
      </w:r>
      <w:r>
        <w:rPr>
          <w:rFonts w:ascii="Amiri" w:hAnsi="Amiri" w:cs="Amiri"/>
          <w:sz w:val="28"/>
          <w:szCs w:val="28"/>
        </w:rPr>
        <w:t>-</w:t>
      </w:r>
      <w:r w:rsidR="00347728">
        <w:rPr>
          <w:rFonts w:ascii="Amiri" w:hAnsi="Amiri" w:cs="Amiri"/>
          <w:sz w:val="28"/>
          <w:szCs w:val="28"/>
        </w:rPr>
        <w:t xml:space="preserve"> (3.8 V) - (6V)</w:t>
      </w:r>
    </w:p>
    <w:p w14:paraId="70451A86" w14:textId="206EBD11" w:rsidR="002428C6" w:rsidRPr="00347728" w:rsidRDefault="002428C6" w:rsidP="002428C6">
      <w:pPr>
        <w:pStyle w:val="ListParagraph"/>
        <w:numPr>
          <w:ilvl w:val="0"/>
          <w:numId w:val="60"/>
        </w:numPr>
        <w:tabs>
          <w:tab w:val="left" w:pos="6911"/>
        </w:tabs>
        <w:bidi/>
        <w:spacing w:after="0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أي منها تمثل دلالة المصباح؟ برر إجابتك</w:t>
      </w:r>
    </w:p>
    <w:p w14:paraId="75A50EDC" w14:textId="153D2CF8" w:rsidR="00A31126" w:rsidRPr="00A31126" w:rsidRDefault="00A31126" w:rsidP="00A31126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76B9D371" w14:textId="58D06D01" w:rsidR="00A31126" w:rsidRPr="00A31126" w:rsidRDefault="00FB132E" w:rsidP="00A31126">
      <w:pPr>
        <w:tabs>
          <w:tab w:val="left" w:pos="4601"/>
        </w:tabs>
        <w:bidi/>
        <w:rPr>
          <w:rFonts w:ascii="Amiri" w:hAnsi="Amiri" w:cs="Amiri"/>
          <w:sz w:val="28"/>
          <w:szCs w:val="28"/>
          <w:rtl/>
          <w:lang w:bidi="ar-DZ"/>
        </w:rPr>
      </w:pPr>
      <w:r w:rsidRPr="008317A8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E46BF9" wp14:editId="1DCCDB38">
                <wp:simplePos x="0" y="0"/>
                <wp:positionH relativeFrom="column">
                  <wp:posOffset>50165</wp:posOffset>
                </wp:positionH>
                <wp:positionV relativeFrom="paragraph">
                  <wp:posOffset>426720</wp:posOffset>
                </wp:positionV>
                <wp:extent cx="426085" cy="428625"/>
                <wp:effectExtent l="0" t="0" r="12065" b="28575"/>
                <wp:wrapNone/>
                <wp:docPr id="408245671" name="Text Box 408245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85" cy="428625"/>
                        </a:xfrm>
                        <a:prstGeom prst="flowChartMultidocumen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2CC78" w14:textId="2060261B" w:rsidR="00A31126" w:rsidRPr="008D4088" w:rsidRDefault="00A31126" w:rsidP="00A31126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46BF9" id="Text Box 408245671" o:spid="_x0000_s1081" type="#_x0000_t115" style="position:absolute;left:0;text-align:left;margin-left:3.95pt;margin-top:33.6pt;width:33.55pt;height:33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" fillcolor="white [3201]" strokeweight=".5pt">
                <v:textbox>
                  <w:txbxContent>
                    <w:p w14:paraId="30D2CC78" w14:textId="2060261B" w:rsidR="00A31126" w:rsidRPr="008D4088" w:rsidRDefault="00A31126" w:rsidP="00A31126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31126"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7D62FC" wp14:editId="1874E5DA">
                <wp:simplePos x="0" y="0"/>
                <wp:positionH relativeFrom="column">
                  <wp:posOffset>2905125</wp:posOffset>
                </wp:positionH>
                <wp:positionV relativeFrom="paragraph">
                  <wp:posOffset>534670</wp:posOffset>
                </wp:positionV>
                <wp:extent cx="866775" cy="542925"/>
                <wp:effectExtent l="0" t="0" r="9525" b="9525"/>
                <wp:wrapNone/>
                <wp:docPr id="6696325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343B6D" w14:textId="4A697E9C" w:rsidR="00A31126" w:rsidRPr="00A31126" w:rsidRDefault="00A31126" w:rsidP="00A31126">
                            <w:pPr>
                              <w:bidi/>
                              <w:rPr>
                                <w:rFonts w:cs="AFSANEH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A31126">
                              <w:rPr>
                                <w:rFonts w:cs="AFSANEH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D62FC" id="Text Box 40" o:spid="_x0000_s1082" type="#_x0000_t202" style="position:absolute;left:0;text-align:left;margin-left:228.75pt;margin-top:42.1pt;width:68.25pt;height:4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" fillcolor="white [3201]" stroked="f" strokeweight=".5pt">
                <v:textbox>
                  <w:txbxContent>
                    <w:p w14:paraId="40343B6D" w14:textId="4A697E9C" w:rsidR="00A31126" w:rsidRPr="00A31126" w:rsidRDefault="00A31126" w:rsidP="00A31126">
                      <w:pPr>
                        <w:bidi/>
                        <w:rPr>
                          <w:rFonts w:cs="AFSANEH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A31126">
                        <w:rPr>
                          <w:rFonts w:cs="AFSANEH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  <w:r w:rsidR="00A31126">
        <w:rPr>
          <w:rFonts w:ascii="Amiri" w:hAnsi="Amiri" w:cs="Amiri"/>
          <w:sz w:val="28"/>
          <w:szCs w:val="28"/>
          <w:rtl/>
          <w:lang w:bidi="ar-DZ"/>
        </w:rPr>
        <w:tab/>
      </w:r>
    </w:p>
    <w:sectPr w:rsidR="00A31126" w:rsidRPr="00A31126" w:rsidSect="006C53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E08AF" w14:textId="77777777" w:rsidR="00A44112" w:rsidRDefault="00A44112" w:rsidP="00A23497">
      <w:pPr>
        <w:spacing w:after="0" w:line="240" w:lineRule="auto"/>
      </w:pPr>
      <w:r>
        <w:separator/>
      </w:r>
    </w:p>
  </w:endnote>
  <w:endnote w:type="continuationSeparator" w:id="0">
    <w:p w14:paraId="780DC0FA" w14:textId="77777777" w:rsidR="00A44112" w:rsidRDefault="00A44112" w:rsidP="00A23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ef_ graffiti">
    <w:panose1 w:val="02000500000000000000"/>
    <w:charset w:val="00"/>
    <w:family w:val="auto"/>
    <w:pitch w:val="variable"/>
    <w:sig w:usb0="00002003" w:usb1="80000000" w:usb2="00000008" w:usb3="00000000" w:csb0="00000041" w:csb1="00000000"/>
  </w:font>
  <w:font w:name="AFSANEH">
    <w:panose1 w:val="02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FA445" w14:textId="77777777" w:rsidR="00A44112" w:rsidRDefault="00A44112" w:rsidP="00A23497">
      <w:pPr>
        <w:spacing w:after="0" w:line="240" w:lineRule="auto"/>
      </w:pPr>
      <w:r>
        <w:separator/>
      </w:r>
    </w:p>
  </w:footnote>
  <w:footnote w:type="continuationSeparator" w:id="0">
    <w:p w14:paraId="2D076448" w14:textId="77777777" w:rsidR="00A44112" w:rsidRDefault="00A44112" w:rsidP="00A23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39A2"/>
    <w:multiLevelType w:val="hybridMultilevel"/>
    <w:tmpl w:val="F94A52A0"/>
    <w:lvl w:ilvl="0" w:tplc="9AF67294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A401C9"/>
    <w:multiLevelType w:val="hybridMultilevel"/>
    <w:tmpl w:val="6768561E"/>
    <w:lvl w:ilvl="0" w:tplc="93302840">
      <w:start w:val="1"/>
      <w:numFmt w:val="arabicAlpha"/>
      <w:lvlText w:val="%1-"/>
      <w:lvlJc w:val="left"/>
      <w:pPr>
        <w:ind w:left="21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75901DE"/>
    <w:multiLevelType w:val="hybridMultilevel"/>
    <w:tmpl w:val="638EA162"/>
    <w:lvl w:ilvl="0" w:tplc="A5321BB0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96F20"/>
    <w:multiLevelType w:val="hybridMultilevel"/>
    <w:tmpl w:val="506C905E"/>
    <w:lvl w:ilvl="0" w:tplc="E21C1000">
      <w:start w:val="1"/>
      <w:numFmt w:val="upperRoman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195B58"/>
    <w:multiLevelType w:val="hybridMultilevel"/>
    <w:tmpl w:val="26FABF72"/>
    <w:lvl w:ilvl="0" w:tplc="4D2852A0">
      <w:start w:val="1"/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C813C5"/>
    <w:multiLevelType w:val="hybridMultilevel"/>
    <w:tmpl w:val="7494CC6C"/>
    <w:lvl w:ilvl="0" w:tplc="A0A2EF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E66BF"/>
    <w:multiLevelType w:val="hybridMultilevel"/>
    <w:tmpl w:val="4CB63EB4"/>
    <w:lvl w:ilvl="0" w:tplc="CA3E30BA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C86809"/>
    <w:multiLevelType w:val="hybridMultilevel"/>
    <w:tmpl w:val="3E48B12E"/>
    <w:lvl w:ilvl="0" w:tplc="3154E894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D07A30"/>
    <w:multiLevelType w:val="hybridMultilevel"/>
    <w:tmpl w:val="14E88C00"/>
    <w:lvl w:ilvl="0" w:tplc="435E02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770D01"/>
    <w:multiLevelType w:val="hybridMultilevel"/>
    <w:tmpl w:val="08AE63A8"/>
    <w:lvl w:ilvl="0" w:tplc="A31039F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69239D"/>
    <w:multiLevelType w:val="hybridMultilevel"/>
    <w:tmpl w:val="349823CA"/>
    <w:lvl w:ilvl="0" w:tplc="163E962A">
      <w:start w:val="1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9051C"/>
    <w:multiLevelType w:val="hybridMultilevel"/>
    <w:tmpl w:val="DDF80CB2"/>
    <w:lvl w:ilvl="0" w:tplc="7F90273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486E20"/>
    <w:multiLevelType w:val="hybridMultilevel"/>
    <w:tmpl w:val="98825778"/>
    <w:lvl w:ilvl="0" w:tplc="A3347C9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3E4203"/>
    <w:multiLevelType w:val="hybridMultilevel"/>
    <w:tmpl w:val="B106CBE6"/>
    <w:lvl w:ilvl="0" w:tplc="BA001F1A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0B4030E"/>
    <w:multiLevelType w:val="hybridMultilevel"/>
    <w:tmpl w:val="0DFE45CA"/>
    <w:lvl w:ilvl="0" w:tplc="C61816A8">
      <w:start w:val="1"/>
      <w:numFmt w:val="arabicAlpha"/>
      <w:lvlText w:val="%1-"/>
      <w:lvlJc w:val="left"/>
      <w:pPr>
        <w:ind w:left="1068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0C04970"/>
    <w:multiLevelType w:val="hybridMultilevel"/>
    <w:tmpl w:val="15CECE6A"/>
    <w:lvl w:ilvl="0" w:tplc="752CB674">
      <w:start w:val="1"/>
      <w:numFmt w:val="bullet"/>
      <w:lvlText w:val="-"/>
      <w:lvlJc w:val="left"/>
      <w:pPr>
        <w:ind w:left="1425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10CA486A"/>
    <w:multiLevelType w:val="hybridMultilevel"/>
    <w:tmpl w:val="6B18D1D8"/>
    <w:lvl w:ilvl="0" w:tplc="0F84AC4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40D78EF"/>
    <w:multiLevelType w:val="hybridMultilevel"/>
    <w:tmpl w:val="DEE0C6FC"/>
    <w:lvl w:ilvl="0" w:tplc="D4847084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F583923"/>
    <w:multiLevelType w:val="hybridMultilevel"/>
    <w:tmpl w:val="EA566FF8"/>
    <w:lvl w:ilvl="0" w:tplc="E0FEFAE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9C3616"/>
    <w:multiLevelType w:val="hybridMultilevel"/>
    <w:tmpl w:val="E2C64B4E"/>
    <w:lvl w:ilvl="0" w:tplc="46F82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710B7E"/>
    <w:multiLevelType w:val="hybridMultilevel"/>
    <w:tmpl w:val="E77AAFB4"/>
    <w:lvl w:ilvl="0" w:tplc="FF0C0AE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2A71282"/>
    <w:multiLevelType w:val="hybridMultilevel"/>
    <w:tmpl w:val="8E5ABAAC"/>
    <w:lvl w:ilvl="0" w:tplc="E65CF95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197B77"/>
    <w:multiLevelType w:val="hybridMultilevel"/>
    <w:tmpl w:val="210077F0"/>
    <w:lvl w:ilvl="0" w:tplc="B4FE0B9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589429C"/>
    <w:multiLevelType w:val="hybridMultilevel"/>
    <w:tmpl w:val="7974B7D8"/>
    <w:lvl w:ilvl="0" w:tplc="71E61E4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7C7D7F"/>
    <w:multiLevelType w:val="hybridMultilevel"/>
    <w:tmpl w:val="AD9488BE"/>
    <w:lvl w:ilvl="0" w:tplc="95DE08F2">
      <w:start w:val="2"/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E9F501F"/>
    <w:multiLevelType w:val="hybridMultilevel"/>
    <w:tmpl w:val="F74A7786"/>
    <w:lvl w:ilvl="0" w:tplc="6A5A76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C55398"/>
    <w:multiLevelType w:val="hybridMultilevel"/>
    <w:tmpl w:val="78108B7A"/>
    <w:lvl w:ilvl="0" w:tplc="D7DCA32C">
      <w:start w:val="3"/>
      <w:numFmt w:val="bullet"/>
      <w:lvlText w:val="-"/>
      <w:lvlJc w:val="left"/>
      <w:pPr>
        <w:ind w:left="144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E100CC"/>
    <w:multiLevelType w:val="hybridMultilevel"/>
    <w:tmpl w:val="1BBC8076"/>
    <w:lvl w:ilvl="0" w:tplc="DFA412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5C4E2F"/>
    <w:multiLevelType w:val="hybridMultilevel"/>
    <w:tmpl w:val="C5FE1CFE"/>
    <w:lvl w:ilvl="0" w:tplc="AAD40FCE"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9290FA4"/>
    <w:multiLevelType w:val="hybridMultilevel"/>
    <w:tmpl w:val="4F6C4938"/>
    <w:lvl w:ilvl="0" w:tplc="27DEC57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895541"/>
    <w:multiLevelType w:val="hybridMultilevel"/>
    <w:tmpl w:val="5C1AB448"/>
    <w:lvl w:ilvl="0" w:tplc="A81E02F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161C7B"/>
    <w:multiLevelType w:val="hybridMultilevel"/>
    <w:tmpl w:val="2F08CBA8"/>
    <w:lvl w:ilvl="0" w:tplc="040C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2" w15:restartNumberingAfterBreak="0">
    <w:nsid w:val="41EA024E"/>
    <w:multiLevelType w:val="hybridMultilevel"/>
    <w:tmpl w:val="27704572"/>
    <w:lvl w:ilvl="0" w:tplc="1ACED202">
      <w:start w:val="1"/>
      <w:numFmt w:val="bullet"/>
      <w:lvlText w:val="-"/>
      <w:lvlJc w:val="left"/>
      <w:pPr>
        <w:ind w:left="108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2422EF7"/>
    <w:multiLevelType w:val="hybridMultilevel"/>
    <w:tmpl w:val="8066597C"/>
    <w:lvl w:ilvl="0" w:tplc="6804CA6E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B221CC"/>
    <w:multiLevelType w:val="hybridMultilevel"/>
    <w:tmpl w:val="8A86C064"/>
    <w:lvl w:ilvl="0" w:tplc="36A4B29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E01EF9"/>
    <w:multiLevelType w:val="hybridMultilevel"/>
    <w:tmpl w:val="908CB024"/>
    <w:lvl w:ilvl="0" w:tplc="EC0E59A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CE3B5A"/>
    <w:multiLevelType w:val="hybridMultilevel"/>
    <w:tmpl w:val="83583AF0"/>
    <w:lvl w:ilvl="0" w:tplc="7E32D5DA">
      <w:start w:val="1"/>
      <w:numFmt w:val="bullet"/>
      <w:lvlText w:val="-"/>
      <w:lvlJc w:val="left"/>
      <w:pPr>
        <w:ind w:left="144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A833D76"/>
    <w:multiLevelType w:val="hybridMultilevel"/>
    <w:tmpl w:val="0FA465A8"/>
    <w:lvl w:ilvl="0" w:tplc="8CD8AE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DD1C37"/>
    <w:multiLevelType w:val="hybridMultilevel"/>
    <w:tmpl w:val="E7D80000"/>
    <w:lvl w:ilvl="0" w:tplc="55C6F3F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4D2CB6"/>
    <w:multiLevelType w:val="hybridMultilevel"/>
    <w:tmpl w:val="15FE0D94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3187CC7"/>
    <w:multiLevelType w:val="hybridMultilevel"/>
    <w:tmpl w:val="298AE0D6"/>
    <w:lvl w:ilvl="0" w:tplc="FBB02E20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6CD4684"/>
    <w:multiLevelType w:val="hybridMultilevel"/>
    <w:tmpl w:val="063ED832"/>
    <w:lvl w:ilvl="0" w:tplc="A8E87542">
      <w:start w:val="2"/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98A3C1F"/>
    <w:multiLevelType w:val="hybridMultilevel"/>
    <w:tmpl w:val="99C0C17E"/>
    <w:lvl w:ilvl="0" w:tplc="9B3A672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A25168D"/>
    <w:multiLevelType w:val="hybridMultilevel"/>
    <w:tmpl w:val="F1BEB076"/>
    <w:lvl w:ilvl="0" w:tplc="27DEC57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1C611D"/>
    <w:multiLevelType w:val="hybridMultilevel"/>
    <w:tmpl w:val="B628BF00"/>
    <w:lvl w:ilvl="0" w:tplc="E906109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2D7F58"/>
    <w:multiLevelType w:val="hybridMultilevel"/>
    <w:tmpl w:val="C9C0522A"/>
    <w:lvl w:ilvl="0" w:tplc="BF2475A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A25590"/>
    <w:multiLevelType w:val="hybridMultilevel"/>
    <w:tmpl w:val="121626D4"/>
    <w:lvl w:ilvl="0" w:tplc="0CB623E2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0573EE1"/>
    <w:multiLevelType w:val="hybridMultilevel"/>
    <w:tmpl w:val="482E949A"/>
    <w:lvl w:ilvl="0" w:tplc="41C6B8E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5C73E1"/>
    <w:multiLevelType w:val="hybridMultilevel"/>
    <w:tmpl w:val="BF6E62CA"/>
    <w:lvl w:ilvl="0" w:tplc="48F2D0D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61337B3"/>
    <w:multiLevelType w:val="hybridMultilevel"/>
    <w:tmpl w:val="EFE481F4"/>
    <w:lvl w:ilvl="0" w:tplc="B2D875EA"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6466A5E"/>
    <w:multiLevelType w:val="hybridMultilevel"/>
    <w:tmpl w:val="21B6AA84"/>
    <w:lvl w:ilvl="0" w:tplc="7C66DD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A27585"/>
    <w:multiLevelType w:val="hybridMultilevel"/>
    <w:tmpl w:val="006C91F8"/>
    <w:lvl w:ilvl="0" w:tplc="7A4E7596">
      <w:start w:val="5"/>
      <w:numFmt w:val="arabicAlpha"/>
      <w:lvlText w:val="%1-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68610F7A"/>
    <w:multiLevelType w:val="hybridMultilevel"/>
    <w:tmpl w:val="4E5483FE"/>
    <w:lvl w:ilvl="0" w:tplc="E65017FA">
      <w:start w:val="1"/>
      <w:numFmt w:val="bullet"/>
      <w:lvlText w:val="-"/>
      <w:lvlJc w:val="left"/>
      <w:pPr>
        <w:ind w:left="1440" w:hanging="360"/>
      </w:pPr>
      <w:rPr>
        <w:rFonts w:ascii="Amiri" w:eastAsiaTheme="minorHAnsi" w:hAnsi="Amiri" w:cs="Ami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92C10BF"/>
    <w:multiLevelType w:val="hybridMultilevel"/>
    <w:tmpl w:val="C8DE7DEC"/>
    <w:lvl w:ilvl="0" w:tplc="5470DA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D9070FA"/>
    <w:multiLevelType w:val="hybridMultilevel"/>
    <w:tmpl w:val="BBA093BC"/>
    <w:lvl w:ilvl="0" w:tplc="2BCA714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816C2B"/>
    <w:multiLevelType w:val="hybridMultilevel"/>
    <w:tmpl w:val="F2265E76"/>
    <w:lvl w:ilvl="0" w:tplc="54DE20C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12C7FFB"/>
    <w:multiLevelType w:val="hybridMultilevel"/>
    <w:tmpl w:val="47505BD8"/>
    <w:lvl w:ilvl="0" w:tplc="93302840">
      <w:start w:val="1"/>
      <w:numFmt w:val="arabicAlpha"/>
      <w:lvlText w:val="%1-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74F94410"/>
    <w:multiLevelType w:val="hybridMultilevel"/>
    <w:tmpl w:val="E7A2BBA2"/>
    <w:lvl w:ilvl="0" w:tplc="D6EA5BD2">
      <w:start w:val="1"/>
      <w:numFmt w:val="bullet"/>
      <w:lvlText w:val="-"/>
      <w:lvlJc w:val="left"/>
      <w:pPr>
        <w:ind w:left="1776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8" w15:restartNumberingAfterBreak="0">
    <w:nsid w:val="752A104C"/>
    <w:multiLevelType w:val="hybridMultilevel"/>
    <w:tmpl w:val="EB801016"/>
    <w:lvl w:ilvl="0" w:tplc="7D4C645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66E19D3"/>
    <w:multiLevelType w:val="hybridMultilevel"/>
    <w:tmpl w:val="B3345BD6"/>
    <w:lvl w:ilvl="0" w:tplc="27DEC572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7FD002A"/>
    <w:multiLevelType w:val="hybridMultilevel"/>
    <w:tmpl w:val="824AF814"/>
    <w:lvl w:ilvl="0" w:tplc="C8F04484">
      <w:start w:val="1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323E3C"/>
    <w:multiLevelType w:val="hybridMultilevel"/>
    <w:tmpl w:val="43F0DDF4"/>
    <w:lvl w:ilvl="0" w:tplc="7278CD12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C8849A4"/>
    <w:multiLevelType w:val="hybridMultilevel"/>
    <w:tmpl w:val="EFD6A566"/>
    <w:lvl w:ilvl="0" w:tplc="ED78A2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D015D8C"/>
    <w:multiLevelType w:val="hybridMultilevel"/>
    <w:tmpl w:val="41EC81F0"/>
    <w:lvl w:ilvl="0" w:tplc="E0468C64">
      <w:start w:val="2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EEC76CB"/>
    <w:multiLevelType w:val="hybridMultilevel"/>
    <w:tmpl w:val="3B0A5E3A"/>
    <w:lvl w:ilvl="0" w:tplc="55B2E134">
      <w:start w:val="3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8305606">
    <w:abstractNumId w:val="21"/>
  </w:num>
  <w:num w:numId="2" w16cid:durableId="662321851">
    <w:abstractNumId w:val="17"/>
  </w:num>
  <w:num w:numId="3" w16cid:durableId="1954705838">
    <w:abstractNumId w:val="8"/>
  </w:num>
  <w:num w:numId="4" w16cid:durableId="176699478">
    <w:abstractNumId w:val="42"/>
  </w:num>
  <w:num w:numId="5" w16cid:durableId="876746388">
    <w:abstractNumId w:val="16"/>
  </w:num>
  <w:num w:numId="6" w16cid:durableId="361440320">
    <w:abstractNumId w:val="5"/>
  </w:num>
  <w:num w:numId="7" w16cid:durableId="1592735582">
    <w:abstractNumId w:val="6"/>
  </w:num>
  <w:num w:numId="8" w16cid:durableId="300693888">
    <w:abstractNumId w:val="50"/>
  </w:num>
  <w:num w:numId="9" w16cid:durableId="838158940">
    <w:abstractNumId w:val="25"/>
  </w:num>
  <w:num w:numId="10" w16cid:durableId="845176037">
    <w:abstractNumId w:val="62"/>
  </w:num>
  <w:num w:numId="11" w16cid:durableId="1251769059">
    <w:abstractNumId w:val="33"/>
  </w:num>
  <w:num w:numId="12" w16cid:durableId="1136532876">
    <w:abstractNumId w:val="2"/>
  </w:num>
  <w:num w:numId="13" w16cid:durableId="442576992">
    <w:abstractNumId w:val="61"/>
  </w:num>
  <w:num w:numId="14" w16cid:durableId="1889534798">
    <w:abstractNumId w:val="30"/>
  </w:num>
  <w:num w:numId="15" w16cid:durableId="525556983">
    <w:abstractNumId w:val="64"/>
  </w:num>
  <w:num w:numId="16" w16cid:durableId="741562638">
    <w:abstractNumId w:val="20"/>
  </w:num>
  <w:num w:numId="17" w16cid:durableId="882401094">
    <w:abstractNumId w:val="47"/>
  </w:num>
  <w:num w:numId="18" w16cid:durableId="1649241531">
    <w:abstractNumId w:val="63"/>
  </w:num>
  <w:num w:numId="19" w16cid:durableId="473985779">
    <w:abstractNumId w:val="48"/>
  </w:num>
  <w:num w:numId="20" w16cid:durableId="1699815871">
    <w:abstractNumId w:val="14"/>
  </w:num>
  <w:num w:numId="21" w16cid:durableId="1959026173">
    <w:abstractNumId w:val="26"/>
  </w:num>
  <w:num w:numId="22" w16cid:durableId="1151869736">
    <w:abstractNumId w:val="45"/>
  </w:num>
  <w:num w:numId="23" w16cid:durableId="991451255">
    <w:abstractNumId w:val="7"/>
  </w:num>
  <w:num w:numId="24" w16cid:durableId="444228249">
    <w:abstractNumId w:val="40"/>
  </w:num>
  <w:num w:numId="25" w16cid:durableId="1062023886">
    <w:abstractNumId w:val="35"/>
  </w:num>
  <w:num w:numId="26" w16cid:durableId="627467479">
    <w:abstractNumId w:val="12"/>
  </w:num>
  <w:num w:numId="27" w16cid:durableId="1300843470">
    <w:abstractNumId w:val="28"/>
  </w:num>
  <w:num w:numId="28" w16cid:durableId="1103458366">
    <w:abstractNumId w:val="44"/>
  </w:num>
  <w:num w:numId="29" w16cid:durableId="106899369">
    <w:abstractNumId w:val="53"/>
  </w:num>
  <w:num w:numId="30" w16cid:durableId="68499487">
    <w:abstractNumId w:val="37"/>
  </w:num>
  <w:num w:numId="31" w16cid:durableId="383263584">
    <w:abstractNumId w:val="49"/>
  </w:num>
  <w:num w:numId="32" w16cid:durableId="1540165492">
    <w:abstractNumId w:val="32"/>
  </w:num>
  <w:num w:numId="33" w16cid:durableId="1061516149">
    <w:abstractNumId w:val="3"/>
  </w:num>
  <w:num w:numId="34" w16cid:durableId="956719612">
    <w:abstractNumId w:val="11"/>
  </w:num>
  <w:num w:numId="35" w16cid:durableId="498077821">
    <w:abstractNumId w:val="0"/>
  </w:num>
  <w:num w:numId="36" w16cid:durableId="1874879747">
    <w:abstractNumId w:val="46"/>
  </w:num>
  <w:num w:numId="37" w16cid:durableId="1851681444">
    <w:abstractNumId w:val="22"/>
  </w:num>
  <w:num w:numId="38" w16cid:durableId="776173144">
    <w:abstractNumId w:val="43"/>
  </w:num>
  <w:num w:numId="39" w16cid:durableId="586041685">
    <w:abstractNumId w:val="59"/>
  </w:num>
  <w:num w:numId="40" w16cid:durableId="1431438623">
    <w:abstractNumId w:val="29"/>
  </w:num>
  <w:num w:numId="41" w16cid:durableId="358967228">
    <w:abstractNumId w:val="9"/>
  </w:num>
  <w:num w:numId="42" w16cid:durableId="1533766238">
    <w:abstractNumId w:val="58"/>
  </w:num>
  <w:num w:numId="43" w16cid:durableId="21563146">
    <w:abstractNumId w:val="24"/>
  </w:num>
  <w:num w:numId="44" w16cid:durableId="336154017">
    <w:abstractNumId w:val="41"/>
  </w:num>
  <w:num w:numId="45" w16cid:durableId="218171481">
    <w:abstractNumId w:val="56"/>
  </w:num>
  <w:num w:numId="46" w16cid:durableId="1462727985">
    <w:abstractNumId w:val="54"/>
  </w:num>
  <w:num w:numId="47" w16cid:durableId="983583812">
    <w:abstractNumId w:val="55"/>
  </w:num>
  <w:num w:numId="48" w16cid:durableId="893007070">
    <w:abstractNumId w:val="52"/>
  </w:num>
  <w:num w:numId="49" w16cid:durableId="2136560428">
    <w:abstractNumId w:val="51"/>
  </w:num>
  <w:num w:numId="50" w16cid:durableId="791902259">
    <w:abstractNumId w:val="23"/>
  </w:num>
  <w:num w:numId="51" w16cid:durableId="851064775">
    <w:abstractNumId w:val="1"/>
  </w:num>
  <w:num w:numId="52" w16cid:durableId="143933892">
    <w:abstractNumId w:val="31"/>
  </w:num>
  <w:num w:numId="53" w16cid:durableId="1830321263">
    <w:abstractNumId w:val="27"/>
  </w:num>
  <w:num w:numId="54" w16cid:durableId="1098451431">
    <w:abstractNumId w:val="4"/>
  </w:num>
  <w:num w:numId="55" w16cid:durableId="135026678">
    <w:abstractNumId w:val="36"/>
  </w:num>
  <w:num w:numId="56" w16cid:durableId="1116944391">
    <w:abstractNumId w:val="19"/>
  </w:num>
  <w:num w:numId="57" w16cid:durableId="133261522">
    <w:abstractNumId w:val="13"/>
  </w:num>
  <w:num w:numId="58" w16cid:durableId="1392266601">
    <w:abstractNumId w:val="10"/>
  </w:num>
  <w:num w:numId="59" w16cid:durableId="1785536809">
    <w:abstractNumId w:val="38"/>
  </w:num>
  <w:num w:numId="60" w16cid:durableId="1985815409">
    <w:abstractNumId w:val="60"/>
  </w:num>
  <w:num w:numId="61" w16cid:durableId="1601643525">
    <w:abstractNumId w:val="34"/>
  </w:num>
  <w:num w:numId="62" w16cid:durableId="1717773139">
    <w:abstractNumId w:val="57"/>
  </w:num>
  <w:num w:numId="63" w16cid:durableId="1144616872">
    <w:abstractNumId w:val="15"/>
  </w:num>
  <w:num w:numId="64" w16cid:durableId="438335300">
    <w:abstractNumId w:val="18"/>
  </w:num>
  <w:num w:numId="65" w16cid:durableId="145158599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3C9"/>
    <w:rsid w:val="00004B38"/>
    <w:rsid w:val="00013836"/>
    <w:rsid w:val="000265E7"/>
    <w:rsid w:val="00037756"/>
    <w:rsid w:val="00044559"/>
    <w:rsid w:val="000579A0"/>
    <w:rsid w:val="00072BE2"/>
    <w:rsid w:val="00090A18"/>
    <w:rsid w:val="00094B3A"/>
    <w:rsid w:val="000B39E6"/>
    <w:rsid w:val="000C15B6"/>
    <w:rsid w:val="000F0701"/>
    <w:rsid w:val="000F6320"/>
    <w:rsid w:val="000F6A9B"/>
    <w:rsid w:val="00104B6E"/>
    <w:rsid w:val="001110E9"/>
    <w:rsid w:val="00122861"/>
    <w:rsid w:val="00140CAE"/>
    <w:rsid w:val="00160D28"/>
    <w:rsid w:val="00166E11"/>
    <w:rsid w:val="001A053A"/>
    <w:rsid w:val="001A1943"/>
    <w:rsid w:val="001B4DBB"/>
    <w:rsid w:val="001C62FE"/>
    <w:rsid w:val="001D4C9E"/>
    <w:rsid w:val="001D7BD9"/>
    <w:rsid w:val="0023086D"/>
    <w:rsid w:val="002428C6"/>
    <w:rsid w:val="00252DE6"/>
    <w:rsid w:val="00262700"/>
    <w:rsid w:val="002745A6"/>
    <w:rsid w:val="00277CEF"/>
    <w:rsid w:val="002878EA"/>
    <w:rsid w:val="002A0AFA"/>
    <w:rsid w:val="002A0C7B"/>
    <w:rsid w:val="002C55D6"/>
    <w:rsid w:val="002C565A"/>
    <w:rsid w:val="002E6445"/>
    <w:rsid w:val="002F321C"/>
    <w:rsid w:val="0030154C"/>
    <w:rsid w:val="00321395"/>
    <w:rsid w:val="003224DC"/>
    <w:rsid w:val="0032458B"/>
    <w:rsid w:val="00343D27"/>
    <w:rsid w:val="00347728"/>
    <w:rsid w:val="003618CF"/>
    <w:rsid w:val="0036692C"/>
    <w:rsid w:val="00391C7D"/>
    <w:rsid w:val="003925C8"/>
    <w:rsid w:val="003A28F3"/>
    <w:rsid w:val="003B2AA4"/>
    <w:rsid w:val="003B3190"/>
    <w:rsid w:val="003E0984"/>
    <w:rsid w:val="003E2352"/>
    <w:rsid w:val="00401FC2"/>
    <w:rsid w:val="00402738"/>
    <w:rsid w:val="004429F0"/>
    <w:rsid w:val="0044623F"/>
    <w:rsid w:val="0045078B"/>
    <w:rsid w:val="00450C25"/>
    <w:rsid w:val="0045346C"/>
    <w:rsid w:val="004545B2"/>
    <w:rsid w:val="00487841"/>
    <w:rsid w:val="004A083A"/>
    <w:rsid w:val="004A78D0"/>
    <w:rsid w:val="004B2A9B"/>
    <w:rsid w:val="004D0570"/>
    <w:rsid w:val="004E6AE5"/>
    <w:rsid w:val="004F76EA"/>
    <w:rsid w:val="005063C9"/>
    <w:rsid w:val="00513020"/>
    <w:rsid w:val="00537568"/>
    <w:rsid w:val="005446EA"/>
    <w:rsid w:val="00545476"/>
    <w:rsid w:val="0056002B"/>
    <w:rsid w:val="0057339E"/>
    <w:rsid w:val="00581799"/>
    <w:rsid w:val="00583BE5"/>
    <w:rsid w:val="005D36C6"/>
    <w:rsid w:val="005E1DE7"/>
    <w:rsid w:val="005E4164"/>
    <w:rsid w:val="006623BC"/>
    <w:rsid w:val="0066711F"/>
    <w:rsid w:val="00676D77"/>
    <w:rsid w:val="006A16FB"/>
    <w:rsid w:val="006A6B92"/>
    <w:rsid w:val="006C53DA"/>
    <w:rsid w:val="006E7B42"/>
    <w:rsid w:val="007045D6"/>
    <w:rsid w:val="007461A8"/>
    <w:rsid w:val="00757B12"/>
    <w:rsid w:val="00760472"/>
    <w:rsid w:val="00783BC1"/>
    <w:rsid w:val="007B0D3E"/>
    <w:rsid w:val="007B1FB1"/>
    <w:rsid w:val="007C77C9"/>
    <w:rsid w:val="007E15A1"/>
    <w:rsid w:val="007E72BB"/>
    <w:rsid w:val="007F3E09"/>
    <w:rsid w:val="00813505"/>
    <w:rsid w:val="00816390"/>
    <w:rsid w:val="0082614C"/>
    <w:rsid w:val="008317A8"/>
    <w:rsid w:val="0084137B"/>
    <w:rsid w:val="0086662D"/>
    <w:rsid w:val="008957CF"/>
    <w:rsid w:val="008A12B4"/>
    <w:rsid w:val="008A164B"/>
    <w:rsid w:val="008A6AC9"/>
    <w:rsid w:val="008B2718"/>
    <w:rsid w:val="008B7665"/>
    <w:rsid w:val="008C0D65"/>
    <w:rsid w:val="008C1944"/>
    <w:rsid w:val="008C4AC9"/>
    <w:rsid w:val="008C4E79"/>
    <w:rsid w:val="008E10EE"/>
    <w:rsid w:val="008E1564"/>
    <w:rsid w:val="008F075C"/>
    <w:rsid w:val="008F6359"/>
    <w:rsid w:val="0090091E"/>
    <w:rsid w:val="009161E6"/>
    <w:rsid w:val="009265F0"/>
    <w:rsid w:val="00932607"/>
    <w:rsid w:val="00973257"/>
    <w:rsid w:val="009847D0"/>
    <w:rsid w:val="00987E9B"/>
    <w:rsid w:val="009B2918"/>
    <w:rsid w:val="009C3639"/>
    <w:rsid w:val="009C6D7C"/>
    <w:rsid w:val="009D52AA"/>
    <w:rsid w:val="009D5963"/>
    <w:rsid w:val="009E23DE"/>
    <w:rsid w:val="009E482E"/>
    <w:rsid w:val="009F40C9"/>
    <w:rsid w:val="00A07AB5"/>
    <w:rsid w:val="00A14E82"/>
    <w:rsid w:val="00A23497"/>
    <w:rsid w:val="00A30BB3"/>
    <w:rsid w:val="00A31126"/>
    <w:rsid w:val="00A432F8"/>
    <w:rsid w:val="00A44112"/>
    <w:rsid w:val="00A62A1D"/>
    <w:rsid w:val="00A7271E"/>
    <w:rsid w:val="00A764C0"/>
    <w:rsid w:val="00A83BDE"/>
    <w:rsid w:val="00AA00FA"/>
    <w:rsid w:val="00AA0553"/>
    <w:rsid w:val="00AC079A"/>
    <w:rsid w:val="00AE0F13"/>
    <w:rsid w:val="00B0172B"/>
    <w:rsid w:val="00B1095E"/>
    <w:rsid w:val="00B2691D"/>
    <w:rsid w:val="00B31540"/>
    <w:rsid w:val="00B31F8A"/>
    <w:rsid w:val="00B406C7"/>
    <w:rsid w:val="00B406E9"/>
    <w:rsid w:val="00B40F4A"/>
    <w:rsid w:val="00B434B9"/>
    <w:rsid w:val="00B54223"/>
    <w:rsid w:val="00B67FD5"/>
    <w:rsid w:val="00B755E6"/>
    <w:rsid w:val="00B779F4"/>
    <w:rsid w:val="00B80DAF"/>
    <w:rsid w:val="00B92B34"/>
    <w:rsid w:val="00BA3A21"/>
    <w:rsid w:val="00BC0225"/>
    <w:rsid w:val="00BC2C22"/>
    <w:rsid w:val="00BC5359"/>
    <w:rsid w:val="00BC7918"/>
    <w:rsid w:val="00BC7F3E"/>
    <w:rsid w:val="00BE2043"/>
    <w:rsid w:val="00BE605A"/>
    <w:rsid w:val="00BE75FA"/>
    <w:rsid w:val="00BE7C96"/>
    <w:rsid w:val="00BF5C0C"/>
    <w:rsid w:val="00BF6F83"/>
    <w:rsid w:val="00C2488F"/>
    <w:rsid w:val="00C32333"/>
    <w:rsid w:val="00C3593E"/>
    <w:rsid w:val="00C40D70"/>
    <w:rsid w:val="00C42572"/>
    <w:rsid w:val="00C93267"/>
    <w:rsid w:val="00CB41B5"/>
    <w:rsid w:val="00CC5538"/>
    <w:rsid w:val="00CD5C9D"/>
    <w:rsid w:val="00CE5C7C"/>
    <w:rsid w:val="00CF43FF"/>
    <w:rsid w:val="00D01852"/>
    <w:rsid w:val="00D10301"/>
    <w:rsid w:val="00D15365"/>
    <w:rsid w:val="00D17BB2"/>
    <w:rsid w:val="00D5226B"/>
    <w:rsid w:val="00D61ECE"/>
    <w:rsid w:val="00D71391"/>
    <w:rsid w:val="00D918D2"/>
    <w:rsid w:val="00D96A90"/>
    <w:rsid w:val="00DB539D"/>
    <w:rsid w:val="00DB7F83"/>
    <w:rsid w:val="00DC02A0"/>
    <w:rsid w:val="00DE4971"/>
    <w:rsid w:val="00DF5425"/>
    <w:rsid w:val="00E038ED"/>
    <w:rsid w:val="00E04376"/>
    <w:rsid w:val="00E12158"/>
    <w:rsid w:val="00E12EC1"/>
    <w:rsid w:val="00E21B89"/>
    <w:rsid w:val="00E262A0"/>
    <w:rsid w:val="00E321B7"/>
    <w:rsid w:val="00E37D58"/>
    <w:rsid w:val="00E75572"/>
    <w:rsid w:val="00E766BF"/>
    <w:rsid w:val="00E92BAB"/>
    <w:rsid w:val="00E97071"/>
    <w:rsid w:val="00EB2D06"/>
    <w:rsid w:val="00EB2D4E"/>
    <w:rsid w:val="00EB7076"/>
    <w:rsid w:val="00EC4CC9"/>
    <w:rsid w:val="00ED6C75"/>
    <w:rsid w:val="00EF30B5"/>
    <w:rsid w:val="00F03513"/>
    <w:rsid w:val="00F16463"/>
    <w:rsid w:val="00F20708"/>
    <w:rsid w:val="00F33DD4"/>
    <w:rsid w:val="00F35226"/>
    <w:rsid w:val="00F433F0"/>
    <w:rsid w:val="00F44080"/>
    <w:rsid w:val="00F516CD"/>
    <w:rsid w:val="00F61831"/>
    <w:rsid w:val="00F7254B"/>
    <w:rsid w:val="00F800C8"/>
    <w:rsid w:val="00FA4B0A"/>
    <w:rsid w:val="00FB132E"/>
    <w:rsid w:val="00FB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98ADEE"/>
  <w15:chartTrackingRefBased/>
  <w15:docId w15:val="{0D2DEEBE-E745-4945-B4CB-C6648F94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6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071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F16463"/>
    <w:pPr>
      <w:framePr w:hSpace="180" w:wrap="around" w:hAnchor="margin" w:y="-255"/>
      <w:bidi/>
      <w:spacing w:after="0" w:line="240" w:lineRule="auto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F16463"/>
    <w:rPr>
      <w:rFonts w:ascii="Times New Roman" w:hAnsi="Times New Roman" w:cs="Times New Roman"/>
      <w:bCs/>
      <w:color w:val="000000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A234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497"/>
  </w:style>
  <w:style w:type="paragraph" w:styleId="Footer">
    <w:name w:val="footer"/>
    <w:basedOn w:val="Normal"/>
    <w:link w:val="FooterChar"/>
    <w:uiPriority w:val="99"/>
    <w:unhideWhenUsed/>
    <w:rsid w:val="00A234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497"/>
  </w:style>
  <w:style w:type="paragraph" w:customStyle="1" w:styleId="Appmesures">
    <w:name w:val="Appmesures"/>
    <w:basedOn w:val="Normal"/>
    <w:rsid w:val="00BE605A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cize%20salhi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4614D-F4F4-4247-8004-562F811E0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1444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SALHI moussa</dc:creator>
  <cp:keywords/>
  <dc:description/>
  <cp:lastModifiedBy>mucize salhi</cp:lastModifiedBy>
  <cp:revision>45</cp:revision>
  <cp:lastPrinted>2025-03-01T19:46:00Z</cp:lastPrinted>
  <dcterms:created xsi:type="dcterms:W3CDTF">2023-11-06T20:05:00Z</dcterms:created>
  <dcterms:modified xsi:type="dcterms:W3CDTF">2025-05-13T21:45:00Z</dcterms:modified>
</cp:coreProperties>
</file>
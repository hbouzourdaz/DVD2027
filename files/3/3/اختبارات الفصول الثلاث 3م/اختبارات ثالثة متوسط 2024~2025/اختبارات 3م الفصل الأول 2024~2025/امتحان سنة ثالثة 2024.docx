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B8A" w:rsidRDefault="00270B8A" w:rsidP="00C11F25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مديرية التربية لولاية تيبازة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المستوى: </w:t>
      </w:r>
      <w:r w:rsidR="00960F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ثالث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ة متوسط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العام الدراسي: 202</w:t>
      </w:r>
      <w:r w:rsidR="00C11F2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4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/202</w:t>
      </w:r>
      <w:r w:rsidR="00C11F2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5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:rsidR="00270B8A" w:rsidRDefault="00270B8A" w:rsidP="00270B8A">
      <w:pPr>
        <w:spacing w:after="0" w:line="240" w:lineRule="auto"/>
        <w:jc w:val="right"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متوسطة الشهيد يوس عبد الله                                                                      المدة: ساعة</w:t>
      </w:r>
      <w:r w:rsidR="0026548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 نصف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:rsidR="0009728C" w:rsidRPr="00270B8A" w:rsidRDefault="00270B8A" w:rsidP="00270B8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الاختبار الاول في مادة العلوم الفيزيائية والتكنولوجية</w:t>
      </w:r>
    </w:p>
    <w:p w:rsidR="003A05F1" w:rsidRDefault="0009728C" w:rsidP="00D5550C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الوضعية الأولى (6 ن)</w:t>
      </w:r>
    </w:p>
    <w:p w:rsidR="003A05F1" w:rsidRPr="00D5550C" w:rsidRDefault="00DF55C8" w:rsidP="00C11F25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326571</wp:posOffset>
            </wp:positionH>
            <wp:positionV relativeFrom="paragraph">
              <wp:posOffset>327491</wp:posOffset>
            </wp:positionV>
            <wp:extent cx="1613535" cy="1306195"/>
            <wp:effectExtent l="0" t="0" r="5715" b="825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5F1" w:rsidRPr="00D5550C">
        <w:rPr>
          <w:rFonts w:asciiTheme="majorBidi" w:hAnsiTheme="majorBidi" w:cstheme="majorBidi"/>
          <w:sz w:val="28"/>
          <w:szCs w:val="28"/>
          <w:rtl/>
          <w:lang w:bidi="ar-DZ"/>
        </w:rPr>
        <w:t>حدث خلال جائحة ك</w:t>
      </w:r>
      <w:r w:rsidR="00C11F25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3A05F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رونا نقص في تزود المستشفيات بغاز الاكسجين ففي شهر اوت من سنة 2021 توفي الكثير </w:t>
      </w:r>
    </w:p>
    <w:p w:rsidR="003A05F1" w:rsidRPr="00D5550C" w:rsidRDefault="003A05F1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المرضى بسبب</w:t>
      </w: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نقص هذا النوع من </w:t>
      </w:r>
      <w:r w:rsidR="009D5658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الغازات.</w:t>
      </w:r>
    </w:p>
    <w:p w:rsidR="003A05F1" w:rsidRPr="00D5550C" w:rsidRDefault="00D5550C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</w:t>
      </w:r>
      <w:r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/-اذكر</w:t>
      </w:r>
      <w:r w:rsidR="003A05F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تجربة درستها تسمح بتصنيع هذا النوع من الغازات انطلاقا من الماء</w:t>
      </w:r>
    </w:p>
    <w:p w:rsidR="003A05F1" w:rsidRPr="00D5550C" w:rsidRDefault="003A05F1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مدعما اجابتك برسم </w:t>
      </w:r>
      <w:r w:rsidR="00D5550C" w:rsidRPr="00D5550C">
        <w:rPr>
          <w:rFonts w:asciiTheme="majorBidi" w:hAnsiTheme="majorBidi" w:cstheme="majorBidi"/>
          <w:sz w:val="28"/>
          <w:szCs w:val="28"/>
          <w:rtl/>
          <w:lang w:bidi="ar-DZ"/>
        </w:rPr>
        <w:t>تخطيطيا.</w:t>
      </w:r>
      <w:r w:rsidR="00DF55C8" w:rsidRPr="00DF55C8">
        <w:rPr>
          <w:noProof/>
          <w:lang w:eastAsia="fr-FR"/>
        </w:rPr>
        <w:t xml:space="preserve"> </w:t>
      </w:r>
    </w:p>
    <w:p w:rsidR="003A05F1" w:rsidRPr="00D5550C" w:rsidRDefault="00D5550C" w:rsidP="00270B8A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</w:t>
      </w:r>
      <w:r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/-سم</w:t>
      </w:r>
      <w:r w:rsidR="003A05F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الغاز الأخر الذي ينتج عن هذا التحول </w:t>
      </w:r>
      <w:r w:rsidR="009D5658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الكيميائي.</w:t>
      </w:r>
    </w:p>
    <w:p w:rsidR="003A05F1" w:rsidRPr="00D5550C" w:rsidRDefault="00D5550C" w:rsidP="00270B8A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3</w:t>
      </w:r>
      <w:r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/-عبر</w:t>
      </w:r>
      <w:r w:rsidR="003A05F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عن هذا التحول الكيميائي بمعادلة </w:t>
      </w:r>
      <w:r w:rsidR="009D5658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كيميائية.</w:t>
      </w:r>
    </w:p>
    <w:p w:rsidR="003A05F1" w:rsidRPr="00D5550C" w:rsidRDefault="00D5550C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4</w:t>
      </w:r>
      <w:r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/-قدم</w:t>
      </w:r>
      <w:r w:rsidR="003A05F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طريقة مناسبة للكشف عن نواتج هذا التحول </w:t>
      </w:r>
      <w:r w:rsidR="009D5658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الكيميائي؟</w:t>
      </w:r>
    </w:p>
    <w:p w:rsidR="00D5550C" w:rsidRPr="00D5550C" w:rsidRDefault="00E30D4F" w:rsidP="00D5550C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D5658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337185</wp:posOffset>
            </wp:positionV>
            <wp:extent cx="3399155" cy="1476375"/>
            <wp:effectExtent l="0" t="0" r="0" b="952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15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65485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132080</wp:posOffset>
                </wp:positionV>
                <wp:extent cx="1091681" cy="251926"/>
                <wp:effectExtent l="0" t="0" r="13335" b="1524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681" cy="2519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5658" w:rsidRPr="009D5658" w:rsidRDefault="009D565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D565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التركيب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119.55pt;margin-top:10.4pt;width:85.95pt;height:19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" fillcolor="white [3201]" strokeweight=".5pt">
                <v:textbox>
                  <w:txbxContent>
                    <w:p w:rsidR="009D5658" w:rsidRPr="009D5658" w:rsidRDefault="009D5658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9D565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التركيب 2</w:t>
                      </w:r>
                    </w:p>
                  </w:txbxContent>
                </v:textbox>
              </v:shape>
            </w:pict>
          </mc:Fallback>
        </mc:AlternateContent>
      </w:r>
      <w:r w:rsidR="00265485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224790</wp:posOffset>
                </wp:positionV>
                <wp:extent cx="793102" cy="270588"/>
                <wp:effectExtent l="0" t="0" r="26670" b="1524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102" cy="270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5658" w:rsidRPr="009D5658" w:rsidRDefault="009D565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D565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التركيب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left:0;text-align:left;margin-left:337pt;margin-top:17.7pt;width:62.45pt;height:2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" fillcolor="white [3201]" strokeweight=".5pt">
                <v:textbox>
                  <w:txbxContent>
                    <w:p w:rsidR="009D5658" w:rsidRPr="009D5658" w:rsidRDefault="009D5658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9D565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التركيب 1</w:t>
                      </w:r>
                    </w:p>
                  </w:txbxContent>
                </v:textbox>
              </v:shape>
            </w:pict>
          </mc:Fallback>
        </mc:AlternateContent>
      </w:r>
      <w:r w:rsidR="00D5550C" w:rsidRPr="00D5550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D5550C" w:rsidRPr="00D5550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الثانية</w:t>
      </w:r>
      <w:r w:rsidR="00D5550C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="00D5550C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(6 ن)</w:t>
      </w:r>
    </w:p>
    <w:p w:rsidR="00D5550C" w:rsidRDefault="00265485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3400425</wp:posOffset>
            </wp:positionH>
            <wp:positionV relativeFrom="paragraph">
              <wp:posOffset>186690</wp:posOffset>
            </wp:positionV>
            <wp:extent cx="3239135" cy="1190625"/>
            <wp:effectExtent l="0" t="0" r="0" b="952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1190625"/>
                    </a:xfrm>
                    <a:prstGeom prst="rect">
                      <a:avLst/>
                    </a:prstGeom>
                    <a:effectLst>
                      <a:outerShdw dir="552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50C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اليك التركيبين </w:t>
      </w:r>
      <w:r w:rsidR="009D5658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التالين:</w:t>
      </w:r>
    </w:p>
    <w:p w:rsidR="00265485" w:rsidRDefault="00265485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65485" w:rsidRDefault="00265485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65485" w:rsidRDefault="00265485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F55C8" w:rsidRPr="00D5550C" w:rsidRDefault="00DF55C8" w:rsidP="00E30D4F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5550C" w:rsidRPr="00D5550C" w:rsidRDefault="00D5550C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1</w:t>
      </w:r>
      <w:r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/-هل</w:t>
      </w: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توهج المصباح بطريقة مباشرة ام غير مباشرة في تركيب 2 بين ذلك بوصف عملها </w:t>
      </w:r>
      <w:r w:rsidR="009D5658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الوظيفي؟</w:t>
      </w:r>
    </w:p>
    <w:p w:rsidR="00D5550C" w:rsidRPr="00D5550C" w:rsidRDefault="00D5550C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>2</w:t>
      </w:r>
      <w:r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/-ارسم</w:t>
      </w: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مخطط السلسلة الوظيفية لكل من التركيب (1-2)</w:t>
      </w:r>
      <w:r w:rsidR="009D565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5550C" w:rsidRPr="00D5550C" w:rsidRDefault="00D5550C" w:rsidP="00291A9A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3 </w:t>
      </w:r>
      <w:r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/-اذكر</w:t>
      </w: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أنماط تخزين </w:t>
      </w:r>
      <w:r w:rsidR="009D5658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الطاقة</w:t>
      </w:r>
      <w:r w:rsidR="00C11F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91A9A">
        <w:rPr>
          <w:rFonts w:asciiTheme="majorBidi" w:hAnsiTheme="majorBidi" w:cstheme="majorBidi" w:hint="cs"/>
          <w:sz w:val="28"/>
          <w:szCs w:val="28"/>
          <w:rtl/>
          <w:lang w:bidi="ar-DZ"/>
        </w:rPr>
        <w:t>مع إعطاء مثال يعبر عن كل نمط</w:t>
      </w:r>
      <w:bookmarkStart w:id="0" w:name="_GoBack"/>
      <w:bookmarkEnd w:id="0"/>
      <w:r w:rsidR="009D5658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5550C" w:rsidRPr="00D5550C" w:rsidRDefault="00D5550C" w:rsidP="00D5550C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D5550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الادماجية 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8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ن)</w:t>
      </w:r>
    </w:p>
    <w:p w:rsidR="00D5550C" w:rsidRPr="00D5550C" w:rsidRDefault="0009728C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فصل الشتاء نحتاج الى تدفئة لذا يكثر استخدام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المدفأة</w:t>
      </w: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التي تشتعل بالغاز الطبيعي وكذلك الغاز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المعبأ</w:t>
      </w: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</w:t>
      </w:r>
      <w:r w:rsid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القار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ورات</w:t>
      </w:r>
    </w:p>
    <w:p w:rsidR="00265485" w:rsidRDefault="0009728C" w:rsidP="00265485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غاز </w:t>
      </w:r>
      <w:r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البوتان</w:t>
      </w:r>
      <w:r w:rsidR="00265485">
        <w:rPr>
          <w:rFonts w:asciiTheme="majorBidi" w:hAnsiTheme="majorBidi" w:cstheme="majorBidi" w:hint="cs"/>
          <w:sz w:val="28"/>
          <w:szCs w:val="28"/>
          <w:rtl/>
          <w:lang w:bidi="ar-DZ"/>
        </w:rPr>
        <w:t>,</w:t>
      </w: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ركب </w:t>
      </w:r>
      <w:r w:rsidR="00265485">
        <w:rPr>
          <w:rFonts w:asciiTheme="majorBidi" w:hAnsiTheme="majorBidi" w:cstheme="majorBidi" w:hint="cs"/>
          <w:sz w:val="28"/>
          <w:szCs w:val="28"/>
          <w:rtl/>
          <w:lang w:bidi="ar-DZ"/>
        </w:rPr>
        <w:t>معاذ</w:t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مدفأة</w:t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بيته تعمل بغاز البوتان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واثناء تجريبها</w:t>
      </w:r>
      <w:r w:rsidR="00C11F2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انطلق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سو</w:t>
      </w:r>
      <w:r w:rsidR="00C11F25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 </w:t>
      </w:r>
      <w:r w:rsidR="00C11F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حائط</w:t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منزله فوقف </w:t>
      </w:r>
      <w:r w:rsidR="00F74841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حائر</w:t>
      </w:r>
      <w:r w:rsidR="00265485">
        <w:rPr>
          <w:rFonts w:asciiTheme="majorBidi" w:hAnsiTheme="majorBidi" w:cstheme="majorBidi" w:hint="cs"/>
          <w:sz w:val="28"/>
          <w:szCs w:val="28"/>
          <w:rtl/>
          <w:lang w:bidi="ar-DZ"/>
        </w:rPr>
        <w:t>!</w:t>
      </w:r>
    </w:p>
    <w:p w:rsidR="00F74841" w:rsidRPr="00E30D4F" w:rsidRDefault="00265485" w:rsidP="00E30D4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ظن ان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المدفأة</w:t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معطلة </w:t>
      </w:r>
      <w:r w:rsidR="00C11F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مدة من تشغيل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المدفأة</w:t>
      </w:r>
      <w:r w:rsidR="00E30D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r w:rsidR="00C11F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30D4F">
        <w:rPr>
          <w:rFonts w:asciiTheme="majorBidi" w:hAnsiTheme="majorBidi" w:cstheme="majorBidi" w:hint="cs"/>
          <w:sz w:val="32"/>
          <w:szCs w:val="32"/>
          <w:rtl/>
          <w:lang w:bidi="ar-DZ"/>
        </w:rPr>
        <w:t>أصبحت العائلة تشتكي مرارا من صداع في الرأس كلما  إقتربوا من المدفأة .</w:t>
      </w:r>
    </w:p>
    <w:p w:rsidR="00C11F25" w:rsidRDefault="00F74841" w:rsidP="00C11F25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التعليمة</w:t>
      </w:r>
    </w:p>
    <w:p w:rsidR="00F74841" w:rsidRPr="00C11F25" w:rsidRDefault="00F74841" w:rsidP="00C11F25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C11F25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1 </w:t>
      </w:r>
      <w:r w:rsidR="00C11F25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/-اكتب</w:t>
      </w:r>
      <w:r w:rsidR="00C11F25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الصيغة الكيميائية لغاز </w:t>
      </w:r>
      <w:r w:rsidR="00C11F25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البوتان</w:t>
      </w:r>
      <w:r w:rsidR="00E052B3">
        <w:rPr>
          <w:rFonts w:asciiTheme="majorBidi" w:hAnsiTheme="majorBidi" w:cstheme="majorBidi" w:hint="cs"/>
          <w:sz w:val="28"/>
          <w:szCs w:val="28"/>
          <w:rtl/>
          <w:lang w:bidi="ar-DZ"/>
        </w:rPr>
        <w:t>. ثم</w:t>
      </w:r>
      <w:r w:rsidR="00C11F25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E052B3">
        <w:rPr>
          <w:rFonts w:asciiTheme="majorBidi" w:hAnsiTheme="majorBidi" w:cstheme="majorBidi" w:hint="cs"/>
          <w:sz w:val="28"/>
          <w:szCs w:val="28"/>
          <w:rtl/>
          <w:lang w:bidi="ar-DZ"/>
        </w:rPr>
        <w:t>عبر عن هذا الاحتراق بالافراد و الأنواع  الكيميائية؟</w:t>
      </w:r>
    </w:p>
    <w:p w:rsidR="00F74841" w:rsidRPr="00D5550C" w:rsidRDefault="00E30D4F" w:rsidP="00E052B3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-733424</wp:posOffset>
            </wp:positionH>
            <wp:positionV relativeFrom="paragraph">
              <wp:posOffset>337820</wp:posOffset>
            </wp:positionV>
            <wp:extent cx="2161570" cy="160210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410" cy="1602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>2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/-فسر</w:t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حادث اختناق سليم وأهله و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حدث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للمدفأة</w:t>
      </w:r>
      <w:r w:rsidR="00E052B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بذك</w:t>
      </w:r>
      <w:r w:rsidR="00E052B3">
        <w:rPr>
          <w:rFonts w:asciiTheme="majorBidi" w:hAnsiTheme="majorBidi" w:cstheme="majorBidi" w:hint="cs"/>
          <w:sz w:val="28"/>
          <w:szCs w:val="28"/>
          <w:rtl/>
          <w:lang w:bidi="ar-DZ"/>
        </w:rPr>
        <w:t>ر</w:t>
      </w:r>
      <w:r w:rsid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كل من نوع الاحتراق، </w:t>
      </w:r>
      <w:r w:rsid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E052B3">
        <w:rPr>
          <w:rFonts w:asciiTheme="majorBidi" w:hAnsiTheme="majorBidi" w:cstheme="majorBidi" w:hint="cs"/>
          <w:sz w:val="28"/>
          <w:szCs w:val="28"/>
          <w:rtl/>
          <w:lang w:bidi="ar-DZ"/>
        </w:rPr>
        <w:t>لون اللهب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العامل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المؤثر</w:t>
      </w:r>
      <w:r w:rsidR="00D555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74841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فيه</w:t>
      </w:r>
      <w:r w:rsid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F7484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F74841" w:rsidRPr="00D5550C" w:rsidRDefault="00F74841" w:rsidP="00D5550C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>3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/-ما هو</w:t>
      </w: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الغاز المنطلق عبر عنه بالصيغة </w:t>
      </w:r>
      <w:r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الكيميائية</w:t>
      </w:r>
      <w:r w:rsidR="00E052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كيف يتم الكشف عنه تجريبيا </w:t>
      </w:r>
      <w:r w:rsid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F74841" w:rsidRPr="00D5550C" w:rsidRDefault="00F74841" w:rsidP="00265485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>4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</w:t>
      </w:r>
      <w:r w:rsidR="00E052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اكتب</w:t>
      </w: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المعادلة الكيميائية لهذا الاحتراق بعد حل المشكل مع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موازنتها؟</w:t>
      </w:r>
    </w:p>
    <w:p w:rsidR="00E30D4F" w:rsidRDefault="00F74841" w:rsidP="00E30D4F">
      <w:pPr>
        <w:spacing w:line="240" w:lineRule="auto"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D5550C">
        <w:rPr>
          <w:rFonts w:asciiTheme="majorBidi" w:hAnsiTheme="majorBidi" w:cstheme="majorBidi"/>
          <w:sz w:val="28"/>
          <w:szCs w:val="28"/>
          <w:rtl/>
          <w:lang w:bidi="ar-DZ"/>
        </w:rPr>
        <w:t>5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/-قدم</w:t>
      </w:r>
      <w:r w:rsidR="00E052B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052B3">
        <w:rPr>
          <w:rFonts w:asciiTheme="majorBidi" w:hAnsiTheme="majorBidi" w:cstheme="majorBidi" w:hint="cs"/>
          <w:sz w:val="28"/>
          <w:szCs w:val="28"/>
          <w:rtl/>
          <w:lang w:bidi="ar-DZ"/>
        </w:rPr>
        <w:t>ثلاث حلول</w:t>
      </w:r>
      <w:r w:rsidR="003A05F1" w:rsidRPr="00D5550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لتفادي مثل هذه </w:t>
      </w:r>
      <w:r w:rsidR="00D5550C" w:rsidRPr="00D5550C">
        <w:rPr>
          <w:rFonts w:asciiTheme="majorBidi" w:hAnsiTheme="majorBidi" w:cstheme="majorBidi" w:hint="cs"/>
          <w:sz w:val="28"/>
          <w:szCs w:val="28"/>
          <w:rtl/>
          <w:lang w:bidi="ar-DZ"/>
        </w:rPr>
        <w:t>الحوادث</w:t>
      </w:r>
      <w:r w:rsidR="00D5550C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="00270B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="00E30D4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                                             </w:t>
      </w:r>
    </w:p>
    <w:p w:rsidR="00D5550C" w:rsidRPr="00270B8A" w:rsidRDefault="00270B8A" w:rsidP="00D02D97">
      <w:pPr>
        <w:spacing w:line="240" w:lineRule="auto"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lastRenderedPageBreak/>
        <w:t xml:space="preserve">                                                                                     </w:t>
      </w:r>
      <w:r w:rsidR="00D5550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</w:t>
      </w:r>
      <w:r w:rsidR="00D5550C" w:rsidRPr="00D5550C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</w:p>
    <w:sectPr w:rsidR="00D5550C" w:rsidRPr="00270B8A" w:rsidSect="00AC1B90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3787" w:rsidRDefault="00133787" w:rsidP="00270B8A">
      <w:pPr>
        <w:spacing w:after="0" w:line="240" w:lineRule="auto"/>
      </w:pPr>
      <w:r>
        <w:separator/>
      </w:r>
    </w:p>
  </w:endnote>
  <w:endnote w:type="continuationSeparator" w:id="0">
    <w:p w:rsidR="00133787" w:rsidRDefault="00133787" w:rsidP="00270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3787" w:rsidRDefault="00133787" w:rsidP="00270B8A">
      <w:pPr>
        <w:spacing w:after="0" w:line="240" w:lineRule="auto"/>
      </w:pPr>
      <w:r>
        <w:separator/>
      </w:r>
    </w:p>
  </w:footnote>
  <w:footnote w:type="continuationSeparator" w:id="0">
    <w:p w:rsidR="00133787" w:rsidRDefault="00133787" w:rsidP="00270B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28C"/>
    <w:rsid w:val="00055728"/>
    <w:rsid w:val="0009728C"/>
    <w:rsid w:val="00133787"/>
    <w:rsid w:val="00265485"/>
    <w:rsid w:val="00270B8A"/>
    <w:rsid w:val="00291A9A"/>
    <w:rsid w:val="003A05F1"/>
    <w:rsid w:val="00960F3F"/>
    <w:rsid w:val="009A7BE0"/>
    <w:rsid w:val="009D5658"/>
    <w:rsid w:val="00A12D6D"/>
    <w:rsid w:val="00AC1B90"/>
    <w:rsid w:val="00B7334D"/>
    <w:rsid w:val="00C11F25"/>
    <w:rsid w:val="00CA1FFB"/>
    <w:rsid w:val="00D02D97"/>
    <w:rsid w:val="00D2134E"/>
    <w:rsid w:val="00D5550C"/>
    <w:rsid w:val="00DF55C8"/>
    <w:rsid w:val="00E052B3"/>
    <w:rsid w:val="00E30D4F"/>
    <w:rsid w:val="00F44ECE"/>
    <w:rsid w:val="00F7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E80347-CCD7-48FC-9877-850B5D96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28C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70B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0B8A"/>
  </w:style>
  <w:style w:type="paragraph" w:styleId="Pieddepage">
    <w:name w:val="footer"/>
    <w:basedOn w:val="Normal"/>
    <w:link w:val="PieddepageCar"/>
    <w:uiPriority w:val="99"/>
    <w:unhideWhenUsed/>
    <w:rsid w:val="00270B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0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14</TotalTime>
  <Pages>2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cp:lastPrinted>2024-11-25T19:04:00Z</cp:lastPrinted>
  <dcterms:created xsi:type="dcterms:W3CDTF">2024-11-22T17:36:00Z</dcterms:created>
  <dcterms:modified xsi:type="dcterms:W3CDTF">2024-11-25T19:06:00Z</dcterms:modified>
</cp:coreProperties>
</file>
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71C" w:rsidRPr="00665255" w:rsidRDefault="00FB2AE5" w:rsidP="0032371C">
      <w:pPr>
        <w:jc w:val="center"/>
        <w:rPr>
          <w:rFonts w:ascii="Amiri" w:hAnsi="Amiri" w:cs="Amiri"/>
          <w:b/>
          <w:bCs/>
          <w:sz w:val="32"/>
          <w:szCs w:val="32"/>
          <w:rtl/>
          <w:lang w:val="fr-FR" w:bidi="ar-DZ"/>
        </w:rPr>
      </w:pPr>
      <w:bookmarkStart w:id="0" w:name="_GoBack"/>
      <w:bookmarkEnd w:id="0"/>
      <w:r w:rsidRPr="00665255">
        <w:rPr>
          <w:rFonts w:ascii="Amiri" w:hAnsi="Amiri" w:cs="Amiri"/>
          <w:b/>
          <w:bCs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CB6174D" wp14:editId="50A8BF1C">
                <wp:simplePos x="0" y="0"/>
                <wp:positionH relativeFrom="margin">
                  <wp:align>center</wp:align>
                </wp:positionH>
                <wp:positionV relativeFrom="paragraph">
                  <wp:posOffset>359410</wp:posOffset>
                </wp:positionV>
                <wp:extent cx="7172325" cy="1657350"/>
                <wp:effectExtent l="0" t="0" r="9525" b="0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325" cy="1657350"/>
                          <a:chOff x="104775" y="0"/>
                          <a:chExt cx="7172325" cy="1429552"/>
                        </a:xfrm>
                      </wpg:grpSpPr>
                      <wps:wsp>
                        <wps:cNvPr id="2" name="Zone de texte 2"/>
                        <wps:cNvSpPr txBox="1"/>
                        <wps:spPr>
                          <a:xfrm>
                            <a:off x="4838700" y="0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5431E" w:rsidRPr="006C5AF7" w:rsidRDefault="00B5431E" w:rsidP="00B5431E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lang w:bidi="ar-DZ"/>
                                </w:rPr>
                              </w:pPr>
                              <w:r w:rsidRPr="006C5AF7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 xml:space="preserve">مديرية التربية </w:t>
                              </w:r>
                              <w:r w:rsidR="00650296" w:rsidRPr="006C5AF7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لولاية عين الدفلى</w:t>
                              </w:r>
                              <w:r w:rsidR="00650296" w:rsidRPr="006C5AF7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4362450" y="322809"/>
                            <a:ext cx="2914650" cy="50586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7B2232" w:rsidRDefault="000A7DBD" w:rsidP="00B2753B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7B2232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متوس</w:t>
                              </w:r>
                              <w:r w:rsidR="00B2753B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طة </w:t>
                              </w:r>
                              <w:r w:rsidR="00B2753B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val="fr-CA" w:bidi="ar-DZ"/>
                                </w:rPr>
                                <w:t xml:space="preserve">مغراوي موسى </w:t>
                              </w:r>
                              <w:r w:rsidR="00B2753B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val="fr-CA" w:bidi="ar-DZ"/>
                                </w:rPr>
                                <w:t>–</w:t>
                              </w:r>
                              <w:r w:rsidR="00B2753B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val="fr-CA" w:bidi="ar-DZ"/>
                                </w:rPr>
                                <w:t>خميس مليانة-</w:t>
                              </w:r>
                              <w:r w:rsidR="00650296" w:rsidRPr="007B2232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:rsidR="00B65B25" w:rsidRDefault="00B65B2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Zone de texte 4"/>
                        <wps:cNvSpPr txBox="1"/>
                        <wps:spPr>
                          <a:xfrm>
                            <a:off x="142875" y="0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8A3F94" w:rsidRDefault="00650296" w:rsidP="00C94258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السنة الدراسية :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202</w:t>
                              </w:r>
                              <w:r w:rsidR="00C94258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4</w:t>
                              </w:r>
                              <w:r w:rsidR="00B2753B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/202</w:t>
                              </w:r>
                              <w:r w:rsidR="00B2753B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Zone de texte 5"/>
                        <wps:cNvSpPr txBox="1"/>
                        <wps:spPr>
                          <a:xfrm>
                            <a:off x="104775" y="300407"/>
                            <a:ext cx="240982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0296" w:rsidRPr="008A3F94" w:rsidRDefault="00650296" w:rsidP="00B5431E">
                              <w:pPr>
                                <w:ind w:right="-216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4E0B1D">
                                <w:rPr>
                                  <w:rFonts w:ascii="Amiri" w:hAnsi="Amiri" w:cs="Amiri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المستوى :</w:t>
                              </w:r>
                              <w:r w:rsidR="00B2753B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A43415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3 </w:t>
                              </w:r>
                              <w:r w:rsidR="00B65B25" w:rsidRPr="008A3F94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متوسط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à coins arrondis 9"/>
                        <wps:cNvSpPr/>
                        <wps:spPr>
                          <a:xfrm>
                            <a:off x="3124200" y="885825"/>
                            <a:ext cx="4114800" cy="64156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à coins arrondis 10"/>
                        <wps:cNvSpPr/>
                        <wps:spPr>
                          <a:xfrm>
                            <a:off x="3162299" y="1364438"/>
                            <a:ext cx="4114801" cy="64537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Zone de texte 11"/>
                        <wps:cNvSpPr txBox="1"/>
                        <wps:spPr>
                          <a:xfrm>
                            <a:off x="3143250" y="961238"/>
                            <a:ext cx="4095750" cy="3757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4073F" w:rsidRPr="00D12210" w:rsidRDefault="00A35599" w:rsidP="0044073F">
                              <w:pPr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</w:pPr>
                              <w:r w:rsidRPr="00D12210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 xml:space="preserve">اختبار الفصل </w:t>
                              </w:r>
                              <w:r w:rsidR="00A43415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 xml:space="preserve">الأول </w:t>
                              </w:r>
                              <w:r w:rsidR="00D12210" w:rsidRPr="00D12210">
                                <w:rPr>
                                  <w:rFonts w:ascii="Amiri" w:hAnsi="Amiri" w:cs="Amiri" w:hint="cs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>في</w:t>
                              </w:r>
                              <w:r w:rsidR="00D44644" w:rsidRPr="00D12210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bidi="ar-DZ"/>
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/w:rPr>
                                <w:t xml:space="preserve"> مادة العلوم الفيزيائية و التكنولوجيا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 descr="C:\Users\FARES KH\Downloads\png-clipart-computer-icons-google-calendar-time-wall-clock-text-calendar-removebg-preview.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1800225" y="747478"/>
                            <a:ext cx="1236980" cy="617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" name="Zone de texte 13"/>
                        <wps:cNvSpPr txBox="1"/>
                        <wps:spPr>
                          <a:xfrm>
                            <a:off x="161925" y="653421"/>
                            <a:ext cx="1704975" cy="7761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18EE" w:rsidRPr="00665255" w:rsidRDefault="005059A9" w:rsidP="00C94258">
                              <w:pPr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thick"/>
                                  <w:rtl/>
                                  <w:lang w:val="fr-FR" w:bidi="ar-DZ"/>
                                </w:rPr>
                                <w:t xml:space="preserve">يوم </w:t>
                              </w: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single"/>
                                  <w:rtl/>
                                  <w:lang w:val="fr-FR" w:bidi="ar-DZ"/>
                                </w:rPr>
                                <w:t>:</w:t>
                              </w:r>
                              <w:r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 w:rsidR="00030837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0</w:t>
                              </w:r>
                              <w:r w:rsidR="00A43415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1/12/2024</w:t>
                              </w:r>
                              <w:r w:rsidR="00665255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   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u w:val="thick"/>
                                  <w:rtl/>
                                  <w:lang w:val="fr-FR" w:bidi="ar-DZ"/>
                                </w:rPr>
                                <w:t xml:space="preserve">المدة 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:</w:t>
                              </w:r>
                              <w:r w:rsidR="003518EE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ساعة</w:t>
                              </w:r>
                              <w:r w:rsidR="00665255" w:rsidRPr="00665255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و نصف</w:t>
                              </w:r>
                              <w:r w:rsidR="003518EE" w:rsidRPr="003518EE"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 descr="C:\Users\FARES KH\Pictures\science png - بحث Google_files\7189966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52725" y="49436"/>
                            <a:ext cx="139065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B6174D" id="Groupe 14" o:spid="_x0000_s1026" style="position:absolute;left:0;text-align:left;margin-left:0;margin-top:28.3pt;width:564.75pt;height:130.5pt;z-index:251670528;mso-position-horizontal:center;mso-position-horizontal-relative:margin;mso-width-relative:margin;mso-height-relative:margin" coordorigin="1047" coordsize="71723,14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7" type="#_x0000_t202" style="position:absolute;left:48387;width:24098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Q6DsUA&#10;AADaAAAADwAAAGRycy9kb3ducmV2LnhtbESPT2vCQBTE74LfYXlCL1I3KtUSXUXE/qG3Jq3i7ZF9&#10;JsHs25DdJum37xYEj8PM/IZZb3tTiZYaV1pWMJ1EIIgzq0vOFXylL4/PIJxH1lhZJgW/5GC7GQ7W&#10;GGvb8Se1ic9FgLCLUUHhfR1L6bKCDLqJrYmDd7GNQR9kk0vdYBfgppKzKFpIgyWHhQJr2heUXZMf&#10;o+A8zk8frn/97uZP8/rw1qbLo06Vehj1uxUIT72/h2/td61gBv9Xwg2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tDoOxQAAANoAAAAPAAAAAAAAAAAAAAAAAJgCAABkcnMv&#10;ZG93bnJldi54bWxQSwUGAAAAAAQABAD1AAAAigMAAAAA&#10;" fillcolor="white [3201]" stroked="f" strokeweight=".5pt">
                  <v:textbox>
                    <w:txbxContent>
                      <w:p w:rsidR="00B5431E" w:rsidRPr="006C5AF7" w:rsidRDefault="00B5431E" w:rsidP="00B5431E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lang w:bidi="ar-DZ"/>
                          </w:rPr>
                        </w:pPr>
                        <w:r w:rsidRPr="006C5AF7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 xml:space="preserve">مديرية التربية </w:t>
                        </w:r>
                        <w:r w:rsidR="00650296" w:rsidRPr="006C5AF7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لولاية عين الدفلى</w:t>
                        </w:r>
                        <w:r w:rsidR="00650296" w:rsidRPr="006C5AF7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Zone de texte 3" o:spid="_x0000_s1028" type="#_x0000_t202" style="position:absolute;left:43624;top:3228;width:29147;height:50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650296" w:rsidRPr="007B2232" w:rsidRDefault="000A7DBD" w:rsidP="00B2753B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lang w:bidi="ar-DZ"/>
                          </w:rPr>
                        </w:pPr>
                        <w:r w:rsidRPr="007B2232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bidi="ar-DZ"/>
                          </w:rPr>
                          <w:t>متوس</w:t>
                        </w:r>
                        <w:r w:rsidR="00B2753B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bidi="ar-DZ"/>
                          </w:rPr>
                          <w:t xml:space="preserve">طة </w:t>
                        </w:r>
                        <w:r w:rsidR="00B2753B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val="fr-CA" w:bidi="ar-DZ"/>
                          </w:rPr>
                          <w:t xml:space="preserve">مغراوي موسى </w:t>
                        </w:r>
                        <w:r w:rsidR="00B2753B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val="fr-CA" w:bidi="ar-DZ"/>
                          </w:rPr>
                          <w:t>–</w:t>
                        </w:r>
                        <w:r w:rsidR="00B2753B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val="fr-CA" w:bidi="ar-DZ"/>
                          </w:rPr>
                          <w:t>خميس مليانة-</w:t>
                        </w:r>
                        <w:r w:rsidR="00650296" w:rsidRPr="007B2232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B65B25" w:rsidRDefault="00B65B25"/>
                    </w:txbxContent>
                  </v:textbox>
                </v:shape>
                <v:shape id="Zone de texte 4" o:spid="_x0000_s1029" type="#_x0000_t202" style="position:absolute;left:1428;width:24099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EH4cUA&#10;AADaAAAADwAAAGRycy9kb3ducmV2LnhtbESPQWvCQBSE7wX/w/KEXkrdVGsr0VWKtCreNFXx9sg+&#10;k2D2bchuk/jv3UKhx2FmvmFmi86UoqHaFZYVvAwiEMSp1QVnCr6Tr+cJCOeRNZaWScGNHCzmvYcZ&#10;xtq2vKNm7zMRIOxiVJB7X8VSujQng25gK+LgXWxt0AdZZ1LX2Aa4KeUwit6kwYLDQo4VLXNKr/sf&#10;o+D8lJ22rlsd2tF4VH2um+T9qBOlHvvdxxSEp87/h//aG63gFX6vhBs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EQfhxQAAANoAAAAPAAAAAAAAAAAAAAAAAJgCAABkcnMv&#10;ZG93bnJldi54bWxQSwUGAAAAAAQABAD1AAAAigMAAAAA&#10;" fillcolor="white [3201]" stroked="f" strokeweight=".5pt">
                  <v:textbox>
                    <w:txbxContent>
                      <w:p w:rsidR="00650296" w:rsidRPr="008A3F94" w:rsidRDefault="00650296" w:rsidP="00C94258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السنة الدراسية :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202</w:t>
                        </w:r>
                        <w:r w:rsidR="00C94258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4</w:t>
                        </w:r>
                        <w:r w:rsidR="00B2753B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/202</w:t>
                        </w:r>
                        <w:r w:rsidR="00B2753B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5</w:t>
                        </w:r>
                      </w:p>
                    </w:txbxContent>
                  </v:textbox>
                </v:shape>
                <v:shape id="Zone de texte 5" o:spid="_x0000_s1030" type="#_x0000_t202" style="position:absolute;left:1047;top:3004;width:24099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2iesUA&#10;AADaAAAADwAAAGRycy9kb3ducmV2LnhtbESPT2vCQBTE7wW/w/KEXqRurKgluoqI/YM3k1bx9sg+&#10;k2D2bchuk/TbdwtCj8PM/IZZbXpTiZYaV1pWMBlHIIgzq0vOFXymr08vIJxH1lhZJgU/5GCzHjys&#10;MNa24yO1ic9FgLCLUUHhfR1L6bKCDLqxrYmDd7WNQR9kk0vdYBfgppLPUTSXBksOCwXWtCsouyXf&#10;RsFllJ8Prn/76qazab1/b9PFSadKPQ777RKEp97/h+/tD61gBn9Xwg2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XaJ6xQAAANoAAAAPAAAAAAAAAAAAAAAAAJgCAABkcnMv&#10;ZG93bnJldi54bWxQSwUGAAAAAAQABAD1AAAAigMAAAAA&#10;" fillcolor="white [3201]" stroked="f" strokeweight=".5pt">
                  <v:textbox>
                    <w:txbxContent>
                      <w:p w:rsidR="00650296" w:rsidRPr="008A3F94" w:rsidRDefault="00650296" w:rsidP="00B5431E">
                        <w:pPr>
                          <w:ind w:right="-216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4E0B1D">
                          <w:rPr>
                            <w:rFonts w:ascii="Amiri" w:hAnsi="Amiri" w:cs="Amiri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المستوى :</w:t>
                        </w:r>
                        <w:r w:rsidR="00B2753B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A43415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3 </w:t>
                        </w:r>
                        <w:r w:rsidR="00B65B25" w:rsidRPr="008A3F94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متوسط </w:t>
                        </w:r>
                      </w:p>
                    </w:txbxContent>
                  </v:textbox>
                </v:shape>
                <v:roundrect id="Rectangle à coins arrondis 9" o:spid="_x0000_s1031" style="position:absolute;left:31242;top:8858;width:41148;height:64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MvCsEA&#10;AADaAAAADwAAAGRycy9kb3ducmV2LnhtbESPQYvCMBSE7wv+h/AEb2vqHlxbTYsIoi57We0PeDTP&#10;tti8lCbb1n9vBMHjMDPfMJtsNI3oqXO1ZQWLeQSCuLC65lJBftl/rkA4j6yxsUwK7uQgSycfG0y0&#10;HfiP+rMvRYCwS1BB5X2bSOmKigy6uW2Jg3e1nUEfZFdK3eEQ4KaRX1G0lAZrDgsVtrSrqLid/42C&#10;vlydfPyTf9Mp/nXD8ZIfZBspNZuO2zUIT6N/h1/to1YQw/NKuAEy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zLwrBAAAA2gAAAA8AAAAAAAAAAAAAAAAAmAIAAGRycy9kb3du&#10;cmV2LnhtbFBLBQYAAAAABAAEAPUAAACGAwAAAAA=&#10;" fillcolor="black [3213]" stroked="f" strokeweight="1pt">
                  <v:stroke joinstyle="miter"/>
                </v:roundrect>
                <v:roundrect id="Rectangle à coins arrondis 10" o:spid="_x0000_s1032" style="position:absolute;left:31622;top:13644;width:41149;height:64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btl8IA&#10;AADbAAAADwAAAGRycy9kb3ducmV2LnhtbESPQYvCQAyF7wv+hyGCt3XqHlztOooIi7p4UfsDQifb&#10;FjuZ0hnb+u/NQfCW8F7e+7LaDK5WHbWh8mxgNk1AEefeVlwYyK6/nwtQISJbrD2TgQcF2KxHHytM&#10;re/5TN0lFkpCOKRooIyxSbUOeUkOw9Q3xKL9+9ZhlLUttG2xl3BX668kmWuHFUtDiQ3tSspvl7sz&#10;0BWLY1z+Zd90XJ5Cf7hme90kxkzGw/YHVKQhvs2v64MVfKGXX2QAvX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lu2XwgAAANsAAAAPAAAAAAAAAAAAAAAAAJgCAABkcnMvZG93&#10;bnJldi54bWxQSwUGAAAAAAQABAD1AAAAhwMAAAAA&#10;" fillcolor="black [3213]" stroked="f" strokeweight="1pt">
                  <v:stroke joinstyle="miter"/>
                </v:roundrect>
                <v:shape id="Zone de texte 11" o:spid="_x0000_s1033" type="#_x0000_t202" style="position:absolute;left:31432;top:9612;width:40958;height:37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u/FMMA&#10;AADbAAAADwAAAGRycy9kb3ducmV2LnhtbERPS2vCQBC+C/6HZQredBNBkdRVQkBaij34uHibZsck&#10;NDsbs9sk9te7hYK3+fies94OphYdta6yrCCeRSCIc6srLhScT7vpCoTzyBpry6TgTg62m/FojYm2&#10;PR+oO/pChBB2CSoovW8SKV1ekkE3sw1x4K62NegDbAupW+xDuKnlPIqW0mDFoaHEhrKS8u/jj1Hw&#10;ke0+8fA1N6vfOnvbX9Pmdr4slJq8DOkrCE+Df4r/3e86zI/h75dwgN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u/FMMAAADbAAAADwAAAAAAAAAAAAAAAACYAgAAZHJzL2Rv&#10;d25yZXYueG1sUEsFBgAAAAAEAAQA9QAAAIgDAAAAAA==&#10;" filled="f" stroked="f" strokeweight=".5pt">
                  <v:textbox>
                    <w:txbxContent>
                      <w:p w:rsidR="0044073F" w:rsidRPr="00D12210" w:rsidRDefault="00A35599" w:rsidP="0044073F">
                        <w:pPr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</w:pPr>
                        <w:r w:rsidRPr="00D12210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 xml:space="preserve">اختبار الفصل </w:t>
                        </w:r>
                        <w:r w:rsidR="00A43415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 xml:space="preserve">الأول </w:t>
                        </w:r>
                        <w:r w:rsidR="00D12210" w:rsidRPr="00D12210">
                          <w:rPr>
                            <w:rFonts w:ascii="Amiri" w:hAnsi="Amiri" w:cs="Amiri" w:hint="cs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>في</w:t>
                        </w:r>
                        <w:r w:rsidR="00D44644" w:rsidRPr="00D12210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bidi="ar-DZ"/>
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/w:rPr>
                          <w:t xml:space="preserve"> مادة العلوم الفيزيائية و التكنولوجيا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34" type="#_x0000_t75" style="position:absolute;left:18002;top:7474;width:12370;height:6176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Ev7fDAAAA2wAAAA8AAABkcnMvZG93bnJldi54bWxEj0FrwzAMhe+F/gejwW6N3Q66kcYtoxDo&#10;IZclu+ymxloSFsshdpv038+FQm8S771PT9lhtr240ug7xxrWiQJBXDvTcaPhu8pXHyB8QDbYOyYN&#10;N/Jw2C8XGabGTfxF1zI0IkLYp6ihDWFIpfR1SxZ94gbiqP260WKI69hIM+IU4baXG6W20mLH8UKL&#10;Ax1bqv/Ki42Uc63mYn1s8jy851Ovqrfip9L69WX+3IEINIen+ZE+mVh/A/df4gBy/w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gS/t8MAAADbAAAADwAAAAAAAAAAAAAAAACf&#10;AgAAZHJzL2Rvd25yZXYueG1sUEsFBgAAAAAEAAQA9wAAAI8DAAAAAA==&#10;">
                  <v:imagedata r:id="rId9" o:title="png-clipart-computer-icons-google-calendar-time-wall-clock-text-calendar-removebg-preview"/>
                  <v:path arrowok="t"/>
                </v:shape>
                <v:shape id="Zone de texte 13" o:spid="_x0000_s1035" type="#_x0000_t202" style="position:absolute;left:1619;top:6534;width:17050;height:77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HZr8MA&#10;AADbAAAADwAAAGRycy9kb3ducmV2LnhtbERPS2vCQBC+C/0PyxS8SN1o6IPUVUTUircabeltyE6T&#10;YHY2ZNck/fduQfA2H99zZoveVKKlxpWWFUzGEQjizOqScwXHdPP0BsJ5ZI2VZVLwRw4W84fBDBNt&#10;O/6k9uBzEULYJaig8L5OpHRZQQbd2NbEgfu1jUEfYJNL3WAXwk0lp1H0Ig2WHBoKrGlVUHY+XIyC&#10;n1H+vXf99tTFz3G9/mjT1y+dKjV87JfvIDz1/i6+uXc6zI/h/5dwgJ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HZr8MAAADbAAAADwAAAAAAAAAAAAAAAACYAgAAZHJzL2Rv&#10;d25yZXYueG1sUEsFBgAAAAAEAAQA9QAAAIgDAAAAAA==&#10;" fillcolor="white [3201]" stroked="f" strokeweight=".5pt">
                  <v:textbox>
                    <w:txbxContent>
                      <w:p w:rsidR="003518EE" w:rsidRPr="00665255" w:rsidRDefault="005059A9" w:rsidP="00C94258">
                        <w:pPr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thick"/>
                            <w:rtl/>
                            <w:lang w:val="fr-FR" w:bidi="ar-DZ"/>
                          </w:rPr>
                          <w:t xml:space="preserve">يوم </w:t>
                        </w:r>
                        <w:r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single"/>
                            <w:rtl/>
                            <w:lang w:val="fr-FR" w:bidi="ar-DZ"/>
                          </w:rPr>
                          <w:t>:</w:t>
                        </w:r>
                        <w:r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</w:t>
                        </w:r>
                        <w:r w:rsidR="00030837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0</w:t>
                        </w:r>
                        <w:r w:rsidR="00A43415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>1/12/2024</w:t>
                        </w:r>
                        <w:r w:rsidR="00665255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   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u w:val="thick"/>
                            <w:rtl/>
                            <w:lang w:val="fr-FR" w:bidi="ar-DZ"/>
                          </w:rPr>
                          <w:t xml:space="preserve">المدة 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i/>
                            <w:iCs/>
                            <w:sz w:val="28"/>
                            <w:szCs w:val="28"/>
                            <w:rtl/>
                            <w:lang w:val="fr-FR" w:bidi="ar-DZ"/>
                          </w:rPr>
                          <w:t>:</w:t>
                        </w:r>
                        <w:r w:rsidR="003518EE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ساعة</w:t>
                        </w:r>
                        <w:r w:rsidR="00665255" w:rsidRPr="00665255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و نصف</w:t>
                        </w:r>
                        <w:r w:rsidR="003518EE" w:rsidRPr="003518EE"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val="fr-FR"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Image 7" o:spid="_x0000_s1036" type="#_x0000_t75" style="position:absolute;left:27527;top:494;width:13906;height:7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uDpbEAAAA2gAAAA8AAABkcnMvZG93bnJldi54bWxEj0FrwkAUhO9C/8PyCr3VjUJaG12lWAw5&#10;KKVaPD+yr0lo9m3YXZP033cFweMwM98wq81oWtGT841lBbNpAoK4tLrhSsH3afe8AOEDssbWMin4&#10;Iw+b9cNkhZm2A39RfwyViBD2GSqoQ+gyKX1Zk0E/tR1x9H6sMxiidJXUDocIN62cJ8mLNNhwXKix&#10;o21N5e/xYhScKl68pek2n38UuTnvD7P807VKPT2O70sQgcZwD9/ahVbwCtcr8QbI9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xuDpbEAAAA2gAAAA8AAAAAAAAAAAAAAAAA&#10;nwIAAGRycy9kb3ducmV2LnhtbFBLBQYAAAAABAAEAPcAAACQAwAAAAA=&#10;">
                  <v:imagedata r:id="rId10" o:title="7189966"/>
                  <v:path arrowok="t"/>
                </v:shape>
                <w10:wrap anchorx="margin"/>
              </v:group>
            </w:pict>
          </mc:Fallback>
        </mc:AlternateContent>
      </w:r>
      <w:r w:rsidR="00A922AD">
        <w:rPr>
          <w:rFonts w:ascii="Amiri" w:hAnsi="Amiri" w:cs="Amir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6718A62" wp14:editId="0CD6A826">
                <wp:simplePos x="0" y="0"/>
                <wp:positionH relativeFrom="column">
                  <wp:posOffset>-247650</wp:posOffset>
                </wp:positionH>
                <wp:positionV relativeFrom="paragraph">
                  <wp:posOffset>-66040</wp:posOffset>
                </wp:positionV>
                <wp:extent cx="7086600" cy="9525"/>
                <wp:effectExtent l="0" t="0" r="19050" b="28575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473DA5" id="Connecteur droit 6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5pt,-5.2pt" to="538.5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="0032371C" w:rsidRPr="00665255">
        <w:rPr>
          <w:rFonts w:ascii="Amiri" w:hAnsi="Amiri" w:cs="Amiri"/>
          <w:b/>
          <w:bCs/>
          <w:sz w:val="32"/>
          <w:szCs w:val="32"/>
          <w:rtl/>
          <w:lang w:val="fr-FR" w:bidi="ar-DZ"/>
        </w:rPr>
        <w:t xml:space="preserve">الجمهورية الجزائرية الديمقراطية الشعبية </w:t>
      </w:r>
    </w:p>
    <w:p w:rsidR="005F7176" w:rsidRDefault="005F7176" w:rsidP="0032371C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5F7176" w:rsidRPr="005F7176" w:rsidRDefault="005F7176" w:rsidP="005F7176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5F7176" w:rsidRDefault="005F7176" w:rsidP="005F7176">
      <w:pPr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3627DC" w:rsidRDefault="007B2232" w:rsidP="00497E42">
      <w:pPr>
        <w:rPr>
          <w:rFonts w:ascii="Amiri" w:hAnsi="Amiri" w:cs="Amiri"/>
          <w:i/>
          <w:iCs/>
          <w:sz w:val="32"/>
          <w:szCs w:val="32"/>
          <w:rtl/>
          <w:lang w:val="fr-FR" w:bidi="ar-DZ"/>
        </w:rPr>
      </w:pPr>
      <w:r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 xml:space="preserve">                                                                                                                    </w:t>
      </w:r>
      <w:r w:rsidR="00810128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الجزء الأول</w:t>
      </w:r>
      <w:r w:rsidR="00153D3A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:</w:t>
      </w:r>
      <w:r w:rsidR="00F145A9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(12 نقطة )</w:t>
      </w:r>
      <w:r w:rsidR="00810128" w:rsidRPr="00497E42">
        <w:rPr>
          <w:rFonts w:ascii="Amiri" w:hAnsi="Amiri" w:cs="Amiri"/>
          <w:i/>
          <w:iCs/>
          <w:sz w:val="32"/>
          <w:szCs w:val="32"/>
          <w:rtl/>
          <w:lang w:val="fr-FR" w:bidi="ar-DZ"/>
        </w:rPr>
        <w:t xml:space="preserve">   </w:t>
      </w:r>
    </w:p>
    <w:p w:rsidR="00764F00" w:rsidRDefault="00810128" w:rsidP="006600A6">
      <w:pPr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</w:pPr>
      <w:r w:rsidRPr="00497E42">
        <w:rPr>
          <w:rFonts w:ascii="Amiri" w:hAnsi="Amiri" w:cs="Amiri"/>
          <w:i/>
          <w:iCs/>
          <w:sz w:val="32"/>
          <w:szCs w:val="32"/>
          <w:rtl/>
          <w:lang w:val="fr-FR" w:bidi="ar-DZ"/>
        </w:rPr>
        <w:t xml:space="preserve">  </w:t>
      </w:r>
      <w:r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</w:t>
      </w:r>
      <w:r w:rsidR="00497E42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التمرين الأول : (</w:t>
      </w:r>
      <w:r w:rsidR="006600A6"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 xml:space="preserve">7 </w:t>
      </w:r>
      <w:r w:rsidR="00497E42"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نقاط).</w:t>
      </w:r>
      <w:r w:rsidRPr="00A2381B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 </w:t>
      </w:r>
    </w:p>
    <w:p w:rsidR="002A6318" w:rsidRDefault="00DD0CA4" w:rsidP="00497E42">
      <w:pPr>
        <w:rPr>
          <w:rFonts w:ascii="Amiri" w:hAnsi="Amiri" w:cs="Amiri"/>
          <w:sz w:val="28"/>
          <w:szCs w:val="28"/>
          <w:rtl/>
          <w:lang w:val="fr-FR" w:bidi="ar-DZ"/>
        </w:rPr>
      </w:pPr>
      <w:r w:rsidRPr="006A41D6">
        <w:rPr>
          <w:rFonts w:ascii="Amiri" w:hAnsi="Amiri" w:cs="Amiri"/>
          <w:sz w:val="28"/>
          <w:szCs w:val="28"/>
          <w:u w:val="thick"/>
          <w:lang w:val="en-US" w:bidi="ar-DZ"/>
        </w:rPr>
        <w:t xml:space="preserve">I </w:t>
      </w:r>
      <w:r w:rsidRPr="006A41D6">
        <w:rPr>
          <w:rFonts w:ascii="Amiri" w:hAnsi="Amiri" w:cs="Amiri" w:hint="cs"/>
          <w:sz w:val="28"/>
          <w:szCs w:val="28"/>
          <w:u w:val="thick"/>
          <w:rtl/>
          <w:lang w:val="fr-CA" w:bidi="ar-DZ"/>
        </w:rPr>
        <w:t>-</w:t>
      </w:r>
      <w:r>
        <w:rPr>
          <w:rFonts w:ascii="Amiri" w:hAnsi="Amiri" w:cs="Amiri" w:hint="cs"/>
          <w:sz w:val="28"/>
          <w:szCs w:val="28"/>
          <w:rtl/>
          <w:lang w:val="fr-CA" w:bidi="ar-DZ"/>
        </w:rPr>
        <w:t xml:space="preserve"> </w:t>
      </w:r>
      <w:r w:rsidR="003627DC" w:rsidRPr="002A6318">
        <w:rPr>
          <w:rFonts w:ascii="Amiri" w:hAnsi="Amiri" w:cs="Amiri" w:hint="cs"/>
          <w:sz w:val="28"/>
          <w:szCs w:val="28"/>
          <w:rtl/>
          <w:lang w:val="fr-FR" w:bidi="ar-DZ"/>
        </w:rPr>
        <w:t xml:space="preserve">أجب بصحيح أو خطأ مع تصحيح الخطأ إن وجد </w:t>
      </w:r>
    </w:p>
    <w:p w:rsidR="002A6318" w:rsidRDefault="002A6318" w:rsidP="002A6318">
      <w:pPr>
        <w:pStyle w:val="Paragraphedeliste"/>
        <w:numPr>
          <w:ilvl w:val="0"/>
          <w:numId w:val="10"/>
        </w:numPr>
        <w:rPr>
          <w:rFonts w:ascii="Amiri" w:hAnsi="Amiri" w:cs="Amiri"/>
          <w:sz w:val="28"/>
          <w:szCs w:val="28"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>ينتج عن التحليل الكهربائي للماء النقي غاز أحادي أكسيد الكربون .</w:t>
      </w:r>
    </w:p>
    <w:p w:rsidR="00726E34" w:rsidRDefault="00726E34" w:rsidP="002A6318">
      <w:pPr>
        <w:pStyle w:val="Paragraphedeliste"/>
        <w:numPr>
          <w:ilvl w:val="0"/>
          <w:numId w:val="10"/>
        </w:numPr>
        <w:rPr>
          <w:rFonts w:ascii="Amiri" w:hAnsi="Amiri" w:cs="Amiri"/>
          <w:sz w:val="28"/>
          <w:szCs w:val="28"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>يعبر عن النوع الكيميائي بالصيغ الكيميائية .</w:t>
      </w:r>
    </w:p>
    <w:p w:rsidR="00726E34" w:rsidRDefault="00986219" w:rsidP="002A6318">
      <w:pPr>
        <w:pStyle w:val="Paragraphedeliste"/>
        <w:numPr>
          <w:ilvl w:val="0"/>
          <w:numId w:val="10"/>
        </w:numPr>
        <w:rPr>
          <w:rFonts w:ascii="Amiri" w:hAnsi="Amiri" w:cs="Amiri"/>
          <w:sz w:val="28"/>
          <w:szCs w:val="28"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>نواتج الاحتراق التام لفحم هيدروجيني : فحم ، غاز أحادي أكسيد الكربون ،غ</w:t>
      </w:r>
      <w:r w:rsidR="00964789">
        <w:rPr>
          <w:rFonts w:ascii="Amiri" w:hAnsi="Amiri" w:cs="Amiri" w:hint="cs"/>
          <w:sz w:val="28"/>
          <w:szCs w:val="28"/>
          <w:rtl/>
          <w:lang w:val="fr-FR" w:bidi="ar-DZ"/>
        </w:rPr>
        <w:t xml:space="preserve">از ثنائي أكسيد الكربون ، الماء </w:t>
      </w:r>
      <w:r w:rsidR="00726E34">
        <w:rPr>
          <w:rFonts w:ascii="Amiri" w:hAnsi="Amiri" w:cs="Amiri" w:hint="cs"/>
          <w:sz w:val="28"/>
          <w:szCs w:val="28"/>
          <w:rtl/>
          <w:lang w:val="fr-FR" w:bidi="ar-DZ"/>
        </w:rPr>
        <w:t xml:space="preserve"> </w:t>
      </w:r>
    </w:p>
    <w:p w:rsidR="00DF764A" w:rsidRDefault="00DF764A" w:rsidP="00DF764A">
      <w:pPr>
        <w:pStyle w:val="Paragraphedeliste"/>
        <w:numPr>
          <w:ilvl w:val="0"/>
          <w:numId w:val="10"/>
        </w:numPr>
        <w:rPr>
          <w:rFonts w:ascii="Amiri" w:hAnsi="Amiri" w:cs="Amiri"/>
          <w:sz w:val="28"/>
          <w:szCs w:val="28"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>يتكون الفحم الهيدروجيني من كلور ،كربون و هيدروجين .</w:t>
      </w:r>
    </w:p>
    <w:p w:rsidR="00401AC0" w:rsidRPr="00361CE8" w:rsidRDefault="005A5A0C" w:rsidP="00361CE8">
      <w:pPr>
        <w:rPr>
          <w:rFonts w:ascii="Amiri" w:hAnsi="Amiri" w:cs="Amiri"/>
          <w:sz w:val="28"/>
          <w:szCs w:val="28"/>
          <w:rtl/>
          <w:lang w:val="fr-CA" w:bidi="ar-DZ"/>
        </w:rPr>
      </w:pPr>
      <w:r w:rsidRPr="006A41D6">
        <w:rPr>
          <w:rFonts w:ascii="Amiri" w:hAnsi="Amiri" w:cs="Amiri" w:hint="cs"/>
          <w:sz w:val="28"/>
          <w:szCs w:val="28"/>
          <w:u w:val="thick"/>
          <w:rtl/>
          <w:lang w:val="fr-FR" w:bidi="ar-DZ"/>
        </w:rPr>
        <w:t>II-</w:t>
      </w:r>
      <w:r>
        <w:rPr>
          <w:rFonts w:ascii="Amiri" w:hAnsi="Amiri" w:cs="Amiri" w:hint="cs"/>
          <w:sz w:val="28"/>
          <w:szCs w:val="28"/>
          <w:rtl/>
          <w:lang w:val="fr-CA" w:bidi="ar-DZ"/>
        </w:rPr>
        <w:t>اذكر المبدأ الذي نعتمد عليه في موازنة معادلة .</w:t>
      </w:r>
      <w:r w:rsidR="00497E42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</w:t>
      </w:r>
    </w:p>
    <w:p w:rsidR="00E67154" w:rsidRPr="00FB71BA" w:rsidRDefault="00720FF7" w:rsidP="009669E3">
      <w:pPr>
        <w:rPr>
          <w:rFonts w:ascii="Amiri" w:hAnsi="Amiri" w:cs="Amiri"/>
          <w:sz w:val="32"/>
          <w:szCs w:val="32"/>
          <w:u w:val="thick"/>
          <w:rtl/>
          <w:lang w:val="fr-FR" w:bidi="ar-DZ"/>
        </w:rPr>
      </w:pPr>
      <w:r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التمرين </w:t>
      </w:r>
      <w:r w:rsidR="00E67154"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ال</w:t>
      </w:r>
      <w:r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ثاني</w:t>
      </w:r>
      <w:r w:rsidR="00E67154"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 :</w:t>
      </w:r>
      <w:r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 xml:space="preserve">( </w:t>
      </w:r>
      <w:r w:rsidR="009669E3"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 xml:space="preserve">5 </w:t>
      </w:r>
      <w:r w:rsidRPr="00720FF7">
        <w:rPr>
          <w:rFonts w:ascii="Amiri" w:hAnsi="Amiri" w:cs="Amiri"/>
          <w:i/>
          <w:iCs/>
          <w:sz w:val="32"/>
          <w:szCs w:val="32"/>
          <w:u w:val="thick"/>
          <w:rtl/>
          <w:lang w:val="fr-FR" w:bidi="ar-DZ"/>
        </w:rPr>
        <w:t>نقاط )</w:t>
      </w:r>
      <w:r w:rsidR="007063B6">
        <w:rPr>
          <w:rFonts w:ascii="Amiri" w:hAnsi="Amiri" w:cs="Amiri" w:hint="cs"/>
          <w:i/>
          <w:iCs/>
          <w:sz w:val="32"/>
          <w:szCs w:val="32"/>
          <w:u w:val="thick"/>
          <w:rtl/>
          <w:lang w:val="fr-FR" w:bidi="ar-DZ"/>
        </w:rPr>
        <w:t>.</w:t>
      </w:r>
    </w:p>
    <w:p w:rsidR="00131EE1" w:rsidRDefault="00A61415" w:rsidP="00131EE1">
      <w:pPr>
        <w:rPr>
          <w:rFonts w:ascii="Amiri" w:hAnsi="Amiri" w:cs="Amiri"/>
          <w:sz w:val="28"/>
          <w:szCs w:val="28"/>
          <w:rtl/>
          <w:lang w:val="fr-CA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-194733</wp:posOffset>
                </wp:positionH>
                <wp:positionV relativeFrom="paragraph">
                  <wp:posOffset>465877</wp:posOffset>
                </wp:positionV>
                <wp:extent cx="2819400" cy="2294467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2294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1415" w:rsidRDefault="00A61415">
                            <w:r w:rsidRPr="00A61415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2630170" cy="2095786"/>
                                  <wp:effectExtent l="0" t="0" r="0" b="0"/>
                                  <wp:docPr id="15" name="Image 15" descr="C:\Users\User\Downloads\5920329495611556906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User\Downloads\5920329495611556906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30170" cy="20957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" o:spid="_x0000_s1037" type="#_x0000_t202" style="position:absolute;left:0;text-align:left;margin-left:-15.35pt;margin-top:36.7pt;width:222pt;height:180.65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" fillcolor="white [3201]" stroked="f" strokeweight=".5pt">
                <v:textbox>
                  <w:txbxContent>
                    <w:p w:rsidR="00A61415" w:rsidRDefault="00A61415">
                      <w:r w:rsidRPr="00A61415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2630170" cy="2095786"/>
                            <wp:effectExtent l="0" t="0" r="0" b="0"/>
                            <wp:docPr id="15" name="Image 15" descr="C:\Users\User\Downloads\5920329495611556906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User\Downloads\5920329495611556906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30170" cy="20957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1529">
        <w:rPr>
          <w:rFonts w:ascii="Amiri" w:hAnsi="Amiri" w:cs="Amiri" w:hint="cs"/>
          <w:sz w:val="28"/>
          <w:szCs w:val="28"/>
          <w:rtl/>
          <w:lang w:val="fr-CA" w:bidi="ar-DZ"/>
        </w:rPr>
        <w:t xml:space="preserve">تعتبر الطاقة الشمسية من بين الطاقات المتجددة ، و هي طاقة آمنة لا تسبب التلوث للبيئة ، و قد اتجه العالم </w:t>
      </w:r>
      <w:r w:rsidR="00D1046A">
        <w:rPr>
          <w:rFonts w:ascii="Amiri" w:hAnsi="Amiri" w:cs="Amiri" w:hint="cs"/>
          <w:sz w:val="28"/>
          <w:szCs w:val="28"/>
          <w:rtl/>
          <w:lang w:val="fr-CA" w:bidi="ar-DZ"/>
        </w:rPr>
        <w:t>إلى هذا النوع من الطاقات المتجددة للتقليل من استخدام الوقود .</w:t>
      </w:r>
    </w:p>
    <w:p w:rsidR="00D1046A" w:rsidRPr="00091529" w:rsidRDefault="00D1046A" w:rsidP="00131EE1">
      <w:pPr>
        <w:rPr>
          <w:rFonts w:ascii="Amiri" w:hAnsi="Amiri" w:cs="Amiri"/>
          <w:sz w:val="28"/>
          <w:szCs w:val="28"/>
          <w:rtl/>
          <w:lang w:val="fr-CA" w:bidi="ar-DZ"/>
        </w:rPr>
      </w:pPr>
      <w:r>
        <w:rPr>
          <w:rFonts w:ascii="Amiri" w:hAnsi="Amiri" w:cs="Amiri" w:hint="cs"/>
          <w:sz w:val="28"/>
          <w:szCs w:val="28"/>
          <w:rtl/>
          <w:lang w:val="fr-CA" w:bidi="ar-DZ"/>
        </w:rPr>
        <w:t xml:space="preserve">تمثل </w:t>
      </w:r>
      <w:r w:rsidRPr="00300DCF">
        <w:rPr>
          <w:rFonts w:ascii="Amiri" w:hAnsi="Amiri" w:cs="Amiri" w:hint="cs"/>
          <w:b/>
          <w:bCs/>
          <w:sz w:val="32"/>
          <w:szCs w:val="32"/>
          <w:u w:val="thick"/>
          <w:rtl/>
          <w:lang w:val="fr-CA" w:bidi="ar-DZ"/>
        </w:rPr>
        <w:t>الوثيقة -1-</w:t>
      </w:r>
      <w:r>
        <w:rPr>
          <w:rFonts w:ascii="Amiri" w:hAnsi="Amiri" w:cs="Amiri" w:hint="cs"/>
          <w:sz w:val="28"/>
          <w:szCs w:val="28"/>
          <w:rtl/>
          <w:lang w:val="fr-CA" w:bidi="ar-DZ"/>
        </w:rPr>
        <w:t xml:space="preserve"> </w:t>
      </w:r>
      <w:r w:rsidR="00A61415">
        <w:rPr>
          <w:rFonts w:ascii="Amiri" w:hAnsi="Amiri" w:cs="Amiri" w:hint="cs"/>
          <w:sz w:val="28"/>
          <w:szCs w:val="28"/>
          <w:rtl/>
          <w:lang w:val="fr-CA" w:bidi="ar-DZ"/>
        </w:rPr>
        <w:t>انتاج طاقة كهربائية بواسطة الطاقة الشمسية .</w:t>
      </w:r>
    </w:p>
    <w:p w:rsidR="00131EE1" w:rsidRDefault="00361CE8" w:rsidP="00D60D0A">
      <w:pPr>
        <w:pStyle w:val="Paragraphedeliste"/>
        <w:numPr>
          <w:ilvl w:val="0"/>
          <w:numId w:val="12"/>
        </w:numPr>
        <w:rPr>
          <w:rFonts w:ascii="Amiri" w:hAnsi="Amiri" w:cs="Amiri"/>
          <w:sz w:val="28"/>
          <w:szCs w:val="28"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CA" w:bidi="ar-DZ"/>
        </w:rPr>
        <w:t xml:space="preserve">صف </w:t>
      </w:r>
      <w:r w:rsidR="00D60D0A">
        <w:rPr>
          <w:rFonts w:ascii="Amiri" w:hAnsi="Amiri" w:cs="Amiri" w:hint="cs"/>
          <w:sz w:val="28"/>
          <w:szCs w:val="28"/>
          <w:rtl/>
          <w:lang w:val="fr-FR" w:bidi="ar-DZ"/>
        </w:rPr>
        <w:t>عمل هذه التركيبة .</w:t>
      </w:r>
    </w:p>
    <w:p w:rsidR="00D60D0A" w:rsidRDefault="00D60D0A" w:rsidP="00D60D0A">
      <w:pPr>
        <w:pStyle w:val="Paragraphedeliste"/>
        <w:numPr>
          <w:ilvl w:val="0"/>
          <w:numId w:val="12"/>
        </w:numPr>
        <w:rPr>
          <w:rFonts w:ascii="Amiri" w:hAnsi="Amiri" w:cs="Amiri"/>
          <w:sz w:val="28"/>
          <w:szCs w:val="28"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>حدد الجمل المساهمة في الوصول إل الفعل النهائي .</w:t>
      </w:r>
    </w:p>
    <w:p w:rsidR="0046020B" w:rsidRDefault="0046020B" w:rsidP="00D60D0A">
      <w:pPr>
        <w:pStyle w:val="Paragraphedeliste"/>
        <w:numPr>
          <w:ilvl w:val="0"/>
          <w:numId w:val="12"/>
        </w:numPr>
        <w:rPr>
          <w:rFonts w:ascii="Amiri" w:hAnsi="Amiri" w:cs="Amiri"/>
          <w:sz w:val="28"/>
          <w:szCs w:val="28"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592031</wp:posOffset>
                </wp:positionH>
                <wp:positionV relativeFrom="paragraph">
                  <wp:posOffset>257810</wp:posOffset>
                </wp:positionV>
                <wp:extent cx="313479" cy="211667"/>
                <wp:effectExtent l="0" t="0" r="10795" b="17145"/>
                <wp:wrapNone/>
                <wp:docPr id="23" name="Rectangle à coins arrond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479" cy="2116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8C66CA" id="Rectangle à coins arrondis 23" o:spid="_x0000_s1026" style="position:absolute;margin-left:46.6pt;margin-top:20.3pt;width:24.7pt;height:16.6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" fillcolor="black [3200]" strokecolor="black [1600]" strokeweight="1pt">
                <v:stroke joinstyle="miter"/>
              </v:roundrect>
            </w:pict>
          </mc:Fallback>
        </mc:AlternateContent>
      </w:r>
      <w:r w:rsidR="00B20E08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-33867</wp:posOffset>
                </wp:positionH>
                <wp:positionV relativeFrom="paragraph">
                  <wp:posOffset>96943</wp:posOffset>
                </wp:positionV>
                <wp:extent cx="694267" cy="347134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267" cy="347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0E08" w:rsidRPr="0046020B" w:rsidRDefault="00B20E0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6020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مدخرة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9" o:spid="_x0000_s1038" type="#_x0000_t202" style="position:absolute;left:0;text-align:left;margin-left:-2.65pt;margin-top:7.65pt;width:54.65pt;height:27.3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" filled="f" stroked="f" strokeweight=".5pt">
                <v:textbox>
                  <w:txbxContent>
                    <w:p w:rsidR="00B20E08" w:rsidRPr="0046020B" w:rsidRDefault="00B20E08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46020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مدخرة</w:t>
                      </w:r>
                    </w:p>
                  </w:txbxContent>
                </v:textbox>
              </v:shape>
            </w:pict>
          </mc:Fallback>
        </mc:AlternateContent>
      </w:r>
      <w:r w:rsidR="00B20E08">
        <w:rPr>
          <w:rFonts w:ascii="Amiri" w:hAnsi="Amiri" w:cs="Amiri" w:hint="cs"/>
          <w:sz w:val="28"/>
          <w:szCs w:val="28"/>
          <w:rtl/>
          <w:lang w:val="fr-FR" w:bidi="ar-DZ"/>
        </w:rPr>
        <w:t>انجز السلسلة الوظيفية التي تسمح بتوهج المصباح</w:t>
      </w:r>
      <w:r>
        <w:rPr>
          <w:rFonts w:ascii="Amiri" w:hAnsi="Amiri" w:cs="Amiri" w:hint="cs"/>
          <w:sz w:val="28"/>
          <w:szCs w:val="28"/>
          <w:rtl/>
          <w:lang w:val="fr-FR" w:bidi="ar-DZ"/>
        </w:rPr>
        <w:t>.</w:t>
      </w:r>
    </w:p>
    <w:p w:rsidR="00B7133A" w:rsidRDefault="00FC6C97" w:rsidP="00D60D0A">
      <w:pPr>
        <w:pStyle w:val="Paragraphedeliste"/>
        <w:numPr>
          <w:ilvl w:val="0"/>
          <w:numId w:val="12"/>
        </w:numPr>
        <w:rPr>
          <w:rFonts w:ascii="Amiri" w:hAnsi="Amiri" w:cs="Amiri"/>
          <w:sz w:val="28"/>
          <w:szCs w:val="28"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>اقترح حلولا تراها مناسبة للمحافظة على البيئة (على الأقل حلين)</w:t>
      </w:r>
    </w:p>
    <w:p w:rsidR="00D60D0A" w:rsidRPr="00D60D0A" w:rsidRDefault="00B7133A" w:rsidP="00B7133A">
      <w:pPr>
        <w:pStyle w:val="Paragraphedeliste"/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>(أو اذكر مصادر طاقوية أخرى)</w:t>
      </w:r>
      <w:r w:rsidR="00B20E08">
        <w:rPr>
          <w:rFonts w:ascii="Amiri" w:hAnsi="Amiri" w:cs="Amiri" w:hint="cs"/>
          <w:sz w:val="28"/>
          <w:szCs w:val="28"/>
          <w:rtl/>
          <w:lang w:val="fr-FR" w:bidi="ar-DZ"/>
        </w:rPr>
        <w:t xml:space="preserve"> </w:t>
      </w:r>
    </w:p>
    <w:p w:rsidR="00131EE1" w:rsidRDefault="00FC6C97" w:rsidP="00131EE1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402802</wp:posOffset>
                </wp:positionV>
                <wp:extent cx="1430867" cy="414866"/>
                <wp:effectExtent l="0" t="0" r="0" b="4445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7" cy="414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6C97" w:rsidRPr="00300DCF" w:rsidRDefault="00FC6C9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300DCF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8" o:spid="_x0000_s1039" type="#_x0000_t202" style="position:absolute;left:0;text-align:left;margin-left:34pt;margin-top:31.7pt;width:112.65pt;height:32.6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" fillcolor="white [3201]" stroked="f" strokeweight=".5pt">
                <v:textbox>
                  <w:txbxContent>
                    <w:p w:rsidR="00FC6C97" w:rsidRPr="00300DCF" w:rsidRDefault="00FC6C97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300DCF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</v:shape>
            </w:pict>
          </mc:Fallback>
        </mc:AlternateContent>
      </w:r>
    </w:p>
    <w:p w:rsidR="00131EE1" w:rsidRDefault="00131EE1" w:rsidP="00131EE1">
      <w:pPr>
        <w:rPr>
          <w:rFonts w:ascii="Amiri" w:hAnsi="Amiri" w:cs="Amiri"/>
          <w:sz w:val="28"/>
          <w:szCs w:val="28"/>
          <w:rtl/>
          <w:lang w:val="fr-FR" w:bidi="ar-DZ"/>
        </w:rPr>
      </w:pPr>
    </w:p>
    <w:p w:rsidR="0083569E" w:rsidRPr="00372DDB" w:rsidRDefault="00300DCF" w:rsidP="00372DDB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9E5606" wp14:editId="7256EAD6">
                <wp:simplePos x="0" y="0"/>
                <wp:positionH relativeFrom="column">
                  <wp:posOffset>-332317</wp:posOffset>
                </wp:positionH>
                <wp:positionV relativeFrom="paragraph">
                  <wp:posOffset>209973</wp:posOffset>
                </wp:positionV>
                <wp:extent cx="1076325" cy="361950"/>
                <wp:effectExtent l="0" t="0" r="9525" b="0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D99" w:rsidRPr="00467EC0" w:rsidRDefault="00CC5D99" w:rsidP="00300DCF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lang w:bidi="ar-DZ"/>
                              </w:rPr>
                            </w:pPr>
                            <w:r w:rsidRPr="00300DCF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 1 /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E5606" id="Zone de texte 34" o:spid="_x0000_s1040" type="#_x0000_t202" style="position:absolute;left:0;text-align:left;margin-left:-26.15pt;margin-top:16.55pt;width:84.75pt;height:28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" fillcolor="white [3201]" stroked="f" strokeweight=".5pt">
                <v:textbox>
                  <w:txbxContent>
                    <w:p w:rsidR="00CC5D99" w:rsidRPr="00467EC0" w:rsidRDefault="00CC5D99" w:rsidP="00300DCF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lang w:bidi="ar-DZ"/>
                        </w:rPr>
                      </w:pPr>
                      <w:r w:rsidRPr="00300DCF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ص 1 /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7BF899" wp14:editId="2DFCCBF1">
                <wp:simplePos x="0" y="0"/>
                <wp:positionH relativeFrom="column">
                  <wp:posOffset>728557</wp:posOffset>
                </wp:positionH>
                <wp:positionV relativeFrom="paragraph">
                  <wp:posOffset>269664</wp:posOffset>
                </wp:positionV>
                <wp:extent cx="6143625" cy="95250"/>
                <wp:effectExtent l="38100" t="0" r="0" b="19050"/>
                <wp:wrapNone/>
                <wp:docPr id="33" name="Losang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952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5003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Losange 33" o:spid="_x0000_s1026" type="#_x0000_t4" style="position:absolute;margin-left:57.35pt;margin-top:21.25pt;width:483.75pt;height:7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" fillcolor="black [3200]" strokecolor="black [1600]" strokeweight="1pt"/>
            </w:pict>
          </mc:Fallback>
        </mc:AlternateContent>
      </w:r>
    </w:p>
    <w:p w:rsidR="00906DA7" w:rsidRPr="00372DDB" w:rsidRDefault="00961F19" w:rsidP="00372DDB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628A588" wp14:editId="70632918">
                <wp:simplePos x="0" y="0"/>
                <wp:positionH relativeFrom="margin">
                  <wp:align>center</wp:align>
                </wp:positionH>
                <wp:positionV relativeFrom="paragraph">
                  <wp:posOffset>25537</wp:posOffset>
                </wp:positionV>
                <wp:extent cx="7086600" cy="0"/>
                <wp:effectExtent l="0" t="19050" r="19050" b="19050"/>
                <wp:wrapNone/>
                <wp:docPr id="68" name="Connecteur droit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5CA853" id="Connecteur droit 68" o:spid="_x0000_s1026" style="position:absolute;z-index:2517329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pt" to="558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" strokecolor="black [3200]" strokeweight="2.25pt">
                <v:stroke joinstyle="miter"/>
                <w10:wrap anchorx="margin"/>
              </v:line>
            </w:pict>
          </mc:Fallback>
        </mc:AlternateContent>
      </w:r>
      <w:r w:rsidR="00372DDB">
        <w:rPr>
          <w:rFonts w:ascii="Amiri" w:hAnsi="Amiri" w:cs="Amiri" w:hint="cs"/>
          <w:sz w:val="28"/>
          <w:szCs w:val="28"/>
          <w:rtl/>
          <w:lang w:val="fr-FR" w:bidi="ar-DZ"/>
        </w:rPr>
        <w:t xml:space="preserve">                                                                                                                                             </w:t>
      </w:r>
      <w:r w:rsidR="008B76EC"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الجزء الثاني </w:t>
      </w:r>
      <w:r w:rsidR="00906DA7"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 : </w:t>
      </w:r>
      <w:r w:rsidR="008B76EC"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 xml:space="preserve">(8 نقاط ) </w:t>
      </w:r>
    </w:p>
    <w:p w:rsidR="008B76EC" w:rsidRDefault="008B76EC" w:rsidP="00906DA7">
      <w:pPr>
        <w:rPr>
          <w:rFonts w:ascii="Amiri" w:hAnsi="Amiri" w:cs="Amiri"/>
          <w:b/>
          <w:bCs/>
          <w:sz w:val="28"/>
          <w:szCs w:val="28"/>
          <w:u w:val="thick"/>
          <w:rtl/>
          <w:lang w:val="fr-FR" w:bidi="ar-DZ"/>
        </w:rPr>
      </w:pPr>
      <w:r w:rsidRPr="00683B74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>الوضعية المركبة ( الإدماجية ) :</w:t>
      </w:r>
    </w:p>
    <w:p w:rsidR="00372DDB" w:rsidRDefault="00154114" w:rsidP="00906DA7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من أجل دراسة العوامل المؤثرة في التفاعل الكيميائي قام نزيم بإنجاز تجربة تفاعل محلول كلور الهيدروجين </w:t>
      </w:r>
      <w:r w:rsidR="000D4107" w:rsidRPr="00C826CB">
        <w:rPr>
          <w:rFonts w:ascii="Amiri" w:hAnsi="Amiri" w:cs="Amiri"/>
          <w:b/>
          <w:bCs/>
          <w:sz w:val="28"/>
          <w:szCs w:val="28"/>
          <w:u w:val="thick"/>
          <w:lang w:val="fr-FR" w:bidi="ar-DZ"/>
        </w:rPr>
        <w:t>HCl</w:t>
      </w:r>
      <w:r w:rsidR="006E0D81" w:rsidRPr="00C826CB">
        <w:rPr>
          <w:rFonts w:ascii="Amiri" w:hAnsi="Amiri" w:cs="Amiri"/>
          <w:b/>
          <w:bCs/>
          <w:sz w:val="28"/>
          <w:szCs w:val="28"/>
          <w:u w:val="thick"/>
          <w:lang w:val="fr-FR" w:bidi="ar-DZ"/>
        </w:rPr>
        <w:t xml:space="preserve"> </w:t>
      </w:r>
      <w:r w:rsidR="006E0D81" w:rsidRPr="00C826CB">
        <w:rPr>
          <w:rFonts w:ascii="Amiri" w:hAnsi="Amiri" w:cs="Amiri"/>
          <w:b/>
          <w:bCs/>
          <w:sz w:val="28"/>
          <w:szCs w:val="28"/>
          <w:vertAlign w:val="subscript"/>
          <w:lang w:val="fr-FR" w:bidi="ar-DZ"/>
        </w:rPr>
        <w:t>(aq)</w:t>
      </w:r>
      <w:r w:rsidR="006E0D81">
        <w:rPr>
          <w:rFonts w:ascii="Amiri" w:hAnsi="Amiri" w:cs="Amiri"/>
          <w:sz w:val="28"/>
          <w:szCs w:val="28"/>
          <w:vertAlign w:val="subscript"/>
          <w:lang w:val="fr-FR" w:bidi="ar-DZ"/>
        </w:rPr>
        <w:t xml:space="preserve"> </w:t>
      </w:r>
      <w:r w:rsidR="00882185">
        <w:rPr>
          <w:rFonts w:ascii="Amiri" w:hAnsi="Amiri" w:cs="Amiri" w:hint="cs"/>
          <w:sz w:val="28"/>
          <w:szCs w:val="28"/>
          <w:rtl/>
          <w:lang w:val="fr-FR" w:bidi="ar-DZ"/>
        </w:rPr>
        <w:t>مع</w:t>
      </w:r>
      <w:r w:rsidR="006E0D81">
        <w:rPr>
          <w:rFonts w:ascii="Amiri" w:hAnsi="Amiri" w:cs="Amiri"/>
          <w:sz w:val="28"/>
          <w:szCs w:val="28"/>
          <w:lang w:val="fr-FR" w:bidi="ar-DZ"/>
        </w:rPr>
        <w:t xml:space="preserve"> </w:t>
      </w:r>
      <w:r w:rsidR="00C826CB">
        <w:rPr>
          <w:rFonts w:ascii="Amiri" w:hAnsi="Amiri" w:cs="Amiri" w:hint="cs"/>
          <w:sz w:val="28"/>
          <w:szCs w:val="28"/>
          <w:rtl/>
          <w:lang w:val="fr-CA" w:bidi="ar-DZ"/>
        </w:rPr>
        <w:t xml:space="preserve"> معدن</w:t>
      </w:r>
      <w:r w:rsidR="00882185">
        <w:rPr>
          <w:rFonts w:ascii="Amiri" w:hAnsi="Amiri" w:cs="Amiri" w:hint="cs"/>
          <w:sz w:val="28"/>
          <w:szCs w:val="28"/>
          <w:rtl/>
          <w:lang w:val="fr-FR" w:bidi="ar-DZ"/>
        </w:rPr>
        <w:t xml:space="preserve"> القصدير </w:t>
      </w:r>
      <w:r w:rsidR="002502F2">
        <w:rPr>
          <w:rFonts w:ascii="Amiri" w:hAnsi="Amiri" w:cs="Amiri" w:hint="cs"/>
          <w:sz w:val="28"/>
          <w:szCs w:val="28"/>
          <w:rtl/>
          <w:lang w:val="fr-FR" w:bidi="ar-DZ"/>
        </w:rPr>
        <w:t xml:space="preserve"> </w:t>
      </w:r>
      <w:r w:rsidR="006E0D81">
        <w:rPr>
          <w:rFonts w:ascii="Amiri" w:hAnsi="Amiri" w:cs="Amiri"/>
          <w:sz w:val="28"/>
          <w:szCs w:val="28"/>
          <w:lang w:val="fr-FR" w:bidi="ar-DZ"/>
        </w:rPr>
        <w:t xml:space="preserve"> </w:t>
      </w:r>
      <w:r w:rsidR="006E0D81" w:rsidRPr="00C826CB">
        <w:rPr>
          <w:rFonts w:ascii="Amiri" w:hAnsi="Amiri" w:cs="Amiri"/>
          <w:b/>
          <w:bCs/>
          <w:sz w:val="28"/>
          <w:szCs w:val="28"/>
          <w:u w:val="thick"/>
          <w:lang w:val="fr-FR" w:bidi="ar-DZ"/>
        </w:rPr>
        <w:t>Sn</w:t>
      </w:r>
      <w:r w:rsidR="002502F2" w:rsidRPr="002502F2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  (</w:t>
      </w:r>
      <w:r w:rsidR="002502F2">
        <w:rPr>
          <w:rFonts w:ascii="Amiri" w:hAnsi="Amiri" w:cs="Amiri" w:hint="cs"/>
          <w:b/>
          <w:bCs/>
          <w:sz w:val="28"/>
          <w:szCs w:val="28"/>
          <w:u w:val="thick"/>
          <w:rtl/>
          <w:lang w:val="fr-FR" w:bidi="ar-DZ"/>
        </w:rPr>
        <w:t>الوثيقة -2_ )</w:t>
      </w:r>
      <w:r w:rsidR="00882185">
        <w:rPr>
          <w:rFonts w:ascii="Amiri" w:hAnsi="Amiri" w:cs="Amiri" w:hint="cs"/>
          <w:sz w:val="28"/>
          <w:szCs w:val="28"/>
          <w:rtl/>
          <w:lang w:val="fr-FR" w:bidi="ar-DZ"/>
        </w:rPr>
        <w:t>بحيث :</w:t>
      </w:r>
    </w:p>
    <w:p w:rsidR="00882185" w:rsidRDefault="00882185" w:rsidP="00906DA7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في الكأس الأول </w:t>
      </w:r>
      <w:r w:rsidR="00311853">
        <w:rPr>
          <w:rFonts w:ascii="Amiri" w:hAnsi="Amiri" w:cs="Amiri" w:hint="cs"/>
          <w:sz w:val="28"/>
          <w:szCs w:val="28"/>
          <w:rtl/>
          <w:lang w:val="fr-FR" w:bidi="ar-DZ"/>
        </w:rPr>
        <w:t>: وضع محلول كلور الهيدروجين (فاتر ،مركز )</w:t>
      </w:r>
      <w:r w:rsidR="00BA422D">
        <w:rPr>
          <w:rFonts w:ascii="Amiri" w:hAnsi="Amiri" w:cs="Amiri" w:hint="cs"/>
          <w:sz w:val="28"/>
          <w:szCs w:val="28"/>
          <w:rtl/>
          <w:lang w:val="fr-FR" w:bidi="ar-DZ"/>
        </w:rPr>
        <w:t>و أضاف له مسحوق القصدير .</w:t>
      </w:r>
    </w:p>
    <w:p w:rsidR="00BA422D" w:rsidRDefault="00BA422D" w:rsidP="00906DA7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t>في الكأس الثاني : وضع محلول كلور الهيدروجين ( بارد ،مخفف) و أضاف له قطعة قصدير .</w:t>
      </w:r>
    </w:p>
    <w:p w:rsidR="00FE1DFA" w:rsidRDefault="00FE1DFA" w:rsidP="00906DA7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753533</wp:posOffset>
                </wp:positionH>
                <wp:positionV relativeFrom="paragraph">
                  <wp:posOffset>409152</wp:posOffset>
                </wp:positionV>
                <wp:extent cx="5266267" cy="2429933"/>
                <wp:effectExtent l="0" t="0" r="0" b="889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267" cy="2429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5F69" w:rsidRDefault="007D5F69">
                            <w:pPr>
                              <w:rPr>
                                <w:rFonts w:cs="Arial"/>
                                <w:noProof/>
                                <w:lang w:val="fr-FR" w:eastAsia="fr-FR"/>
                              </w:rPr>
                            </w:pPr>
                          </w:p>
                          <w:p w:rsidR="007D5F69" w:rsidRDefault="007D5F69">
                            <w:pPr>
                              <w:rPr>
                                <w:rFonts w:cs="Arial"/>
                                <w:noProof/>
                                <w:lang w:val="fr-FR" w:eastAsia="fr-FR"/>
                              </w:rPr>
                            </w:pPr>
                          </w:p>
                          <w:p w:rsidR="007D5F69" w:rsidRDefault="007D5F69">
                            <w:pPr>
                              <w:rPr>
                                <w:rFonts w:cs="Arial"/>
                                <w:noProof/>
                                <w:lang w:val="fr-FR" w:eastAsia="fr-FR"/>
                              </w:rPr>
                            </w:pPr>
                            <w:r>
                              <w:rPr>
                                <w:rFonts w:cs="Arial"/>
                                <w:noProof/>
                                <w:lang w:val="fr-FR" w:eastAsia="fr-FR"/>
                              </w:rPr>
                              <w:t xml:space="preserve">                                 </w:t>
                            </w:r>
                          </w:p>
                          <w:p w:rsidR="00FE1DFA" w:rsidRDefault="007D5F69">
                            <w:r>
                              <w:rPr>
                                <w:rFonts w:cs="Arial"/>
                                <w:noProof/>
                                <w:lang w:val="fr-FR" w:eastAsia="fr-FR"/>
                              </w:rPr>
                              <w:t xml:space="preserve">                                           </w:t>
                            </w:r>
                            <w:r w:rsidRPr="007D5F69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7AEED97E" wp14:editId="381AA7FE">
                                  <wp:extent cx="1337733" cy="1337733"/>
                                  <wp:effectExtent l="0" t="0" r="0" b="0"/>
                                  <wp:docPr id="30" name="Image 30" descr="C:\Users\User\Downloads\images-removebg-preview (2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User\Downloads\images-removebg-preview (2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45232" cy="13452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D5F69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354667" cy="1354667"/>
                                  <wp:effectExtent l="0" t="0" r="0" b="0"/>
                                  <wp:docPr id="31" name="Image 31" descr="C:\Users\User\Downloads\images-removebg-preview (2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User\Downloads\images-removebg-preview (2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1848" cy="13618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9" o:spid="_x0000_s1041" type="#_x0000_t202" style="position:absolute;left:0;text-align:left;margin-left:59.35pt;margin-top:32.2pt;width:414.65pt;height:191.3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" fillcolor="white [3201]" stroked="f" strokeweight=".5pt">
                <v:textbox>
                  <w:txbxContent>
                    <w:p w:rsidR="007D5F69" w:rsidRDefault="007D5F69">
                      <w:pPr>
                        <w:rPr>
                          <w:rFonts w:cs="Arial"/>
                          <w:noProof/>
                          <w:lang w:val="fr-FR" w:eastAsia="fr-FR"/>
                        </w:rPr>
                      </w:pPr>
                    </w:p>
                    <w:p w:rsidR="007D5F69" w:rsidRDefault="007D5F69">
                      <w:pPr>
                        <w:rPr>
                          <w:rFonts w:cs="Arial"/>
                          <w:noProof/>
                          <w:lang w:val="fr-FR" w:eastAsia="fr-FR"/>
                        </w:rPr>
                      </w:pPr>
                    </w:p>
                    <w:p w:rsidR="007D5F69" w:rsidRDefault="007D5F69">
                      <w:pPr>
                        <w:rPr>
                          <w:rFonts w:cs="Arial"/>
                          <w:noProof/>
                          <w:lang w:val="fr-FR" w:eastAsia="fr-FR"/>
                        </w:rPr>
                      </w:pPr>
                      <w:r>
                        <w:rPr>
                          <w:rFonts w:cs="Arial"/>
                          <w:noProof/>
                          <w:lang w:val="fr-FR" w:eastAsia="fr-FR"/>
                        </w:rPr>
                        <w:t xml:space="preserve">                                 </w:t>
                      </w:r>
                    </w:p>
                    <w:p w:rsidR="00FE1DFA" w:rsidRDefault="007D5F69">
                      <w:r>
                        <w:rPr>
                          <w:rFonts w:cs="Arial"/>
                          <w:noProof/>
                          <w:lang w:val="fr-FR" w:eastAsia="fr-FR"/>
                        </w:rPr>
                        <w:t xml:space="preserve">                                           </w:t>
                      </w:r>
                      <w:r w:rsidRPr="007D5F69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 wp14:anchorId="7AEED97E" wp14:editId="381AA7FE">
                            <wp:extent cx="1337733" cy="1337733"/>
                            <wp:effectExtent l="0" t="0" r="0" b="0"/>
                            <wp:docPr id="30" name="Image 30" descr="C:\Users\User\Downloads\images-removebg-preview (2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User\Downloads\images-removebg-preview (2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45232" cy="13452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D5F69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1354667" cy="1354667"/>
                            <wp:effectExtent l="0" t="0" r="0" b="0"/>
                            <wp:docPr id="31" name="Image 31" descr="C:\Users\User\Downloads\images-removebg-preview (2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User\Downloads\images-removebg-preview (2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61848" cy="1361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sz w:val="28"/>
          <w:szCs w:val="28"/>
          <w:rtl/>
          <w:lang w:val="fr-FR" w:bidi="ar-DZ"/>
        </w:rPr>
        <w:t xml:space="preserve">ملاحظة : </w:t>
      </w:r>
      <w:r>
        <w:rPr>
          <w:rFonts w:ascii="Amiri" w:hAnsi="Amiri" w:cs="Amiri" w:hint="cs"/>
          <w:sz w:val="28"/>
          <w:szCs w:val="28"/>
          <w:rtl/>
          <w:lang w:val="fr-FR" w:bidi="ar-DZ"/>
        </w:rPr>
        <w:tab/>
        <w:t>كتلة قطعة القصدير =كتلة مسحوق القصدير .</w:t>
      </w:r>
    </w:p>
    <w:p w:rsidR="00FE1DFA" w:rsidRPr="00154114" w:rsidRDefault="00790B5B" w:rsidP="00906DA7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FB304C0" wp14:editId="41CA2918">
                <wp:simplePos x="0" y="0"/>
                <wp:positionH relativeFrom="column">
                  <wp:posOffset>2878667</wp:posOffset>
                </wp:positionH>
                <wp:positionV relativeFrom="paragraph">
                  <wp:posOffset>181398</wp:posOffset>
                </wp:positionV>
                <wp:extent cx="1167976" cy="364067"/>
                <wp:effectExtent l="0" t="0" r="0" b="0"/>
                <wp:wrapNone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976" cy="364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B5B" w:rsidRPr="00A972F5" w:rsidRDefault="00790B5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مسحوق </w:t>
                            </w:r>
                            <w:r w:rsidRPr="00A972F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قصدير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304C0" id="Zone de texte 64" o:spid="_x0000_s1042" type="#_x0000_t202" style="position:absolute;left:0;text-align:left;margin-left:226.65pt;margin-top:14.3pt;width:91.95pt;height:28.6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" filled="f" stroked="f" strokeweight=".5pt">
                <v:textbox>
                  <w:txbxContent>
                    <w:p w:rsidR="00790B5B" w:rsidRPr="00A972F5" w:rsidRDefault="00790B5B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مسحوق </w:t>
                      </w:r>
                      <w:r w:rsidRPr="00A972F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قصدير </w:t>
                      </w:r>
                    </w:p>
                  </w:txbxContent>
                </v:textbox>
              </v:shape>
            </w:pict>
          </mc:Fallback>
        </mc:AlternateContent>
      </w:r>
      <w:r w:rsidR="00A972F5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3ACC37B" wp14:editId="35D4182E">
                <wp:simplePos x="0" y="0"/>
                <wp:positionH relativeFrom="column">
                  <wp:posOffset>4910243</wp:posOffset>
                </wp:positionH>
                <wp:positionV relativeFrom="paragraph">
                  <wp:posOffset>231563</wp:posOffset>
                </wp:positionV>
                <wp:extent cx="1032933" cy="364067"/>
                <wp:effectExtent l="0" t="0" r="0" b="0"/>
                <wp:wrapNone/>
                <wp:docPr id="62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933" cy="364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2F5" w:rsidRPr="00A972F5" w:rsidRDefault="00A972F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972F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قطعة قصدير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CC37B" id="Zone de texte 62" o:spid="_x0000_s1043" type="#_x0000_t202" style="position:absolute;left:0;text-align:left;margin-left:386.65pt;margin-top:18.25pt;width:81.35pt;height:28.65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" filled="f" stroked="f" strokeweight=".5pt">
                <v:textbox>
                  <w:txbxContent>
                    <w:p w:rsidR="00A972F5" w:rsidRPr="00A972F5" w:rsidRDefault="00A972F5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972F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قطعة قصدير </w:t>
                      </w:r>
                    </w:p>
                  </w:txbxContent>
                </v:textbox>
              </v:shape>
            </w:pict>
          </mc:Fallback>
        </mc:AlternateContent>
      </w:r>
      <w:r w:rsidR="00A972F5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538B4A1" wp14:editId="4B767BEC">
                <wp:simplePos x="0" y="0"/>
                <wp:positionH relativeFrom="column">
                  <wp:posOffset>4385733</wp:posOffset>
                </wp:positionH>
                <wp:positionV relativeFrom="paragraph">
                  <wp:posOffset>333798</wp:posOffset>
                </wp:positionV>
                <wp:extent cx="524934" cy="143934"/>
                <wp:effectExtent l="0" t="0" r="27940" b="2794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934" cy="1439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21A1C4" id="Rectangle 61" o:spid="_x0000_s1026" style="position:absolute;margin-left:345.35pt;margin-top:26.3pt;width:41.35pt;height:11.3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" fillcolor="black [3200]" strokecolor="black [1600]" strokeweight="1pt"/>
            </w:pict>
          </mc:Fallback>
        </mc:AlternateContent>
      </w:r>
      <w:r w:rsidR="00153F4F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B7CFB1B" wp14:editId="24BA03A4">
                <wp:simplePos x="0" y="0"/>
                <wp:positionH relativeFrom="column">
                  <wp:posOffset>2624455</wp:posOffset>
                </wp:positionH>
                <wp:positionV relativeFrom="paragraph">
                  <wp:posOffset>392430</wp:posOffset>
                </wp:positionV>
                <wp:extent cx="736600" cy="668867"/>
                <wp:effectExtent l="0" t="0" r="0" b="0"/>
                <wp:wrapNone/>
                <wp:docPr id="53" name="Zone de text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6688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3F4F" w:rsidRDefault="00153F4F">
                            <w:r w:rsidRPr="00153F4F">
                              <w:rPr>
                                <w:rFonts w:cs="Arial"/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349D8972" wp14:editId="1AAE9FBA">
                                  <wp:extent cx="547370" cy="547370"/>
                                  <wp:effectExtent l="0" t="0" r="5080" b="0"/>
                                  <wp:docPr id="58" name="Image 58" descr="C:\Users\User\Downloads\images__1_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User\Downloads\images__1_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7370" cy="547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CFB1B" id="Zone de texte 53" o:spid="_x0000_s1044" type="#_x0000_t202" style="position:absolute;left:0;text-align:left;margin-left:206.65pt;margin-top:30.9pt;width:58pt;height:52.65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" filled="f" stroked="f" strokeweight=".5pt">
                <v:textbox>
                  <w:txbxContent>
                    <w:p w:rsidR="00153F4F" w:rsidRDefault="00153F4F">
                      <w:r w:rsidRPr="00153F4F">
                        <w:rPr>
                          <w:rFonts w:cs="Arial"/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 wp14:anchorId="349D8972" wp14:editId="1AAE9FBA">
                            <wp:extent cx="547370" cy="547370"/>
                            <wp:effectExtent l="0" t="0" r="5080" b="0"/>
                            <wp:docPr id="58" name="Image 58" descr="C:\Users\User\Downloads\images__1_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User\Downloads\images__1_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7370" cy="547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764F00" w:rsidRDefault="00A972F5" w:rsidP="00D15386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A59DEAB" wp14:editId="14C042BB">
                <wp:simplePos x="0" y="0"/>
                <wp:positionH relativeFrom="column">
                  <wp:posOffset>3920067</wp:posOffset>
                </wp:positionH>
                <wp:positionV relativeFrom="paragraph">
                  <wp:posOffset>104987</wp:posOffset>
                </wp:positionV>
                <wp:extent cx="422910" cy="338667"/>
                <wp:effectExtent l="19050" t="0" r="15240" b="42545"/>
                <wp:wrapNone/>
                <wp:docPr id="60" name="Flèche courbée vers le hau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22910" cy="338667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CAE3A9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Flèche courbée vers le haut 60" o:spid="_x0000_s1026" type="#_x0000_t104" style="position:absolute;margin-left:308.65pt;margin-top:8.25pt;width:33.3pt;height:26.65pt;rotation:18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" adj="12951,19438,5400" fillcolor="#5b9bd5 [3204]" strokecolor="#1f4d78 [1604]" strokeweight="1pt"/>
            </w:pict>
          </mc:Fallback>
        </mc:AlternateContent>
      </w:r>
      <w:r w:rsidR="00153F4F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80009</wp:posOffset>
                </wp:positionV>
                <wp:extent cx="422910" cy="338667"/>
                <wp:effectExtent l="19050" t="0" r="15240" b="42545"/>
                <wp:wrapNone/>
                <wp:docPr id="59" name="Flèche courbée vers le hau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22910" cy="338667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810EE" id="Flèche courbée vers le haut 59" o:spid="_x0000_s1026" type="#_x0000_t104" style="position:absolute;margin-left:180pt;margin-top:6.3pt;width:33.3pt;height:26.65pt;rotation:18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" adj="12951,19438,5400" fillcolor="#5b9bd5 [3204]" strokecolor="#1f4d78 [1604]" strokeweight="1pt"/>
            </w:pict>
          </mc:Fallback>
        </mc:AlternateContent>
      </w:r>
    </w:p>
    <w:p w:rsidR="00764F00" w:rsidRDefault="00764F00" w:rsidP="00D15386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</w:p>
    <w:p w:rsidR="00764F00" w:rsidRDefault="00764F00" w:rsidP="00D15386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</w:p>
    <w:p w:rsidR="00764F00" w:rsidRDefault="00B42244" w:rsidP="00D15386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1879600</wp:posOffset>
                </wp:positionH>
                <wp:positionV relativeFrom="paragraph">
                  <wp:posOffset>268817</wp:posOffset>
                </wp:positionV>
                <wp:extent cx="338667" cy="177800"/>
                <wp:effectExtent l="0" t="0" r="80645" b="50800"/>
                <wp:wrapNone/>
                <wp:docPr id="83" name="Connecteur droit avec flèch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667" cy="17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C832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3" o:spid="_x0000_s1026" type="#_x0000_t32" style="position:absolute;margin-left:148pt;margin-top:21.15pt;width:26.65pt;height:14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9770224" wp14:editId="7599EA74">
                <wp:simplePos x="0" y="0"/>
                <wp:positionH relativeFrom="column">
                  <wp:posOffset>676910</wp:posOffset>
                </wp:positionH>
                <wp:positionV relativeFrom="paragraph">
                  <wp:posOffset>5927</wp:posOffset>
                </wp:positionV>
                <wp:extent cx="1278467" cy="668867"/>
                <wp:effectExtent l="0" t="0" r="0" b="0"/>
                <wp:wrapNone/>
                <wp:docPr id="69" name="Zone de text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467" cy="6688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2244" w:rsidRPr="00790B5B" w:rsidRDefault="00B4224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محلول حمض كلور الهيدروجين مركز    و فاتر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70224" id="Zone de texte 69" o:spid="_x0000_s1045" type="#_x0000_t202" style="position:absolute;left:0;text-align:left;margin-left:53.3pt;margin-top:.45pt;width:100.65pt;height:52.65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" filled="f" stroked="f" strokeweight=".5pt">
                <v:textbox>
                  <w:txbxContent>
                    <w:p w:rsidR="00B42244" w:rsidRPr="00790B5B" w:rsidRDefault="00B42244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محلول حمض كلور الهيدروجين مركز    و فاتر </w:t>
                      </w:r>
                    </w:p>
                  </w:txbxContent>
                </v:textbox>
              </v:shape>
            </w:pict>
          </mc:Fallback>
        </mc:AlternateContent>
      </w:r>
      <w:r w:rsidR="00790B5B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D1F3255" wp14:editId="40DACAAF">
                <wp:simplePos x="0" y="0"/>
                <wp:positionH relativeFrom="column">
                  <wp:posOffset>4292600</wp:posOffset>
                </wp:positionH>
                <wp:positionV relativeFrom="paragraph">
                  <wp:posOffset>99482</wp:posOffset>
                </wp:positionV>
                <wp:extent cx="1278467" cy="668867"/>
                <wp:effectExtent l="0" t="0" r="0" b="0"/>
                <wp:wrapNone/>
                <wp:docPr id="65" name="Zone de text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467" cy="6688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B5B" w:rsidRPr="00790B5B" w:rsidRDefault="00790B5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90B5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محلول حمض كلور الهيدروجين مخفف</w:t>
                            </w:r>
                            <w:r w:rsidR="00B4224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790B5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 بارد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F3255" id="Zone de texte 65" o:spid="_x0000_s1046" type="#_x0000_t202" style="position:absolute;left:0;text-align:left;margin-left:338pt;margin-top:7.85pt;width:100.65pt;height:52.65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" filled="f" stroked="f" strokeweight=".5pt">
                <v:textbox>
                  <w:txbxContent>
                    <w:p w:rsidR="00790B5B" w:rsidRPr="00790B5B" w:rsidRDefault="00790B5B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790B5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محلول حمض كلور الهيدروجين مخفف</w:t>
                      </w:r>
                      <w:r w:rsidR="00B4224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 w:rsidRPr="00790B5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و بارد</w:t>
                      </w:r>
                    </w:p>
                  </w:txbxContent>
                </v:textbox>
              </v:shape>
            </w:pict>
          </mc:Fallback>
        </mc:AlternateContent>
      </w:r>
      <w:r w:rsidR="004D249B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49E7351" wp14:editId="6DBAB8CC">
                <wp:simplePos x="0" y="0"/>
                <wp:positionH relativeFrom="column">
                  <wp:posOffset>3368463</wp:posOffset>
                </wp:positionH>
                <wp:positionV relativeFrom="paragraph">
                  <wp:posOffset>99060</wp:posOffset>
                </wp:positionV>
                <wp:extent cx="829734" cy="135467"/>
                <wp:effectExtent l="0" t="0" r="27940" b="17145"/>
                <wp:wrapNone/>
                <wp:docPr id="42" name="El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734" cy="1354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42E60E" id="Ellipse 42" o:spid="_x0000_s1026" style="position:absolute;margin-left:265.25pt;margin-top:7.8pt;width:65.35pt;height:10.6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" fillcolor="#5b9bd5 [3204]" strokecolor="#1f4d78 [1604]" strokeweight="1pt">
                <v:stroke joinstyle="miter"/>
              </v:oval>
            </w:pict>
          </mc:Fallback>
        </mc:AlternateContent>
      </w:r>
      <w:r w:rsidR="004D249B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F506A2A" wp14:editId="3B059112">
                <wp:simplePos x="0" y="0"/>
                <wp:positionH relativeFrom="column">
                  <wp:posOffset>2014643</wp:posOffset>
                </wp:positionH>
                <wp:positionV relativeFrom="paragraph">
                  <wp:posOffset>124460</wp:posOffset>
                </wp:positionV>
                <wp:extent cx="829734" cy="135467"/>
                <wp:effectExtent l="0" t="0" r="27940" b="17145"/>
                <wp:wrapNone/>
                <wp:docPr id="41" name="El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734" cy="1354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4D33C2" id="Ellipse 41" o:spid="_x0000_s1026" style="position:absolute;margin-left:158.65pt;margin-top:9.8pt;width:65.35pt;height:10.6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" fillcolor="#5b9bd5 [3204]" strokecolor="#1f4d78 [1604]" strokeweight="1pt">
                <v:stroke joinstyle="miter"/>
              </v:oval>
            </w:pict>
          </mc:Fallback>
        </mc:AlternateContent>
      </w:r>
    </w:p>
    <w:p w:rsidR="00764F00" w:rsidRDefault="00B42244" w:rsidP="00D15386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3996267</wp:posOffset>
                </wp:positionH>
                <wp:positionV relativeFrom="paragraph">
                  <wp:posOffset>49530</wp:posOffset>
                </wp:positionV>
                <wp:extent cx="457200" cy="59267"/>
                <wp:effectExtent l="38100" t="19050" r="19050" b="93345"/>
                <wp:wrapNone/>
                <wp:docPr id="78" name="Connecteur droit avec flèch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59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119501" id="Connecteur droit avec flèche 78" o:spid="_x0000_s1026" type="#_x0000_t32" style="position:absolute;margin-left:314.65pt;margin-top:3.9pt;width:36pt;height:4.65pt;flip:x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" strokecolor="black [3200]" strokeweight="1.5pt">
                <v:stroke endarrow="block" joinstyle="miter"/>
              </v:shape>
            </w:pict>
          </mc:Fallback>
        </mc:AlternateContent>
      </w:r>
    </w:p>
    <w:p w:rsidR="00764F00" w:rsidRDefault="00764F00" w:rsidP="00D15386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</w:p>
    <w:p w:rsidR="00764F00" w:rsidRDefault="0074286C" w:rsidP="00D15386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1363133</wp:posOffset>
                </wp:positionH>
                <wp:positionV relativeFrom="paragraph">
                  <wp:posOffset>228388</wp:posOffset>
                </wp:positionV>
                <wp:extent cx="1557867" cy="364067"/>
                <wp:effectExtent l="0" t="0" r="4445" b="0"/>
                <wp:wrapNone/>
                <wp:docPr id="84" name="Zone de text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867" cy="364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286C" w:rsidRPr="0074286C" w:rsidRDefault="0074286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4286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4" o:spid="_x0000_s1047" type="#_x0000_t202" style="position:absolute;left:0;text-align:left;margin-left:107.35pt;margin-top:18pt;width:122.65pt;height:28.65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" fillcolor="white [3201]" stroked="f" strokeweight=".5pt">
                <v:textbox>
                  <w:txbxContent>
                    <w:p w:rsidR="0074286C" w:rsidRPr="0074286C" w:rsidRDefault="0074286C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74286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</v:shape>
            </w:pict>
          </mc:Fallback>
        </mc:AlternateContent>
      </w:r>
    </w:p>
    <w:p w:rsidR="00764F00" w:rsidRPr="00B774D9" w:rsidRDefault="00473249" w:rsidP="00473249">
      <w:pPr>
        <w:pStyle w:val="Paragraphedeliste"/>
        <w:numPr>
          <w:ilvl w:val="0"/>
          <w:numId w:val="13"/>
        </w:numPr>
        <w:rPr>
          <w:rFonts w:ascii="Amiri" w:hAnsi="Amiri" w:cs="Amiri"/>
          <w:sz w:val="28"/>
          <w:szCs w:val="28"/>
          <w:lang w:val="fr-FR" w:bidi="ar-DZ"/>
        </w:rPr>
      </w:pPr>
      <w:r w:rsidRPr="00B774D9">
        <w:rPr>
          <w:rFonts w:ascii="Amiri" w:hAnsi="Amiri" w:cs="Amiri" w:hint="cs"/>
          <w:sz w:val="28"/>
          <w:szCs w:val="28"/>
          <w:rtl/>
          <w:lang w:val="fr-FR" w:bidi="ar-DZ"/>
        </w:rPr>
        <w:t>حدد أي كأس يكون التفاعل أسرع ؟ ثم علل .</w:t>
      </w:r>
      <w:r w:rsidR="00B42244" w:rsidRPr="00B774D9">
        <w:rPr>
          <w:rFonts w:ascii="Amiri" w:hAnsi="Amiri" w:cs="Amiri" w:hint="cs"/>
          <w:sz w:val="28"/>
          <w:szCs w:val="28"/>
          <w:rtl/>
          <w:lang w:val="fr-FR" w:bidi="ar-DZ"/>
        </w:rPr>
        <w:t xml:space="preserve">     </w:t>
      </w:r>
    </w:p>
    <w:p w:rsidR="00473249" w:rsidRPr="00B774D9" w:rsidRDefault="00B1165B" w:rsidP="00473249">
      <w:pPr>
        <w:pStyle w:val="Paragraphedeliste"/>
        <w:numPr>
          <w:ilvl w:val="0"/>
          <w:numId w:val="13"/>
        </w:numPr>
        <w:rPr>
          <w:rFonts w:ascii="Amiri" w:hAnsi="Amiri" w:cs="Amiri"/>
          <w:sz w:val="28"/>
          <w:szCs w:val="28"/>
          <w:lang w:val="fr-FR" w:bidi="ar-DZ"/>
        </w:rPr>
      </w:pPr>
      <w:r w:rsidRPr="00B774D9">
        <w:rPr>
          <w:rFonts w:ascii="Amiri" w:hAnsi="Amiri" w:cs="Amiri" w:hint="cs"/>
          <w:sz w:val="28"/>
          <w:szCs w:val="28"/>
          <w:rtl/>
          <w:lang w:val="fr-FR" w:bidi="ar-DZ"/>
        </w:rPr>
        <w:t>حدد العوامل المؤثرة في هذا التفاعل ؟</w:t>
      </w:r>
    </w:p>
    <w:p w:rsidR="00B1165B" w:rsidRPr="00B774D9" w:rsidRDefault="00B1165B" w:rsidP="00B1165B">
      <w:pPr>
        <w:pStyle w:val="Paragraphedeliste"/>
        <w:numPr>
          <w:ilvl w:val="0"/>
          <w:numId w:val="14"/>
        </w:numPr>
        <w:rPr>
          <w:rFonts w:ascii="Amiri" w:hAnsi="Amiri" w:cs="Amiri"/>
          <w:sz w:val="28"/>
          <w:szCs w:val="28"/>
          <w:rtl/>
          <w:lang w:val="fr-FR" w:bidi="ar-DZ"/>
        </w:rPr>
      </w:pPr>
      <w:r w:rsidRPr="00B774D9">
        <w:rPr>
          <w:rFonts w:ascii="Amiri" w:hAnsi="Amiri" w:cs="Amiri" w:hint="cs"/>
          <w:sz w:val="28"/>
          <w:szCs w:val="28"/>
          <w:rtl/>
          <w:lang w:val="fr-FR" w:bidi="ar-DZ"/>
        </w:rPr>
        <w:t xml:space="preserve">عند إنجاز التجربة لاحظ نزيم انطلاق </w:t>
      </w:r>
      <w:r w:rsidRPr="00B774D9">
        <w:rPr>
          <w:rFonts w:ascii="Amiri" w:hAnsi="Amiri" w:cs="Amiri" w:hint="cs"/>
          <w:sz w:val="28"/>
          <w:szCs w:val="28"/>
          <w:u w:val="thick"/>
          <w:rtl/>
          <w:lang w:val="fr-FR" w:bidi="ar-DZ"/>
        </w:rPr>
        <w:t>غاز</w:t>
      </w:r>
      <w:r w:rsidRPr="00B774D9">
        <w:rPr>
          <w:rFonts w:ascii="Amiri" w:hAnsi="Amiri" w:cs="Amiri" w:hint="cs"/>
          <w:sz w:val="28"/>
          <w:szCs w:val="28"/>
          <w:rtl/>
          <w:lang w:val="fr-FR" w:bidi="ar-DZ"/>
        </w:rPr>
        <w:t xml:space="preserve"> يحدث فرقعة </w:t>
      </w:r>
      <w:r w:rsidR="000D4107" w:rsidRPr="00B774D9">
        <w:rPr>
          <w:rFonts w:ascii="Amiri" w:hAnsi="Amiri" w:cs="Amiri" w:hint="cs"/>
          <w:sz w:val="28"/>
          <w:szCs w:val="28"/>
          <w:rtl/>
          <w:lang w:val="fr-FR" w:bidi="ar-DZ"/>
        </w:rPr>
        <w:t xml:space="preserve">عند تقريب عود ثقاب مشتعل منه و تشكل محلول كلور القصدير </w:t>
      </w:r>
      <w:r w:rsidR="000D4107" w:rsidRPr="00B774D9">
        <w:rPr>
          <w:rFonts w:ascii="Amiri" w:hAnsi="Amiri" w:cs="Amiri"/>
          <w:sz w:val="28"/>
          <w:szCs w:val="28"/>
          <w:u w:val="thick"/>
          <w:lang w:val="en-US" w:bidi="ar-DZ"/>
        </w:rPr>
        <w:t>SnCl</w:t>
      </w:r>
      <w:r w:rsidR="000D4107" w:rsidRPr="00B774D9">
        <w:rPr>
          <w:rFonts w:ascii="Amiri" w:hAnsi="Amiri" w:cs="Amiri"/>
          <w:sz w:val="28"/>
          <w:szCs w:val="28"/>
          <w:u w:val="thick"/>
          <w:vertAlign w:val="subscript"/>
          <w:lang w:val="en-US" w:bidi="ar-DZ"/>
        </w:rPr>
        <w:t>2</w:t>
      </w:r>
    </w:p>
    <w:p w:rsidR="00764F00" w:rsidRPr="00B774D9" w:rsidRDefault="0075289D" w:rsidP="0075289D">
      <w:pPr>
        <w:pStyle w:val="Paragraphedeliste"/>
        <w:numPr>
          <w:ilvl w:val="0"/>
          <w:numId w:val="13"/>
        </w:numPr>
        <w:rPr>
          <w:rFonts w:ascii="Amiri" w:hAnsi="Amiri" w:cs="Amiri"/>
          <w:sz w:val="28"/>
          <w:szCs w:val="28"/>
          <w:lang w:val="fr-FR" w:bidi="ar-DZ"/>
        </w:rPr>
      </w:pPr>
      <w:r w:rsidRPr="00B774D9">
        <w:rPr>
          <w:rFonts w:ascii="Amiri" w:hAnsi="Amiri" w:cs="Amiri" w:hint="cs"/>
          <w:sz w:val="28"/>
          <w:szCs w:val="28"/>
          <w:rtl/>
          <w:lang w:val="fr-FR" w:bidi="ar-DZ"/>
        </w:rPr>
        <w:t>سم</w:t>
      </w:r>
      <w:r w:rsidR="000542C8" w:rsidRPr="00B774D9">
        <w:rPr>
          <w:rFonts w:ascii="Amiri" w:hAnsi="Amiri" w:cs="Amiri" w:hint="cs"/>
          <w:sz w:val="28"/>
          <w:szCs w:val="28"/>
          <w:rtl/>
          <w:lang w:val="fr-FR" w:bidi="ar-DZ"/>
        </w:rPr>
        <w:t>ّ</w:t>
      </w:r>
      <w:r w:rsidRPr="00B774D9">
        <w:rPr>
          <w:rFonts w:ascii="Amiri" w:hAnsi="Amiri" w:cs="Amiri" w:hint="cs"/>
          <w:sz w:val="28"/>
          <w:szCs w:val="28"/>
          <w:rtl/>
          <w:lang w:val="fr-FR" w:bidi="ar-DZ"/>
        </w:rPr>
        <w:t xml:space="preserve"> النوم الكيميائي الذي يحدث فرقعة عند تقريب عود ثقاب و اكتب صيغته الكيميائية .</w:t>
      </w:r>
    </w:p>
    <w:p w:rsidR="00334ECB" w:rsidRPr="00B774D9" w:rsidRDefault="00334ECB" w:rsidP="0075289D">
      <w:pPr>
        <w:pStyle w:val="Paragraphedeliste"/>
        <w:numPr>
          <w:ilvl w:val="0"/>
          <w:numId w:val="13"/>
        </w:numPr>
        <w:rPr>
          <w:rFonts w:ascii="Amiri" w:hAnsi="Amiri" w:cs="Amiri"/>
          <w:sz w:val="28"/>
          <w:szCs w:val="28"/>
          <w:lang w:val="fr-FR" w:bidi="ar-DZ"/>
        </w:rPr>
      </w:pPr>
      <w:r w:rsidRPr="00B774D9">
        <w:rPr>
          <w:rFonts w:ascii="Amiri" w:hAnsi="Amiri" w:cs="Amiri" w:hint="cs"/>
          <w:sz w:val="28"/>
          <w:szCs w:val="28"/>
          <w:rtl/>
          <w:lang w:val="fr-FR" w:bidi="ar-DZ"/>
        </w:rPr>
        <w:t xml:space="preserve">أ ) ـ </w:t>
      </w:r>
      <w:r w:rsidR="000542C8" w:rsidRPr="00B774D9">
        <w:rPr>
          <w:rFonts w:ascii="Amiri" w:hAnsi="Amiri" w:cs="Amiri" w:hint="cs"/>
          <w:sz w:val="28"/>
          <w:szCs w:val="28"/>
          <w:rtl/>
          <w:lang w:val="fr-FR" w:bidi="ar-DZ"/>
        </w:rPr>
        <w:t>صف مكونات الجملة الكيميائية قبل و بعد التفاعل الكيميائي بالأنواع و الأفراد الكيميائية .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3924"/>
        <w:gridCol w:w="3827"/>
        <w:gridCol w:w="1985"/>
      </w:tblGrid>
      <w:tr w:rsidR="00334ECB" w:rsidRPr="00B774D9" w:rsidTr="004858F7">
        <w:tc>
          <w:tcPr>
            <w:tcW w:w="3924" w:type="dxa"/>
          </w:tcPr>
          <w:p w:rsidR="00334ECB" w:rsidRPr="00B774D9" w:rsidRDefault="000F2A43" w:rsidP="004858F7">
            <w:pPr>
              <w:pStyle w:val="Paragraphedeliste"/>
              <w:ind w:left="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  <w:r w:rsidRPr="00B774D9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>مكونات الجملة الكيميائية بعد التفاعل</w:t>
            </w:r>
          </w:p>
        </w:tc>
        <w:tc>
          <w:tcPr>
            <w:tcW w:w="3827" w:type="dxa"/>
          </w:tcPr>
          <w:p w:rsidR="00334ECB" w:rsidRPr="00B774D9" w:rsidRDefault="004858F7" w:rsidP="004858F7">
            <w:pPr>
              <w:pStyle w:val="Paragraphedeliste"/>
              <w:ind w:left="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  <w:r w:rsidRPr="00B774D9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>مكونات الجملة الكيميائية قبل التفاعل</w:t>
            </w:r>
          </w:p>
        </w:tc>
        <w:tc>
          <w:tcPr>
            <w:tcW w:w="1985" w:type="dxa"/>
          </w:tcPr>
          <w:p w:rsidR="00334ECB" w:rsidRPr="00B774D9" w:rsidRDefault="00334ECB" w:rsidP="004858F7">
            <w:pPr>
              <w:pStyle w:val="Paragraphedeliste"/>
              <w:ind w:left="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</w:p>
        </w:tc>
      </w:tr>
      <w:tr w:rsidR="00334ECB" w:rsidRPr="00B774D9" w:rsidTr="004858F7">
        <w:tc>
          <w:tcPr>
            <w:tcW w:w="3924" w:type="dxa"/>
          </w:tcPr>
          <w:p w:rsidR="00334ECB" w:rsidRPr="00B774D9" w:rsidRDefault="00334ECB" w:rsidP="004858F7">
            <w:pPr>
              <w:pStyle w:val="Paragraphedeliste"/>
              <w:ind w:left="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827" w:type="dxa"/>
          </w:tcPr>
          <w:p w:rsidR="00334ECB" w:rsidRPr="00B774D9" w:rsidRDefault="00334ECB" w:rsidP="004858F7">
            <w:pPr>
              <w:pStyle w:val="Paragraphedeliste"/>
              <w:ind w:left="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985" w:type="dxa"/>
          </w:tcPr>
          <w:p w:rsidR="00334ECB" w:rsidRPr="00B774D9" w:rsidRDefault="000F2A43" w:rsidP="004858F7">
            <w:pPr>
              <w:pStyle w:val="Paragraphedeliste"/>
              <w:ind w:left="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  <w:r w:rsidRPr="00B774D9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 xml:space="preserve">الأنواع الكيميائية </w:t>
            </w:r>
          </w:p>
        </w:tc>
      </w:tr>
      <w:tr w:rsidR="00334ECB" w:rsidRPr="00B774D9" w:rsidTr="004858F7">
        <w:tc>
          <w:tcPr>
            <w:tcW w:w="3924" w:type="dxa"/>
          </w:tcPr>
          <w:p w:rsidR="00334ECB" w:rsidRPr="00B774D9" w:rsidRDefault="00334ECB" w:rsidP="004858F7">
            <w:pPr>
              <w:pStyle w:val="Paragraphedeliste"/>
              <w:ind w:left="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827" w:type="dxa"/>
          </w:tcPr>
          <w:p w:rsidR="00334ECB" w:rsidRPr="00B774D9" w:rsidRDefault="00334ECB" w:rsidP="004858F7">
            <w:pPr>
              <w:pStyle w:val="Paragraphedeliste"/>
              <w:ind w:left="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985" w:type="dxa"/>
          </w:tcPr>
          <w:p w:rsidR="00334ECB" w:rsidRPr="00B774D9" w:rsidRDefault="000F2A43" w:rsidP="004858F7">
            <w:pPr>
              <w:pStyle w:val="Paragraphedeliste"/>
              <w:ind w:left="0"/>
              <w:rPr>
                <w:rFonts w:ascii="Amiri" w:hAnsi="Amiri" w:cs="Amiri"/>
                <w:sz w:val="28"/>
                <w:szCs w:val="28"/>
                <w:rtl/>
                <w:lang w:val="fr-FR" w:bidi="ar-DZ"/>
              </w:rPr>
            </w:pPr>
            <w:r w:rsidRPr="00B774D9">
              <w:rPr>
                <w:rFonts w:ascii="Amiri" w:hAnsi="Amiri" w:cs="Amiri" w:hint="cs"/>
                <w:sz w:val="28"/>
                <w:szCs w:val="28"/>
                <w:rtl/>
                <w:lang w:val="fr-FR" w:bidi="ar-DZ"/>
              </w:rPr>
              <w:t xml:space="preserve">الأفراد الكيميائية </w:t>
            </w:r>
          </w:p>
        </w:tc>
      </w:tr>
    </w:tbl>
    <w:p w:rsidR="00764F00" w:rsidRPr="00B774D9" w:rsidRDefault="000F2A43" w:rsidP="006207EA">
      <w:pPr>
        <w:pStyle w:val="Paragraphedeliste"/>
        <w:rPr>
          <w:rFonts w:ascii="Amiri" w:hAnsi="Amiri" w:cs="Amiri"/>
          <w:sz w:val="28"/>
          <w:szCs w:val="28"/>
          <w:rtl/>
          <w:lang w:val="fr-FR" w:bidi="ar-DZ"/>
        </w:rPr>
      </w:pPr>
      <w:r w:rsidRPr="00B774D9">
        <w:rPr>
          <w:rFonts w:ascii="Amiri" w:hAnsi="Amiri" w:cs="Amiri" w:hint="cs"/>
          <w:sz w:val="28"/>
          <w:szCs w:val="28"/>
          <w:rtl/>
          <w:lang w:val="fr-FR" w:bidi="ar-DZ"/>
        </w:rPr>
        <w:t xml:space="preserve">ب)- </w:t>
      </w:r>
      <w:r w:rsidR="00A20CE0" w:rsidRPr="00B774D9">
        <w:rPr>
          <w:rFonts w:ascii="Amiri" w:hAnsi="Amiri" w:cs="Amiri" w:hint="cs"/>
          <w:sz w:val="28"/>
          <w:szCs w:val="28"/>
          <w:rtl/>
          <w:lang w:val="fr-FR" w:bidi="ar-DZ"/>
        </w:rPr>
        <w:t>عبر عن التفاعل الكيميائي بمعادلة مناسبة ثم وازنها مع تحديد الحالة الفيزيائية لكل نوع .</w:t>
      </w:r>
    </w:p>
    <w:p w:rsidR="00764F00" w:rsidRPr="007D5F69" w:rsidRDefault="00764F00" w:rsidP="00D15386">
      <w:pPr>
        <w:rPr>
          <w:rFonts w:ascii="Amiri" w:hAnsi="Amiri" w:cs="Amiri"/>
          <w:b/>
          <w:bCs/>
          <w:sz w:val="28"/>
          <w:szCs w:val="28"/>
          <w:lang w:val="en-US" w:bidi="ar-DZ"/>
        </w:rPr>
      </w:pPr>
    </w:p>
    <w:p w:rsidR="00565C18" w:rsidRPr="00D15386" w:rsidRDefault="007A765F" w:rsidP="00D15386">
      <w:pPr>
        <w:pStyle w:val="Paragraphedeliste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3098800</wp:posOffset>
                </wp:positionH>
                <wp:positionV relativeFrom="paragraph">
                  <wp:posOffset>75565</wp:posOffset>
                </wp:positionV>
                <wp:extent cx="1936750" cy="374650"/>
                <wp:effectExtent l="0" t="0" r="6350" b="6350"/>
                <wp:wrapNone/>
                <wp:docPr id="76" name="Zone de text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7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765F" w:rsidRPr="007B6AF4" w:rsidRDefault="007A765F" w:rsidP="007A765F">
                            <w:pPr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بالتوفيق يا أبطال </w:t>
                            </w:r>
                          </w:p>
                          <w:p w:rsidR="007A765F" w:rsidRDefault="007A76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76" o:spid="_x0000_s1048" type="#_x0000_t202" style="position:absolute;left:0;text-align:left;margin-left:244pt;margin-top:5.95pt;width:152.5pt;height:29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" fillcolor="white [3201]" stroked="f" strokeweight=".5pt">
                <v:textbox>
                  <w:txbxContent>
                    <w:p w:rsidR="007A765F" w:rsidRPr="007B6AF4" w:rsidRDefault="007A765F" w:rsidP="007A765F">
                      <w:pPr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بالتوفيق يا أبطال </w:t>
                      </w:r>
                    </w:p>
                    <w:p w:rsidR="007A765F" w:rsidRDefault="007A765F"/>
                  </w:txbxContent>
                </v:textbox>
              </v:shape>
            </w:pict>
          </mc:Fallback>
        </mc:AlternateContent>
      </w:r>
      <w:r w:rsidRPr="00D270AB">
        <w:rPr>
          <w:rFonts w:ascii="Amiri" w:hAnsi="Amiri" w:cs="Amir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761664" behindDoc="1" locked="0" layoutInCell="1" allowOverlap="1" wp14:anchorId="149EC635" wp14:editId="2A268C5D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955675" cy="590550"/>
            <wp:effectExtent l="0" t="0" r="0" b="0"/>
            <wp:wrapTight wrapText="bothSides">
              <wp:wrapPolygon edited="0">
                <wp:start x="1722" y="0"/>
                <wp:lineTo x="0" y="697"/>
                <wp:lineTo x="0" y="8361"/>
                <wp:lineTo x="7750" y="11148"/>
                <wp:lineTo x="8181" y="20903"/>
                <wp:lineTo x="19375" y="20903"/>
                <wp:lineTo x="21098" y="20206"/>
                <wp:lineTo x="21098" y="7665"/>
                <wp:lineTo x="15070" y="3484"/>
                <wp:lineTo x="4306" y="0"/>
                <wp:lineTo x="1722" y="0"/>
              </wp:wrapPolygon>
            </wp:wrapTight>
            <wp:docPr id="75" name="Image 75" descr="C:\Users\FARES KH\Downloads\png-clipart-health-judicial-scrivener-learning-light-bulb-child-face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ARES KH\Downloads\png-clipart-health-judicial-scrivener-learning-light-bulb-child-face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3AE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12DE6B" wp14:editId="34EBB61E">
                <wp:simplePos x="0" y="0"/>
                <wp:positionH relativeFrom="column">
                  <wp:posOffset>-193675</wp:posOffset>
                </wp:positionH>
                <wp:positionV relativeFrom="paragraph">
                  <wp:posOffset>598170</wp:posOffset>
                </wp:positionV>
                <wp:extent cx="1228725" cy="523875"/>
                <wp:effectExtent l="0" t="0" r="9525" b="9525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AF4" w:rsidRPr="00D633AE" w:rsidRDefault="007B6AF4" w:rsidP="007B6AF4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633AE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2DE6B" id="Zone de texte 38" o:spid="_x0000_s1049" type="#_x0000_t202" style="position:absolute;left:0;text-align:left;margin-left:-15.25pt;margin-top:47.1pt;width:96.75pt;height:41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" fillcolor="white [3201]" stroked="f" strokeweight=".5pt">
                <v:textbox>
                  <w:txbxContent>
                    <w:p w:rsidR="007B6AF4" w:rsidRPr="00D633AE" w:rsidRDefault="007B6AF4" w:rsidP="007B6AF4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633AE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ص 2/2</w:t>
                      </w:r>
                    </w:p>
                  </w:txbxContent>
                </v:textbox>
              </v:shape>
            </w:pict>
          </mc:Fallback>
        </mc:AlternateContent>
      </w:r>
      <w:r w:rsidR="00D633AE"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B6717E" wp14:editId="5F2CCB62">
                <wp:simplePos x="0" y="0"/>
                <wp:positionH relativeFrom="column">
                  <wp:posOffset>1425575</wp:posOffset>
                </wp:positionH>
                <wp:positionV relativeFrom="paragraph">
                  <wp:posOffset>596265</wp:posOffset>
                </wp:positionV>
                <wp:extent cx="5495925" cy="190500"/>
                <wp:effectExtent l="38100" t="0" r="0" b="19050"/>
                <wp:wrapNone/>
                <wp:docPr id="35" name="Losang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5" cy="190500"/>
                        </a:xfrm>
                        <a:prstGeom prst="diamond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66932" id="Losange 35" o:spid="_x0000_s1026" type="#_x0000_t4" style="position:absolute;margin-left:112.25pt;margin-top:46.95pt;width:432.75pt;height: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" fillcolor="windowText" strokeweight="1pt"/>
            </w:pict>
          </mc:Fallback>
        </mc:AlternateContent>
      </w:r>
      <w:r w:rsidR="00287F60" w:rsidRPr="00835A2E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 w:rsidR="00927940"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28C432" wp14:editId="78FB7C0A">
                <wp:simplePos x="0" y="0"/>
                <wp:positionH relativeFrom="column">
                  <wp:posOffset>2962275</wp:posOffset>
                </wp:positionH>
                <wp:positionV relativeFrom="paragraph">
                  <wp:posOffset>85725</wp:posOffset>
                </wp:positionV>
                <wp:extent cx="828675" cy="180975"/>
                <wp:effectExtent l="0" t="0" r="9525" b="9525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7940" w:rsidRDefault="009279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8C432" id="Zone de texte 63" o:spid="_x0000_s1050" type="#_x0000_t202" style="position:absolute;left:0;text-align:left;margin-left:233.25pt;margin-top:6.75pt;width:65.25pt;height:14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" fillcolor="white [3201]" stroked="f" strokeweight=".5pt">
                <v:textbox>
                  <w:txbxContent>
                    <w:p w:rsidR="00927940" w:rsidRDefault="00927940"/>
                  </w:txbxContent>
                </v:textbox>
              </v:shape>
            </w:pict>
          </mc:Fallback>
        </mc:AlternateContent>
      </w:r>
    </w:p>
    <w:p w:rsidR="00406931" w:rsidRDefault="0023654C" w:rsidP="0023654C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sz w:val="28"/>
          <w:szCs w:val="28"/>
          <w:rtl/>
          <w:lang w:val="fr-FR" w:bidi="ar-DZ"/>
        </w:rPr>
        <w:lastRenderedPageBreak/>
        <w:t xml:space="preserve"> </w:t>
      </w:r>
    </w:p>
    <w:p w:rsidR="0023654C" w:rsidRDefault="0023654C" w:rsidP="0023654C">
      <w:pPr>
        <w:rPr>
          <w:rFonts w:ascii="Amiri" w:hAnsi="Amiri" w:cs="Amiri"/>
          <w:sz w:val="28"/>
          <w:szCs w:val="28"/>
          <w:rtl/>
          <w:lang w:val="fr-FR" w:bidi="ar-DZ"/>
        </w:rPr>
      </w:pPr>
    </w:p>
    <w:p w:rsidR="0023654C" w:rsidRDefault="0023654C" w:rsidP="0023654C">
      <w:pPr>
        <w:rPr>
          <w:rFonts w:ascii="Amiri" w:hAnsi="Amiri" w:cs="Amiri"/>
          <w:sz w:val="28"/>
          <w:szCs w:val="28"/>
          <w:rtl/>
          <w:lang w:val="fr-FR" w:bidi="ar-DZ"/>
        </w:rPr>
      </w:pPr>
    </w:p>
    <w:p w:rsidR="00D270AB" w:rsidRDefault="00D270AB" w:rsidP="00CF3327">
      <w:pPr>
        <w:rPr>
          <w:rFonts w:ascii="Amiri" w:hAnsi="Amiri" w:cs="Amiri"/>
          <w:sz w:val="28"/>
          <w:szCs w:val="28"/>
          <w:rtl/>
          <w:lang w:val="fr-FR" w:bidi="ar-DZ"/>
        </w:rPr>
      </w:pPr>
    </w:p>
    <w:p w:rsidR="007B6AF4" w:rsidRPr="007B6AF4" w:rsidRDefault="007B6AF4" w:rsidP="008B7C3D">
      <w:pPr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9FB3B4" wp14:editId="45BDFCEC">
                <wp:simplePos x="0" y="0"/>
                <wp:positionH relativeFrom="column">
                  <wp:posOffset>7590790</wp:posOffset>
                </wp:positionH>
                <wp:positionV relativeFrom="paragraph">
                  <wp:posOffset>151765</wp:posOffset>
                </wp:positionV>
                <wp:extent cx="1076325" cy="390525"/>
                <wp:effectExtent l="0" t="0" r="9525" b="9525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B6AF4" w:rsidRPr="00CC5D99" w:rsidRDefault="007B6AF4" w:rsidP="007B6AF4">
                            <w:pPr>
                              <w:jc w:val="right"/>
                              <w:rPr>
                                <w:rFonts w:ascii="29LT Bukra Bold Italic" w:hAnsi="29LT Bukra Bold Italic" w:cs="29LT Bukra Bold Italic"/>
                                <w:lang w:bidi="ar-DZ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rtl/>
                                <w:lang w:bidi="ar-DZ"/>
                              </w:rPr>
                              <w:t xml:space="preserve">ص 1 /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FB3B4" id="Zone de texte 37" o:spid="_x0000_s1051" type="#_x0000_t202" style="position:absolute;left:0;text-align:left;margin-left:597.7pt;margin-top:11.95pt;width:84.75pt;height:30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" fillcolor="window" stroked="f" strokeweight=".5pt">
                <v:textbox>
                  <w:txbxContent>
                    <w:p w:rsidR="007B6AF4" w:rsidRPr="00CC5D99" w:rsidRDefault="007B6AF4" w:rsidP="007B6AF4">
                      <w:pPr>
                        <w:jc w:val="right"/>
                        <w:rPr>
                          <w:rFonts w:ascii="29LT Bukra Bold Italic" w:hAnsi="29LT Bukra Bold Italic" w:cs="29LT Bukra Bold Italic"/>
                          <w:lang w:bidi="ar-DZ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rtl/>
                          <w:lang w:bidi="ar-DZ"/>
                        </w:rPr>
                        <w:t xml:space="preserve">ص 1 / 2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9CBF61" wp14:editId="2C66B751">
                <wp:simplePos x="0" y="0"/>
                <wp:positionH relativeFrom="column">
                  <wp:posOffset>7438390</wp:posOffset>
                </wp:positionH>
                <wp:positionV relativeFrom="paragraph">
                  <wp:posOffset>-635</wp:posOffset>
                </wp:positionV>
                <wp:extent cx="1076325" cy="390525"/>
                <wp:effectExtent l="0" t="0" r="9525" b="9525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9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B6AF4" w:rsidRPr="00CC5D99" w:rsidRDefault="007B6AF4" w:rsidP="007B6AF4">
                            <w:pPr>
                              <w:jc w:val="right"/>
                              <w:rPr>
                                <w:rFonts w:ascii="29LT Bukra Bold Italic" w:hAnsi="29LT Bukra Bold Italic" w:cs="29LT Bukra Bold Italic"/>
                                <w:lang w:bidi="ar-DZ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rtl/>
                                <w:lang w:bidi="ar-DZ"/>
                              </w:rPr>
                              <w:t xml:space="preserve">ص 1 /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CBF61" id="Zone de texte 36" o:spid="_x0000_s1052" type="#_x0000_t202" style="position:absolute;left:0;text-align:left;margin-left:585.7pt;margin-top:-.05pt;width:84.75pt;height:30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" fillcolor="window" stroked="f" strokeweight=".5pt">
                <v:textbox>
                  <w:txbxContent>
                    <w:p w:rsidR="007B6AF4" w:rsidRPr="00CC5D99" w:rsidRDefault="007B6AF4" w:rsidP="007B6AF4">
                      <w:pPr>
                        <w:jc w:val="right"/>
                        <w:rPr>
                          <w:rFonts w:ascii="29LT Bukra Bold Italic" w:hAnsi="29LT Bukra Bold Italic" w:cs="29LT Bukra Bold Italic"/>
                          <w:lang w:bidi="ar-DZ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rtl/>
                          <w:lang w:bidi="ar-DZ"/>
                        </w:rPr>
                        <w:t xml:space="preserve">ص 1 / 2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B6AF4" w:rsidRPr="007B6AF4" w:rsidSect="00A2381B">
      <w:pgSz w:w="11906" w:h="16838"/>
      <w:pgMar w:top="284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79F6" w:rsidRDefault="005579F6" w:rsidP="00272C87">
      <w:pPr>
        <w:spacing w:after="0"/>
      </w:pPr>
      <w:r>
        <w:separator/>
      </w:r>
    </w:p>
  </w:endnote>
  <w:endnote w:type="continuationSeparator" w:id="0">
    <w:p w:rsidR="005579F6" w:rsidRDefault="005579F6" w:rsidP="00272C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79F6" w:rsidRDefault="005579F6" w:rsidP="00272C87">
      <w:pPr>
        <w:spacing w:after="0"/>
      </w:pPr>
      <w:r>
        <w:separator/>
      </w:r>
    </w:p>
  </w:footnote>
  <w:footnote w:type="continuationSeparator" w:id="0">
    <w:p w:rsidR="005579F6" w:rsidRDefault="005579F6" w:rsidP="00272C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6623D"/>
    <w:multiLevelType w:val="hybridMultilevel"/>
    <w:tmpl w:val="8E84D352"/>
    <w:lvl w:ilvl="0" w:tplc="99B4316C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A24034"/>
    <w:multiLevelType w:val="hybridMultilevel"/>
    <w:tmpl w:val="462A2688"/>
    <w:lvl w:ilvl="0" w:tplc="7E341022">
      <w:start w:val="1"/>
      <w:numFmt w:val="arabicAlpha"/>
      <w:suff w:val="nothing"/>
      <w:lvlText w:val="%1)"/>
      <w:lvlJc w:val="left"/>
      <w:pPr>
        <w:ind w:left="720" w:hanging="360"/>
      </w:pPr>
      <w:rPr>
        <w:rFonts w:hint="default"/>
        <w:lang w:bidi="ar-DZ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811924"/>
    <w:multiLevelType w:val="hybridMultilevel"/>
    <w:tmpl w:val="D0C82F9C"/>
    <w:lvl w:ilvl="0" w:tplc="FFF02848">
      <w:start w:val="2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C33C58"/>
    <w:multiLevelType w:val="hybridMultilevel"/>
    <w:tmpl w:val="66649E76"/>
    <w:lvl w:ilvl="0" w:tplc="E26E3590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5A94D22"/>
    <w:multiLevelType w:val="hybridMultilevel"/>
    <w:tmpl w:val="A3A443EA"/>
    <w:lvl w:ilvl="0" w:tplc="DE1ED5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98679F"/>
    <w:multiLevelType w:val="hybridMultilevel"/>
    <w:tmpl w:val="A00A43EA"/>
    <w:lvl w:ilvl="0" w:tplc="C526F74C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bCs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A750A7"/>
    <w:multiLevelType w:val="hybridMultilevel"/>
    <w:tmpl w:val="7CDC8F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3E6D83"/>
    <w:multiLevelType w:val="hybridMultilevel"/>
    <w:tmpl w:val="DE5E5E5A"/>
    <w:lvl w:ilvl="0" w:tplc="5310EAEC">
      <w:start w:val="1"/>
      <w:numFmt w:val="decimal"/>
      <w:lvlText w:val="%1-"/>
      <w:lvlJc w:val="left"/>
      <w:pPr>
        <w:ind w:left="108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85A2B60"/>
    <w:multiLevelType w:val="hybridMultilevel"/>
    <w:tmpl w:val="73D662B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E273B59"/>
    <w:multiLevelType w:val="hybridMultilevel"/>
    <w:tmpl w:val="7EDEB170"/>
    <w:lvl w:ilvl="0" w:tplc="0EC60F7C">
      <w:start w:val="1"/>
      <w:numFmt w:val="bullet"/>
      <w:lvlText w:val="-"/>
      <w:lvlJc w:val="left"/>
      <w:pPr>
        <w:ind w:left="720" w:hanging="360"/>
      </w:pPr>
      <w:rPr>
        <w:rFonts w:ascii="Amiri" w:eastAsiaTheme="minorHAnsi" w:hAnsi="Amiri" w:cs="Amiri" w:hint="default"/>
        <w:i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856EE0"/>
    <w:multiLevelType w:val="hybridMultilevel"/>
    <w:tmpl w:val="F6D4B6BA"/>
    <w:lvl w:ilvl="0" w:tplc="98020FA2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  <w:sz w:val="28"/>
        <w:szCs w:val="28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CFD7C0F"/>
    <w:multiLevelType w:val="hybridMultilevel"/>
    <w:tmpl w:val="B226E11E"/>
    <w:lvl w:ilvl="0" w:tplc="6FF6B3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38C207D"/>
    <w:multiLevelType w:val="hybridMultilevel"/>
    <w:tmpl w:val="96FA8054"/>
    <w:lvl w:ilvl="0" w:tplc="B63EFE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1B41BE"/>
    <w:multiLevelType w:val="hybridMultilevel"/>
    <w:tmpl w:val="2F6A6BC0"/>
    <w:lvl w:ilvl="0" w:tplc="12DCD2D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1"/>
  </w:num>
  <w:num w:numId="5">
    <w:abstractNumId w:val="13"/>
  </w:num>
  <w:num w:numId="6">
    <w:abstractNumId w:val="10"/>
  </w:num>
  <w:num w:numId="7">
    <w:abstractNumId w:val="0"/>
  </w:num>
  <w:num w:numId="8">
    <w:abstractNumId w:val="5"/>
  </w:num>
  <w:num w:numId="9">
    <w:abstractNumId w:val="3"/>
  </w:num>
  <w:num w:numId="10">
    <w:abstractNumId w:val="6"/>
  </w:num>
  <w:num w:numId="11">
    <w:abstractNumId w:val="2"/>
  </w:num>
  <w:num w:numId="12">
    <w:abstractNumId w:val="11"/>
  </w:num>
  <w:num w:numId="13">
    <w:abstractNumId w:val="1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DE1"/>
    <w:rsid w:val="000038B8"/>
    <w:rsid w:val="00030837"/>
    <w:rsid w:val="00031AA5"/>
    <w:rsid w:val="00032438"/>
    <w:rsid w:val="000360F9"/>
    <w:rsid w:val="0004795F"/>
    <w:rsid w:val="000542C8"/>
    <w:rsid w:val="00062121"/>
    <w:rsid w:val="00062509"/>
    <w:rsid w:val="00066D8B"/>
    <w:rsid w:val="00083272"/>
    <w:rsid w:val="00091529"/>
    <w:rsid w:val="000965A8"/>
    <w:rsid w:val="000A64AC"/>
    <w:rsid w:val="000A7DBD"/>
    <w:rsid w:val="000C2339"/>
    <w:rsid w:val="000D4107"/>
    <w:rsid w:val="000E5799"/>
    <w:rsid w:val="000F2A43"/>
    <w:rsid w:val="001046F2"/>
    <w:rsid w:val="0011075B"/>
    <w:rsid w:val="0011158C"/>
    <w:rsid w:val="00113E33"/>
    <w:rsid w:val="0012253A"/>
    <w:rsid w:val="00131EE1"/>
    <w:rsid w:val="00135900"/>
    <w:rsid w:val="00137B82"/>
    <w:rsid w:val="00153801"/>
    <w:rsid w:val="00153D3A"/>
    <w:rsid w:val="00153F4F"/>
    <w:rsid w:val="00154114"/>
    <w:rsid w:val="0019787F"/>
    <w:rsid w:val="001A6AD5"/>
    <w:rsid w:val="001B1C7C"/>
    <w:rsid w:val="001D1A9B"/>
    <w:rsid w:val="001E38D6"/>
    <w:rsid w:val="001F60C8"/>
    <w:rsid w:val="002031D8"/>
    <w:rsid w:val="002229B8"/>
    <w:rsid w:val="00235580"/>
    <w:rsid w:val="002356A6"/>
    <w:rsid w:val="0023654C"/>
    <w:rsid w:val="00245D8A"/>
    <w:rsid w:val="002502F2"/>
    <w:rsid w:val="002713B5"/>
    <w:rsid w:val="00272C87"/>
    <w:rsid w:val="00276DC6"/>
    <w:rsid w:val="00280692"/>
    <w:rsid w:val="00287F60"/>
    <w:rsid w:val="00287FED"/>
    <w:rsid w:val="00290C86"/>
    <w:rsid w:val="002A6318"/>
    <w:rsid w:val="002A7AEE"/>
    <w:rsid w:val="002B31E7"/>
    <w:rsid w:val="002B3F66"/>
    <w:rsid w:val="002B6A49"/>
    <w:rsid w:val="002D6883"/>
    <w:rsid w:val="002E4558"/>
    <w:rsid w:val="00300DCF"/>
    <w:rsid w:val="003049A9"/>
    <w:rsid w:val="0031098F"/>
    <w:rsid w:val="00311853"/>
    <w:rsid w:val="00311A73"/>
    <w:rsid w:val="00313B38"/>
    <w:rsid w:val="0032371C"/>
    <w:rsid w:val="0033182C"/>
    <w:rsid w:val="00334ECB"/>
    <w:rsid w:val="003363B0"/>
    <w:rsid w:val="003518EE"/>
    <w:rsid w:val="00352333"/>
    <w:rsid w:val="00354032"/>
    <w:rsid w:val="0035559D"/>
    <w:rsid w:val="003600B7"/>
    <w:rsid w:val="00361CE8"/>
    <w:rsid w:val="003627DC"/>
    <w:rsid w:val="00366578"/>
    <w:rsid w:val="00372DDB"/>
    <w:rsid w:val="00375AC0"/>
    <w:rsid w:val="003769A8"/>
    <w:rsid w:val="003A1A89"/>
    <w:rsid w:val="003B3DDC"/>
    <w:rsid w:val="003B79CF"/>
    <w:rsid w:val="003C2106"/>
    <w:rsid w:val="003D6F05"/>
    <w:rsid w:val="00401AC0"/>
    <w:rsid w:val="00406931"/>
    <w:rsid w:val="00410C84"/>
    <w:rsid w:val="004166DE"/>
    <w:rsid w:val="00421B06"/>
    <w:rsid w:val="0044073F"/>
    <w:rsid w:val="0045242A"/>
    <w:rsid w:val="0046020B"/>
    <w:rsid w:val="00463F70"/>
    <w:rsid w:val="00467EC0"/>
    <w:rsid w:val="00473249"/>
    <w:rsid w:val="00483551"/>
    <w:rsid w:val="004858F7"/>
    <w:rsid w:val="00490A05"/>
    <w:rsid w:val="004914FD"/>
    <w:rsid w:val="00497E42"/>
    <w:rsid w:val="004A348A"/>
    <w:rsid w:val="004B1541"/>
    <w:rsid w:val="004B2085"/>
    <w:rsid w:val="004D249B"/>
    <w:rsid w:val="004E0B1D"/>
    <w:rsid w:val="004E29CB"/>
    <w:rsid w:val="004E362E"/>
    <w:rsid w:val="005059A9"/>
    <w:rsid w:val="00511FE2"/>
    <w:rsid w:val="005408B5"/>
    <w:rsid w:val="00545B7C"/>
    <w:rsid w:val="005579F6"/>
    <w:rsid w:val="00565C18"/>
    <w:rsid w:val="00565D46"/>
    <w:rsid w:val="00571DE1"/>
    <w:rsid w:val="005830A5"/>
    <w:rsid w:val="00585B84"/>
    <w:rsid w:val="00586523"/>
    <w:rsid w:val="005955F2"/>
    <w:rsid w:val="00597E17"/>
    <w:rsid w:val="005A06D9"/>
    <w:rsid w:val="005A5A0C"/>
    <w:rsid w:val="005B0810"/>
    <w:rsid w:val="005D774E"/>
    <w:rsid w:val="005D7EB3"/>
    <w:rsid w:val="005F7176"/>
    <w:rsid w:val="005F7280"/>
    <w:rsid w:val="006207EA"/>
    <w:rsid w:val="00636FB0"/>
    <w:rsid w:val="00647C2D"/>
    <w:rsid w:val="00650296"/>
    <w:rsid w:val="00657FE4"/>
    <w:rsid w:val="006600A6"/>
    <w:rsid w:val="00665255"/>
    <w:rsid w:val="00671508"/>
    <w:rsid w:val="00671F41"/>
    <w:rsid w:val="00683B74"/>
    <w:rsid w:val="00683D8B"/>
    <w:rsid w:val="0068449C"/>
    <w:rsid w:val="00690155"/>
    <w:rsid w:val="00697508"/>
    <w:rsid w:val="006A41D6"/>
    <w:rsid w:val="006B582E"/>
    <w:rsid w:val="006C5AF7"/>
    <w:rsid w:val="006D0CF2"/>
    <w:rsid w:val="006E0D81"/>
    <w:rsid w:val="006E1559"/>
    <w:rsid w:val="006E55BD"/>
    <w:rsid w:val="006E6E68"/>
    <w:rsid w:val="006F5C85"/>
    <w:rsid w:val="007063B6"/>
    <w:rsid w:val="007105BF"/>
    <w:rsid w:val="007139C5"/>
    <w:rsid w:val="00720FF7"/>
    <w:rsid w:val="00726E34"/>
    <w:rsid w:val="00730692"/>
    <w:rsid w:val="0074286C"/>
    <w:rsid w:val="007443A8"/>
    <w:rsid w:val="0075289D"/>
    <w:rsid w:val="007616B7"/>
    <w:rsid w:val="00764609"/>
    <w:rsid w:val="00764F00"/>
    <w:rsid w:val="00782B17"/>
    <w:rsid w:val="00790B5B"/>
    <w:rsid w:val="00791209"/>
    <w:rsid w:val="007921E1"/>
    <w:rsid w:val="00795247"/>
    <w:rsid w:val="007A765F"/>
    <w:rsid w:val="007B2232"/>
    <w:rsid w:val="007B5788"/>
    <w:rsid w:val="007B6AF4"/>
    <w:rsid w:val="007B7B2E"/>
    <w:rsid w:val="007D5F69"/>
    <w:rsid w:val="007D720D"/>
    <w:rsid w:val="007D7E13"/>
    <w:rsid w:val="007E13A1"/>
    <w:rsid w:val="007F1434"/>
    <w:rsid w:val="007F1DDA"/>
    <w:rsid w:val="00810128"/>
    <w:rsid w:val="00812460"/>
    <w:rsid w:val="008242F0"/>
    <w:rsid w:val="0083569E"/>
    <w:rsid w:val="0083593D"/>
    <w:rsid w:val="00835A2E"/>
    <w:rsid w:val="00844E7A"/>
    <w:rsid w:val="00864667"/>
    <w:rsid w:val="0086731B"/>
    <w:rsid w:val="008678D2"/>
    <w:rsid w:val="00882185"/>
    <w:rsid w:val="00883953"/>
    <w:rsid w:val="008A0B4B"/>
    <w:rsid w:val="008A3F94"/>
    <w:rsid w:val="008B3ECE"/>
    <w:rsid w:val="008B76EC"/>
    <w:rsid w:val="008B7C3D"/>
    <w:rsid w:val="008C67E7"/>
    <w:rsid w:val="008D2019"/>
    <w:rsid w:val="008F11B9"/>
    <w:rsid w:val="0090163E"/>
    <w:rsid w:val="00906DA7"/>
    <w:rsid w:val="00927940"/>
    <w:rsid w:val="0093555D"/>
    <w:rsid w:val="0094262E"/>
    <w:rsid w:val="00947A28"/>
    <w:rsid w:val="00960F5F"/>
    <w:rsid w:val="00961F19"/>
    <w:rsid w:val="00964789"/>
    <w:rsid w:val="009669E3"/>
    <w:rsid w:val="00986219"/>
    <w:rsid w:val="00990808"/>
    <w:rsid w:val="00991157"/>
    <w:rsid w:val="009911A7"/>
    <w:rsid w:val="00991F0B"/>
    <w:rsid w:val="00993A72"/>
    <w:rsid w:val="009A686A"/>
    <w:rsid w:val="009C1761"/>
    <w:rsid w:val="00A05BF9"/>
    <w:rsid w:val="00A20CE0"/>
    <w:rsid w:val="00A2381B"/>
    <w:rsid w:val="00A35599"/>
    <w:rsid w:val="00A41583"/>
    <w:rsid w:val="00A43415"/>
    <w:rsid w:val="00A61415"/>
    <w:rsid w:val="00A65CCA"/>
    <w:rsid w:val="00A70543"/>
    <w:rsid w:val="00A70C22"/>
    <w:rsid w:val="00A7374D"/>
    <w:rsid w:val="00A84E44"/>
    <w:rsid w:val="00A922AD"/>
    <w:rsid w:val="00A94E29"/>
    <w:rsid w:val="00A972F5"/>
    <w:rsid w:val="00AB54F7"/>
    <w:rsid w:val="00AC5482"/>
    <w:rsid w:val="00AE0F0F"/>
    <w:rsid w:val="00AE7181"/>
    <w:rsid w:val="00AF2B6B"/>
    <w:rsid w:val="00B115F2"/>
    <w:rsid w:val="00B1165B"/>
    <w:rsid w:val="00B20E08"/>
    <w:rsid w:val="00B24401"/>
    <w:rsid w:val="00B2602D"/>
    <w:rsid w:val="00B2753B"/>
    <w:rsid w:val="00B42244"/>
    <w:rsid w:val="00B5431E"/>
    <w:rsid w:val="00B54ABD"/>
    <w:rsid w:val="00B60AE9"/>
    <w:rsid w:val="00B60CB6"/>
    <w:rsid w:val="00B621A2"/>
    <w:rsid w:val="00B65B25"/>
    <w:rsid w:val="00B7133A"/>
    <w:rsid w:val="00B74E27"/>
    <w:rsid w:val="00B774D9"/>
    <w:rsid w:val="00B932FB"/>
    <w:rsid w:val="00BA422D"/>
    <w:rsid w:val="00BB6D98"/>
    <w:rsid w:val="00BC2E92"/>
    <w:rsid w:val="00BD1866"/>
    <w:rsid w:val="00BD322C"/>
    <w:rsid w:val="00BE0200"/>
    <w:rsid w:val="00BE6EF7"/>
    <w:rsid w:val="00BF0DDA"/>
    <w:rsid w:val="00BF6634"/>
    <w:rsid w:val="00C07BD0"/>
    <w:rsid w:val="00C16578"/>
    <w:rsid w:val="00C1698B"/>
    <w:rsid w:val="00C270E4"/>
    <w:rsid w:val="00C713B6"/>
    <w:rsid w:val="00C826CB"/>
    <w:rsid w:val="00C86893"/>
    <w:rsid w:val="00C86EB3"/>
    <w:rsid w:val="00C94258"/>
    <w:rsid w:val="00CA1A73"/>
    <w:rsid w:val="00CA516E"/>
    <w:rsid w:val="00CC0369"/>
    <w:rsid w:val="00CC5D99"/>
    <w:rsid w:val="00CE1E18"/>
    <w:rsid w:val="00CF3327"/>
    <w:rsid w:val="00CF5C61"/>
    <w:rsid w:val="00D048CD"/>
    <w:rsid w:val="00D1046A"/>
    <w:rsid w:val="00D12210"/>
    <w:rsid w:val="00D13588"/>
    <w:rsid w:val="00D15386"/>
    <w:rsid w:val="00D23CC5"/>
    <w:rsid w:val="00D2444A"/>
    <w:rsid w:val="00D2610F"/>
    <w:rsid w:val="00D270AB"/>
    <w:rsid w:val="00D27B78"/>
    <w:rsid w:val="00D27DBE"/>
    <w:rsid w:val="00D337BA"/>
    <w:rsid w:val="00D337F4"/>
    <w:rsid w:val="00D361C6"/>
    <w:rsid w:val="00D37153"/>
    <w:rsid w:val="00D44644"/>
    <w:rsid w:val="00D44AEA"/>
    <w:rsid w:val="00D44CA2"/>
    <w:rsid w:val="00D60D0A"/>
    <w:rsid w:val="00D633AE"/>
    <w:rsid w:val="00D66093"/>
    <w:rsid w:val="00D82D6E"/>
    <w:rsid w:val="00D8747F"/>
    <w:rsid w:val="00DA73FC"/>
    <w:rsid w:val="00DB55FA"/>
    <w:rsid w:val="00DC02C6"/>
    <w:rsid w:val="00DD0CA4"/>
    <w:rsid w:val="00DD1C99"/>
    <w:rsid w:val="00DD49BC"/>
    <w:rsid w:val="00DD64B6"/>
    <w:rsid w:val="00DF764A"/>
    <w:rsid w:val="00E01B84"/>
    <w:rsid w:val="00E0533F"/>
    <w:rsid w:val="00E1622C"/>
    <w:rsid w:val="00E350EF"/>
    <w:rsid w:val="00E43B1B"/>
    <w:rsid w:val="00E62DE5"/>
    <w:rsid w:val="00E67154"/>
    <w:rsid w:val="00E7101F"/>
    <w:rsid w:val="00E73DBC"/>
    <w:rsid w:val="00E846CC"/>
    <w:rsid w:val="00EC2947"/>
    <w:rsid w:val="00ED093E"/>
    <w:rsid w:val="00ED2AF2"/>
    <w:rsid w:val="00F04AF4"/>
    <w:rsid w:val="00F04D50"/>
    <w:rsid w:val="00F145A9"/>
    <w:rsid w:val="00F22DC6"/>
    <w:rsid w:val="00F42E4B"/>
    <w:rsid w:val="00F47905"/>
    <w:rsid w:val="00F54176"/>
    <w:rsid w:val="00F547C3"/>
    <w:rsid w:val="00F801AF"/>
    <w:rsid w:val="00F854FA"/>
    <w:rsid w:val="00FB2AE5"/>
    <w:rsid w:val="00FB6490"/>
    <w:rsid w:val="00FB71BA"/>
    <w:rsid w:val="00FC5792"/>
    <w:rsid w:val="00FC6C97"/>
    <w:rsid w:val="00FD4333"/>
    <w:rsid w:val="00FE1DFA"/>
    <w:rsid w:val="00FE380B"/>
    <w:rsid w:val="00FE61BB"/>
    <w:rsid w:val="00FE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D7029B-D129-415C-81ED-0C72CC46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bidi/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72C87"/>
    <w:pPr>
      <w:tabs>
        <w:tab w:val="center" w:pos="4153"/>
        <w:tab w:val="right" w:pos="83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272C87"/>
  </w:style>
  <w:style w:type="paragraph" w:styleId="Pieddepage">
    <w:name w:val="footer"/>
    <w:basedOn w:val="Normal"/>
    <w:link w:val="PieddepageCar"/>
    <w:uiPriority w:val="99"/>
    <w:unhideWhenUsed/>
    <w:rsid w:val="00272C87"/>
    <w:pPr>
      <w:tabs>
        <w:tab w:val="center" w:pos="4153"/>
        <w:tab w:val="right" w:pos="830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272C87"/>
  </w:style>
  <w:style w:type="paragraph" w:styleId="Textedebulles">
    <w:name w:val="Balloon Text"/>
    <w:basedOn w:val="Normal"/>
    <w:link w:val="TextedebullesCar"/>
    <w:uiPriority w:val="99"/>
    <w:semiHidden/>
    <w:unhideWhenUsed/>
    <w:rsid w:val="00A84E4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4E44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82B17"/>
    <w:pPr>
      <w:ind w:left="720"/>
      <w:contextualSpacing/>
    </w:pPr>
  </w:style>
  <w:style w:type="paragraph" w:customStyle="1" w:styleId="Gdmath">
    <w:name w:val="Gdmath"/>
    <w:basedOn w:val="Normal"/>
    <w:link w:val="GdmathCar"/>
    <w:rsid w:val="009A686A"/>
    <w:pPr>
      <w:jc w:val="center"/>
    </w:pPr>
    <w:rPr>
      <w:rFonts w:ascii="Times New Roman" w:hAnsi="Times New Roman" w:cs="Times New Roman"/>
      <w:bCs/>
      <w:noProof/>
      <w:color w:val="000000"/>
      <w:sz w:val="24"/>
      <w:szCs w:val="32"/>
      <w:lang w:eastAsia="en-GB"/>
    </w:rPr>
  </w:style>
  <w:style w:type="character" w:customStyle="1" w:styleId="GdmathCar">
    <w:name w:val="Gdmath Car"/>
    <w:basedOn w:val="Policepardfaut"/>
    <w:link w:val="Gdmath"/>
    <w:rsid w:val="009A686A"/>
    <w:rPr>
      <w:rFonts w:ascii="Times New Roman" w:hAnsi="Times New Roman" w:cs="Times New Roman"/>
      <w:bCs/>
      <w:noProof/>
      <w:color w:val="000000"/>
      <w:sz w:val="24"/>
      <w:szCs w:val="32"/>
      <w:lang w:eastAsia="en-GB"/>
    </w:rPr>
  </w:style>
  <w:style w:type="table" w:styleId="Grilledutableau">
    <w:name w:val="Table Grid"/>
    <w:basedOn w:val="TableauNormal"/>
    <w:uiPriority w:val="39"/>
    <w:rsid w:val="00334EC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RES%20KH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MS-14.dotm</Template>
  <TotalTime>1163</TotalTime>
  <Pages>3</Pages>
  <Words>344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KH</dc:creator>
  <cp:keywords/>
  <dc:description/>
  <cp:lastModifiedBy>User</cp:lastModifiedBy>
  <cp:revision>1</cp:revision>
  <cp:lastPrinted>2024-11-26T09:52:00Z</cp:lastPrinted>
  <dcterms:created xsi:type="dcterms:W3CDTF">2022-11-08T17:47:00Z</dcterms:created>
  <dcterms:modified xsi:type="dcterms:W3CDTF">2024-11-26T19:59:00Z</dcterms:modified>
</cp:coreProperties>
</file>
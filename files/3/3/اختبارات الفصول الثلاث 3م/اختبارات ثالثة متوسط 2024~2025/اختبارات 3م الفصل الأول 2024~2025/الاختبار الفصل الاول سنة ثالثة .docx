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71C" w:rsidRPr="00665255" w:rsidRDefault="00FB2AE5" w:rsidP="0032371C">
      <w:pPr>
        <w:jc w:val="center"/>
        <w:rPr>
          <w:rFonts w:ascii="Amiri" w:hAnsi="Amiri" w:cs="Amiri"/>
          <w:b/>
          <w:bCs/>
          <w:sz w:val="32"/>
          <w:szCs w:val="32"/>
          <w:rtl/>
          <w:lang w:val="fr-FR" w:bidi="ar-DZ"/>
        </w:rPr>
      </w:pPr>
      <w:r w:rsidRPr="00665255">
        <w:rPr>
          <w:rFonts w:ascii="Amiri" w:hAnsi="Amiri" w:cs="Amiri"/>
          <w:b/>
          <w:bCs/>
          <w:noProof/>
          <w:sz w:val="32"/>
          <w:szCs w:val="32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CB6174D" wp14:editId="50A8BF1C">
                <wp:simplePos x="0" y="0"/>
                <wp:positionH relativeFrom="margin">
                  <wp:align>center</wp:align>
                </wp:positionH>
                <wp:positionV relativeFrom="paragraph">
                  <wp:posOffset>359410</wp:posOffset>
                </wp:positionV>
                <wp:extent cx="7172325" cy="1657350"/>
                <wp:effectExtent l="0" t="0" r="9525" b="0"/>
                <wp:wrapNone/>
                <wp:docPr id="14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1657350"/>
                          <a:chOff x="104775" y="0"/>
                          <a:chExt cx="7172325" cy="1429552"/>
                        </a:xfrm>
                      </wpg:grpSpPr>
                      <wps:wsp>
                        <wps:cNvPr id="2" name="Zone de texte 2"/>
                        <wps:cNvSpPr txBox="1"/>
                        <wps:spPr>
                          <a:xfrm>
                            <a:off x="4838700" y="0"/>
                            <a:ext cx="240982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5431E" w:rsidRPr="006C5AF7" w:rsidRDefault="00B5431E" w:rsidP="00B5431E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lang w:bidi="ar-DZ"/>
                                </w:rPr>
                              </w:pPr>
                              <w:r w:rsidRPr="006C5AF7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 xml:space="preserve">مديرية التربية </w:t>
                              </w:r>
                              <w:r w:rsidR="00650296" w:rsidRPr="006C5AF7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لولاية عين الدفلى</w:t>
                              </w:r>
                              <w:r w:rsidR="00650296" w:rsidRPr="006C5AF7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4362450" y="322809"/>
                            <a:ext cx="2914650" cy="50586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0296" w:rsidRPr="007B2232" w:rsidRDefault="000A7DBD" w:rsidP="00B2753B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7B2232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متوس</w:t>
                              </w:r>
                              <w:r w:rsidR="00B2753B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طة </w:t>
                              </w:r>
                              <w:r w:rsidR="00B2753B">
                                <w:rPr>
                                  <w:rFonts w:ascii="Amiri" w:hAnsi="Amiri" w:cs="Amiri" w:hint="cs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val="fr-CA" w:bidi="ar-DZ"/>
                                </w:rPr>
                                <w:t xml:space="preserve">مغراوي موسى </w:t>
                              </w:r>
                              <w:r w:rsidR="00B2753B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val="fr-CA" w:bidi="ar-DZ"/>
                                </w:rPr>
                                <w:t>–</w:t>
                              </w:r>
                              <w:r w:rsidR="00B2753B">
                                <w:rPr>
                                  <w:rFonts w:ascii="Amiri" w:hAnsi="Amiri" w:cs="Amiri" w:hint="cs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val="fr-CA" w:bidi="ar-DZ"/>
                                </w:rPr>
                                <w:t>خميس مليانة-</w:t>
                              </w:r>
                              <w:r w:rsidR="00650296" w:rsidRPr="007B2232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  <w:p w:rsidR="00B65B25" w:rsidRDefault="00B65B2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Zone de texte 4"/>
                        <wps:cNvSpPr txBox="1"/>
                        <wps:spPr>
                          <a:xfrm>
                            <a:off x="142875" y="0"/>
                            <a:ext cx="240982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0296" w:rsidRPr="008A3F94" w:rsidRDefault="00650296" w:rsidP="00C94258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السنة الدراسية :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202</w:t>
                              </w:r>
                              <w:r w:rsidR="00C94258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4</w:t>
                              </w:r>
                              <w:r w:rsidR="00B2753B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/202</w:t>
                              </w:r>
                              <w:r w:rsidR="00B2753B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Zone de texte 5"/>
                        <wps:cNvSpPr txBox="1"/>
                        <wps:spPr>
                          <a:xfrm>
                            <a:off x="104775" y="300407"/>
                            <a:ext cx="240982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0296" w:rsidRPr="008A3F94" w:rsidRDefault="00650296" w:rsidP="00B5431E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4E0B1D">
                                <w:rPr>
                                  <w:rFonts w:ascii="Amiri" w:hAnsi="Amiri" w:cs="Amir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المستوى :</w:t>
                              </w:r>
                              <w:r w:rsidR="00B2753B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A43415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3 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متوسط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à coins arrondis 9"/>
                        <wps:cNvSpPr/>
                        <wps:spPr>
                          <a:xfrm>
                            <a:off x="3124200" y="885825"/>
                            <a:ext cx="4114800" cy="64156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à coins arrondis 10"/>
                        <wps:cNvSpPr/>
                        <wps:spPr>
                          <a:xfrm>
                            <a:off x="3162299" y="1364438"/>
                            <a:ext cx="4114801" cy="64537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Zone de texte 11"/>
                        <wps:cNvSpPr txBox="1"/>
                        <wps:spPr>
                          <a:xfrm>
                            <a:off x="3143250" y="961238"/>
                            <a:ext cx="4095750" cy="3757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4073F" w:rsidRPr="00D12210" w:rsidRDefault="00A35599" w:rsidP="0044073F">
                              <w:pPr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</w:pPr>
                              <w:r w:rsidRPr="00D12210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 xml:space="preserve">اختبار الفصل </w:t>
                              </w:r>
                              <w:r w:rsidR="00A43415">
                                <w:rPr>
                                  <w:rFonts w:ascii="Amiri" w:hAnsi="Amiri" w:cs="Amiri" w:hint="cs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 xml:space="preserve">الأول </w:t>
                              </w:r>
                              <w:r w:rsidR="00D12210" w:rsidRPr="00D12210">
                                <w:rPr>
                                  <w:rFonts w:ascii="Amiri" w:hAnsi="Amiri" w:cs="Amiri" w:hint="cs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>في</w:t>
                              </w:r>
                              <w:r w:rsidR="00D44644" w:rsidRPr="00D12210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 xml:space="preserve"> مادة العلوم الفيزيائية و التكنولوجيا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 descr="C:\Users\FARES KH\Downloads\png-clipart-computer-icons-google-calendar-time-wall-clock-text-calendar-removebg-preview.pn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1800225" y="747478"/>
                            <a:ext cx="1236980" cy="617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" name="Zone de texte 13"/>
                        <wps:cNvSpPr txBox="1"/>
                        <wps:spPr>
                          <a:xfrm>
                            <a:off x="161925" y="653421"/>
                            <a:ext cx="1704975" cy="77613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18EE" w:rsidRPr="00665255" w:rsidRDefault="005059A9" w:rsidP="00C94258">
                              <w:pPr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</w:pPr>
                              <w:r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u w:val="thick"/>
                                  <w:rtl/>
                                  <w:lang w:val="fr-FR" w:bidi="ar-DZ"/>
                                </w:rPr>
                                <w:t xml:space="preserve">يوم </w:t>
                              </w:r>
                              <w:r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u w:val="single"/>
                                  <w:rtl/>
                                  <w:lang w:val="fr-FR" w:bidi="ar-DZ"/>
                                </w:rPr>
                                <w:t>:</w:t>
                              </w:r>
                              <w:r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w:r w:rsidR="00030837"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0</w:t>
                              </w:r>
                              <w:r w:rsidR="00A43415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1/12/2024</w:t>
                              </w:r>
                              <w:r w:rsidR="00665255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   </w:t>
                              </w:r>
                              <w:r w:rsidR="003518EE"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u w:val="thick"/>
                                  <w:rtl/>
                                  <w:lang w:val="fr-FR" w:bidi="ar-DZ"/>
                                </w:rPr>
                                <w:t xml:space="preserve">المدة </w:t>
                              </w:r>
                              <w:r w:rsidR="003518EE"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:</w:t>
                              </w:r>
                              <w:r w:rsidR="003518EE"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ساعة</w:t>
                              </w:r>
                              <w:r w:rsidR="00665255"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و نصف</w:t>
                              </w:r>
                              <w:r w:rsidR="003518EE" w:rsidRPr="003518EE"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 descr="C:\Users\FARES KH\Pictures\science png - بحث Google_files\7189966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52725" y="49436"/>
                            <a:ext cx="139065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B6174D" id="Groupe 14" o:spid="_x0000_s1026" style="position:absolute;left:0;text-align:left;margin-left:0;margin-top:28.3pt;width:564.75pt;height:130.5pt;z-index:251670528;mso-position-horizontal:center;mso-position-horizontal-relative:margin;mso-width-relative:margin;mso-height-relative:margin" coordorigin="1047" coordsize="71723,14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7" type="#_x0000_t202" style="position:absolute;left:48387;width:24098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Q6DsUA&#10;AADaAAAADwAAAGRycy9kb3ducmV2LnhtbESPT2vCQBTE74LfYXlCL1I3KtUSXUXE/qG3Jq3i7ZF9&#10;JsHs25DdJum37xYEj8PM/IZZb3tTiZYaV1pWMJ1EIIgzq0vOFXylL4/PIJxH1lhZJgW/5GC7GQ7W&#10;GGvb8Se1ic9FgLCLUUHhfR1L6bKCDLqJrYmDd7GNQR9kk0vdYBfgppKzKFpIgyWHhQJr2heUXZMf&#10;o+A8zk8frn/97uZP8/rw1qbLo06Vehj1uxUIT72/h2/td61gBv9Xwg2Qm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tDoOxQAAANoAAAAPAAAAAAAAAAAAAAAAAJgCAABkcnMv&#10;ZG93bnJldi54bWxQSwUGAAAAAAQABAD1AAAAigMAAAAA&#10;" fillcolor="white [3201]" stroked="f" strokeweight=".5pt">
                  <v:textbox>
                    <w:txbxContent>
                      <w:p w:rsidR="00B5431E" w:rsidRPr="006C5AF7" w:rsidRDefault="00B5431E" w:rsidP="00B5431E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lang w:bidi="ar-DZ"/>
                          </w:rPr>
                        </w:pPr>
                        <w:r w:rsidRPr="006C5AF7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 xml:space="preserve">مديرية التربية </w:t>
                        </w:r>
                        <w:r w:rsidR="00650296" w:rsidRPr="006C5AF7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لولاية عين الدفلى</w:t>
                        </w:r>
                        <w:r w:rsidR="00650296" w:rsidRPr="006C5AF7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Zone de texte 3" o:spid="_x0000_s1028" type="#_x0000_t202" style="position:absolute;left:43624;top:3228;width:29147;height:50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650296" w:rsidRPr="007B2232" w:rsidRDefault="000A7DBD" w:rsidP="00B2753B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lang w:bidi="ar-DZ"/>
                          </w:rPr>
                        </w:pPr>
                        <w:r w:rsidRPr="007B2232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bidi="ar-DZ"/>
                          </w:rPr>
                          <w:t>متوس</w:t>
                        </w:r>
                        <w:r w:rsidR="00B2753B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bidi="ar-DZ"/>
                          </w:rPr>
                          <w:t xml:space="preserve">طة </w:t>
                        </w:r>
                        <w:r w:rsidR="00B2753B">
                          <w:rPr>
                            <w:rFonts w:ascii="Amiri" w:hAnsi="Amiri" w:cs="Amiri" w:hint="cs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val="fr-CA" w:bidi="ar-DZ"/>
                          </w:rPr>
                          <w:t xml:space="preserve">مغراوي موسى </w:t>
                        </w:r>
                        <w:r w:rsidR="00B2753B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val="fr-CA" w:bidi="ar-DZ"/>
                          </w:rPr>
                          <w:t>–</w:t>
                        </w:r>
                        <w:r w:rsidR="00B2753B">
                          <w:rPr>
                            <w:rFonts w:ascii="Amiri" w:hAnsi="Amiri" w:cs="Amiri" w:hint="cs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val="fr-CA" w:bidi="ar-DZ"/>
                          </w:rPr>
                          <w:t>خميس مليانة-</w:t>
                        </w:r>
                        <w:r w:rsidR="00650296" w:rsidRPr="007B2232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B65B25" w:rsidRDefault="00B65B25"/>
                    </w:txbxContent>
                  </v:textbox>
                </v:shape>
                <v:shape id="Zone de texte 4" o:spid="_x0000_s1029" type="#_x0000_t202" style="position:absolute;left:1428;width:24099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EH4cUA&#10;AADaAAAADwAAAGRycy9kb3ducmV2LnhtbESPQWvCQBSE7wX/w/KEXkrdVGsr0VWKtCreNFXx9sg+&#10;k2D2bchuk/jv3UKhx2FmvmFmi86UoqHaFZYVvAwiEMSp1QVnCr6Tr+cJCOeRNZaWScGNHCzmvYcZ&#10;xtq2vKNm7zMRIOxiVJB7X8VSujQng25gK+LgXWxt0AdZZ1LX2Aa4KeUwit6kwYLDQo4VLXNKr/sf&#10;o+D8lJ22rlsd2tF4VH2um+T9qBOlHvvdxxSEp87/h//aG63gFX6vhBs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EQfhxQAAANoAAAAPAAAAAAAAAAAAAAAAAJgCAABkcnMv&#10;ZG93bnJldi54bWxQSwUGAAAAAAQABAD1AAAAigMAAAAA&#10;" fillcolor="white [3201]" stroked="f" strokeweight=".5pt">
                  <v:textbox>
                    <w:txbxContent>
                      <w:p w:rsidR="00650296" w:rsidRPr="008A3F94" w:rsidRDefault="00650296" w:rsidP="00C94258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السنة الدراسية :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202</w:t>
                        </w:r>
                        <w:r w:rsidR="00C94258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4</w:t>
                        </w:r>
                        <w:r w:rsidR="00B2753B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/202</w:t>
                        </w:r>
                        <w:r w:rsidR="00B2753B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5</w:t>
                        </w:r>
                      </w:p>
                    </w:txbxContent>
                  </v:textbox>
                </v:shape>
                <v:shape id="Zone de texte 5" o:spid="_x0000_s1030" type="#_x0000_t202" style="position:absolute;left:1047;top:3004;width:24099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2iesUA&#10;AADaAAAADwAAAGRycy9kb3ducmV2LnhtbESPT2vCQBTE7wW/w/KEXqRurKgluoqI/YM3k1bx9sg+&#10;k2D2bchuk/TbdwtCj8PM/IZZbXpTiZYaV1pWMBlHIIgzq0vOFXymr08vIJxH1lhZJgU/5GCzHjys&#10;MNa24yO1ic9FgLCLUUHhfR1L6bKCDLqxrYmDd7WNQR9kk0vdYBfgppLPUTSXBksOCwXWtCsouyXf&#10;RsFllJ8Prn/76qazab1/b9PFSadKPQ777RKEp97/h+/tD61gBn9Xwg2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XaJ6xQAAANoAAAAPAAAAAAAAAAAAAAAAAJgCAABkcnMv&#10;ZG93bnJldi54bWxQSwUGAAAAAAQABAD1AAAAigMAAAAA&#10;" fillcolor="white [3201]" stroked="f" strokeweight=".5pt">
                  <v:textbox>
                    <w:txbxContent>
                      <w:p w:rsidR="00650296" w:rsidRPr="008A3F94" w:rsidRDefault="00650296" w:rsidP="00B5431E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4E0B1D">
                          <w:rPr>
                            <w:rFonts w:ascii="Amiri" w:hAnsi="Amiri" w:cs="Amiri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المستوى :</w:t>
                        </w:r>
                        <w:r w:rsidR="00B2753B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A43415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3 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متوسط </w:t>
                        </w:r>
                      </w:p>
                    </w:txbxContent>
                  </v:textbox>
                </v:shape>
                <v:roundrect id="Rectangle à coins arrondis 9" o:spid="_x0000_s1031" style="position:absolute;left:31242;top:8858;width:41148;height:64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MvCsEA&#10;AADaAAAADwAAAGRycy9kb3ducmV2LnhtbESPQYvCMBSE7wv+h/AEb2vqHlxbTYsIoi57We0PeDTP&#10;tti8lCbb1n9vBMHjMDPfMJtsNI3oqXO1ZQWLeQSCuLC65lJBftl/rkA4j6yxsUwK7uQgSycfG0y0&#10;HfiP+rMvRYCwS1BB5X2bSOmKigy6uW2Jg3e1nUEfZFdK3eEQ4KaRX1G0lAZrDgsVtrSrqLid/42C&#10;vlydfPyTf9Mp/nXD8ZIfZBspNZuO2zUIT6N/h1/to1YQw/NKuAEy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zLwrBAAAA2gAAAA8AAAAAAAAAAAAAAAAAmAIAAGRycy9kb3du&#10;cmV2LnhtbFBLBQYAAAAABAAEAPUAAACGAwAAAAA=&#10;" fillcolor="black [3213]" stroked="f" strokeweight="1pt">
                  <v:stroke joinstyle="miter"/>
                </v:roundrect>
                <v:roundrect id="Rectangle à coins arrondis 10" o:spid="_x0000_s1032" style="position:absolute;left:31622;top:13644;width:41149;height:64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btl8IA&#10;AADbAAAADwAAAGRycy9kb3ducmV2LnhtbESPQYvCQAyF7wv+hyGCt3XqHlztOooIi7p4UfsDQifb&#10;FjuZ0hnb+u/NQfCW8F7e+7LaDK5WHbWh8mxgNk1AEefeVlwYyK6/nwtQISJbrD2TgQcF2KxHHytM&#10;re/5TN0lFkpCOKRooIyxSbUOeUkOw9Q3xKL9+9ZhlLUttG2xl3BX668kmWuHFUtDiQ3tSspvl7sz&#10;0BWLY1z+Zd90XJ5Cf7hme90kxkzGw/YHVKQhvs2v64MVfKGXX2QAvX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lu2XwgAAANsAAAAPAAAAAAAAAAAAAAAAAJgCAABkcnMvZG93&#10;bnJldi54bWxQSwUGAAAAAAQABAD1AAAAhwMAAAAA&#10;" fillcolor="black [3213]" stroked="f" strokeweight="1pt">
                  <v:stroke joinstyle="miter"/>
                </v:roundrect>
                <v:shape id="Zone de texte 11" o:spid="_x0000_s1033" type="#_x0000_t202" style="position:absolute;left:31432;top:9612;width:40958;height:37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    <v:textbox>
                    <w:txbxContent>
                      <w:p w:rsidR="0044073F" w:rsidRPr="00D12210" w:rsidRDefault="00A35599" w:rsidP="0044073F">
                        <w:pPr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</w:pPr>
                        <w:r w:rsidRPr="00D12210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 xml:space="preserve">اختبار الفصل </w:t>
                        </w:r>
                        <w:r w:rsidR="00A43415">
                          <w:rPr>
                            <w:rFonts w:ascii="Amiri" w:hAnsi="Amiri" w:cs="Amiri" w:hint="cs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 xml:space="preserve">الأول </w:t>
                        </w:r>
                        <w:r w:rsidR="00D12210" w:rsidRPr="00D12210">
                          <w:rPr>
                            <w:rFonts w:ascii="Amiri" w:hAnsi="Amiri" w:cs="Amiri" w:hint="cs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>في</w:t>
                        </w:r>
                        <w:r w:rsidR="00D44644" w:rsidRPr="00D12210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 xml:space="preserve"> مادة العلوم الفيزيائية و التكنولوجيا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34" type="#_x0000_t75" style="position:absolute;left:18002;top:7474;width:12370;height:6176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Ev7fDAAAA2wAAAA8AAABkcnMvZG93bnJldi54bWxEj0FrwzAMhe+F/gejwW6N3Q66kcYtoxDo&#10;IZclu+ymxloSFsshdpv038+FQm8S771PT9lhtr240ug7xxrWiQJBXDvTcaPhu8pXHyB8QDbYOyYN&#10;N/Jw2C8XGabGTfxF1zI0IkLYp6ihDWFIpfR1SxZ94gbiqP260WKI69hIM+IU4baXG6W20mLH8UKL&#10;Ax1bqv/Ki42Uc63mYn1s8jy851Ovqrfip9L69WX+3IEINIen+ZE+mVh/A/df4gBy/w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gS/t8MAAADbAAAADwAAAAAAAAAAAAAAAACf&#10;AgAAZHJzL2Rvd25yZXYueG1sUEsFBgAAAAAEAAQA9wAAAI8DAAAAAA==&#10;">
                  <v:imagedata r:id="rId9" o:title="png-clipart-computer-icons-google-calendar-time-wall-clock-text-calendar-removebg-preview"/>
                  <v:path arrowok="t"/>
                </v:shape>
                <v:shape id="Zone de texte 13" o:spid="_x0000_s1035" type="#_x0000_t202" style="position:absolute;left:1619;top:6534;width:17050;height:77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HZr8MA&#10;AADbAAAADwAAAGRycy9kb3ducmV2LnhtbERPS2vCQBC+C/0PyxS8SN1o6IPUVUTUircabeltyE6T&#10;YHY2ZNck/fduQfA2H99zZoveVKKlxpWWFUzGEQjizOqScwXHdPP0BsJ5ZI2VZVLwRw4W84fBDBNt&#10;O/6k9uBzEULYJaig8L5OpHRZQQbd2NbEgfu1jUEfYJNL3WAXwk0lp1H0Ig2WHBoKrGlVUHY+XIyC&#10;n1H+vXf99tTFz3G9/mjT1y+dKjV87JfvIDz1/i6+uXc6zI/h/5dwgJx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HZr8MAAADbAAAADwAAAAAAAAAAAAAAAACYAgAAZHJzL2Rv&#10;d25yZXYueG1sUEsFBgAAAAAEAAQA9QAAAIgDAAAAAA==&#10;" fillcolor="white [3201]" stroked="f" strokeweight=".5pt">
                  <v:textbox>
                    <w:txbxContent>
                      <w:p w:rsidR="003518EE" w:rsidRPr="00665255" w:rsidRDefault="005059A9" w:rsidP="00C94258">
                        <w:pPr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r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u w:val="thick"/>
                            <w:rtl/>
                            <w:lang w:val="fr-FR" w:bidi="ar-DZ"/>
                          </w:rPr>
                          <w:t xml:space="preserve">يوم </w:t>
                        </w:r>
                        <w:r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u w:val="single"/>
                            <w:rtl/>
                            <w:lang w:val="fr-FR" w:bidi="ar-DZ"/>
                          </w:rPr>
                          <w:t>:</w:t>
                        </w:r>
                        <w:r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</w:t>
                        </w:r>
                        <w:r w:rsidR="00030837"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>0</w:t>
                        </w:r>
                        <w:r w:rsidR="00A43415"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>1/12/2024</w:t>
                        </w:r>
                        <w:r w:rsidR="00665255"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   </w:t>
                        </w:r>
                        <w:r w:rsidR="003518EE"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u w:val="thick"/>
                            <w:rtl/>
                            <w:lang w:val="fr-FR" w:bidi="ar-DZ"/>
                          </w:rPr>
                          <w:t xml:space="preserve">المدة </w:t>
                        </w:r>
                        <w:r w:rsidR="003518EE"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val="fr-FR" w:bidi="ar-DZ"/>
                          </w:rPr>
                          <w:t>:</w:t>
                        </w:r>
                        <w:r w:rsidR="003518EE"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ساعة</w:t>
                        </w:r>
                        <w:r w:rsidR="00665255"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و نصف</w:t>
                        </w:r>
                        <w:r w:rsidR="003518EE" w:rsidRPr="003518EE"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Image 7" o:spid="_x0000_s1036" type="#_x0000_t75" style="position:absolute;left:27527;top:494;width:13906;height:7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uDpbEAAAA2gAAAA8AAABkcnMvZG93bnJldi54bWxEj0FrwkAUhO9C/8PyCr3VjUJaG12lWAw5&#10;KKVaPD+yr0lo9m3YXZP033cFweMwM98wq81oWtGT841lBbNpAoK4tLrhSsH3afe8AOEDssbWMin4&#10;Iw+b9cNkhZm2A39RfwyViBD2GSqoQ+gyKX1Zk0E/tR1x9H6sMxiidJXUDocIN62cJ8mLNNhwXKix&#10;o21N5e/xYhScKl68pek2n38UuTnvD7P807VKPT2O70sQgcZwD9/ahVbwCtcr8QbI9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xuDpbEAAAA2gAAAA8AAAAAAAAAAAAAAAAA&#10;nwIAAGRycy9kb3ducmV2LnhtbFBLBQYAAAAABAAEAPcAAACQAwAAAAA=&#10;">
                  <v:imagedata r:id="rId10" o:title="7189966"/>
                  <v:path arrowok="t"/>
                </v:shape>
                <w10:wrap anchorx="margin"/>
              </v:group>
            </w:pict>
          </mc:Fallback>
        </mc:AlternateContent>
      </w:r>
      <w:r w:rsidR="00A922AD">
        <w:rPr>
          <w:rFonts w:ascii="Amiri" w:hAnsi="Amiri" w:cs="Amir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6718A62" wp14:editId="0CD6A826">
                <wp:simplePos x="0" y="0"/>
                <wp:positionH relativeFrom="column">
                  <wp:posOffset>-247650</wp:posOffset>
                </wp:positionH>
                <wp:positionV relativeFrom="paragraph">
                  <wp:posOffset>-66040</wp:posOffset>
                </wp:positionV>
                <wp:extent cx="7086600" cy="9525"/>
                <wp:effectExtent l="0" t="0" r="19050" b="28575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58820A" id="Connecteur droit 6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5pt,-5.2pt" to="538.5pt,-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="0032371C" w:rsidRPr="00665255">
        <w:rPr>
          <w:rFonts w:ascii="Amiri" w:hAnsi="Amiri" w:cs="Amiri"/>
          <w:b/>
          <w:bCs/>
          <w:sz w:val="32"/>
          <w:szCs w:val="32"/>
          <w:rtl/>
          <w:lang w:val="fr-FR" w:bidi="ar-DZ"/>
        </w:rPr>
        <w:t xml:space="preserve">الجمهورية الجزائرية الديمقراطية الشعبية </w:t>
      </w:r>
    </w:p>
    <w:p w:rsidR="005F7176" w:rsidRDefault="005F7176" w:rsidP="0032371C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5F7176" w:rsidRPr="005F7176" w:rsidRDefault="005F7176" w:rsidP="005F7176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5F7176" w:rsidRDefault="005F7176" w:rsidP="005F7176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3627DC" w:rsidRDefault="007B2232" w:rsidP="00497E42">
      <w:pPr>
        <w:rPr>
          <w:rFonts w:ascii="Amiri" w:hAnsi="Amiri" w:cs="Amiri"/>
          <w:i/>
          <w:iCs/>
          <w:sz w:val="32"/>
          <w:szCs w:val="32"/>
          <w:rtl/>
          <w:lang w:val="fr-FR" w:bidi="ar-DZ"/>
        </w:rPr>
      </w:pPr>
      <w:r>
        <w:rPr>
          <w:rFonts w:ascii="Amiri" w:hAnsi="Amiri" w:cs="Amiri" w:hint="cs"/>
          <w:i/>
          <w:iCs/>
          <w:sz w:val="32"/>
          <w:szCs w:val="32"/>
          <w:u w:val="thick"/>
          <w:rtl/>
          <w:lang w:val="fr-FR" w:bidi="ar-DZ"/>
        </w:rPr>
        <w:t xml:space="preserve">                                                                                                                    </w:t>
      </w:r>
      <w:r w:rsidR="00810128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الجزء الأول</w:t>
      </w:r>
      <w:r w:rsidR="00153D3A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:</w:t>
      </w:r>
      <w:r w:rsidR="00F145A9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(12 نقطة )</w:t>
      </w:r>
      <w:r w:rsidR="00810128" w:rsidRPr="00497E42">
        <w:rPr>
          <w:rFonts w:ascii="Amiri" w:hAnsi="Amiri" w:cs="Amiri"/>
          <w:i/>
          <w:iCs/>
          <w:sz w:val="32"/>
          <w:szCs w:val="32"/>
          <w:rtl/>
          <w:lang w:val="fr-FR" w:bidi="ar-DZ"/>
        </w:rPr>
        <w:t xml:space="preserve">   </w:t>
      </w:r>
    </w:p>
    <w:p w:rsidR="00764F00" w:rsidRDefault="00810128" w:rsidP="006600A6">
      <w:pPr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</w:pPr>
      <w:r w:rsidRPr="00497E42">
        <w:rPr>
          <w:rFonts w:ascii="Amiri" w:hAnsi="Amiri" w:cs="Amiri"/>
          <w:i/>
          <w:iCs/>
          <w:sz w:val="32"/>
          <w:szCs w:val="32"/>
          <w:rtl/>
          <w:lang w:val="fr-FR" w:bidi="ar-DZ"/>
        </w:rPr>
        <w:t xml:space="preserve">  </w:t>
      </w:r>
      <w:r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</w:t>
      </w:r>
      <w:r w:rsidR="00497E42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التمرين الأول : (</w:t>
      </w:r>
      <w:r w:rsidR="006600A6">
        <w:rPr>
          <w:rFonts w:ascii="Amiri" w:hAnsi="Amiri" w:cs="Amiri" w:hint="cs"/>
          <w:i/>
          <w:iCs/>
          <w:sz w:val="32"/>
          <w:szCs w:val="32"/>
          <w:u w:val="thick"/>
          <w:rtl/>
          <w:lang w:val="fr-FR" w:bidi="ar-DZ"/>
        </w:rPr>
        <w:t xml:space="preserve">7 </w:t>
      </w:r>
      <w:r w:rsidR="00497E42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نقاط).</w:t>
      </w:r>
      <w:r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 </w:t>
      </w:r>
    </w:p>
    <w:p w:rsidR="00EE34FD" w:rsidRDefault="00EE34FD" w:rsidP="009669E3">
      <w:pPr>
        <w:rPr>
          <w:rFonts w:ascii="Amiri" w:hAnsi="Amiri" w:cs="Amiri" w:hint="cs"/>
          <w:sz w:val="28"/>
          <w:szCs w:val="28"/>
          <w:rtl/>
          <w:lang w:val="fr-CA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45E05B2" wp14:editId="660D5B40">
                <wp:simplePos x="0" y="0"/>
                <wp:positionH relativeFrom="column">
                  <wp:posOffset>-245533</wp:posOffset>
                </wp:positionH>
                <wp:positionV relativeFrom="paragraph">
                  <wp:posOffset>750358</wp:posOffset>
                </wp:positionV>
                <wp:extent cx="2142067" cy="1964267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067" cy="1964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34FD" w:rsidRDefault="00EE34FD">
                            <w:r w:rsidRPr="00EE34FD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1952613" cy="1778000"/>
                                  <wp:effectExtent l="0" t="0" r="0" b="0"/>
                                  <wp:docPr id="16" name="Image 16" descr="C:\Users\User\Desktop\الدعم\Nouveau dossier\IMG_20241126_201550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User\Desktop\الدعم\Nouveau dossier\IMG_20241126_201550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2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60116" cy="17848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5E05B2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37" type="#_x0000_t202" style="position:absolute;left:0;text-align:left;margin-left:-19.35pt;margin-top:59.1pt;width:168.65pt;height:154.65pt;z-index:25178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" fillcolor="white [3201]" stroked="f" strokeweight=".5pt">
                <v:textbox>
                  <w:txbxContent>
                    <w:p w:rsidR="00EE34FD" w:rsidRDefault="00EE34FD">
                      <w:r w:rsidRPr="00EE34FD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1952613" cy="1778000"/>
                            <wp:effectExtent l="0" t="0" r="0" b="0"/>
                            <wp:docPr id="16" name="Image 16" descr="C:\Users\User\Desktop\الدعم\Nouveau dossier\IMG_20241126_201550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User\Desktop\الدعم\Nouveau dossier\IMG_20241126_201550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2">
                                              <a14:imgEffect>
                                                <a14:sharpenSoften amount="5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60116" cy="17848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 w:hint="cs"/>
          <w:sz w:val="28"/>
          <w:szCs w:val="28"/>
          <w:rtl/>
          <w:lang w:val="fr-CA" w:bidi="ar-DZ"/>
        </w:rPr>
        <w:t xml:space="preserve">بينما كانت الأم تحضر الغداء على موقد يشتغل بغاز البوتان </w:t>
      </w:r>
      <w:r>
        <w:rPr>
          <w:rFonts w:ascii="Amiri" w:hAnsi="Amiri" w:cs="Amiri"/>
          <w:sz w:val="28"/>
          <w:szCs w:val="28"/>
          <w:lang w:val="en-US" w:bidi="ar-DZ"/>
        </w:rPr>
        <w:t>C</w:t>
      </w:r>
      <w:r>
        <w:rPr>
          <w:rFonts w:ascii="Amiri" w:hAnsi="Amiri" w:cs="Amiri"/>
          <w:sz w:val="28"/>
          <w:szCs w:val="28"/>
          <w:vertAlign w:val="subscript"/>
          <w:lang w:val="en-US" w:bidi="ar-DZ"/>
        </w:rPr>
        <w:t>4</w:t>
      </w:r>
      <w:r>
        <w:rPr>
          <w:rFonts w:ascii="Amiri" w:hAnsi="Amiri" w:cs="Amiri"/>
          <w:sz w:val="28"/>
          <w:szCs w:val="28"/>
          <w:lang w:val="en-US" w:bidi="ar-DZ"/>
        </w:rPr>
        <w:t>H</w:t>
      </w:r>
      <w:r>
        <w:rPr>
          <w:rFonts w:ascii="Amiri" w:hAnsi="Amiri" w:cs="Amiri"/>
          <w:sz w:val="28"/>
          <w:szCs w:val="28"/>
          <w:vertAlign w:val="subscript"/>
          <w:lang w:val="en-US" w:bidi="ar-DZ"/>
        </w:rPr>
        <w:t>10</w:t>
      </w:r>
      <w:r>
        <w:rPr>
          <w:rFonts w:ascii="Amiri" w:hAnsi="Amiri" w:cs="Amiri" w:hint="cs"/>
          <w:sz w:val="28"/>
          <w:szCs w:val="28"/>
          <w:vertAlign w:val="subscript"/>
          <w:rtl/>
          <w:lang w:val="fr-CA" w:bidi="ar-DZ"/>
        </w:rPr>
        <w:t xml:space="preserve"> </w:t>
      </w:r>
      <w:r>
        <w:rPr>
          <w:rFonts w:ascii="Amiri" w:hAnsi="Amiri" w:cs="Amiri" w:hint="cs"/>
          <w:sz w:val="28"/>
          <w:szCs w:val="28"/>
          <w:rtl/>
          <w:lang w:val="fr-CA" w:bidi="ar-DZ"/>
        </w:rPr>
        <w:t xml:space="preserve"> لاحظت بأن الأواني تلطخت بطبقة سوداء الوثيقة -1- و أن لهب الموقد أصفر فطلبت المساعدة من ابنها هيثم الذي يدرس في السنة الثالثة متوسط الذي قام بتنظيف فتحات التهوية للموقد و عن اشعال الموقد لاحظ أن اللهب أصبح أزرق .</w:t>
      </w:r>
    </w:p>
    <w:p w:rsidR="00EE34FD" w:rsidRDefault="00EE34FD" w:rsidP="00EE34FD">
      <w:pPr>
        <w:pStyle w:val="Paragraphedeliste"/>
        <w:numPr>
          <w:ilvl w:val="0"/>
          <w:numId w:val="15"/>
        </w:numPr>
        <w:rPr>
          <w:rFonts w:ascii="Amiri" w:hAnsi="Amiri" w:cs="Amiri" w:hint="cs"/>
          <w:sz w:val="28"/>
          <w:szCs w:val="28"/>
          <w:lang w:val="fr-CA" w:bidi="ar-DZ"/>
        </w:rPr>
      </w:pPr>
      <w:r>
        <w:rPr>
          <w:rFonts w:ascii="Amiri" w:hAnsi="Amiri" w:cs="Amiri" w:hint="cs"/>
          <w:sz w:val="28"/>
          <w:szCs w:val="28"/>
          <w:rtl/>
          <w:lang w:val="fr-CA" w:bidi="ar-DZ"/>
        </w:rPr>
        <w:t>علل لماذا قام هيثم بتنظيف فتحات التهوية للموقد .</w:t>
      </w:r>
    </w:p>
    <w:p w:rsidR="00EE34FD" w:rsidRDefault="00EE34FD" w:rsidP="00EE34FD">
      <w:pPr>
        <w:pStyle w:val="Paragraphedeliste"/>
        <w:numPr>
          <w:ilvl w:val="0"/>
          <w:numId w:val="15"/>
        </w:numPr>
        <w:rPr>
          <w:rFonts w:ascii="Amiri" w:hAnsi="Amiri" w:cs="Amiri" w:hint="cs"/>
          <w:sz w:val="28"/>
          <w:szCs w:val="28"/>
          <w:lang w:val="fr-CA" w:bidi="ar-DZ"/>
        </w:rPr>
      </w:pPr>
      <w:r>
        <w:rPr>
          <w:rFonts w:ascii="Amiri" w:hAnsi="Amiri" w:cs="Amiri" w:hint="cs"/>
          <w:sz w:val="28"/>
          <w:szCs w:val="28"/>
          <w:rtl/>
          <w:lang w:val="fr-CA" w:bidi="ar-DZ"/>
        </w:rPr>
        <w:t>اذكر نوع الاحتراق قبل و بعد التنظيف .</w:t>
      </w:r>
    </w:p>
    <w:p w:rsidR="00EE34FD" w:rsidRDefault="00EE34FD" w:rsidP="00EE34FD">
      <w:pPr>
        <w:pStyle w:val="Paragraphedeliste"/>
        <w:numPr>
          <w:ilvl w:val="0"/>
          <w:numId w:val="15"/>
        </w:numPr>
        <w:rPr>
          <w:rFonts w:ascii="Amiri" w:hAnsi="Amiri" w:cs="Amiri"/>
          <w:sz w:val="28"/>
          <w:szCs w:val="28"/>
          <w:lang w:val="fr-CA" w:bidi="ar-DZ"/>
        </w:rPr>
      </w:pPr>
      <w:r>
        <w:rPr>
          <w:rFonts w:ascii="Amiri" w:hAnsi="Amiri" w:cs="Amiri" w:hint="cs"/>
          <w:sz w:val="28"/>
          <w:szCs w:val="28"/>
          <w:rtl/>
          <w:lang w:val="fr-CA" w:bidi="ar-DZ"/>
        </w:rPr>
        <w:t xml:space="preserve">أ) - صف في جدول التفاعل الحادث عندما يكون اللهب أزرق ( بالأنواع </w:t>
      </w:r>
    </w:p>
    <w:p w:rsidR="00EE34FD" w:rsidRDefault="00EE34FD" w:rsidP="00EE34FD">
      <w:pPr>
        <w:pStyle w:val="Paragraphedeliste"/>
        <w:rPr>
          <w:rFonts w:ascii="Amiri" w:hAnsi="Amiri" w:cs="Amiri"/>
          <w:sz w:val="28"/>
          <w:szCs w:val="28"/>
          <w:rtl/>
          <w:lang w:val="fr-CA" w:bidi="ar-DZ"/>
        </w:rPr>
      </w:pPr>
      <w:r w:rsidRPr="00EE34FD">
        <w:rPr>
          <w:rFonts w:ascii="Amiri" w:hAnsi="Amiri" w:cs="Amiri" w:hint="cs"/>
          <w:sz w:val="28"/>
          <w:szCs w:val="28"/>
          <w:rtl/>
          <w:lang w:val="fr-CA" w:bidi="ar-DZ"/>
        </w:rPr>
        <w:t>و الأفراد الكيميائية .</w:t>
      </w:r>
    </w:p>
    <w:p w:rsidR="00EE34FD" w:rsidRDefault="00EE34FD" w:rsidP="00EE34FD">
      <w:pPr>
        <w:pStyle w:val="Paragraphedeliste"/>
        <w:rPr>
          <w:rFonts w:ascii="Amiri" w:hAnsi="Amiri" w:cs="Amiri"/>
          <w:sz w:val="28"/>
          <w:szCs w:val="28"/>
          <w:lang w:val="fr-CA" w:bidi="ar-DZ"/>
        </w:rPr>
      </w:pPr>
      <w:r>
        <w:rPr>
          <w:rFonts w:ascii="Amiri" w:hAnsi="Amiri" w:cs="Amiri" w:hint="cs"/>
          <w:sz w:val="28"/>
          <w:szCs w:val="28"/>
          <w:rtl/>
          <w:lang w:val="fr-CA" w:bidi="ar-DZ"/>
        </w:rPr>
        <w:t>ب)- نمذج هذا التفاعل بمعادلة مع ذكر الحالة الفيزيائية .</w:t>
      </w:r>
    </w:p>
    <w:p w:rsidR="00EE34FD" w:rsidRPr="00EE34FD" w:rsidRDefault="00EE34FD" w:rsidP="00EE34FD">
      <w:pPr>
        <w:pStyle w:val="Paragraphedeliste"/>
        <w:numPr>
          <w:ilvl w:val="0"/>
          <w:numId w:val="15"/>
        </w:numPr>
        <w:rPr>
          <w:rFonts w:ascii="Amiri" w:hAnsi="Amiri" w:cs="Amiri"/>
          <w:sz w:val="28"/>
          <w:szCs w:val="28"/>
          <w:lang w:val="fr-CA" w:bidi="ar-DZ"/>
        </w:rPr>
      </w:pP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CE10D76" wp14:editId="60CE5363">
                <wp:simplePos x="0" y="0"/>
                <wp:positionH relativeFrom="column">
                  <wp:posOffset>321733</wp:posOffset>
                </wp:positionH>
                <wp:positionV relativeFrom="paragraph">
                  <wp:posOffset>104140</wp:posOffset>
                </wp:positionV>
                <wp:extent cx="1430867" cy="414866"/>
                <wp:effectExtent l="0" t="0" r="0" b="4445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7" cy="414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34FD" w:rsidRPr="00300DCF" w:rsidRDefault="00EE34FD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300DCF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10D76" id="Zone de texte 17" o:spid="_x0000_s1038" type="#_x0000_t202" style="position:absolute;left:0;text-align:left;margin-left:25.35pt;margin-top:8.2pt;width:112.65pt;height:32.6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" fillcolor="white [3201]" stroked="f" strokeweight=".5pt">
                <v:textbox>
                  <w:txbxContent>
                    <w:p w:rsidR="00EE34FD" w:rsidRPr="00300DCF" w:rsidRDefault="00EE34FD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300DCF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-1-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 w:hint="cs"/>
          <w:sz w:val="28"/>
          <w:szCs w:val="28"/>
          <w:rtl/>
          <w:lang w:val="fr-CA" w:bidi="ar-DZ"/>
        </w:rPr>
        <w:t>اذكر البروتوكول التجريبي الذي يسمح بالكشف عن النواتج .</w:t>
      </w:r>
    </w:p>
    <w:p w:rsidR="00E67154" w:rsidRPr="00FB71BA" w:rsidRDefault="00720FF7" w:rsidP="009669E3">
      <w:pPr>
        <w:rPr>
          <w:rFonts w:ascii="Amiri" w:hAnsi="Amiri" w:cs="Amiri"/>
          <w:sz w:val="32"/>
          <w:szCs w:val="32"/>
          <w:u w:val="thick"/>
          <w:rtl/>
          <w:lang w:val="fr-FR" w:bidi="ar-DZ"/>
        </w:rPr>
      </w:pPr>
      <w:r w:rsidRPr="00720FF7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التمرين </w:t>
      </w:r>
      <w:r w:rsidR="00E67154" w:rsidRPr="00720FF7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ال</w:t>
      </w:r>
      <w:r w:rsidRPr="00720FF7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ثاني</w:t>
      </w:r>
      <w:r w:rsidR="00E67154" w:rsidRPr="00720FF7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:</w:t>
      </w:r>
      <w:r w:rsidRPr="00720FF7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( </w:t>
      </w:r>
      <w:r w:rsidR="009669E3">
        <w:rPr>
          <w:rFonts w:ascii="Amiri" w:hAnsi="Amiri" w:cs="Amiri" w:hint="cs"/>
          <w:i/>
          <w:iCs/>
          <w:sz w:val="32"/>
          <w:szCs w:val="32"/>
          <w:u w:val="thick"/>
          <w:rtl/>
          <w:lang w:val="fr-FR" w:bidi="ar-DZ"/>
        </w:rPr>
        <w:t xml:space="preserve">5 </w:t>
      </w:r>
      <w:r w:rsidRPr="00720FF7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نقاط )</w:t>
      </w:r>
      <w:r w:rsidR="007063B6">
        <w:rPr>
          <w:rFonts w:ascii="Amiri" w:hAnsi="Amiri" w:cs="Amiri" w:hint="cs"/>
          <w:i/>
          <w:iCs/>
          <w:sz w:val="32"/>
          <w:szCs w:val="32"/>
          <w:u w:val="thick"/>
          <w:rtl/>
          <w:lang w:val="fr-FR" w:bidi="ar-DZ"/>
        </w:rPr>
        <w:t>.</w:t>
      </w:r>
    </w:p>
    <w:p w:rsidR="00131EE1" w:rsidRDefault="00A61415" w:rsidP="00131EE1">
      <w:pPr>
        <w:rPr>
          <w:rFonts w:ascii="Amiri" w:hAnsi="Amiri" w:cs="Amiri"/>
          <w:sz w:val="28"/>
          <w:szCs w:val="28"/>
          <w:rtl/>
          <w:lang w:val="fr-CA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DF30ADA" wp14:editId="7FF42E4C">
                <wp:simplePos x="0" y="0"/>
                <wp:positionH relativeFrom="column">
                  <wp:posOffset>-194733</wp:posOffset>
                </wp:positionH>
                <wp:positionV relativeFrom="paragraph">
                  <wp:posOffset>465877</wp:posOffset>
                </wp:positionV>
                <wp:extent cx="2819400" cy="2294467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2294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1415" w:rsidRDefault="00A61415">
                            <w:r w:rsidRPr="00A61415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2800765A" wp14:editId="34C91B10">
                                  <wp:extent cx="2630170" cy="2095786"/>
                                  <wp:effectExtent l="0" t="0" r="0" b="0"/>
                                  <wp:docPr id="15" name="Image 15" descr="C:\Users\User\Downloads\5920329495611556906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User\Downloads\5920329495611556906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30170" cy="20957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8" o:spid="_x0000_s1037" type="#_x0000_t202" style="position:absolute;left:0;text-align:left;margin-left:-15.35pt;margin-top:36.7pt;width:222pt;height:180.65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" fillcolor="white [3201]" stroked="f" strokeweight=".5pt">
                <v:textbox>
                  <w:txbxContent>
                    <w:p w:rsidR="00A61415" w:rsidRDefault="00A61415">
                      <w:r w:rsidRPr="00A61415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2630170" cy="2095786"/>
                            <wp:effectExtent l="0" t="0" r="0" b="0"/>
                            <wp:docPr id="15" name="Image 15" descr="C:\Users\User\Downloads\5920329495611556906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User\Downloads\5920329495611556906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30170" cy="20957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91529">
        <w:rPr>
          <w:rFonts w:ascii="Amiri" w:hAnsi="Amiri" w:cs="Amiri" w:hint="cs"/>
          <w:sz w:val="28"/>
          <w:szCs w:val="28"/>
          <w:rtl/>
          <w:lang w:val="fr-CA" w:bidi="ar-DZ"/>
        </w:rPr>
        <w:t xml:space="preserve">تعتبر الطاقة الشمسية من بين الطاقات المتجددة ، و هي طاقة آمنة لا تسبب التلوث للبيئة ، و قد اتجه العالم </w:t>
      </w:r>
      <w:r w:rsidR="00D1046A">
        <w:rPr>
          <w:rFonts w:ascii="Amiri" w:hAnsi="Amiri" w:cs="Amiri" w:hint="cs"/>
          <w:sz w:val="28"/>
          <w:szCs w:val="28"/>
          <w:rtl/>
          <w:lang w:val="fr-CA" w:bidi="ar-DZ"/>
        </w:rPr>
        <w:t>إلى هذا النوع من الطاقات المتجددة للتقليل من استخدام الوقود .</w:t>
      </w:r>
    </w:p>
    <w:p w:rsidR="00D1046A" w:rsidRPr="00091529" w:rsidRDefault="00D1046A" w:rsidP="00EE34FD">
      <w:pPr>
        <w:rPr>
          <w:rFonts w:ascii="Amiri" w:hAnsi="Amiri" w:cs="Amiri"/>
          <w:sz w:val="28"/>
          <w:szCs w:val="28"/>
          <w:rtl/>
          <w:lang w:val="fr-CA" w:bidi="ar-DZ"/>
        </w:rPr>
      </w:pPr>
      <w:r>
        <w:rPr>
          <w:rFonts w:ascii="Amiri" w:hAnsi="Amiri" w:cs="Amiri" w:hint="cs"/>
          <w:sz w:val="28"/>
          <w:szCs w:val="28"/>
          <w:rtl/>
          <w:lang w:val="fr-CA" w:bidi="ar-DZ"/>
        </w:rPr>
        <w:t xml:space="preserve">تمثل </w:t>
      </w:r>
      <w:r w:rsidR="00EE34FD">
        <w:rPr>
          <w:rFonts w:ascii="Amiri" w:hAnsi="Amiri" w:cs="Amiri" w:hint="cs"/>
          <w:b/>
          <w:bCs/>
          <w:sz w:val="32"/>
          <w:szCs w:val="32"/>
          <w:u w:val="thick"/>
          <w:rtl/>
          <w:lang w:val="fr-CA" w:bidi="ar-DZ"/>
        </w:rPr>
        <w:t>الوثيقة-2</w:t>
      </w:r>
      <w:r w:rsidRPr="00300DCF">
        <w:rPr>
          <w:rFonts w:ascii="Amiri" w:hAnsi="Amiri" w:cs="Amiri" w:hint="cs"/>
          <w:b/>
          <w:bCs/>
          <w:sz w:val="32"/>
          <w:szCs w:val="32"/>
          <w:u w:val="thick"/>
          <w:rtl/>
          <w:lang w:val="fr-CA" w:bidi="ar-DZ"/>
        </w:rPr>
        <w:t>-</w:t>
      </w:r>
      <w:r>
        <w:rPr>
          <w:rFonts w:ascii="Amiri" w:hAnsi="Amiri" w:cs="Amiri" w:hint="cs"/>
          <w:sz w:val="28"/>
          <w:szCs w:val="28"/>
          <w:rtl/>
          <w:lang w:val="fr-CA" w:bidi="ar-DZ"/>
        </w:rPr>
        <w:t xml:space="preserve"> </w:t>
      </w:r>
      <w:r w:rsidR="00A61415">
        <w:rPr>
          <w:rFonts w:ascii="Amiri" w:hAnsi="Amiri" w:cs="Amiri" w:hint="cs"/>
          <w:sz w:val="28"/>
          <w:szCs w:val="28"/>
          <w:rtl/>
          <w:lang w:val="fr-CA" w:bidi="ar-DZ"/>
        </w:rPr>
        <w:t>انتاج طاقة كهربائية بواسطة الطاقة الشمسية .</w:t>
      </w:r>
    </w:p>
    <w:p w:rsidR="00131EE1" w:rsidRDefault="00D60D0A" w:rsidP="00D60D0A">
      <w:pPr>
        <w:pStyle w:val="Paragraphedeliste"/>
        <w:numPr>
          <w:ilvl w:val="0"/>
          <w:numId w:val="12"/>
        </w:numPr>
        <w:rPr>
          <w:rFonts w:ascii="Amiri" w:hAnsi="Amiri" w:cs="Amiri"/>
          <w:sz w:val="28"/>
          <w:szCs w:val="28"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>اشرح باختصار مبدأ عمل هذه التركيبة .</w:t>
      </w:r>
    </w:p>
    <w:p w:rsidR="00D60D0A" w:rsidRDefault="00D60D0A" w:rsidP="00D60D0A">
      <w:pPr>
        <w:pStyle w:val="Paragraphedeliste"/>
        <w:numPr>
          <w:ilvl w:val="0"/>
          <w:numId w:val="12"/>
        </w:numPr>
        <w:rPr>
          <w:rFonts w:ascii="Amiri" w:hAnsi="Amiri" w:cs="Amiri"/>
          <w:sz w:val="28"/>
          <w:szCs w:val="28"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>حدد الجمل المساهمة في الوصول إل الفعل النهائي .</w:t>
      </w:r>
    </w:p>
    <w:p w:rsidR="0046020B" w:rsidRDefault="0046020B" w:rsidP="00D60D0A">
      <w:pPr>
        <w:pStyle w:val="Paragraphedeliste"/>
        <w:numPr>
          <w:ilvl w:val="0"/>
          <w:numId w:val="12"/>
        </w:numPr>
        <w:rPr>
          <w:rFonts w:ascii="Amiri" w:hAnsi="Amiri" w:cs="Amiri"/>
          <w:sz w:val="28"/>
          <w:szCs w:val="28"/>
          <w:lang w:val="fr-FR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E6F9F65" wp14:editId="5B42ACB9">
                <wp:simplePos x="0" y="0"/>
                <wp:positionH relativeFrom="column">
                  <wp:posOffset>592031</wp:posOffset>
                </wp:positionH>
                <wp:positionV relativeFrom="paragraph">
                  <wp:posOffset>257810</wp:posOffset>
                </wp:positionV>
                <wp:extent cx="313479" cy="211667"/>
                <wp:effectExtent l="0" t="0" r="10795" b="17145"/>
                <wp:wrapNone/>
                <wp:docPr id="23" name="Rectangle à coins arrondi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479" cy="2116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705199" id="Rectangle à coins arrondis 23" o:spid="_x0000_s1026" style="position:absolute;margin-left:46.6pt;margin-top:20.3pt;width:24.7pt;height:16.6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" fillcolor="black [3200]" strokecolor="black [1600]" strokeweight="1pt">
                <v:stroke joinstyle="miter"/>
              </v:roundrect>
            </w:pict>
          </mc:Fallback>
        </mc:AlternateContent>
      </w:r>
      <w:r w:rsidR="00B20E08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7E9168A" wp14:editId="3412841A">
                <wp:simplePos x="0" y="0"/>
                <wp:positionH relativeFrom="column">
                  <wp:posOffset>-33867</wp:posOffset>
                </wp:positionH>
                <wp:positionV relativeFrom="paragraph">
                  <wp:posOffset>96943</wp:posOffset>
                </wp:positionV>
                <wp:extent cx="694267" cy="347134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267" cy="347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0E08" w:rsidRPr="0046020B" w:rsidRDefault="00B20E0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6020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مدخرة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9" o:spid="_x0000_s1038" type="#_x0000_t202" style="position:absolute;left:0;text-align:left;margin-left:-2.65pt;margin-top:7.65pt;width:54.65pt;height:27.3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" filled="f" stroked="f" strokeweight=".5pt">
                <v:textbox>
                  <w:txbxContent>
                    <w:p w:rsidR="00B20E08" w:rsidRPr="0046020B" w:rsidRDefault="00B20E08">
                      <w:pPr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46020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مدخرة</w:t>
                      </w:r>
                    </w:p>
                  </w:txbxContent>
                </v:textbox>
              </v:shape>
            </w:pict>
          </mc:Fallback>
        </mc:AlternateContent>
      </w:r>
      <w:r w:rsidR="00B20E08">
        <w:rPr>
          <w:rFonts w:ascii="Amiri" w:hAnsi="Amiri" w:cs="Amiri" w:hint="cs"/>
          <w:sz w:val="28"/>
          <w:szCs w:val="28"/>
          <w:rtl/>
          <w:lang w:val="fr-FR" w:bidi="ar-DZ"/>
        </w:rPr>
        <w:t>انجز السلسلة الوظيفية التي تسمح بتوهج المصباح</w:t>
      </w:r>
      <w:r>
        <w:rPr>
          <w:rFonts w:ascii="Amiri" w:hAnsi="Amiri" w:cs="Amiri" w:hint="cs"/>
          <w:sz w:val="28"/>
          <w:szCs w:val="28"/>
          <w:rtl/>
          <w:lang w:val="fr-FR" w:bidi="ar-DZ"/>
        </w:rPr>
        <w:t>.</w:t>
      </w:r>
    </w:p>
    <w:p w:rsidR="00D60D0A" w:rsidRPr="00D60D0A" w:rsidRDefault="00FC6C97" w:rsidP="00D60D0A">
      <w:pPr>
        <w:pStyle w:val="Paragraphedeliste"/>
        <w:numPr>
          <w:ilvl w:val="0"/>
          <w:numId w:val="12"/>
        </w:num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>اقترح حلولا تراها مناسبة للمحافظة على البيئة (على الأقل حلين)</w:t>
      </w:r>
      <w:r w:rsidR="00B20E08">
        <w:rPr>
          <w:rFonts w:ascii="Amiri" w:hAnsi="Amiri" w:cs="Amiri" w:hint="cs"/>
          <w:sz w:val="28"/>
          <w:szCs w:val="28"/>
          <w:rtl/>
          <w:lang w:val="fr-FR" w:bidi="ar-DZ"/>
        </w:rPr>
        <w:t xml:space="preserve"> </w:t>
      </w:r>
    </w:p>
    <w:p w:rsidR="0083569E" w:rsidRPr="00372DDB" w:rsidRDefault="00FC6C97" w:rsidP="00EE34FD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431800</wp:posOffset>
                </wp:positionH>
                <wp:positionV relativeFrom="paragraph">
                  <wp:posOffset>402802</wp:posOffset>
                </wp:positionV>
                <wp:extent cx="1430867" cy="414866"/>
                <wp:effectExtent l="0" t="0" r="0" b="4445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7" cy="414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6C97" w:rsidRPr="00300DCF" w:rsidRDefault="00EE34FD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الوثيقة -2 </w:t>
                            </w:r>
                            <w:r w:rsidR="00FC6C97" w:rsidRPr="00300DCF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8" o:spid="_x0000_s1041" type="#_x0000_t202" style="position:absolute;left:0;text-align:left;margin-left:34pt;margin-top:31.7pt;width:112.65pt;height:32.6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" fillcolor="white [3201]" stroked="f" strokeweight=".5pt">
                <v:textbox>
                  <w:txbxContent>
                    <w:p w:rsidR="00FC6C97" w:rsidRPr="00300DCF" w:rsidRDefault="00EE34FD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الوثيقة -2 </w:t>
                      </w:r>
                      <w:r w:rsidR="00FC6C97" w:rsidRPr="00300DCF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</w:p>
    <w:p w:rsidR="00906DA7" w:rsidRPr="00372DDB" w:rsidRDefault="00372DDB" w:rsidP="00372DDB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lastRenderedPageBreak/>
        <w:t xml:space="preserve">                                                                                                                                             </w:t>
      </w:r>
      <w:r w:rsidR="008B76EC"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الجزء الثاني </w:t>
      </w:r>
      <w:r w:rsidR="00906DA7"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 : </w:t>
      </w:r>
      <w:r w:rsidR="008B76EC"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(8 نقاط ) </w:t>
      </w:r>
    </w:p>
    <w:p w:rsidR="008B76EC" w:rsidRDefault="008B76EC" w:rsidP="00906DA7">
      <w:pPr>
        <w:rPr>
          <w:rFonts w:ascii="Amiri" w:hAnsi="Amiri" w:cs="Amiri"/>
          <w:b/>
          <w:bCs/>
          <w:sz w:val="28"/>
          <w:szCs w:val="28"/>
          <w:u w:val="thick"/>
          <w:rtl/>
          <w:lang w:val="fr-FR" w:bidi="ar-DZ"/>
        </w:rPr>
      </w:pPr>
      <w:r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>الوضعية المركبة ( الإدماجية ) :</w:t>
      </w:r>
    </w:p>
    <w:p w:rsidR="00372DDB" w:rsidRDefault="00154114" w:rsidP="00906DA7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 xml:space="preserve">من أجل دراسة العوامل المؤثرة في التفاعل الكيميائي قام نزيم بإنجاز تجربة تفاعل محلول كلور الهيدروجين </w:t>
      </w:r>
      <w:r w:rsidR="000D4107" w:rsidRPr="00C826CB">
        <w:rPr>
          <w:rFonts w:ascii="Amiri" w:hAnsi="Amiri" w:cs="Amiri"/>
          <w:b/>
          <w:bCs/>
          <w:sz w:val="28"/>
          <w:szCs w:val="28"/>
          <w:u w:val="thick"/>
          <w:lang w:val="fr-FR" w:bidi="ar-DZ"/>
        </w:rPr>
        <w:t>HCl</w:t>
      </w:r>
      <w:r w:rsidR="006E0D81" w:rsidRPr="00C826CB">
        <w:rPr>
          <w:rFonts w:ascii="Amiri" w:hAnsi="Amiri" w:cs="Amiri"/>
          <w:b/>
          <w:bCs/>
          <w:sz w:val="28"/>
          <w:szCs w:val="28"/>
          <w:u w:val="thick"/>
          <w:lang w:val="fr-FR" w:bidi="ar-DZ"/>
        </w:rPr>
        <w:t xml:space="preserve"> </w:t>
      </w:r>
      <w:r w:rsidR="006E0D81" w:rsidRPr="00C826CB">
        <w:rPr>
          <w:rFonts w:ascii="Amiri" w:hAnsi="Amiri" w:cs="Amiri"/>
          <w:b/>
          <w:bCs/>
          <w:sz w:val="28"/>
          <w:szCs w:val="28"/>
          <w:vertAlign w:val="subscript"/>
          <w:lang w:val="fr-FR" w:bidi="ar-DZ"/>
        </w:rPr>
        <w:t>(aq)</w:t>
      </w:r>
      <w:r w:rsidR="006E0D81">
        <w:rPr>
          <w:rFonts w:ascii="Amiri" w:hAnsi="Amiri" w:cs="Amiri"/>
          <w:sz w:val="28"/>
          <w:szCs w:val="28"/>
          <w:vertAlign w:val="subscript"/>
          <w:lang w:val="fr-FR" w:bidi="ar-DZ"/>
        </w:rPr>
        <w:t xml:space="preserve"> </w:t>
      </w:r>
      <w:r w:rsidR="00882185">
        <w:rPr>
          <w:rFonts w:ascii="Amiri" w:hAnsi="Amiri" w:cs="Amiri" w:hint="cs"/>
          <w:sz w:val="28"/>
          <w:szCs w:val="28"/>
          <w:rtl/>
          <w:lang w:val="fr-FR" w:bidi="ar-DZ"/>
        </w:rPr>
        <w:t>مع</w:t>
      </w:r>
      <w:r w:rsidR="006E0D81">
        <w:rPr>
          <w:rFonts w:ascii="Amiri" w:hAnsi="Amiri" w:cs="Amiri"/>
          <w:sz w:val="28"/>
          <w:szCs w:val="28"/>
          <w:lang w:val="fr-FR" w:bidi="ar-DZ"/>
        </w:rPr>
        <w:t xml:space="preserve"> </w:t>
      </w:r>
      <w:r w:rsidR="00C826CB">
        <w:rPr>
          <w:rFonts w:ascii="Amiri" w:hAnsi="Amiri" w:cs="Amiri" w:hint="cs"/>
          <w:sz w:val="28"/>
          <w:szCs w:val="28"/>
          <w:rtl/>
          <w:lang w:val="fr-CA" w:bidi="ar-DZ"/>
        </w:rPr>
        <w:t xml:space="preserve"> معدن</w:t>
      </w:r>
      <w:r w:rsidR="00882185">
        <w:rPr>
          <w:rFonts w:ascii="Amiri" w:hAnsi="Amiri" w:cs="Amiri" w:hint="cs"/>
          <w:sz w:val="28"/>
          <w:szCs w:val="28"/>
          <w:rtl/>
          <w:lang w:val="fr-FR" w:bidi="ar-DZ"/>
        </w:rPr>
        <w:t xml:space="preserve"> القصدير </w:t>
      </w:r>
      <w:r w:rsidR="002502F2">
        <w:rPr>
          <w:rFonts w:ascii="Amiri" w:hAnsi="Amiri" w:cs="Amiri" w:hint="cs"/>
          <w:sz w:val="28"/>
          <w:szCs w:val="28"/>
          <w:rtl/>
          <w:lang w:val="fr-FR" w:bidi="ar-DZ"/>
        </w:rPr>
        <w:t xml:space="preserve"> </w:t>
      </w:r>
      <w:r w:rsidR="006E0D81">
        <w:rPr>
          <w:rFonts w:ascii="Amiri" w:hAnsi="Amiri" w:cs="Amiri"/>
          <w:sz w:val="28"/>
          <w:szCs w:val="28"/>
          <w:lang w:val="fr-FR" w:bidi="ar-DZ"/>
        </w:rPr>
        <w:t xml:space="preserve"> </w:t>
      </w:r>
      <w:r w:rsidR="006E0D81" w:rsidRPr="00C826CB">
        <w:rPr>
          <w:rFonts w:ascii="Amiri" w:hAnsi="Amiri" w:cs="Amiri"/>
          <w:b/>
          <w:bCs/>
          <w:sz w:val="28"/>
          <w:szCs w:val="28"/>
          <w:u w:val="thick"/>
          <w:lang w:val="fr-FR" w:bidi="ar-DZ"/>
        </w:rPr>
        <w:t>Sn</w:t>
      </w:r>
      <w:r w:rsidR="002502F2" w:rsidRPr="002502F2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  (</w:t>
      </w:r>
      <w:r w:rsidR="00EE34FD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>الوثيقة -3 -</w:t>
      </w:r>
      <w:r w:rsidR="002502F2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>)</w:t>
      </w:r>
      <w:r w:rsidR="00882185">
        <w:rPr>
          <w:rFonts w:ascii="Amiri" w:hAnsi="Amiri" w:cs="Amiri" w:hint="cs"/>
          <w:sz w:val="28"/>
          <w:szCs w:val="28"/>
          <w:rtl/>
          <w:lang w:val="fr-FR" w:bidi="ar-DZ"/>
        </w:rPr>
        <w:t>بحيث :</w:t>
      </w:r>
    </w:p>
    <w:p w:rsidR="00882185" w:rsidRDefault="00882185" w:rsidP="00906DA7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 xml:space="preserve">في الكأس الأول </w:t>
      </w:r>
      <w:r w:rsidR="00311853">
        <w:rPr>
          <w:rFonts w:ascii="Amiri" w:hAnsi="Amiri" w:cs="Amiri" w:hint="cs"/>
          <w:sz w:val="28"/>
          <w:szCs w:val="28"/>
          <w:rtl/>
          <w:lang w:val="fr-FR" w:bidi="ar-DZ"/>
        </w:rPr>
        <w:t>: وضع محلول كلور الهيدروجين (فاتر ،مركز )</w:t>
      </w:r>
      <w:r w:rsidR="00BA422D">
        <w:rPr>
          <w:rFonts w:ascii="Amiri" w:hAnsi="Amiri" w:cs="Amiri" w:hint="cs"/>
          <w:sz w:val="28"/>
          <w:szCs w:val="28"/>
          <w:rtl/>
          <w:lang w:val="fr-FR" w:bidi="ar-DZ"/>
        </w:rPr>
        <w:t>و أضاف له مسحوق القصدير .</w:t>
      </w:r>
    </w:p>
    <w:p w:rsidR="00BA422D" w:rsidRDefault="00BA422D" w:rsidP="00906DA7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>في الكأس الثاني : وضع محلول كلور الهيدروجين ( بارد ،مخفف) و أضاف له قطعة قصدير .</w:t>
      </w:r>
    </w:p>
    <w:p w:rsidR="00FE1DFA" w:rsidRDefault="00FE1DFA" w:rsidP="00906DA7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753533</wp:posOffset>
                </wp:positionH>
                <wp:positionV relativeFrom="paragraph">
                  <wp:posOffset>409152</wp:posOffset>
                </wp:positionV>
                <wp:extent cx="5266267" cy="2429933"/>
                <wp:effectExtent l="0" t="0" r="0" b="889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267" cy="2429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5F69" w:rsidRDefault="007D5F69">
                            <w:pPr>
                              <w:rPr>
                                <w:rFonts w:cs="Arial"/>
                                <w:noProof/>
                                <w:lang w:val="fr-FR" w:eastAsia="fr-FR"/>
                              </w:rPr>
                            </w:pPr>
                          </w:p>
                          <w:p w:rsidR="007D5F69" w:rsidRDefault="007D5F69">
                            <w:pPr>
                              <w:rPr>
                                <w:rFonts w:cs="Arial"/>
                                <w:noProof/>
                                <w:lang w:val="fr-FR" w:eastAsia="fr-FR"/>
                              </w:rPr>
                            </w:pPr>
                          </w:p>
                          <w:p w:rsidR="007D5F69" w:rsidRDefault="007D5F69">
                            <w:pPr>
                              <w:rPr>
                                <w:rFonts w:cs="Arial"/>
                                <w:noProof/>
                                <w:lang w:val="fr-FR" w:eastAsia="fr-FR"/>
                              </w:rPr>
                            </w:pPr>
                            <w:r>
                              <w:rPr>
                                <w:rFonts w:cs="Arial"/>
                                <w:noProof/>
                                <w:lang w:val="fr-FR" w:eastAsia="fr-FR"/>
                              </w:rPr>
                              <w:t xml:space="preserve">                                 </w:t>
                            </w:r>
                          </w:p>
                          <w:p w:rsidR="00FE1DFA" w:rsidRDefault="007D5F69">
                            <w:r>
                              <w:rPr>
                                <w:rFonts w:cs="Arial"/>
                                <w:noProof/>
                                <w:lang w:val="fr-FR" w:eastAsia="fr-FR"/>
                              </w:rPr>
                              <w:t xml:space="preserve">                                           </w:t>
                            </w:r>
                            <w:r w:rsidRPr="007D5F69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7AEED97E" wp14:editId="381AA7FE">
                                  <wp:extent cx="1337733" cy="1337733"/>
                                  <wp:effectExtent l="0" t="0" r="0" b="0"/>
                                  <wp:docPr id="30" name="Image 30" descr="C:\Users\User\Downloads\images-removebg-preview (2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User\Downloads\images-removebg-preview (2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45232" cy="13452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D5F69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1354667" cy="1354667"/>
                                  <wp:effectExtent l="0" t="0" r="0" b="0"/>
                                  <wp:docPr id="31" name="Image 31" descr="C:\Users\User\Downloads\images-removebg-preview (2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User\Downloads\images-removebg-preview (2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61848" cy="13618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9" o:spid="_x0000_s1041" type="#_x0000_t202" style="position:absolute;left:0;text-align:left;margin-left:59.35pt;margin-top:32.2pt;width:414.65pt;height:191.3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" fillcolor="white [3201]" stroked="f" strokeweight=".5pt">
                <v:textbox>
                  <w:txbxContent>
                    <w:p w:rsidR="007D5F69" w:rsidRDefault="007D5F69">
                      <w:pPr>
                        <w:rPr>
                          <w:rFonts w:cs="Arial"/>
                          <w:noProof/>
                          <w:lang w:val="fr-FR" w:eastAsia="fr-FR"/>
                        </w:rPr>
                      </w:pPr>
                    </w:p>
                    <w:p w:rsidR="007D5F69" w:rsidRDefault="007D5F69">
                      <w:pPr>
                        <w:rPr>
                          <w:rFonts w:cs="Arial"/>
                          <w:noProof/>
                          <w:lang w:val="fr-FR" w:eastAsia="fr-FR"/>
                        </w:rPr>
                      </w:pPr>
                    </w:p>
                    <w:p w:rsidR="007D5F69" w:rsidRDefault="007D5F69">
                      <w:pPr>
                        <w:rPr>
                          <w:rFonts w:cs="Arial"/>
                          <w:noProof/>
                          <w:lang w:val="fr-FR" w:eastAsia="fr-FR"/>
                        </w:rPr>
                      </w:pPr>
                      <w:r>
                        <w:rPr>
                          <w:rFonts w:cs="Arial"/>
                          <w:noProof/>
                          <w:lang w:val="fr-FR" w:eastAsia="fr-FR"/>
                        </w:rPr>
                        <w:t xml:space="preserve">                                 </w:t>
                      </w:r>
                    </w:p>
                    <w:p w:rsidR="00FE1DFA" w:rsidRDefault="007D5F69">
                      <w:r>
                        <w:rPr>
                          <w:rFonts w:cs="Arial"/>
                          <w:noProof/>
                          <w:lang w:val="fr-FR" w:eastAsia="fr-FR"/>
                        </w:rPr>
                        <w:t xml:space="preserve">                                           </w:t>
                      </w:r>
                      <w:r w:rsidRPr="007D5F69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 wp14:anchorId="7AEED97E" wp14:editId="381AA7FE">
                            <wp:extent cx="1337733" cy="1337733"/>
                            <wp:effectExtent l="0" t="0" r="0" b="0"/>
                            <wp:docPr id="30" name="Image 30" descr="C:\Users\User\Downloads\images-removebg-preview (2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User\Downloads\images-removebg-preview (2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45232" cy="13452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D5F69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1354667" cy="1354667"/>
                            <wp:effectExtent l="0" t="0" r="0" b="0"/>
                            <wp:docPr id="31" name="Image 31" descr="C:\Users\User\Downloads\images-removebg-preview (2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User\Downloads\images-removebg-preview (2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61848" cy="1361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 w:hint="cs"/>
          <w:sz w:val="28"/>
          <w:szCs w:val="28"/>
          <w:rtl/>
          <w:lang w:val="fr-FR" w:bidi="ar-DZ"/>
        </w:rPr>
        <w:t xml:space="preserve">ملاحظة : </w:t>
      </w:r>
      <w:r>
        <w:rPr>
          <w:rFonts w:ascii="Amiri" w:hAnsi="Amiri" w:cs="Amiri" w:hint="cs"/>
          <w:sz w:val="28"/>
          <w:szCs w:val="28"/>
          <w:rtl/>
          <w:lang w:val="fr-FR" w:bidi="ar-DZ"/>
        </w:rPr>
        <w:tab/>
        <w:t>كتلة قطعة القصدير =كتلة مسحوق القصدير .</w:t>
      </w:r>
    </w:p>
    <w:p w:rsidR="00FE1DFA" w:rsidRPr="00154114" w:rsidRDefault="00790B5B" w:rsidP="00906DA7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FB304C0" wp14:editId="41CA2918">
                <wp:simplePos x="0" y="0"/>
                <wp:positionH relativeFrom="column">
                  <wp:posOffset>2878667</wp:posOffset>
                </wp:positionH>
                <wp:positionV relativeFrom="paragraph">
                  <wp:posOffset>181398</wp:posOffset>
                </wp:positionV>
                <wp:extent cx="1167976" cy="364067"/>
                <wp:effectExtent l="0" t="0" r="0" b="0"/>
                <wp:wrapNone/>
                <wp:docPr id="64" name="Zone de text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976" cy="364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B5B" w:rsidRPr="00A972F5" w:rsidRDefault="00790B5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مسحوق </w:t>
                            </w:r>
                            <w:r w:rsidRPr="00A972F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قصدير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304C0" id="Zone de texte 64" o:spid="_x0000_s1042" type="#_x0000_t202" style="position:absolute;left:0;text-align:left;margin-left:226.65pt;margin-top:14.3pt;width:91.95pt;height:28.6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" filled="f" stroked="f" strokeweight=".5pt">
                <v:textbox>
                  <w:txbxContent>
                    <w:p w:rsidR="00790B5B" w:rsidRPr="00A972F5" w:rsidRDefault="00790B5B">
                      <w:pPr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مسحوق </w:t>
                      </w:r>
                      <w:r w:rsidRPr="00A972F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قصدير </w:t>
                      </w:r>
                    </w:p>
                  </w:txbxContent>
                </v:textbox>
              </v:shape>
            </w:pict>
          </mc:Fallback>
        </mc:AlternateContent>
      </w:r>
      <w:r w:rsidR="00A972F5"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3ACC37B" wp14:editId="35D4182E">
                <wp:simplePos x="0" y="0"/>
                <wp:positionH relativeFrom="column">
                  <wp:posOffset>4910243</wp:posOffset>
                </wp:positionH>
                <wp:positionV relativeFrom="paragraph">
                  <wp:posOffset>231563</wp:posOffset>
                </wp:positionV>
                <wp:extent cx="1032933" cy="364067"/>
                <wp:effectExtent l="0" t="0" r="0" b="0"/>
                <wp:wrapNone/>
                <wp:docPr id="62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933" cy="364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2F5" w:rsidRPr="00A972F5" w:rsidRDefault="00A972F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972F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قطعة قصدير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CC37B" id="Zone de texte 62" o:spid="_x0000_s1043" type="#_x0000_t202" style="position:absolute;left:0;text-align:left;margin-left:386.65pt;margin-top:18.25pt;width:81.35pt;height:28.65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" filled="f" stroked="f" strokeweight=".5pt">
                <v:textbox>
                  <w:txbxContent>
                    <w:p w:rsidR="00A972F5" w:rsidRPr="00A972F5" w:rsidRDefault="00A972F5">
                      <w:pPr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972F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قطعة قصدير </w:t>
                      </w:r>
                    </w:p>
                  </w:txbxContent>
                </v:textbox>
              </v:shape>
            </w:pict>
          </mc:Fallback>
        </mc:AlternateContent>
      </w:r>
      <w:r w:rsidR="00A972F5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538B4A1" wp14:editId="4B767BEC">
                <wp:simplePos x="0" y="0"/>
                <wp:positionH relativeFrom="column">
                  <wp:posOffset>4385733</wp:posOffset>
                </wp:positionH>
                <wp:positionV relativeFrom="paragraph">
                  <wp:posOffset>333798</wp:posOffset>
                </wp:positionV>
                <wp:extent cx="524934" cy="143934"/>
                <wp:effectExtent l="0" t="0" r="27940" b="2794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934" cy="1439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4D8039" id="Rectangle 61" o:spid="_x0000_s1026" style="position:absolute;margin-left:345.35pt;margin-top:26.3pt;width:41.35pt;height:11.3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" fillcolor="black [3200]" strokecolor="black [1600]" strokeweight="1pt"/>
            </w:pict>
          </mc:Fallback>
        </mc:AlternateContent>
      </w:r>
      <w:r w:rsidR="00153F4F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B7CFB1B" wp14:editId="24BA03A4">
                <wp:simplePos x="0" y="0"/>
                <wp:positionH relativeFrom="column">
                  <wp:posOffset>2624455</wp:posOffset>
                </wp:positionH>
                <wp:positionV relativeFrom="paragraph">
                  <wp:posOffset>392430</wp:posOffset>
                </wp:positionV>
                <wp:extent cx="736600" cy="668867"/>
                <wp:effectExtent l="0" t="0" r="0" b="0"/>
                <wp:wrapNone/>
                <wp:docPr id="53" name="Zone de text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6688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3F4F" w:rsidRDefault="00153F4F">
                            <w:r w:rsidRPr="00153F4F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349D8972" wp14:editId="1AAE9FBA">
                                  <wp:extent cx="547370" cy="547370"/>
                                  <wp:effectExtent l="0" t="0" r="5080" b="0"/>
                                  <wp:docPr id="58" name="Image 58" descr="C:\Users\User\Downloads\images__1_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User\Downloads\images__1_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7370" cy="547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CFB1B" id="Zone de texte 53" o:spid="_x0000_s1044" type="#_x0000_t202" style="position:absolute;left:0;text-align:left;margin-left:206.65pt;margin-top:30.9pt;width:58pt;height:52.65pt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" filled="f" stroked="f" strokeweight=".5pt">
                <v:textbox>
                  <w:txbxContent>
                    <w:p w:rsidR="00153F4F" w:rsidRDefault="00153F4F">
                      <w:r w:rsidRPr="00153F4F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 wp14:anchorId="349D8972" wp14:editId="1AAE9FBA">
                            <wp:extent cx="547370" cy="547370"/>
                            <wp:effectExtent l="0" t="0" r="5080" b="0"/>
                            <wp:docPr id="58" name="Image 58" descr="C:\Users\User\Downloads\images__1_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User\Downloads\images__1_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7370" cy="547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764F00" w:rsidRDefault="00A972F5" w:rsidP="00D15386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A59DEAB" wp14:editId="14C042BB">
                <wp:simplePos x="0" y="0"/>
                <wp:positionH relativeFrom="column">
                  <wp:posOffset>3920067</wp:posOffset>
                </wp:positionH>
                <wp:positionV relativeFrom="paragraph">
                  <wp:posOffset>104987</wp:posOffset>
                </wp:positionV>
                <wp:extent cx="422910" cy="338667"/>
                <wp:effectExtent l="19050" t="0" r="15240" b="42545"/>
                <wp:wrapNone/>
                <wp:docPr id="60" name="Flèche courbée vers le hau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22910" cy="338667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CA7042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Flèche courbée vers le haut 60" o:spid="_x0000_s1026" type="#_x0000_t104" style="position:absolute;margin-left:308.65pt;margin-top:8.25pt;width:33.3pt;height:26.65pt;rotation:180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" adj="12951,19438,5400" fillcolor="#5b9bd5 [3204]" strokecolor="#1f4d78 [1604]" strokeweight="1pt"/>
            </w:pict>
          </mc:Fallback>
        </mc:AlternateContent>
      </w:r>
      <w:r w:rsidR="00153F4F"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80009</wp:posOffset>
                </wp:positionV>
                <wp:extent cx="422910" cy="338667"/>
                <wp:effectExtent l="19050" t="0" r="15240" b="42545"/>
                <wp:wrapNone/>
                <wp:docPr id="59" name="Flèche courbée vers le haut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22910" cy="338667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82888" id="Flèche courbée vers le haut 59" o:spid="_x0000_s1026" type="#_x0000_t104" style="position:absolute;margin-left:180pt;margin-top:6.3pt;width:33.3pt;height:26.65pt;rotation:180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" adj="12951,19438,5400" fillcolor="#5b9bd5 [3204]" strokecolor="#1f4d78 [1604]" strokeweight="1pt"/>
            </w:pict>
          </mc:Fallback>
        </mc:AlternateContent>
      </w:r>
    </w:p>
    <w:p w:rsidR="00764F00" w:rsidRDefault="00764F00" w:rsidP="00D15386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</w:p>
    <w:p w:rsidR="00764F00" w:rsidRDefault="00764F00" w:rsidP="00D15386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</w:p>
    <w:p w:rsidR="00764F00" w:rsidRDefault="00B42244" w:rsidP="00D15386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268817</wp:posOffset>
                </wp:positionV>
                <wp:extent cx="338667" cy="177800"/>
                <wp:effectExtent l="0" t="0" r="80645" b="50800"/>
                <wp:wrapNone/>
                <wp:docPr id="83" name="Connecteur droit avec flèch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667" cy="17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B63D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83" o:spid="_x0000_s1026" type="#_x0000_t32" style="position:absolute;margin-left:148pt;margin-top:21.15pt;width:26.65pt;height:14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9770224" wp14:editId="7599EA74">
                <wp:simplePos x="0" y="0"/>
                <wp:positionH relativeFrom="column">
                  <wp:posOffset>676910</wp:posOffset>
                </wp:positionH>
                <wp:positionV relativeFrom="paragraph">
                  <wp:posOffset>5927</wp:posOffset>
                </wp:positionV>
                <wp:extent cx="1278467" cy="668867"/>
                <wp:effectExtent l="0" t="0" r="0" b="0"/>
                <wp:wrapNone/>
                <wp:docPr id="69" name="Zone de text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467" cy="6688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2244" w:rsidRPr="00790B5B" w:rsidRDefault="00B4224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محلول حمض كلور الهيدروجين مركز    و فاتر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70224" id="Zone de texte 69" o:spid="_x0000_s1045" type="#_x0000_t202" style="position:absolute;left:0;text-align:left;margin-left:53.3pt;margin-top:.45pt;width:100.65pt;height:52.65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" filled="f" stroked="f" strokeweight=".5pt">
                <v:textbox>
                  <w:txbxContent>
                    <w:p w:rsidR="00B42244" w:rsidRPr="00790B5B" w:rsidRDefault="00B42244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محلول حمض كلور الهيدروجين مركز    و فاتر </w:t>
                      </w:r>
                    </w:p>
                  </w:txbxContent>
                </v:textbox>
              </v:shape>
            </w:pict>
          </mc:Fallback>
        </mc:AlternateContent>
      </w:r>
      <w:r w:rsidR="00790B5B"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D1F3255" wp14:editId="40DACAAF">
                <wp:simplePos x="0" y="0"/>
                <wp:positionH relativeFrom="column">
                  <wp:posOffset>4292600</wp:posOffset>
                </wp:positionH>
                <wp:positionV relativeFrom="paragraph">
                  <wp:posOffset>99482</wp:posOffset>
                </wp:positionV>
                <wp:extent cx="1278467" cy="668867"/>
                <wp:effectExtent l="0" t="0" r="0" b="0"/>
                <wp:wrapNone/>
                <wp:docPr id="65" name="Zone de text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467" cy="6688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B5B" w:rsidRPr="00790B5B" w:rsidRDefault="00790B5B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90B5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محلول حمض كلور الهيدروجين مخفف</w:t>
                            </w:r>
                            <w:r w:rsidR="00B4224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790B5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 بارد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F3255" id="Zone de texte 65" o:spid="_x0000_s1046" type="#_x0000_t202" style="position:absolute;left:0;text-align:left;margin-left:338pt;margin-top:7.85pt;width:100.65pt;height:52.65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" filled="f" stroked="f" strokeweight=".5pt">
                <v:textbox>
                  <w:txbxContent>
                    <w:p w:rsidR="00790B5B" w:rsidRPr="00790B5B" w:rsidRDefault="00790B5B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790B5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محلول حمض كلور الهيدروجين مخفف</w:t>
                      </w:r>
                      <w:r w:rsidR="00B4224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 w:rsidRPr="00790B5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و بارد</w:t>
                      </w:r>
                    </w:p>
                  </w:txbxContent>
                </v:textbox>
              </v:shape>
            </w:pict>
          </mc:Fallback>
        </mc:AlternateContent>
      </w:r>
      <w:r w:rsidR="004D249B"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49E7351" wp14:editId="6DBAB8CC">
                <wp:simplePos x="0" y="0"/>
                <wp:positionH relativeFrom="column">
                  <wp:posOffset>3368463</wp:posOffset>
                </wp:positionH>
                <wp:positionV relativeFrom="paragraph">
                  <wp:posOffset>99060</wp:posOffset>
                </wp:positionV>
                <wp:extent cx="829734" cy="135467"/>
                <wp:effectExtent l="0" t="0" r="27940" b="17145"/>
                <wp:wrapNone/>
                <wp:docPr id="42" name="Ellips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734" cy="1354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4A8F85" id="Ellipse 42" o:spid="_x0000_s1026" style="position:absolute;margin-left:265.25pt;margin-top:7.8pt;width:65.35pt;height:10.6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" fillcolor="#5b9bd5 [3204]" strokecolor="#1f4d78 [1604]" strokeweight="1pt">
                <v:stroke joinstyle="miter"/>
              </v:oval>
            </w:pict>
          </mc:Fallback>
        </mc:AlternateContent>
      </w:r>
      <w:r w:rsidR="004D249B"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F506A2A" wp14:editId="3B059112">
                <wp:simplePos x="0" y="0"/>
                <wp:positionH relativeFrom="column">
                  <wp:posOffset>2014643</wp:posOffset>
                </wp:positionH>
                <wp:positionV relativeFrom="paragraph">
                  <wp:posOffset>124460</wp:posOffset>
                </wp:positionV>
                <wp:extent cx="829734" cy="135467"/>
                <wp:effectExtent l="0" t="0" r="27940" b="17145"/>
                <wp:wrapNone/>
                <wp:docPr id="41" name="Ellips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734" cy="1354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B4F8BB" id="Ellipse 41" o:spid="_x0000_s1026" style="position:absolute;margin-left:158.65pt;margin-top:9.8pt;width:65.35pt;height:10.6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" fillcolor="#5b9bd5 [3204]" strokecolor="#1f4d78 [1604]" strokeweight="1pt">
                <v:stroke joinstyle="miter"/>
              </v:oval>
            </w:pict>
          </mc:Fallback>
        </mc:AlternateContent>
      </w:r>
    </w:p>
    <w:p w:rsidR="00764F00" w:rsidRDefault="00B42244" w:rsidP="00D15386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3996267</wp:posOffset>
                </wp:positionH>
                <wp:positionV relativeFrom="paragraph">
                  <wp:posOffset>49530</wp:posOffset>
                </wp:positionV>
                <wp:extent cx="457200" cy="59267"/>
                <wp:effectExtent l="38100" t="19050" r="19050" b="93345"/>
                <wp:wrapNone/>
                <wp:docPr id="78" name="Connecteur droit avec flèch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59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A2D53F" id="Connecteur droit avec flèche 78" o:spid="_x0000_s1026" type="#_x0000_t32" style="position:absolute;margin-left:314.65pt;margin-top:3.9pt;width:36pt;height:4.65pt;flip:x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" strokecolor="black [3200]" strokeweight="1.5pt">
                <v:stroke endarrow="block" joinstyle="miter"/>
              </v:shape>
            </w:pict>
          </mc:Fallback>
        </mc:AlternateContent>
      </w:r>
    </w:p>
    <w:p w:rsidR="00764F00" w:rsidRDefault="00764F00" w:rsidP="00D15386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</w:p>
    <w:p w:rsidR="00764F00" w:rsidRDefault="0074286C" w:rsidP="00D15386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1363133</wp:posOffset>
                </wp:positionH>
                <wp:positionV relativeFrom="paragraph">
                  <wp:posOffset>228388</wp:posOffset>
                </wp:positionV>
                <wp:extent cx="1557867" cy="364067"/>
                <wp:effectExtent l="0" t="0" r="4445" b="0"/>
                <wp:wrapNone/>
                <wp:docPr id="84" name="Zone de text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867" cy="364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286C" w:rsidRPr="0074286C" w:rsidRDefault="00EE34FD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الوثيقة -3 </w:t>
                            </w:r>
                            <w:r w:rsidR="0074286C" w:rsidRPr="0074286C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84" o:spid="_x0000_s1048" type="#_x0000_t202" style="position:absolute;left:0;text-align:left;margin-left:107.35pt;margin-top:18pt;width:122.65pt;height:28.65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" fillcolor="white [3201]" stroked="f" strokeweight=".5pt">
                <v:textbox>
                  <w:txbxContent>
                    <w:p w:rsidR="0074286C" w:rsidRPr="0074286C" w:rsidRDefault="00EE34FD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الوثيقة -3 </w:t>
                      </w:r>
                      <w:r w:rsidR="0074286C" w:rsidRPr="0074286C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:rsidR="00764F00" w:rsidRPr="00B774D9" w:rsidRDefault="00473249" w:rsidP="00473249">
      <w:pPr>
        <w:pStyle w:val="Paragraphedeliste"/>
        <w:numPr>
          <w:ilvl w:val="0"/>
          <w:numId w:val="13"/>
        </w:numPr>
        <w:rPr>
          <w:rFonts w:ascii="Amiri" w:hAnsi="Amiri" w:cs="Amiri"/>
          <w:sz w:val="28"/>
          <w:szCs w:val="28"/>
          <w:lang w:val="fr-FR" w:bidi="ar-DZ"/>
        </w:rPr>
      </w:pPr>
      <w:r w:rsidRPr="00B774D9">
        <w:rPr>
          <w:rFonts w:ascii="Amiri" w:hAnsi="Amiri" w:cs="Amiri" w:hint="cs"/>
          <w:sz w:val="28"/>
          <w:szCs w:val="28"/>
          <w:rtl/>
          <w:lang w:val="fr-FR" w:bidi="ar-DZ"/>
        </w:rPr>
        <w:t>حدد أي كأس يكون التفاعل أسرع ؟ ثم علل .</w:t>
      </w:r>
      <w:r w:rsidR="00B42244" w:rsidRPr="00B774D9">
        <w:rPr>
          <w:rFonts w:ascii="Amiri" w:hAnsi="Amiri" w:cs="Amiri" w:hint="cs"/>
          <w:sz w:val="28"/>
          <w:szCs w:val="28"/>
          <w:rtl/>
          <w:lang w:val="fr-FR" w:bidi="ar-DZ"/>
        </w:rPr>
        <w:t xml:space="preserve">     </w:t>
      </w:r>
    </w:p>
    <w:p w:rsidR="00473249" w:rsidRPr="00B774D9" w:rsidRDefault="00B1165B" w:rsidP="00473249">
      <w:pPr>
        <w:pStyle w:val="Paragraphedeliste"/>
        <w:numPr>
          <w:ilvl w:val="0"/>
          <w:numId w:val="13"/>
        </w:numPr>
        <w:rPr>
          <w:rFonts w:ascii="Amiri" w:hAnsi="Amiri" w:cs="Amiri"/>
          <w:sz w:val="28"/>
          <w:szCs w:val="28"/>
          <w:lang w:val="fr-FR" w:bidi="ar-DZ"/>
        </w:rPr>
      </w:pPr>
      <w:r w:rsidRPr="00B774D9">
        <w:rPr>
          <w:rFonts w:ascii="Amiri" w:hAnsi="Amiri" w:cs="Amiri" w:hint="cs"/>
          <w:sz w:val="28"/>
          <w:szCs w:val="28"/>
          <w:rtl/>
          <w:lang w:val="fr-FR" w:bidi="ar-DZ"/>
        </w:rPr>
        <w:t>حدد العوامل المؤثرة في هذا التفاعل ؟</w:t>
      </w:r>
    </w:p>
    <w:p w:rsidR="00B1165B" w:rsidRPr="00B774D9" w:rsidRDefault="00B1165B" w:rsidP="00B1165B">
      <w:pPr>
        <w:pStyle w:val="Paragraphedeliste"/>
        <w:numPr>
          <w:ilvl w:val="0"/>
          <w:numId w:val="14"/>
        </w:numPr>
        <w:rPr>
          <w:rFonts w:ascii="Amiri" w:hAnsi="Amiri" w:cs="Amiri"/>
          <w:sz w:val="28"/>
          <w:szCs w:val="28"/>
          <w:rtl/>
          <w:lang w:val="fr-FR" w:bidi="ar-DZ"/>
        </w:rPr>
      </w:pPr>
      <w:r w:rsidRPr="00B774D9">
        <w:rPr>
          <w:rFonts w:ascii="Amiri" w:hAnsi="Amiri" w:cs="Amiri" w:hint="cs"/>
          <w:sz w:val="28"/>
          <w:szCs w:val="28"/>
          <w:rtl/>
          <w:lang w:val="fr-FR" w:bidi="ar-DZ"/>
        </w:rPr>
        <w:t xml:space="preserve">عند إنجاز التجربة لاحظ نزيم انطلاق </w:t>
      </w:r>
      <w:r w:rsidRPr="00B774D9">
        <w:rPr>
          <w:rFonts w:ascii="Amiri" w:hAnsi="Amiri" w:cs="Amiri" w:hint="cs"/>
          <w:sz w:val="28"/>
          <w:szCs w:val="28"/>
          <w:u w:val="thick"/>
          <w:rtl/>
          <w:lang w:val="fr-FR" w:bidi="ar-DZ"/>
        </w:rPr>
        <w:t>غاز</w:t>
      </w:r>
      <w:r w:rsidRPr="00B774D9">
        <w:rPr>
          <w:rFonts w:ascii="Amiri" w:hAnsi="Amiri" w:cs="Amiri" w:hint="cs"/>
          <w:sz w:val="28"/>
          <w:szCs w:val="28"/>
          <w:rtl/>
          <w:lang w:val="fr-FR" w:bidi="ar-DZ"/>
        </w:rPr>
        <w:t xml:space="preserve"> يحدث فرقعة </w:t>
      </w:r>
      <w:r w:rsidR="000D4107" w:rsidRPr="00B774D9">
        <w:rPr>
          <w:rFonts w:ascii="Amiri" w:hAnsi="Amiri" w:cs="Amiri" w:hint="cs"/>
          <w:sz w:val="28"/>
          <w:szCs w:val="28"/>
          <w:rtl/>
          <w:lang w:val="fr-FR" w:bidi="ar-DZ"/>
        </w:rPr>
        <w:t xml:space="preserve">عند تقريب عود ثقاب مشتعل منه و تشكل محلول كلور القصدير </w:t>
      </w:r>
      <w:r w:rsidR="000D4107" w:rsidRPr="00B774D9">
        <w:rPr>
          <w:rFonts w:ascii="Amiri" w:hAnsi="Amiri" w:cs="Amiri"/>
          <w:sz w:val="28"/>
          <w:szCs w:val="28"/>
          <w:u w:val="thick"/>
          <w:lang w:val="en-US" w:bidi="ar-DZ"/>
        </w:rPr>
        <w:t>SnCl</w:t>
      </w:r>
      <w:r w:rsidR="000D4107" w:rsidRPr="00B774D9">
        <w:rPr>
          <w:rFonts w:ascii="Amiri" w:hAnsi="Amiri" w:cs="Amiri"/>
          <w:sz w:val="28"/>
          <w:szCs w:val="28"/>
          <w:u w:val="thick"/>
          <w:vertAlign w:val="subscript"/>
          <w:lang w:val="en-US" w:bidi="ar-DZ"/>
        </w:rPr>
        <w:t>2</w:t>
      </w:r>
    </w:p>
    <w:p w:rsidR="00764F00" w:rsidRPr="00B774D9" w:rsidRDefault="0075289D" w:rsidP="0075289D">
      <w:pPr>
        <w:pStyle w:val="Paragraphedeliste"/>
        <w:numPr>
          <w:ilvl w:val="0"/>
          <w:numId w:val="13"/>
        </w:numPr>
        <w:rPr>
          <w:rFonts w:ascii="Amiri" w:hAnsi="Amiri" w:cs="Amiri"/>
          <w:sz w:val="28"/>
          <w:szCs w:val="28"/>
          <w:lang w:val="fr-FR" w:bidi="ar-DZ"/>
        </w:rPr>
      </w:pPr>
      <w:r w:rsidRPr="00B774D9">
        <w:rPr>
          <w:rFonts w:ascii="Amiri" w:hAnsi="Amiri" w:cs="Amiri" w:hint="cs"/>
          <w:sz w:val="28"/>
          <w:szCs w:val="28"/>
          <w:rtl/>
          <w:lang w:val="fr-FR" w:bidi="ar-DZ"/>
        </w:rPr>
        <w:t>سم</w:t>
      </w:r>
      <w:r w:rsidR="000542C8" w:rsidRPr="00B774D9">
        <w:rPr>
          <w:rFonts w:ascii="Amiri" w:hAnsi="Amiri" w:cs="Amiri" w:hint="cs"/>
          <w:sz w:val="28"/>
          <w:szCs w:val="28"/>
          <w:rtl/>
          <w:lang w:val="fr-FR" w:bidi="ar-DZ"/>
        </w:rPr>
        <w:t>ّ</w:t>
      </w:r>
      <w:r w:rsidRPr="00B774D9">
        <w:rPr>
          <w:rFonts w:ascii="Amiri" w:hAnsi="Amiri" w:cs="Amiri" w:hint="cs"/>
          <w:sz w:val="28"/>
          <w:szCs w:val="28"/>
          <w:rtl/>
          <w:lang w:val="fr-FR" w:bidi="ar-DZ"/>
        </w:rPr>
        <w:t xml:space="preserve"> النوم الكيميائي الذي يحدث فرقعة عند تقريب عود ثقاب و اكتب صيغته الكيميائية .</w:t>
      </w:r>
    </w:p>
    <w:p w:rsidR="00334ECB" w:rsidRPr="00B774D9" w:rsidRDefault="00334ECB" w:rsidP="0075289D">
      <w:pPr>
        <w:pStyle w:val="Paragraphedeliste"/>
        <w:numPr>
          <w:ilvl w:val="0"/>
          <w:numId w:val="13"/>
        </w:numPr>
        <w:rPr>
          <w:rFonts w:ascii="Amiri" w:hAnsi="Amiri" w:cs="Amiri"/>
          <w:sz w:val="28"/>
          <w:szCs w:val="28"/>
          <w:lang w:val="fr-FR" w:bidi="ar-DZ"/>
        </w:rPr>
      </w:pPr>
      <w:r w:rsidRPr="00B774D9">
        <w:rPr>
          <w:rFonts w:ascii="Amiri" w:hAnsi="Amiri" w:cs="Amiri" w:hint="cs"/>
          <w:sz w:val="28"/>
          <w:szCs w:val="28"/>
          <w:rtl/>
          <w:lang w:val="fr-FR" w:bidi="ar-DZ"/>
        </w:rPr>
        <w:t xml:space="preserve">أ ) ـ </w:t>
      </w:r>
      <w:r w:rsidR="000542C8" w:rsidRPr="00B774D9">
        <w:rPr>
          <w:rFonts w:ascii="Amiri" w:hAnsi="Amiri" w:cs="Amiri" w:hint="cs"/>
          <w:sz w:val="28"/>
          <w:szCs w:val="28"/>
          <w:rtl/>
          <w:lang w:val="fr-FR" w:bidi="ar-DZ"/>
        </w:rPr>
        <w:t>صف مكونات الجملة الكيميائية قبل و بعد التفاعل الكيميائي بالأنواع و الأفراد الكيميائية .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3924"/>
        <w:gridCol w:w="3827"/>
        <w:gridCol w:w="1985"/>
      </w:tblGrid>
      <w:tr w:rsidR="00334ECB" w:rsidRPr="00B774D9" w:rsidTr="004858F7">
        <w:tc>
          <w:tcPr>
            <w:tcW w:w="3924" w:type="dxa"/>
          </w:tcPr>
          <w:p w:rsidR="00334ECB" w:rsidRPr="00B774D9" w:rsidRDefault="000F2A43" w:rsidP="004858F7">
            <w:pPr>
              <w:pStyle w:val="Paragraphedeliste"/>
              <w:ind w:left="0"/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  <w:r w:rsidRPr="00B774D9"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>مكونات الجملة الكيميائية بعد التفاعل</w:t>
            </w:r>
          </w:p>
        </w:tc>
        <w:tc>
          <w:tcPr>
            <w:tcW w:w="3827" w:type="dxa"/>
          </w:tcPr>
          <w:p w:rsidR="00334ECB" w:rsidRPr="00B774D9" w:rsidRDefault="004858F7" w:rsidP="004858F7">
            <w:pPr>
              <w:pStyle w:val="Paragraphedeliste"/>
              <w:ind w:left="0"/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  <w:r w:rsidRPr="00B774D9"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>مكونات الجملة الكيميائية قبل التفاعل</w:t>
            </w:r>
          </w:p>
        </w:tc>
        <w:tc>
          <w:tcPr>
            <w:tcW w:w="1985" w:type="dxa"/>
          </w:tcPr>
          <w:p w:rsidR="00334ECB" w:rsidRPr="00B774D9" w:rsidRDefault="00334ECB" w:rsidP="004858F7">
            <w:pPr>
              <w:pStyle w:val="Paragraphedeliste"/>
              <w:ind w:left="0"/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</w:p>
        </w:tc>
      </w:tr>
      <w:tr w:rsidR="00334ECB" w:rsidRPr="00B774D9" w:rsidTr="004858F7">
        <w:tc>
          <w:tcPr>
            <w:tcW w:w="3924" w:type="dxa"/>
          </w:tcPr>
          <w:p w:rsidR="00334ECB" w:rsidRPr="00B774D9" w:rsidRDefault="00334ECB" w:rsidP="004858F7">
            <w:pPr>
              <w:pStyle w:val="Paragraphedeliste"/>
              <w:ind w:left="0"/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827" w:type="dxa"/>
          </w:tcPr>
          <w:p w:rsidR="00334ECB" w:rsidRPr="00B774D9" w:rsidRDefault="00334ECB" w:rsidP="004858F7">
            <w:pPr>
              <w:pStyle w:val="Paragraphedeliste"/>
              <w:ind w:left="0"/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985" w:type="dxa"/>
          </w:tcPr>
          <w:p w:rsidR="00334ECB" w:rsidRPr="00B774D9" w:rsidRDefault="000F2A43" w:rsidP="004858F7">
            <w:pPr>
              <w:pStyle w:val="Paragraphedeliste"/>
              <w:ind w:left="0"/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  <w:r w:rsidRPr="00B774D9"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 xml:space="preserve">الأنواع الكيميائية </w:t>
            </w:r>
          </w:p>
        </w:tc>
      </w:tr>
      <w:tr w:rsidR="00334ECB" w:rsidRPr="00B774D9" w:rsidTr="004858F7">
        <w:tc>
          <w:tcPr>
            <w:tcW w:w="3924" w:type="dxa"/>
          </w:tcPr>
          <w:p w:rsidR="00334ECB" w:rsidRPr="00B774D9" w:rsidRDefault="00334ECB" w:rsidP="004858F7">
            <w:pPr>
              <w:pStyle w:val="Paragraphedeliste"/>
              <w:ind w:left="0"/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827" w:type="dxa"/>
          </w:tcPr>
          <w:p w:rsidR="00334ECB" w:rsidRPr="00B774D9" w:rsidRDefault="00334ECB" w:rsidP="004858F7">
            <w:pPr>
              <w:pStyle w:val="Paragraphedeliste"/>
              <w:ind w:left="0"/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985" w:type="dxa"/>
          </w:tcPr>
          <w:p w:rsidR="00334ECB" w:rsidRPr="00B774D9" w:rsidRDefault="000F2A43" w:rsidP="004858F7">
            <w:pPr>
              <w:pStyle w:val="Paragraphedeliste"/>
              <w:ind w:left="0"/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  <w:r w:rsidRPr="00B774D9"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 xml:space="preserve">الأفراد الكيميائية </w:t>
            </w:r>
          </w:p>
        </w:tc>
      </w:tr>
    </w:tbl>
    <w:p w:rsidR="00764F00" w:rsidRPr="00B774D9" w:rsidRDefault="000F2A43" w:rsidP="006207EA">
      <w:pPr>
        <w:pStyle w:val="Paragraphedeliste"/>
        <w:rPr>
          <w:rFonts w:ascii="Amiri" w:hAnsi="Amiri" w:cs="Amiri"/>
          <w:sz w:val="28"/>
          <w:szCs w:val="28"/>
          <w:rtl/>
          <w:lang w:val="fr-FR" w:bidi="ar-DZ"/>
        </w:rPr>
      </w:pPr>
      <w:r w:rsidRPr="00B774D9">
        <w:rPr>
          <w:rFonts w:ascii="Amiri" w:hAnsi="Amiri" w:cs="Amiri" w:hint="cs"/>
          <w:sz w:val="28"/>
          <w:szCs w:val="28"/>
          <w:rtl/>
          <w:lang w:val="fr-FR" w:bidi="ar-DZ"/>
        </w:rPr>
        <w:t xml:space="preserve">ب)- </w:t>
      </w:r>
      <w:r w:rsidR="00A20CE0" w:rsidRPr="00B774D9">
        <w:rPr>
          <w:rFonts w:ascii="Amiri" w:hAnsi="Amiri" w:cs="Amiri" w:hint="cs"/>
          <w:sz w:val="28"/>
          <w:szCs w:val="28"/>
          <w:rtl/>
          <w:lang w:val="fr-FR" w:bidi="ar-DZ"/>
        </w:rPr>
        <w:t>عبر عن التفاعل الكيميائي بمعادلة مناسبة ثم وازنها مع تحديد الحالة الفيزيائية لكل نوع .</w:t>
      </w:r>
    </w:p>
    <w:p w:rsidR="00764F00" w:rsidRPr="007D5F69" w:rsidRDefault="00764F00" w:rsidP="00D15386">
      <w:pPr>
        <w:rPr>
          <w:rFonts w:ascii="Amiri" w:hAnsi="Amiri" w:cs="Amiri"/>
          <w:b/>
          <w:bCs/>
          <w:sz w:val="28"/>
          <w:szCs w:val="28"/>
          <w:lang w:val="en-US" w:bidi="ar-DZ"/>
        </w:rPr>
      </w:pPr>
    </w:p>
    <w:p w:rsidR="00565C18" w:rsidRPr="00D15386" w:rsidRDefault="007A765F" w:rsidP="00D15386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3098800</wp:posOffset>
                </wp:positionH>
                <wp:positionV relativeFrom="paragraph">
                  <wp:posOffset>75565</wp:posOffset>
                </wp:positionV>
                <wp:extent cx="1936750" cy="374650"/>
                <wp:effectExtent l="0" t="0" r="6350" b="6350"/>
                <wp:wrapNone/>
                <wp:docPr id="76" name="Zone de text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7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765F" w:rsidRPr="007B6AF4" w:rsidRDefault="007A765F" w:rsidP="007A765F">
                            <w:pPr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بالتوفيق يا أبطال </w:t>
                            </w:r>
                          </w:p>
                          <w:p w:rsidR="007A765F" w:rsidRDefault="007A76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76" o:spid="_x0000_s1048" type="#_x0000_t202" style="position:absolute;left:0;text-align:left;margin-left:244pt;margin-top:5.95pt;width:152.5pt;height:29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" fillcolor="white [3201]" stroked="f" strokeweight=".5pt">
                <v:textbox>
                  <w:txbxContent>
                    <w:p w:rsidR="007A765F" w:rsidRPr="007B6AF4" w:rsidRDefault="007A765F" w:rsidP="007A765F">
                      <w:pPr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بالتوفيق يا أبطال </w:t>
                      </w:r>
                    </w:p>
                    <w:p w:rsidR="007A765F" w:rsidRDefault="007A765F"/>
                  </w:txbxContent>
                </v:textbox>
              </v:shape>
            </w:pict>
          </mc:Fallback>
        </mc:AlternateContent>
      </w:r>
      <w:r w:rsidRPr="00D270AB">
        <w:rPr>
          <w:rFonts w:ascii="Amiri" w:hAnsi="Amiri" w:cs="Amiri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761664" behindDoc="1" locked="0" layoutInCell="1" allowOverlap="1" wp14:anchorId="149EC635" wp14:editId="2A268C5D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955675" cy="590550"/>
            <wp:effectExtent l="0" t="0" r="0" b="0"/>
            <wp:wrapTight wrapText="bothSides">
              <wp:wrapPolygon edited="0">
                <wp:start x="1722" y="0"/>
                <wp:lineTo x="0" y="697"/>
                <wp:lineTo x="0" y="8361"/>
                <wp:lineTo x="7750" y="11148"/>
                <wp:lineTo x="8181" y="20903"/>
                <wp:lineTo x="19375" y="20903"/>
                <wp:lineTo x="21098" y="20206"/>
                <wp:lineTo x="21098" y="7665"/>
                <wp:lineTo x="15070" y="3484"/>
                <wp:lineTo x="4306" y="0"/>
                <wp:lineTo x="1722" y="0"/>
              </wp:wrapPolygon>
            </wp:wrapTight>
            <wp:docPr id="75" name="Image 75" descr="C:\Users\FARES KH\Downloads\png-clipart-health-judicial-scrivener-learning-light-bulb-child-face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ARES KH\Downloads\png-clipart-health-judicial-scrivener-learning-light-bulb-child-face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3AE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E12DE6B" wp14:editId="34EBB61E">
                <wp:simplePos x="0" y="0"/>
                <wp:positionH relativeFrom="column">
                  <wp:posOffset>-193675</wp:posOffset>
                </wp:positionH>
                <wp:positionV relativeFrom="paragraph">
                  <wp:posOffset>598170</wp:posOffset>
                </wp:positionV>
                <wp:extent cx="1228725" cy="523875"/>
                <wp:effectExtent l="0" t="0" r="9525" b="9525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6AF4" w:rsidRPr="00D633AE" w:rsidRDefault="007B6AF4" w:rsidP="007B6AF4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633AE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 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2DE6B" id="Zone de texte 38" o:spid="_x0000_s1049" type="#_x0000_t202" style="position:absolute;left:0;text-align:left;margin-left:-15.25pt;margin-top:47.1pt;width:96.75pt;height:41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" fillcolor="white [3201]" stroked="f" strokeweight=".5pt">
                <v:textbox>
                  <w:txbxContent>
                    <w:p w:rsidR="007B6AF4" w:rsidRPr="00D633AE" w:rsidRDefault="007B6AF4" w:rsidP="007B6AF4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633AE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ص 2/2</w:t>
                      </w:r>
                    </w:p>
                  </w:txbxContent>
                </v:textbox>
              </v:shape>
            </w:pict>
          </mc:Fallback>
        </mc:AlternateContent>
      </w:r>
      <w:r w:rsidR="00D633AE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B6717E" wp14:editId="5F2CCB62">
                <wp:simplePos x="0" y="0"/>
                <wp:positionH relativeFrom="column">
                  <wp:posOffset>1425575</wp:posOffset>
                </wp:positionH>
                <wp:positionV relativeFrom="paragraph">
                  <wp:posOffset>596265</wp:posOffset>
                </wp:positionV>
                <wp:extent cx="5495925" cy="190500"/>
                <wp:effectExtent l="38100" t="0" r="0" b="19050"/>
                <wp:wrapNone/>
                <wp:docPr id="35" name="Losang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925" cy="190500"/>
                        </a:xfrm>
                        <a:prstGeom prst="diamond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3D3AD" id="Losange 35" o:spid="_x0000_s1026" type="#_x0000_t4" style="position:absolute;margin-left:112.25pt;margin-top:46.95pt;width:432.75pt;height: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" fillcolor="windowText" strokeweight="1pt"/>
            </w:pict>
          </mc:Fallback>
        </mc:AlternateContent>
      </w:r>
      <w:r w:rsidR="00287F60" w:rsidRPr="00835A2E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</w:t>
      </w: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</w:t>
      </w:r>
      <w:r w:rsidR="00927940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A28C432" wp14:editId="78FB7C0A">
                <wp:simplePos x="0" y="0"/>
                <wp:positionH relativeFrom="column">
                  <wp:posOffset>2962275</wp:posOffset>
                </wp:positionH>
                <wp:positionV relativeFrom="paragraph">
                  <wp:posOffset>85725</wp:posOffset>
                </wp:positionV>
                <wp:extent cx="828675" cy="180975"/>
                <wp:effectExtent l="0" t="0" r="9525" b="9525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7940" w:rsidRDefault="009279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8C432" id="Zone de texte 63" o:spid="_x0000_s1050" type="#_x0000_t202" style="position:absolute;left:0;text-align:left;margin-left:233.25pt;margin-top:6.75pt;width:65.25pt;height:14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" fillcolor="white [3201]" stroked="f" strokeweight=".5pt">
                <v:textbox>
                  <w:txbxContent>
                    <w:p w:rsidR="00927940" w:rsidRDefault="00927940"/>
                  </w:txbxContent>
                </v:textbox>
              </v:shape>
            </w:pict>
          </mc:Fallback>
        </mc:AlternateContent>
      </w:r>
    </w:p>
    <w:p w:rsidR="00406931" w:rsidRDefault="0023654C" w:rsidP="0023654C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lastRenderedPageBreak/>
        <w:t xml:space="preserve"> </w:t>
      </w:r>
    </w:p>
    <w:p w:rsidR="0023654C" w:rsidRDefault="0023654C" w:rsidP="0023654C">
      <w:pPr>
        <w:rPr>
          <w:rFonts w:ascii="Amiri" w:hAnsi="Amiri" w:cs="Amiri"/>
          <w:sz w:val="28"/>
          <w:szCs w:val="28"/>
          <w:rtl/>
          <w:lang w:val="fr-FR" w:bidi="ar-DZ"/>
        </w:rPr>
      </w:pPr>
    </w:p>
    <w:p w:rsidR="0023654C" w:rsidRDefault="0023654C" w:rsidP="0023654C">
      <w:pPr>
        <w:rPr>
          <w:rFonts w:ascii="Amiri" w:hAnsi="Amiri" w:cs="Amiri"/>
          <w:sz w:val="28"/>
          <w:szCs w:val="28"/>
          <w:rtl/>
          <w:lang w:val="fr-FR" w:bidi="ar-DZ"/>
        </w:rPr>
      </w:pPr>
    </w:p>
    <w:p w:rsidR="00D270AB" w:rsidRDefault="00D270AB" w:rsidP="00CF3327">
      <w:pPr>
        <w:rPr>
          <w:rFonts w:ascii="Amiri" w:hAnsi="Amiri" w:cs="Amiri"/>
          <w:sz w:val="28"/>
          <w:szCs w:val="28"/>
          <w:rtl/>
          <w:lang w:val="fr-FR" w:bidi="ar-DZ"/>
        </w:rPr>
      </w:pPr>
    </w:p>
    <w:p w:rsidR="007B6AF4" w:rsidRPr="007B6AF4" w:rsidRDefault="007B6AF4" w:rsidP="008B7C3D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9FB3B4" wp14:editId="45BDFCEC">
                <wp:simplePos x="0" y="0"/>
                <wp:positionH relativeFrom="column">
                  <wp:posOffset>7590790</wp:posOffset>
                </wp:positionH>
                <wp:positionV relativeFrom="paragraph">
                  <wp:posOffset>151765</wp:posOffset>
                </wp:positionV>
                <wp:extent cx="1076325" cy="390525"/>
                <wp:effectExtent l="0" t="0" r="9525" b="9525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B6AF4" w:rsidRPr="00CC5D99" w:rsidRDefault="007B6AF4" w:rsidP="007B6AF4">
                            <w:pPr>
                              <w:jc w:val="right"/>
                              <w:rPr>
                                <w:rFonts w:ascii="29LT Bukra Bold Italic" w:hAnsi="29LT Bukra Bold Italic" w:cs="29LT Bukra Bold Italic"/>
                                <w:lang w:bidi="ar-DZ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 w:hint="cs"/>
                                <w:rtl/>
                                <w:lang w:bidi="ar-DZ"/>
                              </w:rPr>
                              <w:t xml:space="preserve">ص 1 /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FB3B4" id="Zone de texte 37" o:spid="_x0000_s1051" type="#_x0000_t202" style="position:absolute;left:0;text-align:left;margin-left:597.7pt;margin-top:11.95pt;width:84.75pt;height:30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" fillcolor="window" stroked="f" strokeweight=".5pt">
                <v:textbox>
                  <w:txbxContent>
                    <w:p w:rsidR="007B6AF4" w:rsidRPr="00CC5D99" w:rsidRDefault="007B6AF4" w:rsidP="007B6AF4">
                      <w:pPr>
                        <w:jc w:val="right"/>
                        <w:rPr>
                          <w:rFonts w:ascii="29LT Bukra Bold Italic" w:hAnsi="29LT Bukra Bold Italic" w:cs="29LT Bukra Bold Italic"/>
                          <w:lang w:bidi="ar-DZ"/>
                        </w:rPr>
                      </w:pPr>
                      <w:r>
                        <w:rPr>
                          <w:rFonts w:ascii="29LT Bukra Bold Italic" w:hAnsi="29LT Bukra Bold Italic" w:cs="29LT Bukra Bold Italic" w:hint="cs"/>
                          <w:rtl/>
                          <w:lang w:bidi="ar-DZ"/>
                        </w:rPr>
                        <w:t xml:space="preserve">ص 1 / 2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9CBF61" wp14:editId="2C66B751">
                <wp:simplePos x="0" y="0"/>
                <wp:positionH relativeFrom="column">
                  <wp:posOffset>7438390</wp:posOffset>
                </wp:positionH>
                <wp:positionV relativeFrom="paragraph">
                  <wp:posOffset>-635</wp:posOffset>
                </wp:positionV>
                <wp:extent cx="1076325" cy="390525"/>
                <wp:effectExtent l="0" t="0" r="9525" b="9525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B6AF4" w:rsidRPr="00CC5D99" w:rsidRDefault="007B6AF4" w:rsidP="007B6AF4">
                            <w:pPr>
                              <w:jc w:val="right"/>
                              <w:rPr>
                                <w:rFonts w:ascii="29LT Bukra Bold Italic" w:hAnsi="29LT Bukra Bold Italic" w:cs="29LT Bukra Bold Italic"/>
                                <w:lang w:bidi="ar-DZ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 w:hint="cs"/>
                                <w:rtl/>
                                <w:lang w:bidi="ar-DZ"/>
                              </w:rPr>
                              <w:t xml:space="preserve">ص 1 /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CBF61" id="Zone de texte 36" o:spid="_x0000_s1052" type="#_x0000_t202" style="position:absolute;left:0;text-align:left;margin-left:585.7pt;margin-top:-.05pt;width:84.75pt;height:30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" fillcolor="window" stroked="f" strokeweight=".5pt">
                <v:textbox>
                  <w:txbxContent>
                    <w:p w:rsidR="007B6AF4" w:rsidRPr="00CC5D99" w:rsidRDefault="007B6AF4" w:rsidP="007B6AF4">
                      <w:pPr>
                        <w:jc w:val="right"/>
                        <w:rPr>
                          <w:rFonts w:ascii="29LT Bukra Bold Italic" w:hAnsi="29LT Bukra Bold Italic" w:cs="29LT Bukra Bold Italic"/>
                          <w:lang w:bidi="ar-DZ"/>
                        </w:rPr>
                      </w:pPr>
                      <w:r>
                        <w:rPr>
                          <w:rFonts w:ascii="29LT Bukra Bold Italic" w:hAnsi="29LT Bukra Bold Italic" w:cs="29LT Bukra Bold Italic" w:hint="cs"/>
                          <w:rtl/>
                          <w:lang w:bidi="ar-DZ"/>
                        </w:rPr>
                        <w:t xml:space="preserve">ص 1 / 2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B6AF4" w:rsidRPr="007B6AF4" w:rsidSect="00A2381B"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785B" w:rsidRDefault="00D2785B" w:rsidP="00272C87">
      <w:pPr>
        <w:spacing w:after="0"/>
      </w:pPr>
      <w:r>
        <w:separator/>
      </w:r>
    </w:p>
  </w:endnote>
  <w:endnote w:type="continuationSeparator" w:id="0">
    <w:p w:rsidR="00D2785B" w:rsidRDefault="00D2785B" w:rsidP="00272C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29LT Bukra Bold Italic">
    <w:altName w:val="Courier New"/>
    <w:charset w:val="00"/>
    <w:family w:val="swiss"/>
    <w:pitch w:val="variable"/>
    <w:sig w:usb0="00000000" w:usb1="D000A05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785B" w:rsidRDefault="00D2785B" w:rsidP="00272C87">
      <w:pPr>
        <w:spacing w:after="0"/>
      </w:pPr>
      <w:r>
        <w:separator/>
      </w:r>
    </w:p>
  </w:footnote>
  <w:footnote w:type="continuationSeparator" w:id="0">
    <w:p w:rsidR="00D2785B" w:rsidRDefault="00D2785B" w:rsidP="00272C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56623D"/>
    <w:multiLevelType w:val="hybridMultilevel"/>
    <w:tmpl w:val="8E84D352"/>
    <w:lvl w:ilvl="0" w:tplc="99B4316C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A24034"/>
    <w:multiLevelType w:val="hybridMultilevel"/>
    <w:tmpl w:val="462A2688"/>
    <w:lvl w:ilvl="0" w:tplc="7E341022">
      <w:start w:val="1"/>
      <w:numFmt w:val="arabicAlpha"/>
      <w:suff w:val="nothing"/>
      <w:lvlText w:val="%1)"/>
      <w:lvlJc w:val="left"/>
      <w:pPr>
        <w:ind w:left="720" w:hanging="360"/>
      </w:pPr>
      <w:rPr>
        <w:rFonts w:hint="default"/>
        <w:lang w:bidi="ar-DZ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AA43F5"/>
    <w:multiLevelType w:val="hybridMultilevel"/>
    <w:tmpl w:val="369C813C"/>
    <w:lvl w:ilvl="0" w:tplc="F76EF8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811924"/>
    <w:multiLevelType w:val="hybridMultilevel"/>
    <w:tmpl w:val="D0C82F9C"/>
    <w:lvl w:ilvl="0" w:tplc="FFF02848">
      <w:start w:val="2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C33C58"/>
    <w:multiLevelType w:val="hybridMultilevel"/>
    <w:tmpl w:val="66649E76"/>
    <w:lvl w:ilvl="0" w:tplc="E26E3590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5A94D22"/>
    <w:multiLevelType w:val="hybridMultilevel"/>
    <w:tmpl w:val="A3A443EA"/>
    <w:lvl w:ilvl="0" w:tplc="DE1ED5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98679F"/>
    <w:multiLevelType w:val="hybridMultilevel"/>
    <w:tmpl w:val="A00A43EA"/>
    <w:lvl w:ilvl="0" w:tplc="C526F74C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bCs/>
        <w:sz w:val="28"/>
        <w:szCs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A750A7"/>
    <w:multiLevelType w:val="hybridMultilevel"/>
    <w:tmpl w:val="7CDC8F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3E6D83"/>
    <w:multiLevelType w:val="hybridMultilevel"/>
    <w:tmpl w:val="DE5E5E5A"/>
    <w:lvl w:ilvl="0" w:tplc="5310EAEC">
      <w:start w:val="1"/>
      <w:numFmt w:val="decimal"/>
      <w:lvlText w:val="%1-"/>
      <w:lvlJc w:val="left"/>
      <w:pPr>
        <w:ind w:left="108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85A2B60"/>
    <w:multiLevelType w:val="hybridMultilevel"/>
    <w:tmpl w:val="73D662BC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E273B59"/>
    <w:multiLevelType w:val="hybridMultilevel"/>
    <w:tmpl w:val="7EDEB170"/>
    <w:lvl w:ilvl="0" w:tplc="0EC60F7C">
      <w:start w:val="1"/>
      <w:numFmt w:val="bullet"/>
      <w:lvlText w:val="-"/>
      <w:lvlJc w:val="left"/>
      <w:pPr>
        <w:ind w:left="720" w:hanging="360"/>
      </w:pPr>
      <w:rPr>
        <w:rFonts w:ascii="Amiri" w:eastAsiaTheme="minorHAnsi" w:hAnsi="Amiri" w:cs="Amiri" w:hint="default"/>
        <w:i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856EE0"/>
    <w:multiLevelType w:val="hybridMultilevel"/>
    <w:tmpl w:val="F6D4B6BA"/>
    <w:lvl w:ilvl="0" w:tplc="98020FA2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  <w:sz w:val="28"/>
        <w:szCs w:val="28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FD7C0F"/>
    <w:multiLevelType w:val="hybridMultilevel"/>
    <w:tmpl w:val="B226E11E"/>
    <w:lvl w:ilvl="0" w:tplc="6FF6B3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38C207D"/>
    <w:multiLevelType w:val="hybridMultilevel"/>
    <w:tmpl w:val="96FA8054"/>
    <w:lvl w:ilvl="0" w:tplc="B63EFE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1B41BE"/>
    <w:multiLevelType w:val="hybridMultilevel"/>
    <w:tmpl w:val="2F6A6BC0"/>
    <w:lvl w:ilvl="0" w:tplc="12DCD2D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1"/>
  </w:num>
  <w:num w:numId="5">
    <w:abstractNumId w:val="14"/>
  </w:num>
  <w:num w:numId="6">
    <w:abstractNumId w:val="11"/>
  </w:num>
  <w:num w:numId="7">
    <w:abstractNumId w:val="0"/>
  </w:num>
  <w:num w:numId="8">
    <w:abstractNumId w:val="6"/>
  </w:num>
  <w:num w:numId="9">
    <w:abstractNumId w:val="4"/>
  </w:num>
  <w:num w:numId="10">
    <w:abstractNumId w:val="7"/>
  </w:num>
  <w:num w:numId="11">
    <w:abstractNumId w:val="3"/>
  </w:num>
  <w:num w:numId="12">
    <w:abstractNumId w:val="12"/>
  </w:num>
  <w:num w:numId="13">
    <w:abstractNumId w:val="13"/>
  </w:num>
  <w:num w:numId="14">
    <w:abstractNumId w:val="9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DE1"/>
    <w:rsid w:val="000038B8"/>
    <w:rsid w:val="00030837"/>
    <w:rsid w:val="00031AA5"/>
    <w:rsid w:val="00032438"/>
    <w:rsid w:val="000360F9"/>
    <w:rsid w:val="0004795F"/>
    <w:rsid w:val="000542C8"/>
    <w:rsid w:val="00062121"/>
    <w:rsid w:val="00062509"/>
    <w:rsid w:val="00066D8B"/>
    <w:rsid w:val="00083272"/>
    <w:rsid w:val="00091529"/>
    <w:rsid w:val="000965A8"/>
    <w:rsid w:val="000A64AC"/>
    <w:rsid w:val="000A7DBD"/>
    <w:rsid w:val="000C2339"/>
    <w:rsid w:val="000D4107"/>
    <w:rsid w:val="000E5799"/>
    <w:rsid w:val="000F2A43"/>
    <w:rsid w:val="001046F2"/>
    <w:rsid w:val="0011075B"/>
    <w:rsid w:val="0011158C"/>
    <w:rsid w:val="00113E33"/>
    <w:rsid w:val="0012253A"/>
    <w:rsid w:val="00131EE1"/>
    <w:rsid w:val="00135900"/>
    <w:rsid w:val="00137B82"/>
    <w:rsid w:val="00153801"/>
    <w:rsid w:val="00153D3A"/>
    <w:rsid w:val="00153F4F"/>
    <w:rsid w:val="00154114"/>
    <w:rsid w:val="0019787F"/>
    <w:rsid w:val="001A6AD5"/>
    <w:rsid w:val="001B1C7C"/>
    <w:rsid w:val="001D1A9B"/>
    <w:rsid w:val="001E38D6"/>
    <w:rsid w:val="001F60C8"/>
    <w:rsid w:val="002031D8"/>
    <w:rsid w:val="002229B8"/>
    <w:rsid w:val="00235580"/>
    <w:rsid w:val="002356A6"/>
    <w:rsid w:val="0023654C"/>
    <w:rsid w:val="00245D8A"/>
    <w:rsid w:val="002502F2"/>
    <w:rsid w:val="002713B5"/>
    <w:rsid w:val="00272C87"/>
    <w:rsid w:val="00276DC6"/>
    <w:rsid w:val="00280692"/>
    <w:rsid w:val="00287F60"/>
    <w:rsid w:val="00287FED"/>
    <w:rsid w:val="00290C86"/>
    <w:rsid w:val="002A6318"/>
    <w:rsid w:val="002A7AEE"/>
    <w:rsid w:val="002B31E7"/>
    <w:rsid w:val="002B3F66"/>
    <w:rsid w:val="002B6A49"/>
    <w:rsid w:val="002D6883"/>
    <w:rsid w:val="002E4558"/>
    <w:rsid w:val="00300DCF"/>
    <w:rsid w:val="003049A9"/>
    <w:rsid w:val="0031098F"/>
    <w:rsid w:val="00311853"/>
    <w:rsid w:val="00311A73"/>
    <w:rsid w:val="00313B38"/>
    <w:rsid w:val="0032371C"/>
    <w:rsid w:val="0033182C"/>
    <w:rsid w:val="00334ECB"/>
    <w:rsid w:val="003363B0"/>
    <w:rsid w:val="003518EE"/>
    <w:rsid w:val="00352333"/>
    <w:rsid w:val="00354032"/>
    <w:rsid w:val="0035559D"/>
    <w:rsid w:val="003600B7"/>
    <w:rsid w:val="003627DC"/>
    <w:rsid w:val="00366578"/>
    <w:rsid w:val="00372DDB"/>
    <w:rsid w:val="00375AC0"/>
    <w:rsid w:val="003769A8"/>
    <w:rsid w:val="003A1A89"/>
    <w:rsid w:val="003B3DDC"/>
    <w:rsid w:val="003B79CF"/>
    <w:rsid w:val="003C2106"/>
    <w:rsid w:val="003D6F05"/>
    <w:rsid w:val="00401AC0"/>
    <w:rsid w:val="00406931"/>
    <w:rsid w:val="00410C84"/>
    <w:rsid w:val="004166DE"/>
    <w:rsid w:val="00421B06"/>
    <w:rsid w:val="0044073F"/>
    <w:rsid w:val="0045242A"/>
    <w:rsid w:val="0046020B"/>
    <w:rsid w:val="00463F70"/>
    <w:rsid w:val="00467EC0"/>
    <w:rsid w:val="00473249"/>
    <w:rsid w:val="00483551"/>
    <w:rsid w:val="004858F7"/>
    <w:rsid w:val="00490A05"/>
    <w:rsid w:val="004914FD"/>
    <w:rsid w:val="00497E42"/>
    <w:rsid w:val="004A348A"/>
    <w:rsid w:val="004B1541"/>
    <w:rsid w:val="004B2085"/>
    <w:rsid w:val="004D249B"/>
    <w:rsid w:val="004E0B1D"/>
    <w:rsid w:val="004E29CB"/>
    <w:rsid w:val="004E362E"/>
    <w:rsid w:val="005059A9"/>
    <w:rsid w:val="00511FE2"/>
    <w:rsid w:val="005408B5"/>
    <w:rsid w:val="00545B7C"/>
    <w:rsid w:val="00565C18"/>
    <w:rsid w:val="00565D46"/>
    <w:rsid w:val="00571DE1"/>
    <w:rsid w:val="005830A5"/>
    <w:rsid w:val="00585B84"/>
    <w:rsid w:val="00586523"/>
    <w:rsid w:val="005955F2"/>
    <w:rsid w:val="00597E17"/>
    <w:rsid w:val="005A06D9"/>
    <w:rsid w:val="005A5A0C"/>
    <w:rsid w:val="005B0810"/>
    <w:rsid w:val="005D774E"/>
    <w:rsid w:val="005D7EB3"/>
    <w:rsid w:val="005F7176"/>
    <w:rsid w:val="005F7280"/>
    <w:rsid w:val="006207EA"/>
    <w:rsid w:val="00636FB0"/>
    <w:rsid w:val="00647C2D"/>
    <w:rsid w:val="00650296"/>
    <w:rsid w:val="00657FE4"/>
    <w:rsid w:val="006600A6"/>
    <w:rsid w:val="00665255"/>
    <w:rsid w:val="00671508"/>
    <w:rsid w:val="00671F41"/>
    <w:rsid w:val="00683B74"/>
    <w:rsid w:val="00683D8B"/>
    <w:rsid w:val="0068449C"/>
    <w:rsid w:val="00690155"/>
    <w:rsid w:val="00697508"/>
    <w:rsid w:val="006A41D6"/>
    <w:rsid w:val="006B582E"/>
    <w:rsid w:val="006C5AF7"/>
    <w:rsid w:val="006D0CF2"/>
    <w:rsid w:val="006E0D81"/>
    <w:rsid w:val="006E1559"/>
    <w:rsid w:val="006E55BD"/>
    <w:rsid w:val="006E6E68"/>
    <w:rsid w:val="006F5C85"/>
    <w:rsid w:val="007063B6"/>
    <w:rsid w:val="007105BF"/>
    <w:rsid w:val="007139C5"/>
    <w:rsid w:val="00720FF7"/>
    <w:rsid w:val="00726E34"/>
    <w:rsid w:val="00730692"/>
    <w:rsid w:val="0074286C"/>
    <w:rsid w:val="007443A8"/>
    <w:rsid w:val="0075289D"/>
    <w:rsid w:val="007616B7"/>
    <w:rsid w:val="00764609"/>
    <w:rsid w:val="00764F00"/>
    <w:rsid w:val="00782B17"/>
    <w:rsid w:val="00790B5B"/>
    <w:rsid w:val="00791209"/>
    <w:rsid w:val="007921E1"/>
    <w:rsid w:val="00795247"/>
    <w:rsid w:val="007A765F"/>
    <w:rsid w:val="007B2232"/>
    <w:rsid w:val="007B5788"/>
    <w:rsid w:val="007B6AF4"/>
    <w:rsid w:val="007B7B2E"/>
    <w:rsid w:val="007D5F69"/>
    <w:rsid w:val="007D720D"/>
    <w:rsid w:val="007D7E13"/>
    <w:rsid w:val="007E13A1"/>
    <w:rsid w:val="007F1434"/>
    <w:rsid w:val="007F1DDA"/>
    <w:rsid w:val="00810128"/>
    <w:rsid w:val="00812460"/>
    <w:rsid w:val="008242F0"/>
    <w:rsid w:val="0083569E"/>
    <w:rsid w:val="0083593D"/>
    <w:rsid w:val="00835A2E"/>
    <w:rsid w:val="00844E7A"/>
    <w:rsid w:val="00864667"/>
    <w:rsid w:val="0086731B"/>
    <w:rsid w:val="008678D2"/>
    <w:rsid w:val="00882185"/>
    <w:rsid w:val="00883953"/>
    <w:rsid w:val="008A0B4B"/>
    <w:rsid w:val="008A3F94"/>
    <w:rsid w:val="008B3ECE"/>
    <w:rsid w:val="008B76EC"/>
    <w:rsid w:val="008B7C3D"/>
    <w:rsid w:val="008C67E7"/>
    <w:rsid w:val="008D2019"/>
    <w:rsid w:val="008F11B9"/>
    <w:rsid w:val="0090163E"/>
    <w:rsid w:val="00906DA7"/>
    <w:rsid w:val="00927940"/>
    <w:rsid w:val="0093555D"/>
    <w:rsid w:val="0094262E"/>
    <w:rsid w:val="00947A28"/>
    <w:rsid w:val="00960F5F"/>
    <w:rsid w:val="00961F19"/>
    <w:rsid w:val="00964789"/>
    <w:rsid w:val="009669E3"/>
    <w:rsid w:val="00986219"/>
    <w:rsid w:val="00990808"/>
    <w:rsid w:val="00991157"/>
    <w:rsid w:val="009911A7"/>
    <w:rsid w:val="00991F0B"/>
    <w:rsid w:val="00993A72"/>
    <w:rsid w:val="009A686A"/>
    <w:rsid w:val="009C1761"/>
    <w:rsid w:val="00A05BF9"/>
    <w:rsid w:val="00A20CE0"/>
    <w:rsid w:val="00A2381B"/>
    <w:rsid w:val="00A35599"/>
    <w:rsid w:val="00A41583"/>
    <w:rsid w:val="00A43415"/>
    <w:rsid w:val="00A61415"/>
    <w:rsid w:val="00A65CCA"/>
    <w:rsid w:val="00A70543"/>
    <w:rsid w:val="00A70C22"/>
    <w:rsid w:val="00A7374D"/>
    <w:rsid w:val="00A84E44"/>
    <w:rsid w:val="00A922AD"/>
    <w:rsid w:val="00A94E29"/>
    <w:rsid w:val="00A972F5"/>
    <w:rsid w:val="00AB54F7"/>
    <w:rsid w:val="00AC5482"/>
    <w:rsid w:val="00AE0F0F"/>
    <w:rsid w:val="00AE7181"/>
    <w:rsid w:val="00AF2B6B"/>
    <w:rsid w:val="00B1165B"/>
    <w:rsid w:val="00B20E08"/>
    <w:rsid w:val="00B24401"/>
    <w:rsid w:val="00B2602D"/>
    <w:rsid w:val="00B2753B"/>
    <w:rsid w:val="00B42244"/>
    <w:rsid w:val="00B5431E"/>
    <w:rsid w:val="00B54ABD"/>
    <w:rsid w:val="00B60AE9"/>
    <w:rsid w:val="00B60CB6"/>
    <w:rsid w:val="00B621A2"/>
    <w:rsid w:val="00B65B25"/>
    <w:rsid w:val="00B74E27"/>
    <w:rsid w:val="00B774D9"/>
    <w:rsid w:val="00B932FB"/>
    <w:rsid w:val="00BA422D"/>
    <w:rsid w:val="00BB6D98"/>
    <w:rsid w:val="00BC2E92"/>
    <w:rsid w:val="00BD1866"/>
    <w:rsid w:val="00BD322C"/>
    <w:rsid w:val="00BE0200"/>
    <w:rsid w:val="00BE6EF7"/>
    <w:rsid w:val="00BF0DDA"/>
    <w:rsid w:val="00BF6634"/>
    <w:rsid w:val="00C07BD0"/>
    <w:rsid w:val="00C16578"/>
    <w:rsid w:val="00C1698B"/>
    <w:rsid w:val="00C270E4"/>
    <w:rsid w:val="00C713B6"/>
    <w:rsid w:val="00C826CB"/>
    <w:rsid w:val="00C86893"/>
    <w:rsid w:val="00C86EB3"/>
    <w:rsid w:val="00C94258"/>
    <w:rsid w:val="00CA1A73"/>
    <w:rsid w:val="00CA516E"/>
    <w:rsid w:val="00CC5D99"/>
    <w:rsid w:val="00CE1E18"/>
    <w:rsid w:val="00CF3327"/>
    <w:rsid w:val="00CF5C61"/>
    <w:rsid w:val="00D048CD"/>
    <w:rsid w:val="00D1046A"/>
    <w:rsid w:val="00D12210"/>
    <w:rsid w:val="00D13588"/>
    <w:rsid w:val="00D15386"/>
    <w:rsid w:val="00D23CC5"/>
    <w:rsid w:val="00D2444A"/>
    <w:rsid w:val="00D2610F"/>
    <w:rsid w:val="00D270AB"/>
    <w:rsid w:val="00D2785B"/>
    <w:rsid w:val="00D27B78"/>
    <w:rsid w:val="00D27DBE"/>
    <w:rsid w:val="00D337BA"/>
    <w:rsid w:val="00D337F4"/>
    <w:rsid w:val="00D361C6"/>
    <w:rsid w:val="00D37153"/>
    <w:rsid w:val="00D44644"/>
    <w:rsid w:val="00D44AEA"/>
    <w:rsid w:val="00D44CA2"/>
    <w:rsid w:val="00D60D0A"/>
    <w:rsid w:val="00D633AE"/>
    <w:rsid w:val="00D66093"/>
    <w:rsid w:val="00D82D6E"/>
    <w:rsid w:val="00D8747F"/>
    <w:rsid w:val="00DA73FC"/>
    <w:rsid w:val="00DB55FA"/>
    <w:rsid w:val="00DC02C6"/>
    <w:rsid w:val="00DD0CA4"/>
    <w:rsid w:val="00DD1C99"/>
    <w:rsid w:val="00DD49BC"/>
    <w:rsid w:val="00DD64B6"/>
    <w:rsid w:val="00DF764A"/>
    <w:rsid w:val="00E01B84"/>
    <w:rsid w:val="00E0533F"/>
    <w:rsid w:val="00E1622C"/>
    <w:rsid w:val="00E350EF"/>
    <w:rsid w:val="00E43B1B"/>
    <w:rsid w:val="00E62DE5"/>
    <w:rsid w:val="00E67154"/>
    <w:rsid w:val="00E7101F"/>
    <w:rsid w:val="00E73DBC"/>
    <w:rsid w:val="00E846CC"/>
    <w:rsid w:val="00EC2947"/>
    <w:rsid w:val="00ED093E"/>
    <w:rsid w:val="00ED2AF2"/>
    <w:rsid w:val="00EE34FD"/>
    <w:rsid w:val="00F04AF4"/>
    <w:rsid w:val="00F04D50"/>
    <w:rsid w:val="00F145A9"/>
    <w:rsid w:val="00F22DC6"/>
    <w:rsid w:val="00F42E4B"/>
    <w:rsid w:val="00F47905"/>
    <w:rsid w:val="00F54176"/>
    <w:rsid w:val="00F547C3"/>
    <w:rsid w:val="00F801AF"/>
    <w:rsid w:val="00F854FA"/>
    <w:rsid w:val="00FB2AE5"/>
    <w:rsid w:val="00FB6490"/>
    <w:rsid w:val="00FB71BA"/>
    <w:rsid w:val="00FC5792"/>
    <w:rsid w:val="00FC6C97"/>
    <w:rsid w:val="00FD4333"/>
    <w:rsid w:val="00FE1DFA"/>
    <w:rsid w:val="00FE380B"/>
    <w:rsid w:val="00FE61BB"/>
    <w:rsid w:val="00FE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B22097-1CB2-4C96-947B-26AC0719B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bidi/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72C87"/>
    <w:pPr>
      <w:tabs>
        <w:tab w:val="center" w:pos="4153"/>
        <w:tab w:val="right" w:pos="8306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272C87"/>
  </w:style>
  <w:style w:type="paragraph" w:styleId="Pieddepage">
    <w:name w:val="footer"/>
    <w:basedOn w:val="Normal"/>
    <w:link w:val="PieddepageCar"/>
    <w:uiPriority w:val="99"/>
    <w:unhideWhenUsed/>
    <w:rsid w:val="00272C87"/>
    <w:pPr>
      <w:tabs>
        <w:tab w:val="center" w:pos="4153"/>
        <w:tab w:val="right" w:pos="8306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272C87"/>
  </w:style>
  <w:style w:type="paragraph" w:styleId="Textedebulles">
    <w:name w:val="Balloon Text"/>
    <w:basedOn w:val="Normal"/>
    <w:link w:val="TextedebullesCar"/>
    <w:uiPriority w:val="99"/>
    <w:semiHidden/>
    <w:unhideWhenUsed/>
    <w:rsid w:val="00A84E4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84E44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782B17"/>
    <w:pPr>
      <w:ind w:left="720"/>
      <w:contextualSpacing/>
    </w:pPr>
  </w:style>
  <w:style w:type="paragraph" w:customStyle="1" w:styleId="Gdmath">
    <w:name w:val="Gdmath"/>
    <w:basedOn w:val="Normal"/>
    <w:link w:val="GdmathCar"/>
    <w:rsid w:val="009A686A"/>
    <w:pPr>
      <w:jc w:val="center"/>
    </w:pPr>
    <w:rPr>
      <w:rFonts w:ascii="Times New Roman" w:hAnsi="Times New Roman" w:cs="Times New Roman"/>
      <w:bCs/>
      <w:noProof/>
      <w:color w:val="000000"/>
      <w:sz w:val="24"/>
      <w:szCs w:val="32"/>
      <w:lang w:eastAsia="en-GB"/>
    </w:rPr>
  </w:style>
  <w:style w:type="character" w:customStyle="1" w:styleId="GdmathCar">
    <w:name w:val="Gdmath Car"/>
    <w:basedOn w:val="Policepardfaut"/>
    <w:link w:val="Gdmath"/>
    <w:rsid w:val="009A686A"/>
    <w:rPr>
      <w:rFonts w:ascii="Times New Roman" w:hAnsi="Times New Roman" w:cs="Times New Roman"/>
      <w:bCs/>
      <w:noProof/>
      <w:color w:val="000000"/>
      <w:sz w:val="24"/>
      <w:szCs w:val="32"/>
      <w:lang w:eastAsia="en-GB"/>
    </w:rPr>
  </w:style>
  <w:style w:type="table" w:styleId="Grilledutableau">
    <w:name w:val="Table Grid"/>
    <w:basedOn w:val="TableauNormal"/>
    <w:uiPriority w:val="39"/>
    <w:rsid w:val="00334EC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7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6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RES%20KH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MS-14.dotm</Template>
  <TotalTime>1163</TotalTime>
  <Pages>3</Pages>
  <Words>372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KH</dc:creator>
  <cp:keywords/>
  <dc:description/>
  <cp:lastModifiedBy>User</cp:lastModifiedBy>
  <cp:revision>7</cp:revision>
  <cp:lastPrinted>2024-11-26T19:57:00Z</cp:lastPrinted>
  <dcterms:created xsi:type="dcterms:W3CDTF">2022-11-08T17:47:00Z</dcterms:created>
  <dcterms:modified xsi:type="dcterms:W3CDTF">2024-11-26T19:58:00Z</dcterms:modified>
</cp:coreProperties>
</file>
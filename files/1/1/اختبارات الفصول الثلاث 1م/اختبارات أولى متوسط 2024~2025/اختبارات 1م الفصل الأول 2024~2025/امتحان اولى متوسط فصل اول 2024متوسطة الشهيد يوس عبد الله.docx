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451"/>
        <w:bidiVisual/>
        <w:tblW w:w="110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1057"/>
      </w:tblGrid>
      <w:tr w:rsidR="00F07F7B" w:rsidRPr="00C851CA" w:rsidTr="00F07F7B">
        <w:trPr>
          <w:trHeight w:val="418"/>
        </w:trPr>
        <w:tc>
          <w:tcPr>
            <w:tcW w:w="11057" w:type="dxa"/>
            <w:shd w:val="clear" w:color="auto" w:fill="auto"/>
          </w:tcPr>
          <w:p w:rsidR="00F07F7B" w:rsidRPr="00C851CA" w:rsidRDefault="00F07F7B" w:rsidP="00423E24">
            <w:pPr>
              <w:rPr>
                <w:sz w:val="28"/>
                <w:szCs w:val="28"/>
                <w:lang w:val="fr-FR"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الشهيد يوس عبد الله </w:t>
            </w:r>
            <w:r>
              <w:rPr>
                <w:rFonts w:cs="Traditional Arabic"/>
                <w:b/>
                <w:bCs/>
                <w:sz w:val="28"/>
                <w:szCs w:val="28"/>
                <w:rtl/>
              </w:rPr>
              <w:t>–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عين تقورايت-</w:t>
            </w:r>
            <w:proofErr w:type="gram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تيبازة-  </w:t>
            </w:r>
            <w:proofErr w:type="gram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الجمـهورية الجــزائرية الديمقــراطية الشعــبية                  السنة الدراسية</w:t>
            </w:r>
            <w:r w:rsidRPr="00C851CA">
              <w:rPr>
                <w:rFonts w:hint="cs"/>
                <w:rtl/>
              </w:rPr>
              <w:t xml:space="preserve"> </w:t>
            </w:r>
            <w:r w:rsidRPr="00FC3362">
              <w:rPr>
                <w:rFonts w:cs="Traditional Arabic"/>
                <w:sz w:val="28"/>
                <w:szCs w:val="28"/>
              </w:rPr>
              <w:t>2024</w:t>
            </w:r>
            <w:r>
              <w:rPr>
                <w:rFonts w:cs="Traditional Arabic" w:hint="cs"/>
                <w:sz w:val="28"/>
                <w:szCs w:val="28"/>
                <w:rtl/>
              </w:rPr>
              <w:t>-</w:t>
            </w:r>
            <w:r>
              <w:rPr>
                <w:rFonts w:cs="Traditional Arabic" w:hint="cs"/>
                <w:sz w:val="28"/>
                <w:szCs w:val="28"/>
                <w:rtl/>
                <w:lang w:bidi="ar-DZ"/>
              </w:rPr>
              <w:t>2025</w:t>
            </w:r>
          </w:p>
        </w:tc>
      </w:tr>
      <w:tr w:rsidR="00F07F7B" w:rsidRPr="00C851CA" w:rsidTr="00F07F7B">
        <w:trPr>
          <w:trHeight w:val="433"/>
        </w:trPr>
        <w:tc>
          <w:tcPr>
            <w:tcW w:w="11057" w:type="dxa"/>
            <w:shd w:val="clear" w:color="auto" w:fill="auto"/>
          </w:tcPr>
          <w:p w:rsidR="00F07F7B" w:rsidRPr="00C851CA" w:rsidRDefault="00F07F7B" w:rsidP="003A395B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المستوى: ا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لأولى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</w:t>
            </w:r>
            <w:r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﴿</w:t>
            </w:r>
            <w:proofErr w:type="gram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3A395B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لاختبار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الأول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في مادة العلوم الفيزيائية و التكنولوجية   ﴾                    المـدة : ساعة </w:t>
            </w:r>
            <w:r w:rsidR="003A395B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 نصف</w:t>
            </w:r>
            <w:bookmarkStart w:id="0" w:name="_GoBack"/>
            <w:bookmarkEnd w:id="0"/>
          </w:p>
        </w:tc>
      </w:tr>
      <w:tr w:rsidR="00F07F7B" w:rsidRPr="00C851CA" w:rsidTr="00F07F7B">
        <w:trPr>
          <w:trHeight w:val="433"/>
        </w:trPr>
        <w:tc>
          <w:tcPr>
            <w:tcW w:w="11057" w:type="dxa"/>
            <w:tcBorders>
              <w:bottom w:val="double" w:sz="4" w:space="0" w:color="auto"/>
            </w:tcBorders>
            <w:shd w:val="clear" w:color="auto" w:fill="auto"/>
          </w:tcPr>
          <w:p w:rsidR="00F07F7B" w:rsidRPr="00C851CA" w:rsidRDefault="00F07F7B" w:rsidP="00423E24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اللقب:.......................................</w:t>
            </w:r>
            <w:proofErr w:type="gramEnd"/>
            <w:r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الاسم:............................................</w:t>
            </w:r>
            <w:proofErr w:type="gram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C851CA">
              <w:rPr>
                <w:rFonts w:cs="Traditional Arabic"/>
                <w:b/>
                <w:bCs/>
                <w:sz w:val="28"/>
                <w:szCs w:val="28"/>
              </w:rPr>
              <w:t xml:space="preserve">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القسم</w:t>
            </w:r>
            <w:r w:rsidRPr="00C851C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Pr="00C851CA">
              <w:rPr>
                <w:rFonts w:asciiTheme="majorBidi" w:hAnsiTheme="majorBidi" w:cstheme="majorBidi"/>
                <w:sz w:val="28"/>
                <w:szCs w:val="28"/>
              </w:rPr>
              <w:t>......</w:t>
            </w:r>
            <w:r w:rsidRPr="00C851CA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F07F7B" w:rsidRPr="00E84E63" w:rsidTr="00F07F7B">
        <w:trPr>
          <w:trHeight w:val="13747"/>
        </w:trPr>
        <w:tc>
          <w:tcPr>
            <w:tcW w:w="11057" w:type="dxa"/>
            <w:shd w:val="clear" w:color="auto" w:fill="auto"/>
          </w:tcPr>
          <w:p w:rsidR="005E646C" w:rsidRPr="00423E24" w:rsidRDefault="005E646C" w:rsidP="00423E24">
            <w:pPr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rtl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37B01B6F" wp14:editId="7A194FF5">
                  <wp:simplePos x="0" y="0"/>
                  <wp:positionH relativeFrom="margin">
                    <wp:posOffset>-17145</wp:posOffset>
                  </wp:positionH>
                  <wp:positionV relativeFrom="paragraph">
                    <wp:posOffset>-17145</wp:posOffset>
                  </wp:positionV>
                  <wp:extent cx="2546350" cy="1098550"/>
                  <wp:effectExtent l="0" t="0" r="6350" b="6350"/>
                  <wp:wrapNone/>
                  <wp:docPr id="2124265161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6350" cy="1098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23E24"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  <w:t>التمرين الأول (06 ن):</w:t>
            </w:r>
          </w:p>
          <w:p w:rsidR="005E646C" w:rsidRPr="00423E24" w:rsidRDefault="005E646C" w:rsidP="00423E24">
            <w:pPr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423E24"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  لاحظ المخطط النظامي الموضح في الشكل المقابل :</w:t>
            </w:r>
          </w:p>
          <w:p w:rsidR="005E646C" w:rsidRPr="00423E24" w:rsidRDefault="005E646C" w:rsidP="00423E24">
            <w:pPr>
              <w:pStyle w:val="Paragraphedeliste"/>
              <w:spacing w:after="0" w:line="240" w:lineRule="auto"/>
              <w:ind w:left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L1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مع المصباح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L2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)؟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DB291B" w:rsidRPr="00423E24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 w:rsidR="00DB291B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حدد نوع ربط المصباح</w:t>
            </w:r>
          </w:p>
          <w:p w:rsidR="005E646C" w:rsidRPr="00423E24" w:rsidRDefault="005E646C" w:rsidP="00423E24">
            <w:pPr>
              <w:pStyle w:val="Paragraphedeliste"/>
              <w:spacing w:after="0" w:line="240" w:lineRule="auto"/>
              <w:ind w:left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نوع ربط المصباحين: ...............................................</w:t>
            </w:r>
          </w:p>
          <w:p w:rsidR="005E646C" w:rsidRPr="00423E24" w:rsidRDefault="005E646C" w:rsidP="00423E24">
            <w:pPr>
              <w:pStyle w:val="Paragraphedeliste"/>
              <w:spacing w:after="0" w:line="240" w:lineRule="auto"/>
              <w:ind w:left="0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E646C" w:rsidRPr="00423E24" w:rsidRDefault="00DB291B" w:rsidP="00423E24">
            <w:pP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423E24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5E646C"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سمّ العنصر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5E646C"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وما وظيفته في الدارة؟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  <w:tbl>
            <w:tblPr>
              <w:tblStyle w:val="Grilledutableau"/>
              <w:bidiVisual/>
              <w:tblW w:w="0" w:type="auto"/>
              <w:tblInd w:w="625" w:type="dxa"/>
              <w:tblLook w:val="04A0" w:firstRow="1" w:lastRow="0" w:firstColumn="1" w:lastColumn="0" w:noHBand="0" w:noVBand="1"/>
            </w:tblPr>
            <w:tblGrid>
              <w:gridCol w:w="2624"/>
              <w:gridCol w:w="7209"/>
            </w:tblGrid>
            <w:tr w:rsidR="005E646C" w:rsidRPr="00423E24" w:rsidTr="00E72B5D">
              <w:tc>
                <w:tcPr>
                  <w:tcW w:w="26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E646C" w:rsidRPr="00423E24" w:rsidRDefault="005E646C" w:rsidP="00423E24">
                  <w:pPr>
                    <w:pStyle w:val="Paragraphedeliste"/>
                    <w:framePr w:hSpace="141" w:wrap="around" w:vAnchor="page" w:hAnchor="margin" w:xAlign="center" w:y="451"/>
                    <w:spacing w:after="120"/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423E24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اسم العنصر (</w:t>
                  </w:r>
                  <w:r w:rsidRPr="00423E24">
                    <w:rPr>
                      <w:rFonts w:asciiTheme="majorBidi" w:eastAsia="Calibri" w:hAnsiTheme="majorBidi" w:cstheme="majorBidi"/>
                      <w:sz w:val="28"/>
                      <w:szCs w:val="28"/>
                      <w:lang w:val="fr-FR" w:bidi="ar-DZ"/>
                    </w:rPr>
                    <w:t>A</w:t>
                  </w:r>
                  <w:r w:rsidRPr="00423E24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</w:tc>
              <w:tc>
                <w:tcPr>
                  <w:tcW w:w="72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E646C" w:rsidRPr="00423E24" w:rsidRDefault="005E646C" w:rsidP="00423E24">
                  <w:pPr>
                    <w:pStyle w:val="Paragraphedeliste"/>
                    <w:framePr w:hSpace="141" w:wrap="around" w:vAnchor="page" w:hAnchor="margin" w:xAlign="center" w:y="451"/>
                    <w:spacing w:after="120"/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423E24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وظيفته (دوره)</w:t>
                  </w:r>
                </w:p>
              </w:tc>
            </w:tr>
            <w:tr w:rsidR="005E646C" w:rsidRPr="00423E24" w:rsidTr="00E72B5D">
              <w:tc>
                <w:tcPr>
                  <w:tcW w:w="26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E646C" w:rsidRPr="00423E24" w:rsidRDefault="005E646C" w:rsidP="00423E24">
                  <w:pPr>
                    <w:pStyle w:val="Paragraphedeliste"/>
                    <w:framePr w:hSpace="141" w:wrap="around" w:vAnchor="page" w:hAnchor="margin" w:xAlign="center" w:y="451"/>
                    <w:spacing w:after="120"/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423E24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................................</w:t>
                  </w:r>
                </w:p>
              </w:tc>
              <w:tc>
                <w:tcPr>
                  <w:tcW w:w="72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E646C" w:rsidRPr="00423E24" w:rsidRDefault="005E646C" w:rsidP="00423E24">
                  <w:pPr>
                    <w:pStyle w:val="Paragraphedeliste"/>
                    <w:framePr w:hSpace="141" w:wrap="around" w:vAnchor="page" w:hAnchor="margin" w:xAlign="center" w:y="451"/>
                    <w:spacing w:after="120"/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423E24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.............................................................................................</w:t>
                  </w:r>
                </w:p>
              </w:tc>
            </w:tr>
          </w:tbl>
          <w:p w:rsidR="005E646C" w:rsidRPr="00423E24" w:rsidRDefault="00DB291B" w:rsidP="00423E24">
            <w:pP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423E24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5E646C"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صف ماذا يحدث للمصباح 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L1</w:t>
            </w:r>
            <w:r w:rsidR="005E646C"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) والمصباح 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L2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5E646C"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عند غلق القاطعة؟ علّل إجابتك؟</w:t>
            </w:r>
          </w:p>
          <w:p w:rsidR="005E646C" w:rsidRPr="00423E24" w:rsidRDefault="005E646C" w:rsidP="00423E24">
            <w:pPr>
              <w:pStyle w:val="Paragraphedeliste"/>
              <w:spacing w:after="0" w:line="240" w:lineRule="auto"/>
              <w:ind w:left="0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</w:t>
            </w:r>
          </w:p>
          <w:p w:rsidR="005E646C" w:rsidRPr="00423E24" w:rsidRDefault="005E646C" w:rsidP="00423E24">
            <w:pPr>
              <w:pStyle w:val="Paragraphedeliste"/>
              <w:spacing w:after="0" w:line="240" w:lineRule="auto"/>
              <w:ind w:left="0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</w:t>
            </w:r>
          </w:p>
          <w:p w:rsidR="005E646C" w:rsidRPr="00423E24" w:rsidRDefault="005E646C" w:rsidP="00423E24">
            <w:pPr>
              <w:pStyle w:val="Paragraphedeliste"/>
              <w:spacing w:after="0" w:line="240" w:lineRule="auto"/>
              <w:ind w:left="0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</w:t>
            </w:r>
          </w:p>
          <w:p w:rsidR="005E646C" w:rsidRPr="00423E24" w:rsidRDefault="00DB291B" w:rsidP="00423E24">
            <w:pP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423E24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5E646C"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اعد رسم المخطط النظامي حتى يتوهج المصباحان، ثم مثّل عليه الجهة الاصطلاحية للتيار الكهربائي</w:t>
            </w:r>
            <w:r w:rsidR="005E646C" w:rsidRPr="00423E24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5E646C" w:rsidRPr="00423E24" w:rsidRDefault="005E646C" w:rsidP="00423E24">
            <w:pP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1C5024" wp14:editId="6B3B3D62">
                      <wp:simplePos x="0" y="0"/>
                      <wp:positionH relativeFrom="column">
                        <wp:posOffset>3659505</wp:posOffset>
                      </wp:positionH>
                      <wp:positionV relativeFrom="paragraph">
                        <wp:posOffset>57150</wp:posOffset>
                      </wp:positionV>
                      <wp:extent cx="1244600" cy="95250"/>
                      <wp:effectExtent l="19050" t="19050" r="12700" b="38100"/>
                      <wp:wrapNone/>
                      <wp:docPr id="7" name="Flèche : gau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0" cy="95250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771B8D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èche : gauche 7" o:spid="_x0000_s1026" type="#_x0000_t66" style="position:absolute;margin-left:288.15pt;margin-top:4.5pt;width:98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" adj="827" fillcolor="gray [1629]" strokecolor="black [3213]" strokeweight="2pt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1D53A7" wp14:editId="581F0C00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7620</wp:posOffset>
                      </wp:positionV>
                      <wp:extent cx="3238500" cy="1428750"/>
                      <wp:effectExtent l="0" t="0" r="19050" b="19050"/>
                      <wp:wrapNone/>
                      <wp:docPr id="1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8500" cy="142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454B43" id="Rectangle 5" o:spid="_x0000_s1026" style="position:absolute;margin-left:10.4pt;margin-top:.6pt;width:255pt;height:11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" strokecolor="black [3213]" strokeweight="1.5pt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أرسم المخطط في الإطار المقابل</w:t>
            </w:r>
            <w:r w:rsidRPr="00423E2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</w:p>
          <w:p w:rsidR="005E646C" w:rsidRPr="00423E24" w:rsidRDefault="005E646C" w:rsidP="00423E24">
            <w:pPr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  <w:tab/>
            </w:r>
            <w:r w:rsidRPr="00423E24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 </w:t>
            </w:r>
          </w:p>
          <w:p w:rsidR="005E646C" w:rsidRPr="00423E24" w:rsidRDefault="005E646C" w:rsidP="00423E24">
            <w:pPr>
              <w:jc w:val="both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</w:p>
          <w:p w:rsidR="005E646C" w:rsidRPr="00423E24" w:rsidRDefault="005E646C" w:rsidP="00423E24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23E24">
              <w:rPr>
                <w:rFonts w:asciiTheme="majorBidi" w:hAnsiTheme="majorBidi" w:cstheme="majorBidi"/>
                <w:color w:val="FF0000"/>
                <w:sz w:val="28"/>
                <w:szCs w:val="28"/>
                <w:lang w:val="en-GB" w:bidi="ar-DZ"/>
              </w:rPr>
              <w:tab/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rtl/>
              </w:rPr>
            </w:pP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186055</wp:posOffset>
                  </wp:positionV>
                  <wp:extent cx="2525876" cy="2257425"/>
                  <wp:effectExtent l="0" t="0" r="8255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294" cy="22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4D9FD28" wp14:editId="09D1ACD8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297180</wp:posOffset>
                      </wp:positionV>
                      <wp:extent cx="782955" cy="209550"/>
                      <wp:effectExtent l="0" t="0" r="0" b="0"/>
                      <wp:wrapNone/>
                      <wp:docPr id="28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295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118CA1" id="Rectangle 30" o:spid="_x0000_s1026" style="position:absolute;margin-left:109.55pt;margin-top:23.4pt;width:61.6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" stroked="f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BE08E9E" wp14:editId="00CC2D6D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234950</wp:posOffset>
                      </wp:positionV>
                      <wp:extent cx="782955" cy="328930"/>
                      <wp:effectExtent l="2540" t="4445" r="0" b="0"/>
                      <wp:wrapNone/>
                      <wp:docPr id="27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2955" cy="32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E96D9C" id="Rectangle 26" o:spid="_x0000_s1026" style="position:absolute;margin-left:30.35pt;margin-top:18.5pt;width:61.65pt;height:2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" stroked="f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التمرين الثاني:(06ن)</w:t>
            </w: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1C2C47D" wp14:editId="77F8ABB9">
                      <wp:simplePos x="0" y="0"/>
                      <wp:positionH relativeFrom="column">
                        <wp:posOffset>-137795</wp:posOffset>
                      </wp:positionH>
                      <wp:positionV relativeFrom="paragraph">
                        <wp:posOffset>382270</wp:posOffset>
                      </wp:positionV>
                      <wp:extent cx="782955" cy="205105"/>
                      <wp:effectExtent l="0" t="1905" r="0" b="0"/>
                      <wp:wrapNone/>
                      <wp:docPr id="24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782955" cy="205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5BB8AD" id="Rectangle 25" o:spid="_x0000_s1026" style="position:absolute;margin-left:-10.85pt;margin-top:30.1pt;width:61.65pt;height:16.1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" stroked="f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قام </w:t>
            </w:r>
            <w:r w:rsidR="00DB692E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منير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بتركيب الدارة المبين في الشكل (الوثيقة02)</w:t>
            </w:r>
          </w:p>
          <w:p w:rsidR="005E646C" w:rsidRPr="00423E24" w:rsidRDefault="00DB291B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1-بين</w:t>
            </w:r>
            <w:r w:rsidR="005E646C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اتجاه</w:t>
            </w:r>
            <w:r w:rsidR="005E646C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التيار الكهربائي</w:t>
            </w:r>
            <w:r w:rsidR="00DB692E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على </w:t>
            </w:r>
            <w:r w:rsidR="00DB692E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الدارة الكهربائية</w:t>
            </w:r>
            <w:r w:rsidR="005E646C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r w:rsidR="005E646C" w:rsidRPr="00423E24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t xml:space="preserve"> </w:t>
            </w: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2-صف</w:t>
            </w:r>
            <w:r w:rsidR="00DB692E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DB291B" w:rsidRP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وفسر ما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DB291B" w:rsidRP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يحدث.</w:t>
            </w:r>
            <w:r w:rsid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 </w:t>
            </w:r>
            <w:r w:rsidR="00423E24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………………………………..</w:t>
            </w:r>
          </w:p>
          <w:p w:rsidR="005E646C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……………………………………………………………..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……………………………………………………………..</w:t>
            </w: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3-كيف يسمى هذا </w:t>
            </w:r>
            <w:r w:rsidR="00DB291B" w:rsidRP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النوع من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DB291B" w:rsidRP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الدارات؟</w:t>
            </w:r>
          </w:p>
          <w:p w:rsidR="00DB692E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………………………………………………………..</w:t>
            </w: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F8DE59E" wp14:editId="21AE99AB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381000</wp:posOffset>
                      </wp:positionV>
                      <wp:extent cx="181610" cy="103505"/>
                      <wp:effectExtent l="0" t="0" r="2540" b="0"/>
                      <wp:wrapNone/>
                      <wp:docPr id="19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610" cy="1035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F57B96" id="Rectangle 43" o:spid="_x0000_s1026" style="position:absolute;margin-left:59.9pt;margin-top:30pt;width:14.3pt;height:8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" fillcolor="white [3212]" stroked="f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24A0299" wp14:editId="2C527A61">
                      <wp:simplePos x="0" y="0"/>
                      <wp:positionH relativeFrom="column">
                        <wp:posOffset>-111125</wp:posOffset>
                      </wp:positionH>
                      <wp:positionV relativeFrom="paragraph">
                        <wp:posOffset>575945</wp:posOffset>
                      </wp:positionV>
                      <wp:extent cx="782955" cy="209550"/>
                      <wp:effectExtent l="2540" t="0" r="0" b="0"/>
                      <wp:wrapNone/>
                      <wp:docPr id="17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78295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88C92" id="Rectangle 35" o:spid="_x0000_s1026" style="position:absolute;margin-left:-8.75pt;margin-top:45.35pt;width:61.65pt;height:16.5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" stroked="f"/>
                  </w:pict>
                </mc:Fallback>
              </mc:AlternateContent>
            </w:r>
            <w:r w:rsidR="00DB692E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-أعاد مني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ر تركيب الدارة السابقة مع إضافة العنصر(</w:t>
            </w:r>
            <w:r w:rsidRPr="00423E2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).</w:t>
            </w:r>
            <w:r w:rsidRPr="00423E2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الوثيقة03)</w:t>
            </w:r>
          </w:p>
          <w:p w:rsidR="005E646C" w:rsidRPr="00423E24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C435207" wp14:editId="4DAEA238">
                      <wp:simplePos x="0" y="0"/>
                      <wp:positionH relativeFrom="column">
                        <wp:posOffset>1707515</wp:posOffset>
                      </wp:positionH>
                      <wp:positionV relativeFrom="paragraph">
                        <wp:posOffset>212725</wp:posOffset>
                      </wp:positionV>
                      <wp:extent cx="782955" cy="386715"/>
                      <wp:effectExtent l="635" t="3810" r="0" b="0"/>
                      <wp:wrapNone/>
                      <wp:docPr id="11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2955" cy="3867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BA74DC" id="Rectangle 34" o:spid="_x0000_s1026" style="position:absolute;margin-left:134.45pt;margin-top:16.75pt;width:61.65pt;height:30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" stroked="f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4-سّم العنصر (</w:t>
            </w:r>
            <w:r w:rsidRPr="00423E2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 w:rsidR="00423E2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…………………………………</w:t>
            </w:r>
          </w:p>
          <w:p w:rsidR="005E646C" w:rsidRDefault="005E646C" w:rsidP="00423E24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5-</w:t>
            </w:r>
            <w:r w:rsid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صف و فسر 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ماذا يحدث للعنصر (</w:t>
            </w:r>
            <w:r w:rsidRPr="00423E2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 عند غلق الدارة ؟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32385</wp:posOffset>
                  </wp:positionV>
                  <wp:extent cx="2381250" cy="2209800"/>
                  <wp:effectExtent l="0" t="0" r="0" b="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…………………………………………………………….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………………………………………………………………......................</w:t>
            </w:r>
          </w:p>
          <w:p w:rsidR="00DB692E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………………………………………………………………..</w:t>
            </w:r>
          </w:p>
          <w:p w:rsidR="00DB692E" w:rsidRPr="00423E24" w:rsidRDefault="00423E24" w:rsidP="00423E24">
            <w:pP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6-قدم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ثلاث </w:t>
            </w:r>
            <w:r w:rsidR="005E646C"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لنصائح لتجنب أخطار هذه الدارة.</w:t>
            </w:r>
            <w:r w:rsidR="005E646C" w:rsidRPr="00423E24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t xml:space="preserve"> 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t>…………………………………………………………….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t>………………………………………………………………..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t>………………………………………………………………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t>……………………………………………………………………….</w:t>
            </w:r>
          </w:p>
          <w:p w:rsidR="00423E24" w:rsidRDefault="00423E24" w:rsidP="00423E24">
            <w:pPr>
              <w:tabs>
                <w:tab w:val="left" w:pos="1483"/>
                <w:tab w:val="center" w:pos="5386"/>
              </w:tabs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423E24" w:rsidRDefault="00423E24" w:rsidP="00423E24">
            <w:pPr>
              <w:tabs>
                <w:tab w:val="left" w:pos="1483"/>
                <w:tab w:val="center" w:pos="5386"/>
              </w:tabs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423E24" w:rsidRDefault="00423E24" w:rsidP="00423E24">
            <w:pPr>
              <w:tabs>
                <w:tab w:val="left" w:pos="1483"/>
                <w:tab w:val="center" w:pos="5386"/>
              </w:tabs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5E646C" w:rsidRPr="00423E24" w:rsidRDefault="005E646C" w:rsidP="00423E24">
            <w:pPr>
              <w:tabs>
                <w:tab w:val="left" w:pos="1483"/>
                <w:tab w:val="center" w:pos="5386"/>
              </w:tabs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ab/>
            </w:r>
            <w:r w:rsidRPr="00423E24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ab/>
              <w:t>الصفحة-1/2-</w:t>
            </w:r>
          </w:p>
          <w:p w:rsidR="00423E24" w:rsidRPr="00DB291B" w:rsidRDefault="00423E24" w:rsidP="00423E24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DB291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>ا</w:t>
            </w:r>
            <w:r w:rsidRPr="00DB291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لوضعية </w:t>
            </w:r>
            <w:r w:rsidR="00DB291B" w:rsidRPr="00DB291B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الادماجية:</w:t>
            </w:r>
            <w:r w:rsidR="00DB291B" w:rsidRPr="00DB291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DB291B" w:rsidRPr="00DB291B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08 ن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في كل وقت متأخر من الليل تنادي جدة   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مجد 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لكي </w:t>
            </w:r>
            <w:r w:rsidR="00DB29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يط</w:t>
            </w:r>
            <w:r w:rsidR="00DB291B" w:rsidRPr="00423E2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فؤو</w:t>
            </w:r>
            <w:r w:rsidR="00DB291B" w:rsidRPr="00423E24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ا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مصباح غرفتها لصعوبة نهوضها </w:t>
            </w:r>
            <w:proofErr w:type="gramStart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من  السرير</w:t>
            </w:r>
            <w:proofErr w:type="gramEnd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فأراد أبو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مجد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أن يجعل لها قاطعة ثانية قرب السرير كي يسهل على والدته في إشعال و إطفاء مصباح غرفتها بالاستعانة بالسند الموضح أدناه اجب على ما يلي :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1 )</w:t>
            </w:r>
            <w:proofErr w:type="gramEnd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ما نوع الدارة الكهربائية التي يجب على أبو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مجد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انجازها ؟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........................................................................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84864" behindDoc="1" locked="0" layoutInCell="1" allowOverlap="1" wp14:anchorId="1749A5E0" wp14:editId="7F6D4D3A">
                  <wp:simplePos x="0" y="0"/>
                  <wp:positionH relativeFrom="column">
                    <wp:posOffset>-138430</wp:posOffset>
                  </wp:positionH>
                  <wp:positionV relativeFrom="paragraph">
                    <wp:posOffset>41275</wp:posOffset>
                  </wp:positionV>
                  <wp:extent cx="3336290" cy="1397000"/>
                  <wp:effectExtent l="19050" t="0" r="0" b="0"/>
                  <wp:wrapSquare wrapText="bothSides"/>
                  <wp:docPr id="2" name="Image 1" descr="lk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kf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29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2) ما هو الشرط الضروري لتحقيق هذه الدارة </w:t>
            </w:r>
            <w:proofErr w:type="gramStart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الكهربائية ؟</w:t>
            </w:r>
            <w:proofErr w:type="gramEnd"/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..............................................................................</w:t>
            </w:r>
          </w:p>
          <w:p w:rsidR="00423E24" w:rsidRDefault="00423E24" w:rsidP="00423E24">
            <w:pPr>
              <w:tabs>
                <w:tab w:val="left" w:pos="741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3 )</w:t>
            </w:r>
            <w:proofErr w:type="gramEnd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أكمل مخطط الدارة الكهربائية الموجودة في السند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مع </w:t>
            </w:r>
          </w:p>
          <w:p w:rsidR="00423E24" w:rsidRPr="00423E24" w:rsidRDefault="00423E24" w:rsidP="00423E24">
            <w:pPr>
              <w:tabs>
                <w:tab w:val="left" w:pos="741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توضيح جهة التيار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الكهربائي 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؟</w:t>
            </w:r>
            <w:proofErr w:type="gramEnd"/>
          </w:p>
          <w:p w:rsidR="00423E24" w:rsidRPr="00423E24" w:rsidRDefault="00423E24" w:rsidP="00423E24">
            <w:pPr>
              <w:tabs>
                <w:tab w:val="left" w:pos="741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22225</wp:posOffset>
                      </wp:positionV>
                      <wp:extent cx="3276600" cy="2095500"/>
                      <wp:effectExtent l="0" t="0" r="19050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6600" cy="2095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89C51" id="Rectangle 18" o:spid="_x0000_s1026" style="position:absolute;margin-left:273pt;margin-top:1.75pt;width:258pt;height:1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" fillcolor="white [3212]" strokecolor="black [3213]" strokeweight="2pt"/>
                  </w:pict>
                </mc:Fallback>
              </mc:AlternateConten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           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السند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 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   </w:t>
            </w:r>
          </w:p>
          <w:p w:rsidR="00423E24" w:rsidRPr="00423E24" w:rsidRDefault="00423E24" w:rsidP="00423E24">
            <w:pPr>
              <w:tabs>
                <w:tab w:val="left" w:pos="5952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4 )</w:t>
            </w:r>
            <w:proofErr w:type="gramEnd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أكمل جدول الحقيقة  لهذه الدارة الكهربائية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43"/>
              <w:gridCol w:w="3543"/>
              <w:gridCol w:w="3543"/>
            </w:tblGrid>
            <w:tr w:rsidR="00423E24" w:rsidRPr="00423E24" w:rsidTr="00E72B5D">
              <w:tc>
                <w:tcPr>
                  <w:tcW w:w="3543" w:type="dxa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وضعية القاطعة </w:t>
                  </w: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K1</w:t>
                  </w:r>
                </w:p>
              </w:tc>
              <w:tc>
                <w:tcPr>
                  <w:tcW w:w="3543" w:type="dxa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وضعية القاطعة </w:t>
                  </w: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K2</w:t>
                  </w:r>
                </w:p>
              </w:tc>
              <w:tc>
                <w:tcPr>
                  <w:tcW w:w="3543" w:type="dxa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حالة المصباح </w:t>
                  </w:r>
                </w:p>
              </w:tc>
            </w:tr>
            <w:tr w:rsidR="00423E24" w:rsidRPr="00423E24" w:rsidTr="00E72B5D"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A</w:t>
                  </w:r>
                </w:p>
              </w:tc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3543" w:type="dxa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23E24" w:rsidRPr="00423E24" w:rsidTr="00E72B5D"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A</w:t>
                  </w:r>
                </w:p>
              </w:tc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D</w:t>
                  </w:r>
                </w:p>
              </w:tc>
              <w:tc>
                <w:tcPr>
                  <w:tcW w:w="3543" w:type="dxa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23E24" w:rsidRPr="00423E24" w:rsidTr="00E72B5D"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B</w:t>
                  </w:r>
                </w:p>
              </w:tc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D</w:t>
                  </w:r>
                </w:p>
              </w:tc>
              <w:tc>
                <w:tcPr>
                  <w:tcW w:w="3543" w:type="dxa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423E24" w:rsidRPr="00423E24" w:rsidTr="00E72B5D"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B</w:t>
                  </w:r>
                </w:p>
              </w:tc>
              <w:tc>
                <w:tcPr>
                  <w:tcW w:w="3543" w:type="dxa"/>
                  <w:vAlign w:val="center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23E24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3543" w:type="dxa"/>
                </w:tcPr>
                <w:p w:rsidR="00423E24" w:rsidRPr="00423E24" w:rsidRDefault="00423E24" w:rsidP="00423E24">
                  <w:pPr>
                    <w:framePr w:hSpace="141" w:wrap="around" w:vAnchor="page" w:hAnchor="margin" w:xAlign="center" w:y="451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23E24" w:rsidRDefault="00423E24" w:rsidP="00DB29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5) ارد أبو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امجد  إضافة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مصباح ثاني للدارة كيف يتم ربطه  مع المصباح الأول للحصول على انارة جيدة </w:t>
            </w:r>
            <w:r w:rsidR="00DB29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138429</wp:posOffset>
                      </wp:positionV>
                      <wp:extent cx="3133725" cy="210502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3725" cy="2105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6365F9" id="Rectangle 29" o:spid="_x0000_s1026" style="position:absolute;margin-left:7.5pt;margin-top:10.9pt;width:246.75pt;height:165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" fillcolor="white [3212]" strokecolor="black [3213]" strokeweight="2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-دعم اجابتك بمخطط كهربائي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يوضح  ذلك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DB29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6</w:t>
            </w: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)</w:t>
            </w:r>
            <w:proofErr w:type="gramEnd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أين نجد هذا النوع من الدارات  الكهربائية ؟ </w:t>
            </w:r>
            <w:proofErr w:type="gramStart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 مثالين</w:t>
            </w:r>
            <w:proofErr w:type="gramEnd"/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فقط )</w:t>
            </w:r>
          </w:p>
          <w:p w:rsidR="00423E24" w:rsidRPr="00423E24" w:rsidRDefault="00423E24" w:rsidP="00423E24">
            <w:pPr>
              <w:rPr>
                <w:rFonts w:asciiTheme="majorBidi" w:hAnsiTheme="majorBidi" w:cstheme="majorBidi"/>
                <w:rtl/>
                <w:lang w:bidi="ar-DZ"/>
              </w:rPr>
            </w:pPr>
            <w:r w:rsidRPr="00423E2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</w:p>
          <w:p w:rsidR="005E646C" w:rsidRPr="00423E24" w:rsidRDefault="00423E24" w:rsidP="00423E24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 w:hint="cs"/>
                <w:rtl/>
              </w:rPr>
              <w:t>........................................................</w:t>
            </w:r>
          </w:p>
        </w:tc>
      </w:tr>
    </w:tbl>
    <w:p w:rsidR="00880750" w:rsidRPr="00423E24" w:rsidRDefault="00423E24" w:rsidP="00423E24">
      <w:pPr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lastRenderedPageBreak/>
        <w:t xml:space="preserve">                                                                                             </w:t>
      </w:r>
      <w:r w:rsidRPr="00423E24">
        <w:rPr>
          <w:rFonts w:hint="cs"/>
          <w:b/>
          <w:bCs/>
          <w:sz w:val="36"/>
          <w:szCs w:val="36"/>
          <w:rtl/>
        </w:rPr>
        <w:t xml:space="preserve">بالتوفيق </w:t>
      </w:r>
    </w:p>
    <w:sectPr w:rsidR="00880750" w:rsidRPr="00423E24" w:rsidSect="00F07F7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F7B"/>
    <w:rsid w:val="003A395B"/>
    <w:rsid w:val="00423E24"/>
    <w:rsid w:val="005E646C"/>
    <w:rsid w:val="00880750"/>
    <w:rsid w:val="00DB291B"/>
    <w:rsid w:val="00DB692E"/>
    <w:rsid w:val="00F0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CEB064-7C37-4619-BB25-CC0DA24B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7F7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bidi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bidi w:val="0"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bidi w:val="0"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bidi w:val="0"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bidi w:val="0"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fr-FR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bidi w:val="0"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fr-FR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bidi w:val="0"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fr-FR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bidi w:val="0"/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fr-FR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bidi w:val="0"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bidi w:val="0"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  <w:bidi w:val="0"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fr-FR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bidi w:val="0"/>
      <w:spacing w:after="200" w:line="276" w:lineRule="auto"/>
    </w:pPr>
    <w:rPr>
      <w:rFonts w:asciiTheme="minorHAnsi" w:eastAsiaTheme="minorHAnsi" w:hAnsiTheme="minorHAnsi" w:cstheme="minorBidi"/>
      <w:i/>
      <w:iCs/>
      <w:color w:val="000000" w:themeColor="text1"/>
      <w:sz w:val="22"/>
      <w:szCs w:val="22"/>
      <w:lang w:val="fr-FR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bidi w:val="0"/>
      <w:spacing w:before="200" w:after="280" w:line="276" w:lineRule="auto"/>
      <w:ind w:left="936" w:right="936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  <w:lang w:val="fr-FR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59"/>
    <w:rsid w:val="00F07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46</TotalTime>
  <Pages>2</Pages>
  <Words>568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2024-11-22T17:24:00Z</cp:lastPrinted>
  <dcterms:created xsi:type="dcterms:W3CDTF">2024-11-22T16:24:00Z</dcterms:created>
  <dcterms:modified xsi:type="dcterms:W3CDTF">2024-11-22T17:30:00Z</dcterms:modified>
</cp:coreProperties>
</file>
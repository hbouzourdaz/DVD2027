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1C" w:rsidRPr="00665255" w:rsidRDefault="00FB2AE5" w:rsidP="0032371C">
      <w:pPr>
        <w:jc w:val="center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r w:rsidRPr="00665255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CB6174D" wp14:editId="50A8BF1C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172325" cy="1657350"/>
                <wp:effectExtent l="0" t="0" r="952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1657350"/>
                          <a:chOff x="104775" y="0"/>
                          <a:chExt cx="7172325" cy="1429552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4838700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431E" w:rsidRPr="006C5AF7" w:rsidRDefault="00B5431E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لولاية عين الدفلى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4362450" y="322809"/>
                            <a:ext cx="2914650" cy="505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7B2232" w:rsidRDefault="000A7DBD" w:rsidP="00B2753B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طة 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 xml:space="preserve">مغراوي موسى 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>–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>خميس مليانة-</w:t>
                              </w:r>
                              <w:r w:rsidR="00650296"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B65B25" w:rsidRDefault="00B65B2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142875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94258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/202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104775" y="300407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8267D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E0B1D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 :</w:t>
                              </w:r>
                              <w:r w:rsidR="00C8267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3124200" y="885825"/>
                            <a:ext cx="4114800" cy="641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3162299" y="1364438"/>
                            <a:ext cx="4114801" cy="64537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3143250" y="961238"/>
                            <a:ext cx="4095750" cy="375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3F" w:rsidRPr="00D12210" w:rsidRDefault="00A35599" w:rsidP="0044073F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</w:pPr>
                              <w:r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اختبار الفصل 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الأول </w:t>
                              </w:r>
                              <w:r w:rsidR="00D12210" w:rsidRPr="00D12210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في</w:t>
                              </w:r>
                              <w:r w:rsidR="00D44644"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مادة العلوم الفيزيائية و التكنولوجيا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C:\Users\FARES KH\Downloads\png-clipart-computer-icons-google-calendar-time-wall-clock-text-calendar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800225" y="747478"/>
                            <a:ext cx="1236980" cy="61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161925" y="653421"/>
                            <a:ext cx="1704975" cy="7761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18EE" w:rsidRPr="00665255" w:rsidRDefault="005059A9" w:rsidP="00C94258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يوم 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030837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0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1/12/2024</w:t>
                              </w:r>
                              <w:r w:rsidR="0066525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 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المدة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ساعة</w:t>
                              </w:r>
                              <w:r w:rsidR="00665255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و نصف</w:t>
                              </w:r>
                              <w:r w:rsidR="003518EE" w:rsidRPr="003518EE"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FARES KH\Pictures\science png - بحث Google_files\71899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49436"/>
                            <a:ext cx="1390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6174D" id="Groupe 14" o:spid="_x0000_s1026" style="position:absolute;left:0;text-align:left;margin-left:0;margin-top:28.3pt;width:564.75pt;height:130.5pt;z-index:251669504;mso-position-horizontal:center;mso-position-horizontal-relative:margin;mso-width-relative:margin;mso-height-relative:margin" coordorigin="1047" coordsize="71723,1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48387;width:2409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<v:textbox>
                    <w:txbxContent>
                      <w:p w:rsidR="00B5431E" w:rsidRPr="006C5AF7" w:rsidRDefault="00B5431E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لولاية عين الدفلى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43624;top:3228;width:29147;height:5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50296" w:rsidRPr="007B2232" w:rsidRDefault="000A7DBD" w:rsidP="00B2753B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  <w:r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>متوس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طة 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 xml:space="preserve">مغراوي موسى 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>–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>خميس مليانة-</w:t>
                        </w:r>
                        <w:r w:rsidR="00650296"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65B25" w:rsidRDefault="00B65B25"/>
                    </w:txbxContent>
                  </v:textbox>
                </v:shape>
                <v:shape id="Zone de texte 4" o:spid="_x0000_s1029" type="#_x0000_t202" style="position:absolute;left:1428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94258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/202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v:shape id="Zone de texte 5" o:spid="_x0000_s1030" type="#_x0000_t202" style="position:absolute;left:1047;top:3004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8267D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E0B1D">
                          <w:rPr>
                            <w:rFonts w:ascii="Amiri" w:hAnsi="Amiri" w:cs="Amiri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 :</w:t>
                        </w:r>
                        <w:r w:rsidR="00C8267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1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متوسط </w:t>
                        </w:r>
                      </w:p>
                    </w:txbxContent>
                  </v:textbox>
                </v:shape>
                <v:roundrect id="Rectangle à coins arrondis 9" o:spid="_x0000_s1031" style="position:absolute;left:31242;top:8858;width:41148;height:6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MvCsEA&#10;AADaAAAADwAAAGRycy9kb3ducmV2LnhtbESPQYvCMBSE7wv+h/AEb2vqHlxbTYsIoi57We0PeDTP&#10;tti8lCbb1n9vBMHjMDPfMJtsNI3oqXO1ZQWLeQSCuLC65lJBftl/rkA4j6yxsUwK7uQgSycfG0y0&#10;HfiP+rMvRYCwS1BB5X2bSOmKigy6uW2Jg3e1nUEfZFdK3eEQ4KaRX1G0lAZrDgsVtrSrqLid/42C&#10;vlydfPyTf9Mp/nXD8ZIfZBspNZuO2zUIT6N/h1/to1YQw/NKu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zLwrBAAAA2gAAAA8AAAAAAAAAAAAAAAAAmAIAAGRycy9kb3du&#10;cmV2LnhtbFBLBQYAAAAABAAEAPUAAACGAwAAAAA=&#10;" fillcolor="black [3213]" stroked="f" strokeweight="1pt">
                  <v:stroke joinstyle="miter"/>
                </v:roundrect>
                <v:roundrect id="Rectangle à coins arrondis 10" o:spid="_x0000_s1032" style="position:absolute;left:31622;top:13644;width:41149;height:6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tl8IA&#10;AADbAAAADwAAAGRycy9kb3ducmV2LnhtbESPQYvCQAyF7wv+hyGCt3XqHlztOooIi7p4UfsDQifb&#10;FjuZ0hnb+u/NQfCW8F7e+7LaDK5WHbWh8mxgNk1AEefeVlwYyK6/nwtQISJbrD2TgQcF2KxHHytM&#10;re/5TN0lFkpCOKRooIyxSbUOeUkOw9Q3xKL9+9ZhlLUttG2xl3BX668kmWuHFUtDiQ3tSspvl7sz&#10;0BWLY1z+Zd90XJ5Cf7hme90kxkzGw/YHVKQhvs2v64MVfKGXX2QAv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lu2XwgAAANsAAAAPAAAAAAAAAAAAAAAAAJgCAABkcnMvZG93&#10;bnJldi54bWxQSwUGAAAAAAQABAD1AAAAhwMAAAAA&#10;" fillcolor="black [3213]" stroked="f" strokeweight="1pt">
                  <v:stroke joinstyle="miter"/>
                </v:roundrect>
                <v:shape id="Zone de texte 11" o:spid="_x0000_s1033" type="#_x0000_t202" style="position:absolute;left:31432;top:9612;width:40958;height:3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4073F" w:rsidRPr="00D12210" w:rsidRDefault="00A35599" w:rsidP="0044073F">
                        <w:pP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</w:pPr>
                        <w:r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اختبار الفصل 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الأول </w:t>
                        </w:r>
                        <w:r w:rsidR="00D12210" w:rsidRPr="00D12210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في</w:t>
                        </w:r>
                        <w:r w:rsidR="00D44644"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مادة العلوم الفيزيائية و التكنولوجيا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8002;top:7474;width:12370;height:617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Ev7fDAAAA2wAAAA8AAABkcnMvZG93bnJldi54bWxEj0FrwzAMhe+F/gejwW6N3Q66kcYtoxDo&#10;IZclu+ymxloSFsshdpv038+FQm8S771PT9lhtr240ug7xxrWiQJBXDvTcaPhu8pXHyB8QDbYOyYN&#10;N/Jw2C8XGabGTfxF1zI0IkLYp6ihDWFIpfR1SxZ94gbiqP260WKI69hIM+IU4baXG6W20mLH8UKL&#10;Ax1bqv/Ki42Uc63mYn1s8jy851Ovqrfip9L69WX+3IEINIen+ZE+mVh/A/df4gBy/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S/t8MAAADbAAAADwAAAAAAAAAAAAAAAACf&#10;AgAAZHJzL2Rvd25yZXYueG1sUEsFBgAAAAAEAAQA9wAAAI8DAAAAAA==&#10;">
                  <v:imagedata r:id="rId9" o:title="png-clipart-computer-icons-google-calendar-time-wall-clock-text-calendar-removebg-preview"/>
                  <v:path arrowok="t"/>
                </v:shape>
                <v:shape id="Zone de texte 13" o:spid="_x0000_s1035" type="#_x0000_t202" style="position:absolute;left:1619;top:6534;width:17050;height:7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3518EE" w:rsidRPr="00665255" w:rsidRDefault="005059A9" w:rsidP="00C94258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يوم 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single"/>
                            <w:rtl/>
                            <w:lang w:val="fr-FR" w:bidi="ar-DZ"/>
                          </w:rPr>
                          <w:t>: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  <w:r w:rsidR="00030837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0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1/12/2024</w:t>
                        </w:r>
                        <w:r w:rsidR="0066525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 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المدة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 w:bidi="ar-DZ"/>
                          </w:rPr>
                          <w:t>: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ساعة</w:t>
                        </w:r>
                        <w:r w:rsidR="00665255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و نصف</w:t>
                        </w:r>
                        <w:r w:rsidR="003518EE" w:rsidRPr="003518EE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7" o:spid="_x0000_s1036" type="#_x0000_t75" style="position:absolute;left:27527;top:494;width:13906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DpbEAAAA2gAAAA8AAABkcnMvZG93bnJldi54bWxEj0FrwkAUhO9C/8PyCr3VjUJaG12lWAw5&#10;KKVaPD+yr0lo9m3YXZP033cFweMwM98wq81oWtGT841lBbNpAoK4tLrhSsH3afe8AOEDssbWMin4&#10;Iw+b9cNkhZm2A39RfwyViBD2GSqoQ+gyKX1Zk0E/tR1x9H6sMxiidJXUDocIN62cJ8mLNNhwXKix&#10;o21N5e/xYhScKl68pek2n38UuTnvD7P807VKPT2O70sQgcZwD9/ahVbwCtcr8Qb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uDpbEAAAA2gAAAA8AAAAAAAAAAAAAAAAA&#10;nwIAAGRycy9kb3ducmV2LnhtbFBLBQYAAAAABAAEAPcAAACQAwAAAAA=&#10;">
                  <v:imagedata r:id="rId10" o:title="7189966"/>
                  <v:path arrowok="t"/>
                </v:shape>
                <w10:wrap anchorx="margin"/>
              </v:group>
            </w:pict>
          </mc:Fallback>
        </mc:AlternateContent>
      </w:r>
      <w:r w:rsidR="00A922AD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718A62" wp14:editId="0CD6A826">
                <wp:simplePos x="0" y="0"/>
                <wp:positionH relativeFrom="column">
                  <wp:posOffset>-247650</wp:posOffset>
                </wp:positionH>
                <wp:positionV relativeFrom="paragraph">
                  <wp:posOffset>-66040</wp:posOffset>
                </wp:positionV>
                <wp:extent cx="7086600" cy="9525"/>
                <wp:effectExtent l="0" t="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9BE56" id="Connecteur droit 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-5.2pt" to="538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2371C" w:rsidRPr="00665255">
        <w:rPr>
          <w:rFonts w:ascii="Amiri" w:hAnsi="Amiri" w:cs="Amiri"/>
          <w:b/>
          <w:bCs/>
          <w:sz w:val="32"/>
          <w:szCs w:val="32"/>
          <w:rtl/>
          <w:lang w:val="fr-FR" w:bidi="ar-DZ"/>
        </w:rPr>
        <w:t xml:space="preserve">الجمهورية الجزائرية الديمقراطية الشعبية </w:t>
      </w:r>
    </w:p>
    <w:p w:rsidR="005F7176" w:rsidRDefault="005F7176" w:rsidP="0032371C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P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9D6" w:rsidRPr="00965E71" w:rsidRDefault="007B2232" w:rsidP="00026425">
      <w:pPr>
        <w:rPr>
          <w:rFonts w:ascii="Amiri" w:hAnsi="Amiri" w:cs="Amiri"/>
          <w:i/>
          <w:iCs/>
          <w:sz w:val="32"/>
          <w:szCs w:val="32"/>
          <w:rtl/>
          <w:lang w:val="fr-FR" w:bidi="ar-DZ"/>
        </w:rPr>
      </w:pPr>
      <w:r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    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الجزء الأول</w:t>
      </w:r>
      <w:r w:rsidR="00153D3A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F145A9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(12 نقطة )</w:t>
      </w:r>
      <w:r w:rsidR="00810128"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التمرين الأول : (</w:t>
      </w:r>
      <w:r w:rsidR="00026425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6 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نقاط).</w:t>
      </w:r>
    </w:p>
    <w:p w:rsidR="003529F8" w:rsidRPr="00FE1B42" w:rsidRDefault="002F79E7" w:rsidP="006600A6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-118533</wp:posOffset>
                </wp:positionH>
                <wp:positionV relativeFrom="paragraph">
                  <wp:posOffset>411692</wp:posOffset>
                </wp:positionV>
                <wp:extent cx="2286000" cy="162560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62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9E7" w:rsidRDefault="00172BDD">
                            <w:r w:rsidRPr="00172BDD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096699" cy="1456266"/>
                                  <wp:effectExtent l="0" t="0" r="0" b="0"/>
                                  <wp:docPr id="28" name="Image 28" descr="C:\Users\User\Desktop\الدعم\Nouveau dossier\IMG_20241126_22502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User\Desktop\الدعم\Nouveau dossier\IMG_20241126_22502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5562" cy="14624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7" o:spid="_x0000_s1037" type="#_x0000_t202" style="position:absolute;left:0;text-align:left;margin-left:-9.35pt;margin-top:32.4pt;width:180pt;height:12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" fillcolor="white [3201]" stroked="f" strokeweight=".5pt">
                <v:textbox>
                  <w:txbxContent>
                    <w:p w:rsidR="002F79E7" w:rsidRDefault="00172BDD">
                      <w:r w:rsidRPr="00172BDD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096699" cy="1456266"/>
                            <wp:effectExtent l="0" t="0" r="0" b="0"/>
                            <wp:docPr id="28" name="Image 28" descr="C:\Users\User\Desktop\الدعم\Nouveau dossier\IMG_20241126_22502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User\Desktop\الدعم\Nouveau dossier\IMG_20241126_22502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5562" cy="1462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919D6" w:rsidRPr="00FE1B42">
        <w:rPr>
          <w:rFonts w:ascii="Amiri" w:hAnsi="Amiri" w:cs="Amiri" w:hint="cs"/>
          <w:sz w:val="28"/>
          <w:szCs w:val="28"/>
          <w:rtl/>
          <w:lang w:val="fr-FR" w:bidi="ar-DZ"/>
        </w:rPr>
        <w:t xml:space="preserve">في حصة الأعمال المخبرية أنجزت أستاذة العلوم الفيزيائية دارة كهربائية ، </w:t>
      </w:r>
      <w:r w:rsidR="00BB735B" w:rsidRPr="00FE1B42">
        <w:rPr>
          <w:rFonts w:ascii="Amiri" w:hAnsi="Amiri" w:cs="Amiri" w:hint="cs"/>
          <w:sz w:val="28"/>
          <w:szCs w:val="28"/>
          <w:rtl/>
          <w:lang w:val="fr-FR" w:bidi="ar-DZ"/>
        </w:rPr>
        <w:t>حيث قامت بربط هذه العناصر الكهربائية على التسلسل ( بطارية ، قاطعة</w:t>
      </w:r>
      <w:r w:rsidR="003529F8" w:rsidRPr="00FE1B42">
        <w:rPr>
          <w:rFonts w:ascii="Amiri" w:hAnsi="Amiri" w:cs="Amiri" w:hint="cs"/>
          <w:sz w:val="28"/>
          <w:szCs w:val="28"/>
          <w:rtl/>
          <w:lang w:val="fr-FR" w:bidi="ar-DZ"/>
        </w:rPr>
        <w:t>،</w:t>
      </w:r>
      <w:r w:rsidR="00BB735B" w:rsidRPr="00FE1B42">
        <w:rPr>
          <w:rFonts w:ascii="Amiri" w:hAnsi="Amiri" w:cs="Amiri" w:hint="cs"/>
          <w:sz w:val="28"/>
          <w:szCs w:val="28"/>
          <w:rtl/>
          <w:lang w:val="fr-FR" w:bidi="ar-DZ"/>
        </w:rPr>
        <w:t xml:space="preserve"> مصباح</w:t>
      </w:r>
      <w:r w:rsidR="003529F8" w:rsidRPr="00FE1B42">
        <w:rPr>
          <w:rFonts w:ascii="Amiri" w:hAnsi="Amiri" w:cs="Amiri" w:hint="cs"/>
          <w:sz w:val="28"/>
          <w:szCs w:val="28"/>
          <w:rtl/>
          <w:lang w:val="fr-FR" w:bidi="ar-DZ"/>
        </w:rPr>
        <w:t xml:space="preserve">، وعاء به </w:t>
      </w:r>
      <w:r w:rsidR="001D3F70" w:rsidRPr="00FE1B42">
        <w:rPr>
          <w:rFonts w:ascii="Amiri" w:hAnsi="Amiri" w:cs="Amiri" w:hint="cs"/>
          <w:sz w:val="28"/>
          <w:szCs w:val="28"/>
          <w:rtl/>
          <w:lang w:val="fr-FR" w:bidi="ar-DZ"/>
        </w:rPr>
        <w:t>ماء مقط</w:t>
      </w:r>
      <w:r w:rsidR="001D3F70" w:rsidRPr="00FE1B42">
        <w:rPr>
          <w:rFonts w:ascii="Amiri" w:hAnsi="Amiri" w:cs="Amiri" w:hint="eastAsia"/>
          <w:sz w:val="28"/>
          <w:szCs w:val="28"/>
          <w:rtl/>
          <w:lang w:val="fr-FR" w:bidi="ar-DZ"/>
        </w:rPr>
        <w:t>ر</w:t>
      </w:r>
      <w:r w:rsidR="003529F8" w:rsidRPr="00FE1B42">
        <w:rPr>
          <w:rFonts w:ascii="Amiri" w:hAnsi="Amiri" w:cs="Amiri" w:hint="cs"/>
          <w:sz w:val="28"/>
          <w:szCs w:val="28"/>
          <w:rtl/>
          <w:lang w:val="fr-FR" w:bidi="ar-DZ"/>
        </w:rPr>
        <w:t xml:space="preserve"> و أسلاك توصيل )</w:t>
      </w:r>
      <w:r w:rsidR="00BB735B" w:rsidRPr="00FE1B42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FE1B42" w:rsidRPr="00FE1B42" w:rsidRDefault="0026464A" w:rsidP="006600A6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2090057</wp:posOffset>
                </wp:positionH>
                <wp:positionV relativeFrom="paragraph">
                  <wp:posOffset>389255</wp:posOffset>
                </wp:positionV>
                <wp:extent cx="859972" cy="30480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972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64A" w:rsidRPr="0026464A" w:rsidRDefault="0026464A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bookmarkStart w:id="0" w:name="_GoBack"/>
                            <w:r w:rsidRPr="0026464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bookmarkEnd w:id="0"/>
                            <w:r w:rsidRPr="0026464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اء مقطر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2" o:spid="_x0000_s1038" type="#_x0000_t202" style="position:absolute;left:0;text-align:left;margin-left:164.55pt;margin-top:30.65pt;width:67.7pt;height:2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" fillcolor="white [3201]" stroked="f" strokeweight=".5pt">
                <v:textbox>
                  <w:txbxContent>
                    <w:p w:rsidR="0026464A" w:rsidRPr="0026464A" w:rsidRDefault="0026464A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bookmarkStart w:id="1" w:name="_GoBack"/>
                      <w:r w:rsidRPr="0026464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bookmarkEnd w:id="1"/>
                      <w:r w:rsidRPr="0026464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اء مقطر </w:t>
                      </w:r>
                    </w:p>
                  </w:txbxContent>
                </v:textbox>
              </v:shape>
            </w:pict>
          </mc:Fallback>
        </mc:AlternateContent>
      </w:r>
      <w:r w:rsidR="003529F8" w:rsidRPr="00FE1B42">
        <w:rPr>
          <w:rFonts w:ascii="Amiri" w:hAnsi="Amiri" w:cs="Amiri" w:hint="cs"/>
          <w:sz w:val="28"/>
          <w:szCs w:val="28"/>
          <w:rtl/>
          <w:lang w:val="fr-FR" w:bidi="ar-DZ"/>
        </w:rPr>
        <w:t xml:space="preserve">كما هو موضح في </w:t>
      </w:r>
      <w:r w:rsidR="003529F8" w:rsidRPr="002A420F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الوثيقة </w:t>
      </w:r>
      <w:r w:rsidR="003529F8" w:rsidRPr="002A420F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–</w:t>
      </w:r>
      <w:r w:rsidR="003529F8" w:rsidRPr="002A420F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1 </w:t>
      </w:r>
      <w:r w:rsidR="00FE1B42" w:rsidRPr="002A420F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–</w:t>
      </w:r>
      <w:r w:rsidR="003529F8" w:rsidRPr="00FE1B42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764F00" w:rsidRPr="007D107F" w:rsidRDefault="00FE1B42" w:rsidP="006600A6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32"/>
          <w:szCs w:val="32"/>
          <w:rtl/>
          <w:lang w:val="fr-FR" w:bidi="ar-DZ"/>
        </w:rPr>
        <w:t xml:space="preserve">1/ - </w:t>
      </w:r>
      <w:r w:rsidRPr="007D107F">
        <w:rPr>
          <w:rFonts w:ascii="Amiri" w:hAnsi="Amiri" w:cs="Amiri" w:hint="cs"/>
          <w:sz w:val="28"/>
          <w:szCs w:val="28"/>
          <w:rtl/>
          <w:lang w:val="fr-FR" w:bidi="ar-DZ"/>
        </w:rPr>
        <w:t>بعد غلق القاطعة (</w:t>
      </w:r>
      <w:r w:rsidRPr="007D107F">
        <w:rPr>
          <w:rFonts w:ascii="Amiri" w:hAnsi="Amiri" w:cs="Amiri"/>
          <w:sz w:val="28"/>
          <w:szCs w:val="28"/>
          <w:lang w:val="en-US" w:bidi="ar-DZ"/>
        </w:rPr>
        <w:t>K</w:t>
      </w:r>
      <w:r w:rsidR="00810128" w:rsidRPr="007D107F">
        <w:rPr>
          <w:rFonts w:ascii="Amiri" w:hAnsi="Amiri" w:cs="Amiri"/>
          <w:sz w:val="28"/>
          <w:szCs w:val="28"/>
          <w:rtl/>
          <w:lang w:val="fr-FR" w:bidi="ar-DZ"/>
        </w:rPr>
        <w:t xml:space="preserve"> </w:t>
      </w:r>
      <w:r w:rsidR="009235B1" w:rsidRPr="007D107F">
        <w:rPr>
          <w:rFonts w:ascii="Amiri" w:hAnsi="Amiri" w:cs="Amiri"/>
          <w:sz w:val="28"/>
          <w:szCs w:val="28"/>
          <w:lang w:val="fr-FR" w:bidi="ar-DZ"/>
        </w:rPr>
        <w:t>(</w:t>
      </w:r>
      <w:r w:rsidR="009235B1" w:rsidRPr="007D107F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7D107F" w:rsidRPr="007C5D6F" w:rsidRDefault="007D107F" w:rsidP="006600A6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 w:rsidRPr="007C5D6F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صف مايحدث للمصباح . علل .</w:t>
      </w:r>
    </w:p>
    <w:p w:rsidR="007D107F" w:rsidRDefault="00172BDD" w:rsidP="006600A6">
      <w:pPr>
        <w:rPr>
          <w:rFonts w:ascii="Amiri" w:hAnsi="Amiri" w:cs="Amiri" w:hint="cs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-16933</wp:posOffset>
                </wp:positionH>
                <wp:positionV relativeFrom="paragraph">
                  <wp:posOffset>73872</wp:posOffset>
                </wp:positionV>
                <wp:extent cx="1278466" cy="397933"/>
                <wp:effectExtent l="0" t="0" r="0" b="254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466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2BDD" w:rsidRPr="00965E71" w:rsidRDefault="00172BDD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65E7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9" o:spid="_x0000_s1039" type="#_x0000_t202" style="position:absolute;left:0;text-align:left;margin-left:-1.35pt;margin-top:5.8pt;width:100.65pt;height:31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" fillcolor="white [3201]" stroked="f" strokeweight=".5pt">
                <v:textbox>
                  <w:txbxContent>
                    <w:p w:rsidR="00172BDD" w:rsidRPr="00965E71" w:rsidRDefault="00172BDD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65E7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-1 -</w:t>
                      </w:r>
                    </w:p>
                  </w:txbxContent>
                </v:textbox>
              </v:shape>
            </w:pict>
          </mc:Fallback>
        </mc:AlternateContent>
      </w:r>
      <w:r w:rsidR="007D107F">
        <w:rPr>
          <w:rFonts w:ascii="Amiri" w:hAnsi="Amiri" w:cs="Amiri" w:hint="cs"/>
          <w:sz w:val="28"/>
          <w:szCs w:val="28"/>
          <w:rtl/>
          <w:lang w:val="fr-FR" w:bidi="ar-DZ"/>
        </w:rPr>
        <w:t xml:space="preserve">2/ نضيف كمية من الملح للماء المقطر و نقوم بتحريكه </w:t>
      </w:r>
      <w:r w:rsidR="00053DF8">
        <w:rPr>
          <w:rFonts w:ascii="Amiri" w:hAnsi="Amiri" w:cs="Amiri" w:hint="cs"/>
          <w:sz w:val="28"/>
          <w:szCs w:val="28"/>
          <w:rtl/>
          <w:lang w:val="fr-FR" w:bidi="ar-DZ"/>
        </w:rPr>
        <w:t xml:space="preserve">. </w:t>
      </w:r>
      <w:r w:rsidR="00053DF8" w:rsidRPr="007C5D6F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صف ماذا تلاحظ (المصباح) علل</w:t>
      </w:r>
      <w:r w:rsidR="00053DF8">
        <w:rPr>
          <w:rFonts w:ascii="Amiri" w:hAnsi="Amiri" w:cs="Amiri" w:hint="cs"/>
          <w:sz w:val="28"/>
          <w:szCs w:val="28"/>
          <w:rtl/>
          <w:lang w:val="fr-FR" w:bidi="ar-DZ"/>
        </w:rPr>
        <w:t xml:space="preserve"> .</w:t>
      </w:r>
    </w:p>
    <w:p w:rsidR="00053DF8" w:rsidRDefault="00053DF8" w:rsidP="006600A6">
      <w:pPr>
        <w:rPr>
          <w:rFonts w:ascii="Amiri" w:hAnsi="Amiri" w:cs="Amiri" w:hint="cs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4/ - نقوم بوضع مكان الوعاء مواد مختلفة و نغلق القاطعة </w:t>
      </w:r>
      <w:r w:rsidR="00224322">
        <w:rPr>
          <w:rFonts w:ascii="Amiri" w:hAnsi="Amiri" w:cs="Amiri" w:hint="cs"/>
          <w:sz w:val="28"/>
          <w:szCs w:val="28"/>
          <w:rtl/>
          <w:lang w:val="fr-FR" w:bidi="ar-DZ"/>
        </w:rPr>
        <w:t>(</w:t>
      </w:r>
      <w:r w:rsidR="00224322">
        <w:rPr>
          <w:rFonts w:ascii="Amiri" w:hAnsi="Amiri" w:cs="Amiri"/>
          <w:sz w:val="28"/>
          <w:szCs w:val="28"/>
          <w:lang w:val="en-US" w:bidi="ar-DZ"/>
        </w:rPr>
        <w:t>K</w:t>
      </w:r>
      <w:r w:rsidR="00224322">
        <w:rPr>
          <w:rFonts w:ascii="Amiri" w:hAnsi="Amiri" w:cs="Amiri" w:hint="cs"/>
          <w:sz w:val="28"/>
          <w:szCs w:val="28"/>
          <w:rtl/>
          <w:lang w:val="fr-CA" w:bidi="ar-DZ"/>
        </w:rPr>
        <w:t xml:space="preserve"> )</w:t>
      </w:r>
    </w:p>
    <w:p w:rsidR="009330D3" w:rsidRPr="00224322" w:rsidRDefault="00224322" w:rsidP="006600A6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اكمل الجدول 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330D3" w:rsidTr="009330D3">
        <w:tc>
          <w:tcPr>
            <w:tcW w:w="1742" w:type="dxa"/>
          </w:tcPr>
          <w:p w:rsidR="009330D3" w:rsidRDefault="009330D3" w:rsidP="006600A6">
            <w:pP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المواد</w:t>
            </w:r>
          </w:p>
        </w:tc>
        <w:tc>
          <w:tcPr>
            <w:tcW w:w="1742" w:type="dxa"/>
          </w:tcPr>
          <w:p w:rsidR="009330D3" w:rsidRDefault="009330D3" w:rsidP="006600A6">
            <w:pP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جرافيت (قلم رصاص)</w:t>
            </w:r>
          </w:p>
        </w:tc>
        <w:tc>
          <w:tcPr>
            <w:tcW w:w="1743" w:type="dxa"/>
          </w:tcPr>
          <w:p w:rsidR="009330D3" w:rsidRDefault="009330D3" w:rsidP="006600A6">
            <w:pP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بلاستيك</w:t>
            </w:r>
          </w:p>
        </w:tc>
        <w:tc>
          <w:tcPr>
            <w:tcW w:w="1743" w:type="dxa"/>
          </w:tcPr>
          <w:p w:rsidR="009330D3" w:rsidRDefault="009330D3" w:rsidP="006600A6">
            <w:pP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زجاج</w:t>
            </w:r>
          </w:p>
        </w:tc>
        <w:tc>
          <w:tcPr>
            <w:tcW w:w="1743" w:type="dxa"/>
          </w:tcPr>
          <w:p w:rsidR="009330D3" w:rsidRDefault="009330D3" w:rsidP="006600A6">
            <w:pP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ماء البحر </w:t>
            </w:r>
          </w:p>
        </w:tc>
        <w:tc>
          <w:tcPr>
            <w:tcW w:w="1743" w:type="dxa"/>
          </w:tcPr>
          <w:p w:rsidR="009330D3" w:rsidRDefault="009330D3" w:rsidP="006600A6">
            <w:pP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خاتم ذهب </w:t>
            </w:r>
          </w:p>
        </w:tc>
      </w:tr>
      <w:tr w:rsidR="009330D3" w:rsidTr="009330D3">
        <w:tc>
          <w:tcPr>
            <w:tcW w:w="1742" w:type="dxa"/>
          </w:tcPr>
          <w:p w:rsidR="009330D3" w:rsidRPr="00965E71" w:rsidRDefault="00965E71" w:rsidP="006600A6">
            <w:pPr>
              <w:rPr>
                <w:rFonts w:ascii="Amiri" w:hAnsi="Amiri" w:cs="Amiri" w:hint="cs"/>
                <w:sz w:val="24"/>
                <w:szCs w:val="24"/>
                <w:rtl/>
                <w:lang w:val="fr-CA" w:bidi="ar-DZ"/>
              </w:rPr>
            </w:pPr>
            <w:r>
              <w:rPr>
                <w:rFonts w:ascii="Amiri" w:hAnsi="Amiri" w:cs="Amiri" w:hint="cs"/>
                <w:sz w:val="24"/>
                <w:szCs w:val="24"/>
                <w:rtl/>
                <w:lang w:val="fr-CA" w:bidi="ar-DZ"/>
              </w:rPr>
              <w:t>حالة المصباح</w:t>
            </w:r>
          </w:p>
        </w:tc>
        <w:tc>
          <w:tcPr>
            <w:tcW w:w="1742" w:type="dxa"/>
          </w:tcPr>
          <w:p w:rsidR="009330D3" w:rsidRPr="00965E71" w:rsidRDefault="009330D3" w:rsidP="006600A6">
            <w:pPr>
              <w:rPr>
                <w:rFonts w:ascii="Amiri" w:hAnsi="Amiri" w:cs="Amiri" w:hint="cs"/>
                <w:sz w:val="24"/>
                <w:szCs w:val="24"/>
                <w:rtl/>
                <w:lang w:val="fr-CA" w:bidi="ar-DZ"/>
              </w:rPr>
            </w:pPr>
          </w:p>
        </w:tc>
        <w:tc>
          <w:tcPr>
            <w:tcW w:w="1743" w:type="dxa"/>
          </w:tcPr>
          <w:p w:rsidR="009330D3" w:rsidRPr="00965E71" w:rsidRDefault="009330D3" w:rsidP="006600A6">
            <w:pPr>
              <w:rPr>
                <w:rFonts w:ascii="Amiri" w:hAnsi="Amiri" w:cs="Amiri" w:hint="cs"/>
                <w:sz w:val="24"/>
                <w:szCs w:val="24"/>
                <w:rtl/>
                <w:lang w:val="fr-CA" w:bidi="ar-DZ"/>
              </w:rPr>
            </w:pPr>
          </w:p>
        </w:tc>
        <w:tc>
          <w:tcPr>
            <w:tcW w:w="1743" w:type="dxa"/>
          </w:tcPr>
          <w:p w:rsidR="009330D3" w:rsidRPr="00965E71" w:rsidRDefault="009330D3" w:rsidP="006600A6">
            <w:pPr>
              <w:rPr>
                <w:rFonts w:ascii="Amiri" w:hAnsi="Amiri" w:cs="Amiri" w:hint="cs"/>
                <w:sz w:val="24"/>
                <w:szCs w:val="24"/>
                <w:rtl/>
                <w:lang w:val="fr-CA" w:bidi="ar-DZ"/>
              </w:rPr>
            </w:pPr>
          </w:p>
        </w:tc>
        <w:tc>
          <w:tcPr>
            <w:tcW w:w="1743" w:type="dxa"/>
          </w:tcPr>
          <w:p w:rsidR="009330D3" w:rsidRPr="00965E71" w:rsidRDefault="009330D3" w:rsidP="006600A6">
            <w:pPr>
              <w:rPr>
                <w:rFonts w:ascii="Amiri" w:hAnsi="Amiri" w:cs="Amiri" w:hint="cs"/>
                <w:sz w:val="24"/>
                <w:szCs w:val="24"/>
                <w:rtl/>
                <w:lang w:val="fr-CA" w:bidi="ar-DZ"/>
              </w:rPr>
            </w:pPr>
          </w:p>
        </w:tc>
        <w:tc>
          <w:tcPr>
            <w:tcW w:w="1743" w:type="dxa"/>
          </w:tcPr>
          <w:p w:rsidR="009330D3" w:rsidRPr="00965E71" w:rsidRDefault="009330D3" w:rsidP="006600A6">
            <w:pPr>
              <w:rPr>
                <w:rFonts w:ascii="Amiri" w:hAnsi="Amiri" w:cs="Amiri" w:hint="cs"/>
                <w:sz w:val="24"/>
                <w:szCs w:val="24"/>
                <w:rtl/>
                <w:lang w:val="fr-CA" w:bidi="ar-DZ"/>
              </w:rPr>
            </w:pPr>
          </w:p>
        </w:tc>
      </w:tr>
    </w:tbl>
    <w:p w:rsidR="00E67154" w:rsidRDefault="00224322" w:rsidP="00F66428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8856230" wp14:editId="3014CF63">
                <wp:simplePos x="0" y="0"/>
                <wp:positionH relativeFrom="margin">
                  <wp:posOffset>-96943</wp:posOffset>
                </wp:positionH>
                <wp:positionV relativeFrom="page">
                  <wp:posOffset>7822353</wp:posOffset>
                </wp:positionV>
                <wp:extent cx="2683722" cy="2345267"/>
                <wp:effectExtent l="0" t="0" r="254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722" cy="2345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7EF8" w:rsidRDefault="001436A5">
                            <w:r w:rsidRPr="001436A5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21DC1567" wp14:editId="132DC6F8">
                                  <wp:extent cx="2612957" cy="1947334"/>
                                  <wp:effectExtent l="0" t="0" r="0" b="0"/>
                                  <wp:docPr id="22" name="Image 22" descr="C:\Users\User\Desktop\الدعم\Nouveau dossier\IMG_20241126_22274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الدعم\Nouveau dossier\IMG_20241126_22274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4663" cy="19635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56230" id="Zone de texte 15" o:spid="_x0000_s1040" type="#_x0000_t202" style="position:absolute;left:0;text-align:left;margin-left:-7.65pt;margin-top:615.95pt;width:211.3pt;height:184.6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" fillcolor="white [3201]" stroked="f" strokeweight=".5pt">
                <v:textbox>
                  <w:txbxContent>
                    <w:p w:rsidR="007D7EF8" w:rsidRDefault="001436A5">
                      <w:r w:rsidRPr="001436A5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21DC1567" wp14:editId="132DC6F8">
                            <wp:extent cx="2612957" cy="1947334"/>
                            <wp:effectExtent l="0" t="0" r="0" b="0"/>
                            <wp:docPr id="22" name="Image 22" descr="C:\Users\User\Desktop\الدعم\Nouveau dossier\IMG_20241126_22274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esktop\الدعم\Nouveau dossier\IMG_20241126_22274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4663" cy="19635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20FF7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التمرين 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</w:t>
      </w:r>
      <w:r w:rsidR="00720FF7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ثاني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720FF7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( </w:t>
      </w:r>
      <w:r w:rsidR="00F66428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6</w:t>
      </w:r>
      <w:r w:rsidR="00720FF7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نقاط )</w:t>
      </w:r>
      <w:r w:rsidR="007063B6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.</w:t>
      </w:r>
    </w:p>
    <w:p w:rsidR="009E5A17" w:rsidRDefault="009E5A17" w:rsidP="009669E3">
      <w:pPr>
        <w:rPr>
          <w:rFonts w:ascii="Amiri" w:hAnsi="Amiri" w:cs="Amiri"/>
          <w:sz w:val="28"/>
          <w:szCs w:val="28"/>
          <w:rtl/>
          <w:lang w:val="fr-FR" w:bidi="ar-DZ"/>
        </w:rPr>
      </w:pPr>
      <w:r w:rsidRPr="009E5A17">
        <w:rPr>
          <w:rFonts w:ascii="Amiri" w:hAnsi="Amiri" w:cs="Amiri" w:hint="cs"/>
          <w:sz w:val="32"/>
          <w:szCs w:val="32"/>
          <w:rtl/>
          <w:lang w:val="fr-FR" w:bidi="ar-DZ"/>
        </w:rPr>
        <w:t>لدراسة ظاهرة</w:t>
      </w:r>
      <w:r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</w:t>
      </w:r>
      <w:r w:rsidR="0028777D" w:rsidRPr="007D7EF8">
        <w:rPr>
          <w:rFonts w:ascii="Amiri" w:hAnsi="Amiri" w:cs="Amiri" w:hint="cs"/>
          <w:sz w:val="28"/>
          <w:szCs w:val="28"/>
          <w:rtl/>
          <w:lang w:val="fr-FR" w:bidi="ar-DZ"/>
        </w:rPr>
        <w:t xml:space="preserve">كهربائية ينتج عنها حرائق في الشبكات الكهربائية </w:t>
      </w:r>
      <w:r w:rsidR="007D7EF8" w:rsidRPr="007D7EF8">
        <w:rPr>
          <w:rFonts w:ascii="Amiri" w:hAnsi="Amiri" w:cs="Amiri" w:hint="cs"/>
          <w:sz w:val="28"/>
          <w:szCs w:val="28"/>
          <w:rtl/>
          <w:lang w:val="fr-FR" w:bidi="ar-DZ"/>
        </w:rPr>
        <w:t>للمنازل،</w:t>
      </w:r>
      <w:r w:rsidR="00E119E1" w:rsidRPr="007D7EF8">
        <w:rPr>
          <w:rFonts w:ascii="Amiri" w:hAnsi="Amiri" w:cs="Amiri" w:hint="cs"/>
          <w:sz w:val="28"/>
          <w:szCs w:val="28"/>
          <w:rtl/>
          <w:lang w:val="fr-FR" w:bidi="ar-DZ"/>
        </w:rPr>
        <w:t xml:space="preserve"> قام الأستاذ ر</w:t>
      </w:r>
      <w:r w:rsidR="00760045">
        <w:rPr>
          <w:rFonts w:ascii="Amiri" w:hAnsi="Amiri" w:cs="Amiri" w:hint="cs"/>
          <w:sz w:val="28"/>
          <w:szCs w:val="28"/>
          <w:rtl/>
          <w:lang w:val="fr-FR" w:bidi="ar-DZ"/>
        </w:rPr>
        <w:t xml:space="preserve">فقة التلاميذ بتركيب الدارة الكهربائية </w:t>
      </w:r>
      <w:r w:rsidR="00F14ED8">
        <w:rPr>
          <w:rFonts w:ascii="Amiri" w:hAnsi="Amiri" w:cs="Amiri" w:hint="cs"/>
          <w:sz w:val="28"/>
          <w:szCs w:val="28"/>
          <w:rtl/>
          <w:lang w:val="fr-FR" w:bidi="ar-DZ"/>
        </w:rPr>
        <w:t xml:space="preserve">المبينة في المخطط المقابل </w:t>
      </w:r>
      <w:r w:rsidR="007941F1" w:rsidRPr="007941F1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الوثيقة </w:t>
      </w:r>
      <w:r w:rsidR="007941F1" w:rsidRPr="007941F1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–</w:t>
      </w:r>
      <w:r w:rsidR="007941F1" w:rsidRPr="007941F1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2-</w:t>
      </w:r>
      <w:r w:rsidR="007941F1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7D7EF8" w:rsidRPr="007D7EF8">
        <w:rPr>
          <w:rFonts w:ascii="Amiri" w:hAnsi="Amiri" w:cs="Amiri" w:hint="cs"/>
          <w:sz w:val="28"/>
          <w:szCs w:val="28"/>
          <w:rtl/>
          <w:lang w:val="fr-FR" w:bidi="ar-DZ"/>
        </w:rPr>
        <w:t>.</w:t>
      </w:r>
      <w:r w:rsidRPr="007D7EF8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7D7EF8" w:rsidRDefault="00B01713" w:rsidP="009669E3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1/ - أ) - سمّ نوع ربط المصابيح الثلاثة .</w:t>
      </w:r>
    </w:p>
    <w:p w:rsidR="00B01713" w:rsidRDefault="00B01713" w:rsidP="009669E3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   ب) صف </w:t>
      </w:r>
      <w:r w:rsidR="00531C27">
        <w:rPr>
          <w:rFonts w:ascii="Amiri" w:hAnsi="Amiri" w:cs="Amiri" w:hint="cs"/>
          <w:sz w:val="28"/>
          <w:szCs w:val="28"/>
          <w:rtl/>
          <w:lang w:val="fr-FR" w:bidi="ar-DZ"/>
        </w:rPr>
        <w:t xml:space="preserve">إضاءة المصباحين </w:t>
      </w:r>
      <w:r w:rsidR="00531C27">
        <w:rPr>
          <w:rFonts w:ascii="Amiri" w:hAnsi="Amiri" w:cs="Amiri"/>
          <w:sz w:val="28"/>
          <w:szCs w:val="28"/>
          <w:lang w:val="en-US" w:bidi="ar-DZ"/>
        </w:rPr>
        <w:t xml:space="preserve">L1 </w:t>
      </w:r>
      <w:r w:rsidR="00531C27">
        <w:rPr>
          <w:rFonts w:ascii="Amiri" w:hAnsi="Amiri" w:cs="Amiri" w:hint="cs"/>
          <w:sz w:val="28"/>
          <w:szCs w:val="28"/>
          <w:rtl/>
          <w:lang w:val="fr-FR" w:bidi="ar-DZ"/>
        </w:rPr>
        <w:t xml:space="preserve"> و </w:t>
      </w:r>
      <w:r w:rsidR="00531C27">
        <w:rPr>
          <w:rFonts w:ascii="Amiri" w:hAnsi="Amiri" w:cs="Amiri"/>
          <w:sz w:val="28"/>
          <w:szCs w:val="28"/>
          <w:lang w:val="en-US" w:bidi="ar-DZ"/>
        </w:rPr>
        <w:t>L2</w:t>
      </w:r>
      <w:r w:rsidR="00531C27">
        <w:rPr>
          <w:rFonts w:ascii="Amiri" w:hAnsi="Amiri" w:cs="Amiri" w:hint="cs"/>
          <w:sz w:val="28"/>
          <w:szCs w:val="28"/>
          <w:rtl/>
          <w:lang w:val="fr-CA" w:bidi="ar-DZ"/>
        </w:rPr>
        <w:t>.</w:t>
      </w:r>
    </w:p>
    <w:p w:rsidR="00001D14" w:rsidRDefault="00001D14" w:rsidP="009669E3">
      <w:pPr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        و إضاءة المصباح </w:t>
      </w:r>
      <w:r>
        <w:rPr>
          <w:rFonts w:ascii="Amiri" w:hAnsi="Amiri" w:cs="Amiri"/>
          <w:sz w:val="28"/>
          <w:szCs w:val="28"/>
          <w:lang w:val="en-US" w:bidi="ar-DZ"/>
        </w:rPr>
        <w:t>L3</w:t>
      </w:r>
    </w:p>
    <w:p w:rsidR="007941F1" w:rsidRDefault="009F0063" w:rsidP="009669E3">
      <w:pPr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09C9E103" wp14:editId="20C9D329">
                <wp:simplePos x="0" y="0"/>
                <wp:positionH relativeFrom="column">
                  <wp:posOffset>785495</wp:posOffset>
                </wp:positionH>
                <wp:positionV relativeFrom="paragraph">
                  <wp:posOffset>258877</wp:posOffset>
                </wp:positionV>
                <wp:extent cx="982133" cy="397934"/>
                <wp:effectExtent l="0" t="0" r="27940" b="21590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2133" cy="397934"/>
                          <a:chOff x="0" y="0"/>
                          <a:chExt cx="982133" cy="397934"/>
                        </a:xfrm>
                      </wpg:grpSpPr>
                      <wps:wsp>
                        <wps:cNvPr id="23" name="Connecteur droit 23"/>
                        <wps:cNvCnPr/>
                        <wps:spPr>
                          <a:xfrm>
                            <a:off x="0" y="0"/>
                            <a:ext cx="0" cy="3894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16933" y="397934"/>
                            <a:ext cx="96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necteur droit 25"/>
                        <wps:cNvCnPr/>
                        <wps:spPr>
                          <a:xfrm>
                            <a:off x="982133" y="0"/>
                            <a:ext cx="0" cy="3894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E40D8" id="Groupe 26" o:spid="_x0000_s1026" style="position:absolute;margin-left:61.85pt;margin-top:20.4pt;width:77.35pt;height:31.35pt;z-index:251770880" coordsize="9821,3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">
                <v:line id="Connecteur droit 23" o:spid="_x0000_s1027" style="position:absolute;visibility:visible;mso-wrap-style:square" from="0,0" to="0,3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4m7sYAAADbAAAADwAAAGRycy9kb3ducmV2LnhtbESPQWvCQBSE74L/YXmCN93EQpHoGopY&#10;sAgWTan19si+JqHZt2l2NbG/visUehxm5htmmfamFldqXWVZQTyNQBDnVldcKHjLnidzEM4ja6wt&#10;k4IbOUhXw8ESE207PtD16AsRIOwSVFB63yRSurwkg25qG+LgfdrWoA+yLaRusQtwU8tZFD1KgxWH&#10;hRIbWpeUfx0vRkH3/p3td9HLSX9ssu35fPt5reNMqfGof1qA8NT7//Bfe6sVzB7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SeJu7GAAAA2wAAAA8AAAAAAAAA&#10;AAAAAAAAoQIAAGRycy9kb3ducmV2LnhtbFBLBQYAAAAABAAEAPkAAACUAwAAAAA=&#10;" strokecolor="black [3200]" strokeweight="1.5pt">
                  <v:stroke joinstyle="miter"/>
                </v:line>
                <v:line id="Connecteur droit 24" o:spid="_x0000_s1028" style="position:absolute;visibility:visible;mso-wrap-style:square" from="169,3979" to="9821,3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3e+msYAAADbAAAADwAAAGRycy9kb3ducmV2LnhtbESPQWvCQBSE74L/YXmCN91ESpHoGopY&#10;sAgWTan19si+JqHZt2l2NbG/visUehxm5htmmfamFldqXWVZQTyNQBDnVldcKHjLnidzEM4ja6wt&#10;k4IbOUhXw8ESE207PtD16AsRIOwSVFB63yRSurwkg25qG+LgfdrWoA+yLaRusQtwU8tZFD1KgxWH&#10;hRIbWpeUfx0vRkH3/p3td9HLSX9ssu35fPt5reNMqfGof1qA8NT7//Bfe6sVzB7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3vprGAAAA2wAAAA8AAAAAAAAA&#10;AAAAAAAAoQIAAGRycy9kb3ducmV2LnhtbFBLBQYAAAAABAAEAPkAAACUAwAAAAA=&#10;" strokecolor="black [3200]" strokeweight="1.5pt">
                  <v:stroke joinstyle="miter"/>
                </v:line>
                <v:line id="Connecteur droit 25" o:spid="_x0000_s1029" style="position:absolute;visibility:visible;mso-wrap-style:square" from="9821,0" to="9821,3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sbAcYAAADbAAAADwAAAGRycy9kb3ducmV2LnhtbESPQWvCQBSE74L/YXmCN91EaJHoGopY&#10;sAgWTan19si+JqHZt2l2NbG/visUehxm5htmmfamFldqXWVZQTyNQBDnVldcKHjLnidzEM4ja6wt&#10;k4IbOUhXw8ESE207PtD16AsRIOwSVFB63yRSurwkg25qG+LgfdrWoA+yLaRusQtwU8tZFD1KgxWH&#10;hRIbWpeUfx0vRkH3/p3td9HLSX9ssu35fPt5reNMqfGof1qA8NT7//Bfe6sVzB7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Q7GwHGAAAA2wAAAA8AAAAAAAAA&#10;AAAAAAAAoQIAAGRycy9kb3ducmV2LnhtbFBLBQYAAAAABAAEAPkAAACUAwAAAAA=&#10;" strokecolor="black [3200]" strokeweight="1.5pt">
                  <v:stroke joinstyle="miter"/>
                </v:line>
              </v:group>
            </w:pict>
          </mc:Fallback>
        </mc:AlternateContent>
      </w:r>
    </w:p>
    <w:p w:rsidR="007941F1" w:rsidRDefault="001D3F70" w:rsidP="009669E3">
      <w:pPr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601B583" wp14:editId="6A9D4FFC">
                <wp:simplePos x="0" y="0"/>
                <wp:positionH relativeFrom="column">
                  <wp:posOffset>2087427</wp:posOffset>
                </wp:positionH>
                <wp:positionV relativeFrom="paragraph">
                  <wp:posOffset>20048</wp:posOffset>
                </wp:positionV>
                <wp:extent cx="1439333" cy="381000"/>
                <wp:effectExtent l="0" t="0" r="889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425" w:rsidRPr="001D3F70" w:rsidRDefault="00026425" w:rsidP="008543BF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lang w:bidi="ar-DZ"/>
                              </w:rPr>
                            </w:pPr>
                            <w:r w:rsidRPr="001D3F7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–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1B583" id="Zone de texte 30" o:spid="_x0000_s1041" type="#_x0000_t202" style="position:absolute;left:0;text-align:left;margin-left:164.35pt;margin-top:1.6pt;width:113.35pt;height:30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" fillcolor="white [3201]" stroked="f" strokeweight=".5pt">
                <v:textbox>
                  <w:txbxContent>
                    <w:p w:rsidR="00026425" w:rsidRPr="001D3F70" w:rsidRDefault="00026425" w:rsidP="008543BF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lang w:bidi="ar-DZ"/>
                        </w:rPr>
                      </w:pPr>
                      <w:r w:rsidRPr="001D3F7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– 2 -</w:t>
                      </w:r>
                    </w:p>
                  </w:txbxContent>
                </v:textbox>
              </v:shape>
            </w:pict>
          </mc:Fallback>
        </mc:AlternateContent>
      </w:r>
    </w:p>
    <w:p w:rsidR="00E039E5" w:rsidRPr="0026464A" w:rsidRDefault="001D3F70" w:rsidP="0026464A">
      <w:pPr>
        <w:rPr>
          <w:rFonts w:ascii="Amiri" w:hAnsi="Amiri" w:cs="Amiri" w:hint="cs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lastRenderedPageBreak/>
        <w:t>2</w:t>
      </w:r>
      <w:r w:rsidR="00001D14">
        <w:rPr>
          <w:rFonts w:ascii="Amiri" w:hAnsi="Amiri" w:cs="Amiri" w:hint="cs"/>
          <w:sz w:val="28"/>
          <w:szCs w:val="28"/>
          <w:rtl/>
          <w:lang w:val="fr-CA" w:bidi="ar-DZ"/>
        </w:rPr>
        <w:t xml:space="preserve">/ - </w:t>
      </w:r>
      <w:r w:rsidR="00A44F06">
        <w:rPr>
          <w:rFonts w:ascii="Amiri" w:hAnsi="Amiri" w:cs="Amiri" w:hint="cs"/>
          <w:sz w:val="28"/>
          <w:szCs w:val="28"/>
          <w:rtl/>
          <w:lang w:val="fr-CA" w:bidi="ar-DZ"/>
        </w:rPr>
        <w:t xml:space="preserve">عن طريق الخطأ وضع أحمد سلكا ناقلا </w:t>
      </w:r>
      <w:r w:rsidR="00E039E5">
        <w:rPr>
          <w:rFonts w:ascii="Amiri" w:hAnsi="Amiri" w:cs="Amiri" w:hint="cs"/>
          <w:sz w:val="28"/>
          <w:szCs w:val="28"/>
          <w:rtl/>
          <w:lang w:val="fr-CA" w:bidi="ar-DZ"/>
        </w:rPr>
        <w:t xml:space="preserve">بين طرفي </w:t>
      </w:r>
      <w:r w:rsidR="00E039E5">
        <w:rPr>
          <w:rFonts w:ascii="Amiri" w:hAnsi="Amiri" w:cs="Amiri"/>
          <w:sz w:val="28"/>
          <w:szCs w:val="28"/>
          <w:lang w:val="en-US" w:bidi="ar-DZ"/>
        </w:rPr>
        <w:t>L3</w:t>
      </w:r>
      <w:r w:rsidR="007E7FD7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 w:rsidR="00E039E5">
        <w:rPr>
          <w:rFonts w:ascii="Amiri" w:hAnsi="Amiri" w:cs="Amiri" w:hint="cs"/>
          <w:sz w:val="28"/>
          <w:szCs w:val="28"/>
          <w:rtl/>
          <w:lang w:val="fr-CA" w:bidi="ar-DZ"/>
        </w:rPr>
        <w:t xml:space="preserve">و القاطعة مغلقة </w:t>
      </w:r>
      <w:r w:rsidR="00CB65D4">
        <w:rPr>
          <w:rFonts w:ascii="Amiri" w:hAnsi="Amiri" w:cs="Amiri" w:hint="cs"/>
          <w:sz w:val="28"/>
          <w:szCs w:val="28"/>
          <w:rtl/>
          <w:lang w:val="fr-CA" w:bidi="ar-DZ"/>
        </w:rPr>
        <w:t>.</w:t>
      </w:r>
    </w:p>
    <w:p w:rsidR="007C2826" w:rsidRDefault="00CB65D4" w:rsidP="007C2826">
      <w:pPr>
        <w:pStyle w:val="Paragraphedeliste"/>
        <w:numPr>
          <w:ilvl w:val="0"/>
          <w:numId w:val="16"/>
        </w:numPr>
        <w:rPr>
          <w:rFonts w:ascii="Amiri" w:hAnsi="Amiri" w:cs="Amiri"/>
          <w:sz w:val="28"/>
          <w:szCs w:val="28"/>
          <w:lang w:val="fr-CA" w:bidi="ar-DZ"/>
        </w:rPr>
      </w:pPr>
      <w:r>
        <w:rPr>
          <w:rFonts w:ascii="Amiri" w:hAnsi="Amiri" w:cs="Amiri"/>
          <w:sz w:val="28"/>
          <w:szCs w:val="28"/>
          <w:rtl/>
          <w:lang w:val="fr-CA" w:bidi="ar-DZ"/>
        </w:rPr>
        <w:t>–</w: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صف ماذا يحدث لجميع المصابيح و للبطارية </w:t>
      </w:r>
      <w:r w:rsidR="007C2826">
        <w:rPr>
          <w:rFonts w:ascii="Amiri" w:hAnsi="Amiri" w:cs="Amiri" w:hint="cs"/>
          <w:sz w:val="28"/>
          <w:szCs w:val="28"/>
          <w:rtl/>
          <w:lang w:val="fr-CA" w:bidi="ar-DZ"/>
        </w:rPr>
        <w:t>.</w:t>
      </w:r>
    </w:p>
    <w:p w:rsidR="007C2826" w:rsidRDefault="007C2826" w:rsidP="007C2826">
      <w:pPr>
        <w:pStyle w:val="Paragraphedeliste"/>
        <w:numPr>
          <w:ilvl w:val="0"/>
          <w:numId w:val="16"/>
        </w:numPr>
        <w:rPr>
          <w:rFonts w:ascii="Amiri" w:hAnsi="Amiri" w:cs="Amiri" w:hint="cs"/>
          <w:sz w:val="28"/>
          <w:szCs w:val="28"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</w:t>
      </w:r>
      <w:r>
        <w:rPr>
          <w:rFonts w:ascii="Amiri" w:hAnsi="Amiri" w:cs="Amiri"/>
          <w:sz w:val="28"/>
          <w:szCs w:val="28"/>
          <w:rtl/>
          <w:lang w:val="fr-CA" w:bidi="ar-DZ"/>
        </w:rPr>
        <w:t>–</w: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سمّ هذا النوع من الدارات .</w:t>
      </w:r>
    </w:p>
    <w:p w:rsidR="007D7EF8" w:rsidRDefault="00E72870" w:rsidP="008543BF">
      <w:pPr>
        <w:pStyle w:val="Paragraphedeliste"/>
        <w:numPr>
          <w:ilvl w:val="0"/>
          <w:numId w:val="16"/>
        </w:numPr>
        <w:rPr>
          <w:rFonts w:ascii="Amiri" w:hAnsi="Amiri" w:cs="Amiri"/>
          <w:sz w:val="28"/>
          <w:szCs w:val="28"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- أعد رسم المخطط النظامي للدارة مبينا عليه الجهة الإصطلاحية للتيار الكهربائي </w:t>
      </w:r>
      <w:r w:rsidR="00BB5355">
        <w:rPr>
          <w:rFonts w:ascii="Amiri" w:hAnsi="Amiri" w:cs="Amiri" w:hint="cs"/>
          <w:sz w:val="28"/>
          <w:szCs w:val="28"/>
          <w:rtl/>
          <w:lang w:val="fr-CA" w:bidi="ar-DZ"/>
        </w:rPr>
        <w:t>في هذه الحالة .</w:t>
      </w:r>
    </w:p>
    <w:p w:rsidR="008543BF" w:rsidRPr="008543BF" w:rsidRDefault="008543BF" w:rsidP="008543BF">
      <w:pPr>
        <w:pStyle w:val="Paragraphedeliste"/>
        <w:ind w:left="510"/>
        <w:rPr>
          <w:rFonts w:ascii="Amiri" w:hAnsi="Amiri" w:cs="Amiri"/>
          <w:sz w:val="28"/>
          <w:szCs w:val="28"/>
          <w:rtl/>
          <w:lang w:val="fr-CA" w:bidi="ar-DZ"/>
        </w:rPr>
      </w:pPr>
    </w:p>
    <w:p w:rsidR="00906DA7" w:rsidRPr="00372DDB" w:rsidRDefault="008B76EC" w:rsidP="00372DDB">
      <w:pPr>
        <w:rPr>
          <w:rFonts w:ascii="Amiri" w:hAnsi="Amiri" w:cs="Amiri"/>
          <w:sz w:val="28"/>
          <w:szCs w:val="28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الجزء الثاني </w:t>
      </w:r>
      <w:r w:rsidR="00906DA7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: </w:t>
      </w: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(8 نقاط ) </w:t>
      </w:r>
    </w:p>
    <w:p w:rsidR="008B76EC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الوضعية المركبة ( الإدماجية ) :</w:t>
      </w:r>
    </w:p>
    <w:p w:rsidR="00764F00" w:rsidRPr="007E7FD7" w:rsidRDefault="00862704" w:rsidP="00D15386">
      <w:pPr>
        <w:rPr>
          <w:rFonts w:ascii="Amiri" w:hAnsi="Amiri" w:cs="Amiri" w:hint="cs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       </w:t>
      </w:r>
      <w:r w:rsidR="00393357" w:rsidRPr="007E7FD7">
        <w:rPr>
          <w:rFonts w:ascii="Amiri" w:hAnsi="Amiri" w:cs="Amiri" w:hint="cs"/>
          <w:sz w:val="28"/>
          <w:szCs w:val="28"/>
          <w:rtl/>
          <w:lang w:val="en-US" w:bidi="ar-DZ"/>
        </w:rPr>
        <w:t>لاحظ مدير المستشفى أنه عند تلف أحد المصابيح الرواق ا</w:t>
      </w:r>
      <w:r w:rsidR="003C59E0" w:rsidRPr="007E7FD7">
        <w:rPr>
          <w:rFonts w:ascii="Amiri" w:hAnsi="Amiri" w:cs="Amiri" w:hint="cs"/>
          <w:sz w:val="28"/>
          <w:szCs w:val="28"/>
          <w:rtl/>
          <w:lang w:val="en-US" w:bidi="ar-DZ"/>
        </w:rPr>
        <w:t>نطفأ</w:t>
      </w:r>
      <w:r w:rsidR="008B51A5" w:rsidRPr="007E7FD7">
        <w:rPr>
          <w:rFonts w:ascii="Amiri" w:hAnsi="Amiri" w:cs="Amiri" w:hint="cs"/>
          <w:sz w:val="28"/>
          <w:szCs w:val="28"/>
          <w:rtl/>
          <w:lang w:val="en-US" w:bidi="ar-DZ"/>
        </w:rPr>
        <w:t xml:space="preserve"> المصباح الأخر</w:t>
      </w:r>
      <w:r w:rsidR="00393357" w:rsidRPr="007E7FD7">
        <w:rPr>
          <w:rFonts w:ascii="Amiri" w:hAnsi="Amiri" w:cs="Amiri" w:hint="cs"/>
          <w:sz w:val="28"/>
          <w:szCs w:val="28"/>
          <w:rtl/>
          <w:lang w:val="en-US" w:bidi="ar-DZ"/>
        </w:rPr>
        <w:t xml:space="preserve"> فاستعان بكهربائي لتصليح الخلل و الذي بدوره </w:t>
      </w:r>
      <w:r w:rsidR="005C7065" w:rsidRPr="007E7FD7">
        <w:rPr>
          <w:rFonts w:ascii="Amiri" w:hAnsi="Amiri" w:cs="Amiri" w:hint="cs"/>
          <w:sz w:val="28"/>
          <w:szCs w:val="28"/>
          <w:rtl/>
          <w:lang w:val="en-US" w:bidi="ar-DZ"/>
        </w:rPr>
        <w:t xml:space="preserve">طلب الحصول على المخطط النظامي للشبكة الكهربائية الخاصة برواق المستشفى </w:t>
      </w:r>
    </w:p>
    <w:p w:rsidR="005C7065" w:rsidRPr="00EA08D1" w:rsidRDefault="0043501B" w:rsidP="00EA08D1">
      <w:pPr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C3DB19" wp14:editId="60B943F1">
                <wp:simplePos x="0" y="0"/>
                <wp:positionH relativeFrom="margin">
                  <wp:align>left</wp:align>
                </wp:positionH>
                <wp:positionV relativeFrom="paragraph">
                  <wp:posOffset>351880</wp:posOffset>
                </wp:positionV>
                <wp:extent cx="3407228" cy="1938655"/>
                <wp:effectExtent l="0" t="0" r="3175" b="444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7228" cy="193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065" w:rsidRDefault="00B95D30">
                            <w:r w:rsidRPr="00B95D30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30BE25B8" wp14:editId="09B9D645">
                                  <wp:extent cx="3145972" cy="1871980"/>
                                  <wp:effectExtent l="0" t="0" r="0" b="0"/>
                                  <wp:docPr id="31" name="Image 31" descr="C:\Users\User\Desktop\الدعم\Nouveau dossier\IMG_20241126_23092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User\Desktop\الدعم\Nouveau dossier\IMG_20241126_23092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95904" cy="19016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C3DB19" id="Zone de texte 1" o:spid="_x0000_s1042" type="#_x0000_t202" style="position:absolute;left:0;text-align:left;margin-left:0;margin-top:27.7pt;width:268.3pt;height:152.65pt;z-index:2517626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" fillcolor="white [3201]" stroked="f" strokeweight=".5pt">
                <v:textbox>
                  <w:txbxContent>
                    <w:p w:rsidR="005C7065" w:rsidRDefault="00B95D30">
                      <w:r w:rsidRPr="00B95D30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30BE25B8" wp14:editId="09B9D645">
                            <wp:extent cx="3145972" cy="1871980"/>
                            <wp:effectExtent l="0" t="0" r="0" b="0"/>
                            <wp:docPr id="31" name="Image 31" descr="C:\Users\User\Desktop\الدعم\Nouveau dossier\IMG_20241126_23092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User\Desktop\الدعم\Nouveau dossier\IMG_20241126_23092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95904" cy="19016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7065" w:rsidRPr="007E7FD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الوثيقة - </w:t>
      </w:r>
      <w:r w:rsidR="007E7FD7" w:rsidRPr="007E7FD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3</w:t>
      </w:r>
      <w:r w:rsidR="005C7065" w:rsidRPr="007E7FD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-</w:t>
      </w:r>
      <w:r w:rsidR="005C7065" w:rsidRPr="007E7FD7">
        <w:rPr>
          <w:rFonts w:ascii="Amiri" w:hAnsi="Amiri" w:cs="Amiri" w:hint="cs"/>
          <w:sz w:val="28"/>
          <w:szCs w:val="28"/>
          <w:rtl/>
          <w:lang w:val="en-US" w:bidi="ar-DZ"/>
        </w:rPr>
        <w:t xml:space="preserve"> تمثل المخطط النظامي لدارة الرواق </w:t>
      </w:r>
    </w:p>
    <w:p w:rsidR="005C7065" w:rsidRDefault="005C7065" w:rsidP="00D15386">
      <w:pP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1/ </w:t>
      </w:r>
      <w:r w:rsidR="0043501B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أ) </w:t>
      </w: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- </w:t>
      </w:r>
      <w:r w:rsidR="00655B8C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سمّ هذا النوع من الدارات الكهربائية .</w:t>
      </w:r>
    </w:p>
    <w:p w:rsidR="00655B8C" w:rsidRDefault="0043501B" w:rsidP="00D15386">
      <w:pP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 ب )</w:t>
      </w:r>
      <w:r w:rsidR="00655B8C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- اذكر سبب انطفاء </w:t>
      </w:r>
      <w:r w:rsidR="003C59E0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المصباح الآخر </w:t>
      </w:r>
      <w:r w:rsidR="007A1ED8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.</w:t>
      </w:r>
    </w:p>
    <w:p w:rsidR="00EA08D1" w:rsidRPr="00EA08D1" w:rsidRDefault="007A1ED8" w:rsidP="00EA08D1">
      <w:pPr>
        <w:pStyle w:val="Paragraphedeliste"/>
        <w:numPr>
          <w:ilvl w:val="0"/>
          <w:numId w:val="16"/>
        </w:numPr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- اذكر نوع </w:t>
      </w:r>
      <w:r w:rsidR="002E618B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</w:t>
      </w:r>
      <w:r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ربط</w:t>
      </w:r>
      <w:r w:rsidR="003C59E0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المناسب الذي يمكن ربط </w:t>
      </w:r>
    </w:p>
    <w:p w:rsidR="007A1ED8" w:rsidRPr="00EA08D1" w:rsidRDefault="003C59E0" w:rsidP="00EA08D1">
      <w:pPr>
        <w:pStyle w:val="Paragraphedeliste"/>
        <w:ind w:left="510"/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</w:pPr>
      <w:r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المصباحين</w:t>
      </w:r>
      <w:r w:rsidR="002E618B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حتى </w:t>
      </w:r>
      <w:r w:rsidR="00B95D30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لا ي</w:t>
      </w:r>
      <w:r w:rsidR="004F76D0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تأث</w:t>
      </w:r>
      <w:r w:rsidR="004F76D0" w:rsidRPr="00EA08D1">
        <w:rPr>
          <w:rFonts w:ascii="Amiri" w:hAnsi="Amiri" w:cs="Amiri" w:hint="eastAsia"/>
          <w:b/>
          <w:bCs/>
          <w:sz w:val="28"/>
          <w:szCs w:val="28"/>
          <w:rtl/>
          <w:lang w:val="en-US" w:bidi="ar-DZ"/>
        </w:rPr>
        <w:t>ر</w:t>
      </w:r>
      <w:r w:rsidR="00B95D30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المصباح الآخر بتلف أحدها</w:t>
      </w:r>
      <w:r w:rsidR="002E618B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</w:t>
      </w:r>
      <w:r w:rsidR="007A1ED8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</w:t>
      </w:r>
      <w:r w:rsidR="004F76D0" w:rsidRPr="00EA08D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.</w:t>
      </w:r>
    </w:p>
    <w:p w:rsidR="00EA08D1" w:rsidRDefault="004F76D0" w:rsidP="00D15386">
      <w:pPr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دعم إجابتك برسم مخطط نظامي للدارة الكهربائ</w:t>
      </w:r>
      <w:r w:rsidR="000A3535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ية مبينا </w:t>
      </w:r>
    </w:p>
    <w:p w:rsidR="004F76D0" w:rsidRDefault="00EA08D1" w:rsidP="00D15386">
      <w:pPr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AB6F14D" wp14:editId="7753D144">
                <wp:simplePos x="0" y="0"/>
                <wp:positionH relativeFrom="column">
                  <wp:posOffset>315051</wp:posOffset>
                </wp:positionH>
                <wp:positionV relativeFrom="paragraph">
                  <wp:posOffset>280488</wp:posOffset>
                </wp:positionV>
                <wp:extent cx="1992085" cy="413657"/>
                <wp:effectExtent l="0" t="0" r="8255" b="5715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085" cy="413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FD7" w:rsidRPr="00862704" w:rsidRDefault="007E7FD7" w:rsidP="007E7FD7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62704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–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6F14D" id="Zone de texte 33" o:spid="_x0000_s1043" type="#_x0000_t202" style="position:absolute;left:0;text-align:left;margin-left:24.8pt;margin-top:22.1pt;width:156.85pt;height:32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" fillcolor="white [3201]" stroked="f" strokeweight=".5pt">
                <v:textbox>
                  <w:txbxContent>
                    <w:p w:rsidR="007E7FD7" w:rsidRPr="00862704" w:rsidRDefault="007E7FD7" w:rsidP="007E7FD7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62704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– 3 -</w:t>
                      </w:r>
                    </w:p>
                  </w:txbxContent>
                </v:textbox>
              </v:shape>
            </w:pict>
          </mc:Fallback>
        </mc:AlternateContent>
      </w:r>
      <w:r w:rsidR="000A3535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عليها نوع الربط المناسب .</w:t>
      </w:r>
    </w:p>
    <w:p w:rsidR="00404FF0" w:rsidRDefault="005E15DD" w:rsidP="00D15386">
      <w:pPr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515892</wp:posOffset>
                </wp:positionV>
                <wp:extent cx="2569029" cy="925286"/>
                <wp:effectExtent l="0" t="0" r="3175" b="825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029" cy="925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5DD" w:rsidRPr="009157DF" w:rsidRDefault="005E15DD" w:rsidP="009157DF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CA" w:bidi="ar-DZ"/>
                              </w:rPr>
                            </w:pPr>
                            <w:r w:rsidRPr="009157DF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CA" w:bidi="ar-DZ"/>
                              </w:rPr>
                              <w:t>نرمز لمصباح متوهج بالرمز 1.</w:t>
                            </w:r>
                          </w:p>
                          <w:p w:rsidR="005E15DD" w:rsidRPr="009157DF" w:rsidRDefault="005E15DD" w:rsidP="009157DF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CA" w:bidi="ar-DZ"/>
                              </w:rPr>
                            </w:pPr>
                            <w:r w:rsidRPr="009157DF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CA" w:bidi="ar-DZ"/>
                              </w:rPr>
                              <w:t>نرمز لمصباح منطفئ بالرمز 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4" o:spid="_x0000_s1044" type="#_x0000_t202" style="position:absolute;left:0;text-align:left;margin-left:0;margin-top:40.6pt;width:202.3pt;height:72.85pt;z-index:2517770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" fillcolor="white [3201]" stroked="f" strokeweight=".5pt">
                <v:textbox>
                  <w:txbxContent>
                    <w:p w:rsidR="005E15DD" w:rsidRPr="009157DF" w:rsidRDefault="005E15DD" w:rsidP="009157DF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val="fr-CA" w:bidi="ar-DZ"/>
                        </w:rPr>
                      </w:pPr>
                      <w:r w:rsidRPr="009157DF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val="fr-CA" w:bidi="ar-DZ"/>
                        </w:rPr>
                        <w:t>نرمز لمصباح متوهج بالرمز 1.</w:t>
                      </w:r>
                    </w:p>
                    <w:p w:rsidR="005E15DD" w:rsidRPr="009157DF" w:rsidRDefault="005E15DD" w:rsidP="009157DF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val="fr-CA" w:bidi="ar-DZ"/>
                        </w:rPr>
                      </w:pPr>
                      <w:r w:rsidRPr="009157DF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val="fr-CA" w:bidi="ar-DZ"/>
                        </w:rPr>
                        <w:t>نرمز لمصباح منطفئ بالرمز 0.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FF0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2/ - اكمل جدول الحقيقة 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114"/>
        <w:gridCol w:w="2114"/>
        <w:gridCol w:w="2114"/>
      </w:tblGrid>
      <w:tr w:rsidR="00CF040C" w:rsidTr="00CF040C">
        <w:trPr>
          <w:trHeight w:val="373"/>
        </w:trPr>
        <w:tc>
          <w:tcPr>
            <w:tcW w:w="2114" w:type="dxa"/>
          </w:tcPr>
          <w:p w:rsidR="00CF040C" w:rsidRPr="00A34EE6" w:rsidRDefault="00CF040C" w:rsidP="00A34EE6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lang w:val="en-US" w:bidi="ar-DZ"/>
              </w:rPr>
            </w:pPr>
            <w:r w:rsidRPr="00A34EE6">
              <w:rPr>
                <w:rFonts w:ascii="Amiri" w:hAnsi="Amiri" w:cs="Amir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وضعية </w:t>
            </w:r>
            <w:r w:rsidRPr="00A34EE6">
              <w:rPr>
                <w:rFonts w:ascii="Amiri" w:hAnsi="Amiri" w:cs="Amiri"/>
                <w:b/>
                <w:bCs/>
                <w:sz w:val="24"/>
                <w:szCs w:val="24"/>
                <w:lang w:val="en-US" w:bidi="ar-DZ"/>
              </w:rPr>
              <w:t>K1</w:t>
            </w:r>
          </w:p>
        </w:tc>
        <w:tc>
          <w:tcPr>
            <w:tcW w:w="2114" w:type="dxa"/>
          </w:tcPr>
          <w:p w:rsidR="00CF040C" w:rsidRPr="00A34EE6" w:rsidRDefault="00CF040C" w:rsidP="00A34EE6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lang w:val="en-US" w:bidi="ar-DZ"/>
              </w:rPr>
            </w:pPr>
            <w:r w:rsidRPr="00A34EE6">
              <w:rPr>
                <w:rFonts w:ascii="Amiri" w:hAnsi="Amiri" w:cs="Ami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وضعية </w:t>
            </w:r>
            <w:r w:rsidRPr="00A34EE6">
              <w:rPr>
                <w:rFonts w:ascii="Amiri" w:hAnsi="Amiri" w:cs="Amiri"/>
                <w:b/>
                <w:bCs/>
                <w:sz w:val="24"/>
                <w:szCs w:val="24"/>
                <w:lang w:val="en-US" w:bidi="ar-DZ"/>
              </w:rPr>
              <w:t>K2</w:t>
            </w:r>
          </w:p>
        </w:tc>
        <w:tc>
          <w:tcPr>
            <w:tcW w:w="2114" w:type="dxa"/>
          </w:tcPr>
          <w:p w:rsidR="00CF040C" w:rsidRPr="00A34EE6" w:rsidRDefault="00A34EE6" w:rsidP="00A34EE6">
            <w:pPr>
              <w:jc w:val="center"/>
              <w:rPr>
                <w:rFonts w:ascii="Amiri" w:hAnsi="Amiri" w:cs="Amiri" w:hint="cs"/>
                <w:b/>
                <w:bCs/>
                <w:sz w:val="24"/>
                <w:szCs w:val="24"/>
                <w:rtl/>
                <w:lang w:val="fr-CA" w:bidi="ar-DZ"/>
              </w:rPr>
            </w:pPr>
            <w:r w:rsidRPr="00A34EE6">
              <w:rPr>
                <w:rFonts w:ascii="Amiri" w:hAnsi="Amiri" w:cs="Amiri" w:hint="cs"/>
                <w:b/>
                <w:bCs/>
                <w:sz w:val="24"/>
                <w:szCs w:val="24"/>
                <w:rtl/>
                <w:lang w:val="fr-CA" w:bidi="ar-DZ"/>
              </w:rPr>
              <w:t>حالة المصباحين</w:t>
            </w:r>
          </w:p>
        </w:tc>
      </w:tr>
      <w:tr w:rsidR="00CF040C" w:rsidTr="00CF040C">
        <w:trPr>
          <w:trHeight w:val="373"/>
        </w:trPr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/>
                <w:b/>
                <w:bCs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A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C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………………………</w:t>
            </w:r>
          </w:p>
        </w:tc>
      </w:tr>
      <w:tr w:rsidR="00CF040C" w:rsidTr="00CF040C">
        <w:trPr>
          <w:trHeight w:val="373"/>
        </w:trPr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B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C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………………………</w:t>
            </w:r>
          </w:p>
        </w:tc>
      </w:tr>
      <w:tr w:rsidR="00CF040C" w:rsidTr="00CF040C">
        <w:trPr>
          <w:trHeight w:val="390"/>
        </w:trPr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A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D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……………………..</w:t>
            </w:r>
          </w:p>
        </w:tc>
      </w:tr>
      <w:tr w:rsidR="00CF040C" w:rsidTr="00CF040C">
        <w:trPr>
          <w:trHeight w:val="356"/>
        </w:trPr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B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D</w:t>
            </w:r>
          </w:p>
        </w:tc>
        <w:tc>
          <w:tcPr>
            <w:tcW w:w="2114" w:type="dxa"/>
          </w:tcPr>
          <w:p w:rsidR="00CF040C" w:rsidRPr="00CF040C" w:rsidRDefault="00A34EE6" w:rsidP="00D15386">
            <w:pPr>
              <w:rPr>
                <w:rFonts w:ascii="Amiri" w:hAnsi="Amiri" w:cs="Amiri" w:hint="cs"/>
                <w:b/>
                <w:bCs/>
                <w:rtl/>
                <w:lang w:val="en-US" w:bidi="ar-DZ"/>
              </w:rPr>
            </w:pPr>
            <w:r>
              <w:rPr>
                <w:rFonts w:ascii="Amiri" w:hAnsi="Amiri" w:cs="Amiri"/>
                <w:b/>
                <w:bCs/>
                <w:lang w:val="en-US" w:bidi="ar-DZ"/>
              </w:rPr>
              <w:t>…………………….</w:t>
            </w:r>
          </w:p>
        </w:tc>
      </w:tr>
    </w:tbl>
    <w:p w:rsidR="00404FF0" w:rsidRDefault="00404FF0" w:rsidP="00D15386">
      <w:pP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</w:pPr>
    </w:p>
    <w:p w:rsidR="000A3535" w:rsidRDefault="00CF040C" w:rsidP="00D15386">
      <w:pPr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3/ </w:t>
      </w:r>
      <w:r w:rsidR="000A3535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- </w:t>
      </w:r>
      <w:r w:rsidR="002B744B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حدد الأماكن التي تتواجد فيها هذا النوع من الد</w:t>
      </w:r>
      <w:r w:rsidR="009E5A1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ّ</w:t>
      </w:r>
      <w:r w:rsidR="002B744B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ارات .</w:t>
      </w:r>
    </w:p>
    <w:p w:rsidR="005C7065" w:rsidRPr="007D5F69" w:rsidRDefault="005C7065" w:rsidP="00D15386">
      <w:pPr>
        <w:rPr>
          <w:rFonts w:ascii="Amiri" w:hAnsi="Amiri" w:cs="Amiri"/>
          <w:b/>
          <w:bCs/>
          <w:sz w:val="28"/>
          <w:szCs w:val="28"/>
          <w:lang w:val="en-US" w:bidi="ar-DZ"/>
        </w:rPr>
      </w:pPr>
    </w:p>
    <w:p w:rsidR="00565C18" w:rsidRPr="00D15386" w:rsidRDefault="007A765F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75565</wp:posOffset>
                </wp:positionV>
                <wp:extent cx="1936750" cy="374650"/>
                <wp:effectExtent l="0" t="0" r="635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65F" w:rsidRPr="007B6AF4" w:rsidRDefault="007A765F" w:rsidP="007A765F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يا أبطال </w:t>
                            </w:r>
                          </w:p>
                          <w:p w:rsidR="007A765F" w:rsidRDefault="007A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45" type="#_x0000_t202" style="position:absolute;left:0;text-align:left;margin-left:244pt;margin-top:5.95pt;width:152.5pt;height:29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" fillcolor="white [3201]" stroked="f" strokeweight=".5pt">
                <v:textbox>
                  <w:txbxContent>
                    <w:p w:rsidR="007A765F" w:rsidRPr="007B6AF4" w:rsidRDefault="007A765F" w:rsidP="007A765F">
                      <w:pP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يا أبطال </w:t>
                      </w:r>
                    </w:p>
                    <w:p w:rsidR="007A765F" w:rsidRDefault="007A765F"/>
                  </w:txbxContent>
                </v:textbox>
              </v:shape>
            </w:pict>
          </mc:Fallback>
        </mc:AlternateContent>
      </w:r>
      <w:r w:rsidRPr="00D270AB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0640" behindDoc="1" locked="0" layoutInCell="1" allowOverlap="1" wp14:anchorId="149EC635" wp14:editId="2A268C5D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55675" cy="590550"/>
            <wp:effectExtent l="0" t="0" r="0" b="0"/>
            <wp:wrapTight wrapText="bothSides">
              <wp:wrapPolygon edited="0">
                <wp:start x="1722" y="0"/>
                <wp:lineTo x="0" y="697"/>
                <wp:lineTo x="0" y="8361"/>
                <wp:lineTo x="7750" y="11148"/>
                <wp:lineTo x="8181" y="20903"/>
                <wp:lineTo x="19375" y="20903"/>
                <wp:lineTo x="21098" y="20206"/>
                <wp:lineTo x="21098" y="7665"/>
                <wp:lineTo x="15070" y="3484"/>
                <wp:lineTo x="4306" y="0"/>
                <wp:lineTo x="1722" y="0"/>
              </wp:wrapPolygon>
            </wp:wrapTight>
            <wp:docPr id="75" name="Image 75" descr="C:\Users\FARES KH\Downloads\png-clipart-health-judicial-scrivener-learning-light-bulb-child-fac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ES KH\Downloads\png-clipart-health-judicial-scrivener-learning-light-bulb-child-fac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12DE6B" wp14:editId="34EBB61E">
                <wp:simplePos x="0" y="0"/>
                <wp:positionH relativeFrom="column">
                  <wp:posOffset>-193675</wp:posOffset>
                </wp:positionH>
                <wp:positionV relativeFrom="paragraph">
                  <wp:posOffset>598170</wp:posOffset>
                </wp:positionV>
                <wp:extent cx="1228725" cy="523875"/>
                <wp:effectExtent l="0" t="0" r="9525" b="952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AF4" w:rsidRPr="00D633AE" w:rsidRDefault="007B6AF4" w:rsidP="007B6AF4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E6B" id="Zone de texte 38" o:spid="_x0000_s1046" type="#_x0000_t202" style="position:absolute;left:0;text-align:left;margin-left:-15.25pt;margin-top:47.1pt;width:96.75pt;height:41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" fillcolor="white [3201]" stroked="f" strokeweight=".5pt">
                <v:textbox>
                  <w:txbxContent>
                    <w:p w:rsidR="007B6AF4" w:rsidRPr="00D633AE" w:rsidRDefault="007B6AF4" w:rsidP="007B6AF4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2/2</w:t>
                      </w:r>
                    </w:p>
                  </w:txbxContent>
                </v:textbox>
              </v:shape>
            </w:pict>
          </mc:Fallback>
        </mc:AlternateContent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B6717E" wp14:editId="5F2CCB62">
                <wp:simplePos x="0" y="0"/>
                <wp:positionH relativeFrom="column">
                  <wp:posOffset>1425575</wp:posOffset>
                </wp:positionH>
                <wp:positionV relativeFrom="paragraph">
                  <wp:posOffset>596265</wp:posOffset>
                </wp:positionV>
                <wp:extent cx="5495925" cy="190500"/>
                <wp:effectExtent l="38100" t="0" r="0" b="19050"/>
                <wp:wrapNone/>
                <wp:docPr id="35" name="Losang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0500"/>
                        </a:xfrm>
                        <a:prstGeom prst="diamond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57C0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35" o:spid="_x0000_s1026" type="#_x0000_t4" style="position:absolute;margin-left:112.25pt;margin-top:46.95pt;width:432.75pt;height: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" fillcolor="windowText" strokeweight="1pt"/>
            </w:pict>
          </mc:Fallback>
        </mc:AlternateContent>
      </w:r>
      <w:r w:rsidR="00287F60" w:rsidRPr="00835A2E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27940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A28C432" wp14:editId="78FB7C0A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828675" cy="180975"/>
                <wp:effectExtent l="0" t="0" r="9525" b="952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0" w:rsidRDefault="00927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432" id="Zone de texte 63" o:spid="_x0000_s1047" type="#_x0000_t202" style="position:absolute;left:0;text-align:left;margin-left:233.25pt;margin-top:6.75pt;width:65.25pt;height:14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" fillcolor="white [3201]" stroked="f" strokeweight=".5pt">
                <v:textbox>
                  <w:txbxContent>
                    <w:p w:rsidR="00927940" w:rsidRDefault="00927940"/>
                  </w:txbxContent>
                </v:textbox>
              </v:shape>
            </w:pict>
          </mc:Fallback>
        </mc:AlternateContent>
      </w:r>
    </w:p>
    <w:p w:rsidR="00406931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D270AB" w:rsidRDefault="00D270AB" w:rsidP="00CF3327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7B6AF4" w:rsidRPr="007B6AF4" w:rsidRDefault="007B6AF4" w:rsidP="008B7C3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9FB3B4" wp14:editId="45BDFCEC">
                <wp:simplePos x="0" y="0"/>
                <wp:positionH relativeFrom="column">
                  <wp:posOffset>7590790</wp:posOffset>
                </wp:positionH>
                <wp:positionV relativeFrom="paragraph">
                  <wp:posOffset>151765</wp:posOffset>
                </wp:positionV>
                <wp:extent cx="1076325" cy="390525"/>
                <wp:effectExtent l="0" t="0" r="9525" b="95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FB3B4" id="Zone de texte 37" o:spid="_x0000_s1048" type="#_x0000_t202" style="position:absolute;left:0;text-align:left;margin-left:597.7pt;margin-top:11.95pt;width:84.75pt;height:30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9CBF61" wp14:editId="2C66B751">
                <wp:simplePos x="0" y="0"/>
                <wp:positionH relativeFrom="column">
                  <wp:posOffset>7438390</wp:posOffset>
                </wp:positionH>
                <wp:positionV relativeFrom="paragraph">
                  <wp:posOffset>-635</wp:posOffset>
                </wp:positionV>
                <wp:extent cx="1076325" cy="39052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BF61" id="Zone de texte 36" o:spid="_x0000_s1049" type="#_x0000_t202" style="position:absolute;left:0;text-align:left;margin-left:585.7pt;margin-top:-.05pt;width:84.75pt;height:30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6AF4" w:rsidRPr="007B6AF4" w:rsidSect="00A2381B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406" w:rsidRDefault="008C5406" w:rsidP="00272C87">
      <w:pPr>
        <w:spacing w:after="0"/>
      </w:pPr>
      <w:r>
        <w:separator/>
      </w:r>
    </w:p>
  </w:endnote>
  <w:endnote w:type="continuationSeparator" w:id="0">
    <w:p w:rsidR="008C5406" w:rsidRDefault="008C5406" w:rsidP="00272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406" w:rsidRDefault="008C5406" w:rsidP="00272C87">
      <w:pPr>
        <w:spacing w:after="0"/>
      </w:pPr>
      <w:r>
        <w:separator/>
      </w:r>
    </w:p>
  </w:footnote>
  <w:footnote w:type="continuationSeparator" w:id="0">
    <w:p w:rsidR="008C5406" w:rsidRDefault="008C5406" w:rsidP="00272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6623D"/>
    <w:multiLevelType w:val="hybridMultilevel"/>
    <w:tmpl w:val="8E84D352"/>
    <w:lvl w:ilvl="0" w:tplc="99B4316C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A24034"/>
    <w:multiLevelType w:val="hybridMultilevel"/>
    <w:tmpl w:val="462A2688"/>
    <w:lvl w:ilvl="0" w:tplc="7E341022">
      <w:start w:val="1"/>
      <w:numFmt w:val="arabicAlpha"/>
      <w:suff w:val="nothing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A43F5"/>
    <w:multiLevelType w:val="hybridMultilevel"/>
    <w:tmpl w:val="369C813C"/>
    <w:lvl w:ilvl="0" w:tplc="F76EF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811924"/>
    <w:multiLevelType w:val="hybridMultilevel"/>
    <w:tmpl w:val="D0C82F9C"/>
    <w:lvl w:ilvl="0" w:tplc="FFF02848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C33C58"/>
    <w:multiLevelType w:val="hybridMultilevel"/>
    <w:tmpl w:val="66649E76"/>
    <w:lvl w:ilvl="0" w:tplc="E26E359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A94D22"/>
    <w:multiLevelType w:val="hybridMultilevel"/>
    <w:tmpl w:val="A3A443EA"/>
    <w:lvl w:ilvl="0" w:tplc="DE1ED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8679F"/>
    <w:multiLevelType w:val="hybridMultilevel"/>
    <w:tmpl w:val="A00A43EA"/>
    <w:lvl w:ilvl="0" w:tplc="C526F7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97103F"/>
    <w:multiLevelType w:val="hybridMultilevel"/>
    <w:tmpl w:val="D68C58C8"/>
    <w:lvl w:ilvl="0" w:tplc="4BBCF8C2">
      <w:start w:val="1"/>
      <w:numFmt w:val="arabicAlpha"/>
      <w:suff w:val="nothing"/>
      <w:lvlText w:val="%1)"/>
      <w:lvlJc w:val="left"/>
      <w:pPr>
        <w:ind w:left="434" w:hanging="15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A750A7"/>
    <w:multiLevelType w:val="hybridMultilevel"/>
    <w:tmpl w:val="7CDC8F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3E6D83"/>
    <w:multiLevelType w:val="hybridMultilevel"/>
    <w:tmpl w:val="DE5E5E5A"/>
    <w:lvl w:ilvl="0" w:tplc="5310EAEC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22404A6"/>
    <w:multiLevelType w:val="hybridMultilevel"/>
    <w:tmpl w:val="086802A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5A2B60"/>
    <w:multiLevelType w:val="hybridMultilevel"/>
    <w:tmpl w:val="73D662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E273B59"/>
    <w:multiLevelType w:val="hybridMultilevel"/>
    <w:tmpl w:val="7EDEB170"/>
    <w:lvl w:ilvl="0" w:tplc="0EC60F7C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856EE0"/>
    <w:multiLevelType w:val="hybridMultilevel"/>
    <w:tmpl w:val="F6D4B6BA"/>
    <w:lvl w:ilvl="0" w:tplc="98020FA2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FD7C0F"/>
    <w:multiLevelType w:val="hybridMultilevel"/>
    <w:tmpl w:val="B226E11E"/>
    <w:lvl w:ilvl="0" w:tplc="6FF6B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8C207D"/>
    <w:multiLevelType w:val="hybridMultilevel"/>
    <w:tmpl w:val="96FA8054"/>
    <w:lvl w:ilvl="0" w:tplc="B63EF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1B41BE"/>
    <w:multiLevelType w:val="hybridMultilevel"/>
    <w:tmpl w:val="2F6A6BC0"/>
    <w:lvl w:ilvl="0" w:tplc="12DCD2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1"/>
  </w:num>
  <w:num w:numId="5">
    <w:abstractNumId w:val="16"/>
  </w:num>
  <w:num w:numId="6">
    <w:abstractNumId w:val="13"/>
  </w:num>
  <w:num w:numId="7">
    <w:abstractNumId w:val="0"/>
  </w:num>
  <w:num w:numId="8">
    <w:abstractNumId w:val="6"/>
  </w:num>
  <w:num w:numId="9">
    <w:abstractNumId w:val="4"/>
  </w:num>
  <w:num w:numId="10">
    <w:abstractNumId w:val="8"/>
  </w:num>
  <w:num w:numId="11">
    <w:abstractNumId w:val="3"/>
  </w:num>
  <w:num w:numId="12">
    <w:abstractNumId w:val="14"/>
  </w:num>
  <w:num w:numId="13">
    <w:abstractNumId w:val="15"/>
  </w:num>
  <w:num w:numId="14">
    <w:abstractNumId w:val="11"/>
  </w:num>
  <w:num w:numId="15">
    <w:abstractNumId w:val="2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E1"/>
    <w:rsid w:val="00001D14"/>
    <w:rsid w:val="000038B8"/>
    <w:rsid w:val="00026425"/>
    <w:rsid w:val="00030837"/>
    <w:rsid w:val="00031AA5"/>
    <w:rsid w:val="00032438"/>
    <w:rsid w:val="000360F9"/>
    <w:rsid w:val="0004795F"/>
    <w:rsid w:val="00053DF8"/>
    <w:rsid w:val="000542C8"/>
    <w:rsid w:val="00062121"/>
    <w:rsid w:val="00062509"/>
    <w:rsid w:val="00066D8B"/>
    <w:rsid w:val="00083272"/>
    <w:rsid w:val="00091529"/>
    <w:rsid w:val="000965A8"/>
    <w:rsid w:val="000A3535"/>
    <w:rsid w:val="000A64AC"/>
    <w:rsid w:val="000A7DBD"/>
    <w:rsid w:val="000C2339"/>
    <w:rsid w:val="000D4107"/>
    <w:rsid w:val="000E5799"/>
    <w:rsid w:val="000F2A43"/>
    <w:rsid w:val="000F5FC4"/>
    <w:rsid w:val="001046F2"/>
    <w:rsid w:val="0011075B"/>
    <w:rsid w:val="0011158C"/>
    <w:rsid w:val="00113E33"/>
    <w:rsid w:val="0012253A"/>
    <w:rsid w:val="00131EE1"/>
    <w:rsid w:val="00133BAE"/>
    <w:rsid w:val="00135900"/>
    <w:rsid w:val="00137B82"/>
    <w:rsid w:val="001436A5"/>
    <w:rsid w:val="00153801"/>
    <w:rsid w:val="00153D3A"/>
    <w:rsid w:val="00153F4F"/>
    <w:rsid w:val="00154114"/>
    <w:rsid w:val="00167446"/>
    <w:rsid w:val="00172BDD"/>
    <w:rsid w:val="0019787F"/>
    <w:rsid w:val="001A6AD5"/>
    <w:rsid w:val="001B1C7C"/>
    <w:rsid w:val="001D1A9B"/>
    <w:rsid w:val="001D3F70"/>
    <w:rsid w:val="001E38D6"/>
    <w:rsid w:val="001F60C8"/>
    <w:rsid w:val="002031D8"/>
    <w:rsid w:val="002229B8"/>
    <w:rsid w:val="00224322"/>
    <w:rsid w:val="00235580"/>
    <w:rsid w:val="002356A6"/>
    <w:rsid w:val="0023654C"/>
    <w:rsid w:val="00245D8A"/>
    <w:rsid w:val="002502F2"/>
    <w:rsid w:val="0026464A"/>
    <w:rsid w:val="002678BF"/>
    <w:rsid w:val="002713B5"/>
    <w:rsid w:val="00272C87"/>
    <w:rsid w:val="00276DC6"/>
    <w:rsid w:val="00280692"/>
    <w:rsid w:val="0028777D"/>
    <w:rsid w:val="00287F60"/>
    <w:rsid w:val="00287FED"/>
    <w:rsid w:val="00290C86"/>
    <w:rsid w:val="002A420F"/>
    <w:rsid w:val="002A6318"/>
    <w:rsid w:val="002A7AEE"/>
    <w:rsid w:val="002B31E7"/>
    <w:rsid w:val="002B3F66"/>
    <w:rsid w:val="002B6A49"/>
    <w:rsid w:val="002B744B"/>
    <w:rsid w:val="002D6883"/>
    <w:rsid w:val="002E4558"/>
    <w:rsid w:val="002E618B"/>
    <w:rsid w:val="002F79E7"/>
    <w:rsid w:val="00300DCF"/>
    <w:rsid w:val="003049A9"/>
    <w:rsid w:val="0031098F"/>
    <w:rsid w:val="00311853"/>
    <w:rsid w:val="00311A73"/>
    <w:rsid w:val="00313B38"/>
    <w:rsid w:val="0032371C"/>
    <w:rsid w:val="0033182C"/>
    <w:rsid w:val="00334ECB"/>
    <w:rsid w:val="003363B0"/>
    <w:rsid w:val="003518EE"/>
    <w:rsid w:val="00352333"/>
    <w:rsid w:val="003529F8"/>
    <w:rsid w:val="00354032"/>
    <w:rsid w:val="0035559D"/>
    <w:rsid w:val="003600B7"/>
    <w:rsid w:val="003627DC"/>
    <w:rsid w:val="00366578"/>
    <w:rsid w:val="00372DDB"/>
    <w:rsid w:val="00375AC0"/>
    <w:rsid w:val="003769A8"/>
    <w:rsid w:val="00393357"/>
    <w:rsid w:val="003A1A89"/>
    <w:rsid w:val="003B3DDC"/>
    <w:rsid w:val="003B79CF"/>
    <w:rsid w:val="003C2106"/>
    <w:rsid w:val="003C59E0"/>
    <w:rsid w:val="003D6F05"/>
    <w:rsid w:val="00401AC0"/>
    <w:rsid w:val="00404FF0"/>
    <w:rsid w:val="00406931"/>
    <w:rsid w:val="00410C84"/>
    <w:rsid w:val="004166DE"/>
    <w:rsid w:val="00421B06"/>
    <w:rsid w:val="00430F56"/>
    <w:rsid w:val="0043501B"/>
    <w:rsid w:val="0044073F"/>
    <w:rsid w:val="0044187E"/>
    <w:rsid w:val="0045242A"/>
    <w:rsid w:val="0046020B"/>
    <w:rsid w:val="00463F70"/>
    <w:rsid w:val="00467EC0"/>
    <w:rsid w:val="00473249"/>
    <w:rsid w:val="00483551"/>
    <w:rsid w:val="004858F7"/>
    <w:rsid w:val="00490A05"/>
    <w:rsid w:val="004914FD"/>
    <w:rsid w:val="00497E42"/>
    <w:rsid w:val="004A348A"/>
    <w:rsid w:val="004B1541"/>
    <w:rsid w:val="004B2085"/>
    <w:rsid w:val="004C37C9"/>
    <w:rsid w:val="004D249B"/>
    <w:rsid w:val="004E0B1D"/>
    <w:rsid w:val="004E29CB"/>
    <w:rsid w:val="004E362E"/>
    <w:rsid w:val="004F5AF6"/>
    <w:rsid w:val="004F76D0"/>
    <w:rsid w:val="005059A9"/>
    <w:rsid w:val="00511FE2"/>
    <w:rsid w:val="00531C27"/>
    <w:rsid w:val="005408B5"/>
    <w:rsid w:val="00540A33"/>
    <w:rsid w:val="00545B7C"/>
    <w:rsid w:val="00565C18"/>
    <w:rsid w:val="00565D46"/>
    <w:rsid w:val="00571DE1"/>
    <w:rsid w:val="005830A5"/>
    <w:rsid w:val="00585B84"/>
    <w:rsid w:val="00586523"/>
    <w:rsid w:val="005955F2"/>
    <w:rsid w:val="00597E17"/>
    <w:rsid w:val="005A06D9"/>
    <w:rsid w:val="005A5A0C"/>
    <w:rsid w:val="005B0810"/>
    <w:rsid w:val="005C7065"/>
    <w:rsid w:val="005D774E"/>
    <w:rsid w:val="005D7EB3"/>
    <w:rsid w:val="005E15DD"/>
    <w:rsid w:val="005F7176"/>
    <w:rsid w:val="005F7280"/>
    <w:rsid w:val="0062073C"/>
    <w:rsid w:val="006207EA"/>
    <w:rsid w:val="00636FB0"/>
    <w:rsid w:val="00647C2D"/>
    <w:rsid w:val="00650296"/>
    <w:rsid w:val="00655B8C"/>
    <w:rsid w:val="00657FE4"/>
    <w:rsid w:val="006600A6"/>
    <w:rsid w:val="00665255"/>
    <w:rsid w:val="00671508"/>
    <w:rsid w:val="00671F41"/>
    <w:rsid w:val="00683B74"/>
    <w:rsid w:val="00683D8B"/>
    <w:rsid w:val="0068449C"/>
    <w:rsid w:val="00690155"/>
    <w:rsid w:val="006919D6"/>
    <w:rsid w:val="00697508"/>
    <w:rsid w:val="006A41D6"/>
    <w:rsid w:val="006B4AA0"/>
    <w:rsid w:val="006B582E"/>
    <w:rsid w:val="006C5AF7"/>
    <w:rsid w:val="006D0CF2"/>
    <w:rsid w:val="006E0D81"/>
    <w:rsid w:val="006E1559"/>
    <w:rsid w:val="006E1A3C"/>
    <w:rsid w:val="006E55BD"/>
    <w:rsid w:val="006E6E68"/>
    <w:rsid w:val="006F5C85"/>
    <w:rsid w:val="007063B6"/>
    <w:rsid w:val="007105BF"/>
    <w:rsid w:val="007139C5"/>
    <w:rsid w:val="00720FF7"/>
    <w:rsid w:val="00726E34"/>
    <w:rsid w:val="00730692"/>
    <w:rsid w:val="0074286C"/>
    <w:rsid w:val="007443A8"/>
    <w:rsid w:val="0075289D"/>
    <w:rsid w:val="00760045"/>
    <w:rsid w:val="007616B7"/>
    <w:rsid w:val="00764609"/>
    <w:rsid w:val="00764F00"/>
    <w:rsid w:val="00782B17"/>
    <w:rsid w:val="00790B5B"/>
    <w:rsid w:val="00791209"/>
    <w:rsid w:val="007921E1"/>
    <w:rsid w:val="007926BB"/>
    <w:rsid w:val="007941F1"/>
    <w:rsid w:val="00795247"/>
    <w:rsid w:val="007A062A"/>
    <w:rsid w:val="007A1ED8"/>
    <w:rsid w:val="007A765F"/>
    <w:rsid w:val="007B2232"/>
    <w:rsid w:val="007B5788"/>
    <w:rsid w:val="007B6AF4"/>
    <w:rsid w:val="007B7B2E"/>
    <w:rsid w:val="007C2826"/>
    <w:rsid w:val="007C5D6F"/>
    <w:rsid w:val="007C6C08"/>
    <w:rsid w:val="007D107F"/>
    <w:rsid w:val="007D5F69"/>
    <w:rsid w:val="007D720D"/>
    <w:rsid w:val="007D7E13"/>
    <w:rsid w:val="007D7EF8"/>
    <w:rsid w:val="007E13A1"/>
    <w:rsid w:val="007E7FD7"/>
    <w:rsid w:val="007F1434"/>
    <w:rsid w:val="007F1DDA"/>
    <w:rsid w:val="00810128"/>
    <w:rsid w:val="00812460"/>
    <w:rsid w:val="008242F0"/>
    <w:rsid w:val="0083569E"/>
    <w:rsid w:val="0083593D"/>
    <w:rsid w:val="00835A2E"/>
    <w:rsid w:val="00844E7A"/>
    <w:rsid w:val="008543BF"/>
    <w:rsid w:val="00862704"/>
    <w:rsid w:val="00864667"/>
    <w:rsid w:val="0086731B"/>
    <w:rsid w:val="008678D2"/>
    <w:rsid w:val="00882185"/>
    <w:rsid w:val="00883953"/>
    <w:rsid w:val="008A0B4B"/>
    <w:rsid w:val="008A3F94"/>
    <w:rsid w:val="008B3ECE"/>
    <w:rsid w:val="008B51A5"/>
    <w:rsid w:val="008B76EC"/>
    <w:rsid w:val="008B7C3D"/>
    <w:rsid w:val="008C5406"/>
    <w:rsid w:val="008C67E7"/>
    <w:rsid w:val="008D2019"/>
    <w:rsid w:val="008F11B9"/>
    <w:rsid w:val="0090163E"/>
    <w:rsid w:val="009065E9"/>
    <w:rsid w:val="00906DA7"/>
    <w:rsid w:val="009157DF"/>
    <w:rsid w:val="009235B1"/>
    <w:rsid w:val="00927940"/>
    <w:rsid w:val="009330D3"/>
    <w:rsid w:val="0093555D"/>
    <w:rsid w:val="0094262E"/>
    <w:rsid w:val="009450F2"/>
    <w:rsid w:val="00947A28"/>
    <w:rsid w:val="00960F5F"/>
    <w:rsid w:val="00961F19"/>
    <w:rsid w:val="00964789"/>
    <w:rsid w:val="00965E71"/>
    <w:rsid w:val="009669E3"/>
    <w:rsid w:val="00986219"/>
    <w:rsid w:val="00990808"/>
    <w:rsid w:val="00991157"/>
    <w:rsid w:val="009911A7"/>
    <w:rsid w:val="00991F0B"/>
    <w:rsid w:val="00993A72"/>
    <w:rsid w:val="009967D3"/>
    <w:rsid w:val="009A686A"/>
    <w:rsid w:val="009C1761"/>
    <w:rsid w:val="009E5A17"/>
    <w:rsid w:val="009F0063"/>
    <w:rsid w:val="00A05BF9"/>
    <w:rsid w:val="00A20CE0"/>
    <w:rsid w:val="00A2381B"/>
    <w:rsid w:val="00A34EE6"/>
    <w:rsid w:val="00A35599"/>
    <w:rsid w:val="00A41583"/>
    <w:rsid w:val="00A43415"/>
    <w:rsid w:val="00A44F06"/>
    <w:rsid w:val="00A61415"/>
    <w:rsid w:val="00A65CCA"/>
    <w:rsid w:val="00A70543"/>
    <w:rsid w:val="00A70C22"/>
    <w:rsid w:val="00A7374D"/>
    <w:rsid w:val="00A84E44"/>
    <w:rsid w:val="00A922AD"/>
    <w:rsid w:val="00A94E29"/>
    <w:rsid w:val="00A972F5"/>
    <w:rsid w:val="00AB54F7"/>
    <w:rsid w:val="00AC5482"/>
    <w:rsid w:val="00AE0F0F"/>
    <w:rsid w:val="00AE7181"/>
    <w:rsid w:val="00AE7B2D"/>
    <w:rsid w:val="00AF2B6B"/>
    <w:rsid w:val="00B01713"/>
    <w:rsid w:val="00B1165B"/>
    <w:rsid w:val="00B20E08"/>
    <w:rsid w:val="00B24401"/>
    <w:rsid w:val="00B2602D"/>
    <w:rsid w:val="00B2753B"/>
    <w:rsid w:val="00B42244"/>
    <w:rsid w:val="00B5431E"/>
    <w:rsid w:val="00B54ABD"/>
    <w:rsid w:val="00B60AE9"/>
    <w:rsid w:val="00B60CB6"/>
    <w:rsid w:val="00B621A2"/>
    <w:rsid w:val="00B65B25"/>
    <w:rsid w:val="00B74E27"/>
    <w:rsid w:val="00B774D9"/>
    <w:rsid w:val="00B932FB"/>
    <w:rsid w:val="00B95D30"/>
    <w:rsid w:val="00BA422D"/>
    <w:rsid w:val="00BB1164"/>
    <w:rsid w:val="00BB5355"/>
    <w:rsid w:val="00BB6D98"/>
    <w:rsid w:val="00BB735B"/>
    <w:rsid w:val="00BC2E92"/>
    <w:rsid w:val="00BD1866"/>
    <w:rsid w:val="00BD322C"/>
    <w:rsid w:val="00BE0200"/>
    <w:rsid w:val="00BE6EF7"/>
    <w:rsid w:val="00BF0DDA"/>
    <w:rsid w:val="00BF6634"/>
    <w:rsid w:val="00C07BD0"/>
    <w:rsid w:val="00C16578"/>
    <w:rsid w:val="00C1698B"/>
    <w:rsid w:val="00C270E4"/>
    <w:rsid w:val="00C713B6"/>
    <w:rsid w:val="00C8267D"/>
    <w:rsid w:val="00C826CB"/>
    <w:rsid w:val="00C86893"/>
    <w:rsid w:val="00C86EB3"/>
    <w:rsid w:val="00C94258"/>
    <w:rsid w:val="00CA1A73"/>
    <w:rsid w:val="00CA516E"/>
    <w:rsid w:val="00CB65D4"/>
    <w:rsid w:val="00CC020D"/>
    <w:rsid w:val="00CC5D99"/>
    <w:rsid w:val="00CE1E18"/>
    <w:rsid w:val="00CF040C"/>
    <w:rsid w:val="00CF3327"/>
    <w:rsid w:val="00CF5C61"/>
    <w:rsid w:val="00D048CD"/>
    <w:rsid w:val="00D1046A"/>
    <w:rsid w:val="00D12210"/>
    <w:rsid w:val="00D134DA"/>
    <w:rsid w:val="00D13588"/>
    <w:rsid w:val="00D15386"/>
    <w:rsid w:val="00D23CC5"/>
    <w:rsid w:val="00D2444A"/>
    <w:rsid w:val="00D2610F"/>
    <w:rsid w:val="00D270AB"/>
    <w:rsid w:val="00D2785B"/>
    <w:rsid w:val="00D27B78"/>
    <w:rsid w:val="00D27DBE"/>
    <w:rsid w:val="00D337BA"/>
    <w:rsid w:val="00D337F4"/>
    <w:rsid w:val="00D361C6"/>
    <w:rsid w:val="00D37153"/>
    <w:rsid w:val="00D44644"/>
    <w:rsid w:val="00D44AEA"/>
    <w:rsid w:val="00D44CA2"/>
    <w:rsid w:val="00D56359"/>
    <w:rsid w:val="00D60D0A"/>
    <w:rsid w:val="00D633AE"/>
    <w:rsid w:val="00D66093"/>
    <w:rsid w:val="00D82D6E"/>
    <w:rsid w:val="00D8747F"/>
    <w:rsid w:val="00DA73FC"/>
    <w:rsid w:val="00DB55FA"/>
    <w:rsid w:val="00DC02C6"/>
    <w:rsid w:val="00DC4407"/>
    <w:rsid w:val="00DD0CA4"/>
    <w:rsid w:val="00DD1C99"/>
    <w:rsid w:val="00DD49BC"/>
    <w:rsid w:val="00DD64B6"/>
    <w:rsid w:val="00DF764A"/>
    <w:rsid w:val="00E01B84"/>
    <w:rsid w:val="00E039E5"/>
    <w:rsid w:val="00E0533F"/>
    <w:rsid w:val="00E05BE7"/>
    <w:rsid w:val="00E119E1"/>
    <w:rsid w:val="00E1622C"/>
    <w:rsid w:val="00E350EF"/>
    <w:rsid w:val="00E43B1B"/>
    <w:rsid w:val="00E62DE5"/>
    <w:rsid w:val="00E67154"/>
    <w:rsid w:val="00E7101F"/>
    <w:rsid w:val="00E72870"/>
    <w:rsid w:val="00E73DBC"/>
    <w:rsid w:val="00E846CC"/>
    <w:rsid w:val="00EA08D1"/>
    <w:rsid w:val="00EB5E03"/>
    <w:rsid w:val="00EC2947"/>
    <w:rsid w:val="00ED093E"/>
    <w:rsid w:val="00ED2AF2"/>
    <w:rsid w:val="00EE34FD"/>
    <w:rsid w:val="00F04AF4"/>
    <w:rsid w:val="00F04D50"/>
    <w:rsid w:val="00F145A9"/>
    <w:rsid w:val="00F14ED8"/>
    <w:rsid w:val="00F22DC6"/>
    <w:rsid w:val="00F42E4B"/>
    <w:rsid w:val="00F47905"/>
    <w:rsid w:val="00F54176"/>
    <w:rsid w:val="00F547C3"/>
    <w:rsid w:val="00F66428"/>
    <w:rsid w:val="00F801AF"/>
    <w:rsid w:val="00F854FA"/>
    <w:rsid w:val="00F870A1"/>
    <w:rsid w:val="00FB2AE5"/>
    <w:rsid w:val="00FB6490"/>
    <w:rsid w:val="00FB71BA"/>
    <w:rsid w:val="00FC5792"/>
    <w:rsid w:val="00FC6C97"/>
    <w:rsid w:val="00FD4333"/>
    <w:rsid w:val="00FE1B42"/>
    <w:rsid w:val="00FE1DFA"/>
    <w:rsid w:val="00FE380B"/>
    <w:rsid w:val="00FE61BB"/>
    <w:rsid w:val="00F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22097-1CB2-4C96-947B-26AC0719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72C87"/>
  </w:style>
  <w:style w:type="paragraph" w:styleId="Pieddepage">
    <w:name w:val="footer"/>
    <w:basedOn w:val="Normal"/>
    <w:link w:val="Pieddepag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72C87"/>
  </w:style>
  <w:style w:type="paragraph" w:styleId="Textedebulles">
    <w:name w:val="Balloon Text"/>
    <w:basedOn w:val="Normal"/>
    <w:link w:val="TextedebullesCar"/>
    <w:uiPriority w:val="99"/>
    <w:semiHidden/>
    <w:unhideWhenUsed/>
    <w:rsid w:val="00A84E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E4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82B1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A686A"/>
    <w:pPr>
      <w:jc w:val="center"/>
    </w:pPr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character" w:customStyle="1" w:styleId="GdmathCar">
    <w:name w:val="Gdmath Car"/>
    <w:basedOn w:val="Policepardfaut"/>
    <w:link w:val="Gdmath"/>
    <w:rsid w:val="009A686A"/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table" w:styleId="Grilledutableau">
    <w:name w:val="Table Grid"/>
    <w:basedOn w:val="TableauNormal"/>
    <w:uiPriority w:val="39"/>
    <w:rsid w:val="00334EC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ES%20KH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1350</TotalTime>
  <Pages>3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KH</dc:creator>
  <cp:keywords/>
  <dc:description/>
  <cp:lastModifiedBy>User</cp:lastModifiedBy>
  <cp:revision>9</cp:revision>
  <cp:lastPrinted>2024-11-26T22:53:00Z</cp:lastPrinted>
  <dcterms:created xsi:type="dcterms:W3CDTF">2022-11-08T17:47:00Z</dcterms:created>
  <dcterms:modified xsi:type="dcterms:W3CDTF">2024-11-26T23:13:00Z</dcterms:modified>
</cp:coreProperties>
</file>
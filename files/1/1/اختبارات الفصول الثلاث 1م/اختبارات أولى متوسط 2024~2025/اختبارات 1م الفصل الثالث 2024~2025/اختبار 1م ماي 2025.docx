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25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262A0" w:rsidRPr="00DE4ED2" w14:paraId="0FFB8A4C" w14:textId="77777777" w:rsidTr="004D0570"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66231EF" w14:textId="14D32448" w:rsidR="00E262A0" w:rsidRPr="00DE4ED2" w:rsidRDefault="004D057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 </w:t>
            </w:r>
            <w:r w:rsidR="00E262A0"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="00A23497"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="00E262A0"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20</w:t>
            </w:r>
            <w:r w:rsidR="000265E7"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24/2025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022835A" w14:textId="77777777" w:rsidR="00E262A0" w:rsidRPr="00DE4ED2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</w:tcPr>
          <w:p w14:paraId="2715F242" w14:textId="77777777" w:rsidR="00E262A0" w:rsidRPr="00DE4ED2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متوسطة معروف بن ميرة –جليدة-</w:t>
            </w:r>
          </w:p>
        </w:tc>
      </w:tr>
      <w:tr w:rsidR="00E262A0" w:rsidRPr="00DE4ED2" w14:paraId="3461EFF2" w14:textId="77777777" w:rsidTr="004D0570"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F5418D" w14:textId="48DBC7CD" w:rsidR="00E262A0" w:rsidRPr="00DE4ED2" w:rsidRDefault="00A23497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</w:t>
            </w:r>
            <w:r w:rsidR="00E262A0"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المدة: ساعة و</w:t>
            </w:r>
            <w:r w:rsidR="009C3639"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نصف</w:t>
            </w:r>
          </w:p>
        </w:tc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0A40D" w14:textId="77777777" w:rsidR="00E262A0" w:rsidRPr="00DE4ED2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025ACB" w14:textId="7F8DCACC" w:rsidR="00E262A0" w:rsidRPr="00DE4ED2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المستوى: ال</w:t>
            </w:r>
            <w:r w:rsidR="005415A6" w:rsidRPr="00DE4ED2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أول</w:t>
            </w:r>
            <w:r w:rsidR="000265E7" w:rsidRPr="00DE4ED2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المتوسط</w:t>
            </w:r>
          </w:p>
        </w:tc>
      </w:tr>
      <w:tr w:rsidR="00E262A0" w:rsidRPr="00DE4ED2" w14:paraId="01657ECE" w14:textId="77777777" w:rsidTr="004D0570">
        <w:trPr>
          <w:trHeight w:val="377"/>
        </w:trPr>
        <w:tc>
          <w:tcPr>
            <w:tcW w:w="10456" w:type="dxa"/>
            <w:gridSpan w:val="3"/>
            <w:tcBorders>
              <w:left w:val="nil"/>
              <w:right w:val="nil"/>
            </w:tcBorders>
          </w:tcPr>
          <w:p w14:paraId="2C3ED45B" w14:textId="3D94754B" w:rsidR="00E262A0" w:rsidRPr="00DE4ED2" w:rsidRDefault="004D0570" w:rsidP="004D0570">
            <w:pPr>
              <w:bidi/>
              <w:jc w:val="center"/>
              <w:rPr>
                <w:rFonts w:ascii="aref_ graffiti" w:hAnsi="aref_ graffiti" w:cs="aref_ graffiti"/>
                <w:sz w:val="28"/>
                <w:szCs w:val="28"/>
                <w:rtl/>
                <w:lang w:bidi="ar-DZ"/>
              </w:rPr>
            </w:pPr>
            <w:r w:rsidRPr="00DE4ED2">
              <w:rPr>
                <w:rFonts w:ascii="aref_ graffiti" w:hAnsi="aref_ graffiti" w:cs="aref_ graffiti"/>
                <w:sz w:val="28"/>
                <w:szCs w:val="28"/>
                <w:rtl/>
              </w:rPr>
              <w:t>ال</w:t>
            </w:r>
            <w:r w:rsidR="009C3639" w:rsidRPr="00DE4ED2">
              <w:rPr>
                <w:rFonts w:ascii="aref_ graffiti" w:hAnsi="aref_ graffiti" w:cs="aref_ graffiti" w:hint="cs"/>
                <w:sz w:val="28"/>
                <w:szCs w:val="28"/>
                <w:rtl/>
              </w:rPr>
              <w:t xml:space="preserve">اختبار </w:t>
            </w:r>
            <w:r w:rsidR="00E262A0" w:rsidRPr="00DE4ED2">
              <w:rPr>
                <w:rFonts w:ascii="aref_ graffiti" w:hAnsi="aref_ graffiti" w:cs="aref_ graffiti"/>
                <w:sz w:val="28"/>
                <w:szCs w:val="28"/>
                <w:rtl/>
              </w:rPr>
              <w:t>ال</w:t>
            </w:r>
            <w:r w:rsidR="00513020" w:rsidRPr="00DE4ED2">
              <w:rPr>
                <w:rFonts w:ascii="aref_ graffiti" w:hAnsi="aref_ graffiti" w:cs="aref_ graffiti" w:hint="cs"/>
                <w:sz w:val="28"/>
                <w:szCs w:val="28"/>
                <w:rtl/>
              </w:rPr>
              <w:t>ثا</w:t>
            </w:r>
            <w:r w:rsidR="007F0FD3" w:rsidRPr="00DE4ED2">
              <w:rPr>
                <w:rFonts w:ascii="aref_ graffiti" w:hAnsi="aref_ graffiti" w:cs="aref_ graffiti" w:hint="cs"/>
                <w:sz w:val="28"/>
                <w:szCs w:val="28"/>
                <w:rtl/>
              </w:rPr>
              <w:t>لث</w:t>
            </w:r>
            <w:r w:rsidR="00E262A0" w:rsidRPr="00DE4ED2">
              <w:rPr>
                <w:rFonts w:ascii="aref_ graffiti" w:hAnsi="aref_ graffiti" w:cs="aref_ graffiti"/>
                <w:sz w:val="28"/>
                <w:szCs w:val="28"/>
                <w:rtl/>
              </w:rPr>
              <w:t xml:space="preserve"> في مادة العلوم الفيزيائية والتكنولوجيا</w:t>
            </w:r>
          </w:p>
        </w:tc>
      </w:tr>
    </w:tbl>
    <w:p w14:paraId="7FBEF4A9" w14:textId="77777777" w:rsidR="00F36C61" w:rsidRDefault="00F36C61" w:rsidP="00471D01">
      <w:pPr>
        <w:bidi/>
        <w:spacing w:after="0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</w:p>
    <w:p w14:paraId="4224FC60" w14:textId="36D0B510" w:rsidR="007F0FD3" w:rsidRPr="00DE4ED2" w:rsidRDefault="003618CF" w:rsidP="00F36C61">
      <w:pPr>
        <w:bidi/>
        <w:spacing w:after="0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  <w:r w:rsidRPr="00DE4ED2">
        <w:rPr>
          <w:rFonts w:ascii="Amiri" w:hAnsi="Amiri" w:cs="Amiri" w:hint="cs"/>
          <w:b/>
          <w:bCs/>
          <w:color w:val="FF0000"/>
          <w:sz w:val="28"/>
          <w:szCs w:val="28"/>
          <w:u w:val="single"/>
          <w:rtl/>
        </w:rPr>
        <w:t>الجزء الأول: (12 ن)</w:t>
      </w:r>
    </w:p>
    <w:p w14:paraId="68A2F827" w14:textId="42931E73" w:rsidR="009B3C4A" w:rsidRPr="00E66E34" w:rsidRDefault="0084675D" w:rsidP="00E66E34">
      <w:pPr>
        <w:bidi/>
        <w:spacing w:after="0"/>
        <w:rPr>
          <w:rFonts w:ascii="Amiri" w:hAnsi="Amiri" w:cs="Amiri"/>
          <w:b/>
          <w:bCs/>
          <w:color w:val="FF0000"/>
          <w:sz w:val="28"/>
          <w:szCs w:val="28"/>
          <w:u w:val="single"/>
        </w:rPr>
      </w:pPr>
      <w:r w:rsidRPr="00DE4ED2">
        <w:rPr>
          <w:rFonts w:ascii="Amiri" w:hAnsi="Amiri" w:cs="Amiri" w:hint="cs"/>
          <w:b/>
          <w:bCs/>
          <w:color w:val="FF0000"/>
          <w:sz w:val="28"/>
          <w:szCs w:val="28"/>
          <w:u w:val="single"/>
          <w:rtl/>
        </w:rPr>
        <w:t>التمرين الأول:</w:t>
      </w:r>
    </w:p>
    <w:p w14:paraId="008D0726" w14:textId="3CDF18C7" w:rsidR="00DE4ED2" w:rsidRDefault="00DE4ED2" w:rsidP="001C008B">
      <w:pPr>
        <w:pStyle w:val="ListParagraph"/>
        <w:numPr>
          <w:ilvl w:val="0"/>
          <w:numId w:val="64"/>
        </w:numPr>
        <w:bidi/>
        <w:spacing w:after="0" w:line="276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عند اقتناء قارورة ماء معدني تجد أنواع كثيرة، وعند تذوقها تجد اختلافا بينها.</w:t>
      </w:r>
    </w:p>
    <w:p w14:paraId="36F67E48" w14:textId="4125A1FC" w:rsidR="00DE4ED2" w:rsidRPr="00DE4ED2" w:rsidRDefault="00E66E34" w:rsidP="001C008B">
      <w:pPr>
        <w:pStyle w:val="ListParagraph"/>
        <w:numPr>
          <w:ilvl w:val="0"/>
          <w:numId w:val="68"/>
        </w:numPr>
        <w:bidi/>
        <w:spacing w:after="0" w:line="276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قدم</w:t>
      </w:r>
      <w:r w:rsidR="00DE4ED2">
        <w:rPr>
          <w:rFonts w:ascii="Amiri" w:hAnsi="Amiri" w:cs="Amiri" w:hint="cs"/>
          <w:sz w:val="28"/>
          <w:szCs w:val="28"/>
          <w:rtl/>
        </w:rPr>
        <w:t xml:space="preserve"> تفسيرا مقبولا لاختلاف مذاق المياه المعدنية عن بعض</w:t>
      </w:r>
      <w:r w:rsidR="004B1D11">
        <w:rPr>
          <w:rFonts w:ascii="Amiri" w:hAnsi="Amiri" w:cs="Amiri" w:hint="cs"/>
          <w:sz w:val="28"/>
          <w:szCs w:val="28"/>
          <w:rtl/>
        </w:rPr>
        <w:t>ها البعض.</w:t>
      </w:r>
    </w:p>
    <w:p w14:paraId="2F999C6D" w14:textId="72931F88" w:rsidR="00E66E34" w:rsidRPr="00E66E34" w:rsidRDefault="004C0F60" w:rsidP="001C008B">
      <w:pPr>
        <w:pStyle w:val="ListParagraph"/>
        <w:numPr>
          <w:ilvl w:val="0"/>
          <w:numId w:val="64"/>
        </w:numPr>
        <w:bidi/>
        <w:spacing w:after="0" w:line="276" w:lineRule="auto"/>
        <w:rPr>
          <w:rFonts w:ascii="Amiri" w:hAnsi="Amiri" w:cs="Amiri"/>
          <w:color w:val="FF0000"/>
          <w:sz w:val="28"/>
          <w:szCs w:val="28"/>
        </w:rPr>
      </w:pPr>
      <w:r w:rsidRPr="00DE4ED2">
        <w:rPr>
          <w:rFonts w:ascii="Amiri" w:hAnsi="Amiri" w:cs="Amiri" w:hint="cs"/>
          <w:sz w:val="28"/>
          <w:szCs w:val="28"/>
          <w:rtl/>
        </w:rPr>
        <w:t xml:space="preserve">صنف الأجسام التالية إلى أجسام مضاءة ومضيئة: القمر </w:t>
      </w:r>
      <w:r w:rsidRPr="00DE4ED2">
        <w:rPr>
          <w:rFonts w:ascii="Amiri" w:hAnsi="Amiri" w:cs="Amiri"/>
          <w:sz w:val="28"/>
          <w:szCs w:val="28"/>
          <w:rtl/>
        </w:rPr>
        <w:t>–</w:t>
      </w:r>
      <w:r w:rsidRPr="00DE4ED2">
        <w:rPr>
          <w:rFonts w:ascii="Amiri" w:hAnsi="Amiri" w:cs="Amiri" w:hint="cs"/>
          <w:sz w:val="28"/>
          <w:szCs w:val="28"/>
          <w:rtl/>
        </w:rPr>
        <w:t xml:space="preserve"> لهب شمعة- سقف غرفة أبيض </w:t>
      </w:r>
      <w:r w:rsidRPr="00DE4ED2">
        <w:rPr>
          <w:rFonts w:ascii="Amiri" w:hAnsi="Amiri" w:cs="Amiri"/>
          <w:sz w:val="28"/>
          <w:szCs w:val="28"/>
          <w:rtl/>
        </w:rPr>
        <w:t>–</w:t>
      </w:r>
      <w:r w:rsidRPr="00DE4ED2">
        <w:rPr>
          <w:rFonts w:ascii="Amiri" w:hAnsi="Amiri" w:cs="Amiri" w:hint="cs"/>
          <w:sz w:val="28"/>
          <w:szCs w:val="28"/>
          <w:rtl/>
        </w:rPr>
        <w:t xml:space="preserve"> مصباح متوهج</w:t>
      </w:r>
    </w:p>
    <w:p w14:paraId="2FB08B17" w14:textId="1C9D545E" w:rsidR="00D41949" w:rsidRDefault="001C008B" w:rsidP="001C008B">
      <w:pPr>
        <w:pStyle w:val="ListParagraph"/>
        <w:numPr>
          <w:ilvl w:val="0"/>
          <w:numId w:val="64"/>
        </w:numPr>
        <w:bidi/>
        <w:spacing w:after="0" w:line="276" w:lineRule="auto"/>
        <w:rPr>
          <w:rFonts w:ascii="Amiri" w:hAnsi="Amiri" w:cs="Amiri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6D70628" wp14:editId="51FD0D30">
            <wp:simplePos x="0" y="0"/>
            <wp:positionH relativeFrom="column">
              <wp:posOffset>1552575</wp:posOffset>
            </wp:positionH>
            <wp:positionV relativeFrom="paragraph">
              <wp:posOffset>695325</wp:posOffset>
            </wp:positionV>
            <wp:extent cx="3467100" cy="2085975"/>
            <wp:effectExtent l="0" t="0" r="0" b="9525"/>
            <wp:wrapThrough wrapText="bothSides">
              <wp:wrapPolygon edited="0">
                <wp:start x="0" y="0"/>
                <wp:lineTo x="0" y="21501"/>
                <wp:lineTo x="21481" y="21501"/>
                <wp:lineTo x="21481" y="0"/>
                <wp:lineTo x="0" y="0"/>
              </wp:wrapPolygon>
            </wp:wrapThrough>
            <wp:docPr id="1548302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1949">
        <w:rPr>
          <w:rFonts w:ascii="Amiri" w:hAnsi="Amiri" w:cs="Amiri" w:hint="cs"/>
          <w:sz w:val="28"/>
          <w:szCs w:val="28"/>
          <w:rtl/>
        </w:rPr>
        <w:t xml:space="preserve">لمح يونس </w:t>
      </w:r>
      <w:r w:rsidR="00E66E34">
        <w:rPr>
          <w:rFonts w:ascii="Amiri" w:hAnsi="Amiri" w:cs="Amiri" w:hint="cs"/>
          <w:sz w:val="28"/>
          <w:szCs w:val="28"/>
          <w:rtl/>
        </w:rPr>
        <w:t>ح</w:t>
      </w:r>
      <w:r w:rsidR="00D41949">
        <w:rPr>
          <w:rFonts w:ascii="Amiri" w:hAnsi="Amiri" w:cs="Amiri" w:hint="cs"/>
          <w:sz w:val="28"/>
          <w:szCs w:val="28"/>
          <w:rtl/>
        </w:rPr>
        <w:t xml:space="preserve">ادث مرور عبر زجاج السيارة الأمامي خلال رحلتهم إلى جبال الشريعة. الذي حدث بسبب </w:t>
      </w:r>
      <w:r w:rsidR="00E66E34">
        <w:rPr>
          <w:rFonts w:ascii="Amiri" w:hAnsi="Amiri" w:cs="Amiri" w:hint="cs"/>
          <w:sz w:val="28"/>
          <w:szCs w:val="28"/>
          <w:rtl/>
        </w:rPr>
        <w:t>الضباب الكثيف</w:t>
      </w:r>
      <w:r w:rsidR="00D41949">
        <w:rPr>
          <w:rFonts w:ascii="Amiri" w:hAnsi="Amiri" w:cs="Amiri" w:hint="cs"/>
          <w:sz w:val="28"/>
          <w:szCs w:val="28"/>
          <w:rtl/>
        </w:rPr>
        <w:t xml:space="preserve"> المتشكل</w:t>
      </w:r>
      <w:r w:rsidR="00E66E34">
        <w:rPr>
          <w:rFonts w:ascii="Amiri" w:hAnsi="Amiri" w:cs="Amiri" w:hint="cs"/>
          <w:sz w:val="28"/>
          <w:szCs w:val="28"/>
          <w:rtl/>
        </w:rPr>
        <w:t>، ما يجعل السيارات لا ترى بوضوح ر</w:t>
      </w:r>
      <w:r w:rsidR="00D41949">
        <w:rPr>
          <w:rFonts w:ascii="Amiri" w:hAnsi="Amiri" w:cs="Amiri" w:hint="cs"/>
          <w:sz w:val="28"/>
          <w:szCs w:val="28"/>
          <w:rtl/>
        </w:rPr>
        <w:t xml:space="preserve">غم </w:t>
      </w:r>
      <w:r w:rsidR="00E66E34">
        <w:rPr>
          <w:rFonts w:ascii="Amiri" w:hAnsi="Amiri" w:cs="Amiri" w:hint="cs"/>
          <w:sz w:val="28"/>
          <w:szCs w:val="28"/>
          <w:rtl/>
        </w:rPr>
        <w:t>أضواءها المشتعلة.</w:t>
      </w:r>
    </w:p>
    <w:p w14:paraId="450D9A0F" w14:textId="3732380E" w:rsidR="001C008B" w:rsidRDefault="001C008B" w:rsidP="001C008B">
      <w:pPr>
        <w:pStyle w:val="ListParagraph"/>
        <w:bidi/>
        <w:spacing w:after="0" w:line="276" w:lineRule="auto"/>
        <w:rPr>
          <w:rFonts w:ascii="Amiri" w:hAnsi="Amiri" w:cs="Amiri"/>
          <w:color w:val="FF0000"/>
          <w:sz w:val="28"/>
          <w:szCs w:val="28"/>
          <w:rtl/>
        </w:rPr>
      </w:pPr>
    </w:p>
    <w:p w14:paraId="557BE99F" w14:textId="2A66E605" w:rsidR="001C008B" w:rsidRDefault="001C008B" w:rsidP="001C008B">
      <w:pPr>
        <w:pStyle w:val="ListParagraph"/>
        <w:bidi/>
        <w:spacing w:after="0" w:line="276" w:lineRule="auto"/>
        <w:rPr>
          <w:rFonts w:ascii="Amiri" w:hAnsi="Amiri" w:cs="Amiri"/>
          <w:color w:val="FF0000"/>
          <w:sz w:val="28"/>
          <w:szCs w:val="28"/>
          <w:rtl/>
        </w:rPr>
      </w:pPr>
    </w:p>
    <w:p w14:paraId="5D8440CD" w14:textId="50F6A9C6" w:rsidR="001C008B" w:rsidRDefault="001C008B" w:rsidP="001C008B">
      <w:pPr>
        <w:pStyle w:val="ListParagraph"/>
        <w:bidi/>
        <w:spacing w:after="0" w:line="276" w:lineRule="auto"/>
        <w:rPr>
          <w:rFonts w:ascii="Amiri" w:hAnsi="Amiri" w:cs="Amiri"/>
          <w:color w:val="FF0000"/>
          <w:sz w:val="28"/>
          <w:szCs w:val="28"/>
          <w:rtl/>
        </w:rPr>
      </w:pPr>
    </w:p>
    <w:p w14:paraId="3C20782E" w14:textId="77777777" w:rsidR="001C008B" w:rsidRDefault="001C008B" w:rsidP="001C008B">
      <w:pPr>
        <w:pStyle w:val="ListParagraph"/>
        <w:bidi/>
        <w:spacing w:after="0" w:line="276" w:lineRule="auto"/>
        <w:rPr>
          <w:rFonts w:ascii="Amiri" w:hAnsi="Amiri" w:cs="Amiri"/>
          <w:color w:val="FF0000"/>
          <w:sz w:val="28"/>
          <w:szCs w:val="28"/>
          <w:rtl/>
        </w:rPr>
      </w:pPr>
    </w:p>
    <w:p w14:paraId="614CF600" w14:textId="77777777" w:rsidR="001C008B" w:rsidRDefault="001C008B" w:rsidP="001C008B">
      <w:pPr>
        <w:pStyle w:val="ListParagraph"/>
        <w:bidi/>
        <w:spacing w:after="0" w:line="276" w:lineRule="auto"/>
        <w:rPr>
          <w:rFonts w:ascii="Amiri" w:hAnsi="Amiri" w:cs="Amiri"/>
          <w:color w:val="FF0000"/>
          <w:sz w:val="28"/>
          <w:szCs w:val="28"/>
          <w:rtl/>
        </w:rPr>
      </w:pPr>
    </w:p>
    <w:p w14:paraId="1A43CBD2" w14:textId="77777777" w:rsidR="001C008B" w:rsidRPr="00D41949" w:rsidRDefault="001C008B" w:rsidP="001C008B">
      <w:pPr>
        <w:pStyle w:val="ListParagraph"/>
        <w:bidi/>
        <w:spacing w:after="0" w:line="276" w:lineRule="auto"/>
        <w:rPr>
          <w:rFonts w:ascii="Amiri" w:hAnsi="Amiri" w:cs="Amiri"/>
          <w:color w:val="FF0000"/>
          <w:sz w:val="28"/>
          <w:szCs w:val="28"/>
          <w:rtl/>
        </w:rPr>
      </w:pPr>
    </w:p>
    <w:p w14:paraId="0E22BDD6" w14:textId="5CDDD7B5" w:rsidR="00D41949" w:rsidRPr="00D41949" w:rsidRDefault="00D41949" w:rsidP="001C008B">
      <w:pPr>
        <w:pStyle w:val="ListParagraph"/>
        <w:numPr>
          <w:ilvl w:val="0"/>
          <w:numId w:val="68"/>
        </w:numPr>
        <w:bidi/>
        <w:spacing w:after="0" w:line="276" w:lineRule="auto"/>
        <w:rPr>
          <w:rFonts w:ascii="Amiri" w:hAnsi="Amiri" w:cs="Amiri"/>
          <w:color w:val="FF0000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لماذا لا يمكن الرؤية بوضوح خلال الضباب الكثيف؟</w:t>
      </w:r>
    </w:p>
    <w:p w14:paraId="03065734" w14:textId="74D4825A" w:rsidR="00D41949" w:rsidRPr="00D41949" w:rsidRDefault="00D41949" w:rsidP="00D41949">
      <w:pPr>
        <w:pStyle w:val="ListParagraph"/>
        <w:numPr>
          <w:ilvl w:val="0"/>
          <w:numId w:val="68"/>
        </w:numPr>
        <w:bidi/>
        <w:spacing w:after="0"/>
        <w:rPr>
          <w:rFonts w:ascii="Amiri" w:hAnsi="Amiri" w:cs="Amiri"/>
          <w:color w:val="FF0000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استخرج من السياق وسطين ضوئيين و</w:t>
      </w:r>
      <w:r w:rsidR="001C008B">
        <w:rPr>
          <w:rFonts w:ascii="Amiri" w:hAnsi="Amiri" w:cs="Amiri" w:hint="cs"/>
          <w:sz w:val="28"/>
          <w:szCs w:val="28"/>
          <w:rtl/>
        </w:rPr>
        <w:t>اذكر نوع كل واحد منهما.</w:t>
      </w:r>
    </w:p>
    <w:p w14:paraId="4204CF64" w14:textId="77777777" w:rsidR="007F0FD3" w:rsidRPr="00DE4ED2" w:rsidRDefault="007F0FD3" w:rsidP="007F0FD3">
      <w:pPr>
        <w:bidi/>
        <w:spacing w:after="0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</w:p>
    <w:p w14:paraId="65A1A0BB" w14:textId="0266E356" w:rsidR="00856430" w:rsidRPr="00DE4ED2" w:rsidRDefault="00856430" w:rsidP="00856430">
      <w:pPr>
        <w:bidi/>
        <w:spacing w:after="0" w:line="240" w:lineRule="auto"/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val="en-US"/>
        </w:rPr>
      </w:pPr>
      <w:r w:rsidRPr="00DE4ED2"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val="en-US"/>
        </w:rPr>
        <w:t>ال</w:t>
      </w:r>
      <w:r w:rsidR="00DE4ED2">
        <w:rPr>
          <w:rFonts w:ascii="Amiri" w:hAnsi="Amiri" w:cs="Amiri" w:hint="cs"/>
          <w:b/>
          <w:bCs/>
          <w:color w:val="FF0000"/>
          <w:sz w:val="28"/>
          <w:szCs w:val="28"/>
          <w:u w:val="single"/>
          <w:rtl/>
          <w:lang w:val="en-US"/>
        </w:rPr>
        <w:t>تمرين الثاني:</w:t>
      </w:r>
    </w:p>
    <w:p w14:paraId="7D4A17C6" w14:textId="77777777" w:rsidR="00942549" w:rsidRPr="00DE4ED2" w:rsidRDefault="00856430" w:rsidP="007F0FD3">
      <w:p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DE4ED2">
        <w:rPr>
          <w:rFonts w:ascii="Amiri" w:hAnsi="Amiri" w:cs="Amiri" w:hint="cs"/>
          <w:sz w:val="28"/>
          <w:szCs w:val="28"/>
          <w:rtl/>
        </w:rPr>
        <w:t>حضرت أختان محلولي</w:t>
      </w:r>
      <w:r w:rsidR="00770FC6" w:rsidRPr="00DE4ED2">
        <w:rPr>
          <w:rFonts w:ascii="Amiri" w:hAnsi="Amiri" w:cs="Amiri" w:hint="cs"/>
          <w:sz w:val="28"/>
          <w:szCs w:val="28"/>
          <w:rtl/>
        </w:rPr>
        <w:t>ن</w:t>
      </w:r>
      <w:r w:rsidR="000B4134" w:rsidRPr="00DE4ED2">
        <w:rPr>
          <w:rFonts w:ascii="Amiri" w:hAnsi="Amiri" w:cs="Amiri" w:hint="cs"/>
          <w:sz w:val="28"/>
          <w:szCs w:val="28"/>
          <w:rtl/>
        </w:rPr>
        <w:t xml:space="preserve"> مائيين سكريين: حيث مزجت شيماء </w:t>
      </w:r>
      <w:r w:rsidR="000B4134" w:rsidRPr="00DE4ED2">
        <w:rPr>
          <w:rFonts w:ascii="Amiri" w:hAnsi="Amiri" w:cs="Amiri"/>
          <w:sz w:val="28"/>
          <w:szCs w:val="28"/>
        </w:rPr>
        <w:t>90 g</w:t>
      </w:r>
      <w:r w:rsidR="000B4134" w:rsidRPr="00DE4ED2">
        <w:rPr>
          <w:rFonts w:ascii="Amiri" w:hAnsi="Amiri" w:cs="Amiri" w:hint="cs"/>
          <w:sz w:val="28"/>
          <w:szCs w:val="28"/>
          <w:rtl/>
          <w:lang w:bidi="ar-DZ"/>
        </w:rPr>
        <w:t xml:space="preserve"> من السكر مع </w:t>
      </w:r>
      <w:r w:rsidR="000B4134" w:rsidRPr="00DE4ED2">
        <w:rPr>
          <w:rFonts w:ascii="Amiri" w:hAnsi="Amiri" w:cs="Amiri"/>
          <w:sz w:val="28"/>
          <w:szCs w:val="28"/>
          <w:lang w:bidi="ar-DZ"/>
        </w:rPr>
        <w:t xml:space="preserve">600 ml </w:t>
      </w:r>
      <w:r w:rsidR="000B4134" w:rsidRPr="00DE4ED2">
        <w:rPr>
          <w:rFonts w:ascii="Amiri" w:hAnsi="Amiri" w:cs="Amiri" w:hint="cs"/>
          <w:sz w:val="28"/>
          <w:szCs w:val="28"/>
          <w:rtl/>
          <w:lang w:bidi="ar-DZ"/>
        </w:rPr>
        <w:t xml:space="preserve">من الماء. بينما أذابت أختها </w:t>
      </w:r>
      <w:r w:rsidR="000B4134" w:rsidRPr="00DE4ED2">
        <w:rPr>
          <w:rFonts w:ascii="Amiri" w:hAnsi="Amiri" w:cs="Amiri"/>
          <w:sz w:val="28"/>
          <w:szCs w:val="28"/>
          <w:lang w:bidi="ar-DZ"/>
        </w:rPr>
        <w:t>150g</w:t>
      </w:r>
      <w:r w:rsidR="000B4134" w:rsidRPr="00DE4ED2">
        <w:rPr>
          <w:rFonts w:ascii="Amiri" w:hAnsi="Amiri" w:cs="Amiri" w:hint="cs"/>
          <w:sz w:val="28"/>
          <w:szCs w:val="28"/>
          <w:rtl/>
          <w:lang w:bidi="ar-DZ"/>
        </w:rPr>
        <w:t xml:space="preserve"> من السكر في 1 لتر من الماء.</w:t>
      </w:r>
    </w:p>
    <w:p w14:paraId="144CAE51" w14:textId="77777777" w:rsidR="00942549" w:rsidRPr="00DE4ED2" w:rsidRDefault="00942549" w:rsidP="001C008B">
      <w:pPr>
        <w:pStyle w:val="ListParagraph"/>
        <w:numPr>
          <w:ilvl w:val="0"/>
          <w:numId w:val="66"/>
        </w:numPr>
        <w:bidi/>
        <w:spacing w:after="0" w:line="276" w:lineRule="auto"/>
        <w:rPr>
          <w:rFonts w:ascii="Amiri" w:hAnsi="Amiri" w:cs="Amiri"/>
          <w:b/>
          <w:bCs/>
          <w:color w:val="FF0000"/>
          <w:sz w:val="28"/>
          <w:szCs w:val="28"/>
          <w:u w:val="single"/>
        </w:rPr>
      </w:pPr>
      <w:r w:rsidRPr="00DE4ED2">
        <w:rPr>
          <w:rFonts w:ascii="Amiri" w:hAnsi="Amiri" w:cs="Amiri" w:hint="cs"/>
          <w:sz w:val="28"/>
          <w:szCs w:val="28"/>
          <w:rtl/>
        </w:rPr>
        <w:t>أي الأختين حضرت كمية أكبر من المحلول؟</w:t>
      </w:r>
    </w:p>
    <w:p w14:paraId="0A6E0747" w14:textId="77777777" w:rsidR="00942549" w:rsidRPr="00DE4ED2" w:rsidRDefault="00942549" w:rsidP="00942549">
      <w:pPr>
        <w:pStyle w:val="ListParagraph"/>
        <w:numPr>
          <w:ilvl w:val="0"/>
          <w:numId w:val="66"/>
        </w:numPr>
        <w:bidi/>
        <w:spacing w:after="0"/>
        <w:rPr>
          <w:rFonts w:ascii="Amiri" w:hAnsi="Amiri" w:cs="Amiri"/>
          <w:b/>
          <w:bCs/>
          <w:color w:val="FF0000"/>
          <w:sz w:val="28"/>
          <w:szCs w:val="28"/>
          <w:u w:val="single"/>
        </w:rPr>
      </w:pPr>
      <w:r w:rsidRPr="00DE4ED2">
        <w:rPr>
          <w:rFonts w:ascii="Amiri" w:hAnsi="Amiri" w:cs="Amiri" w:hint="cs"/>
          <w:sz w:val="28"/>
          <w:szCs w:val="28"/>
          <w:rtl/>
        </w:rPr>
        <w:t xml:space="preserve">أوجد تركيز كل محلول من السكر بوحدة </w:t>
      </w:r>
      <w:r w:rsidRPr="00DE4ED2">
        <w:rPr>
          <w:rFonts w:ascii="Amiri" w:hAnsi="Amiri" w:cs="Amiri"/>
          <w:sz w:val="28"/>
          <w:szCs w:val="28"/>
        </w:rPr>
        <w:t>g/L</w:t>
      </w:r>
      <w:r w:rsidRPr="00DE4ED2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14:paraId="6A0642DC" w14:textId="2315B9EC" w:rsidR="007F0FD3" w:rsidRPr="00DE4ED2" w:rsidRDefault="00942549" w:rsidP="009E021E">
      <w:pPr>
        <w:pStyle w:val="ListParagraph"/>
        <w:numPr>
          <w:ilvl w:val="0"/>
          <w:numId w:val="66"/>
        </w:numPr>
        <w:bidi/>
        <w:spacing w:after="0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  <w:r w:rsidRPr="00DE4ED2">
        <w:rPr>
          <w:rFonts w:ascii="Amiri" w:hAnsi="Amiri" w:cs="Amiri" w:hint="cs"/>
          <w:sz w:val="28"/>
          <w:szCs w:val="28"/>
          <w:rtl/>
          <w:lang w:bidi="ar-DZ"/>
        </w:rPr>
        <w:t>قارن بين مذاقي المحلولين. (أيهما أحلى؟</w:t>
      </w:r>
      <w:r w:rsidR="009E021E" w:rsidRPr="00DE4ED2">
        <w:rPr>
          <w:rFonts w:ascii="Amiri" w:hAnsi="Amiri" w:cs="Amiri" w:hint="cs"/>
          <w:sz w:val="28"/>
          <w:szCs w:val="28"/>
          <w:rtl/>
          <w:lang w:bidi="ar-DZ"/>
        </w:rPr>
        <w:t>). برر إجابتك</w:t>
      </w:r>
    </w:p>
    <w:p w14:paraId="663629F4" w14:textId="2CF09B3B" w:rsidR="007F0FD3" w:rsidRPr="00DE4ED2" w:rsidRDefault="007F0FD3" w:rsidP="007F0FD3">
      <w:pPr>
        <w:bidi/>
        <w:spacing w:after="0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</w:p>
    <w:p w14:paraId="2A11FFE3" w14:textId="257FDFD5" w:rsidR="007F0FD3" w:rsidRPr="00DE4ED2" w:rsidRDefault="001C008B" w:rsidP="007F0FD3">
      <w:pPr>
        <w:bidi/>
        <w:spacing w:after="0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  <w:r w:rsidRPr="008317A8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CCDCD0" wp14:editId="48B04A1B">
                <wp:simplePos x="0" y="0"/>
                <wp:positionH relativeFrom="column">
                  <wp:posOffset>19050</wp:posOffset>
                </wp:positionH>
                <wp:positionV relativeFrom="paragraph">
                  <wp:posOffset>33655</wp:posOffset>
                </wp:positionV>
                <wp:extent cx="426350" cy="428625"/>
                <wp:effectExtent l="0" t="0" r="12065" b="285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50" cy="428625"/>
                        </a:xfrm>
                        <a:prstGeom prst="flowChartMultidocumen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F12F8" w14:textId="77777777" w:rsidR="001C008B" w:rsidRPr="008D4088" w:rsidRDefault="001C008B" w:rsidP="001C008B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408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CDCD0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Text Box 66" o:spid="_x0000_s1026" type="#_x0000_t115" style="position:absolute;left:0;text-align:left;margin-left:1.5pt;margin-top:2.65pt;width:33.55pt;height:33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" fillcolor="white [3201]" strokeweight=".5pt">
                <v:textbox>
                  <w:txbxContent>
                    <w:p w14:paraId="251F12F8" w14:textId="77777777" w:rsidR="001C008B" w:rsidRPr="008D4088" w:rsidRDefault="001C008B" w:rsidP="001C008B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8D4088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7041CC5" w14:textId="2B90FADC" w:rsidR="00070334" w:rsidRPr="00DE4ED2" w:rsidRDefault="007F0FD3" w:rsidP="00C40BC1">
      <w:pPr>
        <w:bidi/>
        <w:spacing w:after="0" w:line="240" w:lineRule="auto"/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val="en-US"/>
        </w:rPr>
      </w:pPr>
      <w:r w:rsidRPr="00DE4ED2"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val="en-US"/>
        </w:rPr>
        <w:lastRenderedPageBreak/>
        <w:t>الجزء الثاني: (08 ن)</w:t>
      </w:r>
    </w:p>
    <w:p w14:paraId="7042C687" w14:textId="37554FFC" w:rsidR="009E021E" w:rsidRPr="00DE4ED2" w:rsidRDefault="009E021E" w:rsidP="009E021E">
      <w:pPr>
        <w:bidi/>
        <w:spacing w:after="0" w:line="240" w:lineRule="auto"/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val="en-US"/>
        </w:rPr>
      </w:pPr>
      <w:r w:rsidRPr="00DE4ED2">
        <w:rPr>
          <w:rFonts w:ascii="Amiri" w:hAnsi="Amiri" w:cs="Amiri" w:hint="cs"/>
          <w:b/>
          <w:bCs/>
          <w:color w:val="FF0000"/>
          <w:sz w:val="28"/>
          <w:szCs w:val="28"/>
          <w:u w:val="single"/>
          <w:rtl/>
          <w:lang w:val="en-US"/>
        </w:rPr>
        <w:t>الوضعية الادماجية: (08 ن)</w:t>
      </w:r>
    </w:p>
    <w:p w14:paraId="2983C52D" w14:textId="7C0C6DF1" w:rsidR="007F0FD3" w:rsidRPr="00DE4ED2" w:rsidRDefault="007F0FD3" w:rsidP="007F0FD3">
      <w:pPr>
        <w:tabs>
          <w:tab w:val="left" w:pos="6911"/>
        </w:tabs>
        <w:bidi/>
        <w:rPr>
          <w:rFonts w:ascii="Amiri" w:hAnsi="Amiri" w:cs="Amiri"/>
          <w:sz w:val="28"/>
          <w:szCs w:val="28"/>
          <w:rtl/>
        </w:rPr>
      </w:pPr>
      <w:r w:rsidRPr="00DE4ED2">
        <w:rPr>
          <w:rFonts w:ascii="Amiri" w:hAnsi="Amiri" w:cs="Amiri"/>
          <w:sz w:val="28"/>
          <w:szCs w:val="28"/>
          <w:rtl/>
        </w:rPr>
        <w:t xml:space="preserve">  أراد الوالد إضافة الماء إلى </w:t>
      </w:r>
      <w:r w:rsidR="007F005F" w:rsidRPr="00DE4ED2">
        <w:rPr>
          <w:rFonts w:ascii="Amiri" w:hAnsi="Amiri" w:cs="Amiri" w:hint="cs"/>
          <w:sz w:val="28"/>
          <w:szCs w:val="28"/>
          <w:rtl/>
        </w:rPr>
        <w:t>ب</w:t>
      </w:r>
      <w:r w:rsidRPr="00DE4ED2">
        <w:rPr>
          <w:rFonts w:ascii="Amiri" w:hAnsi="Amiri" w:cs="Amiri"/>
          <w:sz w:val="28"/>
          <w:szCs w:val="28"/>
          <w:rtl/>
        </w:rPr>
        <w:t>طارية</w:t>
      </w:r>
      <w:r w:rsidR="007F005F" w:rsidRPr="00DE4ED2">
        <w:rPr>
          <w:rFonts w:ascii="Amiri" w:hAnsi="Amiri" w:cs="Amiri" w:hint="cs"/>
          <w:sz w:val="28"/>
          <w:szCs w:val="28"/>
          <w:rtl/>
        </w:rPr>
        <w:t xml:space="preserve"> السيارة</w:t>
      </w:r>
      <w:r w:rsidRPr="00DE4ED2">
        <w:rPr>
          <w:rFonts w:ascii="Amiri" w:hAnsi="Amiri" w:cs="Amiri"/>
          <w:sz w:val="28"/>
          <w:szCs w:val="28"/>
          <w:rtl/>
        </w:rPr>
        <w:t xml:space="preserve"> لكنه لم يجد ماء نقيا. فاقترح عليه محمد إضافة ماء ال</w:t>
      </w:r>
      <w:r w:rsidR="007F005F" w:rsidRPr="00DE4ED2">
        <w:rPr>
          <w:rFonts w:ascii="Amiri" w:hAnsi="Amiri" w:cs="Amiri" w:hint="cs"/>
          <w:sz w:val="28"/>
          <w:szCs w:val="28"/>
          <w:rtl/>
        </w:rPr>
        <w:t>بحر</w:t>
      </w:r>
      <w:r w:rsidRPr="00DE4ED2">
        <w:rPr>
          <w:rFonts w:ascii="Amiri" w:hAnsi="Amiri" w:cs="Amiri"/>
          <w:sz w:val="28"/>
          <w:szCs w:val="28"/>
          <w:rtl/>
        </w:rPr>
        <w:t xml:space="preserve"> إليها</w:t>
      </w:r>
      <w:r w:rsidR="00F36C61">
        <w:rPr>
          <w:rFonts w:ascii="Amiri" w:hAnsi="Amiri" w:cs="Amiri" w:hint="cs"/>
          <w:sz w:val="28"/>
          <w:szCs w:val="28"/>
          <w:rtl/>
        </w:rPr>
        <w:t xml:space="preserve"> إذ كانوا على شاطئ البحر</w:t>
      </w:r>
      <w:r w:rsidRPr="00DE4ED2">
        <w:rPr>
          <w:rFonts w:ascii="Amiri" w:hAnsi="Amiri" w:cs="Amiri"/>
          <w:sz w:val="28"/>
          <w:szCs w:val="28"/>
          <w:rtl/>
        </w:rPr>
        <w:t>. أخبره الوالد أ</w:t>
      </w:r>
      <w:r w:rsidR="007F005F" w:rsidRPr="00DE4ED2">
        <w:rPr>
          <w:rFonts w:ascii="Amiri" w:hAnsi="Amiri" w:cs="Amiri" w:hint="cs"/>
          <w:sz w:val="28"/>
          <w:szCs w:val="28"/>
          <w:rtl/>
        </w:rPr>
        <w:t>نهما غير متشابهين</w:t>
      </w:r>
      <w:r w:rsidRPr="00DE4ED2">
        <w:rPr>
          <w:rFonts w:ascii="Amiri" w:hAnsi="Amiri" w:cs="Amiri"/>
          <w:sz w:val="28"/>
          <w:szCs w:val="28"/>
          <w:rtl/>
        </w:rPr>
        <w:t>.</w:t>
      </w:r>
    </w:p>
    <w:p w14:paraId="325FBCAC" w14:textId="2FFB40D7" w:rsidR="007F005F" w:rsidRPr="00DE4ED2" w:rsidRDefault="007F0FD3" w:rsidP="007F005F">
      <w:pPr>
        <w:pStyle w:val="ListParagraph"/>
        <w:numPr>
          <w:ilvl w:val="0"/>
          <w:numId w:val="63"/>
        </w:numPr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</w:rPr>
      </w:pPr>
      <w:r w:rsidRPr="00DE4ED2">
        <w:rPr>
          <w:rFonts w:ascii="Amiri" w:hAnsi="Amiri" w:cs="Amiri"/>
          <w:sz w:val="28"/>
          <w:szCs w:val="28"/>
          <w:rtl/>
        </w:rPr>
        <w:t>اشرح لمحمد الفرق بين ماء ال</w:t>
      </w:r>
      <w:r w:rsidR="00C223AC">
        <w:rPr>
          <w:rFonts w:ascii="Amiri" w:hAnsi="Amiri" w:cs="Amiri" w:hint="cs"/>
          <w:sz w:val="28"/>
          <w:szCs w:val="28"/>
          <w:rtl/>
        </w:rPr>
        <w:t>بحر</w:t>
      </w:r>
      <w:r w:rsidRPr="00DE4ED2">
        <w:rPr>
          <w:rFonts w:ascii="Amiri" w:hAnsi="Amiri" w:cs="Amiri"/>
          <w:sz w:val="28"/>
          <w:szCs w:val="28"/>
          <w:rtl/>
        </w:rPr>
        <w:t xml:space="preserve"> والماء النقي.</w:t>
      </w:r>
    </w:p>
    <w:p w14:paraId="6FCA6C22" w14:textId="5C5804D7" w:rsidR="00770FC6" w:rsidRPr="00DE4ED2" w:rsidRDefault="00770FC6" w:rsidP="00770FC6">
      <w:pPr>
        <w:pStyle w:val="ListParagraph"/>
        <w:numPr>
          <w:ilvl w:val="0"/>
          <w:numId w:val="63"/>
        </w:numPr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</w:rPr>
      </w:pPr>
      <w:r w:rsidRPr="00DE4ED2">
        <w:rPr>
          <w:rFonts w:ascii="Amiri" w:hAnsi="Amiri" w:cs="Amiri" w:hint="cs"/>
          <w:sz w:val="28"/>
          <w:szCs w:val="28"/>
          <w:rtl/>
        </w:rPr>
        <w:t>مثل بالنموذج الحبيبي الماء النقي وماء البحر.</w:t>
      </w:r>
    </w:p>
    <w:p w14:paraId="6FEAD0BD" w14:textId="01726EBF" w:rsidR="007F0FD3" w:rsidRPr="00DE4ED2" w:rsidRDefault="007F005F" w:rsidP="007F005F">
      <w:pPr>
        <w:pStyle w:val="ListParagraph"/>
        <w:numPr>
          <w:ilvl w:val="0"/>
          <w:numId w:val="63"/>
        </w:numPr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</w:rPr>
      </w:pPr>
      <w:r w:rsidRPr="00DE4ED2">
        <w:rPr>
          <w:rFonts w:ascii="Amiri" w:hAnsi="Amiri" w:cs="Amiri" w:hint="cs"/>
          <w:sz w:val="28"/>
          <w:szCs w:val="28"/>
          <w:rtl/>
        </w:rPr>
        <w:t xml:space="preserve">لاسترجاع الماء النقي من الماء المالح، يمكن </w:t>
      </w:r>
      <w:r w:rsidR="00F36C61">
        <w:rPr>
          <w:rFonts w:ascii="Amiri" w:hAnsi="Amiri" w:cs="Amiri" w:hint="cs"/>
          <w:sz w:val="28"/>
          <w:szCs w:val="28"/>
          <w:rtl/>
        </w:rPr>
        <w:t>إ</w:t>
      </w:r>
      <w:r w:rsidRPr="00DE4ED2">
        <w:rPr>
          <w:rFonts w:ascii="Amiri" w:hAnsi="Amiri" w:cs="Amiri" w:hint="cs"/>
          <w:sz w:val="28"/>
          <w:szCs w:val="28"/>
          <w:rtl/>
        </w:rPr>
        <w:t>نجاز التجربة التالية:</w:t>
      </w:r>
    </w:p>
    <w:p w14:paraId="59695B7B" w14:textId="11F1147E" w:rsidR="007F005F" w:rsidRPr="00DE4ED2" w:rsidRDefault="00F36C61" w:rsidP="007F005F">
      <w:pPr>
        <w:pStyle w:val="ListParagraph"/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C613AC" wp14:editId="5C0C21E0">
                <wp:simplePos x="0" y="0"/>
                <wp:positionH relativeFrom="column">
                  <wp:posOffset>4524375</wp:posOffset>
                </wp:positionH>
                <wp:positionV relativeFrom="paragraph">
                  <wp:posOffset>311150</wp:posOffset>
                </wp:positionV>
                <wp:extent cx="657225" cy="476250"/>
                <wp:effectExtent l="0" t="0" r="0" b="0"/>
                <wp:wrapNone/>
                <wp:docPr id="2469187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A22B5" w14:textId="2C21F565" w:rsidR="00F36C61" w:rsidRPr="00F36C61" w:rsidRDefault="00F36C61" w:rsidP="00F36C6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F36C61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  <w:t>③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C613A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356.25pt;margin-top:24.5pt;width:51.75pt;height: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" filled="f" stroked="f" strokeweight=".5pt">
                <v:textbox>
                  <w:txbxContent>
                    <w:p w14:paraId="25BA22B5" w14:textId="2C21F565" w:rsidR="00F36C61" w:rsidRPr="00F36C61" w:rsidRDefault="00F36C61" w:rsidP="00F36C6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F36C61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</w:rPr>
                        <w:t>③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AF3182" wp14:editId="05ACE6BD">
                <wp:simplePos x="0" y="0"/>
                <wp:positionH relativeFrom="column">
                  <wp:posOffset>1781175</wp:posOffset>
                </wp:positionH>
                <wp:positionV relativeFrom="paragraph">
                  <wp:posOffset>63500</wp:posOffset>
                </wp:positionV>
                <wp:extent cx="447675" cy="476250"/>
                <wp:effectExtent l="0" t="0" r="0" b="0"/>
                <wp:wrapNone/>
                <wp:docPr id="15950211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4DB12" w14:textId="063AB77A" w:rsidR="00F36C61" w:rsidRPr="00F36C61" w:rsidRDefault="00F36C61" w:rsidP="00F36C6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F36C61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  <w:t>②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AF3182" id="_x0000_s1028" type="#_x0000_t202" style="position:absolute;left:0;text-align:left;margin-left:140.25pt;margin-top:5pt;width:35.25pt;height:37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" filled="f" stroked="f" strokeweight=".5pt">
                <v:textbox>
                  <w:txbxContent>
                    <w:p w14:paraId="6324DB12" w14:textId="063AB77A" w:rsidR="00F36C61" w:rsidRPr="00F36C61" w:rsidRDefault="00F36C61" w:rsidP="00F36C6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F36C61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</w:rPr>
                        <w:t>②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D39D98" wp14:editId="0A2D3C75">
                <wp:simplePos x="0" y="0"/>
                <wp:positionH relativeFrom="column">
                  <wp:posOffset>2076450</wp:posOffset>
                </wp:positionH>
                <wp:positionV relativeFrom="paragraph">
                  <wp:posOffset>311150</wp:posOffset>
                </wp:positionV>
                <wp:extent cx="371475" cy="447675"/>
                <wp:effectExtent l="0" t="0" r="66675" b="47625"/>
                <wp:wrapNone/>
                <wp:docPr id="21431508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4476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D5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left:0;text-align:left;margin-left:163.5pt;margin-top:24.5pt;width:29.25pt;height:3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9E021E" w:rsidRPr="00DE4ED2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87B29FB" wp14:editId="5E01B15D">
            <wp:simplePos x="0" y="0"/>
            <wp:positionH relativeFrom="column">
              <wp:posOffset>1019175</wp:posOffset>
            </wp:positionH>
            <wp:positionV relativeFrom="paragraph">
              <wp:posOffset>120650</wp:posOffset>
            </wp:positionV>
            <wp:extent cx="4448175" cy="3114675"/>
            <wp:effectExtent l="0" t="0" r="9525" b="9525"/>
            <wp:wrapThrough wrapText="bothSides">
              <wp:wrapPolygon edited="0">
                <wp:start x="0" y="0"/>
                <wp:lineTo x="0" y="21534"/>
                <wp:lineTo x="21554" y="21534"/>
                <wp:lineTo x="21554" y="0"/>
                <wp:lineTo x="0" y="0"/>
              </wp:wrapPolygon>
            </wp:wrapThrough>
            <wp:docPr id="175992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0DA94" w14:textId="543F1602" w:rsidR="009E021E" w:rsidRPr="00DE4ED2" w:rsidRDefault="00F36C61" w:rsidP="009E021E">
      <w:pPr>
        <w:pStyle w:val="ListParagraph"/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09F579" wp14:editId="7C80FEF1">
                <wp:simplePos x="0" y="0"/>
                <wp:positionH relativeFrom="column">
                  <wp:posOffset>4248150</wp:posOffset>
                </wp:positionH>
                <wp:positionV relativeFrom="paragraph">
                  <wp:posOffset>179705</wp:posOffset>
                </wp:positionV>
                <wp:extent cx="390525" cy="314325"/>
                <wp:effectExtent l="38100" t="0" r="28575" b="47625"/>
                <wp:wrapNone/>
                <wp:docPr id="20361568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3143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EAAB4" id="Straight Arrow Connector 2" o:spid="_x0000_s1026" type="#_x0000_t32" style="position:absolute;left:0;text-align:left;margin-left:334.5pt;margin-top:14.15pt;width:30.75pt;height:24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" strokecolor="black [3200]" strokeweight="1pt">
                <v:stroke endarrow="block" joinstyle="miter"/>
              </v:shape>
            </w:pict>
          </mc:Fallback>
        </mc:AlternateContent>
      </w:r>
    </w:p>
    <w:p w14:paraId="2F60E8B9" w14:textId="4B9199D8" w:rsidR="009E021E" w:rsidRPr="00DE4ED2" w:rsidRDefault="009E021E" w:rsidP="009E021E">
      <w:pPr>
        <w:pStyle w:val="ListParagraph"/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</w:p>
    <w:p w14:paraId="50A0DF35" w14:textId="1155E0FB" w:rsidR="009E021E" w:rsidRPr="00DE4ED2" w:rsidRDefault="00F36C61" w:rsidP="009E021E">
      <w:pPr>
        <w:pStyle w:val="ListParagraph"/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669E1D" wp14:editId="30FA8312">
                <wp:simplePos x="0" y="0"/>
                <wp:positionH relativeFrom="column">
                  <wp:posOffset>5362575</wp:posOffset>
                </wp:positionH>
                <wp:positionV relativeFrom="paragraph">
                  <wp:posOffset>261620</wp:posOffset>
                </wp:positionV>
                <wp:extent cx="466725" cy="476250"/>
                <wp:effectExtent l="0" t="0" r="0" b="0"/>
                <wp:wrapNone/>
                <wp:docPr id="16102656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00823" w14:textId="47B93056" w:rsidR="00F36C61" w:rsidRPr="00F36C61" w:rsidRDefault="00F36C61" w:rsidP="00F36C6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F36C6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④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669E1D" id="_x0000_s1029" type="#_x0000_t202" style="position:absolute;left:0;text-align:left;margin-left:422.25pt;margin-top:20.6pt;width:36.75pt;height:37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" filled="f" stroked="f" strokeweight=".5pt">
                <v:textbox>
                  <w:txbxContent>
                    <w:p w14:paraId="1C700823" w14:textId="47B93056" w:rsidR="00F36C61" w:rsidRPr="00F36C61" w:rsidRDefault="00F36C61" w:rsidP="00F36C6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F36C6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>④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7F895428" w14:textId="106F1A6F" w:rsidR="009E021E" w:rsidRPr="00DE4ED2" w:rsidRDefault="00F36C61" w:rsidP="009E021E">
      <w:pPr>
        <w:pStyle w:val="ListParagraph"/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660BD7" wp14:editId="622FAB68">
                <wp:simplePos x="0" y="0"/>
                <wp:positionH relativeFrom="column">
                  <wp:posOffset>695325</wp:posOffset>
                </wp:positionH>
                <wp:positionV relativeFrom="paragraph">
                  <wp:posOffset>273685</wp:posOffset>
                </wp:positionV>
                <wp:extent cx="466725" cy="447675"/>
                <wp:effectExtent l="0" t="0" r="0" b="0"/>
                <wp:wrapNone/>
                <wp:docPr id="13394884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82A06" w14:textId="687D10F2" w:rsidR="00F36C61" w:rsidRPr="00F36C61" w:rsidRDefault="00F36C6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F36C61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  <w:t>①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60BD7" id="_x0000_s1030" type="#_x0000_t202" style="position:absolute;left:0;text-align:left;margin-left:54.75pt;margin-top:21.55pt;width:36.75pt;height: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" filled="f" stroked="f" strokeweight=".5pt">
                <v:textbox>
                  <w:txbxContent>
                    <w:p w14:paraId="45482A06" w14:textId="687D10F2" w:rsidR="00F36C61" w:rsidRPr="00F36C61" w:rsidRDefault="00F36C6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F36C61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</w:rPr>
                        <w:t>①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530F7" wp14:editId="766D84F7">
                <wp:simplePos x="0" y="0"/>
                <wp:positionH relativeFrom="column">
                  <wp:posOffset>4914900</wp:posOffset>
                </wp:positionH>
                <wp:positionV relativeFrom="paragraph">
                  <wp:posOffset>111760</wp:posOffset>
                </wp:positionV>
                <wp:extent cx="552450" cy="352425"/>
                <wp:effectExtent l="38100" t="0" r="19050" b="47625"/>
                <wp:wrapNone/>
                <wp:docPr id="9997527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3524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BE3E" id="Straight Arrow Connector 2" o:spid="_x0000_s1026" type="#_x0000_t32" style="position:absolute;left:0;text-align:left;margin-left:387pt;margin-top:8.8pt;width:43.5pt;height:27.7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</w:p>
    <w:p w14:paraId="760A277D" w14:textId="26C12390" w:rsidR="009E021E" w:rsidRPr="00DE4ED2" w:rsidRDefault="00F36C61" w:rsidP="009E021E">
      <w:pPr>
        <w:pStyle w:val="ListParagraph"/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914D4" wp14:editId="568D1F47">
                <wp:simplePos x="0" y="0"/>
                <wp:positionH relativeFrom="column">
                  <wp:posOffset>1019175</wp:posOffset>
                </wp:positionH>
                <wp:positionV relativeFrom="paragraph">
                  <wp:posOffset>104775</wp:posOffset>
                </wp:positionV>
                <wp:extent cx="1209675" cy="276225"/>
                <wp:effectExtent l="0" t="0" r="66675" b="85725"/>
                <wp:wrapNone/>
                <wp:docPr id="14891899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2762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D0867D" id="Straight Arrow Connector 2" o:spid="_x0000_s1026" type="#_x0000_t32" style="position:absolute;left:0;text-align:left;margin-left:80.25pt;margin-top:8.25pt;width:95.25pt;height:21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</w:p>
    <w:p w14:paraId="6DDB2D44" w14:textId="77777777" w:rsidR="009E021E" w:rsidRPr="00DE4ED2" w:rsidRDefault="009E021E" w:rsidP="009E021E">
      <w:pPr>
        <w:pStyle w:val="ListParagraph"/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</w:p>
    <w:p w14:paraId="28E25570" w14:textId="77777777" w:rsidR="0084675D" w:rsidRPr="00DE4ED2" w:rsidRDefault="0084675D" w:rsidP="0084675D">
      <w:pPr>
        <w:pStyle w:val="ListParagraph"/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</w:p>
    <w:p w14:paraId="7E098E1D" w14:textId="42763543" w:rsidR="009E021E" w:rsidRPr="00DE4ED2" w:rsidRDefault="009E021E" w:rsidP="009E021E">
      <w:pPr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</w:p>
    <w:p w14:paraId="03E985A0" w14:textId="52D5345F" w:rsidR="007F005F" w:rsidRPr="00DE4ED2" w:rsidRDefault="007F005F" w:rsidP="007F005F">
      <w:pPr>
        <w:pStyle w:val="ListParagraph"/>
        <w:numPr>
          <w:ilvl w:val="0"/>
          <w:numId w:val="62"/>
        </w:numPr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</w:rPr>
      </w:pPr>
      <w:r w:rsidRPr="00DE4ED2">
        <w:rPr>
          <w:rFonts w:ascii="Amiri" w:hAnsi="Amiri" w:cs="Amiri" w:hint="cs"/>
          <w:sz w:val="28"/>
          <w:szCs w:val="28"/>
          <w:rtl/>
        </w:rPr>
        <w:t>سم الطريقة المستعملة في الحصول على ماء نقي.</w:t>
      </w:r>
    </w:p>
    <w:p w14:paraId="23D090CE" w14:textId="656448A0" w:rsidR="00070334" w:rsidRPr="00DE4ED2" w:rsidRDefault="00F36C61" w:rsidP="007F005F">
      <w:pPr>
        <w:pStyle w:val="ListParagraph"/>
        <w:numPr>
          <w:ilvl w:val="0"/>
          <w:numId w:val="62"/>
        </w:numPr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 xml:space="preserve">من خلال الصورة </w:t>
      </w:r>
      <w:r w:rsidR="007F005F" w:rsidRPr="00DE4ED2">
        <w:rPr>
          <w:rFonts w:ascii="Amiri" w:hAnsi="Amiri" w:cs="Amiri" w:hint="cs"/>
          <w:sz w:val="28"/>
          <w:szCs w:val="28"/>
          <w:rtl/>
        </w:rPr>
        <w:t xml:space="preserve">حدد </w:t>
      </w:r>
      <w:r>
        <w:rPr>
          <w:rFonts w:ascii="Amiri" w:hAnsi="Amiri" w:cs="Amiri" w:hint="cs"/>
          <w:sz w:val="28"/>
          <w:szCs w:val="28"/>
          <w:rtl/>
        </w:rPr>
        <w:t>أ</w:t>
      </w:r>
      <w:r w:rsidR="007F005F" w:rsidRPr="00DE4ED2">
        <w:rPr>
          <w:rFonts w:ascii="Amiri" w:hAnsi="Amiri" w:cs="Amiri" w:hint="cs"/>
          <w:sz w:val="28"/>
          <w:szCs w:val="28"/>
          <w:rtl/>
        </w:rPr>
        <w:t>ين يوجد الماء النقي. و أين يوجد ماء البحر.</w:t>
      </w:r>
    </w:p>
    <w:p w14:paraId="5BBE2D81" w14:textId="62147DB5" w:rsidR="007F005F" w:rsidRPr="00DE4ED2" w:rsidRDefault="007F005F" w:rsidP="007F005F">
      <w:pPr>
        <w:pStyle w:val="ListParagraph"/>
        <w:numPr>
          <w:ilvl w:val="0"/>
          <w:numId w:val="62"/>
        </w:numPr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</w:rPr>
      </w:pPr>
      <w:r w:rsidRPr="00DE4ED2">
        <w:rPr>
          <w:rFonts w:ascii="Amiri" w:hAnsi="Amiri" w:cs="Amiri" w:hint="cs"/>
          <w:sz w:val="28"/>
          <w:szCs w:val="28"/>
          <w:rtl/>
        </w:rPr>
        <w:t>ماذا يبقى في ال</w:t>
      </w:r>
      <w:r w:rsidR="00770FC6" w:rsidRPr="00DE4ED2">
        <w:rPr>
          <w:rFonts w:ascii="Amiri" w:hAnsi="Amiri" w:cs="Amiri" w:hint="cs"/>
          <w:sz w:val="28"/>
          <w:szCs w:val="28"/>
          <w:rtl/>
        </w:rPr>
        <w:t xml:space="preserve">دورق </w:t>
      </w:r>
      <w:r w:rsidRPr="00DE4ED2">
        <w:rPr>
          <w:rFonts w:ascii="Amiri" w:hAnsi="Amiri" w:cs="Amiri" w:hint="cs"/>
          <w:sz w:val="28"/>
          <w:szCs w:val="28"/>
          <w:rtl/>
        </w:rPr>
        <w:t xml:space="preserve">بعد </w:t>
      </w:r>
      <w:r w:rsidR="000B2B41" w:rsidRPr="00DE4ED2">
        <w:rPr>
          <w:rFonts w:ascii="Amiri" w:hAnsi="Amiri" w:cs="Amiri" w:hint="cs"/>
          <w:sz w:val="28"/>
          <w:szCs w:val="28"/>
          <w:rtl/>
        </w:rPr>
        <w:t>انتهاء التجربة</w:t>
      </w:r>
      <w:r w:rsidR="0084675D" w:rsidRPr="00DE4ED2">
        <w:rPr>
          <w:rFonts w:ascii="Amiri" w:hAnsi="Amiri" w:cs="Amiri" w:hint="cs"/>
          <w:sz w:val="28"/>
          <w:szCs w:val="28"/>
          <w:rtl/>
        </w:rPr>
        <w:t>؟</w:t>
      </w:r>
    </w:p>
    <w:p w14:paraId="0E9C5CD8" w14:textId="4D1DD178" w:rsidR="000B2B41" w:rsidRPr="00DE4ED2" w:rsidRDefault="00770FC6" w:rsidP="000B2B41">
      <w:pPr>
        <w:pStyle w:val="ListParagraph"/>
        <w:numPr>
          <w:ilvl w:val="0"/>
          <w:numId w:val="62"/>
        </w:numPr>
        <w:tabs>
          <w:tab w:val="left" w:pos="6911"/>
        </w:tabs>
        <w:bidi/>
        <w:spacing w:after="200" w:line="276" w:lineRule="auto"/>
        <w:rPr>
          <w:rFonts w:ascii="Amiri" w:hAnsi="Amiri" w:cs="Amiri"/>
          <w:sz w:val="28"/>
          <w:szCs w:val="28"/>
          <w:rtl/>
        </w:rPr>
      </w:pPr>
      <w:r w:rsidRPr="00DE4ED2">
        <w:rPr>
          <w:rFonts w:ascii="Amiri" w:hAnsi="Amiri" w:cs="Amiri" w:hint="cs"/>
          <w:sz w:val="28"/>
          <w:szCs w:val="28"/>
          <w:rtl/>
        </w:rPr>
        <w:t>صف في أسطر تجربة تت</w:t>
      </w:r>
      <w:r w:rsidR="0084675D" w:rsidRPr="00DE4ED2">
        <w:rPr>
          <w:rFonts w:ascii="Amiri" w:hAnsi="Amiri" w:cs="Amiri" w:hint="cs"/>
          <w:sz w:val="28"/>
          <w:szCs w:val="28"/>
          <w:rtl/>
        </w:rPr>
        <w:t>أ</w:t>
      </w:r>
      <w:r w:rsidRPr="00DE4ED2">
        <w:rPr>
          <w:rFonts w:ascii="Amiri" w:hAnsi="Amiri" w:cs="Amiri" w:hint="cs"/>
          <w:sz w:val="28"/>
          <w:szCs w:val="28"/>
          <w:rtl/>
        </w:rPr>
        <w:t>كد من خلالها أن الماء الناتج لا يحتوي على أملاح معدنية.</w:t>
      </w:r>
    </w:p>
    <w:p w14:paraId="134FF426" w14:textId="77777777" w:rsidR="00070334" w:rsidRPr="00DE4ED2" w:rsidRDefault="00070334" w:rsidP="0007033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28"/>
          <w:szCs w:val="28"/>
          <w:rtl/>
          <w:lang w:val="en-US"/>
        </w:rPr>
      </w:pPr>
    </w:p>
    <w:p w14:paraId="7D5609F4" w14:textId="178CEB7A" w:rsidR="00070334" w:rsidRPr="00DE4ED2" w:rsidRDefault="00070334" w:rsidP="0007033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28"/>
          <w:szCs w:val="28"/>
          <w:rtl/>
          <w:lang w:val="en-US"/>
        </w:rPr>
      </w:pPr>
    </w:p>
    <w:p w14:paraId="68C8BFA9" w14:textId="77777777" w:rsidR="00070334" w:rsidRPr="00DE4ED2" w:rsidRDefault="00070334" w:rsidP="0007033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28"/>
          <w:szCs w:val="28"/>
          <w:rtl/>
          <w:lang w:val="en-US"/>
        </w:rPr>
      </w:pPr>
    </w:p>
    <w:p w14:paraId="21F04CED" w14:textId="42FDE3FA" w:rsidR="009161E6" w:rsidRPr="00DE4ED2" w:rsidRDefault="00D73F6F" w:rsidP="000715DD">
      <w:pPr>
        <w:pStyle w:val="ListParagraph"/>
        <w:tabs>
          <w:tab w:val="left" w:pos="6911"/>
        </w:tabs>
        <w:bidi/>
        <w:spacing w:after="0"/>
        <w:rPr>
          <w:rFonts w:ascii="Sakkal Majalla" w:hAnsi="Sakkal Majalla" w:cs="Sakkal Majalla"/>
          <w:noProof/>
          <w:sz w:val="28"/>
          <w:szCs w:val="28"/>
          <w:rtl/>
          <w:lang w:val="ar-SA"/>
        </w:rPr>
      </w:pPr>
      <w:r w:rsidRPr="008317A8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1FCBA2" wp14:editId="42E45B92">
                <wp:simplePos x="0" y="0"/>
                <wp:positionH relativeFrom="column">
                  <wp:posOffset>76200</wp:posOffset>
                </wp:positionH>
                <wp:positionV relativeFrom="paragraph">
                  <wp:posOffset>1180465</wp:posOffset>
                </wp:positionV>
                <wp:extent cx="426085" cy="428625"/>
                <wp:effectExtent l="0" t="0" r="12065" b="28575"/>
                <wp:wrapNone/>
                <wp:docPr id="408245671" name="Text Box 408245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85" cy="428625"/>
                        </a:xfrm>
                        <a:prstGeom prst="flowChartMultidocumen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3226B" w14:textId="77777777" w:rsidR="00D73F6F" w:rsidRPr="008D4088" w:rsidRDefault="00D73F6F" w:rsidP="00D73F6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FCBA2" id="Text Box 408245671" o:spid="_x0000_s1031" type="#_x0000_t115" style="position:absolute;left:0;text-align:left;margin-left:6pt;margin-top:92.95pt;width:33.55pt;height:33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" fillcolor="white [3201]" strokeweight=".5pt">
                <v:textbox>
                  <w:txbxContent>
                    <w:p w14:paraId="7133226B" w14:textId="77777777" w:rsidR="00D73F6F" w:rsidRPr="008D4088" w:rsidRDefault="00D73F6F" w:rsidP="00D73F6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8C8C48" wp14:editId="1BC39341">
                <wp:simplePos x="0" y="0"/>
                <wp:positionH relativeFrom="column">
                  <wp:posOffset>2769235</wp:posOffset>
                </wp:positionH>
                <wp:positionV relativeFrom="paragraph">
                  <wp:posOffset>1180465</wp:posOffset>
                </wp:positionV>
                <wp:extent cx="866775" cy="542925"/>
                <wp:effectExtent l="0" t="0" r="9525" b="9525"/>
                <wp:wrapNone/>
                <wp:docPr id="6696325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B83196" w14:textId="77777777" w:rsidR="00D73F6F" w:rsidRPr="00A31126" w:rsidRDefault="00D73F6F" w:rsidP="00D73F6F">
                            <w:pPr>
                              <w:bidi/>
                              <w:rPr>
                                <w:rFonts w:cs="AFSANEH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A31126">
                              <w:rPr>
                                <w:rFonts w:cs="AFSANEH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C8C48" id="Text Box 40" o:spid="_x0000_s1032" type="#_x0000_t202" style="position:absolute;left:0;text-align:left;margin-left:218.05pt;margin-top:92.95pt;width:68.25pt;height:4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" fillcolor="white [3201]" stroked="f" strokeweight=".5pt">
                <v:textbox>
                  <w:txbxContent>
                    <w:p w14:paraId="5DB83196" w14:textId="77777777" w:rsidR="00D73F6F" w:rsidRPr="00A31126" w:rsidRDefault="00D73F6F" w:rsidP="00D73F6F">
                      <w:pPr>
                        <w:bidi/>
                        <w:rPr>
                          <w:rFonts w:cs="AFSANEH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A31126">
                        <w:rPr>
                          <w:rFonts w:cs="AFSANEH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161E6" w:rsidRPr="00DE4ED2" w:rsidSect="006C53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85598" w14:textId="77777777" w:rsidR="00821609" w:rsidRDefault="00821609" w:rsidP="00A23497">
      <w:pPr>
        <w:spacing w:after="0" w:line="240" w:lineRule="auto"/>
      </w:pPr>
      <w:r>
        <w:separator/>
      </w:r>
    </w:p>
  </w:endnote>
  <w:endnote w:type="continuationSeparator" w:id="0">
    <w:p w14:paraId="7C8EE8B8" w14:textId="77777777" w:rsidR="00821609" w:rsidRDefault="00821609" w:rsidP="00A23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miri">
    <w:altName w:val="Arial"/>
    <w:panose1 w:val="00000500000000000000"/>
    <w:charset w:val="00"/>
    <w:family w:val="auto"/>
    <w:pitch w:val="variable"/>
    <w:sig w:usb0="A000206F" w:usb1="C2002042" w:usb2="00000008" w:usb3="00000000" w:csb0="000000D3" w:csb1="00000000"/>
  </w:font>
  <w:font w:name="aref_ graffiti">
    <w:panose1 w:val="020005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FSANEH">
    <w:panose1 w:val="02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32DA" w14:textId="77777777" w:rsidR="00821609" w:rsidRDefault="00821609" w:rsidP="00A23497">
      <w:pPr>
        <w:spacing w:after="0" w:line="240" w:lineRule="auto"/>
      </w:pPr>
      <w:r>
        <w:separator/>
      </w:r>
    </w:p>
  </w:footnote>
  <w:footnote w:type="continuationSeparator" w:id="0">
    <w:p w14:paraId="484B2269" w14:textId="77777777" w:rsidR="00821609" w:rsidRDefault="00821609" w:rsidP="00A23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58C"/>
    <w:multiLevelType w:val="hybridMultilevel"/>
    <w:tmpl w:val="0FC0AED0"/>
    <w:lvl w:ilvl="0" w:tplc="0C5C8C8C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9A2"/>
    <w:multiLevelType w:val="hybridMultilevel"/>
    <w:tmpl w:val="F94A52A0"/>
    <w:lvl w:ilvl="0" w:tplc="9AF67294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5901DE"/>
    <w:multiLevelType w:val="hybridMultilevel"/>
    <w:tmpl w:val="638EA162"/>
    <w:lvl w:ilvl="0" w:tplc="A5321BB0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96F20"/>
    <w:multiLevelType w:val="hybridMultilevel"/>
    <w:tmpl w:val="506C905E"/>
    <w:lvl w:ilvl="0" w:tplc="E21C1000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C813C5"/>
    <w:multiLevelType w:val="hybridMultilevel"/>
    <w:tmpl w:val="7494CC6C"/>
    <w:lvl w:ilvl="0" w:tplc="A0A2EF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E66BF"/>
    <w:multiLevelType w:val="hybridMultilevel"/>
    <w:tmpl w:val="4CB63EB4"/>
    <w:lvl w:ilvl="0" w:tplc="CA3E30BA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C86809"/>
    <w:multiLevelType w:val="hybridMultilevel"/>
    <w:tmpl w:val="3E48B12E"/>
    <w:lvl w:ilvl="0" w:tplc="3154E894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D07A30"/>
    <w:multiLevelType w:val="hybridMultilevel"/>
    <w:tmpl w:val="14E88C00"/>
    <w:lvl w:ilvl="0" w:tplc="435E02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770D01"/>
    <w:multiLevelType w:val="hybridMultilevel"/>
    <w:tmpl w:val="08AE63A8"/>
    <w:lvl w:ilvl="0" w:tplc="A31039F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79051C"/>
    <w:multiLevelType w:val="hybridMultilevel"/>
    <w:tmpl w:val="DDF80CB2"/>
    <w:lvl w:ilvl="0" w:tplc="7F9027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486E20"/>
    <w:multiLevelType w:val="hybridMultilevel"/>
    <w:tmpl w:val="98825778"/>
    <w:lvl w:ilvl="0" w:tplc="A3347C9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B4030E"/>
    <w:multiLevelType w:val="hybridMultilevel"/>
    <w:tmpl w:val="0DFE45CA"/>
    <w:lvl w:ilvl="0" w:tplc="C61816A8">
      <w:start w:val="1"/>
      <w:numFmt w:val="arabicAlpha"/>
      <w:lvlText w:val="%1-"/>
      <w:lvlJc w:val="left"/>
      <w:pPr>
        <w:ind w:left="1068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0CA486A"/>
    <w:multiLevelType w:val="hybridMultilevel"/>
    <w:tmpl w:val="6B18D1D8"/>
    <w:lvl w:ilvl="0" w:tplc="0F84AC4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01007E"/>
    <w:multiLevelType w:val="hybridMultilevel"/>
    <w:tmpl w:val="D59EA66C"/>
    <w:lvl w:ilvl="0" w:tplc="A1D4AD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40D78EF"/>
    <w:multiLevelType w:val="hybridMultilevel"/>
    <w:tmpl w:val="DEE0C6FC"/>
    <w:lvl w:ilvl="0" w:tplc="D4847084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60156F7"/>
    <w:multiLevelType w:val="hybridMultilevel"/>
    <w:tmpl w:val="7E9EE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532890"/>
    <w:multiLevelType w:val="hybridMultilevel"/>
    <w:tmpl w:val="F62CBE48"/>
    <w:lvl w:ilvl="0" w:tplc="419E9B8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710B7E"/>
    <w:multiLevelType w:val="hybridMultilevel"/>
    <w:tmpl w:val="E77AAFB4"/>
    <w:lvl w:ilvl="0" w:tplc="FF0C0AE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A71282"/>
    <w:multiLevelType w:val="hybridMultilevel"/>
    <w:tmpl w:val="8E5ABAAC"/>
    <w:lvl w:ilvl="0" w:tplc="E65CF95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6D3AAB"/>
    <w:multiLevelType w:val="hybridMultilevel"/>
    <w:tmpl w:val="E0CE0434"/>
    <w:lvl w:ilvl="0" w:tplc="AC420E5A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4197B77"/>
    <w:multiLevelType w:val="hybridMultilevel"/>
    <w:tmpl w:val="210077F0"/>
    <w:lvl w:ilvl="0" w:tplc="B4FE0B9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5707BFE"/>
    <w:multiLevelType w:val="hybridMultilevel"/>
    <w:tmpl w:val="64B28206"/>
    <w:lvl w:ilvl="0" w:tplc="1D9E78C4">
      <w:start w:val="1"/>
      <w:numFmt w:val="upperRoman"/>
      <w:lvlText w:val="%1."/>
      <w:lvlJc w:val="right"/>
      <w:pPr>
        <w:ind w:left="1440" w:hanging="360"/>
      </w:pPr>
      <w:rPr>
        <w:rFonts w:ascii="Century" w:hAnsi="Century" w:cstheme="majorBidi" w:hint="default"/>
        <w:b/>
        <w:bCs/>
        <w:i w:val="0"/>
        <w:iCs w:val="0"/>
        <w:caps/>
        <w:sz w:val="28"/>
        <w:szCs w:val="3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701138D"/>
    <w:multiLevelType w:val="hybridMultilevel"/>
    <w:tmpl w:val="F2949CEA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7C7D7F"/>
    <w:multiLevelType w:val="hybridMultilevel"/>
    <w:tmpl w:val="AD9488BE"/>
    <w:lvl w:ilvl="0" w:tplc="95DE08F2">
      <w:start w:val="2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E9F501F"/>
    <w:multiLevelType w:val="hybridMultilevel"/>
    <w:tmpl w:val="F74A7786"/>
    <w:lvl w:ilvl="0" w:tplc="6A5A76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C55398"/>
    <w:multiLevelType w:val="hybridMultilevel"/>
    <w:tmpl w:val="78108B7A"/>
    <w:lvl w:ilvl="0" w:tplc="D7DCA32C">
      <w:start w:val="3"/>
      <w:numFmt w:val="bullet"/>
      <w:lvlText w:val="-"/>
      <w:lvlJc w:val="left"/>
      <w:pPr>
        <w:ind w:left="144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2BB5E98"/>
    <w:multiLevelType w:val="hybridMultilevel"/>
    <w:tmpl w:val="75DE338C"/>
    <w:lvl w:ilvl="0" w:tplc="6EEE2734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35D2439"/>
    <w:multiLevelType w:val="hybridMultilevel"/>
    <w:tmpl w:val="69F8C2E8"/>
    <w:lvl w:ilvl="0" w:tplc="F6ACDE7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miri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5413C4C"/>
    <w:multiLevelType w:val="hybridMultilevel"/>
    <w:tmpl w:val="08D8860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5C4E2F"/>
    <w:multiLevelType w:val="hybridMultilevel"/>
    <w:tmpl w:val="C5FE1CFE"/>
    <w:lvl w:ilvl="0" w:tplc="AAD40FCE"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7D4021E"/>
    <w:multiLevelType w:val="hybridMultilevel"/>
    <w:tmpl w:val="A0CAFDB8"/>
    <w:lvl w:ilvl="0" w:tplc="6324D568">
      <w:numFmt w:val="bullet"/>
      <w:lvlText w:val=""/>
      <w:lvlJc w:val="left"/>
      <w:pPr>
        <w:ind w:left="1080" w:hanging="360"/>
      </w:pPr>
      <w:rPr>
        <w:rFonts w:ascii="Symbol" w:eastAsiaTheme="minorHAnsi" w:hAnsi="Symbol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9290FA4"/>
    <w:multiLevelType w:val="hybridMultilevel"/>
    <w:tmpl w:val="4F6C4938"/>
    <w:lvl w:ilvl="0" w:tplc="27DEC57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895541"/>
    <w:multiLevelType w:val="hybridMultilevel"/>
    <w:tmpl w:val="5C1AB448"/>
    <w:lvl w:ilvl="0" w:tplc="A81E02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5830B3"/>
    <w:multiLevelType w:val="hybridMultilevel"/>
    <w:tmpl w:val="16E6E9DA"/>
    <w:lvl w:ilvl="0" w:tplc="0B4261B0">
      <w:start w:val="4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F28149A"/>
    <w:multiLevelType w:val="hybridMultilevel"/>
    <w:tmpl w:val="48B0D82E"/>
    <w:lvl w:ilvl="0" w:tplc="019C158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  <w:sz w:val="32"/>
        <w:szCs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EA024E"/>
    <w:multiLevelType w:val="hybridMultilevel"/>
    <w:tmpl w:val="27704572"/>
    <w:lvl w:ilvl="0" w:tplc="1ACED202">
      <w:start w:val="1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2422EF7"/>
    <w:multiLevelType w:val="hybridMultilevel"/>
    <w:tmpl w:val="8066597C"/>
    <w:lvl w:ilvl="0" w:tplc="6804CA6E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921C16"/>
    <w:multiLevelType w:val="hybridMultilevel"/>
    <w:tmpl w:val="794819DE"/>
    <w:lvl w:ilvl="0" w:tplc="1D9E78C4">
      <w:start w:val="1"/>
      <w:numFmt w:val="upperRoman"/>
      <w:lvlText w:val="%1."/>
      <w:lvlJc w:val="right"/>
      <w:pPr>
        <w:ind w:left="1440" w:hanging="360"/>
      </w:pPr>
      <w:rPr>
        <w:rFonts w:ascii="Century" w:hAnsi="Century" w:cstheme="majorBidi" w:hint="default"/>
        <w:b/>
        <w:bCs/>
        <w:i w:val="0"/>
        <w:iCs w:val="0"/>
        <w:caps/>
        <w:sz w:val="28"/>
        <w:szCs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E01EF9"/>
    <w:multiLevelType w:val="hybridMultilevel"/>
    <w:tmpl w:val="908CB024"/>
    <w:lvl w:ilvl="0" w:tplc="EC0E59A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833D76"/>
    <w:multiLevelType w:val="hybridMultilevel"/>
    <w:tmpl w:val="0FA465A8"/>
    <w:lvl w:ilvl="0" w:tplc="8CD8AE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2C0BF6"/>
    <w:multiLevelType w:val="hybridMultilevel"/>
    <w:tmpl w:val="0FE2D2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361CFD"/>
    <w:multiLevelType w:val="hybridMultilevel"/>
    <w:tmpl w:val="08D8860C"/>
    <w:lvl w:ilvl="0" w:tplc="1D8860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187CC7"/>
    <w:multiLevelType w:val="hybridMultilevel"/>
    <w:tmpl w:val="298AE0D6"/>
    <w:lvl w:ilvl="0" w:tplc="FBB02E20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5EA3561"/>
    <w:multiLevelType w:val="hybridMultilevel"/>
    <w:tmpl w:val="3C2A872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CD4684"/>
    <w:multiLevelType w:val="hybridMultilevel"/>
    <w:tmpl w:val="063ED832"/>
    <w:lvl w:ilvl="0" w:tplc="A8E87542">
      <w:start w:val="2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8CC4282"/>
    <w:multiLevelType w:val="hybridMultilevel"/>
    <w:tmpl w:val="C974FCAE"/>
    <w:lvl w:ilvl="0" w:tplc="5868FF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8A3C1F"/>
    <w:multiLevelType w:val="hybridMultilevel"/>
    <w:tmpl w:val="99C0C17E"/>
    <w:lvl w:ilvl="0" w:tplc="9B3A672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A25168D"/>
    <w:multiLevelType w:val="hybridMultilevel"/>
    <w:tmpl w:val="F1BEB076"/>
    <w:lvl w:ilvl="0" w:tplc="27DEC57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8E2D77"/>
    <w:multiLevelType w:val="hybridMultilevel"/>
    <w:tmpl w:val="698EDD76"/>
    <w:lvl w:ilvl="0" w:tplc="2228A26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1C611D"/>
    <w:multiLevelType w:val="hybridMultilevel"/>
    <w:tmpl w:val="B628BF00"/>
    <w:lvl w:ilvl="0" w:tplc="E906109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C2D7F58"/>
    <w:multiLevelType w:val="hybridMultilevel"/>
    <w:tmpl w:val="C9C0522A"/>
    <w:lvl w:ilvl="0" w:tplc="BF2475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A25590"/>
    <w:multiLevelType w:val="hybridMultilevel"/>
    <w:tmpl w:val="121626D4"/>
    <w:lvl w:ilvl="0" w:tplc="0CB623E2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0573EE1"/>
    <w:multiLevelType w:val="hybridMultilevel"/>
    <w:tmpl w:val="482E949A"/>
    <w:lvl w:ilvl="0" w:tplc="41C6B8E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5C73E1"/>
    <w:multiLevelType w:val="hybridMultilevel"/>
    <w:tmpl w:val="BF6E62CA"/>
    <w:lvl w:ilvl="0" w:tplc="48F2D0D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61337B3"/>
    <w:multiLevelType w:val="hybridMultilevel"/>
    <w:tmpl w:val="EFE481F4"/>
    <w:lvl w:ilvl="0" w:tplc="B2D875EA"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6466A5E"/>
    <w:multiLevelType w:val="hybridMultilevel"/>
    <w:tmpl w:val="21B6AA84"/>
    <w:lvl w:ilvl="0" w:tplc="7C66DD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2C10BF"/>
    <w:multiLevelType w:val="hybridMultilevel"/>
    <w:tmpl w:val="C8DE7DEC"/>
    <w:lvl w:ilvl="0" w:tplc="5470DA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12C7FFB"/>
    <w:multiLevelType w:val="hybridMultilevel"/>
    <w:tmpl w:val="47505BD8"/>
    <w:lvl w:ilvl="0" w:tplc="93302840">
      <w:start w:val="1"/>
      <w:numFmt w:val="arabicAlpha"/>
      <w:lvlText w:val="%1-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752A104C"/>
    <w:multiLevelType w:val="hybridMultilevel"/>
    <w:tmpl w:val="D9D430E2"/>
    <w:lvl w:ilvl="0" w:tplc="E9E0EE4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66E19D3"/>
    <w:multiLevelType w:val="hybridMultilevel"/>
    <w:tmpl w:val="B3345BD6"/>
    <w:lvl w:ilvl="0" w:tplc="27DEC572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75705F6"/>
    <w:multiLevelType w:val="hybridMultilevel"/>
    <w:tmpl w:val="F9AE3A30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ED0136"/>
    <w:multiLevelType w:val="hybridMultilevel"/>
    <w:tmpl w:val="D2A0CE08"/>
    <w:lvl w:ilvl="0" w:tplc="BB2888C2">
      <w:start w:val="2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  <w:b/>
        <w:bCs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9323E3C"/>
    <w:multiLevelType w:val="hybridMultilevel"/>
    <w:tmpl w:val="43F0DDF4"/>
    <w:lvl w:ilvl="0" w:tplc="7278CD12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C872CC8"/>
    <w:multiLevelType w:val="hybridMultilevel"/>
    <w:tmpl w:val="57F2578A"/>
    <w:lvl w:ilvl="0" w:tplc="D4E4CB6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8849A4"/>
    <w:multiLevelType w:val="hybridMultilevel"/>
    <w:tmpl w:val="EFD6A566"/>
    <w:lvl w:ilvl="0" w:tplc="ED78A2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B20378"/>
    <w:multiLevelType w:val="hybridMultilevel"/>
    <w:tmpl w:val="AC66586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D015D8C"/>
    <w:multiLevelType w:val="hybridMultilevel"/>
    <w:tmpl w:val="41EC81F0"/>
    <w:lvl w:ilvl="0" w:tplc="E0468C64">
      <w:start w:val="2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EA43A9D"/>
    <w:multiLevelType w:val="hybridMultilevel"/>
    <w:tmpl w:val="A90A654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EEC76CB"/>
    <w:multiLevelType w:val="hybridMultilevel"/>
    <w:tmpl w:val="3B0A5E3A"/>
    <w:lvl w:ilvl="0" w:tplc="55B2E134">
      <w:start w:val="3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8305606">
    <w:abstractNumId w:val="18"/>
  </w:num>
  <w:num w:numId="2" w16cid:durableId="662321851">
    <w:abstractNumId w:val="14"/>
  </w:num>
  <w:num w:numId="3" w16cid:durableId="1954705838">
    <w:abstractNumId w:val="7"/>
  </w:num>
  <w:num w:numId="4" w16cid:durableId="176699478">
    <w:abstractNumId w:val="46"/>
  </w:num>
  <w:num w:numId="5" w16cid:durableId="876746388">
    <w:abstractNumId w:val="12"/>
  </w:num>
  <w:num w:numId="6" w16cid:durableId="361440320">
    <w:abstractNumId w:val="4"/>
  </w:num>
  <w:num w:numId="7" w16cid:durableId="1592735582">
    <w:abstractNumId w:val="5"/>
  </w:num>
  <w:num w:numId="8" w16cid:durableId="300693888">
    <w:abstractNumId w:val="55"/>
  </w:num>
  <w:num w:numId="9" w16cid:durableId="838158940">
    <w:abstractNumId w:val="24"/>
  </w:num>
  <w:num w:numId="10" w16cid:durableId="845176037">
    <w:abstractNumId w:val="64"/>
  </w:num>
  <w:num w:numId="11" w16cid:durableId="1251769059">
    <w:abstractNumId w:val="36"/>
  </w:num>
  <w:num w:numId="12" w16cid:durableId="1136532876">
    <w:abstractNumId w:val="2"/>
  </w:num>
  <w:num w:numId="13" w16cid:durableId="442576992">
    <w:abstractNumId w:val="62"/>
  </w:num>
  <w:num w:numId="14" w16cid:durableId="1889534798">
    <w:abstractNumId w:val="32"/>
  </w:num>
  <w:num w:numId="15" w16cid:durableId="525556983">
    <w:abstractNumId w:val="68"/>
  </w:num>
  <w:num w:numId="16" w16cid:durableId="741562638">
    <w:abstractNumId w:val="17"/>
  </w:num>
  <w:num w:numId="17" w16cid:durableId="882401094">
    <w:abstractNumId w:val="52"/>
  </w:num>
  <w:num w:numId="18" w16cid:durableId="1649241531">
    <w:abstractNumId w:val="66"/>
  </w:num>
  <w:num w:numId="19" w16cid:durableId="473985779">
    <w:abstractNumId w:val="53"/>
  </w:num>
  <w:num w:numId="20" w16cid:durableId="1699815871">
    <w:abstractNumId w:val="11"/>
  </w:num>
  <w:num w:numId="21" w16cid:durableId="1959026173">
    <w:abstractNumId w:val="25"/>
  </w:num>
  <w:num w:numId="22" w16cid:durableId="1151869736">
    <w:abstractNumId w:val="50"/>
  </w:num>
  <w:num w:numId="23" w16cid:durableId="991451255">
    <w:abstractNumId w:val="6"/>
  </w:num>
  <w:num w:numId="24" w16cid:durableId="444228249">
    <w:abstractNumId w:val="42"/>
  </w:num>
  <w:num w:numId="25" w16cid:durableId="1062023886">
    <w:abstractNumId w:val="38"/>
  </w:num>
  <w:num w:numId="26" w16cid:durableId="627467479">
    <w:abstractNumId w:val="10"/>
  </w:num>
  <w:num w:numId="27" w16cid:durableId="1300843470">
    <w:abstractNumId w:val="29"/>
  </w:num>
  <w:num w:numId="28" w16cid:durableId="1103458366">
    <w:abstractNumId w:val="49"/>
  </w:num>
  <w:num w:numId="29" w16cid:durableId="106899369">
    <w:abstractNumId w:val="56"/>
  </w:num>
  <w:num w:numId="30" w16cid:durableId="68499487">
    <w:abstractNumId w:val="39"/>
  </w:num>
  <w:num w:numId="31" w16cid:durableId="383263584">
    <w:abstractNumId w:val="54"/>
  </w:num>
  <w:num w:numId="32" w16cid:durableId="1540165492">
    <w:abstractNumId w:val="35"/>
  </w:num>
  <w:num w:numId="33" w16cid:durableId="1061516149">
    <w:abstractNumId w:val="3"/>
  </w:num>
  <w:num w:numId="34" w16cid:durableId="956719612">
    <w:abstractNumId w:val="9"/>
  </w:num>
  <w:num w:numId="35" w16cid:durableId="498077821">
    <w:abstractNumId w:val="1"/>
  </w:num>
  <w:num w:numId="36" w16cid:durableId="1874879747">
    <w:abstractNumId w:val="51"/>
  </w:num>
  <w:num w:numId="37" w16cid:durableId="1851681444">
    <w:abstractNumId w:val="20"/>
  </w:num>
  <w:num w:numId="38" w16cid:durableId="776173144">
    <w:abstractNumId w:val="47"/>
  </w:num>
  <w:num w:numId="39" w16cid:durableId="586041685">
    <w:abstractNumId w:val="59"/>
  </w:num>
  <w:num w:numId="40" w16cid:durableId="1431438623">
    <w:abstractNumId w:val="31"/>
  </w:num>
  <w:num w:numId="41" w16cid:durableId="358967228">
    <w:abstractNumId w:val="8"/>
  </w:num>
  <w:num w:numId="42" w16cid:durableId="1533766238">
    <w:abstractNumId w:val="58"/>
  </w:num>
  <w:num w:numId="43" w16cid:durableId="21563146">
    <w:abstractNumId w:val="23"/>
  </w:num>
  <w:num w:numId="44" w16cid:durableId="336154017">
    <w:abstractNumId w:val="44"/>
  </w:num>
  <w:num w:numId="45" w16cid:durableId="218171481">
    <w:abstractNumId w:val="57"/>
  </w:num>
  <w:num w:numId="46" w16cid:durableId="1405372947">
    <w:abstractNumId w:val="60"/>
  </w:num>
  <w:num w:numId="47" w16cid:durableId="1081098304">
    <w:abstractNumId w:val="15"/>
  </w:num>
  <w:num w:numId="48" w16cid:durableId="1027021137">
    <w:abstractNumId w:val="43"/>
  </w:num>
  <w:num w:numId="49" w16cid:durableId="1268394514">
    <w:abstractNumId w:val="67"/>
  </w:num>
  <w:num w:numId="50" w16cid:durableId="1238788537">
    <w:abstractNumId w:val="45"/>
  </w:num>
  <w:num w:numId="51" w16cid:durableId="567113934">
    <w:abstractNumId w:val="0"/>
  </w:num>
  <w:num w:numId="52" w16cid:durableId="1387483786">
    <w:abstractNumId w:val="13"/>
  </w:num>
  <w:num w:numId="53" w16cid:durableId="1594626585">
    <w:abstractNumId w:val="41"/>
  </w:num>
  <w:num w:numId="54" w16cid:durableId="1827822103">
    <w:abstractNumId w:val="28"/>
  </w:num>
  <w:num w:numId="55" w16cid:durableId="1554854789">
    <w:abstractNumId w:val="21"/>
  </w:num>
  <w:num w:numId="56" w16cid:durableId="356390327">
    <w:abstractNumId w:val="37"/>
  </w:num>
  <w:num w:numId="57" w16cid:durableId="1701707810">
    <w:abstractNumId w:val="40"/>
  </w:num>
  <w:num w:numId="58" w16cid:durableId="1332291821">
    <w:abstractNumId w:val="65"/>
  </w:num>
  <w:num w:numId="59" w16cid:durableId="859008808">
    <w:abstractNumId w:val="22"/>
  </w:num>
  <w:num w:numId="60" w16cid:durableId="2053845043">
    <w:abstractNumId w:val="26"/>
  </w:num>
  <w:num w:numId="61" w16cid:durableId="831529332">
    <w:abstractNumId w:val="48"/>
  </w:num>
  <w:num w:numId="62" w16cid:durableId="229317371">
    <w:abstractNumId w:val="16"/>
  </w:num>
  <w:num w:numId="63" w16cid:durableId="1208950816">
    <w:abstractNumId w:val="19"/>
  </w:num>
  <w:num w:numId="64" w16cid:durableId="1203404490">
    <w:abstractNumId w:val="63"/>
  </w:num>
  <w:num w:numId="65" w16cid:durableId="379407241">
    <w:abstractNumId w:val="27"/>
  </w:num>
  <w:num w:numId="66" w16cid:durableId="2048751718">
    <w:abstractNumId w:val="34"/>
  </w:num>
  <w:num w:numId="67" w16cid:durableId="1857159852">
    <w:abstractNumId w:val="30"/>
  </w:num>
  <w:num w:numId="68" w16cid:durableId="822551695">
    <w:abstractNumId w:val="61"/>
  </w:num>
  <w:num w:numId="69" w16cid:durableId="95067228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3C9"/>
    <w:rsid w:val="00004B38"/>
    <w:rsid w:val="00013836"/>
    <w:rsid w:val="000265E7"/>
    <w:rsid w:val="00037756"/>
    <w:rsid w:val="00051E6B"/>
    <w:rsid w:val="000579A0"/>
    <w:rsid w:val="00070334"/>
    <w:rsid w:val="000715DD"/>
    <w:rsid w:val="00072BE2"/>
    <w:rsid w:val="00090A18"/>
    <w:rsid w:val="00094B3A"/>
    <w:rsid w:val="000B2B41"/>
    <w:rsid w:val="000B4134"/>
    <w:rsid w:val="000C15B6"/>
    <w:rsid w:val="000C476C"/>
    <w:rsid w:val="000F6320"/>
    <w:rsid w:val="00104B6E"/>
    <w:rsid w:val="00122861"/>
    <w:rsid w:val="00126AAD"/>
    <w:rsid w:val="001344FA"/>
    <w:rsid w:val="00160D28"/>
    <w:rsid w:val="001807EB"/>
    <w:rsid w:val="001A1943"/>
    <w:rsid w:val="001B4DBB"/>
    <w:rsid w:val="001C008B"/>
    <w:rsid w:val="001C62FE"/>
    <w:rsid w:val="001D4C9E"/>
    <w:rsid w:val="001D7BD9"/>
    <w:rsid w:val="001E3482"/>
    <w:rsid w:val="00262700"/>
    <w:rsid w:val="00265879"/>
    <w:rsid w:val="00277CEF"/>
    <w:rsid w:val="002878EA"/>
    <w:rsid w:val="002A0AFA"/>
    <w:rsid w:val="002A0C7B"/>
    <w:rsid w:val="002C0443"/>
    <w:rsid w:val="002C55D6"/>
    <w:rsid w:val="002C565A"/>
    <w:rsid w:val="002E0444"/>
    <w:rsid w:val="002E6445"/>
    <w:rsid w:val="002F321C"/>
    <w:rsid w:val="0030154C"/>
    <w:rsid w:val="003207E4"/>
    <w:rsid w:val="00321395"/>
    <w:rsid w:val="003224DC"/>
    <w:rsid w:val="0032458B"/>
    <w:rsid w:val="00343D27"/>
    <w:rsid w:val="003618CF"/>
    <w:rsid w:val="00391C7D"/>
    <w:rsid w:val="003925C8"/>
    <w:rsid w:val="003B2AA4"/>
    <w:rsid w:val="003B3190"/>
    <w:rsid w:val="003E0984"/>
    <w:rsid w:val="004429F0"/>
    <w:rsid w:val="0044623F"/>
    <w:rsid w:val="0045078B"/>
    <w:rsid w:val="00450C25"/>
    <w:rsid w:val="0045346C"/>
    <w:rsid w:val="004545B2"/>
    <w:rsid w:val="00471D01"/>
    <w:rsid w:val="004A78D0"/>
    <w:rsid w:val="004B1D11"/>
    <w:rsid w:val="004B2A9B"/>
    <w:rsid w:val="004C0F60"/>
    <w:rsid w:val="004D0570"/>
    <w:rsid w:val="004E6AE5"/>
    <w:rsid w:val="004F76EA"/>
    <w:rsid w:val="005063C9"/>
    <w:rsid w:val="00513020"/>
    <w:rsid w:val="005415A6"/>
    <w:rsid w:val="005446EA"/>
    <w:rsid w:val="0057339E"/>
    <w:rsid w:val="0057560F"/>
    <w:rsid w:val="005E1DE7"/>
    <w:rsid w:val="005E4164"/>
    <w:rsid w:val="006011FC"/>
    <w:rsid w:val="00605ED0"/>
    <w:rsid w:val="00624BE4"/>
    <w:rsid w:val="0066711F"/>
    <w:rsid w:val="00676D77"/>
    <w:rsid w:val="006A6B92"/>
    <w:rsid w:val="006C53DA"/>
    <w:rsid w:val="007045D6"/>
    <w:rsid w:val="007061E5"/>
    <w:rsid w:val="00710CD5"/>
    <w:rsid w:val="007461A8"/>
    <w:rsid w:val="00757B12"/>
    <w:rsid w:val="00760472"/>
    <w:rsid w:val="00770FC6"/>
    <w:rsid w:val="00771EC0"/>
    <w:rsid w:val="007817BB"/>
    <w:rsid w:val="00783BC1"/>
    <w:rsid w:val="007B0D3E"/>
    <w:rsid w:val="007C77C9"/>
    <w:rsid w:val="007F005F"/>
    <w:rsid w:val="007F0FD3"/>
    <w:rsid w:val="00813505"/>
    <w:rsid w:val="00816390"/>
    <w:rsid w:val="00821609"/>
    <w:rsid w:val="008317A8"/>
    <w:rsid w:val="0084137B"/>
    <w:rsid w:val="0084675D"/>
    <w:rsid w:val="00856430"/>
    <w:rsid w:val="0086662D"/>
    <w:rsid w:val="008957CF"/>
    <w:rsid w:val="008A12B4"/>
    <w:rsid w:val="008A164B"/>
    <w:rsid w:val="008A6AC9"/>
    <w:rsid w:val="008B7665"/>
    <w:rsid w:val="008C0D65"/>
    <w:rsid w:val="008C1944"/>
    <w:rsid w:val="008C4AC9"/>
    <w:rsid w:val="008C4E79"/>
    <w:rsid w:val="008E1564"/>
    <w:rsid w:val="008E215E"/>
    <w:rsid w:val="008E7B59"/>
    <w:rsid w:val="008F075C"/>
    <w:rsid w:val="008F6359"/>
    <w:rsid w:val="0090091E"/>
    <w:rsid w:val="0090623A"/>
    <w:rsid w:val="00915302"/>
    <w:rsid w:val="009161E6"/>
    <w:rsid w:val="009265F0"/>
    <w:rsid w:val="00932607"/>
    <w:rsid w:val="00942549"/>
    <w:rsid w:val="00973257"/>
    <w:rsid w:val="00987E9B"/>
    <w:rsid w:val="009917C0"/>
    <w:rsid w:val="009A1BD3"/>
    <w:rsid w:val="009A34DD"/>
    <w:rsid w:val="009B2918"/>
    <w:rsid w:val="009B3C4A"/>
    <w:rsid w:val="009C3639"/>
    <w:rsid w:val="009C6D7C"/>
    <w:rsid w:val="009D5963"/>
    <w:rsid w:val="009E021E"/>
    <w:rsid w:val="009E23DE"/>
    <w:rsid w:val="009E482E"/>
    <w:rsid w:val="009F40C9"/>
    <w:rsid w:val="00A23497"/>
    <w:rsid w:val="00A432F8"/>
    <w:rsid w:val="00A62A1D"/>
    <w:rsid w:val="00A70E26"/>
    <w:rsid w:val="00A764C0"/>
    <w:rsid w:val="00AA00FA"/>
    <w:rsid w:val="00AA0553"/>
    <w:rsid w:val="00AB0422"/>
    <w:rsid w:val="00B1095E"/>
    <w:rsid w:val="00B31540"/>
    <w:rsid w:val="00B406C7"/>
    <w:rsid w:val="00B406E9"/>
    <w:rsid w:val="00B434B9"/>
    <w:rsid w:val="00B54223"/>
    <w:rsid w:val="00B65513"/>
    <w:rsid w:val="00B67FD5"/>
    <w:rsid w:val="00B755E6"/>
    <w:rsid w:val="00B80DAF"/>
    <w:rsid w:val="00B810DD"/>
    <w:rsid w:val="00B92B34"/>
    <w:rsid w:val="00BA3A21"/>
    <w:rsid w:val="00BC0225"/>
    <w:rsid w:val="00BC2C22"/>
    <w:rsid w:val="00BC5359"/>
    <w:rsid w:val="00BC7918"/>
    <w:rsid w:val="00BC7F3E"/>
    <w:rsid w:val="00BE2043"/>
    <w:rsid w:val="00BE605A"/>
    <w:rsid w:val="00BF5C0C"/>
    <w:rsid w:val="00BF6F83"/>
    <w:rsid w:val="00C0272B"/>
    <w:rsid w:val="00C17E7A"/>
    <w:rsid w:val="00C223AC"/>
    <w:rsid w:val="00C32333"/>
    <w:rsid w:val="00C3593E"/>
    <w:rsid w:val="00C40BC1"/>
    <w:rsid w:val="00C42572"/>
    <w:rsid w:val="00C54A10"/>
    <w:rsid w:val="00CD5C9D"/>
    <w:rsid w:val="00CE5C7C"/>
    <w:rsid w:val="00CF43FF"/>
    <w:rsid w:val="00D01852"/>
    <w:rsid w:val="00D10301"/>
    <w:rsid w:val="00D15365"/>
    <w:rsid w:val="00D41949"/>
    <w:rsid w:val="00D5226B"/>
    <w:rsid w:val="00D61ECE"/>
    <w:rsid w:val="00D62FC8"/>
    <w:rsid w:val="00D73F6F"/>
    <w:rsid w:val="00D96A90"/>
    <w:rsid w:val="00DB539D"/>
    <w:rsid w:val="00DC02A0"/>
    <w:rsid w:val="00DE4971"/>
    <w:rsid w:val="00DE4ED2"/>
    <w:rsid w:val="00E04376"/>
    <w:rsid w:val="00E12EC1"/>
    <w:rsid w:val="00E21B89"/>
    <w:rsid w:val="00E262A0"/>
    <w:rsid w:val="00E66E34"/>
    <w:rsid w:val="00E766BF"/>
    <w:rsid w:val="00E92BAB"/>
    <w:rsid w:val="00E97071"/>
    <w:rsid w:val="00EB2D4E"/>
    <w:rsid w:val="00EB7076"/>
    <w:rsid w:val="00ED6C75"/>
    <w:rsid w:val="00F03513"/>
    <w:rsid w:val="00F10816"/>
    <w:rsid w:val="00F16463"/>
    <w:rsid w:val="00F33DD4"/>
    <w:rsid w:val="00F36C61"/>
    <w:rsid w:val="00F433F0"/>
    <w:rsid w:val="00F516CD"/>
    <w:rsid w:val="00F61831"/>
    <w:rsid w:val="00F7254B"/>
    <w:rsid w:val="00F800C8"/>
    <w:rsid w:val="00FB3E52"/>
    <w:rsid w:val="00FE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98ADEE"/>
  <w15:chartTrackingRefBased/>
  <w15:docId w15:val="{76159794-AE10-44AF-B4E2-F64458DF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6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071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F16463"/>
    <w:pPr>
      <w:framePr w:hSpace="180" w:wrap="around" w:hAnchor="margin" w:y="-255"/>
      <w:bidi/>
      <w:spacing w:after="0" w:line="240" w:lineRule="auto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F16463"/>
    <w:rPr>
      <w:rFonts w:ascii="Times New Roman" w:hAnsi="Times New Roman" w:cs="Times New Roman"/>
      <w:bCs/>
      <w:color w:val="000000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A234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497"/>
  </w:style>
  <w:style w:type="paragraph" w:styleId="Footer">
    <w:name w:val="footer"/>
    <w:basedOn w:val="Normal"/>
    <w:link w:val="FooterChar"/>
    <w:uiPriority w:val="99"/>
    <w:unhideWhenUsed/>
    <w:rsid w:val="00A234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97"/>
  </w:style>
  <w:style w:type="paragraph" w:customStyle="1" w:styleId="Appmesures">
    <w:name w:val="Appmesures"/>
    <w:basedOn w:val="Normal"/>
    <w:rsid w:val="00BE605A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cize%20salhi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4614D-F4F4-4247-8004-562F811E0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1508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SALHI moussa</dc:creator>
  <cp:keywords/>
  <dc:description/>
  <cp:lastModifiedBy>mucize salhi</cp:lastModifiedBy>
  <cp:revision>24</cp:revision>
  <cp:lastPrinted>2025-02-26T21:02:00Z</cp:lastPrinted>
  <dcterms:created xsi:type="dcterms:W3CDTF">2023-11-06T20:05:00Z</dcterms:created>
  <dcterms:modified xsi:type="dcterms:W3CDTF">2025-05-14T21:36:00Z</dcterms:modified>
</cp:coreProperties>
</file>
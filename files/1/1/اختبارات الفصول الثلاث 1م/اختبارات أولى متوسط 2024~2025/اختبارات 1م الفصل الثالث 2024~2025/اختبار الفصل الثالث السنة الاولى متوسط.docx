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9D3C" w14:textId="30DAC251" w:rsidR="00587EFD" w:rsidRDefault="00587EFD" w:rsidP="00D549E8">
      <w:pPr>
        <w:bidi/>
        <w:spacing w:after="0"/>
        <w:rPr>
          <w:rtl/>
          <w:lang w:bidi="ar-DZ"/>
        </w:rPr>
      </w:pPr>
    </w:p>
    <w:p w14:paraId="77DAB530" w14:textId="564ED899" w:rsidR="00EF0E3E" w:rsidRDefault="00EF0E3E" w:rsidP="00EF0E3E">
      <w:pPr>
        <w:bidi/>
        <w:rPr>
          <w:rtl/>
        </w:rPr>
      </w:pPr>
    </w:p>
    <w:p w14:paraId="329EDE20" w14:textId="28CA47F5" w:rsidR="00DC1F8C" w:rsidRPr="002601F2" w:rsidRDefault="0075221A" w:rsidP="002601F2">
      <w:pPr>
        <w:tabs>
          <w:tab w:val="right" w:pos="283"/>
        </w:tabs>
        <w:bidi/>
        <w:spacing w:after="0" w:line="240" w:lineRule="auto"/>
        <w:rPr>
          <w:rFonts w:ascii="Amiri" w:hAnsi="Amiri" w:cs="Amiri"/>
          <w:b/>
          <w:bCs/>
          <w:sz w:val="32"/>
          <w:szCs w:val="32"/>
          <w:rtl/>
        </w:rPr>
      </w:pPr>
      <w:r w:rsidRPr="005D3A4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237F524" wp14:editId="4619CB0C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990" cy="740101"/>
                <wp:effectExtent l="0" t="0" r="0" b="0"/>
                <wp:wrapNone/>
                <wp:docPr id="1993330196" name="Zone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90" cy="7401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DB8397" w14:textId="77777777" w:rsidR="001817F7" w:rsidRDefault="001817F7" w:rsidP="0075221A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5D53DBE5" w14:textId="77777777" w:rsidR="001817F7" w:rsidRPr="005E05C0" w:rsidRDefault="001817F7" w:rsidP="0075221A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37F524" id="_x0000_t202" coordsize="21600,21600" o:spt="202" path="m,l,21600r21600,l21600,xe">
                <v:stroke joinstyle="miter"/>
                <v:path gradientshapeok="t" o:connecttype="rect"/>
              </v:shapetype>
              <v:shape id="ZoneTexte 77" o:spid="_x0000_s1026" type="#_x0000_t202" style="position:absolute;left:0;text-align:left;margin-left:656.85pt;margin-top:0;width:73.6pt;height:58.3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" filled="f" stroked="f">
                <v:textbox>
                  <w:txbxContent>
                    <w:p w14:paraId="01DB8397" w14:textId="77777777" w:rsidR="001817F7" w:rsidRDefault="001817F7" w:rsidP="0075221A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5D53DBE5" w14:textId="77777777" w:rsidR="001817F7" w:rsidRPr="005E05C0" w:rsidRDefault="001817F7" w:rsidP="0075221A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D3A4B" w:rsidRPr="005D3A4B">
        <w:rPr>
          <w:rFonts w:ascii="Amiri" w:hAnsi="Amiri" w:cs="Amiri" w:hint="cs"/>
          <w:b/>
          <w:bCs/>
          <w:sz w:val="32"/>
          <w:szCs w:val="32"/>
          <w:rtl/>
        </w:rPr>
        <w:t xml:space="preserve">  </w:t>
      </w:r>
      <w:r w:rsidR="00EF0E3E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F0E3E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الأو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F0E3E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ل</w:t>
      </w:r>
      <w:r w:rsidR="00EF0E3E" w:rsidRPr="00D93548">
        <w:rPr>
          <w:rFonts w:ascii="Amiri" w:hAnsi="Amiri" w:cs="Amiri" w:hint="cs"/>
          <w:b/>
          <w:bCs/>
          <w:sz w:val="32"/>
          <w:szCs w:val="32"/>
          <w:rtl/>
        </w:rPr>
        <w:t>: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  <w:bookmarkStart w:id="0" w:name="_Hlk160226015"/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9C70F5">
        <w:rPr>
          <w:rFonts w:ascii="Cambria Math" w:hAnsi="Cambria Math" w:cs="Amiri"/>
          <w:b/>
          <w:bCs/>
          <w:sz w:val="32"/>
          <w:szCs w:val="32"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  <w:r w:rsidR="00883E0C">
        <w:rPr>
          <w:rFonts w:ascii="Amiri" w:hAnsi="Amiri" w:cs="Amiri" w:hint="cs"/>
          <w:b/>
          <w:bCs/>
          <w:sz w:val="32"/>
          <w:szCs w:val="32"/>
          <w:rtl/>
        </w:rPr>
        <w:t xml:space="preserve">                    </w:t>
      </w:r>
      <w:r w:rsidR="00883E0C" w:rsidRPr="00883E0C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الاول</w:t>
      </w:r>
      <w:r w:rsidR="00883E0C">
        <w:rPr>
          <w:rFonts w:ascii="Amiri" w:hAnsi="Amiri" w:cs="Amiri" w:hint="cs"/>
          <w:b/>
          <w:bCs/>
          <w:sz w:val="32"/>
          <w:szCs w:val="32"/>
          <w:rtl/>
        </w:rPr>
        <w:t>:(12 نقطة)</w:t>
      </w:r>
    </w:p>
    <w:p w14:paraId="7A16535D" w14:textId="713C969F" w:rsidR="005D3A4B" w:rsidRPr="002601F2" w:rsidRDefault="00FF7D84" w:rsidP="004403E0">
      <w:pPr>
        <w:bidi/>
        <w:spacing w:after="0" w:line="240" w:lineRule="auto"/>
        <w:ind w:left="-1" w:firstLine="142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  </w:t>
      </w:r>
      <w:r w:rsidR="005D3A4B">
        <w:rPr>
          <w:rFonts w:ascii="Amiri" w:hAnsi="Amiri" w:cs="Amiri" w:hint="cs"/>
          <w:sz w:val="32"/>
          <w:szCs w:val="32"/>
          <w:rtl/>
          <w:lang w:bidi="ar-DZ"/>
        </w:rPr>
        <w:t xml:space="preserve">    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في يوم</w:t>
      </w:r>
      <w:r w:rsidR="007779D7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ٍ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أي</w:t>
      </w:r>
      <w:r w:rsidR="002824C3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ام الص</w:t>
      </w:r>
      <w:r w:rsidR="002824C3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يف،</w:t>
      </w:r>
      <w:r w:rsidR="007779D7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حض</w:t>
      </w:r>
      <w:r w:rsidR="002824C3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رت فاطمة عصير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َ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برتقال </w:t>
      </w:r>
      <w:r w:rsidR="00426C29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طبيعيّ،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ولم</w:t>
      </w:r>
      <w:r w:rsidR="004A1E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 تذو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قته</w:t>
      </w:r>
      <w:r w:rsidR="004A1E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وجدته </w:t>
      </w:r>
      <w:r w:rsidR="00426C29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دافئًا،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ول</w:t>
      </w:r>
      <w:r w:rsidR="004A1E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غرض تبريده وضعته</w:t>
      </w:r>
      <w:r w:rsidR="005D3A4B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14:paraId="7D17B187" w14:textId="7CB2BCC9" w:rsidR="003521FB" w:rsidRPr="002601F2" w:rsidRDefault="005D3A4B" w:rsidP="004403E0">
      <w:pPr>
        <w:bidi/>
        <w:spacing w:after="0" w:line="240" w:lineRule="auto"/>
        <w:ind w:right="142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</w:t>
      </w:r>
      <w:r w:rsidR="00426C29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المُجمِّد،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بعد 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مرور 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مد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ة زمني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ة قامت بإخراجه فلاحظت خ</w:t>
      </w:r>
      <w:r w:rsidR="004A1E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روج </w:t>
      </w:r>
      <w:r w:rsidR="00426C29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الب</w:t>
      </w:r>
      <w:r w:rsidR="004A1E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426C29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خار،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وتجم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د العصير </w:t>
      </w:r>
      <w:r w:rsidR="00D75512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فتساءلت</w:t>
      </w:r>
      <w:r w:rsidR="0007675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عن سبب حدوث</w:t>
      </w:r>
      <w:r w:rsidR="00EE4E2A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هذه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التغيّرات</w:t>
      </w:r>
      <w:r w:rsidR="0007675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وتفسيرها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14:paraId="5EDF56CD" w14:textId="5A71A332" w:rsidR="00FF7D84" w:rsidRPr="002601F2" w:rsidRDefault="00FF7D84" w:rsidP="004403E0">
      <w:pPr>
        <w:bidi/>
        <w:spacing w:after="0" w:line="240" w:lineRule="auto"/>
        <w:ind w:left="360" w:hanging="361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س</w:t>
      </w:r>
      <w:r w:rsidR="00D75512"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َ</w:t>
      </w:r>
      <w:r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اع</w:t>
      </w:r>
      <w:r w:rsidR="00D75512"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ِ</w:t>
      </w:r>
      <w:r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د فاطمة في الإجابة عن الأسئلة </w:t>
      </w:r>
      <w:r w:rsidR="00D75512"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الاَ</w:t>
      </w:r>
      <w:r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تي</w:t>
      </w:r>
      <w:r w:rsidR="007779D7"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ّ</w:t>
      </w:r>
      <w:r w:rsidRPr="002601F2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ة:</w:t>
      </w:r>
    </w:p>
    <w:tbl>
      <w:tblPr>
        <w:tblStyle w:val="TableGrid"/>
        <w:tblpPr w:leftFromText="141" w:rightFromText="141" w:vertAnchor="text" w:horzAnchor="margin" w:tblpY="49"/>
        <w:bidiVisual/>
        <w:tblW w:w="0" w:type="auto"/>
        <w:tblLook w:val="04A0" w:firstRow="1" w:lastRow="0" w:firstColumn="1" w:lastColumn="0" w:noHBand="0" w:noVBand="1"/>
      </w:tblPr>
      <w:tblGrid>
        <w:gridCol w:w="2410"/>
        <w:gridCol w:w="1701"/>
        <w:gridCol w:w="2835"/>
      </w:tblGrid>
      <w:tr w:rsidR="00491B3D" w:rsidRPr="002601F2" w14:paraId="398AF5B3" w14:textId="77777777" w:rsidTr="00491B3D">
        <w:trPr>
          <w:trHeight w:val="338"/>
        </w:trPr>
        <w:tc>
          <w:tcPr>
            <w:tcW w:w="2410" w:type="dxa"/>
          </w:tcPr>
          <w:p w14:paraId="5795D51E" w14:textId="77777777" w:rsidR="00491B3D" w:rsidRPr="002601F2" w:rsidRDefault="00491B3D" w:rsidP="00491B3D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المادّة</w:t>
            </w:r>
          </w:p>
        </w:tc>
        <w:tc>
          <w:tcPr>
            <w:tcW w:w="1701" w:type="dxa"/>
          </w:tcPr>
          <w:p w14:paraId="2A1DC727" w14:textId="77777777" w:rsidR="00491B3D" w:rsidRPr="002601F2" w:rsidRDefault="00491B3D" w:rsidP="00491B3D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حالتها الفيزيائيّة</w:t>
            </w:r>
          </w:p>
        </w:tc>
        <w:tc>
          <w:tcPr>
            <w:tcW w:w="2835" w:type="dxa"/>
          </w:tcPr>
          <w:p w14:paraId="536DE22F" w14:textId="77777777" w:rsidR="00491B3D" w:rsidRPr="002601F2" w:rsidRDefault="00491B3D" w:rsidP="00491B3D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خصائصها (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ذِكر </w:t>
            </w: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واحدة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فقط</w:t>
            </w: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491B3D" w:rsidRPr="002601F2" w14:paraId="1A57175A" w14:textId="77777777" w:rsidTr="00491B3D">
        <w:tc>
          <w:tcPr>
            <w:tcW w:w="2410" w:type="dxa"/>
          </w:tcPr>
          <w:p w14:paraId="23009897" w14:textId="77777777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العصير قبل التجمّد </w:t>
            </w:r>
          </w:p>
        </w:tc>
        <w:tc>
          <w:tcPr>
            <w:tcW w:w="1701" w:type="dxa"/>
          </w:tcPr>
          <w:p w14:paraId="68EA940C" w14:textId="15FFCE7F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14:paraId="0A3E7D3C" w14:textId="37FEE260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491B3D" w:rsidRPr="002601F2" w14:paraId="26421C88" w14:textId="77777777" w:rsidTr="00491B3D">
        <w:tc>
          <w:tcPr>
            <w:tcW w:w="2410" w:type="dxa"/>
          </w:tcPr>
          <w:p w14:paraId="1A27A626" w14:textId="3E4C7366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العصير بعد التجمّد</w:t>
            </w:r>
          </w:p>
        </w:tc>
        <w:tc>
          <w:tcPr>
            <w:tcW w:w="1701" w:type="dxa"/>
          </w:tcPr>
          <w:p w14:paraId="7E1DBA18" w14:textId="69FB54FC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14:paraId="5579370F" w14:textId="5A526B9A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491B3D" w:rsidRPr="002601F2" w14:paraId="69CD2FB3" w14:textId="77777777" w:rsidTr="00491B3D">
        <w:tc>
          <w:tcPr>
            <w:tcW w:w="2410" w:type="dxa"/>
          </w:tcPr>
          <w:p w14:paraId="514D5E54" w14:textId="14838F4E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2601F2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البُخار الخارج من المُجمِّد</w:t>
            </w:r>
          </w:p>
        </w:tc>
        <w:tc>
          <w:tcPr>
            <w:tcW w:w="1701" w:type="dxa"/>
          </w:tcPr>
          <w:p w14:paraId="20289CF3" w14:textId="5A9BAEAB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14:paraId="5119E759" w14:textId="1EBC0B51" w:rsidR="00491B3D" w:rsidRPr="002601F2" w:rsidRDefault="00491B3D" w:rsidP="00491B3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14:paraId="2A81B29B" w14:textId="497FCA36" w:rsidR="00FF7D84" w:rsidRDefault="00426C29" w:rsidP="00491B3D">
      <w:pPr>
        <w:numPr>
          <w:ilvl w:val="0"/>
          <w:numId w:val="35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اَكمل</w:t>
      </w:r>
      <w:r w:rsidR="00FF7D84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الجدول </w:t>
      </w:r>
      <w:r w:rsidR="00491B3D" w:rsidRPr="002601F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 w:rsidR="00491B3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تّالي</w:t>
      </w:r>
      <w:r w:rsidR="00491B3D" w:rsidRPr="002601F2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14:paraId="6BB9FE32" w14:textId="77777777" w:rsidR="00491B3D" w:rsidRDefault="00491B3D" w:rsidP="00491B3D">
      <w:pPr>
        <w:bidi/>
        <w:spacing w:after="0" w:line="240" w:lineRule="auto"/>
        <w:ind w:left="784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483A297C" w14:textId="77777777" w:rsidR="00491B3D" w:rsidRPr="002601F2" w:rsidRDefault="00491B3D" w:rsidP="00491B3D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14:paraId="467D5C39" w14:textId="0F295159" w:rsidR="00491B3D" w:rsidRPr="004C678D" w:rsidRDefault="00424B00" w:rsidP="004C678D">
      <w:pPr>
        <w:bidi/>
        <w:spacing w:after="0" w:line="240" w:lineRule="auto"/>
        <w:ind w:firstLine="42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601F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(2</w:t>
      </w:r>
      <w:r w:rsidRPr="002601F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فس</w:t>
      </w:r>
      <w:r w:rsidR="005B712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ر سبب تجم</w:t>
      </w:r>
      <w:r w:rsidR="005B712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د العصير.</w:t>
      </w:r>
    </w:p>
    <w:p w14:paraId="3BE6547D" w14:textId="2016D18A" w:rsidR="00424B00" w:rsidRPr="002601F2" w:rsidRDefault="004C678D" w:rsidP="00927370">
      <w:pPr>
        <w:bidi/>
        <w:spacing w:after="0" w:line="240" w:lineRule="auto"/>
        <w:ind w:firstLine="424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938816" behindDoc="0" locked="0" layoutInCell="1" allowOverlap="1" wp14:anchorId="6BB2207E" wp14:editId="3A4FA1BD">
                <wp:simplePos x="0" y="0"/>
                <wp:positionH relativeFrom="column">
                  <wp:posOffset>34290</wp:posOffset>
                </wp:positionH>
                <wp:positionV relativeFrom="paragraph">
                  <wp:posOffset>88600</wp:posOffset>
                </wp:positionV>
                <wp:extent cx="3562350" cy="1723520"/>
                <wp:effectExtent l="0" t="0" r="19050" b="1016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1723520"/>
                          <a:chOff x="0" y="0"/>
                          <a:chExt cx="3695700" cy="2079778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3695700" cy="1866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2C80C9" w14:textId="10A59C36" w:rsidR="001817F7" w:rsidRDefault="001817F7" w:rsidP="002C5E0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95550" y="228600"/>
                            <a:ext cx="1114425" cy="857250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781300" y="34468"/>
                            <a:ext cx="548782" cy="448271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5A5ACC" w14:textId="453A056F" w:rsidR="001817F7" w:rsidRPr="00B25743" w:rsidRDefault="00B25743" w:rsidP="009C70F5">
                              <w:pPr>
                                <w:jc w:val="center"/>
                                <w:rPr>
                                  <w:rFonts w:ascii="Cambria Math" w:hAnsi="Cambria Math"/>
                                  <w:sz w:val="40"/>
                                  <w:szCs w:val="52"/>
                                </w:rPr>
                              </w:pPr>
                              <w:r w:rsidRPr="00B25743">
                                <w:rPr>
                                  <w:rFonts w:ascii="Cambria Math" w:hAnsi="Cambria Math"/>
                                  <w:sz w:val="48"/>
                                  <w:szCs w:val="160"/>
                                </w:rPr>
                                <w:sym w:font="Wingdings 2" w:char="F06B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6675" y="200025"/>
                            <a:ext cx="1076325" cy="895350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203969" name="Rectangle 1588203969"/>
                        <wps:cNvSpPr/>
                        <wps:spPr>
                          <a:xfrm>
                            <a:off x="314325" y="45969"/>
                            <a:ext cx="552450" cy="4482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3FF42A" w14:textId="7D6630D6" w:rsidR="001817F7" w:rsidRPr="00B25743" w:rsidRDefault="00B25743" w:rsidP="002C5E0C">
                              <w:pPr>
                                <w:jc w:val="center"/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B25743"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524482" y="1089148"/>
                            <a:ext cx="1124585" cy="749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0A63B" w14:textId="36FE62B0" w:rsidR="001817F7" w:rsidRPr="002601F2" w:rsidRDefault="001817F7" w:rsidP="00ED7CB1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lang w:bidi="ar-DZ"/>
                                </w:rPr>
                              </w:pPr>
                              <w:r w:rsidRPr="002601F2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العصير بعد وضعه في المجمّد</w:t>
                              </w:r>
                            </w:p>
                            <w:p w14:paraId="693A01E4" w14:textId="00C9FC4C" w:rsidR="001817F7" w:rsidRPr="001D479A" w:rsidRDefault="001817F7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820397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48695" y="1060573"/>
                            <a:ext cx="1181100" cy="755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5CBD4" w14:textId="00DE55BB" w:rsidR="001817F7" w:rsidRPr="002601F2" w:rsidRDefault="001817F7" w:rsidP="00ED7CB1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lang w:bidi="ar-DZ"/>
                                </w:rPr>
                              </w:pPr>
                              <w:r w:rsidRPr="002601F2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العصير قبل وضعه في المجمّد</w:t>
                              </w:r>
                            </w:p>
                            <w:p w14:paraId="234985DE" w14:textId="77777777" w:rsidR="001817F7" w:rsidRPr="001D479A" w:rsidRDefault="001817F7" w:rsidP="001D479A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8203979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466137" y="830857"/>
                            <a:ext cx="7245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55D68B" w14:textId="43925016" w:rsidR="001817F7" w:rsidRPr="002601F2" w:rsidRDefault="001817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lang w:val="en-US" w:bidi="ar-DZ"/>
                                </w:rPr>
                              </w:pPr>
                              <w:r w:rsidRPr="002601F2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تجمّد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8203980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426611" y="21818"/>
                            <a:ext cx="724535" cy="334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3605C" w14:textId="41E733FE" w:rsidR="001817F7" w:rsidRPr="002601F2" w:rsidRDefault="00491B3D" w:rsidP="001D479A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إ</w:t>
                              </w:r>
                              <w:r w:rsidR="001817F7" w:rsidRPr="002601F2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18"/>
                                  <w:szCs w:val="28"/>
                                  <w:rtl/>
                                  <w:lang w:bidi="ar-DZ"/>
                                </w:rPr>
                                <w:t>نصهار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Connecteur droit avec flèche 26"/>
                        <wps:cNvCnPr/>
                        <wps:spPr>
                          <a:xfrm flipH="1">
                            <a:off x="1123950" y="381000"/>
                            <a:ext cx="133200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8203968" name="Connecteur droit avec flèche 1588203968"/>
                        <wps:cNvCnPr/>
                        <wps:spPr>
                          <a:xfrm>
                            <a:off x="1162050" y="866775"/>
                            <a:ext cx="133200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25312" y="1639340"/>
                            <a:ext cx="1069578" cy="44043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0324BE" w14:textId="47298D3E" w:rsidR="001817F7" w:rsidRPr="00253B2A" w:rsidRDefault="001817F7" w:rsidP="00491B3D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 w:rsidRPr="00253B2A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وثيقة</w:t>
                              </w:r>
                              <w:r w:rsidRPr="00253B2A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-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  <w:r w:rsidR="00491B3D">
                                <w:rPr>
                                  <w:rFonts w:ascii="Cambria Math" w:eastAsia="Arial Unicode MS" w:hAnsi="Cambria Math" w:cs="Cambria Math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①</w:t>
                              </w:r>
                              <w:r w:rsidRPr="00253B2A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</w:p>
                            <w:p w14:paraId="2CA58A3B" w14:textId="77777777" w:rsidR="001817F7" w:rsidRPr="00B30063" w:rsidRDefault="001817F7" w:rsidP="00147B22">
                              <w:pPr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val="en-US" w:bidi="ar-DZ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2207E" id="Groupe 2" o:spid="_x0000_s1027" style="position:absolute;left:0;text-align:left;margin-left:2.7pt;margin-top:7pt;width:280.5pt;height:135.7pt;z-index:251938816;mso-width-relative:margin;mso-height-relative:margin" coordsize="36957,20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">
                <v:rect id="Rectangle 19" o:spid="_x0000_s1028" style="position:absolute;width:36957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" fillcolor="white [3201]" strokecolor="black [3213]" strokeweight="1pt">
                  <v:textbox>
                    <w:txbxContent>
                      <w:p w14:paraId="412C80C9" w14:textId="10A59C36" w:rsidR="001817F7" w:rsidRDefault="001817F7" w:rsidP="002C5E0C">
                        <w:pPr>
                          <w:jc w:val="center"/>
                        </w:pPr>
                      </w:p>
                    </w:txbxContent>
                  </v:textbox>
                </v:rect>
                <v:rect id="Rectangle 20" o:spid="_x0000_s1029" style="position:absolute;left:24955;top:2286;width:11144;height:8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" fillcolor="white [3201]" strokecolor="black [3200]" strokeweight="1.5pt"/>
                <v:rect id="Rectangle 21" o:spid="_x0000_s1030" style="position:absolute;left:27813;top:344;width:5487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" fillcolor="white [3201]" strokecolor="black [3200]" strokeweight="1.5pt">
                  <v:textbox>
                    <w:txbxContent>
                      <w:p w14:paraId="795A5ACC" w14:textId="453A056F" w:rsidR="001817F7" w:rsidRPr="00B25743" w:rsidRDefault="00B25743" w:rsidP="009C70F5">
                        <w:pPr>
                          <w:jc w:val="center"/>
                          <w:rPr>
                            <w:rFonts w:ascii="Cambria Math" w:hAnsi="Cambria Math"/>
                            <w:sz w:val="40"/>
                            <w:szCs w:val="52"/>
                          </w:rPr>
                        </w:pPr>
                        <w:r w:rsidRPr="00B25743">
                          <w:rPr>
                            <w:rFonts w:ascii="Cambria Math" w:hAnsi="Cambria Math"/>
                            <w:sz w:val="48"/>
                            <w:szCs w:val="160"/>
                          </w:rPr>
                          <w:sym w:font="Wingdings 2" w:char="F06B"/>
                        </w:r>
                      </w:p>
                    </w:txbxContent>
                  </v:textbox>
                </v:rect>
                <v:rect id="Rectangle 28" o:spid="_x0000_s1031" style="position:absolute;left:666;top:2000;width:10764;height:8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" fillcolor="white [3201]" strokecolor="black [3200]" strokeweight="1.5pt"/>
                <v:rect id="Rectangle 1588203969" o:spid="_x0000_s1032" style="position:absolute;left:3143;top:459;width:5524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" fillcolor="white [3201]" strokecolor="black [3200]" strokeweight="1.5pt">
                  <v:textbox>
                    <w:txbxContent>
                      <w:p w14:paraId="6F3FF42A" w14:textId="7D6630D6" w:rsidR="001817F7" w:rsidRPr="00B25743" w:rsidRDefault="00B25743" w:rsidP="002C5E0C">
                        <w:pPr>
                          <w:jc w:val="center"/>
                          <w:rPr>
                            <w:rFonts w:ascii="Cambria Math" w:hAnsi="Cambria Math" w:cstheme="majorBidi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25743">
                          <w:rPr>
                            <w:rFonts w:ascii="Cambria Math" w:hAnsi="Cambria Math" w:cstheme="majorBidi"/>
                            <w:b/>
                            <w:bCs/>
                            <w:sz w:val="32"/>
                            <w:szCs w:val="32"/>
                          </w:rPr>
                          <w:t>①</w:t>
                        </w:r>
                      </w:p>
                    </w:txbxContent>
                  </v:textbox>
                </v:rect>
                <v:rect id="_x0000_s1033" style="position:absolute;left:25244;top:10891;width:11246;height:7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" filled="f" stroked="f">
                  <v:textbox inset="1pt,1pt,1pt,1pt">
                    <w:txbxContent>
                      <w:p w14:paraId="5FE0A63B" w14:textId="36FE62B0" w:rsidR="001817F7" w:rsidRPr="002601F2" w:rsidRDefault="001817F7" w:rsidP="00ED7CB1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lang w:bidi="ar-DZ"/>
                          </w:rPr>
                        </w:pPr>
                        <w:r w:rsidRPr="002601F2"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العصير بعد وضعه في المجمّد</w:t>
                        </w:r>
                      </w:p>
                      <w:p w14:paraId="693A01E4" w14:textId="00C9FC4C" w:rsidR="001817F7" w:rsidRPr="001D479A" w:rsidRDefault="001817F7">
                        <w:pPr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</w:p>
                    </w:txbxContent>
                  </v:textbox>
                </v:rect>
                <v:rect id="_x0000_s1034" style="position:absolute;left:486;top:10605;width:11811;height:7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" filled="f" stroked="f">
                  <v:textbox inset="1pt,1pt,1pt,1pt">
                    <w:txbxContent>
                      <w:p w14:paraId="7365CBD4" w14:textId="00DE55BB" w:rsidR="001817F7" w:rsidRPr="002601F2" w:rsidRDefault="001817F7" w:rsidP="00ED7CB1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lang w:bidi="ar-DZ"/>
                          </w:rPr>
                        </w:pPr>
                        <w:r w:rsidRPr="002601F2"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العصير قبل وضعه في المجمّد</w:t>
                        </w:r>
                      </w:p>
                      <w:p w14:paraId="234985DE" w14:textId="77777777" w:rsidR="001817F7" w:rsidRPr="001D479A" w:rsidRDefault="001817F7" w:rsidP="001D479A">
                        <w:pPr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</w:p>
                    </w:txbxContent>
                  </v:textbox>
                </v:rect>
                <v:rect id="_x0000_s1035" style="position:absolute;left:14661;top:8308;width:724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" filled="f" stroked="f">
                  <v:textbox inset="1pt,1pt,1pt,1pt">
                    <w:txbxContent>
                      <w:p w14:paraId="6655D68B" w14:textId="43925016" w:rsidR="001817F7" w:rsidRPr="002601F2" w:rsidRDefault="001817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lang w:val="en-US" w:bidi="ar-DZ"/>
                          </w:rPr>
                        </w:pPr>
                        <w:r w:rsidRPr="002601F2"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تجمّد</w:t>
                        </w:r>
                      </w:p>
                    </w:txbxContent>
                  </v:textbox>
                </v:rect>
                <v:rect id="_x0000_s1036" style="position:absolute;left:14266;top:218;width:7245;height:3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" filled="f" stroked="f">
                  <v:textbox inset="1pt,1pt,1pt,1pt">
                    <w:txbxContent>
                      <w:p w14:paraId="5FC3605C" w14:textId="41E733FE" w:rsidR="001817F7" w:rsidRPr="002601F2" w:rsidRDefault="00491B3D" w:rsidP="001D479A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إ</w:t>
                        </w:r>
                        <w:r w:rsidR="001817F7" w:rsidRPr="002601F2">
                          <w:rPr>
                            <w:rFonts w:ascii="Simplified Arabic" w:hAnsi="Simplified Arabic" w:cs="Simplified Arabic"/>
                            <w:b/>
                            <w:bCs/>
                            <w:sz w:val="18"/>
                            <w:szCs w:val="28"/>
                            <w:rtl/>
                            <w:lang w:bidi="ar-DZ"/>
                          </w:rPr>
                          <w:t>نصهار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6" o:spid="_x0000_s1037" type="#_x0000_t32" style="position:absolute;left:11239;top:3810;width:133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" strokecolor="black [3200]" strokeweight="3pt">
                  <v:stroke endarrow="block" joinstyle="miter"/>
                </v:shape>
                <v:shape id="Connecteur droit avec flèche 1588203968" o:spid="_x0000_s1038" type="#_x0000_t32" style="position:absolute;left:11620;top:8667;width:13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" strokecolor="black [3200]" strokeweight="3pt">
                  <v:stroke endarrow="block" joinstyle="miter"/>
                </v:shape>
                <v:rect id="Rectangle 29" o:spid="_x0000_s1039" style="position:absolute;left:12253;top:16393;width:10695;height:4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" fillcolor="#f2f2f2 [3052]" strokecolor="black [3213]" strokeweight=".5pt">
                  <v:textbox>
                    <w:txbxContent>
                      <w:p w14:paraId="6D0324BE" w14:textId="47298D3E" w:rsidR="001817F7" w:rsidRPr="00253B2A" w:rsidRDefault="001817F7" w:rsidP="00491B3D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val="en-US" w:bidi="ar-DZ"/>
                          </w:rPr>
                        </w:pPr>
                        <w:r w:rsidRPr="00253B2A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وثيقة</w:t>
                        </w:r>
                        <w:r w:rsidRPr="00253B2A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-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</w:t>
                        </w:r>
                        <w:r w:rsidR="00491B3D">
                          <w:rPr>
                            <w:rFonts w:ascii="Cambria Math" w:eastAsia="Arial Unicode MS" w:hAnsi="Cambria Math" w:cs="Cambria Math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①</w:t>
                        </w:r>
                        <w:r w:rsidRPr="00253B2A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</w:t>
                        </w:r>
                      </w:p>
                      <w:p w14:paraId="2CA58A3B" w14:textId="77777777" w:rsidR="001817F7" w:rsidRPr="00B30063" w:rsidRDefault="001817F7" w:rsidP="00147B22">
                        <w:pPr>
                          <w:rPr>
                            <w:rFonts w:ascii="Amiri" w:hAnsi="Amiri" w:cs="Amiri"/>
                            <w:sz w:val="28"/>
                            <w:szCs w:val="28"/>
                            <w:lang w:val="en-US" w:bidi="ar-DZ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424B00" w:rsidRPr="002601F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3</w:t>
      </w:r>
      <w:r w:rsidR="00424B00" w:rsidRPr="002601F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) </w:t>
      </w:r>
      <w:r w:rsidR="00424B0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مث</w:t>
      </w:r>
      <w:r w:rsidR="005B712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ٌّــِ</w:t>
      </w:r>
      <w:r w:rsidR="00424B0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ل بالن</w:t>
      </w:r>
      <w:r w:rsidR="005B712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="00424B0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موذج الحبيبي للعصير في </w:t>
      </w:r>
      <w:r w:rsidR="007779D7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الحالتين :</w:t>
      </w:r>
      <w:r w:rsidR="00424B00" w:rsidRPr="002601F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2F01DE" w:rsidRPr="002601F2">
        <w:rPr>
          <w:rFonts w:ascii="Simplified Arabic" w:eastAsia="Arial Unicode MS" w:hAnsi="Simplified Arabic" w:cs="Simplified Arabic"/>
          <w:b/>
          <w:bCs/>
          <w:sz w:val="36"/>
          <w:szCs w:val="36"/>
          <w:rtl/>
          <w:lang w:bidi="ar-DZ"/>
        </w:rPr>
        <w:t xml:space="preserve"> </w:t>
      </w:r>
      <w:r w:rsidR="00491B3D" w:rsidRPr="002601F2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t>)</w:t>
      </w:r>
      <w:r w:rsidR="007779D7" w:rsidRPr="002601F2">
        <w:rPr>
          <w:rFonts w:ascii="Simplified Arabic" w:eastAsia="Arial Unicode MS" w:hAnsi="Simplified Arabic" w:cs="Simplified Arabic"/>
          <w:b/>
          <w:bCs/>
          <w:sz w:val="36"/>
          <w:szCs w:val="36"/>
          <w:rtl/>
          <w:lang w:bidi="ar-DZ"/>
        </w:rPr>
        <w:t xml:space="preserve"> </w:t>
      </w:r>
      <w:r w:rsidR="007779D7" w:rsidRPr="002601F2">
        <w:rPr>
          <w:rFonts w:ascii="Simplified Arabic" w:eastAsia="Arial Unicode MS" w:hAnsi="Simplified Arabic" w:cs="Simplified Arabic"/>
          <w:b/>
          <w:bCs/>
          <w:sz w:val="36"/>
          <w:szCs w:val="36"/>
          <w:lang w:val="en-US" w:bidi="ar-DZ"/>
        </w:rPr>
        <w:t xml:space="preserve"> </w:t>
      </w:r>
      <w:r w:rsidR="00491B3D" w:rsidRPr="002601F2">
        <w:rPr>
          <w:rFonts w:ascii="Cambria Math" w:eastAsia="Arial Unicode MS" w:hAnsi="Cambria Math" w:cs="Cambria Math"/>
          <w:b/>
          <w:bCs/>
          <w:sz w:val="28"/>
          <w:szCs w:val="28"/>
          <w:lang w:bidi="ar-DZ"/>
        </w:rPr>
        <w:t>①</w:t>
      </w:r>
      <w:r w:rsidR="00491B3D" w:rsidRPr="002601F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</w:t>
      </w:r>
      <w:r w:rsidR="00F93389" w:rsidRPr="002601F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(</w:t>
      </w:r>
      <w:r w:rsidR="007779D7" w:rsidRPr="002601F2">
        <w:rPr>
          <w:rFonts w:ascii="Cambria Math" w:eastAsia="Arial Unicode MS" w:hAnsi="Cambria Math" w:cs="Cambria Math"/>
          <w:b/>
          <w:bCs/>
          <w:sz w:val="28"/>
          <w:szCs w:val="28"/>
          <w:lang w:bidi="ar-DZ"/>
        </w:rPr>
        <w:t>②</w:t>
      </w:r>
      <w:r w:rsidR="007779D7" w:rsidRPr="002601F2">
        <w:rPr>
          <w:rFonts w:ascii="Simplified Arabic" w:eastAsia="Arial Unicode MS" w:hAnsi="Simplified Arabic" w:cs="Simplified Arabic"/>
          <w:b/>
          <w:bCs/>
          <w:sz w:val="36"/>
          <w:szCs w:val="36"/>
          <w:lang w:bidi="ar-DZ"/>
        </w:rPr>
        <w:t xml:space="preserve"> </w:t>
      </w:r>
      <w:r w:rsidR="009C70F5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م</w:t>
      </w:r>
      <w:r w:rsidR="005B7120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ُ</w:t>
      </w:r>
      <w:r w:rsidR="009C70F5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ستعين</w:t>
      </w:r>
      <w:r w:rsidR="007779D7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ً</w:t>
      </w:r>
      <w:r w:rsidR="009C70F5" w:rsidRPr="002601F2">
        <w:rPr>
          <w:rFonts w:ascii="Simplified Arabic" w:hAnsi="Simplified Arabic" w:cs="Simplified Arabic"/>
          <w:sz w:val="28"/>
          <w:szCs w:val="28"/>
          <w:rtl/>
          <w:lang w:bidi="ar-DZ"/>
        </w:rPr>
        <w:t>ا</w:t>
      </w:r>
      <w:r w:rsidR="009C70F5" w:rsidRPr="002601F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بالوثيقة</w:t>
      </w:r>
      <w:r w:rsidR="00EA41F5" w:rsidRPr="002601F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491B3D">
        <w:rPr>
          <w:rFonts w:ascii="Cambria Math" w:hAnsi="Cambria Math" w:cs="Cambria Math" w:hint="cs"/>
          <w:b/>
          <w:bCs/>
          <w:sz w:val="28"/>
          <w:szCs w:val="28"/>
          <w:rtl/>
          <w:lang w:bidi="ar-DZ"/>
        </w:rPr>
        <w:t>①</w:t>
      </w:r>
      <w:r w:rsidR="00EA41F5" w:rsidRPr="002601F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EA41F5" w:rsidRPr="002601F2">
        <w:rPr>
          <w:rFonts w:ascii="Simplified Arabic" w:eastAsia="Arial Unicode MS" w:hAnsi="Simplified Arabic" w:cs="Simplified Arabic"/>
          <w:b/>
          <w:bCs/>
          <w:sz w:val="28"/>
          <w:szCs w:val="28"/>
          <w:rtl/>
          <w:lang w:bidi="ar-DZ"/>
        </w:rPr>
        <w:t>:</w:t>
      </w:r>
    </w:p>
    <w:p w14:paraId="3F5449D6" w14:textId="21F6C775" w:rsidR="008B54F1" w:rsidRPr="002601F2" w:rsidRDefault="009D1348" w:rsidP="00F9338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2601F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E63BC81" wp14:editId="278E972A">
                <wp:simplePos x="0" y="0"/>
                <wp:positionH relativeFrom="column">
                  <wp:posOffset>1219200</wp:posOffset>
                </wp:positionH>
                <wp:positionV relativeFrom="paragraph">
                  <wp:posOffset>106045</wp:posOffset>
                </wp:positionV>
                <wp:extent cx="1390650" cy="0"/>
                <wp:effectExtent l="38100" t="76200" r="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CB0B7" id="Connecteur droit avec flèche 8" o:spid="_x0000_s1026" type="#_x0000_t32" style="position:absolute;margin-left:96pt;margin-top:8.35pt;width:109.5pt;height:0;flip:x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</w:p>
    <w:p w14:paraId="5DC27887" w14:textId="40B2CFB9" w:rsidR="00491B3D" w:rsidRPr="002601F2" w:rsidRDefault="00491B3D" w:rsidP="00491B3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16B6377A" w14:textId="3A4D7ACA" w:rsidR="002601F2" w:rsidRPr="004A1EEF" w:rsidRDefault="002601F2" w:rsidP="004A1EE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ثّاني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>
        <w:rPr>
          <w:rFonts w:ascii="Cambria Math" w:hAnsi="Cambria Math" w:cs="Amiri"/>
          <w:b/>
          <w:bCs/>
          <w:sz w:val="32"/>
          <w:szCs w:val="32"/>
        </w:rPr>
        <w:t>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</w:p>
    <w:p w14:paraId="2B94E333" w14:textId="1DB487D3" w:rsidR="004E52E4" w:rsidRPr="004E52E4" w:rsidRDefault="004403E0" w:rsidP="004A1EEF">
      <w:pPr>
        <w:bidi/>
        <w:spacing w:after="0" w:line="276" w:lineRule="auto"/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</w:pPr>
      <w:r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sym w:font="Symbol" w:char="F049"/>
      </w:r>
      <w:r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rtl/>
          <w:lang w:eastAsia="fr-FR" w:bidi="ar-DZ"/>
          <w14:ligatures w14:val="none"/>
        </w:rPr>
        <w:t>-</w:t>
      </w:r>
      <w:r w:rsid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لغرض ص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نع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حلويات عيد</w:t>
      </w:r>
      <w:r w:rsidR="004A1EEF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الأضحى المُبارك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قامت الأم</w:t>
      </w:r>
      <w:r w:rsidR="004C678D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بتحضير 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خليطين</w:t>
      </w:r>
      <w:r w:rsidR="007B2961" w:rsidRP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:</w:t>
      </w:r>
      <w:r w:rsidR="004A1EEF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</w:p>
    <w:p w14:paraId="09DCEA81" w14:textId="31CB5F87" w:rsidR="004E52E4" w:rsidRPr="004E52E4" w:rsidRDefault="00927370" w:rsidP="007B2961">
      <w:pPr>
        <w:numPr>
          <w:ilvl w:val="0"/>
          <w:numId w:val="34"/>
        </w:numPr>
        <w:bidi/>
        <w:spacing w:after="0" w:line="276" w:lineRule="auto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u w:val="single"/>
          <w:lang w:eastAsia="fr-FR" w:bidi="ar-DZ"/>
          <w14:ligatures w14:val="none"/>
        </w:rPr>
      </w:pPr>
      <w:r>
        <w:rPr>
          <w:rFonts w:ascii="Simplified Arabic" w:eastAsia="Times New Roman" w:hAnsi="Simplified Arabic" w:cs="Simplified Arabic"/>
          <w:noProof/>
          <w:kern w:val="0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963392" behindDoc="0" locked="0" layoutInCell="1" allowOverlap="1" wp14:anchorId="73A9710C" wp14:editId="7325F86D">
                <wp:simplePos x="0" y="0"/>
                <wp:positionH relativeFrom="column">
                  <wp:posOffset>34290</wp:posOffset>
                </wp:positionH>
                <wp:positionV relativeFrom="paragraph">
                  <wp:posOffset>62865</wp:posOffset>
                </wp:positionV>
                <wp:extent cx="2484120" cy="2295525"/>
                <wp:effectExtent l="0" t="0" r="11430" b="28575"/>
                <wp:wrapSquare wrapText="bothSides"/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4120" cy="2295525"/>
                          <a:chOff x="-64446" y="0"/>
                          <a:chExt cx="2750275" cy="2635675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-64446" y="0"/>
                            <a:ext cx="2750275" cy="241694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e 6"/>
                        <wpg:cNvGrpSpPr/>
                        <wpg:grpSpPr>
                          <a:xfrm>
                            <a:off x="282840" y="142875"/>
                            <a:ext cx="2174610" cy="2044731"/>
                            <a:chOff x="-45453" y="0"/>
                            <a:chExt cx="2410193" cy="2446033"/>
                          </a:xfrm>
                        </wpg:grpSpPr>
                        <pic:pic xmlns:pic="http://schemas.openxmlformats.org/drawingml/2006/picture">
                          <pic:nvPicPr>
                            <pic:cNvPr id="12" name="Imag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64740" cy="2124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3950" y="2066925"/>
                              <a:ext cx="1096010" cy="37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46D6C7" w14:textId="31FC71C5" w:rsidR="004403E0" w:rsidRPr="007B2961" w:rsidRDefault="004403E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4"/>
                                    <w:szCs w:val="22"/>
                                  </w:rPr>
                                </w:pPr>
                                <w:r w:rsidRPr="007B2961">
                                  <w:rPr>
                                    <w:rFonts w:ascii="Simplified Arabic" w:eastAsia="Times New Roman" w:hAnsi="Simplified Arabic" w:cs="Simplified Arabic"/>
                                    <w:b/>
                                    <w:bCs/>
                                    <w:kern w:val="0"/>
                                    <w:rtl/>
                                    <w:lang w:eastAsia="fr-FR" w:bidi="ar-DZ"/>
                                    <w14:ligatures w14:val="none"/>
                                  </w:rPr>
                                  <w:t>الخليط الأول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-45453" y="2091917"/>
                              <a:ext cx="1096009" cy="354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7D8AFD" w14:textId="607D78BB" w:rsidR="004403E0" w:rsidRPr="007B2961" w:rsidRDefault="004403E0" w:rsidP="004403E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4"/>
                                    <w:szCs w:val="22"/>
                                  </w:rPr>
                                </w:pPr>
                                <w:r w:rsidRPr="007B2961">
                                  <w:rPr>
                                    <w:rFonts w:ascii="Simplified Arabic" w:eastAsia="Times New Roman" w:hAnsi="Simplified Arabic" w:cs="Simplified Arabic"/>
                                    <w:b/>
                                    <w:bCs/>
                                    <w:kern w:val="0"/>
                                    <w:rtl/>
                                    <w:lang w:eastAsia="fr-FR" w:bidi="ar-DZ"/>
                                    <w14:ligatures w14:val="none"/>
                                  </w:rPr>
                                  <w:t xml:space="preserve">الخليط </w:t>
                                </w:r>
                                <w:r w:rsidRPr="007B2961">
                                  <w:rPr>
                                    <w:rFonts w:ascii="Simplified Arabic" w:eastAsia="Times New Roman" w:hAnsi="Simplified Arabic" w:cs="Simplified Arabic" w:hint="cs"/>
                                    <w:b/>
                                    <w:bCs/>
                                    <w:kern w:val="0"/>
                                    <w:rtl/>
                                    <w:lang w:eastAsia="fr-FR" w:bidi="ar-DZ"/>
                                    <w14:ligatures w14:val="none"/>
                                  </w:rPr>
                                  <w:t>الثّاني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" name="Rectangle 16"/>
                        <wps:cNvSpPr/>
                        <wps:spPr>
                          <a:xfrm>
                            <a:off x="753202" y="2226964"/>
                            <a:ext cx="1030985" cy="408711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F9985F" w14:textId="026A22AD" w:rsidR="004A1EEF" w:rsidRPr="00253B2A" w:rsidRDefault="004A1EEF" w:rsidP="004A1EEF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 w:rsidRPr="00253B2A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وثيقة</w:t>
                              </w:r>
                              <w:r w:rsidRPr="00253B2A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-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Arial Unicode MS" w:hAnsi="Cambria Math" w:cs="Cambria Math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②</w:t>
                              </w:r>
                              <w:r w:rsidRPr="00253B2A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</w:p>
                            <w:p w14:paraId="1E574AC2" w14:textId="77777777" w:rsidR="004A1EEF" w:rsidRPr="00B30063" w:rsidRDefault="004A1EEF" w:rsidP="004A1EEF">
                              <w:pPr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val="en-US" w:bidi="ar-DZ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143125" y="1400175"/>
                            <a:ext cx="42672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4E6D67" w14:textId="7C0DAC0E" w:rsidR="004A1EEF" w:rsidRPr="007B2961" w:rsidRDefault="004A1EEF" w:rsidP="004A1EE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22"/>
                                </w:rPr>
                              </w:pP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ماء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181225" y="1009650"/>
                            <a:ext cx="42672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C5963" w14:textId="77777777" w:rsidR="004A1EEF" w:rsidRPr="007B2961" w:rsidRDefault="004A1EEF" w:rsidP="004A1EE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22"/>
                                </w:rPr>
                              </w:pP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زيت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-43356" y="254860"/>
                            <a:ext cx="6286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E6E98" w14:textId="3B644C70" w:rsidR="004A1EEF" w:rsidRPr="007B2961" w:rsidRDefault="004A1EEF" w:rsidP="004A1EE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22"/>
                                </w:rPr>
                              </w:pP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ال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 xml:space="preserve">مسحوق 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ال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م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ُ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لو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ّ</w:t>
                              </w:r>
                              <w:r w:rsidRPr="007B2961">
                                <w:rPr>
                                  <w:rFonts w:ascii="Simplified Arabic" w:eastAsia="Times New Roman" w:hAnsi="Simplified Arabic" w:cs="Simplified Arabic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 xml:space="preserve">ن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38100" y="1276350"/>
                            <a:ext cx="42672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0C71E" w14:textId="361A8771" w:rsidR="004A1EEF" w:rsidRPr="007B2961" w:rsidRDefault="004A1EEF" w:rsidP="004A1EE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22"/>
                                </w:rPr>
                              </w:pPr>
                              <w:r w:rsidRPr="007B2961">
                                <w:rPr>
                                  <w:rFonts w:ascii="Simplified Arabic" w:eastAsia="Times New Roman" w:hAnsi="Simplified Arabic" w:cs="Simplified Arabic" w:hint="cs"/>
                                  <w:b/>
                                  <w:bCs/>
                                  <w:kern w:val="0"/>
                                  <w:rtl/>
                                  <w:lang w:eastAsia="fr-FR" w:bidi="ar-DZ"/>
                                  <w14:ligatures w14:val="none"/>
                                </w:rPr>
                                <w:t>ماء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A9710C" id="Groupe 31" o:spid="_x0000_s1040" style="position:absolute;left:0;text-align:left;margin-left:2.7pt;margin-top:4.95pt;width:195.6pt;height:180.75pt;z-index:251963392;mso-width-relative:margin;mso-height-relative:margin" coordorigin="-644" coordsize="27502,263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">
                <v:rect id="Rectangle 18" o:spid="_x0000_s1041" style="position:absolute;left:-644;width:27502;height:2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/>
                <v:group id="Groupe 6" o:spid="_x0000_s1042" style="position:absolute;left:2828;top:1428;width:21746;height:20448" coordorigin="-454" coordsize="24101,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Image 12" o:spid="_x0000_s1043" type="#_x0000_t75" style="position:absolute;width:23647;height:2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">
                    <v:imagedata r:id="rId9" o:title=""/>
                  </v:shape>
                  <v:rect id="_x0000_s1044" style="position:absolute;left:11239;top:20669;width:10960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    <v:textbox inset="1pt,1pt,1pt,1pt">
                      <w:txbxContent>
                        <w:p w14:paraId="4B46D6C7" w14:textId="31FC71C5" w:rsidR="004403E0" w:rsidRPr="007B2961" w:rsidRDefault="004403E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22"/>
                            </w:rPr>
                          </w:pPr>
                          <w:r w:rsidRPr="007B2961">
                            <w:rPr>
                              <w:rFonts w:ascii="Simplified Arabic" w:eastAsia="Times New Roman" w:hAnsi="Simplified Arabic" w:cs="Simplified Arabic"/>
                              <w:b/>
                              <w:bCs/>
                              <w:kern w:val="0"/>
                              <w:rtl/>
                              <w:lang w:eastAsia="fr-FR" w:bidi="ar-DZ"/>
                              <w14:ligatures w14:val="none"/>
                            </w:rPr>
                            <w:t>الخليط الأول</w:t>
                          </w:r>
                        </w:p>
                      </w:txbxContent>
                    </v:textbox>
                  </v:rect>
                  <v:rect id="_x0000_s1045" style="position:absolute;left:-454;top:20919;width:1095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    <v:textbox inset="1pt,1pt,1pt,1pt">
                      <w:txbxContent>
                        <w:p w14:paraId="2C7D8AFD" w14:textId="607D78BB" w:rsidR="004403E0" w:rsidRPr="007B2961" w:rsidRDefault="004403E0" w:rsidP="004403E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22"/>
                            </w:rPr>
                          </w:pPr>
                          <w:r w:rsidRPr="007B2961">
                            <w:rPr>
                              <w:rFonts w:ascii="Simplified Arabic" w:eastAsia="Times New Roman" w:hAnsi="Simplified Arabic" w:cs="Simplified Arabic"/>
                              <w:b/>
                              <w:bCs/>
                              <w:kern w:val="0"/>
                              <w:rtl/>
                              <w:lang w:eastAsia="fr-FR" w:bidi="ar-DZ"/>
                              <w14:ligatures w14:val="none"/>
                            </w:rPr>
                            <w:t xml:space="preserve">الخليط </w:t>
                          </w:r>
                          <w:r w:rsidRPr="007B2961">
                            <w:rPr>
                              <w:rFonts w:ascii="Simplified Arabic" w:eastAsia="Times New Roman" w:hAnsi="Simplified Arabic" w:cs="Simplified Arabic" w:hint="cs"/>
                              <w:b/>
                              <w:bCs/>
                              <w:kern w:val="0"/>
                              <w:rtl/>
                              <w:lang w:eastAsia="fr-FR" w:bidi="ar-DZ"/>
                              <w14:ligatures w14:val="none"/>
                            </w:rPr>
                            <w:t>الثّاني</w:t>
                          </w:r>
                        </w:p>
                      </w:txbxContent>
                    </v:textbox>
                  </v:rect>
                </v:group>
                <v:rect id="Rectangle 16" o:spid="_x0000_s1046" style="position:absolute;left:7532;top:22269;width:10309;height:4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" fillcolor="#f2f2f2" strokecolor="windowText" strokeweight=".5pt">
                  <v:textbox>
                    <w:txbxContent>
                      <w:p w14:paraId="4CF9985F" w14:textId="026A22AD" w:rsidR="004A1EEF" w:rsidRPr="00253B2A" w:rsidRDefault="004A1EEF" w:rsidP="004A1EEF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val="en-US" w:bidi="ar-DZ"/>
                          </w:rPr>
                        </w:pPr>
                        <w:r w:rsidRPr="00253B2A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وثيقة</w:t>
                        </w:r>
                        <w:r w:rsidRPr="00253B2A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-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</w:t>
                        </w:r>
                        <w:r>
                          <w:rPr>
                            <w:rFonts w:ascii="Cambria Math" w:eastAsia="Arial Unicode MS" w:hAnsi="Cambria Math" w:cs="Cambria Math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②</w:t>
                        </w:r>
                        <w:r w:rsidRPr="00253B2A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</w:t>
                        </w:r>
                      </w:p>
                      <w:p w14:paraId="1E574AC2" w14:textId="77777777" w:rsidR="004A1EEF" w:rsidRPr="00B30063" w:rsidRDefault="004A1EEF" w:rsidP="004A1EEF">
                        <w:pPr>
                          <w:rPr>
                            <w:rFonts w:ascii="Amiri" w:hAnsi="Amiri" w:cs="Amiri"/>
                            <w:sz w:val="28"/>
                            <w:szCs w:val="28"/>
                            <w:lang w:val="en-US" w:bidi="ar-DZ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</w:txbxContent>
                  </v:textbox>
                </v:rect>
                <v:rect id="_x0000_s1047" style="position:absolute;left:21431;top:14001;width:426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<v:textbox inset="1pt,1pt,1pt,1pt">
                    <w:txbxContent>
                      <w:p w14:paraId="384E6D67" w14:textId="7C0DAC0E" w:rsidR="004A1EEF" w:rsidRPr="007B2961" w:rsidRDefault="004A1EEF" w:rsidP="004A1EE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22"/>
                          </w:rPr>
                        </w:pP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ماء</w:t>
                        </w:r>
                      </w:p>
                    </w:txbxContent>
                  </v:textbox>
                </v:rect>
                <v:rect id="_x0000_s1048" style="position:absolute;left:21812;top:10096;width:426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<v:textbox inset="1pt,1pt,1pt,1pt">
                    <w:txbxContent>
                      <w:p w14:paraId="21FC5963" w14:textId="77777777" w:rsidR="004A1EEF" w:rsidRPr="007B2961" w:rsidRDefault="004A1EEF" w:rsidP="004A1EE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22"/>
                          </w:rPr>
                        </w:pP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زيت</w:t>
                        </w:r>
                      </w:p>
                    </w:txbxContent>
                  </v:textbox>
                </v:rect>
                <v:rect id="_x0000_s1049" style="position:absolute;left:-433;top:2548;width:6285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p w14:paraId="4D5E6E98" w14:textId="3B644C70" w:rsidR="004A1EEF" w:rsidRPr="007B2961" w:rsidRDefault="004A1EEF" w:rsidP="004A1EE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22"/>
                          </w:rPr>
                        </w:pP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ال</w:t>
                        </w:r>
                        <w:r w:rsidRPr="007B2961">
                          <w:rPr>
                            <w:rFonts w:ascii="Simplified Arabic" w:eastAsia="Times New Roman" w:hAnsi="Simplified Arabic" w:cs="Simplified Arabic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 xml:space="preserve">مسحوق </w:t>
                        </w: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ال</w:t>
                        </w:r>
                        <w:r w:rsidRPr="007B2961">
                          <w:rPr>
                            <w:rFonts w:ascii="Simplified Arabic" w:eastAsia="Times New Roman" w:hAnsi="Simplified Arabic" w:cs="Simplified Arabic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م</w:t>
                        </w: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ُ</w:t>
                        </w:r>
                        <w:r w:rsidRPr="007B2961">
                          <w:rPr>
                            <w:rFonts w:ascii="Simplified Arabic" w:eastAsia="Times New Roman" w:hAnsi="Simplified Arabic" w:cs="Simplified Arabic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لو</w:t>
                        </w: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ّ</w:t>
                        </w:r>
                        <w:r w:rsidRPr="007B2961">
                          <w:rPr>
                            <w:rFonts w:ascii="Simplified Arabic" w:eastAsia="Times New Roman" w:hAnsi="Simplified Arabic" w:cs="Simplified Arabic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 xml:space="preserve">ن </w:t>
                        </w:r>
                      </w:p>
                    </w:txbxContent>
                  </v:textbox>
                </v:rect>
                <v:rect id="_x0000_s1050" style="position:absolute;left:381;top:12763;width:426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p w14:paraId="1CD0C71E" w14:textId="361A8771" w:rsidR="004A1EEF" w:rsidRPr="007B2961" w:rsidRDefault="004A1EEF" w:rsidP="004A1EE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22"/>
                          </w:rPr>
                        </w:pPr>
                        <w:r w:rsidRPr="007B2961">
                          <w:rPr>
                            <w:rFonts w:ascii="Simplified Arabic" w:eastAsia="Times New Roman" w:hAnsi="Simplified Arabic" w:cs="Simplified Arabic" w:hint="cs"/>
                            <w:b/>
                            <w:bCs/>
                            <w:kern w:val="0"/>
                            <w:rtl/>
                            <w:lang w:eastAsia="fr-FR" w:bidi="ar-DZ"/>
                            <w14:ligatures w14:val="none"/>
                          </w:rPr>
                          <w:t>ماء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4E52E4" w:rsidRPr="004403E0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u w:val="single"/>
          <w:rtl/>
          <w:lang w:eastAsia="fr-FR" w:bidi="ar-DZ"/>
          <w14:ligatures w14:val="none"/>
        </w:rPr>
        <w:t>الخليط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u w:val="single"/>
          <w:rtl/>
          <w:lang w:eastAsia="fr-FR" w:bidi="ar-DZ"/>
          <w14:ligatures w14:val="none"/>
        </w:rPr>
        <w:t xml:space="preserve"> </w:t>
      </w:r>
      <w:r w:rsidR="004E52E4" w:rsidRPr="004403E0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u w:val="single"/>
          <w:rtl/>
          <w:lang w:eastAsia="fr-FR" w:bidi="ar-DZ"/>
          <w14:ligatures w14:val="none"/>
        </w:rPr>
        <w:t>الأول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u w:val="single"/>
          <w:rtl/>
          <w:lang w:eastAsia="fr-FR" w:bidi="ar-DZ"/>
          <w14:ligatures w14:val="none"/>
        </w:rPr>
        <w:t xml:space="preserve">: </w:t>
      </w:r>
      <w:r w:rsid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وضعت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حجم من الماء قدره </w:t>
      </w:r>
      <w:r w:rsidR="004E52E4" w:rsidRPr="007B2961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V=</w:t>
      </w:r>
      <w:r w:rsidR="004E52E4"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80</w:t>
      </w:r>
      <w:r w:rsidR="004E52E4" w:rsidRPr="007B2961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 </w:t>
      </w:r>
      <w:r w:rsidR="004E52E4"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m</w:t>
      </w:r>
      <w:r w:rsidR="007B2961"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𝓁</w:t>
      </w:r>
      <w:r w:rsidR="004E52E4" w:rsidRPr="007B2961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مع </w:t>
      </w:r>
      <w:r w:rsid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حجم 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من الزيت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  <w:t xml:space="preserve"> </w:t>
      </w:r>
      <w:r w:rsidR="004E52E4" w:rsidRPr="007B2961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V= </w:t>
      </w:r>
      <w:r w:rsidR="004E52E4"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7m</w:t>
      </w:r>
      <w:r w:rsidR="007B2961"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𝓁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لتحضير م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كو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نات الكعك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.</w:t>
      </w:r>
    </w:p>
    <w:p w14:paraId="7B1D1B92" w14:textId="50010AC4" w:rsidR="004E52E4" w:rsidRPr="004E52E4" w:rsidRDefault="004E52E4" w:rsidP="004C678D">
      <w:pPr>
        <w:numPr>
          <w:ilvl w:val="0"/>
          <w:numId w:val="34"/>
        </w:numPr>
        <w:bidi/>
        <w:spacing w:after="0" w:line="240" w:lineRule="auto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u w:val="single"/>
          <w:rtl/>
          <w:lang w:eastAsia="fr-FR" w:bidi="ar-DZ"/>
          <w14:ligatures w14:val="none"/>
        </w:rPr>
      </w:pPr>
      <w:r w:rsidRPr="004403E0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u w:val="single"/>
          <w:rtl/>
          <w:lang w:eastAsia="fr-FR" w:bidi="ar-DZ"/>
          <w14:ligatures w14:val="none"/>
        </w:rPr>
        <w:t>الخليط الثاني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u w:val="single"/>
          <w:rtl/>
          <w:lang w:eastAsia="fr-FR" w:bidi="ar-DZ"/>
          <w14:ligatures w14:val="none"/>
        </w:rPr>
        <w:t xml:space="preserve">: 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مزج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ت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="004403E0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ال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مسحوق </w:t>
      </w:r>
      <w:r w:rsidR="004403E0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ال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م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لو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ن كتلته </w:t>
      </w:r>
      <w:r w:rsidRPr="007B2961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m= </w:t>
      </w:r>
      <w:r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5</w:t>
      </w:r>
      <w:r w:rsid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 </w:t>
      </w:r>
      <w:r w:rsidRPr="007B2961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g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مع حجم من الماء قدره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  <w:t xml:space="preserve"> </w:t>
      </w:r>
      <w:r w:rsidRPr="004C678D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V</w:t>
      </w:r>
      <w:r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= 0.25</w:t>
      </w:r>
      <w:r w:rsidRPr="004C678D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 </w:t>
      </w:r>
      <w:r w:rsidR="007B2961"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>𝓁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  <w:t xml:space="preserve"> 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من أجل تحضير م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لو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ن غ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ِ</w:t>
      </w:r>
      <w:r w:rsidR="004C678D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ذ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ائي</w:t>
      </w:r>
      <w:r w:rsidR="00052035"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  <w:t>.</w:t>
      </w:r>
    </w:p>
    <w:p w14:paraId="26B79F89" w14:textId="2AA407D2" w:rsidR="004E52E4" w:rsidRPr="004E52E4" w:rsidRDefault="004E52E4" w:rsidP="004C678D">
      <w:pPr>
        <w:numPr>
          <w:ilvl w:val="0"/>
          <w:numId w:val="32"/>
        </w:numPr>
        <w:bidi/>
        <w:spacing w:after="0" w:line="240" w:lineRule="auto"/>
        <w:ind w:left="1133" w:hanging="282"/>
        <w:contextualSpacing/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u w:val="single"/>
          <w:lang w:eastAsia="fr-FR" w:bidi="ar-DZ"/>
          <w14:ligatures w14:val="none"/>
        </w:rPr>
      </w:pP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حد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د نوع كل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خليط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(ماء + زيت) ، (ماء + مسحوق مُلوّن)</w:t>
      </w:r>
    </w:p>
    <w:p w14:paraId="6D700908" w14:textId="3BFAB005" w:rsidR="004E52E4" w:rsidRPr="004E52E4" w:rsidRDefault="004E52E4" w:rsidP="00C90BE3">
      <w:pPr>
        <w:numPr>
          <w:ilvl w:val="0"/>
          <w:numId w:val="32"/>
        </w:numPr>
        <w:bidi/>
        <w:spacing w:after="0" w:line="276" w:lineRule="auto"/>
        <w:ind w:left="1133" w:hanging="284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</w:pP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أ</w:t>
      </w:r>
      <w:r w:rsidR="00C90BE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ذكر الخليط الذي </w:t>
      </w:r>
      <w:r w:rsidR="00B2574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نعتبره </w:t>
      </w:r>
      <w:r w:rsidR="00B25743" w:rsidRP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محلولاً</w:t>
      </w:r>
      <w:r w:rsidR="00C90BE3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مائي</w:t>
      </w:r>
      <w:r w:rsidR="00C90BE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ً</w:t>
      </w:r>
      <w:r w:rsidR="00C90BE3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ا</w:t>
      </w:r>
      <w:r w:rsidR="00C90BE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من الخليطين </w:t>
      </w:r>
      <w:r w:rsidR="00C90BE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(الأول والثّاني)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</w:p>
    <w:p w14:paraId="7E1775EF" w14:textId="5306E502" w:rsidR="004E52E4" w:rsidRPr="004E52E4" w:rsidRDefault="004E52E4" w:rsidP="004C678D">
      <w:pPr>
        <w:numPr>
          <w:ilvl w:val="0"/>
          <w:numId w:val="32"/>
        </w:numPr>
        <w:bidi/>
        <w:spacing w:after="0" w:line="276" w:lineRule="auto"/>
        <w:ind w:left="1275" w:hanging="426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</w:pP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ا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حسب تركيز المحلول المائي</w:t>
      </w:r>
      <w:r w:rsidR="00AC61BA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الم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تحص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ل عليه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(</w:t>
      </w:r>
      <w:r w:rsid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C 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)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(</w:t>
      </w:r>
      <w:r w:rsidR="00AC61BA" w:rsidRPr="004C678D">
        <w:rPr>
          <w:rFonts w:ascii="Simplified Arabic" w:eastAsia="Times New Roman" w:hAnsi="Simplified Arabic" w:cs="Simplified Arabic" w:hint="cs"/>
          <w:b/>
          <w:bCs/>
          <w:kern w:val="0"/>
          <w:sz w:val="28"/>
          <w:szCs w:val="28"/>
          <w:rtl/>
          <w:lang w:eastAsia="fr-FR" w:bidi="ar-DZ"/>
          <w14:ligatures w14:val="none"/>
        </w:rPr>
        <w:t xml:space="preserve">أكتب </w:t>
      </w:r>
      <w:r w:rsidRPr="004C678D">
        <w:rPr>
          <w:rFonts w:ascii="Simplified Arabic" w:eastAsia="Times New Roman" w:hAnsi="Simplified Arabic" w:cs="Simplified Arabic" w:hint="cs"/>
          <w:b/>
          <w:bCs/>
          <w:kern w:val="0"/>
          <w:sz w:val="28"/>
          <w:szCs w:val="28"/>
          <w:rtl/>
          <w:lang w:eastAsia="fr-FR" w:bidi="ar-DZ"/>
          <w14:ligatures w14:val="none"/>
        </w:rPr>
        <w:t>العلاقة</w:t>
      </w:r>
      <w:r w:rsidRPr="004C678D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rtl/>
          <w:lang w:eastAsia="fr-FR" w:bidi="ar-DZ"/>
          <w14:ligatures w14:val="none"/>
        </w:rPr>
        <w:t xml:space="preserve"> – </w:t>
      </w:r>
      <w:r w:rsidRPr="004C678D">
        <w:rPr>
          <w:rFonts w:ascii="Simplified Arabic" w:eastAsia="Times New Roman" w:hAnsi="Simplified Arabic" w:cs="Simplified Arabic" w:hint="cs"/>
          <w:b/>
          <w:bCs/>
          <w:kern w:val="0"/>
          <w:sz w:val="28"/>
          <w:szCs w:val="28"/>
          <w:rtl/>
          <w:lang w:eastAsia="fr-FR" w:bidi="ar-DZ"/>
          <w14:ligatures w14:val="none"/>
        </w:rPr>
        <w:t>ال</w:t>
      </w:r>
      <w:r w:rsidRPr="004C678D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rtl/>
          <w:lang w:eastAsia="fr-FR" w:bidi="ar-DZ"/>
          <w14:ligatures w14:val="none"/>
        </w:rPr>
        <w:t xml:space="preserve">تعويض – </w:t>
      </w:r>
      <w:r w:rsidRPr="004C678D">
        <w:rPr>
          <w:rFonts w:ascii="Simplified Arabic" w:eastAsia="Times New Roman" w:hAnsi="Simplified Arabic" w:cs="Simplified Arabic" w:hint="cs"/>
          <w:b/>
          <w:bCs/>
          <w:kern w:val="0"/>
          <w:sz w:val="28"/>
          <w:szCs w:val="28"/>
          <w:rtl/>
          <w:lang w:eastAsia="fr-FR" w:bidi="ar-DZ"/>
          <w14:ligatures w14:val="none"/>
        </w:rPr>
        <w:t>ال</w:t>
      </w:r>
      <w:r w:rsidRPr="004C678D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rtl/>
          <w:lang w:eastAsia="fr-FR" w:bidi="ar-DZ"/>
          <w14:ligatures w14:val="none"/>
        </w:rPr>
        <w:t>نتيجة</w:t>
      </w:r>
      <w:r w:rsidR="004C678D" w:rsidRPr="004C678D"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lang w:eastAsia="fr-FR" w:bidi="ar-DZ"/>
          <w14:ligatures w14:val="none"/>
        </w:rPr>
        <w:t xml:space="preserve"> </w:t>
      </w:r>
      <w:r w:rsidR="004C678D" w:rsidRPr="004C678D">
        <w:rPr>
          <w:rFonts w:ascii="Simplified Arabic" w:eastAsia="Times New Roman" w:hAnsi="Simplified Arabic" w:cs="Simplified Arabic" w:hint="cs"/>
          <w:b/>
          <w:bCs/>
          <w:kern w:val="0"/>
          <w:sz w:val="28"/>
          <w:szCs w:val="28"/>
          <w:rtl/>
          <w:lang w:eastAsia="fr-FR" w:bidi="ar-DZ"/>
          <w14:ligatures w14:val="none"/>
        </w:rPr>
        <w:t xml:space="preserve"> مع الوحدة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)</w:t>
      </w:r>
      <w:r w:rsidR="00052035"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  <w:t>.</w:t>
      </w:r>
    </w:p>
    <w:p w14:paraId="3B2D8282" w14:textId="688DDCF3" w:rsidR="004403E0" w:rsidRPr="004E52E4" w:rsidRDefault="004403E0" w:rsidP="004C678D">
      <w:pPr>
        <w:bidi/>
        <w:spacing w:after="0" w:line="276" w:lineRule="auto"/>
        <w:ind w:left="142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</w:pPr>
      <w:r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sym w:font="Symbol" w:char="F049"/>
      </w:r>
      <w:r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lang w:eastAsia="fr-FR" w:bidi="ar-DZ"/>
          <w14:ligatures w14:val="none"/>
        </w:rPr>
        <w:sym w:font="Symbol" w:char="F049"/>
      </w:r>
      <w:r w:rsidRPr="004C678D">
        <w:rPr>
          <w:rFonts w:ascii="Cambria Math" w:eastAsia="Times New Roman" w:hAnsi="Cambria Math" w:cs="Simplified Arabic"/>
          <w:b/>
          <w:bCs/>
          <w:kern w:val="0"/>
          <w:sz w:val="28"/>
          <w:szCs w:val="28"/>
          <w:rtl/>
          <w:lang w:eastAsia="fr-FR" w:bidi="ar-DZ"/>
          <w14:ligatures w14:val="none"/>
        </w:rPr>
        <w:t>-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قامت الأم </w:t>
      </w:r>
      <w:r w:rsidR="00AC61BA" w:rsidRP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بإضافة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ملعقة ا</w:t>
      </w:r>
      <w:r w:rsidR="00AC61BA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ِ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ضافية من المسحوق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المُلوّن السّابق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فلاحظت ترس</w:t>
      </w:r>
      <w:r w:rsidR="00AC61BA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ب المسحوق في قاع الا</w:t>
      </w:r>
      <w:r w:rsidR="00AC61BA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ِ</w:t>
      </w:r>
      <w:r w:rsidR="004E52E4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ناء</w:t>
      </w:r>
    </w:p>
    <w:p w14:paraId="792DF4CF" w14:textId="138A9F5B" w:rsidR="004C678D" w:rsidRPr="00927370" w:rsidRDefault="00AC61BA" w:rsidP="00927370">
      <w:pPr>
        <w:numPr>
          <w:ilvl w:val="0"/>
          <w:numId w:val="36"/>
        </w:numPr>
        <w:bidi/>
        <w:spacing w:after="0" w:line="276" w:lineRule="auto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</w:pPr>
      <w:r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سم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هذا الن</w:t>
      </w:r>
      <w:r w:rsidR="00C90BE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وع </w:t>
      </w:r>
      <w:r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من المحلول</w:t>
      </w:r>
      <w:r w:rsidR="00C90BE3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 المائي</w:t>
      </w:r>
      <w:r w:rsidR="00927370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.</w:t>
      </w:r>
    </w:p>
    <w:p w14:paraId="6E7711EB" w14:textId="34A93927" w:rsidR="004E52E4" w:rsidRPr="004E52E4" w:rsidRDefault="004E52E4" w:rsidP="00927370">
      <w:pPr>
        <w:numPr>
          <w:ilvl w:val="0"/>
          <w:numId w:val="36"/>
        </w:numPr>
        <w:bidi/>
        <w:spacing w:after="0" w:line="276" w:lineRule="auto"/>
        <w:contextualSpacing/>
        <w:rPr>
          <w:rFonts w:ascii="Simplified Arabic" w:eastAsia="Times New Roman" w:hAnsi="Simplified Arabic" w:cs="Simplified Arabic"/>
          <w:kern w:val="0"/>
          <w:sz w:val="28"/>
          <w:szCs w:val="28"/>
          <w:lang w:eastAsia="fr-FR" w:bidi="ar-DZ"/>
          <w14:ligatures w14:val="none"/>
        </w:rPr>
      </w:pP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ا</w:t>
      </w:r>
      <w:r w:rsidR="00CA0235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رفق كل</w:t>
      </w:r>
      <w:r w:rsidR="00CA0235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ّ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 ن</w:t>
      </w:r>
      <w:r w:rsidR="007B2961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م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وذج ح</w:t>
      </w:r>
      <w:r w:rsidR="00CA0235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>ُ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 xml:space="preserve">بيبي الى الخليط الخاص به (الأول </w:t>
      </w:r>
      <w:r w:rsidR="00CA0235" w:rsidRPr="004E52E4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eastAsia="fr-FR" w:bidi="ar-DZ"/>
          <w14:ligatures w14:val="none"/>
        </w:rPr>
        <w:t xml:space="preserve">والثاني) </w:t>
      </w:r>
      <w:r w:rsidR="00CA0235"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(</w:t>
      </w:r>
      <w:r w:rsidRPr="004E52E4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eastAsia="fr-FR" w:bidi="ar-DZ"/>
          <w14:ligatures w14:val="none"/>
        </w:rPr>
        <w:t>دون اعادة للرسم)</w:t>
      </w:r>
    </w:p>
    <w:p w14:paraId="68F74626" w14:textId="3A004ADA" w:rsidR="004E52E4" w:rsidRPr="004E52E4" w:rsidRDefault="00C06E45" w:rsidP="00C06E45">
      <w:pPr>
        <w:bidi/>
        <w:spacing w:after="0" w:line="276" w:lineRule="auto"/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u w:val="single"/>
          <w:lang w:eastAsia="fr-FR" w:bidi="ar-DZ"/>
          <w14:ligatures w14:val="none"/>
        </w:rPr>
      </w:pPr>
      <w:r w:rsidRPr="00CA0235">
        <w:rPr>
          <w:rFonts w:ascii="Times New Roman" w:eastAsia="Times New Roman" w:hAnsi="Times New Roman" w:cs="Times New Roman" w:hint="cs"/>
          <w:noProof/>
          <w:kern w:val="0"/>
          <w:sz w:val="28"/>
          <w:szCs w:val="28"/>
          <w:lang w:eastAsia="fr-FR"/>
          <w14:ligatures w14:val="none"/>
        </w:rPr>
        <w:lastRenderedPageBreak/>
        <w:drawing>
          <wp:anchor distT="0" distB="0" distL="114300" distR="114300" simplePos="0" relativeHeight="251965440" behindDoc="0" locked="0" layoutInCell="1" allowOverlap="1" wp14:anchorId="31A6101D" wp14:editId="3B54511D">
            <wp:simplePos x="0" y="0"/>
            <wp:positionH relativeFrom="column">
              <wp:posOffset>-34290</wp:posOffset>
            </wp:positionH>
            <wp:positionV relativeFrom="paragraph">
              <wp:posOffset>222885</wp:posOffset>
            </wp:positionV>
            <wp:extent cx="1662430" cy="857250"/>
            <wp:effectExtent l="0" t="0" r="0" b="0"/>
            <wp:wrapSquare wrapText="bothSides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235">
        <w:rPr>
          <w:rFonts w:ascii="Times New Roman" w:eastAsia="Times New Roman" w:hAnsi="Times New Roman" w:cs="Times New Roman" w:hint="cs"/>
          <w:noProof/>
          <w:kern w:val="0"/>
          <w:sz w:val="28"/>
          <w:szCs w:val="28"/>
          <w:lang w:eastAsia="fr-FR"/>
          <w14:ligatures w14:val="none"/>
        </w:rPr>
        <w:drawing>
          <wp:anchor distT="0" distB="0" distL="114300" distR="114300" simplePos="0" relativeHeight="251967488" behindDoc="0" locked="0" layoutInCell="1" allowOverlap="1" wp14:anchorId="77FA5151" wp14:editId="57CC4431">
            <wp:simplePos x="0" y="0"/>
            <wp:positionH relativeFrom="column">
              <wp:posOffset>3510280</wp:posOffset>
            </wp:positionH>
            <wp:positionV relativeFrom="paragraph">
              <wp:posOffset>213360</wp:posOffset>
            </wp:positionV>
            <wp:extent cx="1594485" cy="819150"/>
            <wp:effectExtent l="0" t="0" r="5715" b="0"/>
            <wp:wrapSquare wrapText="bothSides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32A19" w14:textId="2EF74699" w:rsidR="002601F2" w:rsidRPr="0011253A" w:rsidRDefault="00C06E45" w:rsidP="0011253A">
      <w:pPr>
        <w:bidi/>
        <w:spacing w:after="0" w:line="276" w:lineRule="auto"/>
        <w:rPr>
          <w:rFonts w:ascii="Simplified Arabic" w:eastAsia="Times New Roman" w:hAnsi="Simplified Arabic" w:cs="Simplified Arabic"/>
          <w:b/>
          <w:bCs/>
          <w:kern w:val="0"/>
          <w:sz w:val="28"/>
          <w:szCs w:val="28"/>
          <w:u w:val="single"/>
          <w:rtl/>
          <w:lang w:eastAsia="fr-FR" w:bidi="ar-DZ"/>
          <w14:ligatures w14:val="none"/>
        </w:rPr>
      </w:pPr>
      <w:r>
        <w:rPr>
          <w:rFonts w:ascii="Times New Roman" w:eastAsia="Times New Roman" w:hAnsi="Times New Roman" w:cs="Times New Roman" w:hint="cs"/>
          <w:noProof/>
          <w:kern w:val="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1B1F800" wp14:editId="214C1045">
                <wp:simplePos x="0" y="0"/>
                <wp:positionH relativeFrom="column">
                  <wp:posOffset>1477010</wp:posOffset>
                </wp:positionH>
                <wp:positionV relativeFrom="paragraph">
                  <wp:posOffset>263525</wp:posOffset>
                </wp:positionV>
                <wp:extent cx="342900" cy="152400"/>
                <wp:effectExtent l="19050" t="19050" r="19050" b="38100"/>
                <wp:wrapNone/>
                <wp:docPr id="117794821" name="Flèche gauche 117794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52400"/>
                        </a:xfrm>
                        <a:prstGeom prst="leftArrow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548E9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gauche 117794821" o:spid="_x0000_s1026" type="#_x0000_t66" style="position:absolute;margin-left:116.3pt;margin-top:20.75pt;width:27pt;height:1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" adj="4800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Pr="004E52E4">
        <w:rPr>
          <w:rFonts w:ascii="Simplified Arabic" w:eastAsia="Times New Roman" w:hAnsi="Simplified Arabic" w:cs="Simplified Arabic"/>
          <w:b/>
          <w:bCs/>
          <w:noProof/>
          <w:kern w:val="0"/>
          <w:sz w:val="28"/>
          <w:szCs w:val="28"/>
          <w:u w:val="single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208E327" wp14:editId="5F5C2DB4">
                <wp:simplePos x="0" y="0"/>
                <wp:positionH relativeFrom="column">
                  <wp:posOffset>1805940</wp:posOffset>
                </wp:positionH>
                <wp:positionV relativeFrom="paragraph">
                  <wp:posOffset>139700</wp:posOffset>
                </wp:positionV>
                <wp:extent cx="1619250" cy="409575"/>
                <wp:effectExtent l="0" t="0" r="19050" b="28575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75215" w14:textId="77777777" w:rsidR="001817F7" w:rsidRPr="00FE5334" w:rsidRDefault="001817F7" w:rsidP="004E52E4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E533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النموذج الحبيبي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FE533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06E45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8E327" id="Zone de texte 9" o:spid="_x0000_s1051" type="#_x0000_t202" style="position:absolute;left:0;text-align:left;margin-left:142.2pt;margin-top:11pt;width:127.5pt;height:32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">
                <v:textbox>
                  <w:txbxContent>
                    <w:p w14:paraId="58C75215" w14:textId="77777777" w:rsidR="001817F7" w:rsidRPr="00FE5334" w:rsidRDefault="001817F7" w:rsidP="004E52E4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FE533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النموذج الحبيبي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 w:rsidRPr="00FE533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C06E45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4E52E4">
        <w:rPr>
          <w:rFonts w:ascii="Simplified Arabic" w:eastAsia="Times New Roman" w:hAnsi="Simplified Arabic" w:cs="Simplified Arabic"/>
          <w:b/>
          <w:bCs/>
          <w:noProof/>
          <w:kern w:val="0"/>
          <w:sz w:val="28"/>
          <w:szCs w:val="28"/>
          <w:u w:val="single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9FF0DF5" wp14:editId="24F97017">
                <wp:simplePos x="0" y="0"/>
                <wp:positionH relativeFrom="column">
                  <wp:posOffset>5387340</wp:posOffset>
                </wp:positionH>
                <wp:positionV relativeFrom="paragraph">
                  <wp:posOffset>140335</wp:posOffset>
                </wp:positionV>
                <wp:extent cx="1533525" cy="409575"/>
                <wp:effectExtent l="0" t="0" r="28575" b="2857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4E6E9" w14:textId="77777777" w:rsidR="001817F7" w:rsidRPr="00FE5334" w:rsidRDefault="001817F7" w:rsidP="004E52E4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E533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النموذج الحبيبي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FE533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06E45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</w:t>
                            </w:r>
                            <w:r w:rsidRPr="00C06E4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F0DF5" id="Zone de texte 5" o:spid="_x0000_s1052" type="#_x0000_t202" style="position:absolute;left:0;text-align:left;margin-left:424.2pt;margin-top:11.05pt;width:120.75pt;height:32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">
                <v:textbox>
                  <w:txbxContent>
                    <w:p w14:paraId="71A4E6E9" w14:textId="77777777" w:rsidR="001817F7" w:rsidRPr="00FE5334" w:rsidRDefault="001817F7" w:rsidP="004E52E4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FE533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النموذج الحبيبي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 w:rsidRPr="00FE533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C06E45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</w:t>
                      </w:r>
                      <w:r w:rsidRPr="00C06E4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noProof/>
          <w:kern w:val="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565DADD" wp14:editId="313F46A9">
                <wp:simplePos x="0" y="0"/>
                <wp:positionH relativeFrom="column">
                  <wp:posOffset>5044440</wp:posOffset>
                </wp:positionH>
                <wp:positionV relativeFrom="paragraph">
                  <wp:posOffset>264160</wp:posOffset>
                </wp:positionV>
                <wp:extent cx="342900" cy="152400"/>
                <wp:effectExtent l="19050" t="19050" r="19050" b="38100"/>
                <wp:wrapNone/>
                <wp:docPr id="117794820" name="Flèche gauche 117794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0B673" id="Flèche gauche 117794820" o:spid="_x0000_s1026" type="#_x0000_t66" style="position:absolute;margin-left:397.2pt;margin-top:20.8pt;width:27pt;height:12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" adj="4800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</w:p>
    <w:p w14:paraId="210271FF" w14:textId="77777777" w:rsidR="00B10146" w:rsidRPr="00426C29" w:rsidRDefault="00B10146" w:rsidP="00042B53">
      <w:pPr>
        <w:pStyle w:val="BodyText"/>
        <w:framePr w:hSpace="141" w:wrap="around" w:vAnchor="text" w:hAnchor="text" w:x="-107" w:y="151"/>
        <w:contextualSpacing/>
        <w:rPr>
          <w:rFonts w:asciiTheme="majorBidi" w:hAnsiTheme="majorBidi" w:cstheme="majorBidi"/>
          <w:bCs/>
          <w:color w:val="auto"/>
          <w:sz w:val="28"/>
          <w:szCs w:val="28"/>
          <w:lang w:val="en-US" w:eastAsia="en-US" w:bidi="ar-SA"/>
        </w:rPr>
      </w:pPr>
    </w:p>
    <w:p w14:paraId="35AB8C5A" w14:textId="7572B313" w:rsidR="00927370" w:rsidRDefault="00927370" w:rsidP="00D75512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</w:rPr>
      </w:pPr>
    </w:p>
    <w:p w14:paraId="5B334393" w14:textId="678C5D08" w:rsidR="00E84F30" w:rsidRPr="004942C1" w:rsidRDefault="00E84F30" w:rsidP="00927370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rtl/>
        </w:rPr>
      </w:pPr>
      <w:r w:rsidRPr="004942C1">
        <w:rPr>
          <w:rFonts w:ascii="Amiri" w:hAnsi="Amiri" w:cs="Amiri"/>
          <w:b/>
          <w:bCs/>
          <w:sz w:val="32"/>
          <w:szCs w:val="32"/>
          <w:u w:val="single"/>
          <w:rtl/>
        </w:rPr>
        <w:t>الجزء الث</w:t>
      </w:r>
      <w:r w:rsidR="00164466" w:rsidRPr="004942C1">
        <w:rPr>
          <w:rFonts w:ascii="Amiri" w:hAnsi="Amiri" w:cs="Amiri"/>
          <w:b/>
          <w:bCs/>
          <w:sz w:val="32"/>
          <w:szCs w:val="32"/>
          <w:u w:val="single"/>
          <w:rtl/>
        </w:rPr>
        <w:t>ّ</w:t>
      </w:r>
      <w:r w:rsidRPr="004942C1">
        <w:rPr>
          <w:rFonts w:ascii="Amiri" w:hAnsi="Amiri" w:cs="Amiri"/>
          <w:b/>
          <w:bCs/>
          <w:sz w:val="32"/>
          <w:szCs w:val="32"/>
          <w:u w:val="single"/>
          <w:rtl/>
        </w:rPr>
        <w:t>اني:</w:t>
      </w:r>
      <w:r w:rsidRPr="004942C1">
        <w:rPr>
          <w:rFonts w:ascii="Amiri" w:hAnsi="Amiri" w:cs="Amiri"/>
          <w:b/>
          <w:bCs/>
          <w:sz w:val="32"/>
          <w:szCs w:val="32"/>
          <w:rtl/>
        </w:rPr>
        <w:t xml:space="preserve"> (</w:t>
      </w:r>
      <w:r w:rsidR="00A1534F">
        <w:rPr>
          <w:rFonts w:ascii="Cambria Math" w:hAnsi="Cambria Math" w:cs="Amiri"/>
          <w:b/>
          <w:bCs/>
          <w:sz w:val="32"/>
          <w:szCs w:val="32"/>
        </w:rPr>
        <w:t xml:space="preserve"> </w:t>
      </w:r>
      <w:r w:rsidR="00A1534F" w:rsidRPr="00B30063">
        <w:rPr>
          <w:rFonts w:ascii="Cambria Math" w:hAnsi="Cambria Math" w:cs="Amiri"/>
          <w:b/>
          <w:bCs/>
          <w:sz w:val="32"/>
          <w:szCs w:val="32"/>
        </w:rPr>
        <w:t>08</w:t>
      </w:r>
      <w:r w:rsidR="00A1534F" w:rsidRPr="004942C1">
        <w:rPr>
          <w:rFonts w:ascii="Amiri" w:hAnsi="Amiri" w:cs="Amiri"/>
          <w:b/>
          <w:bCs/>
          <w:sz w:val="32"/>
          <w:szCs w:val="32"/>
        </w:rPr>
        <w:t xml:space="preserve"> </w:t>
      </w:r>
      <w:r w:rsidR="00A1534F" w:rsidRPr="004942C1">
        <w:rPr>
          <w:rFonts w:ascii="Amiri" w:hAnsi="Amiri" w:cs="Amiri" w:hint="cs"/>
          <w:b/>
          <w:bCs/>
          <w:sz w:val="32"/>
          <w:szCs w:val="32"/>
          <w:rtl/>
        </w:rPr>
        <w:t>نقاط</w:t>
      </w:r>
      <w:r w:rsidRPr="004942C1">
        <w:rPr>
          <w:rFonts w:ascii="Amiri" w:hAnsi="Amiri" w:cs="Amiri"/>
          <w:b/>
          <w:bCs/>
          <w:sz w:val="32"/>
          <w:szCs w:val="32"/>
          <w:rtl/>
        </w:rPr>
        <w:t>)</w:t>
      </w:r>
    </w:p>
    <w:p w14:paraId="61DBF4ED" w14:textId="351E0399" w:rsidR="00542CED" w:rsidRDefault="00E84F30" w:rsidP="00D75512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</w:t>
      </w:r>
      <w:r w:rsidR="00F4261A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ة الإدماجي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ة</w:t>
      </w:r>
      <w:r w:rsidRPr="00E84F30">
        <w:rPr>
          <w:rFonts w:ascii="Amiri" w:hAnsi="Amiri" w:cs="Amiri" w:hint="cs"/>
          <w:b/>
          <w:bCs/>
          <w:sz w:val="32"/>
          <w:szCs w:val="32"/>
          <w:rtl/>
        </w:rPr>
        <w:t>:(</w:t>
      </w:r>
      <w:r w:rsidR="00D75512">
        <w:rPr>
          <w:rFonts w:ascii="Cambria Math" w:hAnsi="Cambria Math" w:cs="Amiri"/>
          <w:b/>
          <w:bCs/>
          <w:sz w:val="32"/>
          <w:szCs w:val="32"/>
        </w:rPr>
        <w:t>08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 xml:space="preserve"> </w:t>
      </w:r>
      <w:r w:rsidRPr="00E84F30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74D03AE2" w14:textId="186905F5" w:rsidR="00927370" w:rsidRPr="00C06E45" w:rsidRDefault="00C06E45" w:rsidP="00C06E45">
      <w:pPr>
        <w:tabs>
          <w:tab w:val="left" w:pos="5846"/>
        </w:tabs>
        <w:bidi/>
        <w:spacing w:line="240" w:lineRule="auto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lang w:eastAsia="fr-FR"/>
        </w:rPr>
        <w:drawing>
          <wp:anchor distT="0" distB="0" distL="114300" distR="114300" simplePos="0" relativeHeight="251968512" behindDoc="1" locked="0" layoutInCell="1" allowOverlap="1" wp14:anchorId="56E37F4B" wp14:editId="1420C7B4">
            <wp:simplePos x="0" y="0"/>
            <wp:positionH relativeFrom="column">
              <wp:posOffset>443865</wp:posOffset>
            </wp:positionH>
            <wp:positionV relativeFrom="paragraph">
              <wp:posOffset>595630</wp:posOffset>
            </wp:positionV>
            <wp:extent cx="2085975" cy="352425"/>
            <wp:effectExtent l="0" t="0" r="9525" b="9525"/>
            <wp:wrapSquare wrapText="bothSides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1B3D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 </w:t>
      </w:r>
      <w:r w:rsidR="00CA0235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 </w:t>
      </w:r>
      <w:r w:rsidR="00491B3D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بعد دخول </w:t>
      </w:r>
      <w:r w:rsidR="00CA0235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فصل 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الصّيف </w:t>
      </w:r>
      <w:r w:rsidR="004403E0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ترتفع درجة الحرارة في ولاية الشلف 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عمومًا فوق </w:t>
      </w:r>
      <w:r w:rsidR="003C3831" w:rsidRPr="00C06E45">
        <w:rPr>
          <w:rFonts w:ascii="Cambria Math" w:hAnsi="Cambria Math" w:cs="Simplified Arabic"/>
          <w:b/>
          <w:bCs/>
          <w:color w:val="000000"/>
          <w:sz w:val="28"/>
          <w:szCs w:val="28"/>
          <w:lang w:bidi="ar-DZ"/>
        </w:rPr>
        <w:sym w:font="Symbol" w:char="F0B0"/>
      </w:r>
      <w:r w:rsidR="003C3831" w:rsidRPr="00C06E45">
        <w:rPr>
          <w:rFonts w:ascii="Cambria Math" w:hAnsi="Cambria Math" w:cs="Simplified Arabic"/>
          <w:b/>
          <w:bCs/>
          <w:color w:val="000000"/>
          <w:sz w:val="28"/>
          <w:szCs w:val="28"/>
          <w:lang w:bidi="ar-DZ"/>
        </w:rPr>
        <w:t>C</w:t>
      </w:r>
      <w:r w:rsidR="003C3831" w:rsidRPr="00C06E45">
        <w:rPr>
          <w:rFonts w:ascii="Cambria Math" w:hAnsi="Cambria Math" w:cs="Simplified Arabic"/>
          <w:b/>
          <w:bCs/>
          <w:color w:val="000000"/>
          <w:sz w:val="28"/>
          <w:szCs w:val="28"/>
          <w:rtl/>
          <w:lang w:val="en-US" w:bidi="ar-DZ"/>
        </w:rPr>
        <w:t>45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lang w:val="en-US" w:bidi="ar-DZ"/>
        </w:rPr>
        <w:t xml:space="preserve"> 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،</w:t>
      </w:r>
      <w:r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ممّا يُضطر سكّانها </w:t>
      </w: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إ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لى تركيب مُكيّف الهواء </w:t>
      </w: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،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وقبل ش</w:t>
      </w:r>
      <w:r w:rsidR="007B2961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ِ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رائه لا بد</w:t>
      </w:r>
      <w:r w:rsidR="007B2961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ّ</w:t>
      </w:r>
      <w:r w:rsidR="003C3831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280932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من معرفة مُكيّف الهواء المُناسب حسب درجة الحرارة في كلّ منطقة حيث توجد بها رموز عالميّة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74"/>
        <w:gridCol w:w="2268"/>
        <w:gridCol w:w="2236"/>
        <w:gridCol w:w="2300"/>
      </w:tblGrid>
      <w:tr w:rsidR="00E540BD" w:rsidRPr="00C21EBA" w14:paraId="41101EE1" w14:textId="77777777" w:rsidTr="007B2961">
        <w:trPr>
          <w:trHeight w:val="252"/>
        </w:trPr>
        <w:tc>
          <w:tcPr>
            <w:tcW w:w="3674" w:type="dxa"/>
          </w:tcPr>
          <w:p w14:paraId="7EF0FFEA" w14:textId="4B15D979" w:rsidR="00E540BD" w:rsidRPr="00C21EBA" w:rsidRDefault="00E540BD" w:rsidP="00D26C81">
            <w:pPr>
              <w:tabs>
                <w:tab w:val="left" w:pos="5846"/>
              </w:tabs>
              <w:bidi/>
              <w:jc w:val="both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en-US" w:bidi="ar-DZ"/>
              </w:rPr>
            </w:pPr>
            <w:r w:rsidRPr="00C21EBA"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en-US" w:bidi="ar-DZ"/>
              </w:rPr>
              <w:t>رمز مُكيّف الهواء</w:t>
            </w:r>
          </w:p>
        </w:tc>
        <w:tc>
          <w:tcPr>
            <w:tcW w:w="2268" w:type="dxa"/>
          </w:tcPr>
          <w:p w14:paraId="7E969E2D" w14:textId="0B115BA3" w:rsidR="00E540BD" w:rsidRPr="007B2961" w:rsidRDefault="00E540BD" w:rsidP="00E540BD">
            <w:pPr>
              <w:tabs>
                <w:tab w:val="left" w:pos="5846"/>
              </w:tabs>
              <w:bidi/>
              <w:jc w:val="center"/>
              <w:rPr>
                <w:rFonts w:ascii="Cambria Math" w:hAnsi="Cambria Math" w:cs="Simplified Arabic"/>
                <w:b/>
                <w:bCs/>
                <w:color w:val="000000"/>
                <w:sz w:val="28"/>
                <w:szCs w:val="28"/>
                <w:lang w:bidi="ar-DZ"/>
              </w:rPr>
            </w:pPr>
            <w:r w:rsidRPr="007B2961">
              <w:rPr>
                <w:rFonts w:ascii="Cambria Math" w:hAnsi="Cambria Math" w:cs="Simplified Arabic"/>
                <w:b/>
                <w:bCs/>
                <w:color w:val="000000"/>
                <w:sz w:val="28"/>
                <w:szCs w:val="28"/>
                <w:lang w:bidi="ar-DZ"/>
              </w:rPr>
              <w:t>T1</w:t>
            </w:r>
          </w:p>
        </w:tc>
        <w:tc>
          <w:tcPr>
            <w:tcW w:w="2236" w:type="dxa"/>
          </w:tcPr>
          <w:p w14:paraId="733F3362" w14:textId="2ECE459B" w:rsidR="00E540BD" w:rsidRPr="007B2961" w:rsidRDefault="00E540BD" w:rsidP="00E540BD">
            <w:pPr>
              <w:tabs>
                <w:tab w:val="left" w:pos="5846"/>
              </w:tabs>
              <w:bidi/>
              <w:jc w:val="center"/>
              <w:rPr>
                <w:rFonts w:ascii="Cambria Math" w:hAnsi="Cambria Math" w:cs="Simplified Arabic"/>
                <w:b/>
                <w:bCs/>
                <w:color w:val="000000"/>
                <w:sz w:val="28"/>
                <w:szCs w:val="28"/>
                <w:rtl/>
                <w:lang w:val="en-US" w:bidi="ar-DZ"/>
              </w:rPr>
            </w:pPr>
            <w:r w:rsidRPr="007B2961">
              <w:rPr>
                <w:rFonts w:ascii="Cambria Math" w:hAnsi="Cambria Math" w:cs="Simplified Arabic"/>
                <w:b/>
                <w:bCs/>
                <w:color w:val="000000"/>
                <w:sz w:val="28"/>
                <w:szCs w:val="28"/>
                <w:lang w:val="en-US" w:bidi="ar-DZ"/>
              </w:rPr>
              <w:t>T2</w:t>
            </w:r>
          </w:p>
        </w:tc>
        <w:tc>
          <w:tcPr>
            <w:tcW w:w="2300" w:type="dxa"/>
          </w:tcPr>
          <w:p w14:paraId="5AA32D5D" w14:textId="6110C103" w:rsidR="00E540BD" w:rsidRPr="007B2961" w:rsidRDefault="00E540BD" w:rsidP="00E540BD">
            <w:pPr>
              <w:tabs>
                <w:tab w:val="left" w:pos="5846"/>
              </w:tabs>
              <w:bidi/>
              <w:jc w:val="center"/>
              <w:rPr>
                <w:rFonts w:ascii="Cambria Math" w:hAnsi="Cambria Math" w:cs="Simplified Arabic"/>
                <w:b/>
                <w:bCs/>
                <w:color w:val="000000"/>
                <w:sz w:val="28"/>
                <w:szCs w:val="28"/>
                <w:rtl/>
                <w:lang w:val="en-US" w:bidi="ar-DZ"/>
              </w:rPr>
            </w:pPr>
            <w:r w:rsidRPr="007B2961">
              <w:rPr>
                <w:rFonts w:ascii="Cambria Math" w:hAnsi="Cambria Math" w:cs="Simplified Arabic"/>
                <w:b/>
                <w:bCs/>
                <w:color w:val="000000"/>
                <w:sz w:val="28"/>
                <w:szCs w:val="28"/>
                <w:lang w:val="en-US" w:bidi="ar-DZ"/>
              </w:rPr>
              <w:t>T3</w:t>
            </w:r>
          </w:p>
        </w:tc>
      </w:tr>
      <w:tr w:rsidR="00E540BD" w:rsidRPr="00C21EBA" w14:paraId="778071CE" w14:textId="77777777" w:rsidTr="00C21EBA">
        <w:tc>
          <w:tcPr>
            <w:tcW w:w="3674" w:type="dxa"/>
          </w:tcPr>
          <w:p w14:paraId="227D6C44" w14:textId="6CC48C50" w:rsidR="00E540BD" w:rsidRPr="00C21EBA" w:rsidRDefault="00E540BD" w:rsidP="00D26C81">
            <w:pPr>
              <w:tabs>
                <w:tab w:val="left" w:pos="5846"/>
              </w:tabs>
              <w:bidi/>
              <w:jc w:val="both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en-US" w:bidi="ar-DZ"/>
              </w:rPr>
            </w:pPr>
            <w:r w:rsidRPr="00C21EBA"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en-US" w:bidi="ar-DZ"/>
              </w:rPr>
              <w:t>درجة الحرارة المُناسبة لعمل مُكيّف الهواء</w:t>
            </w:r>
          </w:p>
        </w:tc>
        <w:tc>
          <w:tcPr>
            <w:tcW w:w="2268" w:type="dxa"/>
          </w:tcPr>
          <w:p w14:paraId="40AF2DF7" w14:textId="3F2DE6DA" w:rsidR="00E540BD" w:rsidRPr="00C21EBA" w:rsidRDefault="00E540BD" w:rsidP="00C21EBA">
            <w:pPr>
              <w:tabs>
                <w:tab w:val="left" w:pos="5846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</w:pP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rtl/>
                <w:lang w:val="en-US" w:bidi="ar-DZ"/>
              </w:rPr>
              <w:t xml:space="preserve">أقل من </w:t>
            </w: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val="en-US" w:bidi="ar-DZ"/>
              </w:rPr>
              <w:t>43°</w:t>
            </w:r>
            <w:r w:rsid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val="en-US" w:bidi="ar-DZ"/>
              </w:rPr>
              <w:t>C</w:t>
            </w:r>
          </w:p>
        </w:tc>
        <w:tc>
          <w:tcPr>
            <w:tcW w:w="2236" w:type="dxa"/>
          </w:tcPr>
          <w:p w14:paraId="1B833E97" w14:textId="17240B46" w:rsidR="00E540BD" w:rsidRPr="00C21EBA" w:rsidRDefault="00E540BD" w:rsidP="00C21EBA">
            <w:pPr>
              <w:tabs>
                <w:tab w:val="left" w:pos="5846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</w:pP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rtl/>
                <w:lang w:val="en-US" w:bidi="ar-DZ"/>
              </w:rPr>
              <w:t xml:space="preserve">أقل من </w:t>
            </w: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  <w:t>35°</w:t>
            </w:r>
            <w:r w:rsid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  <w:t>C</w:t>
            </w:r>
          </w:p>
        </w:tc>
        <w:tc>
          <w:tcPr>
            <w:tcW w:w="2300" w:type="dxa"/>
          </w:tcPr>
          <w:p w14:paraId="1504E2E0" w14:textId="6539011B" w:rsidR="00E540BD" w:rsidRPr="00C21EBA" w:rsidRDefault="00E540BD" w:rsidP="00B25743">
            <w:pPr>
              <w:tabs>
                <w:tab w:val="left" w:pos="5846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</w:pP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rtl/>
                <w:lang w:val="en-US" w:bidi="ar-DZ"/>
              </w:rPr>
              <w:t xml:space="preserve">أقل من </w:t>
            </w: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  <w:t>5</w:t>
            </w:r>
            <w:r w:rsidR="00B25743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  <w:t>2</w:t>
            </w:r>
            <w:r w:rsidRP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  <w:t>°</w:t>
            </w:r>
            <w:r w:rsidR="00C21EBA">
              <w:rPr>
                <w:rFonts w:ascii="Simplified Arabic" w:hAnsi="Simplified Arabic" w:cs="Simplified Arabic"/>
                <w:b/>
                <w:bCs/>
                <w:color w:val="000000"/>
                <w:sz w:val="28"/>
                <w:szCs w:val="28"/>
                <w:lang w:bidi="ar-DZ"/>
              </w:rPr>
              <w:t>C</w:t>
            </w:r>
          </w:p>
        </w:tc>
      </w:tr>
    </w:tbl>
    <w:p w14:paraId="45942AF6" w14:textId="1BFC9904" w:rsidR="00D31496" w:rsidRPr="00C21EBA" w:rsidRDefault="008F6640" w:rsidP="008F6640">
      <w:pPr>
        <w:tabs>
          <w:tab w:val="left" w:pos="5846"/>
        </w:tabs>
        <w:bidi/>
        <w:spacing w:line="240" w:lineRule="auto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8F6640">
        <w:rPr>
          <w:rFonts w:ascii="Amiri" w:hAnsi="Amiri" w:cs="Amiri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73632" behindDoc="0" locked="0" layoutInCell="0" allowOverlap="1" wp14:anchorId="1DCC72BD" wp14:editId="5856CD04">
                <wp:simplePos x="0" y="0"/>
                <wp:positionH relativeFrom="character">
                  <wp:posOffset>-7019925</wp:posOffset>
                </wp:positionH>
                <wp:positionV relativeFrom="paragraph">
                  <wp:posOffset>584835</wp:posOffset>
                </wp:positionV>
                <wp:extent cx="1971675" cy="695325"/>
                <wp:effectExtent l="0" t="0" r="9525" b="9525"/>
                <wp:wrapNone/>
                <wp:docPr id="1177948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6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1FAC4" w14:textId="63D81C95" w:rsidR="008F6640" w:rsidRPr="008F6640" w:rsidRDefault="008F6640" w:rsidP="008F664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18"/>
                                <w:szCs w:val="28"/>
                                <w:lang w:bidi="ar-DZ"/>
                              </w:rPr>
                            </w:pPr>
                            <w:r w:rsidRPr="008F6640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18"/>
                                <w:szCs w:val="28"/>
                                <w:rtl/>
                                <w:lang w:bidi="ar-DZ"/>
                              </w:rPr>
                              <w:t>وضع التّخلّص من الرّطوبة في البيت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CC72BD" id="Rectangle 2" o:spid="_x0000_s1053" style="position:absolute;margin-left:-552.75pt;margin-top:46.05pt;width:155.25pt;height:54.75pt;z-index:25197363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" o:allowincell="f" filled="f" stroked="f">
                <v:textbox inset="1pt,1pt,1pt,1pt">
                  <w:txbxContent>
                    <w:p w14:paraId="7A31FAC4" w14:textId="63D81C95" w:rsidR="008F6640" w:rsidRPr="008F6640" w:rsidRDefault="008F6640" w:rsidP="008F664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18"/>
                          <w:szCs w:val="28"/>
                          <w:lang w:bidi="ar-DZ"/>
                        </w:rPr>
                      </w:pPr>
                      <w:r w:rsidRPr="008F6640">
                        <w:rPr>
                          <w:rFonts w:ascii="Simplified Arabic" w:hAnsi="Simplified Arabic" w:cs="Simplified Arabic" w:hint="cs"/>
                          <w:b/>
                          <w:bCs/>
                          <w:sz w:val="18"/>
                          <w:szCs w:val="28"/>
                          <w:rtl/>
                          <w:lang w:bidi="ar-DZ"/>
                        </w:rPr>
                        <w:t>وضع التّخلّص من الرّطوبة في البيت</w:t>
                      </w:r>
                    </w:p>
                  </w:txbxContent>
                </v:textbox>
              </v:rect>
            </w:pict>
          </mc:Fallback>
        </mc:AlternateContent>
      </w:r>
      <w:r w:rsidR="00CA0235" w:rsidRPr="00C21EBA">
        <w:rPr>
          <w:rFonts w:ascii="Simplified Arabic" w:hAnsi="Simplified Arabic" w:cs="Simplified Arabic"/>
          <w:noProof/>
          <w:color w:val="000000"/>
          <w:sz w:val="28"/>
          <w:szCs w:val="28"/>
          <w:lang w:eastAsia="fr-FR"/>
        </w:rPr>
        <w:drawing>
          <wp:anchor distT="0" distB="0" distL="114300" distR="114300" simplePos="0" relativeHeight="251951104" behindDoc="0" locked="0" layoutInCell="1" allowOverlap="1" wp14:anchorId="7DF6B50D" wp14:editId="090D238D">
            <wp:simplePos x="0" y="0"/>
            <wp:positionH relativeFrom="column">
              <wp:posOffset>2815590</wp:posOffset>
            </wp:positionH>
            <wp:positionV relativeFrom="paragraph">
              <wp:posOffset>612775</wp:posOffset>
            </wp:positionV>
            <wp:extent cx="3455670" cy="2240915"/>
            <wp:effectExtent l="0" t="0" r="0" b="6985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0BD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إنّ مًكيّف الهواء يعمل على خفض درجة الحرارة كذلك له وظيفة أخرى تتمثّل في تقليل الرّطوبة في المنزل وكيفية التّخلّص منها </w:t>
      </w:r>
      <w:r w:rsidR="00883E0C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، </w:t>
      </w:r>
      <w:r w:rsidR="00E540BD" w:rsidRPr="00C21EBA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ولتقريب عمل المُكيّف بما يتناسب مع مستوى تلاميذ السّنة الأولى مُتوسّط قام أستاذ العلوم الفيزيائيّة بالتّجربة </w:t>
      </w:r>
      <w:r w:rsidRPr="00C21EBA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التّاليّة</w:t>
      </w: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: </w:t>
      </w:r>
      <w:r w:rsidRPr="008F664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>الوثيقة-</w:t>
      </w:r>
      <w:r w:rsidRPr="008F6640">
        <w:rPr>
          <w:rFonts w:ascii="Cambria Math" w:hAnsi="Cambria Math" w:cs="Cambria Math" w:hint="cs"/>
          <w:b/>
          <w:bCs/>
          <w:color w:val="000000"/>
          <w:sz w:val="28"/>
          <w:szCs w:val="28"/>
          <w:rtl/>
          <w:lang w:val="en-US" w:bidi="ar-DZ"/>
        </w:rPr>
        <w:t>③</w:t>
      </w:r>
    </w:p>
    <w:p w14:paraId="65699165" w14:textId="7C0BF7BA" w:rsidR="008B0B94" w:rsidRDefault="00CA0235" w:rsidP="008B0B94">
      <w:pPr>
        <w:tabs>
          <w:tab w:val="left" w:pos="5846"/>
        </w:tabs>
        <w:bidi/>
        <w:spacing w:line="240" w:lineRule="auto"/>
        <w:ind w:firstLine="360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952128" behindDoc="0" locked="0" layoutInCell="1" allowOverlap="1" wp14:anchorId="3771EB04" wp14:editId="0DFB4D79">
            <wp:simplePos x="0" y="0"/>
            <wp:positionH relativeFrom="column">
              <wp:posOffset>-111125</wp:posOffset>
            </wp:positionH>
            <wp:positionV relativeFrom="paragraph">
              <wp:posOffset>408305</wp:posOffset>
            </wp:positionV>
            <wp:extent cx="2030095" cy="1596390"/>
            <wp:effectExtent l="7303" t="0" r="0" b="0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3009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93359" w14:textId="610B6A56" w:rsidR="008B0B94" w:rsidRDefault="008F6640" w:rsidP="00FA04A7">
      <w:pPr>
        <w:tabs>
          <w:tab w:val="left" w:pos="5846"/>
        </w:tabs>
        <w:bidi/>
        <w:spacing w:line="240" w:lineRule="auto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A452369" wp14:editId="0AE5155E">
                <wp:simplePos x="0" y="0"/>
                <wp:positionH relativeFrom="column">
                  <wp:posOffset>615315</wp:posOffset>
                </wp:positionH>
                <wp:positionV relativeFrom="paragraph">
                  <wp:posOffset>41275</wp:posOffset>
                </wp:positionV>
                <wp:extent cx="247650" cy="419100"/>
                <wp:effectExtent l="38100" t="19050" r="38100" b="57150"/>
                <wp:wrapNone/>
                <wp:docPr id="6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4191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9C395" id="Connecteur droit avec flèche 61" o:spid="_x0000_s1026" type="#_x0000_t32" style="position:absolute;margin-left:48.45pt;margin-top:3.25pt;width:19.5pt;height:33pt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" strokecolor="#7f7f7f [1612]" strokeweight="4.5pt">
                <v:stroke endarrow="block" joinstyle="miter"/>
              </v:shape>
            </w:pict>
          </mc:Fallback>
        </mc:AlternateContent>
      </w:r>
    </w:p>
    <w:p w14:paraId="670BAFFE" w14:textId="4088CC95" w:rsidR="00D3243F" w:rsidRDefault="00D3243F" w:rsidP="00D3243F">
      <w:pPr>
        <w:tabs>
          <w:tab w:val="left" w:pos="5846"/>
        </w:tabs>
        <w:bidi/>
        <w:spacing w:line="240" w:lineRule="auto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</w:p>
    <w:p w14:paraId="2A95E3D7" w14:textId="463D5D34" w:rsidR="00D3243F" w:rsidRDefault="00D3243F" w:rsidP="00D3243F">
      <w:pPr>
        <w:tabs>
          <w:tab w:val="left" w:pos="5846"/>
        </w:tabs>
        <w:bidi/>
        <w:spacing w:line="240" w:lineRule="auto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</w:p>
    <w:p w14:paraId="418B8A8C" w14:textId="77777777" w:rsidR="008F6640" w:rsidRDefault="008F6640" w:rsidP="007B2961">
      <w:pPr>
        <w:tabs>
          <w:tab w:val="left" w:pos="5846"/>
        </w:tabs>
        <w:bidi/>
        <w:spacing w:line="240" w:lineRule="auto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</w:p>
    <w:p w14:paraId="1BCA3AC5" w14:textId="59B8C0B6" w:rsidR="007B2961" w:rsidRDefault="008F6640" w:rsidP="008F6640">
      <w:pPr>
        <w:tabs>
          <w:tab w:val="left" w:pos="5846"/>
        </w:tabs>
        <w:bidi/>
        <w:spacing w:line="240" w:lineRule="auto"/>
        <w:jc w:val="both"/>
        <w:rPr>
          <w:rFonts w:ascii="Amiri" w:hAnsi="Amiri" w:cs="Amiri"/>
          <w:color w:val="000000"/>
          <w:sz w:val="28"/>
          <w:szCs w:val="28"/>
          <w:lang w:val="en-US" w:bidi="ar-DZ"/>
        </w:rPr>
      </w:pPr>
      <w:r w:rsidRPr="008F6640">
        <w:rPr>
          <w:rFonts w:ascii="Amiri" w:hAnsi="Amiri" w:cs="Amiri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70560" behindDoc="0" locked="0" layoutInCell="0" allowOverlap="1" wp14:anchorId="5CC6D37E" wp14:editId="136A3B94">
                <wp:simplePos x="0" y="0"/>
                <wp:positionH relativeFrom="character">
                  <wp:posOffset>-6934200</wp:posOffset>
                </wp:positionH>
                <wp:positionV relativeFrom="paragraph">
                  <wp:posOffset>137160</wp:posOffset>
                </wp:positionV>
                <wp:extent cx="1685925" cy="304800"/>
                <wp:effectExtent l="0" t="0" r="9525" b="0"/>
                <wp:wrapNone/>
                <wp:docPr id="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C5E98" w14:textId="3AA609C2" w:rsidR="008F6640" w:rsidRPr="008F6640" w:rsidRDefault="008F664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18"/>
                                <w:szCs w:val="28"/>
                                <w:lang w:bidi="ar-DZ"/>
                              </w:rPr>
                            </w:pPr>
                            <w:r w:rsidRPr="008F664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18"/>
                                <w:szCs w:val="28"/>
                                <w:rtl/>
                                <w:lang w:bidi="ar-DZ"/>
                              </w:rPr>
                              <w:t>آلة التّحكّم في مُكيّف الهواء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C6D37E" id="_x0000_s1054" style="position:absolute;margin-left:-546pt;margin-top:10.8pt;width:132.75pt;height:24pt;z-index:25197056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" o:allowincell="f" filled="f" stroked="f">
                <v:textbox inset="1pt,1pt,1pt,1pt">
                  <w:txbxContent>
                    <w:p w14:paraId="66FC5E98" w14:textId="3AA609C2" w:rsidR="008F6640" w:rsidRPr="008F6640" w:rsidRDefault="008F664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18"/>
                          <w:szCs w:val="28"/>
                          <w:lang w:bidi="ar-DZ"/>
                        </w:rPr>
                      </w:pPr>
                      <w:r w:rsidRPr="008F6640">
                        <w:rPr>
                          <w:rFonts w:ascii="Simplified Arabic" w:hAnsi="Simplified Arabic" w:cs="Simplified Arabic"/>
                          <w:b/>
                          <w:bCs/>
                          <w:sz w:val="18"/>
                          <w:szCs w:val="28"/>
                          <w:rtl/>
                          <w:lang w:bidi="ar-DZ"/>
                        </w:rPr>
                        <w:t>آلة التّحكّم في مُكيّف الهواء</w:t>
                      </w:r>
                    </w:p>
                  </w:txbxContent>
                </v:textbox>
              </v:rect>
            </w:pict>
          </mc:Fallback>
        </mc:AlternateContent>
      </w:r>
      <w:r w:rsidR="00CA0235">
        <w:rPr>
          <w:rFonts w:ascii="Amiri" w:hAnsi="Amiri" w:cs="Amir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31D9B0B" wp14:editId="78536821">
                <wp:simplePos x="0" y="0"/>
                <wp:positionH relativeFrom="column">
                  <wp:posOffset>4130040</wp:posOffset>
                </wp:positionH>
                <wp:positionV relativeFrom="paragraph">
                  <wp:posOffset>98425</wp:posOffset>
                </wp:positionV>
                <wp:extent cx="942340" cy="352425"/>
                <wp:effectExtent l="0" t="0" r="10160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352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39983" w14:textId="16B6ECF9" w:rsidR="001817F7" w:rsidRPr="00B30063" w:rsidRDefault="007B2961" w:rsidP="009434C0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en-US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21EBA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الوثيقة-</w:t>
                            </w:r>
                            <w:r w:rsidRPr="00C21EBA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③</w:t>
                            </w:r>
                            <w:r w:rsidRPr="00C21EBA">
                              <w:rPr>
                                <w:rFonts w:ascii="Simplified Arabic" w:hAnsi="Simplified Arabic" w:cs="Simplified Arabic"/>
                                <w:color w:val="00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D9B0B" id="Rectangle 39" o:spid="_x0000_s1055" style="position:absolute;left:0;text-align:left;margin-left:325.2pt;margin-top:7.75pt;width:74.2pt;height:27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" fillcolor="#f2f2f2 [3052]" strokecolor="black [3200]" strokeweight="1pt">
                <v:textbox>
                  <w:txbxContent>
                    <w:p w14:paraId="39739983" w14:textId="16B6ECF9" w:rsidR="001817F7" w:rsidRPr="00B30063" w:rsidRDefault="007B2961" w:rsidP="009434C0">
                      <w:pPr>
                        <w:rPr>
                          <w:rFonts w:ascii="Amiri" w:hAnsi="Amiri" w:cs="Amiri"/>
                          <w:sz w:val="28"/>
                          <w:szCs w:val="28"/>
                          <w:lang w:val="en-US" w:bidi="ar-DZ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21EBA">
                        <w:rPr>
                          <w:rFonts w:ascii="Simplified Arabic" w:hAnsi="Simplified Arabic" w:cs="Simplified Arabic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val="en-US" w:bidi="ar-DZ"/>
                        </w:rPr>
                        <w:t>الوثيقة-</w:t>
                      </w:r>
                      <w:r w:rsidRPr="00C21EBA">
                        <w:rPr>
                          <w:rFonts w:ascii="Cambria Math" w:hAnsi="Cambria Math" w:cs="Cambria Math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val="en-US" w:bidi="ar-DZ"/>
                        </w:rPr>
                        <w:t>③</w:t>
                      </w:r>
                      <w:r w:rsidRPr="00C21EBA">
                        <w:rPr>
                          <w:rFonts w:ascii="Simplified Arabic" w:hAnsi="Simplified Arabic" w:cs="Simplified Arabic"/>
                          <w:color w:val="000000"/>
                          <w:sz w:val="28"/>
                          <w:szCs w:val="28"/>
                          <w:rtl/>
                          <w:lang w:val="en-US"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84395AE" w14:textId="5F0B90A4" w:rsidR="008B0B94" w:rsidRPr="004C678D" w:rsidRDefault="008B0B94" w:rsidP="00C21EBA">
      <w:pPr>
        <w:tabs>
          <w:tab w:val="left" w:pos="5846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CA0235">
        <w:rPr>
          <w:rFonts w:ascii="Simplified Arabic" w:eastAsia="Calibri" w:hAnsi="Simplified Arabic" w:cs="Simplified Arabic"/>
          <w:b/>
          <w:bCs/>
          <w:sz w:val="28"/>
          <w:szCs w:val="28"/>
          <w:u w:val="single"/>
          <w:rtl/>
          <w:lang w:val="en-US"/>
        </w:rPr>
        <w:t>اِعتمادًا على مُكتسباتك القبليّة والسّندات المُرفقة أجب عمّا يلي</w:t>
      </w:r>
      <w:r w:rsidRPr="004C678D">
        <w:rPr>
          <w:rFonts w:ascii="Simplified Arabic" w:eastAsia="Calibri" w:hAnsi="Simplified Arabic" w:cs="Simplified Arabic"/>
          <w:b/>
          <w:bCs/>
          <w:sz w:val="28"/>
          <w:szCs w:val="28"/>
          <w:u w:val="single"/>
          <w:rtl/>
          <w:lang w:val="en-US"/>
        </w:rPr>
        <w:t xml:space="preserve">: </w:t>
      </w:r>
    </w:p>
    <w:p w14:paraId="43D1FE77" w14:textId="2E4DCF39" w:rsidR="008B0B94" w:rsidRPr="004C678D" w:rsidRDefault="008B0B94" w:rsidP="00C21EBA">
      <w:pPr>
        <w:tabs>
          <w:tab w:val="left" w:pos="5846"/>
        </w:tabs>
        <w:bidi/>
        <w:spacing w:after="0"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4C678D">
        <w:rPr>
          <w:rFonts w:ascii="Cambria Math" w:hAnsi="Cambria Math" w:cs="Simplified Arabic"/>
          <w:b/>
          <w:bCs/>
          <w:color w:val="000000"/>
          <w:sz w:val="28"/>
          <w:szCs w:val="28"/>
          <w:rtl/>
          <w:lang w:val="en-US" w:bidi="ar-DZ"/>
        </w:rPr>
        <w:t>1)</w:t>
      </w:r>
      <w:r w:rsidR="007B2961"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سمّ الوسيلة التي تُستعمل لتعيين درجة </w:t>
      </w:r>
      <w:r w:rsidR="008F6640" w:rsidRPr="004C678D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الحرارة،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ثمّ حدّد المكيّف الهوائي المُناسب تركيبه في ولاية الشلف.</w:t>
      </w:r>
    </w:p>
    <w:p w14:paraId="23AFE7E5" w14:textId="10164D51" w:rsidR="008B0B94" w:rsidRPr="004C678D" w:rsidRDefault="008B0B94" w:rsidP="00C27B60">
      <w:pPr>
        <w:tabs>
          <w:tab w:val="left" w:pos="5846"/>
        </w:tabs>
        <w:bidi/>
        <w:spacing w:after="0"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4C678D">
        <w:rPr>
          <w:rFonts w:ascii="Cambria Math" w:hAnsi="Cambria Math" w:cs="Simplified Arabic"/>
          <w:b/>
          <w:bCs/>
          <w:color w:val="000000"/>
          <w:sz w:val="28"/>
          <w:szCs w:val="28"/>
          <w:rtl/>
          <w:lang w:val="en-US" w:bidi="ar-DZ"/>
        </w:rPr>
        <w:t>2)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ا</w:t>
      </w:r>
      <w:r w:rsidR="00C06E45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ِ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عتمادًا على </w:t>
      </w:r>
      <w:r w:rsidRPr="004C678D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>الوثيقة-</w:t>
      </w:r>
      <w:r w:rsidRPr="004C678D">
        <w:rPr>
          <w:rFonts w:ascii="Cambria Math" w:hAnsi="Cambria Math" w:cs="Cambria Math" w:hint="cs"/>
          <w:b/>
          <w:bCs/>
          <w:color w:val="000000"/>
          <w:sz w:val="28"/>
          <w:szCs w:val="28"/>
          <w:rtl/>
          <w:lang w:val="en-US" w:bidi="ar-DZ"/>
        </w:rPr>
        <w:t>③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Pr="008F664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>:</w:t>
      </w:r>
      <w:r w:rsidR="004C678D" w:rsidRPr="008F664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 xml:space="preserve"> </w:t>
      </w:r>
      <w:r w:rsidRPr="008F664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 xml:space="preserve"> أ-</w:t>
      </w:r>
      <w:r w:rsidR="004C678D" w:rsidRPr="004C678D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 xml:space="preserve"> 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سمّ التّجربة المُوضّحة في </w:t>
      </w:r>
      <w:r w:rsidRPr="008F664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en-US" w:bidi="ar-DZ"/>
        </w:rPr>
        <w:t>الوثيقة-</w:t>
      </w:r>
      <w:r w:rsidRPr="008F6640">
        <w:rPr>
          <w:rFonts w:ascii="Cambria Math" w:hAnsi="Cambria Math" w:cs="Cambria Math" w:hint="cs"/>
          <w:b/>
          <w:bCs/>
          <w:color w:val="000000"/>
          <w:sz w:val="28"/>
          <w:szCs w:val="28"/>
          <w:rtl/>
          <w:lang w:val="en-US" w:bidi="ar-DZ"/>
        </w:rPr>
        <w:t>③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.</w:t>
      </w:r>
    </w:p>
    <w:p w14:paraId="271E6432" w14:textId="7968A562" w:rsidR="008B0B94" w:rsidRPr="004C678D" w:rsidRDefault="004C678D" w:rsidP="008F6640">
      <w:pPr>
        <w:tabs>
          <w:tab w:val="left" w:pos="5846"/>
        </w:tabs>
        <w:bidi/>
        <w:spacing w:after="0"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 </w:t>
      </w:r>
      <w:r w:rsidR="00C27B60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                             </w:t>
      </w:r>
      <w:r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8F6640" w:rsidRPr="004C678D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en-US" w:bidi="ar-DZ"/>
        </w:rPr>
        <w:t>ب-</w:t>
      </w:r>
      <w:r w:rsidR="008F6640" w:rsidRPr="008F6640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أذكر</w:t>
      </w:r>
      <w:r w:rsidR="008F6640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التّحوّل</w:t>
      </w:r>
      <w:r w:rsidR="008B0B94"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8F6640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الفيزيائيّ</w:t>
      </w:r>
      <w:r w:rsidR="0011253A"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</w:t>
      </w:r>
      <w:r w:rsidR="008F6640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الذي يُؤدّي لظهور الرّطوبة.</w:t>
      </w:r>
    </w:p>
    <w:p w14:paraId="190A2CDC" w14:textId="547965E9" w:rsidR="004C678D" w:rsidRPr="004C678D" w:rsidRDefault="00C27B60" w:rsidP="004C678D">
      <w:pPr>
        <w:tabs>
          <w:tab w:val="left" w:pos="5846"/>
        </w:tabs>
        <w:bidi/>
        <w:spacing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 xml:space="preserve">                              </w:t>
      </w:r>
      <w:r w:rsidR="004C678D"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  </w:t>
      </w:r>
      <w:r w:rsidR="008F6640" w:rsidRPr="004C678D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en-US" w:bidi="ar-DZ"/>
        </w:rPr>
        <w:t>ج-</w:t>
      </w:r>
      <w:r w:rsidR="008F6640" w:rsidRPr="008F6640">
        <w:rPr>
          <w:rFonts w:ascii="Simplified Arabic" w:hAnsi="Simplified Arabic" w:cs="Simplified Arabic" w:hint="cs"/>
          <w:color w:val="000000"/>
          <w:sz w:val="28"/>
          <w:szCs w:val="28"/>
          <w:rtl/>
          <w:lang w:val="en-US" w:bidi="ar-DZ"/>
        </w:rPr>
        <w:t>بيّن</w:t>
      </w:r>
      <w:r w:rsidR="00FA04A7"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 xml:space="preserve"> بشرح بسيط عمل مُكيّف الهواء للتّخلّص من الرّطوبة </w:t>
      </w:r>
      <w:r w:rsidR="0011253A" w:rsidRPr="004C678D"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  <w:t>(أي أذكر التحوّل الفيزيائي المُناسب واشرحه)</w:t>
      </w:r>
    </w:p>
    <w:p w14:paraId="6AE38C86" w14:textId="0E7398C1" w:rsidR="004403E0" w:rsidRPr="004C678D" w:rsidRDefault="004C678D" w:rsidP="004C678D">
      <w:pPr>
        <w:tabs>
          <w:tab w:val="left" w:pos="5846"/>
        </w:tabs>
        <w:bidi/>
        <w:spacing w:line="240" w:lineRule="auto"/>
        <w:ind w:firstLine="36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en-US" w:bidi="ar-DZ"/>
        </w:rPr>
      </w:pPr>
      <w:r w:rsidRPr="004C678D">
        <w:rPr>
          <w:rFonts w:ascii="Cambria Math" w:hAnsi="Cambria Math" w:cs="Simplified Arabic"/>
          <w:b/>
          <w:bCs/>
          <w:color w:val="000000"/>
          <w:sz w:val="28"/>
          <w:szCs w:val="28"/>
          <w:rtl/>
          <w:lang w:val="en-US" w:bidi="ar-DZ"/>
        </w:rPr>
        <w:t>3</w:t>
      </w:r>
      <w:r w:rsidR="00FA04A7" w:rsidRPr="004C678D">
        <w:rPr>
          <w:rFonts w:ascii="Cambria Math" w:hAnsi="Cambria Math" w:cs="Simplified Arabic"/>
          <w:b/>
          <w:bCs/>
          <w:color w:val="000000"/>
          <w:sz w:val="28"/>
          <w:szCs w:val="28"/>
          <w:rtl/>
          <w:lang w:val="en-US" w:bidi="ar-DZ"/>
        </w:rPr>
        <w:t>)</w:t>
      </w:r>
      <w:r w:rsidR="0011253A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ا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ِ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قترح نصيحة لس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ُ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ك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ّ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ان المناطق الحار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ّ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ة عند ا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ِ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ستعمال الم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ُ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كيّف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الهوائي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لتقليل ا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ِ</w:t>
      </w:r>
      <w:r w:rsidR="00FA04A7" w:rsidRPr="004C678D">
        <w:rPr>
          <w:rFonts w:ascii="Simplified Arabic" w:eastAsia="Times New Roman" w:hAnsi="Simplified Arabic" w:cs="Simplified Arabic"/>
          <w:sz w:val="28"/>
          <w:szCs w:val="28"/>
          <w:rtl/>
        </w:rPr>
        <w:t>ستهلاك الكهرباء</w:t>
      </w:r>
      <w:r w:rsidR="008F6640">
        <w:rPr>
          <w:rFonts w:ascii="Simplified Arabic" w:eastAsia="Times New Roman" w:hAnsi="Simplified Arabic" w:cs="Simplified Arabic" w:hint="cs"/>
          <w:sz w:val="28"/>
          <w:szCs w:val="28"/>
          <w:rtl/>
        </w:rPr>
        <w:t>.</w:t>
      </w:r>
    </w:p>
    <w:p w14:paraId="596D7637" w14:textId="21596202" w:rsidR="00883E0C" w:rsidRPr="00883E0C" w:rsidRDefault="00883E0C" w:rsidP="00883E0C">
      <w:pPr>
        <w:bidi/>
        <w:spacing w:after="0" w:line="360" w:lineRule="auto"/>
        <w:rPr>
          <w:rFonts w:asciiTheme="minorBidi" w:eastAsia="Times New Roman" w:hAnsiTheme="minorBidi"/>
          <w:b/>
          <w:bCs/>
          <w:kern w:val="0"/>
          <w:sz w:val="22"/>
          <w:szCs w:val="22"/>
          <w:rtl/>
          <w:lang w:val="en-US" w:eastAsia="ar-SA" w:bidi="ar-DZ"/>
          <w14:ligatures w14:val="none"/>
        </w:rPr>
      </w:pPr>
      <w:r>
        <w:rPr>
          <w:rFonts w:asciiTheme="minorBidi" w:hAnsiTheme="minorBidi" w:hint="cs"/>
          <w:b/>
          <w:bCs/>
          <w:color w:val="000000"/>
          <w:sz w:val="32"/>
          <w:szCs w:val="28"/>
          <w:rtl/>
        </w:rPr>
        <w:t>نصيحة</w:t>
      </w:r>
      <w:r w:rsidR="00D26C81" w:rsidRPr="00883E0C">
        <w:rPr>
          <w:rFonts w:asciiTheme="minorBidi" w:hAnsiTheme="minorBidi"/>
          <w:b/>
          <w:bCs/>
          <w:color w:val="000000"/>
          <w:sz w:val="32"/>
          <w:szCs w:val="28"/>
        </w:rPr>
        <w:t>♦</w:t>
      </w:r>
      <w:r w:rsidRPr="00883E0C">
        <w:rPr>
          <w:rFonts w:asciiTheme="minorBidi" w:eastAsia="Times New Roman" w:hAnsiTheme="minorBidi"/>
          <w:b/>
          <w:bCs/>
          <w:kern w:val="0"/>
          <w:sz w:val="22"/>
          <w:szCs w:val="22"/>
          <w:rtl/>
          <w:lang w:val="en-US" w:eastAsia="ar-SA" w:bidi="ar-DZ"/>
          <w14:ligatures w14:val="none"/>
        </w:rPr>
        <w:t xml:space="preserve">لا تمزق الورقة عزيزي التلميذ لأنها مكتوبة بلغة القرآن الكريم احتفظ بها لزملائك العام </w:t>
      </w:r>
      <w:r w:rsidRPr="00883E0C">
        <w:rPr>
          <w:rFonts w:asciiTheme="minorBidi" w:eastAsia="Times New Roman" w:hAnsiTheme="minorBidi" w:hint="cs"/>
          <w:b/>
          <w:bCs/>
          <w:kern w:val="0"/>
          <w:sz w:val="22"/>
          <w:szCs w:val="22"/>
          <w:rtl/>
          <w:lang w:val="en-US" w:eastAsia="ar-SA" w:bidi="ar-DZ"/>
          <w14:ligatures w14:val="none"/>
        </w:rPr>
        <w:t>القادم لتكون</w:t>
      </w:r>
      <w:r w:rsidRPr="00883E0C">
        <w:rPr>
          <w:rFonts w:asciiTheme="minorBidi" w:eastAsia="Times New Roman" w:hAnsiTheme="minorBidi"/>
          <w:b/>
          <w:bCs/>
          <w:kern w:val="0"/>
          <w:sz w:val="22"/>
          <w:szCs w:val="22"/>
          <w:rtl/>
          <w:lang w:val="en-US" w:eastAsia="ar-SA" w:bidi="ar-DZ"/>
          <w14:ligatures w14:val="none"/>
        </w:rPr>
        <w:t xml:space="preserve"> لك صدقة جارية♦</w:t>
      </w:r>
    </w:p>
    <w:p w14:paraId="1091E190" w14:textId="71BE0F5D" w:rsidR="00AF0B99" w:rsidRPr="00883E0C" w:rsidRDefault="00D26C81" w:rsidP="00883E0C">
      <w:pPr>
        <w:tabs>
          <w:tab w:val="left" w:pos="2263"/>
          <w:tab w:val="left" w:pos="4769"/>
          <w:tab w:val="right" w:pos="10466"/>
        </w:tabs>
        <w:bidi/>
        <w:jc w:val="right"/>
        <w:rPr>
          <w:rFonts w:ascii="Cambria Math" w:hAnsi="Cambria Math" w:cs="Amiri"/>
          <w:b/>
          <w:bCs/>
          <w:sz w:val="22"/>
          <w:szCs w:val="22"/>
          <w:vertAlign w:val="superscript"/>
          <w:lang w:bidi="ar-DZ"/>
        </w:rPr>
      </w:pPr>
      <w:r w:rsidRPr="00883E0C">
        <w:rPr>
          <w:rFonts w:ascii="Amiri" w:hAnsi="Amiri" w:cs="Amiri"/>
          <w:b/>
          <w:bCs/>
          <w:color w:val="000000"/>
          <w:sz w:val="28"/>
          <w:szCs w:val="28"/>
          <w:rtl/>
        </w:rPr>
        <w:lastRenderedPageBreak/>
        <w:t xml:space="preserve">بالتّوفيق والنّجاح </w:t>
      </w:r>
      <w:r w:rsidRPr="00883E0C">
        <w:rPr>
          <w:rFonts w:ascii="Segoe UI Symbol" w:hAnsi="Segoe UI Symbol" w:cs="Segoe UI Symbol"/>
          <w:b/>
          <w:bCs/>
          <w:color w:val="000000"/>
          <w:sz w:val="28"/>
          <w:szCs w:val="28"/>
        </w:rPr>
        <w:t>♦</w:t>
      </w:r>
      <w:r w:rsidRPr="00883E0C">
        <w:rPr>
          <w:rFonts w:ascii="Amiri" w:hAnsi="Amiri" w:cs="Amiri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C06E45" w:rsidRPr="00883E0C">
        <w:rPr>
          <w:rFonts w:ascii="Amiri" w:hAnsi="Amiri" w:cs="Amiri"/>
          <w:b/>
          <w:bCs/>
          <w:color w:val="000000"/>
          <w:sz w:val="28"/>
          <w:szCs w:val="28"/>
          <w:rtl/>
        </w:rPr>
        <w:t>أس</w:t>
      </w:r>
      <w:r w:rsidR="00C06E45" w:rsidRPr="00883E0C">
        <w:rPr>
          <w:rFonts w:ascii="Amiri" w:hAnsi="Amiri" w:cs="Amiri" w:hint="cs"/>
          <w:b/>
          <w:bCs/>
          <w:color w:val="000000"/>
          <w:sz w:val="28"/>
          <w:szCs w:val="28"/>
          <w:rtl/>
        </w:rPr>
        <w:t xml:space="preserve">تاذ </w:t>
      </w:r>
      <w:r w:rsidRPr="00883E0C">
        <w:rPr>
          <w:rFonts w:ascii="Amiri" w:hAnsi="Amiri" w:cs="Amiri"/>
          <w:b/>
          <w:bCs/>
          <w:color w:val="000000"/>
          <w:sz w:val="28"/>
          <w:szCs w:val="28"/>
          <w:rtl/>
        </w:rPr>
        <w:t>المادّة</w:t>
      </w:r>
      <w:r w:rsidR="00C06E45" w:rsidRPr="00883E0C">
        <w:rPr>
          <w:rFonts w:ascii="SegoeUISymbol" w:hAnsi="SegoeUISymbol" w:hint="cs"/>
          <w:b/>
          <w:bCs/>
          <w:color w:val="000000"/>
          <w:sz w:val="32"/>
          <w:szCs w:val="28"/>
          <w:rtl/>
        </w:rPr>
        <w:t xml:space="preserve"> يوسفي</w:t>
      </w:r>
      <w:r w:rsidR="00C06E45" w:rsidRPr="00883E0C">
        <w:rPr>
          <w:rFonts w:ascii="Cambria Math" w:hAnsi="Cambria Math"/>
          <w:b/>
          <w:bCs/>
          <w:color w:val="000000"/>
          <w:sz w:val="28"/>
          <w:szCs w:val="28"/>
          <w:rtl/>
        </w:rPr>
        <w:t>♦</w:t>
      </w:r>
    </w:p>
    <w:sectPr w:rsidR="00AF0B99" w:rsidRPr="00883E0C" w:rsidSect="008F6640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426" w:right="424" w:bottom="142" w:left="42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5E4F" w14:textId="77777777" w:rsidR="00901538" w:rsidRDefault="00901538" w:rsidP="00EF0E3E">
      <w:pPr>
        <w:spacing w:after="0" w:line="240" w:lineRule="auto"/>
      </w:pPr>
      <w:r>
        <w:separator/>
      </w:r>
    </w:p>
  </w:endnote>
  <w:endnote w:type="continuationSeparator" w:id="0">
    <w:p w14:paraId="2C27A15B" w14:textId="77777777" w:rsidR="00901538" w:rsidRDefault="00901538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UISymbol">
    <w:altName w:val="Times New Roman"/>
    <w:panose1 w:val="00000000000000000000"/>
    <w:charset w:val="00"/>
    <w:family w:val="roman"/>
    <w:notTrueType/>
    <w:pitch w:val="default"/>
  </w:font>
  <w:font w:name="ALAWI-3-1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9434" w14:textId="1E20C072" w:rsidR="001817F7" w:rsidRDefault="001817F7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1EEF4D6D" wp14:editId="698390D4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C89BFD" w14:textId="27DCDBC9" w:rsidR="001817F7" w:rsidRPr="00EF0E3E" w:rsidRDefault="001817F7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EF4D6D" id="Groupe 4" o:spid="_x0000_s1060" style="position:absolute;margin-left:0;margin-top:9pt;width:538.6pt;height:36.75pt;z-index:251659776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">
              <v:line id="Connecteur droit 1" o:spid="_x0000_s1061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62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70C89BFD" w14:textId="27DCDBC9" w:rsidR="001817F7" w:rsidRPr="00EF0E3E" w:rsidRDefault="001817F7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F3D" w14:textId="775816CA" w:rsidR="001817F7" w:rsidRDefault="001817F7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DCA613F" wp14:editId="096F344E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EF63EF" w14:textId="2DC69754" w:rsidR="001817F7" w:rsidRPr="00EF0E3E" w:rsidRDefault="001817F7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CA613F" id="_x0000_s1065" style="position:absolute;margin-left:-7.5pt;margin-top:9.9pt;width:538.6pt;height:36.75pt;z-index:251657728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">
              <v:line id="Connecteur droit 1" o:spid="_x0000_s1066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67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43EF63EF" w14:textId="2DC69754" w:rsidR="001817F7" w:rsidRPr="00EF0E3E" w:rsidRDefault="001817F7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EB1F" w14:textId="77777777" w:rsidR="00901538" w:rsidRDefault="00901538" w:rsidP="00EF0E3E">
      <w:pPr>
        <w:spacing w:after="0" w:line="240" w:lineRule="auto"/>
      </w:pPr>
      <w:r>
        <w:separator/>
      </w:r>
    </w:p>
  </w:footnote>
  <w:footnote w:type="continuationSeparator" w:id="0">
    <w:p w14:paraId="4BC889A9" w14:textId="77777777" w:rsidR="00901538" w:rsidRDefault="00901538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08AD" w14:textId="3870CE12" w:rsidR="001817F7" w:rsidRDefault="00000000">
    <w:pPr>
      <w:pStyle w:val="Header"/>
    </w:pPr>
    <w:r>
      <w:rPr>
        <w:noProof/>
      </w:rPr>
      <w:pict w14:anchorId="5A9E52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6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CBF5" w14:textId="0A363DA0" w:rsidR="001817F7" w:rsidRDefault="001817F7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eastAsia="fr-FR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ADEFF4E" wp14:editId="7C525CF6">
              <wp:simplePos x="0" y="0"/>
              <wp:positionH relativeFrom="column">
                <wp:posOffset>-203835</wp:posOffset>
              </wp:positionH>
              <wp:positionV relativeFrom="paragraph">
                <wp:posOffset>-87630</wp:posOffset>
              </wp:positionV>
              <wp:extent cx="7086600" cy="447675"/>
              <wp:effectExtent l="0" t="0" r="0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600" cy="447675"/>
                        <a:chOff x="133351" y="0"/>
                        <a:chExt cx="70866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133351" y="0"/>
                          <a:ext cx="708660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540FE" w14:textId="52D26890" w:rsidR="001817F7" w:rsidRPr="00EF0E3E" w:rsidRDefault="001817F7" w:rsidP="00A66E1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تابع لاختبار الثّلاثي </w:t>
                            </w:r>
                            <w:r w:rsidR="00A66E1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الثّالث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مادّة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     -    الأولى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متوسّط(</w:t>
                            </w:r>
                            <w:r w:rsidR="00A66E1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2024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</w:t>
                            </w:r>
                            <w:r w:rsidR="00A66E1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2025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5715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DEFF4E" id="Groupe 3" o:spid="_x0000_s1056" style="position:absolute;margin-left:-16.05pt;margin-top:-6.9pt;width:558pt;height:35.25pt;z-index:251658752;mso-width-relative:margin;mso-height-relative:margin" coordorigin="1333" coordsize="7086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">
              <v:line id="Connecteur droit 1" o:spid="_x0000_s1057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58" style="position:absolute;left:1333;width:70866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193540FE" w14:textId="52D26890" w:rsidR="001817F7" w:rsidRPr="00EF0E3E" w:rsidRDefault="001817F7" w:rsidP="00A66E1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تابع لاختبار الثّلاثي </w:t>
                      </w:r>
                      <w:r w:rsidR="00A66E1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الثّالث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 مادّة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     -    الأولى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متوسّط(</w:t>
                      </w:r>
                      <w:r w:rsidR="00A66E1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2024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</w:t>
                      </w:r>
                      <w:r w:rsidR="00A66E1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2025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  <v:line id="Connecteur droit 1" o:spid="_x0000_s1059" style="position:absolute;flip:x;visibility:visible;mso-wrap-style:square" from="2286,571" to="70686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D86" w14:textId="39884824" w:rsidR="001817F7" w:rsidRPr="008C394B" w:rsidRDefault="00C21EBA" w:rsidP="00643F07">
    <w:pPr>
      <w:pStyle w:val="Header"/>
      <w:bidi/>
      <w:contextualSpacing/>
      <w:rPr>
        <w:rFonts w:ascii="Amiri" w:hAnsi="Amiri" w:cs="Amiri"/>
        <w:b/>
        <w:bCs/>
        <w:sz w:val="32"/>
        <w:szCs w:val="32"/>
        <w:lang w:bidi="ar-DZ"/>
      </w:rPr>
    </w:pPr>
    <w:r w:rsidRPr="00EF0E3E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34A9E65" wp14:editId="46ACFC7D">
              <wp:simplePos x="0" y="0"/>
              <wp:positionH relativeFrom="column">
                <wp:posOffset>-9525</wp:posOffset>
              </wp:positionH>
              <wp:positionV relativeFrom="paragraph">
                <wp:posOffset>-182880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C7A3F8" id="Connecteur droit 1" o:spid="_x0000_s1026" style="position:absolute;flip:x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-14.4pt" to="537.85pt,-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" strokecolor="black [3213]" strokeweight="1.5pt">
              <v:stroke joinstyle="miter"/>
            </v:line>
          </w:pict>
        </mc:Fallback>
      </mc:AlternateContent>
    </w:r>
    <w:r w:rsidR="001817F7">
      <w:rPr>
        <w:rFonts w:ascii="Amiri" w:hAnsi="Amiri" w:cs="ALAWI-3-1" w:hint="cs"/>
        <w:noProof/>
        <w:sz w:val="32"/>
        <w:szCs w:val="32"/>
        <w:rtl/>
        <w:lang w:eastAsia="fr-FR"/>
      </w:rPr>
      <w:drawing>
        <wp:anchor distT="0" distB="0" distL="114300" distR="114300" simplePos="0" relativeHeight="251661824" behindDoc="0" locked="0" layoutInCell="1" allowOverlap="1" wp14:anchorId="6C53F6B3" wp14:editId="63EC6A5F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117794817" name="Image 117794817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17F7">
      <w:rPr>
        <w:rFonts w:ascii="Amiri" w:hAnsi="Amiri" w:cs="Amiri"/>
        <w:b/>
        <w:bCs/>
        <w:sz w:val="32"/>
        <w:szCs w:val="32"/>
        <w:lang w:bidi="ar-DZ"/>
      </w:rPr>
      <w:t xml:space="preserve"> </w:t>
    </w:r>
    <w:r w:rsidR="001817F7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مديريّة </w:t>
    </w:r>
    <w:r w:rsidR="001817F7" w:rsidRPr="0005530D">
      <w:rPr>
        <w:rFonts w:ascii="Amiri" w:hAnsi="Amiri" w:cs="Amiri" w:hint="cs"/>
        <w:b/>
        <w:bCs/>
        <w:sz w:val="32"/>
        <w:szCs w:val="32"/>
        <w:rtl/>
        <w:lang w:bidi="ar-DZ"/>
      </w:rPr>
      <w:t>التّربيّة</w:t>
    </w:r>
    <w:r w:rsidR="001817F7">
      <w:rPr>
        <w:rFonts w:ascii="Amiri" w:hAnsi="Amiri" w:cs="Amiri"/>
        <w:b/>
        <w:bCs/>
        <w:sz w:val="32"/>
        <w:szCs w:val="32"/>
        <w:lang w:bidi="ar-DZ"/>
      </w:rPr>
      <w:t xml:space="preserve"> </w:t>
    </w:r>
    <w:r w:rsidR="001817F7">
      <w:rPr>
        <w:rFonts w:ascii="Amiri" w:hAnsi="Amiri" w:cs="Amiri" w:hint="cs"/>
        <w:b/>
        <w:bCs/>
        <w:sz w:val="32"/>
        <w:szCs w:val="32"/>
        <w:rtl/>
        <w:lang w:bidi="ar-DZ"/>
      </w:rPr>
      <w:t xml:space="preserve">لولاية الشلف                                        </w:t>
    </w:r>
    <w:r w:rsidR="001817F7">
      <w:rPr>
        <w:rFonts w:ascii="Amiri" w:hAnsi="Amiri" w:cs="Amiri"/>
        <w:b/>
        <w:bCs/>
        <w:sz w:val="32"/>
        <w:szCs w:val="32"/>
        <w:lang w:bidi="ar-DZ"/>
      </w:rPr>
      <w:t xml:space="preserve">     </w:t>
    </w:r>
    <w:r w:rsidR="001817F7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</w:t>
    </w:r>
    <w:r w:rsidR="00DE4165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التّاريخ: </w:t>
    </w:r>
    <w:r w:rsidR="001817F7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 w:rsidR="00643F07">
      <w:rPr>
        <w:rFonts w:ascii="Amiri" w:hAnsi="Amiri" w:cs="Amiri" w:hint="cs"/>
        <w:b/>
        <w:bCs/>
        <w:sz w:val="32"/>
        <w:szCs w:val="32"/>
        <w:rtl/>
        <w:lang w:bidi="ar-DZ"/>
      </w:rPr>
      <w:t>21-05-2025</w:t>
    </w:r>
  </w:p>
  <w:p w14:paraId="7D2F03B9" w14:textId="4F5A1A3D" w:rsidR="001817F7" w:rsidRPr="00EF0E3E" w:rsidRDefault="001817F7" w:rsidP="00DE4165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145400" wp14:editId="0CC6990C">
              <wp:simplePos x="0" y="0"/>
              <wp:positionH relativeFrom="margin">
                <wp:posOffset>208915</wp:posOffset>
              </wp:positionH>
              <wp:positionV relativeFrom="paragraph">
                <wp:posOffset>331470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CCBAFC" w14:textId="404E7ED1" w:rsidR="001817F7" w:rsidRPr="00EF0E3E" w:rsidRDefault="001817F7" w:rsidP="00DE4165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المدّة: ساعة </w:t>
                          </w:r>
                          <w:r w:rsidR="00DE4165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145400" id="_x0000_s1063" style="position:absolute;left:0;text-align:left;margin-left:16.45pt;margin-top:26.1pt;width:123pt;height:33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" filled="f" stroked="f" strokeweight="1pt">
              <v:textbox>
                <w:txbxContent>
                  <w:p w14:paraId="33CCBAFC" w14:textId="404E7ED1" w:rsidR="001817F7" w:rsidRPr="00EF0E3E" w:rsidRDefault="001817F7" w:rsidP="00DE4165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المدّة: ساعة </w:t>
                    </w:r>
                    <w:r w:rsidR="00DE4165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0EAAB6C" wp14:editId="279062F0">
              <wp:simplePos x="0" y="0"/>
              <wp:positionH relativeFrom="margin">
                <wp:posOffset>2847976</wp:posOffset>
              </wp:positionH>
              <wp:positionV relativeFrom="paragraph">
                <wp:posOffset>355600</wp:posOffset>
              </wp:positionV>
              <wp:extent cx="401955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95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1CC2EE" w14:textId="6D6F0E02" w:rsidR="001817F7" w:rsidRPr="00EF0E3E" w:rsidRDefault="00DE4165" w:rsidP="00F712D0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إختبار</w:t>
                          </w:r>
                          <w:r w:rsidR="001817F7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الثّلاثي الثالث</w:t>
                          </w:r>
                          <w:r w:rsidR="001817F7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 w:rsidR="001817F7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1817F7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1817F7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1817F7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1817F7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1817F7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</w:t>
                          </w:r>
                          <w:r w:rsidR="001817F7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1817F7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</w:t>
                          </w:r>
                          <w:r w:rsidR="001817F7"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EAAB6C" id="_x0000_s1064" style="position:absolute;left:0;text-align:left;margin-left:224.25pt;margin-top:28pt;width:316.5pt;height:33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" filled="f" stroked="f" strokeweight="1pt">
              <v:textbox>
                <w:txbxContent>
                  <w:p w14:paraId="281CC2EE" w14:textId="6D6F0E02" w:rsidR="001817F7" w:rsidRPr="00EF0E3E" w:rsidRDefault="00DE4165" w:rsidP="00F712D0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إختبار</w:t>
                    </w:r>
                    <w:r w:rsidR="001817F7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الثّلاثي الثالث</w:t>
                    </w:r>
                    <w:r w:rsidR="001817F7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 w:rsidR="001817F7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1817F7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1817F7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1817F7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1817F7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1817F7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</w:t>
                    </w:r>
                    <w:r w:rsidR="001817F7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1817F7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</w:t>
                    </w:r>
                    <w:r w:rsidR="001817F7"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  <w:lang w:eastAsia="fr-FR"/>
      </w:rPr>
      <w:drawing>
        <wp:anchor distT="0" distB="0" distL="114300" distR="114300" simplePos="0" relativeHeight="251660800" behindDoc="0" locked="0" layoutInCell="1" allowOverlap="1" wp14:anchorId="5288059A" wp14:editId="77A8C111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1779481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3E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D998EEB" wp14:editId="1BB97BAE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D0BCBC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8B05DFC" wp14:editId="06DB0773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E84FE0" id="Connecteur droit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/>
        <w:b/>
        <w:bCs/>
        <w:sz w:val="32"/>
        <w:szCs w:val="32"/>
        <w:lang w:bidi="ar-DZ"/>
      </w:rPr>
      <w:t xml:space="preserve">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متوسّطة مامو عيسى / تاوقريت                                        </w:t>
    </w:r>
    <w:r>
      <w:rPr>
        <w:rFonts w:ascii="Amiri" w:hAnsi="Amiri" w:cs="Amiri"/>
        <w:b/>
        <w:bCs/>
        <w:sz w:val="32"/>
        <w:szCs w:val="32"/>
        <w:lang w:bidi="ar-DZ"/>
      </w:rPr>
      <w:t xml:space="preserve"> 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DE4165">
      <w:rPr>
        <w:rFonts w:ascii="Amiri" w:hAnsi="Amiri" w:cs="Amiri" w:hint="cs"/>
        <w:b/>
        <w:bCs/>
        <w:sz w:val="32"/>
        <w:szCs w:val="32"/>
        <w:rtl/>
        <w:lang w:bidi="ar-DZ"/>
      </w:rPr>
      <w:t>المستوى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: الأولى متوسّط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929967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74446844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6E100B3B" wp14:editId="788BC9D2">
            <wp:extent cx="144780" cy="144780"/>
            <wp:effectExtent l="0" t="0" r="0" b="0"/>
            <wp:docPr id="1674446844" name="Picture 167444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FA2E7C"/>
    <w:multiLevelType w:val="hybridMultilevel"/>
    <w:tmpl w:val="73D4E9E0"/>
    <w:lvl w:ilvl="0" w:tplc="C9AC7894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4D2725"/>
    <w:multiLevelType w:val="hybridMultilevel"/>
    <w:tmpl w:val="3CE468B8"/>
    <w:lvl w:ilvl="0" w:tplc="DC88086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25D5"/>
    <w:multiLevelType w:val="hybridMultilevel"/>
    <w:tmpl w:val="FE08341C"/>
    <w:lvl w:ilvl="0" w:tplc="979E3264">
      <w:start w:val="1"/>
      <w:numFmt w:val="arabicAbjad"/>
      <w:suff w:val="space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E0846"/>
    <w:multiLevelType w:val="multilevel"/>
    <w:tmpl w:val="74626A24"/>
    <w:lvl w:ilvl="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39608C2"/>
    <w:multiLevelType w:val="hybridMultilevel"/>
    <w:tmpl w:val="FA06571C"/>
    <w:lvl w:ilvl="0" w:tplc="720A4B9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457781A"/>
    <w:multiLevelType w:val="hybridMultilevel"/>
    <w:tmpl w:val="0A56C4B0"/>
    <w:lvl w:ilvl="0" w:tplc="406E41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644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956F8B"/>
    <w:multiLevelType w:val="hybridMultilevel"/>
    <w:tmpl w:val="952EB10C"/>
    <w:lvl w:ilvl="0" w:tplc="BF7C9C02">
      <w:start w:val="3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4A327C0"/>
    <w:multiLevelType w:val="hybridMultilevel"/>
    <w:tmpl w:val="662C15F6"/>
    <w:lvl w:ilvl="0" w:tplc="E0C0C0FC">
      <w:start w:val="2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F57ED4"/>
    <w:multiLevelType w:val="hybridMultilevel"/>
    <w:tmpl w:val="D6BEDDAC"/>
    <w:lvl w:ilvl="0" w:tplc="34480812">
      <w:start w:val="2"/>
      <w:numFmt w:val="arabicAlpha"/>
      <w:lvlText w:val="%1)"/>
      <w:lvlJc w:val="left"/>
      <w:pPr>
        <w:ind w:left="1114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706" w:hanging="360"/>
      </w:pPr>
    </w:lvl>
    <w:lvl w:ilvl="2" w:tplc="040C001B" w:tentative="1">
      <w:start w:val="1"/>
      <w:numFmt w:val="lowerRoman"/>
      <w:lvlText w:val="%3."/>
      <w:lvlJc w:val="right"/>
      <w:pPr>
        <w:ind w:left="2426" w:hanging="180"/>
      </w:pPr>
    </w:lvl>
    <w:lvl w:ilvl="3" w:tplc="040C000F" w:tentative="1">
      <w:start w:val="1"/>
      <w:numFmt w:val="decimal"/>
      <w:lvlText w:val="%4."/>
      <w:lvlJc w:val="left"/>
      <w:pPr>
        <w:ind w:left="3146" w:hanging="360"/>
      </w:pPr>
    </w:lvl>
    <w:lvl w:ilvl="4" w:tplc="040C0019" w:tentative="1">
      <w:start w:val="1"/>
      <w:numFmt w:val="lowerLetter"/>
      <w:lvlText w:val="%5."/>
      <w:lvlJc w:val="left"/>
      <w:pPr>
        <w:ind w:left="3866" w:hanging="360"/>
      </w:pPr>
    </w:lvl>
    <w:lvl w:ilvl="5" w:tplc="040C001B" w:tentative="1">
      <w:start w:val="1"/>
      <w:numFmt w:val="lowerRoman"/>
      <w:lvlText w:val="%6."/>
      <w:lvlJc w:val="right"/>
      <w:pPr>
        <w:ind w:left="4586" w:hanging="180"/>
      </w:pPr>
    </w:lvl>
    <w:lvl w:ilvl="6" w:tplc="040C000F" w:tentative="1">
      <w:start w:val="1"/>
      <w:numFmt w:val="decimal"/>
      <w:lvlText w:val="%7."/>
      <w:lvlJc w:val="left"/>
      <w:pPr>
        <w:ind w:left="5306" w:hanging="360"/>
      </w:pPr>
    </w:lvl>
    <w:lvl w:ilvl="7" w:tplc="040C0019" w:tentative="1">
      <w:start w:val="1"/>
      <w:numFmt w:val="lowerLetter"/>
      <w:lvlText w:val="%8."/>
      <w:lvlJc w:val="left"/>
      <w:pPr>
        <w:ind w:left="6026" w:hanging="360"/>
      </w:pPr>
    </w:lvl>
    <w:lvl w:ilvl="8" w:tplc="040C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10" w15:restartNumberingAfterBreak="0">
    <w:nsid w:val="30BB43D9"/>
    <w:multiLevelType w:val="hybridMultilevel"/>
    <w:tmpl w:val="1BFA9F1E"/>
    <w:lvl w:ilvl="0" w:tplc="D5B4052E">
      <w:start w:val="1"/>
      <w:numFmt w:val="decimal"/>
      <w:lvlText w:val="%1)"/>
      <w:lvlJc w:val="left"/>
      <w:pPr>
        <w:ind w:left="803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1" w15:restartNumberingAfterBreak="0">
    <w:nsid w:val="317C13B1"/>
    <w:multiLevelType w:val="hybridMultilevel"/>
    <w:tmpl w:val="CA521F58"/>
    <w:lvl w:ilvl="0" w:tplc="DED41238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2C15045"/>
    <w:multiLevelType w:val="hybridMultilevel"/>
    <w:tmpl w:val="898EA854"/>
    <w:lvl w:ilvl="0" w:tplc="1FD8221A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308F8"/>
    <w:multiLevelType w:val="hybridMultilevel"/>
    <w:tmpl w:val="5EC2B988"/>
    <w:lvl w:ilvl="0" w:tplc="09E04890">
      <w:start w:val="2"/>
      <w:numFmt w:val="arabicAbjad"/>
      <w:suff w:val="space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ECA1D94"/>
    <w:multiLevelType w:val="hybridMultilevel"/>
    <w:tmpl w:val="F5E4F2A6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56578C6"/>
    <w:multiLevelType w:val="hybridMultilevel"/>
    <w:tmpl w:val="89B2D2C6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ascii="Simplified Arabic" w:hAnsi="Simplified Arabic" w:cs="Simplified Arabic" w:hint="default"/>
        <w:b/>
        <w:bCs/>
        <w:sz w:val="28"/>
        <w:szCs w:val="28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C96A4A"/>
    <w:multiLevelType w:val="hybridMultilevel"/>
    <w:tmpl w:val="97D8C9CC"/>
    <w:lvl w:ilvl="0" w:tplc="1AAA631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63907"/>
    <w:multiLevelType w:val="hybridMultilevel"/>
    <w:tmpl w:val="38B037D6"/>
    <w:lvl w:ilvl="0" w:tplc="5A586184">
      <w:start w:val="1"/>
      <w:numFmt w:val="arabicAlpha"/>
      <w:lvlText w:val="%1."/>
      <w:lvlJc w:val="left"/>
      <w:pPr>
        <w:ind w:left="1494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4B7627E1"/>
    <w:multiLevelType w:val="hybridMultilevel"/>
    <w:tmpl w:val="5F48AE8A"/>
    <w:lvl w:ilvl="0" w:tplc="8A9E57A2">
      <w:start w:val="1"/>
      <w:numFmt w:val="arabicAbjad"/>
      <w:suff w:val="space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4C69128D"/>
    <w:multiLevelType w:val="hybridMultilevel"/>
    <w:tmpl w:val="35FC8EAA"/>
    <w:lvl w:ilvl="0" w:tplc="83A01022">
      <w:start w:val="3"/>
      <w:numFmt w:val="decimal"/>
      <w:lvlText w:val="%1)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7260A2A"/>
    <w:multiLevelType w:val="hybridMultilevel"/>
    <w:tmpl w:val="FD8CA120"/>
    <w:lvl w:ilvl="0" w:tplc="D92893C2">
      <w:numFmt w:val="bullet"/>
      <w:lvlText w:val="-"/>
      <w:lvlJc w:val="left"/>
      <w:pPr>
        <w:ind w:left="644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7F51AC1"/>
    <w:multiLevelType w:val="hybridMultilevel"/>
    <w:tmpl w:val="6A629F50"/>
    <w:lvl w:ilvl="0" w:tplc="5E6CE746">
      <w:start w:val="1"/>
      <w:numFmt w:val="arabicAbjad"/>
      <w:suff w:val="space"/>
      <w:lvlText w:val="%1)"/>
      <w:lvlJc w:val="left"/>
      <w:pPr>
        <w:ind w:left="1515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3" w15:restartNumberingAfterBreak="0">
    <w:nsid w:val="5A6E09A3"/>
    <w:multiLevelType w:val="hybridMultilevel"/>
    <w:tmpl w:val="B9DEED82"/>
    <w:lvl w:ilvl="0" w:tplc="3B860C2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D3053FF"/>
    <w:multiLevelType w:val="hybridMultilevel"/>
    <w:tmpl w:val="64B84968"/>
    <w:lvl w:ilvl="0" w:tplc="89169A42">
      <w:start w:val="1"/>
      <w:numFmt w:val="decimal"/>
      <w:lvlText w:val="%1."/>
      <w:lvlJc w:val="left"/>
      <w:pPr>
        <w:ind w:left="1494" w:hanging="360"/>
      </w:pPr>
      <w:rPr>
        <w:rFonts w:ascii="Cambria Math" w:hAnsi="Cambria Math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60670BA5"/>
    <w:multiLevelType w:val="hybridMultilevel"/>
    <w:tmpl w:val="9F783E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A4105"/>
    <w:multiLevelType w:val="hybridMultilevel"/>
    <w:tmpl w:val="E832582A"/>
    <w:lvl w:ilvl="0" w:tplc="6FAEC52E">
      <w:start w:val="1"/>
      <w:numFmt w:val="decimal"/>
      <w:lvlText w:val="%1)"/>
      <w:lvlJc w:val="left"/>
      <w:pPr>
        <w:ind w:left="78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7" w15:restartNumberingAfterBreak="0">
    <w:nsid w:val="71B61EED"/>
    <w:multiLevelType w:val="hybridMultilevel"/>
    <w:tmpl w:val="D410E9C4"/>
    <w:lvl w:ilvl="0" w:tplc="18DE6666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73A017C1"/>
    <w:multiLevelType w:val="hybridMultilevel"/>
    <w:tmpl w:val="FE5A531C"/>
    <w:lvl w:ilvl="0" w:tplc="04686180">
      <w:start w:val="5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2C6D49"/>
    <w:multiLevelType w:val="hybridMultilevel"/>
    <w:tmpl w:val="05E8D248"/>
    <w:lvl w:ilvl="0" w:tplc="F49A5F0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D39BE"/>
    <w:multiLevelType w:val="hybridMultilevel"/>
    <w:tmpl w:val="D904F222"/>
    <w:lvl w:ilvl="0" w:tplc="040C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9D123A1"/>
    <w:multiLevelType w:val="hybridMultilevel"/>
    <w:tmpl w:val="09CE88A6"/>
    <w:lvl w:ilvl="0" w:tplc="5E46299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6A23FE"/>
    <w:multiLevelType w:val="hybridMultilevel"/>
    <w:tmpl w:val="251ABBB6"/>
    <w:lvl w:ilvl="0" w:tplc="CB10C43E">
      <w:start w:val="1"/>
      <w:numFmt w:val="decimal"/>
      <w:lvlText w:val="%1."/>
      <w:lvlJc w:val="left"/>
      <w:pPr>
        <w:ind w:left="50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7DC24CEB"/>
    <w:multiLevelType w:val="hybridMultilevel"/>
    <w:tmpl w:val="3FCCBE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534F3"/>
    <w:multiLevelType w:val="hybridMultilevel"/>
    <w:tmpl w:val="081217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C67CF"/>
    <w:multiLevelType w:val="hybridMultilevel"/>
    <w:tmpl w:val="2E40B776"/>
    <w:lvl w:ilvl="0" w:tplc="406E4150">
      <w:start w:val="1"/>
      <w:numFmt w:val="bullet"/>
      <w:lvlText w:val="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49190101">
    <w:abstractNumId w:val="17"/>
  </w:num>
  <w:num w:numId="2" w16cid:durableId="538321704">
    <w:abstractNumId w:val="8"/>
  </w:num>
  <w:num w:numId="3" w16cid:durableId="98988925">
    <w:abstractNumId w:val="28"/>
  </w:num>
  <w:num w:numId="4" w16cid:durableId="887687899">
    <w:abstractNumId w:val="10"/>
  </w:num>
  <w:num w:numId="5" w16cid:durableId="1992901776">
    <w:abstractNumId w:val="9"/>
  </w:num>
  <w:num w:numId="6" w16cid:durableId="266356101">
    <w:abstractNumId w:val="1"/>
  </w:num>
  <w:num w:numId="7" w16cid:durableId="1700230465">
    <w:abstractNumId w:val="2"/>
  </w:num>
  <w:num w:numId="8" w16cid:durableId="728766192">
    <w:abstractNumId w:val="5"/>
  </w:num>
  <w:num w:numId="9" w16cid:durableId="1980497941">
    <w:abstractNumId w:val="29"/>
  </w:num>
  <w:num w:numId="10" w16cid:durableId="1841651693">
    <w:abstractNumId w:val="23"/>
  </w:num>
  <w:num w:numId="11" w16cid:durableId="586427837">
    <w:abstractNumId w:val="32"/>
  </w:num>
  <w:num w:numId="12" w16cid:durableId="115494092">
    <w:abstractNumId w:val="12"/>
  </w:num>
  <w:num w:numId="13" w16cid:durableId="1081680251">
    <w:abstractNumId w:val="11"/>
  </w:num>
  <w:num w:numId="14" w16cid:durableId="531840518">
    <w:abstractNumId w:val="22"/>
  </w:num>
  <w:num w:numId="15" w16cid:durableId="897014903">
    <w:abstractNumId w:val="25"/>
  </w:num>
  <w:num w:numId="16" w16cid:durableId="1927571244">
    <w:abstractNumId w:val="15"/>
  </w:num>
  <w:num w:numId="17" w16cid:durableId="685332943">
    <w:abstractNumId w:val="14"/>
  </w:num>
  <w:num w:numId="18" w16cid:durableId="1451240656">
    <w:abstractNumId w:val="0"/>
  </w:num>
  <w:num w:numId="19" w16cid:durableId="633097929">
    <w:abstractNumId w:val="35"/>
  </w:num>
  <w:num w:numId="20" w16cid:durableId="1591238295">
    <w:abstractNumId w:val="6"/>
  </w:num>
  <w:num w:numId="21" w16cid:durableId="205407827">
    <w:abstractNumId w:val="19"/>
  </w:num>
  <w:num w:numId="22" w16cid:durableId="584534622">
    <w:abstractNumId w:val="16"/>
  </w:num>
  <w:num w:numId="23" w16cid:durableId="602685908">
    <w:abstractNumId w:val="7"/>
  </w:num>
  <w:num w:numId="24" w16cid:durableId="1390837334">
    <w:abstractNumId w:val="31"/>
  </w:num>
  <w:num w:numId="25" w16cid:durableId="752552456">
    <w:abstractNumId w:val="13"/>
  </w:num>
  <w:num w:numId="26" w16cid:durableId="8753874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4015036">
    <w:abstractNumId w:val="33"/>
  </w:num>
  <w:num w:numId="28" w16cid:durableId="396903873">
    <w:abstractNumId w:val="34"/>
  </w:num>
  <w:num w:numId="29" w16cid:durableId="1737435895">
    <w:abstractNumId w:val="4"/>
  </w:num>
  <w:num w:numId="30" w16cid:durableId="1205751962">
    <w:abstractNumId w:val="20"/>
  </w:num>
  <w:num w:numId="31" w16cid:durableId="1887837723">
    <w:abstractNumId w:val="30"/>
  </w:num>
  <w:num w:numId="32" w16cid:durableId="2143577065">
    <w:abstractNumId w:val="24"/>
  </w:num>
  <w:num w:numId="33" w16cid:durableId="1031808966">
    <w:abstractNumId w:val="27"/>
  </w:num>
  <w:num w:numId="34" w16cid:durableId="830175590">
    <w:abstractNumId w:val="21"/>
  </w:num>
  <w:num w:numId="35" w16cid:durableId="301204354">
    <w:abstractNumId w:val="26"/>
  </w:num>
  <w:num w:numId="36" w16cid:durableId="33404137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3E"/>
    <w:rsid w:val="00000697"/>
    <w:rsid w:val="0001665E"/>
    <w:rsid w:val="00030CB4"/>
    <w:rsid w:val="00032E95"/>
    <w:rsid w:val="00032EBE"/>
    <w:rsid w:val="00042B53"/>
    <w:rsid w:val="00043C16"/>
    <w:rsid w:val="00047A7E"/>
    <w:rsid w:val="00052035"/>
    <w:rsid w:val="0005302D"/>
    <w:rsid w:val="0005530D"/>
    <w:rsid w:val="00067531"/>
    <w:rsid w:val="00076754"/>
    <w:rsid w:val="000774DF"/>
    <w:rsid w:val="00080BC7"/>
    <w:rsid w:val="00094894"/>
    <w:rsid w:val="00097E0B"/>
    <w:rsid w:val="000A0B53"/>
    <w:rsid w:val="000D2C7E"/>
    <w:rsid w:val="000D5B7D"/>
    <w:rsid w:val="00102E72"/>
    <w:rsid w:val="0011253A"/>
    <w:rsid w:val="00147B22"/>
    <w:rsid w:val="00164466"/>
    <w:rsid w:val="00173959"/>
    <w:rsid w:val="001817F7"/>
    <w:rsid w:val="00187AC5"/>
    <w:rsid w:val="00190362"/>
    <w:rsid w:val="001A5853"/>
    <w:rsid w:val="001D479A"/>
    <w:rsid w:val="001D7A6F"/>
    <w:rsid w:val="002030FA"/>
    <w:rsid w:val="00206D2C"/>
    <w:rsid w:val="002118F9"/>
    <w:rsid w:val="00234D04"/>
    <w:rsid w:val="00236425"/>
    <w:rsid w:val="00245C3E"/>
    <w:rsid w:val="00253B2A"/>
    <w:rsid w:val="002563D8"/>
    <w:rsid w:val="002601F2"/>
    <w:rsid w:val="002610AB"/>
    <w:rsid w:val="00272B18"/>
    <w:rsid w:val="00274E7B"/>
    <w:rsid w:val="002771F8"/>
    <w:rsid w:val="00280932"/>
    <w:rsid w:val="002824C3"/>
    <w:rsid w:val="00293E7B"/>
    <w:rsid w:val="00294967"/>
    <w:rsid w:val="002A0989"/>
    <w:rsid w:val="002A1A7F"/>
    <w:rsid w:val="002A417C"/>
    <w:rsid w:val="002C5E0C"/>
    <w:rsid w:val="002F01DE"/>
    <w:rsid w:val="00307059"/>
    <w:rsid w:val="00310985"/>
    <w:rsid w:val="0031410A"/>
    <w:rsid w:val="00347A52"/>
    <w:rsid w:val="003521FB"/>
    <w:rsid w:val="00365994"/>
    <w:rsid w:val="00372CBE"/>
    <w:rsid w:val="00377302"/>
    <w:rsid w:val="00384C8C"/>
    <w:rsid w:val="00391693"/>
    <w:rsid w:val="0039308A"/>
    <w:rsid w:val="00395D43"/>
    <w:rsid w:val="003C0219"/>
    <w:rsid w:val="003C3831"/>
    <w:rsid w:val="003D6065"/>
    <w:rsid w:val="004007C1"/>
    <w:rsid w:val="004221A9"/>
    <w:rsid w:val="00424B00"/>
    <w:rsid w:val="00426C29"/>
    <w:rsid w:val="004276AE"/>
    <w:rsid w:val="0043031B"/>
    <w:rsid w:val="004403E0"/>
    <w:rsid w:val="00443589"/>
    <w:rsid w:val="0048642B"/>
    <w:rsid w:val="00491B3D"/>
    <w:rsid w:val="004923B2"/>
    <w:rsid w:val="004942C1"/>
    <w:rsid w:val="004957FD"/>
    <w:rsid w:val="004A1EEF"/>
    <w:rsid w:val="004B6D7F"/>
    <w:rsid w:val="004C6785"/>
    <w:rsid w:val="004C678D"/>
    <w:rsid w:val="004C773F"/>
    <w:rsid w:val="004D22CE"/>
    <w:rsid w:val="004E0BC6"/>
    <w:rsid w:val="004E4E43"/>
    <w:rsid w:val="004E52E4"/>
    <w:rsid w:val="00506F0F"/>
    <w:rsid w:val="00542CED"/>
    <w:rsid w:val="00543A24"/>
    <w:rsid w:val="00543ED3"/>
    <w:rsid w:val="00552C73"/>
    <w:rsid w:val="00564276"/>
    <w:rsid w:val="00564854"/>
    <w:rsid w:val="00581C57"/>
    <w:rsid w:val="00587EFD"/>
    <w:rsid w:val="005A7C62"/>
    <w:rsid w:val="005B7120"/>
    <w:rsid w:val="005D14F6"/>
    <w:rsid w:val="005D32FB"/>
    <w:rsid w:val="005D3A4B"/>
    <w:rsid w:val="005E7B2D"/>
    <w:rsid w:val="0062735A"/>
    <w:rsid w:val="00630442"/>
    <w:rsid w:val="00643F07"/>
    <w:rsid w:val="00666B63"/>
    <w:rsid w:val="00680F20"/>
    <w:rsid w:val="006A6B15"/>
    <w:rsid w:val="006C53EE"/>
    <w:rsid w:val="006F3593"/>
    <w:rsid w:val="006F48D8"/>
    <w:rsid w:val="007141C7"/>
    <w:rsid w:val="00722D7B"/>
    <w:rsid w:val="0075221A"/>
    <w:rsid w:val="0076704D"/>
    <w:rsid w:val="007779D7"/>
    <w:rsid w:val="00786A2F"/>
    <w:rsid w:val="00793CAC"/>
    <w:rsid w:val="00795D2E"/>
    <w:rsid w:val="007A1252"/>
    <w:rsid w:val="007B2961"/>
    <w:rsid w:val="007C30B8"/>
    <w:rsid w:val="007C62C8"/>
    <w:rsid w:val="007C76B3"/>
    <w:rsid w:val="007E2854"/>
    <w:rsid w:val="00807E0D"/>
    <w:rsid w:val="00821615"/>
    <w:rsid w:val="00821C6C"/>
    <w:rsid w:val="008244D3"/>
    <w:rsid w:val="00831098"/>
    <w:rsid w:val="008607A6"/>
    <w:rsid w:val="00883E0C"/>
    <w:rsid w:val="0089740A"/>
    <w:rsid w:val="008A0779"/>
    <w:rsid w:val="008A327F"/>
    <w:rsid w:val="008B0B94"/>
    <w:rsid w:val="008B2A2A"/>
    <w:rsid w:val="008B54F1"/>
    <w:rsid w:val="008C394B"/>
    <w:rsid w:val="008C487A"/>
    <w:rsid w:val="008F6640"/>
    <w:rsid w:val="00901538"/>
    <w:rsid w:val="00927370"/>
    <w:rsid w:val="009329A0"/>
    <w:rsid w:val="00933CE7"/>
    <w:rsid w:val="009434C0"/>
    <w:rsid w:val="009443E6"/>
    <w:rsid w:val="009456CC"/>
    <w:rsid w:val="0095195D"/>
    <w:rsid w:val="00986989"/>
    <w:rsid w:val="00992F94"/>
    <w:rsid w:val="009C70F5"/>
    <w:rsid w:val="009D1348"/>
    <w:rsid w:val="00A040E5"/>
    <w:rsid w:val="00A103F9"/>
    <w:rsid w:val="00A1534F"/>
    <w:rsid w:val="00A325BA"/>
    <w:rsid w:val="00A50BFF"/>
    <w:rsid w:val="00A66E1E"/>
    <w:rsid w:val="00A939A2"/>
    <w:rsid w:val="00AC61BA"/>
    <w:rsid w:val="00AE12A6"/>
    <w:rsid w:val="00AE2181"/>
    <w:rsid w:val="00AE6755"/>
    <w:rsid w:val="00AF0B99"/>
    <w:rsid w:val="00B0443C"/>
    <w:rsid w:val="00B10146"/>
    <w:rsid w:val="00B153F5"/>
    <w:rsid w:val="00B213DE"/>
    <w:rsid w:val="00B2509F"/>
    <w:rsid w:val="00B25743"/>
    <w:rsid w:val="00B30063"/>
    <w:rsid w:val="00B61180"/>
    <w:rsid w:val="00B73FB1"/>
    <w:rsid w:val="00B80595"/>
    <w:rsid w:val="00B82427"/>
    <w:rsid w:val="00B92D61"/>
    <w:rsid w:val="00B933E0"/>
    <w:rsid w:val="00BB4D00"/>
    <w:rsid w:val="00BC37DA"/>
    <w:rsid w:val="00BC384E"/>
    <w:rsid w:val="00BC43C9"/>
    <w:rsid w:val="00BD4C41"/>
    <w:rsid w:val="00BD5A5A"/>
    <w:rsid w:val="00BF1EB6"/>
    <w:rsid w:val="00C06E45"/>
    <w:rsid w:val="00C11907"/>
    <w:rsid w:val="00C130B2"/>
    <w:rsid w:val="00C21EBA"/>
    <w:rsid w:val="00C2492B"/>
    <w:rsid w:val="00C27287"/>
    <w:rsid w:val="00C27B60"/>
    <w:rsid w:val="00C42B59"/>
    <w:rsid w:val="00C44ADC"/>
    <w:rsid w:val="00C472CF"/>
    <w:rsid w:val="00C72EEA"/>
    <w:rsid w:val="00C90BE3"/>
    <w:rsid w:val="00CA0235"/>
    <w:rsid w:val="00CA73E3"/>
    <w:rsid w:val="00CB42DB"/>
    <w:rsid w:val="00CD42EA"/>
    <w:rsid w:val="00CF3461"/>
    <w:rsid w:val="00D10464"/>
    <w:rsid w:val="00D14986"/>
    <w:rsid w:val="00D260E0"/>
    <w:rsid w:val="00D26C81"/>
    <w:rsid w:val="00D31496"/>
    <w:rsid w:val="00D3243F"/>
    <w:rsid w:val="00D327A7"/>
    <w:rsid w:val="00D446A1"/>
    <w:rsid w:val="00D45FFB"/>
    <w:rsid w:val="00D549E8"/>
    <w:rsid w:val="00D67DDC"/>
    <w:rsid w:val="00D70EEB"/>
    <w:rsid w:val="00D75512"/>
    <w:rsid w:val="00D93548"/>
    <w:rsid w:val="00DA55C3"/>
    <w:rsid w:val="00DC1F8C"/>
    <w:rsid w:val="00DD47F2"/>
    <w:rsid w:val="00DE4165"/>
    <w:rsid w:val="00DF1851"/>
    <w:rsid w:val="00E23578"/>
    <w:rsid w:val="00E42B54"/>
    <w:rsid w:val="00E540BD"/>
    <w:rsid w:val="00E65F20"/>
    <w:rsid w:val="00E70BE5"/>
    <w:rsid w:val="00E71AA9"/>
    <w:rsid w:val="00E830B9"/>
    <w:rsid w:val="00E84F30"/>
    <w:rsid w:val="00E90FAB"/>
    <w:rsid w:val="00EA41F5"/>
    <w:rsid w:val="00EB3FC9"/>
    <w:rsid w:val="00EC0171"/>
    <w:rsid w:val="00EC1F64"/>
    <w:rsid w:val="00ED14BF"/>
    <w:rsid w:val="00ED7CB1"/>
    <w:rsid w:val="00EE3BDE"/>
    <w:rsid w:val="00EE4E2A"/>
    <w:rsid w:val="00EE786E"/>
    <w:rsid w:val="00EF0E3E"/>
    <w:rsid w:val="00F044ED"/>
    <w:rsid w:val="00F31606"/>
    <w:rsid w:val="00F31AD4"/>
    <w:rsid w:val="00F32963"/>
    <w:rsid w:val="00F409AB"/>
    <w:rsid w:val="00F4261A"/>
    <w:rsid w:val="00F712D0"/>
    <w:rsid w:val="00F725BD"/>
    <w:rsid w:val="00F802CD"/>
    <w:rsid w:val="00F93389"/>
    <w:rsid w:val="00F951FE"/>
    <w:rsid w:val="00FA04A7"/>
    <w:rsid w:val="00FA7F7C"/>
    <w:rsid w:val="00FC1C0D"/>
    <w:rsid w:val="00FE49E1"/>
    <w:rsid w:val="00FF6EAF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48EAD"/>
  <w15:chartTrackingRefBased/>
  <w15:docId w15:val="{80E093D8-580E-42EE-9A00-5820C86A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E3E"/>
  </w:style>
  <w:style w:type="paragraph" w:styleId="Footer">
    <w:name w:val="footer"/>
    <w:basedOn w:val="Normal"/>
    <w:link w:val="Foot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E3E"/>
  </w:style>
  <w:style w:type="character" w:customStyle="1" w:styleId="fontstyle01">
    <w:name w:val="fontstyle01"/>
    <w:basedOn w:val="DefaultParagraphFont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Normal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DefaultParagraphFont"/>
    <w:link w:val="Gdmath"/>
    <w:rsid w:val="00E84F30"/>
    <w:rPr>
      <w:rFonts w:ascii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table" w:styleId="TableGrid">
    <w:name w:val="Table Grid"/>
    <w:basedOn w:val="TableNormal"/>
    <w:uiPriority w:val="39"/>
    <w:rsid w:val="00D4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1014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customStyle="1" w:styleId="BodyTextChar">
    <w:name w:val="Body Text Char"/>
    <w:basedOn w:val="DefaultParagraphFont"/>
    <w:link w:val="BodyText"/>
    <w:rsid w:val="00B10146"/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paragraph" w:customStyle="1" w:styleId="Paragraphedeliste1">
    <w:name w:val="Paragraphe de liste1"/>
    <w:basedOn w:val="Normal"/>
    <w:rsid w:val="00543A24"/>
    <w:pPr>
      <w:spacing w:before="100" w:beforeAutospacing="1" w:after="100" w:afterAutospacing="1" w:line="276" w:lineRule="auto"/>
      <w:contextualSpacing/>
    </w:pPr>
    <w:rPr>
      <w:rFonts w:ascii="Aptos" w:eastAsia="Times New Roman" w:hAnsi="Aptos" w:cs="Arial"/>
      <w:kern w:val="0"/>
      <w:lang w:eastAsia="fr-F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6427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3.sv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nnnn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AEF7B-6FE7-46C2-859B-08F103ABA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0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sasasa sasa</cp:lastModifiedBy>
  <cp:revision>4</cp:revision>
  <cp:lastPrinted>2025-05-19T11:57:00Z</cp:lastPrinted>
  <dcterms:created xsi:type="dcterms:W3CDTF">2025-06-08T13:01:00Z</dcterms:created>
  <dcterms:modified xsi:type="dcterms:W3CDTF">2025-06-09T16:16:00Z</dcterms:modified>
</cp:coreProperties>
</file>
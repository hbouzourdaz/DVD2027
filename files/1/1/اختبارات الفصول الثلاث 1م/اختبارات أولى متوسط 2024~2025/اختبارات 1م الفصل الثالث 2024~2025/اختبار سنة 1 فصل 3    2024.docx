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1299" w:type="dxa"/>
        <w:tblInd w:w="-239" w:type="dxa"/>
        <w:tblLook w:val="04A0"/>
      </w:tblPr>
      <w:tblGrid>
        <w:gridCol w:w="11299"/>
      </w:tblGrid>
      <w:tr w:rsidR="00990039" w:rsidTr="00677BD2">
        <w:trPr>
          <w:trHeight w:val="1125"/>
        </w:trPr>
        <w:tc>
          <w:tcPr>
            <w:tcW w:w="1129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783A5E" w:rsidRDefault="00990039" w:rsidP="0099003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الجمهورية الجزائرية الديمقراطية الشعبية</w:t>
            </w:r>
          </w:p>
          <w:p w:rsidR="00990039" w:rsidRPr="00783A5E" w:rsidRDefault="00990039" w:rsidP="003D3A60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bookmarkStart w:id="0" w:name="_GoBack"/>
            <w:bookmarkEnd w:id="0"/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متوسطة </w:t>
            </w:r>
            <w:r w:rsidR="00F4042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بوخاري أمحمد-أيت خ</w:t>
            </w:r>
            <w:r w:rsidR="003D3A6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رشة-تادمايت</w:t>
            </w:r>
            <w:r w:rsidR="003D3A60" w:rsidRPr="00F66BB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3D3A6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="003D3A60" w:rsidRPr="00F66BB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3D3A60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</w:t>
            </w:r>
            <w:r w:rsidR="003D3A60" w:rsidRPr="00F66BB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AE042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السنة الدراسية: 2</w:t>
            </w:r>
            <w:r w:rsidR="00AE042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02</w:t>
            </w:r>
            <w:r w:rsidR="003D3A6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-202</w:t>
            </w:r>
            <w:r w:rsidR="003D3A6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5</w:t>
            </w:r>
          </w:p>
          <w:p w:rsidR="00990039" w:rsidRPr="00783A5E" w:rsidRDefault="003D3A60" w:rsidP="003D3A60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</w:t>
            </w:r>
            <w:r w:rsidR="00264DCB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لمستوى: السنة </w:t>
            </w:r>
            <w:r w:rsidR="00817E4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الأولى </w:t>
            </w:r>
            <w:r w:rsidR="00264DCB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متوسط</w:t>
            </w:r>
            <w:r w:rsidR="007442D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         </w:t>
            </w:r>
            <w:r w:rsidR="007442DD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المدة: ســـــــــــــــــــــــــاعة </w:t>
            </w:r>
            <w:r w:rsidR="007442D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ونصف</w:t>
            </w:r>
          </w:p>
        </w:tc>
      </w:tr>
      <w:tr w:rsidR="007442DD" w:rsidTr="006561EB">
        <w:trPr>
          <w:trHeight w:val="930"/>
        </w:trPr>
        <w:tc>
          <w:tcPr>
            <w:tcW w:w="11299" w:type="dxa"/>
            <w:tcBorders>
              <w:left w:val="nil"/>
              <w:right w:val="nil"/>
            </w:tcBorders>
            <w:vAlign w:val="center"/>
          </w:tcPr>
          <w:p w:rsidR="007442DD" w:rsidRPr="00783A5E" w:rsidRDefault="007442DD" w:rsidP="007442D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إختبار الفصل الثالث  في مادة  </w:t>
            </w: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العلوم الفيزيائية والتكنولوجيا</w:t>
            </w:r>
          </w:p>
        </w:tc>
      </w:tr>
    </w:tbl>
    <w:p w:rsidR="00723559" w:rsidRPr="00677BD2" w:rsidRDefault="00627DEA" w:rsidP="00247B99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التمرين الأ</w:t>
      </w:r>
      <w:r w:rsidR="00677BD2" w:rsidRPr="00677BD2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ول</w:t>
      </w:r>
      <w:r w:rsidR="00264DCB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:</w:t>
      </w:r>
      <w:r w:rsidR="004935F8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(</w:t>
      </w:r>
      <w:r w:rsidR="00C02CA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0</w:t>
      </w:r>
      <w:r w:rsidR="00247B9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7</w:t>
      </w:r>
      <w:r w:rsidR="00C02CA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)</w:t>
      </w:r>
      <w:r w:rsidR="001F72C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ن</w:t>
      </w:r>
      <w:r w:rsidR="00264DCB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قاط</w:t>
      </w:r>
    </w:p>
    <w:p w:rsidR="00292B08" w:rsidRPr="00504652" w:rsidRDefault="00292B08" w:rsidP="00677BD2">
      <w:pPr>
        <w:pStyle w:val="Paragraphedeliste"/>
        <w:numPr>
          <w:ilvl w:val="0"/>
          <w:numId w:val="38"/>
        </w:numPr>
        <w:tabs>
          <w:tab w:val="right" w:pos="215"/>
        </w:tabs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 w:rsidRPr="00504652">
        <w:rPr>
          <w:rFonts w:cstheme="minorHAnsi"/>
          <w:sz w:val="28"/>
          <w:szCs w:val="28"/>
          <w:rtl/>
          <w:lang w:bidi="ar-DZ"/>
        </w:rPr>
        <w:t>ضع كل جسم من هذ</w:t>
      </w:r>
      <w:r w:rsidR="00783A5E" w:rsidRPr="00504652">
        <w:rPr>
          <w:rFonts w:cstheme="minorHAnsi"/>
          <w:sz w:val="28"/>
          <w:szCs w:val="28"/>
          <w:rtl/>
          <w:lang w:bidi="ar-DZ"/>
        </w:rPr>
        <w:t>ه الأجسام في الخانة المناسبة له</w:t>
      </w:r>
      <w:r w:rsidRPr="00504652">
        <w:rPr>
          <w:rFonts w:cstheme="minorHAnsi"/>
          <w:sz w:val="28"/>
          <w:szCs w:val="28"/>
          <w:rtl/>
          <w:lang w:bidi="ar-DZ"/>
        </w:rPr>
        <w:t>:</w:t>
      </w:r>
    </w:p>
    <w:p w:rsidR="00677BD2" w:rsidRPr="00504652" w:rsidRDefault="00157315" w:rsidP="00157315">
      <w:pPr>
        <w:pStyle w:val="Paragraphedeliste"/>
        <w:tabs>
          <w:tab w:val="right" w:pos="215"/>
        </w:tabs>
        <w:bidi/>
        <w:spacing w:after="0" w:line="240" w:lineRule="auto"/>
        <w:ind w:left="215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sz w:val="28"/>
          <w:szCs w:val="28"/>
          <w:rtl/>
          <w:lang w:bidi="ar-DZ"/>
        </w:rPr>
        <w:t>لهب شمعة</w:t>
      </w:r>
      <w:r w:rsidR="00AE0424" w:rsidRPr="00504652">
        <w:rPr>
          <w:rFonts w:cstheme="minorHAnsi"/>
          <w:sz w:val="28"/>
          <w:szCs w:val="28"/>
          <w:rtl/>
          <w:lang w:bidi="ar-DZ"/>
        </w:rPr>
        <w:t xml:space="preserve">، القمر، شاشة التلفاز قبل الإشتعال، حشرة مصباح الليل، </w:t>
      </w:r>
    </w:p>
    <w:p w:rsidR="00292B08" w:rsidRPr="0043590B" w:rsidRDefault="00AE0424" w:rsidP="00157315">
      <w:pPr>
        <w:pStyle w:val="Paragraphedeliste"/>
        <w:tabs>
          <w:tab w:val="right" w:pos="215"/>
        </w:tabs>
        <w:bidi/>
        <w:spacing w:line="240" w:lineRule="auto"/>
        <w:ind w:left="215"/>
        <w:rPr>
          <w:rFonts w:cstheme="minorHAnsi"/>
          <w:sz w:val="32"/>
          <w:szCs w:val="32"/>
          <w:lang w:bidi="ar-DZ"/>
        </w:rPr>
      </w:pPr>
      <w:r w:rsidRPr="00504652">
        <w:rPr>
          <w:rFonts w:cstheme="minorHAnsi"/>
          <w:sz w:val="28"/>
          <w:szCs w:val="28"/>
          <w:rtl/>
          <w:lang w:bidi="ar-DZ"/>
        </w:rPr>
        <w:t>مصابيح التوهج في</w:t>
      </w:r>
      <w:r w:rsidR="00157315">
        <w:rPr>
          <w:rFonts w:cstheme="minorHAnsi"/>
          <w:sz w:val="28"/>
          <w:szCs w:val="28"/>
          <w:rtl/>
          <w:lang w:bidi="ar-DZ"/>
        </w:rPr>
        <w:t xml:space="preserve"> حالة التشغيل</w:t>
      </w:r>
      <w:r w:rsidRPr="00504652">
        <w:rPr>
          <w:rFonts w:cstheme="minorHAnsi"/>
          <w:sz w:val="28"/>
          <w:szCs w:val="28"/>
          <w:rtl/>
          <w:lang w:bidi="ar-DZ"/>
        </w:rPr>
        <w:t xml:space="preserve">، الشمس، </w:t>
      </w:r>
      <w:r w:rsidR="00157315">
        <w:rPr>
          <w:rFonts w:cstheme="minorHAnsi"/>
          <w:sz w:val="28"/>
          <w:szCs w:val="28"/>
          <w:rtl/>
          <w:lang w:bidi="ar-DZ"/>
        </w:rPr>
        <w:t>سبورة</w:t>
      </w:r>
      <w:r w:rsidR="005D2E2F" w:rsidRPr="00504652">
        <w:rPr>
          <w:rFonts w:cstheme="minorHAnsi"/>
          <w:sz w:val="28"/>
          <w:szCs w:val="28"/>
          <w:rtl/>
          <w:lang w:bidi="ar-DZ"/>
        </w:rPr>
        <w:t>، مصابيح التوهج منطفئة</w:t>
      </w:r>
      <w:r w:rsidR="00157315">
        <w:rPr>
          <w:rFonts w:cstheme="minorHAnsi" w:hint="cs"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Ind w:w="80" w:type="dxa"/>
        <w:tblLook w:val="04A0"/>
      </w:tblPr>
      <w:tblGrid>
        <w:gridCol w:w="2160"/>
        <w:gridCol w:w="3240"/>
        <w:gridCol w:w="2160"/>
        <w:gridCol w:w="3348"/>
      </w:tblGrid>
      <w:tr w:rsidR="00A07FBB" w:rsidRPr="00677BD2" w:rsidTr="00452176">
        <w:trPr>
          <w:trHeight w:val="259"/>
        </w:trPr>
        <w:tc>
          <w:tcPr>
            <w:tcW w:w="5400" w:type="dxa"/>
            <w:gridSpan w:val="2"/>
            <w:vAlign w:val="center"/>
          </w:tcPr>
          <w:p w:rsidR="00A07FBB" w:rsidRPr="00627DEA" w:rsidRDefault="00452176" w:rsidP="00452176">
            <w:pPr>
              <w:pStyle w:val="Paragraphedeliste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27DE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الأجسام المضيئة</w:t>
            </w:r>
          </w:p>
        </w:tc>
        <w:tc>
          <w:tcPr>
            <w:tcW w:w="5508" w:type="dxa"/>
            <w:gridSpan w:val="2"/>
            <w:vAlign w:val="center"/>
          </w:tcPr>
          <w:p w:rsidR="00A07FBB" w:rsidRPr="00627DEA" w:rsidRDefault="00452176" w:rsidP="00452176">
            <w:pPr>
              <w:pStyle w:val="Paragraphedeliste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27DE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الأجسام المضاءة</w:t>
            </w:r>
          </w:p>
        </w:tc>
      </w:tr>
      <w:tr w:rsidR="00A07FBB" w:rsidRPr="00677BD2" w:rsidTr="00783A5E">
        <w:trPr>
          <w:trHeight w:val="391"/>
        </w:trPr>
        <w:tc>
          <w:tcPr>
            <w:tcW w:w="2160" w:type="dxa"/>
            <w:vAlign w:val="center"/>
          </w:tcPr>
          <w:p w:rsidR="00A07FBB" w:rsidRPr="00627DEA" w:rsidRDefault="00452176" w:rsidP="0045217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27DE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طبيعية</w:t>
            </w:r>
          </w:p>
        </w:tc>
        <w:tc>
          <w:tcPr>
            <w:tcW w:w="3240" w:type="dxa"/>
            <w:vAlign w:val="center"/>
          </w:tcPr>
          <w:p w:rsidR="00A07FBB" w:rsidRPr="00627DEA" w:rsidRDefault="00452176" w:rsidP="00452176">
            <w:pPr>
              <w:pStyle w:val="Paragraphedeliste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27DE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إصطناعية</w:t>
            </w:r>
          </w:p>
        </w:tc>
        <w:tc>
          <w:tcPr>
            <w:tcW w:w="2160" w:type="dxa"/>
            <w:vAlign w:val="center"/>
          </w:tcPr>
          <w:p w:rsidR="00A07FBB" w:rsidRPr="00627DEA" w:rsidRDefault="00452176" w:rsidP="00452176">
            <w:pPr>
              <w:pStyle w:val="Paragraphedeliste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27DE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طبيعية</w:t>
            </w:r>
          </w:p>
        </w:tc>
        <w:tc>
          <w:tcPr>
            <w:tcW w:w="3348" w:type="dxa"/>
            <w:vAlign w:val="center"/>
          </w:tcPr>
          <w:p w:rsidR="00A07FBB" w:rsidRPr="00627DEA" w:rsidRDefault="00452176" w:rsidP="00452176">
            <w:pPr>
              <w:pStyle w:val="Paragraphedeliste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627DE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إصطناعية</w:t>
            </w:r>
          </w:p>
        </w:tc>
      </w:tr>
      <w:tr w:rsidR="00A07FBB" w:rsidRPr="00677BD2" w:rsidTr="003D3A60">
        <w:trPr>
          <w:trHeight w:val="788"/>
        </w:trPr>
        <w:tc>
          <w:tcPr>
            <w:tcW w:w="2160" w:type="dxa"/>
            <w:vAlign w:val="center"/>
          </w:tcPr>
          <w:p w:rsidR="00452176" w:rsidRPr="00627DEA" w:rsidRDefault="00452176" w:rsidP="003D3A60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240" w:type="dxa"/>
            <w:vAlign w:val="center"/>
          </w:tcPr>
          <w:p w:rsidR="00783A5E" w:rsidRPr="00627DEA" w:rsidRDefault="00783A5E" w:rsidP="003D3A60">
            <w:pPr>
              <w:pStyle w:val="Paragraphedeliste"/>
              <w:bidi/>
              <w:spacing w:before="240"/>
              <w:ind w:left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160" w:type="dxa"/>
            <w:vAlign w:val="center"/>
          </w:tcPr>
          <w:p w:rsidR="00A07FBB" w:rsidRPr="00627DEA" w:rsidRDefault="00A07FBB" w:rsidP="003D3A60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348" w:type="dxa"/>
            <w:vAlign w:val="center"/>
          </w:tcPr>
          <w:p w:rsidR="00783A5E" w:rsidRPr="00627DEA" w:rsidRDefault="00783A5E" w:rsidP="003D3A60">
            <w:pPr>
              <w:pStyle w:val="Paragraphedeliste"/>
              <w:bidi/>
              <w:spacing w:before="240"/>
              <w:ind w:left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504652" w:rsidRPr="00504652" w:rsidRDefault="00504652" w:rsidP="00504652">
      <w:pPr>
        <w:pStyle w:val="Paragraphedeliste"/>
        <w:numPr>
          <w:ilvl w:val="0"/>
          <w:numId w:val="38"/>
        </w:numPr>
        <w:bidi/>
        <w:spacing w:after="0" w:line="240" w:lineRule="auto"/>
        <w:rPr>
          <w:rFonts w:cstheme="minorHAnsi"/>
          <w:sz w:val="28"/>
          <w:szCs w:val="28"/>
          <w:lang w:bidi="ar-DZ"/>
        </w:rPr>
      </w:pPr>
      <w:r w:rsidRPr="00504652">
        <w:rPr>
          <w:rFonts w:cstheme="minorHAnsi" w:hint="cs"/>
          <w:sz w:val="28"/>
          <w:szCs w:val="28"/>
          <w:rtl/>
          <w:lang w:bidi="ar-DZ"/>
        </w:rPr>
        <w:t xml:space="preserve">تعرف على </w:t>
      </w:r>
      <w:r w:rsidR="00292B08" w:rsidRPr="00504652">
        <w:rPr>
          <w:rFonts w:cstheme="minorHAnsi"/>
          <w:sz w:val="28"/>
          <w:szCs w:val="28"/>
          <w:rtl/>
          <w:lang w:bidi="ar-DZ"/>
        </w:rPr>
        <w:t xml:space="preserve"> الأوساط الضوئية التالية</w:t>
      </w:r>
      <w:r w:rsidRPr="00504652">
        <w:rPr>
          <w:rFonts w:cstheme="minorHAnsi" w:hint="cs"/>
          <w:sz w:val="28"/>
          <w:szCs w:val="28"/>
          <w:rtl/>
          <w:lang w:bidi="ar-DZ"/>
        </w:rPr>
        <w:t>:</w:t>
      </w:r>
    </w:p>
    <w:p w:rsidR="0043590B" w:rsidRDefault="00504652" w:rsidP="00504652">
      <w:pPr>
        <w:pStyle w:val="Paragraphedeliste"/>
        <w:bidi/>
        <w:spacing w:after="0" w:line="240" w:lineRule="auto"/>
        <w:ind w:left="935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89312" behindDoc="0" locked="0" layoutInCell="1" allowOverlap="1">
            <wp:simplePos x="0" y="0"/>
            <wp:positionH relativeFrom="column">
              <wp:posOffset>1697355</wp:posOffset>
            </wp:positionH>
            <wp:positionV relativeFrom="paragraph">
              <wp:posOffset>17780</wp:posOffset>
            </wp:positionV>
            <wp:extent cx="4229100" cy="1600200"/>
            <wp:effectExtent l="0" t="0" r="0" b="0"/>
            <wp:wrapSquare wrapText="bothSides"/>
            <wp:docPr id="11" name="Image 10" descr="لايبلاي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ايبلايب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4652" w:rsidRDefault="00504652" w:rsidP="00504652">
      <w:pPr>
        <w:pStyle w:val="Paragraphedeliste"/>
        <w:bidi/>
        <w:spacing w:after="0" w:line="240" w:lineRule="auto"/>
        <w:ind w:left="935"/>
        <w:rPr>
          <w:rFonts w:cstheme="minorHAnsi"/>
          <w:sz w:val="32"/>
          <w:szCs w:val="32"/>
          <w:rtl/>
          <w:lang w:bidi="ar-DZ"/>
        </w:rPr>
      </w:pPr>
    </w:p>
    <w:p w:rsidR="00504652" w:rsidRDefault="00504652" w:rsidP="00504652">
      <w:pPr>
        <w:pStyle w:val="Paragraphedeliste"/>
        <w:bidi/>
        <w:spacing w:after="0" w:line="240" w:lineRule="auto"/>
        <w:ind w:left="935"/>
        <w:rPr>
          <w:rFonts w:cstheme="minorHAnsi"/>
          <w:sz w:val="32"/>
          <w:szCs w:val="32"/>
          <w:rtl/>
          <w:lang w:bidi="ar-DZ"/>
        </w:rPr>
      </w:pPr>
    </w:p>
    <w:p w:rsidR="00504652" w:rsidRDefault="00504652" w:rsidP="00627DEA">
      <w:pPr>
        <w:bidi/>
        <w:spacing w:after="0" w:line="240" w:lineRule="auto"/>
        <w:rPr>
          <w:rFonts w:cstheme="minorHAnsi"/>
          <w:sz w:val="32"/>
          <w:szCs w:val="32"/>
          <w:rtl/>
          <w:lang w:bidi="ar-DZ"/>
        </w:rPr>
      </w:pPr>
    </w:p>
    <w:p w:rsidR="00627DEA" w:rsidRPr="00627DEA" w:rsidRDefault="00627DEA" w:rsidP="00627DEA">
      <w:pPr>
        <w:bidi/>
        <w:spacing w:after="0" w:line="240" w:lineRule="auto"/>
        <w:rPr>
          <w:rFonts w:cstheme="minorHAnsi"/>
          <w:sz w:val="32"/>
          <w:szCs w:val="32"/>
          <w:rtl/>
          <w:lang w:bidi="ar-DZ"/>
        </w:rPr>
      </w:pPr>
    </w:p>
    <w:p w:rsidR="00504652" w:rsidRDefault="00504652" w:rsidP="00504652">
      <w:pPr>
        <w:pStyle w:val="Paragraphedeliste"/>
        <w:bidi/>
        <w:spacing w:after="0" w:line="240" w:lineRule="auto"/>
        <w:ind w:left="935"/>
        <w:rPr>
          <w:rFonts w:cstheme="minorHAnsi"/>
          <w:sz w:val="32"/>
          <w:szCs w:val="32"/>
          <w:rtl/>
          <w:lang w:bidi="ar-DZ"/>
        </w:rPr>
      </w:pPr>
    </w:p>
    <w:p w:rsidR="00504652" w:rsidRPr="00504652" w:rsidRDefault="00504652" w:rsidP="00504652">
      <w:pPr>
        <w:pStyle w:val="Paragraphedeliste"/>
        <w:bidi/>
        <w:spacing w:after="0" w:line="240" w:lineRule="auto"/>
        <w:ind w:left="935"/>
        <w:rPr>
          <w:rFonts w:cstheme="minorHAnsi"/>
          <w:sz w:val="28"/>
          <w:szCs w:val="28"/>
          <w:lang w:bidi="ar-DZ"/>
        </w:rPr>
      </w:pPr>
    </w:p>
    <w:p w:rsidR="007442DD" w:rsidRPr="00504652" w:rsidRDefault="003D3A60" w:rsidP="007442DD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  <w:r w:rsidRPr="00504652">
        <w:rPr>
          <w:rFonts w:ascii="Sakkal Majalla" w:hAnsi="Sakkal Majalla" w:cs="Sakkal Majalla" w:hint="cs"/>
          <w:b/>
          <w:bCs/>
          <w:sz w:val="28"/>
          <w:szCs w:val="28"/>
          <w:rtl/>
        </w:rPr>
        <w:t>3</w:t>
      </w:r>
      <w:r w:rsidR="00247B99">
        <w:rPr>
          <w:rFonts w:ascii="Sakkal Majalla" w:hAnsi="Sakkal Majalla" w:cs="Sakkal Majalla" w:hint="cs"/>
          <w:sz w:val="28"/>
          <w:szCs w:val="28"/>
          <w:rtl/>
        </w:rPr>
        <w:t>-سم الحزم الضوئية التالي</w:t>
      </w:r>
      <w:r w:rsidR="005B17D6">
        <w:rPr>
          <w:rFonts w:ascii="Sakkal Majalla" w:hAnsi="Sakkal Majalla" w:cs="Sakkal Majalla" w:hint="cs"/>
          <w:sz w:val="28"/>
          <w:szCs w:val="28"/>
          <w:rtl/>
        </w:rPr>
        <w:t>ة :</w:t>
      </w:r>
      <w:r w:rsidR="00247B99">
        <w:rPr>
          <w:rFonts w:ascii="Sakkal Majalla" w:hAnsi="Sakkal Majalla" w:cs="Sakkal Majalla" w:hint="cs"/>
          <w:sz w:val="28"/>
          <w:szCs w:val="28"/>
          <w:rtl/>
        </w:rPr>
        <w:t>(</w:t>
      </w:r>
      <w:r w:rsidR="00247B99" w:rsidRPr="00247B99">
        <w:rPr>
          <w:rFonts w:ascii="Sakkal Majalla" w:hAnsi="Sakkal Majalla" w:cs="Sakkal Majalla"/>
          <w:sz w:val="28"/>
          <w:szCs w:val="28"/>
        </w:rPr>
        <w:sym w:font="Wingdings" w:char="F04A"/>
      </w:r>
      <w:r w:rsidR="00247B99">
        <w:rPr>
          <w:rFonts w:ascii="Sakkal Majalla" w:hAnsi="Sakkal Majalla" w:cs="Sakkal Majalla" w:hint="cs"/>
          <w:sz w:val="28"/>
          <w:szCs w:val="28"/>
          <w:rtl/>
        </w:rPr>
        <w:t>أعد رسم الحزم الضوئية)</w:t>
      </w:r>
    </w:p>
    <w:p w:rsidR="00504652" w:rsidRDefault="005B17D6" w:rsidP="0050465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790336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24765</wp:posOffset>
            </wp:positionV>
            <wp:extent cx="4133850" cy="714375"/>
            <wp:effectExtent l="19050" t="0" r="0" b="0"/>
            <wp:wrapNone/>
            <wp:docPr id="3" name="Image 2" descr="Annotation 2025-05-10 124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5-05-10 1243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42DD" w:rsidRDefault="007442DD" w:rsidP="0050465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:rsidR="005B17D6" w:rsidRDefault="005B17D6" w:rsidP="005B17D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:rsidR="00677BD2" w:rsidRPr="00677BD2" w:rsidRDefault="00677BD2" w:rsidP="00247B99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77BD2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التمرين ال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ثاني</w:t>
      </w:r>
      <w:r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:(</w:t>
      </w:r>
      <w:r w:rsidR="00247B99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05</w:t>
      </w:r>
      <w:r w:rsidR="001F72C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)</w:t>
      </w:r>
      <w:r w:rsidR="001F72C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نقاط</w:t>
      </w:r>
      <w:r w:rsidRPr="00677BD2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:rsidR="00D46254" w:rsidRPr="00504652" w:rsidRDefault="00602A88" w:rsidP="00563F8E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 w:rsidRPr="00504652">
        <w:rPr>
          <w:rFonts w:cstheme="minorHAnsi" w:hint="cs"/>
          <w:sz w:val="28"/>
          <w:szCs w:val="28"/>
          <w:rtl/>
          <w:lang w:bidi="ar-DZ"/>
        </w:rPr>
        <w:t xml:space="preserve">قام </w:t>
      </w:r>
      <w:r w:rsidR="00563F8E">
        <w:rPr>
          <w:rFonts w:cstheme="minorHAnsi" w:hint="cs"/>
          <w:sz w:val="28"/>
          <w:szCs w:val="28"/>
          <w:rtl/>
          <w:lang w:bidi="ar-DZ"/>
        </w:rPr>
        <w:t>أنس</w:t>
      </w:r>
      <w:r w:rsidRPr="00504652">
        <w:rPr>
          <w:rFonts w:cstheme="minorHAnsi" w:hint="cs"/>
          <w:sz w:val="28"/>
          <w:szCs w:val="28"/>
          <w:rtl/>
          <w:lang w:bidi="ar-DZ"/>
        </w:rPr>
        <w:t xml:space="preserve"> بتحضير خليطين</w:t>
      </w:r>
      <w:r w:rsidR="003C4B5A" w:rsidRPr="00504652">
        <w:rPr>
          <w:rFonts w:cstheme="minorHAnsi" w:hint="cs"/>
          <w:sz w:val="28"/>
          <w:szCs w:val="28"/>
          <w:rtl/>
          <w:lang w:bidi="ar-DZ"/>
        </w:rPr>
        <w:t xml:space="preserve">: (ماء+ زيت)، </w:t>
      </w:r>
      <w:r w:rsidR="00D46254" w:rsidRPr="00504652">
        <w:rPr>
          <w:rFonts w:cstheme="minorHAnsi" w:hint="cs"/>
          <w:sz w:val="28"/>
          <w:szCs w:val="28"/>
          <w:rtl/>
          <w:lang w:bidi="ar-DZ"/>
        </w:rPr>
        <w:t>(ماء+تراب)</w:t>
      </w:r>
      <w:r w:rsidR="00980738" w:rsidRPr="00504652">
        <w:rPr>
          <w:rFonts w:cstheme="minorHAnsi" w:hint="cs"/>
          <w:sz w:val="28"/>
          <w:szCs w:val="28"/>
          <w:rtl/>
          <w:lang w:bidi="ar-DZ"/>
        </w:rPr>
        <w:t>، ثم أراد فصل مكونات كل خليط.</w:t>
      </w:r>
    </w:p>
    <w:p w:rsidR="00D46254" w:rsidRPr="00504652" w:rsidRDefault="00D46254" w:rsidP="00504652">
      <w:pPr>
        <w:pStyle w:val="Paragraphedeliste"/>
        <w:numPr>
          <w:ilvl w:val="0"/>
          <w:numId w:val="39"/>
        </w:num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 w:rsidRPr="00504652">
        <w:rPr>
          <w:rFonts w:cstheme="minorHAnsi" w:hint="cs"/>
          <w:sz w:val="28"/>
          <w:szCs w:val="28"/>
          <w:rtl/>
          <w:lang w:bidi="ar-DZ"/>
        </w:rPr>
        <w:t>مانوع كل خليط؟ مع التعليل.</w:t>
      </w:r>
    </w:p>
    <w:p w:rsidR="00D46254" w:rsidRPr="00504652" w:rsidRDefault="00D46254" w:rsidP="00504652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 w:rsidRPr="00504652">
        <w:rPr>
          <w:rFonts w:cstheme="minorHAnsi" w:hint="cs"/>
          <w:sz w:val="28"/>
          <w:szCs w:val="28"/>
          <w:rtl/>
          <w:lang w:bidi="ar-DZ"/>
        </w:rPr>
        <w:t>(ماء+زيت): . . . . . . . . . . . . .</w:t>
      </w:r>
      <w:r w:rsidR="0043590B" w:rsidRPr="00504652">
        <w:rPr>
          <w:rFonts w:cstheme="minorHAnsi" w:hint="cs"/>
          <w:sz w:val="28"/>
          <w:szCs w:val="28"/>
          <w:rtl/>
          <w:lang w:bidi="ar-DZ"/>
        </w:rPr>
        <w:t xml:space="preserve"> . . . . . . . . . . . . . . </w:t>
      </w:r>
      <w:r w:rsidR="00157315">
        <w:rPr>
          <w:rFonts w:cstheme="minorHAnsi" w:hint="cs"/>
          <w:sz w:val="28"/>
          <w:szCs w:val="28"/>
          <w:rtl/>
          <w:lang w:bidi="ar-DZ"/>
        </w:rPr>
        <w:t>لأنه</w:t>
      </w:r>
      <w:r w:rsidR="0043590B" w:rsidRPr="00504652">
        <w:rPr>
          <w:rFonts w:cstheme="minorHAnsi" w:hint="cs"/>
          <w:sz w:val="28"/>
          <w:szCs w:val="28"/>
          <w:rtl/>
          <w:lang w:bidi="ar-DZ"/>
        </w:rPr>
        <w:t xml:space="preserve">. . . . . . . . . . . . . . . . . . . . . . . . . . . . . . . . </w:t>
      </w:r>
    </w:p>
    <w:p w:rsidR="00657102" w:rsidRPr="00504652" w:rsidRDefault="00D46254" w:rsidP="00504652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 w:rsidRPr="00504652">
        <w:rPr>
          <w:rFonts w:cstheme="minorHAnsi" w:hint="cs"/>
          <w:sz w:val="28"/>
          <w:szCs w:val="28"/>
          <w:rtl/>
          <w:lang w:bidi="ar-DZ"/>
        </w:rPr>
        <w:t>(ماء+ تراب): . . . . . . . . . . . . . . .</w:t>
      </w:r>
      <w:r w:rsidR="00657102" w:rsidRPr="00504652">
        <w:rPr>
          <w:rFonts w:cstheme="minorHAnsi" w:hint="cs"/>
          <w:sz w:val="28"/>
          <w:szCs w:val="28"/>
          <w:rtl/>
          <w:lang w:bidi="ar-DZ"/>
        </w:rPr>
        <w:t xml:space="preserve"> . . . . . . . . . . . </w:t>
      </w:r>
      <w:r w:rsidR="00157315">
        <w:rPr>
          <w:rFonts w:cstheme="minorHAnsi" w:hint="cs"/>
          <w:sz w:val="28"/>
          <w:szCs w:val="28"/>
          <w:rtl/>
          <w:lang w:bidi="ar-DZ"/>
        </w:rPr>
        <w:t>لأنه</w:t>
      </w:r>
      <w:r w:rsidR="00657102" w:rsidRPr="00504652">
        <w:rPr>
          <w:rFonts w:cstheme="minorHAnsi" w:hint="cs"/>
          <w:sz w:val="28"/>
          <w:szCs w:val="28"/>
          <w:rtl/>
          <w:lang w:bidi="ar-DZ"/>
        </w:rPr>
        <w:t xml:space="preserve">. . . . . . . . . . . . . . . . . . . . . . . . . . . . . . . . </w:t>
      </w:r>
    </w:p>
    <w:p w:rsidR="00D46254" w:rsidRPr="00980738" w:rsidRDefault="00FE638A" w:rsidP="00504652">
      <w:pPr>
        <w:pStyle w:val="Paragraphedeliste"/>
        <w:numPr>
          <w:ilvl w:val="0"/>
          <w:numId w:val="41"/>
        </w:numPr>
        <w:bidi/>
        <w:spacing w:after="0" w:line="240" w:lineRule="auto"/>
        <w:rPr>
          <w:rFonts w:cstheme="minorHAnsi"/>
          <w:sz w:val="32"/>
          <w:szCs w:val="32"/>
          <w:rtl/>
          <w:lang w:bidi="ar-DZ"/>
        </w:rPr>
      </w:pPr>
      <w:r w:rsidRPr="00FE638A">
        <w:rPr>
          <w:rFonts w:cstheme="minorHAnsi"/>
          <w:sz w:val="28"/>
          <w:szCs w:val="28"/>
          <w:rtl/>
          <w:lang w:bidi="ar-DZ"/>
        </w:rPr>
        <w:pict>
          <v:group id="Group 1347" o:spid="_x0000_s1391" style="position:absolute;left:0;text-align:left;margin-left:1.05pt;margin-top:.55pt;width:530.1pt;height:194.65pt;z-index:251784192" coordsize="67640,29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">
            <v:group id="Group 60" o:spid="_x0000_s1392" style="position:absolute;top:1143;width:28765;height:28428" coordsize="28765,28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<v:group id="Group 17" o:spid="_x0000_s1393" style="position:absolute;left:12668;width:16097;height:24212" coordsize="16097,242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<v:group id="Group 4" o:spid="_x0000_s1394" style="position:absolute;left:95;width:16002;height:24212" coordsize="16002,242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group id="Groupe 1199" o:spid="_x0000_s1395" style="position:absolute;left:5619;top:17049;width:5722;height:7163" coordorigin="3798,2061" coordsize="901,11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S1rkwwAAAN0AAAAP&#10;AAAAAAAAAAAAAAAAAKoCAABkcnMvZG93bnJldi54bWxQSwUGAAAAAAQABAD6AAAAmgMAAAAA&#10;">
                    <v:group id="Group 1079" o:spid="_x0000_s1396" style="position:absolute;left:3798;top:2061;width:901;height:1128" coordorigin="5304,3092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XgeCxgAAAN0A&#10;AAAPAAAAAAAAAAAAAAAAAKoCAABkcnMvZG93bnJldi54bWxQSwUGAAAAAAQABAD6AAAAnQMAAAAA&#10;">
                      <v:roundrect id="AutoShape 1080" o:spid="_x0000_s1397" style="position:absolute;left:5377;top:3140;width:1065;height:1560;visibility:visible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rKUcIA&#10;AADdAAAADwAAAGRycy9kb3ducmV2LnhtbERPzYrCMBC+L/gOYRa8rYkedO0aZZFd0IO42j7A2Ixt&#10;2WZSmljr2xtB8DYf3+8sVr2tRUetrxxrGI8UCOLcmYoLDVn6+/EJwgdkg7Vj0nAjD6vl4G2BiXFX&#10;PlB3DIWIIewT1FCG0CRS+rwki37kGuLInV1rMUTYFtK0eI3htpYTpabSYsWxocSG1iXl/8eL1dD8&#10;pLN5+rffZup06XZSudM5c1oP3/vvLxCB+vASP90bE+dP1Bge38QT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qspRwgAAAN0AAAAPAAAAAAAAAAAAAAAAAJgCAABkcnMvZG93&#10;bnJldi54bWxQSwUGAAAAAAQABAD1AAAAhwMAAAAA&#10;" fillcolor="#c5c5c5" strokeweight="1.5pt">
                        <v:fill angle="90" focus="50%" type="gradient"/>
                      </v:roundrect>
                      <v:shape id="Freeform 1081" o:spid="_x0000_s1398" style="position:absolute;left:6425;top:3176;width:129;height:156;visibility:visible;mso-wrap-style:square;v-text-anchor:top" coordsize="12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zodsQA&#10;AADdAAAADwAAAGRycy9kb3ducmV2LnhtbERP32vCMBB+H+x/CDfY25quAxnVWNzYQESQdUN9PJqz&#10;KWsupUm1/vdGEHy7j+/nzYrRtuJIvW8cK3hNUhDEldMN1wr+fr9f3kH4gKyxdUwKzuShmD8+zDDX&#10;7sQ/dCxDLWII+xwVmBC6XEpfGbLoE9cRR+7geoshwr6WusdTDLetzNJ0Ii02HBsMdvRpqPovB6tg&#10;M4yrbFV+vH0dtmi63XrvNtulUs9P42IKItAY7uKbe6nj/CzN4PpNPEHO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M6HbEAAAA3QAAAA8AAAAAAAAAAAAAAAAAmAIAAGRycy9k&#10;b3ducmV2LnhtbFBLBQYAAAAABAAEAPUAAACJAwAAAAA=&#10;" path="m,27l,156r30,-3l66,45,129,,,27xe" fillcolor="silver" stroked="f">
                        <v:path arrowok="t" o:connecttype="custom" o:connectlocs="0,27;0,156;30,153;66,45;129,0;0,27" o:connectangles="0,0,0,0,0,0"/>
                      </v:shape>
                      <v:shape id="Arc 1082" o:spid="_x0000_s1399" style="position:absolute;left:5306;top:3152;width:71;height:80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sPgcUA&#10;AADdAAAADwAAAGRycy9kb3ducmV2LnhtbERPTWvCQBC9F/wPyxS8lLpRoWjqKiIoQg/SVDyP2TEb&#10;mp2N2TWJ/fVuodDbPN7nLFa9rURLjS8dKxiPEhDEudMlFwqOX9vXGQgfkDVWjknBnTysloOnBaba&#10;dfxJbRYKEUPYp6jAhFCnUvrckEU/cjVx5C6usRgibAqpG+xiuK3kJEnepMWSY4PBmjaG8u/sZhUc&#10;Li/33Slbt8frz2y6x+5jbs5npYbP/fodRKA+/Iv/3Hsd50+SKfx+E0+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aw+BxQAAAN0AAAAPAAAAAAAAAAAAAAAAAJgCAABkcnMv&#10;ZG93bnJldi54bWxQSwUGAAAAAAQABAD1AAAAigMAAAAA&#10;" adj="0,,0" path="m-1,nfc11929,,21600,9670,21600,21600em-1,nsc11929,,21600,9670,21600,21600l,21600,-1,xe" filled="f" strokeweight="1.5pt">
                        <v:stroke joinstyle="round"/>
                        <v:formulas/>
                        <v:path arrowok="t" o:extrusionok="f" o:connecttype="custom" o:connectlocs="0,0;71,80;0,80" o:connectangles="0,0,0"/>
                      </v:shape>
                      <v:shape id="Arc 1083" o:spid="_x0000_s1400" style="position:absolute;left:6440;top:3152;width:179;height:251;flip:x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jwTcQA&#10;AADdAAAADwAAAGRycy9kb3ducmV2LnhtbERPTWsCMRC9F/ofwhR6KZrVWtHVKKUgSqGHWsHrsBl3&#10;YzeTJYma+usbodDbPN7nzJfJtuJMPhjHCgb9AgRx5bThWsHua9WbgAgRWWPrmBT8UIDl4v5ujqV2&#10;F/6k8zbWIodwKFFBE2NXShmqhiyGvuuIM3dw3mLM0NdSe7zkcNvKYVGMpUXDuaHBjt4aqr63J6vA&#10;TK4vZrw+pOfB0ZvU7T+eTu9TpR4f0usMRKQU/8V/7o3O84fFCG7f5B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o8E3EAAAA3QAAAA8AAAAAAAAAAAAAAAAAmAIAAGRycy9k&#10;b3ducmV2LnhtbFBLBQYAAAAABAAEAPUAAACJAwAAAAA=&#10;" adj="0,,0" path="m-1,nfc60,,121,-1,182,,11858,,21421,9279,21772,20950em-1,nsc60,,121,-1,182,,11858,,21421,9279,21772,20950l182,21600,-1,xe" filled="f" strokeweight="1.5pt">
                        <v:stroke joinstyle="round"/>
                        <v:formulas/>
                        <v:path arrowok="t" o:extrusionok="f" o:connecttype="custom" o:connectlocs="0,0;179,243;1,251" o:connectangles="0,0,0"/>
                      </v:shape>
                      <v:oval id="Oval 1084" o:spid="_x0000_s1401" style="position:absolute;left:5304;top:3092;width:1301;height:1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wpN8MA&#10;AADdAAAADwAAAGRycy9kb3ducmV2LnhtbERPS4vCMBC+C/sfwizsRTTdsj6oRhFlYS8iVr2PzdiW&#10;bSalibb+eyMI3ubje8582ZlK3KhxpWUF38MIBHFmdcm5guPhdzAF4TyyxsoyKbiTg+XiozfHRNuW&#10;93RLfS5CCLsEFRTe14mULivIoBvamjhwF9sY9AE2udQNtiHcVDKOorE0WHJoKLCmdUHZf3o1Ck7x&#10;z6lv2+tokk5X7Xm7O5juvlHq67NbzUB46vxb/HL/6TA/jkbw/Cac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wpN8MAAADdAAAADwAAAAAAAAAAAAAAAACYAgAAZHJzL2Rv&#10;d25yZXYueG1sUEsFBgAAAAAEAAQA9QAAAIgDAAAAAA==&#10;" fillcolor="#767676" strokeweight="1pt">
                        <v:fill angle="90" focus="50%" type="gradient"/>
                      </v:oval>
                      <v:oval id="Oval 1085" o:spid="_x0000_s1402" style="position:absolute;left:5413;top:4644;width:985;height:9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3D1cUA&#10;AADdAAAADwAAAGRycy9kb3ducmV2LnhtbERPS2vCQBC+F/wPywi9lGZjoBKiq4i0Ui+lPgg9Dtkx&#10;CWZnw+42pv++Wyh4m4/vOcv1aDoxkPOtZQWzJAVBXFndcq3gfHp7zkH4gKyxs0wKfsjDejV5WGKh&#10;7Y0PNBxDLWII+wIVNCH0hZS+asigT2xPHLmLdQZDhK6W2uEthptOZmk6lwZbjg0N9rRtqLoev42C&#10;3exluy+f3Fe+/+C8fz3szPhZKvU4HTcLEIHGcBf/u991nJ+lc/j7Jp4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rcPVxQAAAN0AAAAPAAAAAAAAAAAAAAAAAJgCAABkcnMv&#10;ZG93bnJldi54bWxQSwUGAAAAAAQABAD1AAAAigMAAAAA&#10;" fillcolor="#767676" strokeweight="1.5pt">
                        <v:fill angle="90" focus="50%" type="gradient"/>
                      </v:oval>
                      <v:oval id="Oval 1086" o:spid="_x0000_s1403" style="position:absolute;left:5419;top:4632;width:973;height:9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eSncMA&#10;AADdAAAADwAAAGRycy9kb3ducmV2LnhtbERPTWvCQBC9C/6HZYTedNcgrabZiEht69Fo6XXITpNg&#10;djZktzH9991Cwds83udk29G2YqDeN441LBcKBHHpTMOVhsv5MF+D8AHZYOuYNPyQh20+nWSYGnfj&#10;Ew1FqEQMYZ+ihjqELpXSlzVZ9AvXEUfuy/UWQ4R9JU2PtxhuW5ko9SgtNhwbauxoX1N5Lb6thtfj&#10;58t17Y/nD5V0cnjbyc2qGLR+mI27ZxCBxnAX/7vfTZyfqCf4+yaeIP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JeSncMAAADdAAAADwAAAAAAAAAAAAAAAACYAgAAZHJzL2Rv&#10;d25yZXYueG1sUEsFBgAAAAAEAAQA9QAAAIgDAAAAAA==&#10;" fillcolor="#767676" strokeweight=".25pt">
                        <v:fill angle="90" focus="50%" type="gradient"/>
                      </v:oval>
                    </v:group>
                    <v:group id="Group 1087" o:spid="_x0000_s1404" style="position:absolute;left:3841;top:2770;width:727;height:414" coordorigin="2798,2710" coordsize="727,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CgLhMcAAADd&#10;AAAADwAAAAAAAAAAAAAAAACqAgAAZHJzL2Rvd25yZXYueG1sUEsFBgAAAAAEAAQA+gAAAJ4DAAAA&#10;AA==&#10;">
                      <v:shape id="Freeform 1088" o:spid="_x0000_s1405" style="position:absolute;left:2798;top:2738;width:727;height:386;visibility:visible;mso-wrap-style:square;v-text-anchor:top" coordsize="727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L93cQA&#10;AADdAAAADwAAAGRycy9kb3ducmV2LnhtbERPTWvCQBC9F/wPywje6q4epI2uIooQehAapXocs2MS&#10;zM6G7DZJ++u7hUJv83ifs9oMthYdtb5yrGE2VSCIc2cqLjScT4fnFxA+IBusHZOGL/KwWY+eVpgY&#10;1/M7dVkoRAxhn6CGMoQmkdLnJVn0U9cQR+7uWoshwraQpsU+httazpVaSIsVx4YSG9qVlD+yT6vh&#10;++TT/mqOl/3Hm0oPt3OWd8dK68l42C5BBBrCv/jPnZo4f65e4febeIJ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C/d3EAAAA3QAAAA8AAAAAAAAAAAAAAAAAmAIAAGRycy9k&#10;b3ducmV2LnhtbFBLBQYAAAAABAAEAPUAAACJAwAAAAA=&#10;" path="m,l8,330r16,23l49,367r54,7l337,386,631,374r62,-13l718,344,727,7,,xe" fillcolor="#0070c0" stroked="f" strokeweight=".25pt">
                        <v:fill opacity="32896f"/>
                        <v:path arrowok="t" o:connecttype="custom" o:connectlocs="0,0;8,330;24,353;49,367;103,374;337,386;631,374;693,361;718,344;727,7;0,0" o:connectangles="0,0,0,0,0,0,0,0,0,0,0"/>
                      </v:shape>
                      <v:oval id="Oval 1089" o:spid="_x0000_s1406" style="position:absolute;left:2807;top:2710;width:708;height:6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RSAsgA&#10;AADdAAAADwAAAGRycy9kb3ducmV2LnhtbESPT2vCQBDF74V+h2UEL0U3ESoluoqUFnq06R/1Nman&#10;2bTZ2ZBdNe2n7xwKvc3w3rz3m+V68K06Ux+bwAbyaQaKuAq24drA68vj5A5UTMgW28Bk4JsirFfX&#10;V0ssbLjwM53LVCsJ4VigAZdSV2gdK0ce4zR0xKJ9hN5jkrWvte3xIuG+1bMsm2uPDUuDw47uHVVf&#10;5ckbeL9Nn+zedsfDT5y3Wb69eSj3J2PGo2GzAJVoSP/mv+snK/izXPjlGxlBr3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FFICyAAAAN0AAAAPAAAAAAAAAAAAAAAAAJgCAABk&#10;cnMvZG93bnJldi54bWxQSwUGAAAAAAQABAD1AAAAjQMAAAAA&#10;" fillcolor="#0070c0" strokeweight=".25pt">
                        <v:fill opacity="32896f"/>
                      </v:oval>
                    </v:group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407" type="#_x0000_t202" style="position:absolute;width:16002;height:2057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  <v:textbox style="mso-next-textbox:#Text Box 2">
                      <w:txbxContent>
                        <w:p w:rsidR="00980738" w:rsidRDefault="00980738" w:rsidP="00980738">
                          <w:r w:rsidRPr="0013565F">
                            <w:rPr>
                              <w:rFonts w:ascii="Times New Roman" w:eastAsia="Times New Roman" w:hAnsi="Times New Roman" w:cs="Times New Roman"/>
                              <w:noProof/>
                              <w:sz w:val="24"/>
                              <w:szCs w:val="24"/>
                              <w:lang w:eastAsia="fr-FR"/>
                            </w:rPr>
                            <w:drawing>
                              <wp:inline distT="0" distB="0" distL="0" distR="0">
                                <wp:extent cx="1410970" cy="1995392"/>
                                <wp:effectExtent l="0" t="0" r="0" b="5080"/>
                                <wp:docPr id="1349" name="Picture 134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klipartz.com (5).png"/>
                                        <pic:cNvPicPr/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10970" cy="199539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v:group>
                <v:group id="Group 16" o:spid="_x0000_s1408" style="position:absolute;top:3714;width:11507;height:19336" coordsize="11507,19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5" o:spid="_x0000_s1409" type="#_x0000_t32" style="position:absolute;left:1143;width:567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0138IAAADaAAAADwAAAGRycy9kb3ducmV2LnhtbESPQWsCMRSE7wX/Q3iCt5ptwapbo4hU&#10;lN6qgtfH5nV36eZlN4mb9d+bQqHHYWa+YVabwTSiJ+drywpephkI4sLqmksFl/P+eQHCB2SNjWVS&#10;cCcPm/XoaYW5tpG/qD+FUiQI+xwVVCG0uZS+qMign9qWOHnf1hkMSbpSaocxwU0jX7PsTRqsOS1U&#10;2NKuouLndDMKrvjhui4u+/nxcJnp6zx28TMqNRkP23cQgYbwH/5rH7WCGfxeSTdAr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v0138IAAADaAAAADwAAAAAAAAAAAAAA&#10;AAChAgAAZHJzL2Rvd25yZXYueG1sUEsFBgAAAAAEAAQA+QAAAJADAAAAAA==&#10;" strokecolor="windowText" strokeweight="1.5pt">
                    <v:stroke endarrow="block" joinstyle="miter"/>
                  </v:shape>
                  <v:shape id="Straight Arrow Connector 6" o:spid="_x0000_s1410" type="#_x0000_t32" style="position:absolute;left:1238;top:4476;width:567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+rqMIAAADaAAAADwAAAGRycy9kb3ducmV2LnhtbESPT2sCMRTE7wW/Q3hCbzVbof7ZGkVE&#10;qXirCl4fm9fdpZuX3SRutt++KQg9DjPzG2a1GUwjenK+tqzgdZKBIC6srrlUcL0cXhYgfEDW2Fgm&#10;BT/kYbMePa0w1zbyJ/XnUIoEYZ+jgiqENpfSFxUZ9BPbEifvyzqDIUlXSu0wJrhp5DTLZtJgzWmh&#10;wpZ2FRXf57tRcMO967q47OfHj+ubvs1jF09RqefxsH0HEWgI/+FH+6gVzODvSroB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i+rqMIAAADaAAAADwAAAAAAAAAAAAAA&#10;AAChAgAAZHJzL2Rvd25yZXYueG1sUEsFBgAAAAAEAAQA+QAAAJADAAAAAA==&#10;" strokecolor="windowText" strokeweight="1.5pt">
                    <v:stroke endarrow="block" joinstyle="miter"/>
                  </v:shape>
                  <v:shape id="Straight Arrow Connector 7" o:spid="_x0000_s1411" type="#_x0000_t32" style="position:absolute;top:14859;width:567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MOM8IAAADaAAAADwAAAGRycy9kb3ducmV2LnhtbESPQWvCQBSE7wX/w/KE3urGgqZNXUWK&#10;UvFWK3h9ZF+T0OzbZHfNpv++Kwg9DjPzDbPajKYVAznfWFYwn2UgiEurG64UnL/2Ty8gfEDW2Fom&#10;Bb/kYbOePKyw0DbyJw2nUIkEYV+ggjqErpDSlzUZ9DPbESfv2zqDIUlXSe0wJrhp5XOWLaXBhtNC&#10;jR2911T+nK5GwQV3ru/j65AfPs4LfcljH49RqcfpuH0DEWgM/+F7+6AV5HC7km6AX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WMOM8IAAADaAAAADwAAAAAAAAAAAAAA&#10;AAChAgAAZHJzL2Rvd25yZXYueG1sUEsFBgAAAAAEAAQA+QAAAJADAAAAAA==&#10;" strokecolor="windowText" strokeweight="1.5pt">
                    <v:stroke endarrow="block" joinstyle="miter"/>
                  </v:shape>
                  <v:shape id="Straight Arrow Connector 8" o:spid="_x0000_s1412" type="#_x0000_t32" style="position:absolute;left:2286;top:19335;width:5670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yaQb8AAADaAAAADwAAAGRycy9kb3ducmV2LnhtbERPW2vCMBR+H+w/hDPwbaYKTu2MIuKY&#10;+OYFfD00Z22xOWmTrOn+/fIg+Pjx3VebwTSiJ+drywom4wwEcWF1zaWC6+XrfQHCB2SNjWVS8Ece&#10;NuvXlxXm2kY+UX8OpUgh7HNUUIXQ5lL6oiKDfmxb4sT9WGcwJOhKqR3GFG4aOc2yD2mw5tRQYUu7&#10;ior7+dcouOHedV1c9vPD93Wmb/PYxWNUavQ2bD9BBBrCU/xwH7SCtDVdSTdAr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PyaQb8AAADaAAAADwAAAAAAAAAAAAAAAACh&#10;AgAAZHJzL2Rvd25yZXYueG1sUEsFBgAAAAAEAAQA+QAAAI0DAAAAAA==&#10;" strokecolor="windowText" strokeweight="1.5pt">
                    <v:stroke endarrow="block" joinstyle="miter"/>
                  </v:shape>
                  <v:oval id="Oval 13" o:spid="_x0000_s1413" style="position:absolute;left:4667;top:2286;width:6840;height:114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lcOMIA&#10;AADbAAAADwAAAGRycy9kb3ducmV2LnhtbERPS2sCMRC+F/wPYYTealaLRVezslgLLV6qVbwOyewD&#10;N5Nlk+r67xuh4G0+vucsV71txIU6XztWMB4lIIi1MzWXCg4/Hy8zED4gG2wck4IbeVhlg6clpsZd&#10;eUeXfShFDGGfooIqhDaV0uuKLPqRa4kjV7jOYoiwK6Xp8BrDbSMnSfImLdYcGypsaV2RPu9/rYJp&#10;u5kdTsft7l3nG32bf3/1eTFV6nnY5wsQgfrwEP+7P02c/wr3X+IBM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iVw4wgAAANsAAAAPAAAAAAAAAAAAAAAAAJgCAABkcnMvZG93&#10;bnJldi54bWxQSwUGAAAAAAQABAD1AAAAhwMAAAAA&#10;" fillcolor="#deebf7" strokecolor="windowText" strokeweight="1.5pt">
                    <v:stroke joinstyle="miter"/>
                  </v:oval>
                  <v:shape id="Flowchart: Merge 14" o:spid="_x0000_s1414" style="position:absolute;left:5810;top:6286;width:4500;height:3960;visibility:visible;mso-wrap-style:square;v-text-anchor:middle" coordsize="10000,98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6hIMAA&#10;AADbAAAADwAAAGRycy9kb3ducmV2LnhtbERPS4vCMBC+L/gfwgh726bqrkg1igiC4skHqLehGZti&#10;MylNtN1/bxaEvc3H95zZorOVeFLjS8cKBkkKgjh3uuRCwem4/pqA8AFZY+WYFPySh8W89zHDTLuW&#10;9/Q8hELEEPYZKjAh1JmUPjdk0SeuJo7czTUWQ4RNIXWDbQy3lRym6VhaLDk2GKxpZSi/Hx5WwWiz&#10;3Zn2cb202qc4Yrldn+lHqc9+t5yCCNSFf/HbvdFx/jf8/RIPkPM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c6hIMAAAADbAAAADwAAAAAAAAAAAAAAAACYAgAAZHJzL2Rvd25y&#10;ZXYueG1sUEsFBgAAAAAEAAQA9QAAAIUDAAAAAA==&#10;" path="m,l10000,,5176,9852,,xe" fillcolor="#5b9bd5" strokecolor="#00b0f0" strokeweight="1.5pt">
                    <v:stroke joinstyle="miter"/>
                    <v:path arrowok="t" o:connecttype="custom" o:connectlocs="0,0;450000,0;232920,396000;0,0" o:connectangles="0,0,0,0"/>
                  </v:shape>
                  <v:oval id="Oval 15" o:spid="_x0000_s1415" style="position:absolute;left:5715;top:5619;width:4680;height:114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EZmL8A&#10;AADbAAAADwAAAGRycy9kb3ducmV2LnhtbERPTWvCQBC9C/6HZYTezMZSQ0ldRQShx1arvQ7ZabKY&#10;nY3ZaUz/vVso9DaP9zmrzehbNVAfXWADiywHRVwF67g28HHcz59BRUG22AYmAz8UYbOeTlZY2nDj&#10;dxoOUqsUwrFEA41IV2odq4Y8xix0xIn7Cr1HSbCvte3xlsJ9qx/zvNAeHaeGBjvaNVRdDt/eQNhL&#10;8XSW3L3troU7fR6LIQ5ozMNs3L6AEhrlX/znfrVp/hJ+f0kH6P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sRmYvwAAANsAAAAPAAAAAAAAAAAAAAAAAJgCAABkcnMvZG93bnJl&#10;di54bWxQSwUGAAAAAAQABAD1AAAAhAMAAAAA&#10;" fillcolor="#5b9bd5" strokecolor="windowText" strokeweight="1.5pt">
                    <v:stroke joinstyle="miter"/>
                  </v:oval>
                </v:group>
              </v:group>
              <v:group id="Group 57" o:spid="_x0000_s1416" style="position:absolute;top:1047;width:27438;height:27381" coordsize="27438,27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<v:shape id="Text Box 51" o:spid="_x0000_s1417" type="#_x0000_t202" style="position:absolute;left:1238;width:12484;height:33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<v:textbox style="mso-next-textbox:#Text Box 51">
                    <w:txbxContent>
                      <w:p w:rsidR="00980738" w:rsidRPr="00980738" w:rsidRDefault="00980738" w:rsidP="00980738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.</w:t>
                        </w:r>
                        <w:r w:rsidR="00157315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و</w:t>
                        </w:r>
                        <w:r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. . . . . . . . . .</w:t>
                        </w:r>
                      </w:p>
                    </w:txbxContent>
                  </v:textbox>
                </v:shape>
                <v:shape id="Text Box 52" o:spid="_x0000_s1418" type="#_x0000_t202" style="position:absolute;left:1143;top:4667;width:12484;height:33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<v:textbox style="mso-next-textbox:#Text Box 52">
                    <w:txbxContent>
                      <w:p w:rsidR="00980738" w:rsidRPr="00980738" w:rsidRDefault="00157315" w:rsidP="00980738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ي</w:t>
                        </w:r>
                        <w:r w:rsidR="00980738"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. . . . . . . . . . .</w:t>
                        </w:r>
                      </w:p>
                    </w:txbxContent>
                  </v:textbox>
                </v:shape>
                <v:shape id="Text Box 53" o:spid="_x0000_s1419" type="#_x0000_t202" style="position:absolute;top:14859;width:12484;height:33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<v:textbox style="mso-next-textbox:#Text Box 53">
                    <w:txbxContent>
                      <w:p w:rsidR="00980738" w:rsidRPr="00980738" w:rsidRDefault="00157315" w:rsidP="00980738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م</w:t>
                        </w:r>
                        <w:r w:rsidR="00980738"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. . . . . . . . . . .</w:t>
                        </w:r>
                      </w:p>
                    </w:txbxContent>
                  </v:textbox>
                </v:shape>
                <v:shape id="Text Box 54" o:spid="_x0000_s1420" type="#_x0000_t202" style="position:absolute;left:44;top:19526;width:14821;height:33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 style="mso-next-textbox:#Text Box 54">
                    <w:txbxContent>
                      <w:p w:rsidR="00980738" w:rsidRPr="00980738" w:rsidRDefault="00980738" w:rsidP="00980738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.</w:t>
                        </w:r>
                        <w:r w:rsidR="00157315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ك</w:t>
                        </w:r>
                        <w:r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. . . . . . . . . . . . .</w:t>
                        </w:r>
                      </w:p>
                    </w:txbxContent>
                  </v:textbox>
                </v:shape>
                <v:shape id="Text Box 55" o:spid="_x0000_s1421" type="#_x0000_t202" style="position:absolute;left:11474;top:24003;width:15964;height:33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oA18YA&#10;AADbAAAADwAAAGRycy9kb3ducmV2LnhtbESPQWvCQBSE74X+h+UVems2CimSZhUJSKXoQZtLb6/Z&#10;ZxLMvk2zaxL99d1CweMwM98w2WoyrRiod41lBbMoBkFcWt1wpaD43LwsQDiPrLG1TAqu5GC1fHzI&#10;MNV25AMNR1+JAGGXooLa+y6V0pU1GXSR7YiDd7K9QR9kX0nd4xjgppXzOH6VBhsOCzV2lNdUno8X&#10;o+Aj3+zx8D03i1ubv+9O6+6n+EqUen6a1m8gPE3+Hv5vb7WCJIG/L+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oA18YAAADbAAAADwAAAAAAAAAAAAAAAACYAgAAZHJz&#10;L2Rvd25yZXYueG1sUEsFBgAAAAAEAAQA9QAAAIsDAAAAAA==&#10;" filled="f" stroked="f" strokeweight=".5pt">
                  <v:textbox style="mso-next-textbox:#Text Box 55">
                    <w:txbxContent>
                      <w:p w:rsidR="00980738" w:rsidRPr="00980738" w:rsidRDefault="00980738" w:rsidP="00980738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عملية:</w:t>
                        </w:r>
                        <w:r w:rsidR="00157315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.</w:t>
                        </w:r>
                        <w:r w:rsidR="00157315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:</w:t>
                        </w:r>
                        <w:r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. . . . . . . . . .</w:t>
                        </w:r>
                      </w:p>
                    </w:txbxContent>
                  </v:textbox>
                </v:shape>
              </v:group>
            </v:group>
            <v:group id="Group 1345" o:spid="_x0000_s1422" style="position:absolute;left:30956;top:1143;width:36684;height:28238" coordsize="36683,28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ISR8UAAADdAAAADwAAAGRycy9kb3ducmV2LnhtbERPTWvCQBC9F/wPyxS8&#10;NZtoUyTNKiJVPIRCVSi9DdkxCWZnQ3abxH/fLRR6m8f7nHwzmVYM1LvGsoIkikEQl1Y3XCm4nPdP&#10;KxDOI2tsLZOCOznYrGcPOWbajvxBw8lXIoSwy1BB7X2XSenKmgy6yHbEgbva3qAPsK+k7nEM4aaV&#10;izh+kQYbDg01drSrqbydvo2Cw4jjdpm8DcXturt/ndP3zyIhpeaP0/YVhKfJ/4v/3Ecd5i+fU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KiEkfFAAAA3QAA&#10;AA8AAAAAAAAAAAAAAAAAqgIAAGRycy9kb3ducmV2LnhtbFBLBQYAAAAABAAEAPoAAACcAwAAAAA=&#10;">
              <v:group id="Group 50" o:spid="_x0000_s1423" style="position:absolute;left:3333;width:20670;height:24688" coordsize="20669,246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<v:group id="Group 45" o:spid="_x0000_s1424" style="position:absolute;top:7620;width:10077;height:17068" coordsize="10077,170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group id="Groupe 1199" o:spid="_x0000_s1425" style="position:absolute;left:2381;top:9906;width:5721;height:7162" coordorigin="3798,2061" coordsize="901,11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group id="Group 1079" o:spid="_x0000_s1426" style="position:absolute;left:3798;top:2061;width:901;height:1128" coordorigin="5304,3092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<v:roundrect id="AutoShape 1080" o:spid="_x0000_s1427" style="position:absolute;left:5377;top:3140;width:1065;height:1560;visibility:visible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ZPScIA&#10;AADbAAAADwAAAGRycy9kb3ducmV2LnhtbERPS2rDMBDdF3IHMYHsailepK0TxYSQQrsobW0fYGJN&#10;bBNrZCzFcW9fLQpdPt5/l8+2FxONvnOsYZ0oEMS1Mx03Gqry9fEZhA/IBnvHpOGHPOT7xcMOM+Pu&#10;/E1TERoRQ9hnqKENYcik9HVLFn3iBuLIXdxoMUQ4NtKMeI/htpepUhtpsePY0OJAx5bqa3GzGoZT&#10;+fRSfn2+V+p8mz6kcudL5bReLefDFkSgOfyL/9xvRkMa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Jk9JwgAAANsAAAAPAAAAAAAAAAAAAAAAAJgCAABkcnMvZG93&#10;bnJldi54bWxQSwUGAAAAAAQABAD1AAAAhwMAAAAA&#10;" fillcolor="#c5c5c5" strokeweight="1.5pt">
                        <v:fill angle="90" focus="50%" type="gradient"/>
                      </v:roundrect>
                      <v:shape id="Freeform 1081" o:spid="_x0000_s1428" style="position:absolute;left:6425;top:3176;width:129;height:156;visibility:visible;mso-wrap-style:square;v-text-anchor:top" coordsize="12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MiccQA&#10;AADbAAAADwAAAGRycy9kb3ducmV2LnhtbESPQWvCQBSE7wX/w/KE3pqNKUiJrqKiIFKQpqIeH9ln&#10;Nph9G7Krpv/eLRR6HGbmG2Y6720j7tT52rGCUZKCIC6drrlScPjevH2A8AFZY+OYFPyQh/ls8DLF&#10;XLsHf9G9CJWIEPY5KjAhtLmUvjRk0SeuJY7exXUWQ5RdJXWHjwi3jczSdCwt1hwXDLa0MlRei5tV&#10;sL/1u2xXLN/XlyOa9vR5dvvjVqnXYb+YgAjUh//wX3urFWQj+P0Sf4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TInHEAAAA2wAAAA8AAAAAAAAAAAAAAAAAmAIAAGRycy9k&#10;b3ducmV2LnhtbFBLBQYAAAAABAAEAPUAAACJAwAAAAA=&#10;" path="m,27l,156r30,-3l66,45,129,,,27xe" fillcolor="silver" stroked="f">
                        <v:path arrowok="t" o:connecttype="custom" o:connectlocs="0,27;0,156;30,153;66,45;129,0;0,27" o:connectangles="0,0,0,0,0,0"/>
                      </v:shape>
                      <v:shape id="Arc 1082" o:spid="_x0000_s1429" style="position:absolute;left:5306;top:3152;width:71;height:80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YqfMUA&#10;AADbAAAADwAAAGRycy9kb3ducmV2LnhtbESPQWvCQBSE7wX/w/IEL0U3TaFodBUptAgepKn0/Mw+&#10;s8Hs2zS7TWJ/vVsoeBxm5htmtRlsLTpqfeVYwdMsAUFcOF1xqeD4+Tadg/ABWWPtmBRcycNmPXpY&#10;YaZdzx/U5aEUEcI+QwUmhCaT0heGLPqZa4ijd3atxRBlW0rdYh/htpZpkrxIixXHBYMNvRoqLvmP&#10;VXA4P17fv/Jtd/z+nT/vsN8vzOmk1GQ8bJcgAg3hHv5v77SCNIW/L/EHyP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5ip8xQAAANsAAAAPAAAAAAAAAAAAAAAAAJgCAABkcnMv&#10;ZG93bnJldi54bWxQSwUGAAAAAAQABAD1AAAAigMAAAAA&#10;" adj="0,,0" path="m-1,nfc11929,,21600,9670,21600,21600em-1,nsc11929,,21600,9670,21600,21600l,21600,-1,xe" filled="f" strokeweight="1.5pt">
                        <v:stroke joinstyle="round"/>
                        <v:formulas/>
                        <v:path arrowok="t" o:extrusionok="f" o:connecttype="custom" o:connectlocs="0,0;71,80;0,80" o:connectangles="0,0,0"/>
                      </v:shape>
                      <v:shape id="Arc 1083" o:spid="_x0000_s1430" style="position:absolute;left:6440;top:3152;width:179;height:251;flip:x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0+SMUA&#10;AADbAAAADwAAAGRycy9kb3ducmV2LnhtbESPQWsCMRSE7wX/Q3hCL0WzKhW7NYoIxSL0UBW8PjbP&#10;3bSblyWJGvvrTaHQ4zAz3zDzZbKtuJAPxrGC0bAAQVw5bbhWcNi/DWYgQkTW2DomBTcKsFz0HuZY&#10;anflT7rsYi0yhEOJCpoYu1LKUDVkMQxdR5y9k/MWY5a+ltrjNcNtK8dFMZUWDeeFBjtaN1R9785W&#10;gZn9PJvp5pQmoy9vUnf8eDpvX5R67KfVK4hIKf6H/9rvWsF4Ar9f8g+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TT5IxQAAANsAAAAPAAAAAAAAAAAAAAAAAJgCAABkcnMv&#10;ZG93bnJldi54bWxQSwUGAAAAAAQABAD1AAAAigMAAAAA&#10;" adj="0,,0" path="m-1,nfc60,,121,-1,182,,11858,,21421,9279,21772,20950em-1,nsc60,,121,-1,182,,11858,,21421,9279,21772,20950l182,21600,-1,xe" filled="f" strokeweight="1.5pt">
                        <v:stroke joinstyle="round"/>
                        <v:formulas/>
                        <v:path arrowok="t" o:extrusionok="f" o:connecttype="custom" o:connectlocs="0,0;179,243;1,251" o:connectangles="0,0,0"/>
                      </v:shape>
                      <v:oval id="Oval 1085" o:spid="_x0000_s1431" style="position:absolute;left:5413;top:4644;width:985;height:9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KryMUA&#10;AADbAAAADwAAAGRycy9kb3ducmV2LnhtbESPQWvCQBSE70L/w/IKvYjZGFBC6ipFWtFLUVuCx0f2&#10;NQnNvg272xj/fbdQ8DjMzDfMajOaTgzkfGtZwTxJQRBXVrdcK/j8eJvlIHxA1thZJgU38rBZP0xW&#10;WGh75RMN51CLCGFfoIImhL6Q0lcNGfSJ7Ymj92WdwRClq6V2eI1w08ksTZfSYMtxocGetg1V3+cf&#10;o2A3X2wP5dRd8sM75/3raWfGY6nU0+P48gwi0Bju4f/2XivIFvD3Jf4A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YqvIxQAAANsAAAAPAAAAAAAAAAAAAAAAAJgCAABkcnMv&#10;ZG93bnJldi54bWxQSwUGAAAAAAQABAD1AAAAigMAAAAA&#10;" fillcolor="#767676" strokeweight="1.5pt">
                        <v:fill angle="90" focus="50%" type="gradient"/>
                      </v:oval>
                      <v:oval id="Oval 1086" o:spid="_x0000_s1432" style="position:absolute;left:5419;top:4632;width:973;height:9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7DP8EA&#10;AADbAAAADwAAAGRycy9kb3ducmV2LnhtbESPQYvCMBSE74L/ITzBm6YWEa1GEdld9bhV8fponm2x&#10;eSlNttZ/bwRhj8PMfMOsNp2pREuNKy0rmIwjEMSZ1SXnCs6n79EchPPIGivLpOBJDjbrfm+FibYP&#10;/qU29bkIEHYJKii8rxMpXVaQQTe2NXHwbrYx6INscqkbfAS4qWQcRTNpsOSwUGBNu4Kye/pnFPwc&#10;r1/3uTueLlFcy3a/lYtp2io1HHTbJQhPnf8Pf9oHrSCewftL+AF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uwz/BAAAA2wAAAA8AAAAAAAAAAAAAAAAAmAIAAGRycy9kb3du&#10;cmV2LnhtbFBLBQYAAAAABAAEAPUAAACGAwAAAAA=&#10;" fillcolor="#767676" strokeweight=".25pt">
                        <v:fill angle="90" focus="50%" type="gradient"/>
                      </v:oval>
                      <v:oval id="Oval 1084" o:spid="_x0000_s1433" style="position:absolute;left:5304;top:3092;width:1301;height:1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oKS8MA&#10;AADbAAAADwAAAGRycy9kb3ducmV2LnhtbESPQYvCMBSE7wv+h/AEL4umFneVahRRBC+ybNX7s3m2&#10;xealNNHWf2+EhT0OM/MNs1h1phIPalxpWcF4FIEgzqwuOVdwOu6GMxDOI2usLJOCJzlYLXsfC0y0&#10;bfmXHqnPRYCwS1BB4X2dSOmyggy6ka2Jg3e1jUEfZJNL3WAb4KaScRR9S4Mlh4UCa9oUlN3Su1Fw&#10;jifnT9vev6bpbN1eDj9H0z23Sg363XoOwlPn/8N/7b1WEE/g/SX8ALl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oKS8MAAADbAAAADwAAAAAAAAAAAAAAAACYAgAAZHJzL2Rv&#10;d25yZXYueG1sUEsFBgAAAAAEAAQA9QAAAIgDAAAAAA==&#10;" fillcolor="#767676" strokeweight="1pt">
                        <v:fill angle="90" focus="50%" type="gradient"/>
                      </v:oval>
                    </v:group>
                    <v:group id="Group 1087" o:spid="_x0000_s1434" style="position:absolute;left:3841;top:2770;width:727;height:414" coordorigin="2798,2710" coordsize="727,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<v:shape id="Freeform 1088" o:spid="_x0000_s1435" style="position:absolute;left:2798;top:2738;width:727;height:386;visibility:visible;mso-wrap-style:square;v-text-anchor:top" coordsize="727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+LdcMA&#10;AADbAAAADwAAAGRycy9kb3ducmV2LnhtbERPz2vCMBS+C/sfwhvspqkehnSmZQhaBzu4qofdHs1b&#10;W01eSpO1nX/9chjs+PH93uSTNWKg3reOFSwXCQjiyumWawXn026+BuEDskbjmBT8kIc8e5htMNVu&#10;5A8aylCLGMI+RQVNCF0qpa8asugXriOO3JfrLYYI+1rqHscYbo1cJcmztNhybGiwo21D1a38tgre&#10;it2+dHj6vBbuNh7fL8vLfW2UenqcXl9ABJrCv/jPfdAKVnFs/B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K+LdcMAAADbAAAADwAAAAAAAAAAAAAAAACYAgAAZHJzL2Rv&#10;d25yZXYueG1sUEsFBgAAAAAEAAQA9QAAAIgDAAAAAA==&#10;" path="m,l8,330r16,23l49,367r54,7l337,386,631,374r62,-13l718,344,727,7,,xe" fillcolor="#00b0f0" stroked="f" strokeweight=".25pt">
                        <v:fill opacity="32896f"/>
                        <v:path arrowok="t" o:connecttype="custom" o:connectlocs="0,0;8,330;24,353;49,367;103,374;337,386;631,374;693,361;718,344;727,7;0,0" o:connectangles="0,0,0,0,0,0,0,0,0,0,0"/>
                      </v:shape>
                      <v:oval id="Oval 1089" o:spid="_x0000_s1436" style="position:absolute;left:2807;top:2710;width:708;height:6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rjYcMA&#10;AADbAAAADwAAAGRycy9kb3ducmV2LnhtbESPwW7CMBBE75X4B2uRuFTglANqAgYhJCA3KPABq3gT&#10;B+J1GhtI/75GqtTjaGbeaBar3jbiQZ2vHSv4mCQgiAuna64UXM7b8ScIH5A1No5JwQ95WC0HbwvM&#10;tHvyFz1OoRIRwj5DBSaENpPSF4Ys+olriaNXus5iiLKrpO7wGeG2kdMkmUmLNccFgy1tDBW3090q&#10;OF7KK3L5ba6HkO+bbZ7ubu+pUqNhv56DCNSH//BfO9cKpim8vsQf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rjYcMAAADbAAAADwAAAAAAAAAAAAAAAACYAgAAZHJzL2Rv&#10;d25yZXYueG1sUEsFBgAAAAAEAAQA9QAAAIgDAAAAAA==&#10;" fillcolor="#00b0f0" strokeweight=".25pt">
                        <v:fill opacity="32896f"/>
                      </v:oval>
                    </v:group>
                  </v:group>
                  <v:group id="Group 44" o:spid="_x0000_s1437" style="position:absolute;width:10077;height:13982" coordsize="10080,13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<v:group id="Group 43" o:spid="_x0000_s1438" style="position:absolute;width:10080;height:12566" coordsize="10080,12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<v:group id="Group 1257" o:spid="_x0000_s1439" style="position:absolute;top:2000;width:9931;height:10566" coordorigin="4363,5620" coordsize="1969,20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pGE6wwAAAN0AAAAP&#10;AAAAAAAAAAAAAAAAAKoCAABkcnMvZG93bnJldi54bWxQSwUGAAAAAAQABAD6AAAAmgMAAAAA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AutoShape 1258" o:spid="_x0000_s1440" type="#_x0000_t5" style="position:absolute;left:4365;top:5655;width:1965;height:1200;flip:y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2X4sQA&#10;AADdAAAADwAAAGRycy9kb3ducmV2LnhtbERPTWsCMRC9F/wPYQpeimbrosjWKCJVPOhB21KPw2a6&#10;u3UzCZuo6783guBtHu9zJrPW1OJMja8sK3jvJyCIc6srLhR8fy17YxA+IGusLZOCK3mYTTsvE8y0&#10;vfCOzvtQiBjCPkMFZQguk9LnJRn0feuII/dnG4MhwqaQusFLDDe1HCTJSBqsODaU6GhRUn7cn4wC&#10;9/N72Fbp53K7Wv+3b+Ew3FDulOq+tvMPEIHa8BQ/3Gsd56fpCO7fxBPk9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Nl+LEAAAA3QAAAA8AAAAAAAAAAAAAAAAAmAIAAGRycy9k&#10;b3ducmV2LnhtbFBLBQYAAAAABAAEAPUAAACJAwAAAAA=&#10;" fillcolor="window" strokeweight="1pt"/>
                        <v:rect id="Rectangle 1260" o:spid="_x0000_s1441" style="position:absolute;left:5277;top:6759;width:143;height:87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kCKsQA&#10;AADdAAAADwAAAGRycy9kb3ducmV2LnhtbESPQWvCQBCF70L/wzKF3nRTBS3RVaQg9FRq1HodsmOy&#10;mp0N2a2m/945CN5meG/e+2ax6n2jrtRFF9jA+ygDRVwG67gysN9thh+gYkK22AQmA/8UYbV8GSww&#10;t+HGW7oWqVISwjFHA3VKba51LGvyGEehJRbtFDqPSdau0rbDm4T7Ro+zbKo9OpaGGlv6rKm8FH/e&#10;gDtezpmfnZudK5AOMVD/8/ttzNtrv56DStSnp/lx/WUFfzIRXPlGRt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JAirEAAAA3QAAAA8AAAAAAAAAAAAAAAAAmAIAAGRycy9k&#10;b3ducmV2LnhtbFBLBQYAAAAABAAEAPUAAACJAwAAAAA=&#10;" fillcolor="window"/>
                        <v:shape id="AutoShape 1261" o:spid="_x0000_s1442" style="position:absolute;left:5268;top:6738;width:165;height:71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3f88IA&#10;AADdAAAADwAAAGRycy9kb3ducmV2LnhtbERP3WrCMBS+F/YO4Qx2p6kryqzG0g0Khc0LnQ9waI5t&#10;sTkpSabZ2y+Dwe7Ox/d7dmU0o7iR84NlBctFBoK4tXrgTsH5s56/gPABWeNomRR8k4dy/zDbYaHt&#10;nY90O4VOpBD2BSroQ5gKKX3bk0G/sBNx4i7WGQwJuk5qh/cUbkb5nGVraXDg1NDjRG89tdfTl1Hg&#10;Nppifajkh6FKnpv2dfW+iko9PcZqCyJQDP/iP3ej0/w838DvN+kE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fd/zwgAAAN0AAAAPAAAAAAAAAAAAAAAAAJgCAABkcnMvZG93&#10;bnJldi54bWxQSwUGAAAAAAQABAD1AAAAhwMAAAAA&#10;" adj="0,,0" path="m,l6608,21600r8384,l21600,,,xe" fillcolor="#a9a9a9" stroked="f">
                          <v:fill angle="90" focus="50%" type="gradient"/>
                          <v:stroke joinstyle="miter"/>
                          <v:formulas/>
                          <v:path o:connecttype="custom" o:connectlocs="140,36;83,71;25,36;83,0" o:connectangles="0,0,0,0" textboxrect="5105,5172,16495,16428"/>
                        </v:shape>
                        <v:oval id="Oval 1259" o:spid="_x0000_s1443" style="position:absolute;left:4363;top:5620;width:1969;height:13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3Jr8MA&#10;AADdAAAADwAAAGRycy9kb3ducmV2LnhtbERP32vCMBB+H+x/CCfsbSYqqFSjSOdgY4yxKujj0Zxt&#10;sbmUJGr975fBYG/38f285bq3rbiSD41jDaOhAkFcOtNwpWG/e32egwgR2WDrmDTcKcB69fiwxMy4&#10;G3/TtYiVSCEcMtRQx9hlUoayJoth6DrixJ2ctxgT9JU0Hm8p3LZyrNRUWmw4NdTYUV5TeS4uVkO5&#10;b+jjhQ5fx/dqluNFbfNPr7R+GvSbBYhIffwX/7nfTJo/mczg95t0gl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03Jr8MAAADdAAAADwAAAAAAAAAAAAAAAACYAgAAZHJzL2Rv&#10;d25yZXYueG1sUEsFBgAAAAAEAAQA9QAAAIgDAAAAAA==&#10;" fillcolor="window" strokeweight="1pt"/>
                      </v:group>
                      <v:group id="Group 40" o:spid="_x0000_s1444" style="position:absolute;width:10080;height:7200" coordsize="9156,69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  <v:group id="Group 34" o:spid="_x0000_s1445" style="position:absolute;width:9156;height:6921" coordsize="9158,6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  <v:shape id="Isosceles Triangle 31" o:spid="_x0000_s1446" type="#_x0000_t5" style="position:absolute;top:1143;width:9144;height:5715;rotation:1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aNMb8A&#10;AADbAAAADwAAAGRycy9kb3ducmV2LnhtbESP3YrCMBSE7xd8h3AE79bUFUSqUVRc2Uv/HuDQHJtg&#10;c1KbaOvbmwXBy2Hmm2Hmy85V4kFNsJ4VjIYZCOLCa8ulgvPp93sKIkRkjZVnUvCkAMtF72uOufYt&#10;H+hxjKVIJRxyVGBirHMpQ2HIYRj6mjh5F984jEk2pdQNtqncVfInyybSoeW0YLCmjaHierw7BeOr&#10;keuuuvnW3ja77X3PbOVYqUG/W81AROriJ/ym/3TiRvD/Jf0AuXg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No0xvwAAANsAAAAPAAAAAAAAAAAAAAAAAJgCAABkcnMvZG93bnJl&#10;di54bWxQSwUGAAAAAAQABAD1AAAAhAMAAAAA&#10;" fillcolor="window" strokecolor="windowText" strokeweight="1pt"/>
                          <v:shape id="Isosceles Triangle 33" o:spid="_x0000_s1447" style="position:absolute;left:2952;top:3205;width:3975;height:3717;rotation:180;visibility:visible;mso-wrap-style:square;v-text-anchor:middle" coordsize="397377,3716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p1tMAA&#10;AADbAAAADwAAAGRycy9kb3ducmV2LnhtbESPSwvCMBCE74L/IazgTVMfiFSjiCjo0cfF29KsbbXZ&#10;1CZq9dcbQfA4zMw3zHRem0I8qHK5ZQW9bgSCOLE651TB8bDujEE4j6yxsEwKXuRgPms2phhr++Qd&#10;PfY+FQHCLkYFmfdlLKVLMjLourYkDt7ZVgZ9kFUqdYXPADeF7EfRSBrMOSxkWNIyo+S6vxsFi91p&#10;XW/l9Yzbobv1V6f365helGq36sUEhKfa/8O/9kYrGAzg+yX8ADn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6p1tMAAAADbAAAADwAAAAAAAAAAAAAAAACYAgAAZHJzL2Rvd25y&#10;ZXYueG1sUEsFBgAAAAAEAAQA9QAAAIUDAAAAAA==&#10;" path="m116650,344805v-23072,5503,-134092,57467,-114299,c22144,287338,184600,7926,235409,l397377,215969v-19069,6327,-33058,122509,-52127,128836c324507,346287,251694,229023,230951,230505l116650,344805xe" fillcolor="#f8cbad" strokecolor="#f4b183" strokeweight="1pt">
                            <v:stroke joinstyle="miter"/>
                            <v:path arrowok="t" o:connecttype="custom" o:connectlocs="116673,344855;2351,344855;235455,0;397455,216000;345318,344855;230996,230538;116673,344855" o:connectangles="0,0,0,0,0,0,0"/>
                          </v:shape>
                          <v:shape id="Oval 32" o:spid="_x0000_s1448" style="position:absolute;width:9158;height:1800;visibility:visible;mso-wrap-style:square;v-text-anchor:middle" coordsize="915847,483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s+fcUA&#10;AADbAAAADwAAAGRycy9kb3ducmV2LnhtbESPQWvCQBSE74L/YXlCL1I3VZCSZhW1WHoqGNuS4yP7&#10;mg3Nvg3ZNab++q4geBxm5hsmWw+2ET11vnas4GmWgCAuna65UvB53D8+g/ABWWPjmBT8kYf1ajzK&#10;MNXuzAfq81CJCGGfogITQptK6UtDFv3MtcTR+3GdxRBlV0nd4TnCbSPnSbKUFmuOCwZb2hkqf/OT&#10;VTD92r1a85GTO27ry6K/fBd58abUw2TYvIAINIR7+NZ+1woWc7h+iT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Wz59xQAAANsAAAAPAAAAAAAAAAAAAAAAAJgCAABkcnMv&#10;ZG93bnJldi54bWxQSwUGAAAAAAQABAD1AAAAigMAAAAA&#10;" path="m4,297127c401,259461,79104,158925,115487,131711v36383,-27214,69053,5312,102817,2132c280952,112729,292829,156579,332681,136788,372533,116997,417936,32760,458498,12844v40562,-19916,81020,-15307,117558,4449c612594,37049,654545,-4982,687173,17293v32628,22275,63652,103983,102573,111691c828667,136692,929025,254940,914404,297127v-14621,42187,-81167,44630,-112894,60815c769783,374127,728458,455954,690378,474966v-38080,19012,-72874,-14970,-117347,-2951c496831,500220,495354,466332,457204,466355v-38150,23,-94228,23887,-113073,5796c325286,454060,370489,466281,347412,474966v-23077,8685,-79104,-2798,-117608,-2815c191300,472135,145902,367074,113107,357710,36907,329505,-393,334793,4,297127xe" fillcolor="window" strokecolor="windowText" strokeweight="1pt">
                            <v:stroke joinstyle="miter"/>
                            <v:path arrowok="t" o:connecttype="custom" o:connectlocs="4,110678;115487,49061;218304,49856;332681,50953;458498,4784;576056,6442;687173,6442;789746,48046;914404,110678;801510,133331;690378,176922;573031,175822;457204,173714;344131,175873;347412,176922;229804,175873;113107,133245;4,110678" o:connectangles="0,0,0,0,0,0,0,0,0,0,0,0,0,0,0,0,0,0"/>
                          </v:shape>
                        </v:group>
                        <v:line id="Straight Connector 35" o:spid="_x0000_s1449" style="position:absolute;visibility:visible" from="3143,1905" to="4583,69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kt7sMAAADbAAAADwAAAGRycy9kb3ducmV2LnhtbESPQYvCMBSE78L+h/AEb5qqKKVrFFdY&#10;2MMe1Hrx9mzetsXmpSTR1n+/EQSPw8x8w6w2vWnEnZyvLSuYThIQxIXVNZcKTvn3OAXhA7LGxjIp&#10;eJCHzfpjsMJM244PdD+GUkQI+wwVVCG0mZS+qMign9iWOHp/1hkMUbpSaoddhJtGzpJkKQ3WHBcq&#10;bGlXUXE93oyC37Ts0sP5vA9depl95cUpd49EqdGw336CCNSHd/jV/tEK5gt4fok/QK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2JLe7DAAAA2wAAAA8AAAAAAAAAAAAA&#10;AAAAoQIAAGRycy9kb3ducmV2LnhtbFBLBQYAAAAABAAEAPkAAACRAwAAAAA=&#10;" strokecolor="windowText" strokeweight=".5pt">
                          <v:stroke joinstyle="miter"/>
                        </v:line>
                        <v:line id="Straight Connector 36" o:spid="_x0000_s1450" style="position:absolute;flip:x;visibility:visible" from="4572,1905" to="5289,6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mlqcQAAADbAAAADwAAAGRycy9kb3ducmV2LnhtbESPQWvCQBSE7wX/w/KE3nSjBZHUTZCI&#10;pZciSQva2yP7mqRm34bsmsR/3y0Uehxm5html06mFQP1rrGsYLWMQBCXVjdcKfh4Py62IJxH1tha&#10;JgV3cpAms4cdxtqOnNNQ+EoECLsYFdTed7GUrqzJoFvajjh4X7Y36IPsK6l7HAPctHIdRRtpsOGw&#10;UGNHWU3ltbgZBd86f8sOp0tzo3OrTy+fd+vKTKnH+bR/BuFp8v/hv/arVvC0gd8v4QfI5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2aWpxAAAANsAAAAPAAAAAAAAAAAA&#10;AAAAAKECAABkcnMvZG93bnJldi54bWxQSwUGAAAAAAQABAD5AAAAkgMAAAAA&#10;" strokecolor="windowText" strokeweight=".5pt">
                          <v:stroke joinstyle="miter"/>
                        </v:line>
                        <v:line id="Straight Connector 37" o:spid="_x0000_s1451" style="position:absolute;flip:x;visibility:visible" from="4572,1524" to="7092,6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5UAMsMAAADbAAAADwAAAGRycy9kb3ducmV2LnhtbESPT4vCMBTE7wt+h/AEb9vUFVS6RpHK&#10;ihcR/8Du3h7Ns602L6WJWr+9EQSPw8z8hpnMWlOJKzWutKygH8UgiDOrS84VHPY/n2MQziNrrCyT&#10;gjs5mE07HxNMtL3xlq47n4sAYZeggsL7OpHSZQUZdJGtiYN3tI1BH2STS93gLcBNJb/ieCgNlhwW&#10;CqwpLSg77y5GwUlv1+li81de6LfSm+X/3bosVarXbeffIDy1/h1+tVdawWAEzy/hB8jp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uVADLDAAAA2wAAAA8AAAAAAAAAAAAA&#10;AAAAoQIAAGRycy9kb3ducmV2LnhtbFBLBQYAAAAABAAEAPkAAACRAwAAAAA=&#10;" strokecolor="windowText" strokeweight=".5pt">
                          <v:stroke joinstyle="miter"/>
                        </v:line>
                      </v:group>
                      <v:oval id="Oval 42" o:spid="_x0000_s1452" style="position:absolute;top:1143;width:10080;height:228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Ds2cMA&#10;AADbAAAADwAAAGRycy9kb3ducmV2LnhtbESPUWvCMBSF3wf7D+EO9jbTlSGuMxUnCirC0O0HXJq7&#10;prS5KUms3b9fBMHHwznnO5z5YrSdGMiHxrGC10kGgrhyuuFawc/35mUGIkRkjZ1jUvBHARbl48Mc&#10;C+0ufKThFGuRIBwKVGBi7AspQ2XIYpi4njh5v85bjEn6WmqPlwS3ncyzbCotNpwWDPa0MlS1p7NV&#10;0MfBr3mfv3+N9edhmw/HdrkzSj0/jcsPEJHGeA/f2lut4C2H65f0A2T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xDs2cMAAADbAAAADwAAAAAAAAAAAAAAAACYAgAAZHJzL2Rv&#10;d25yZXYueG1sUEsFBgAAAAAEAAQA9QAAAIgDAAAAAA==&#10;" filled="f" strokecolor="windowText" strokeweight="1pt">
                        <v:stroke joinstyle="miter"/>
                      </v:oval>
                    </v:group>
                    <v:oval id="Oval 4361" o:spid="_x0000_s1453" style="position:absolute;left:4572;top:13620;width:361;height:3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lHmMcA&#10;AADdAAAADwAAAGRycy9kb3ducmV2LnhtbESPQWvCQBSE74X+h+UVvIhubKiR6CpSKpYiiFEEb4/s&#10;MwnNvg3Z1cR/3y0Uehxm5htmsepNLe7Uusqygsk4AkGcW11xoeB03IxmIJxH1lhbJgUPcrBaPj8t&#10;MNW24wPdM1+IAGGXooLS+yaV0uUlGXRj2xAH72pbgz7ItpC6xS7ATS1fo2gqDVYcFkps6L2k/Du7&#10;GQV1dv7aD+MPvHSbyTreJbSdmaFSg5d+PQfhqff/4b/2p1YQJ28J/L4JT0A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ZR5jHAAAA3QAAAA8AAAAAAAAAAAAAAAAAmAIAAGRy&#10;cy9kb3ducmV2LnhtbFBLBQYAAAAABAAEAPUAAACMAwAAAAA=&#10;" fillcolor="#00b0f0" strokecolor="#00b0f0" strokeweight=".5pt"/>
                  </v:group>
                </v:group>
                <v:group id="Groupe 1081" o:spid="_x0000_s1454" style="position:absolute;left:7239;width:8293;height:8991;rotation:304017fd;flip:x" coordorigin="2931,857" coordsize="1306,14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XWh9owwAAAN0AAAAP&#10;AAAAAAAAAAAAAAAAAKoCAABkcnMvZG93bnJldi54bWxQSwUGAAAAAAQABAD6AAAAmgMAAAAA&#10;">
                  <v:group id="Group 973" o:spid="_x0000_s1455" style="position:absolute;left:3008;top:857;width:1229;height:1416" coordorigin="7570,3005" coordsize="1793,20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ddR1cIAAADd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j6Qhe34QT&#10;5OIJ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3XUdXCAAAA3QAAAA8A&#10;AAAAAAAAAAAAAAAAqgIAAGRycy9kb3ducmV2LnhtbFBLBQYAAAAABAAEAPoAAACZAwAAAAA=&#10;">
                    <v:roundrect id="AutoShape 974" o:spid="_x0000_s1456" style="position:absolute;left:7817;top:3319;width:1065;height:1560;rotation:3374394fd;visibility:visible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0GMQA&#10;AADdAAAADwAAAGRycy9kb3ducmV2LnhtbERP32vCMBB+F/Y/hBvsRTSdhSHVKCIOB4Jsdb6fzdkG&#10;m0tpYq3765fBwLf7+H7efNnbWnTUeuNYwes4AUFcOG24VPB9eB9NQfiArLF2TAru5GG5eBrMMdPu&#10;xl/U5aEUMYR9hgqqEJpMSl9UZNGPXUMcubNrLYYI21LqFm8x3NZykiRv0qLh2FBhQ+uKikt+tQry&#10;n+1pczRpdzB5ao9D2u/2n1elXp771QxEoD48xP/uDx3nJ9MU/r6JJ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D9BjEAAAA3QAAAA8AAAAAAAAAAAAAAAAAmAIAAGRycy9k&#10;b3ducmV2LnhtbFBLBQYAAAAABAAEAPUAAACJAwAAAAA=&#10;" fillcolor="window" strokeweight="1pt"/>
                    <v:oval id="Oval 975" o:spid="_x0000_s1457" style="position:absolute;left:7262;top:4520;width:1006;height:97;rotation:3374394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dDksIA&#10;AADdAAAADwAAAGRycy9kb3ducmV2LnhtbERPTWsCMRC9F/wPYQRvNWsVWbZGKUJpi6eqB4/DZrq7&#10;dDMJSdxN++sbQehtHu9zNrtkejGQD51lBYt5AYK4trrjRsH59PpYgggRWWNvmRT8UIDddvKwwUrb&#10;kT9pOMZG5BAOFSpoY3SVlKFuyWCYW0ecuS/rDcYMfSO1xzGHm14+FcVaGuw4N7ToaN9S/X28GgXl&#10;2r6li0nOH5aj+b3WH4NMTqnZNL08g4iU4r/47n7XeX5RruD2TT5B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0OSwgAAAN0AAAAPAAAAAAAAAAAAAAAAAJgCAABkcnMvZG93&#10;bnJldi54bWxQSwUGAAAAAAQABAD1AAAAhwMAAAAA&#10;" fillcolor="#767676" strokeweight="1.5pt">
                      <v:fill angle="90" focus="50%" type="gradient"/>
                    </v:oval>
                    <v:oval id="Oval 976" o:spid="_x0000_s1458" style="position:absolute;left:7259;top:4505;width:1006;height:97;rotation:3374394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54IcUA&#10;AADdAAAADwAAAGRycy9kb3ducmV2LnhtbERP22rCQBB9L/Qflin0pdRNC4YQXaUULUUQWmPfh+zk&#10;gtnZuLs10a93hULf5nCuM1+OphMncr61rOBlkoAgLq1uuVawL9bPGQgfkDV2lknBmTwsF/d3c8y1&#10;HfibTrtQixjCPkcFTQh9LqUvGzLoJ7YnjlxlncEQoauldjjEcNPJ1yRJpcGWY0ODPb03VB52v0ZB&#10;6vbF9ulyXF02w9dPkX1U6zSrlHp8GN9mIAKN4V/85/7UcX6STeH2TTxB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nnghxQAAAN0AAAAPAAAAAAAAAAAAAAAAAJgCAABkcnMv&#10;ZG93bnJldi54bWxQSwUGAAAAAAQABAD1AAAAigMAAAAA&#10;" fillcolor="#767676" strokeweight=".25pt">
                      <v:fill angle="90" focus="50%" type="gradient"/>
                    </v:oval>
                    <v:shape id="Freeform 977" o:spid="_x0000_s1459" style="position:absolute;left:9167;top:4060;width:129;height:156;rotation:3374394fd;visibility:visible;mso-wrap-style:square;v-text-anchor:top" coordsize="12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i4asYA&#10;AADdAAAADwAAAGRycy9kb3ducmV2LnhtbERPS2vCQBC+F/wPywi91U17CCG6ihSqHgqtj0N7G7Nj&#10;NjY7G7JrTPz1XaHQ23x8z5kteluLjlpfOVbwPElAEBdOV1wqOOzfnjIQPiBrrB2TgoE8LOajhxnm&#10;2l15S90ulCKGsM9RgQmhyaX0hSGLfuIa4sidXGsxRNiWUrd4jeG2li9JkkqLFccGgw29Gip+dher&#10;YHUbyq/0Y/09mOPhXG0u75/dLVPqcdwvpyAC9eFf/Ofe6Dg/yVK4fxNP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Ri4asYAAADdAAAADwAAAAAAAAAAAAAAAACYAgAAZHJz&#10;L2Rvd25yZXYueG1sUEsFBgAAAAAEAAQA9QAAAIsDAAAAAA==&#10;" path="m,27l,156r30,-3l66,45,129,,,27xe" fillcolor="silver" stroked="f">
                      <v:path arrowok="t" o:connecttype="custom" o:connectlocs="0,27;0,156;30,153;66,45;129,0;0,27" o:connectangles="0,0,0,0,0,0"/>
                    </v:shape>
                    <v:shape id="Arc 978" o:spid="_x0000_s1460" style="position:absolute;left:8530;top:3162;width:71;height:80;rotation:3374394fd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r5OMQA&#10;AADdAAAADwAAAGRycy9kb3ducmV2LnhtbERPTWvCQBC9F/oflhF6Ed00pTVGVymlSi89NBXPQ3bM&#10;BrOzMbuN8d+7gtDbPN7nLNeDbURPna8dK3ieJiCIS6drrhTsfjeTDIQPyBobx6TgQh7Wq8eHJeba&#10;nfmH+iJUIoawz1GBCaHNpfSlIYt+6lriyB1cZzFE2FVSd3iO4baRaZK8SYs1xwaDLX0YKo/Fn1Xg&#10;zabNXofT6XP+8l2M09T2+/lWqafR8L4AEWgI/+K7+0vH+Uk2g9s38QS5u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q+TjEAAAA3QAAAA8AAAAAAAAAAAAAAAAAmAIAAGRycy9k&#10;b3ducmV2LnhtbFBLBQYAAAAABAAEAPUAAACJAwAAAAA=&#10;" adj="0,,0" path="m-1,nfc11929,,21600,9670,21600,21600em-1,nsc11929,,21600,9670,21600,21600l,21600,-1,xe" filled="f" strokeweight="1.5pt">
                      <v:stroke joinstyle="round"/>
                      <v:formulas/>
                      <v:path arrowok="t" o:extrusionok="f" o:connecttype="custom" o:connectlocs="0,0;71,80;0,80" o:connectangles="0,0,0"/>
                    </v:shape>
                    <v:shape id="Arc 979" o:spid="_x0000_s1461" style="position:absolute;left:9148;top:4059;width:179;height:251;rotation:-3374394fd;flip:x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KSyMYA&#10;AADdAAAADwAAAGRycy9kb3ducmV2LnhtbESPQU/DMAyF70j8h8hI3FjaHaqtLJsQYhOTdlmAAzer&#10;MW1F4lRNtnX/fj4gcbP1nt/7vNpMwaszjamPbKCcFaCIm+h6bg18fmyfFqBSRnboI5OBKyXYrO/v&#10;Vli7eOEjnW1ulYRwqtFAl/NQa52ajgKmWRyIRfuJY8As69hqN+JFwoPX86KodMCepaHDgV47an7t&#10;KRj4Xtry4A9ve/ulsbK5KnfX4I15fJhenkFlmvK/+e/63Ql+sRBc+UZG0O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yKSyMYAAADdAAAADwAAAAAAAAAAAAAAAACYAgAAZHJz&#10;L2Rvd25yZXYueG1sUEsFBgAAAAAEAAQA9QAAAIsDAAAAAA==&#10;" adj="0,,0" path="m-1,nfc60,,121,-1,182,,11858,,21421,9279,21772,20950em-1,nsc60,,121,-1,182,,11858,,21421,9279,21772,20950l182,21600,-1,xe" filled="f" strokeweight="1.5pt">
                      <v:stroke joinstyle="round"/>
                      <v:formulas/>
                      <v:path arrowok="t" o:extrusionok="f" o:connecttype="custom" o:connectlocs="0,0;179,243;1,251" o:connectangles="0,0,0"/>
                    </v:shape>
                    <v:oval id="Oval 980" o:spid="_x0000_s1462" style="position:absolute;left:8328;top:3596;width:1301;height:120;rotation:3374394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xXP8MA&#10;AADdAAAADwAAAGRycy9kb3ducmV2LnhtbERPPW/CMBDdkfofrKvEBk4ZKE1xoqoVCImlJR0Yj/hI&#10;osZnKzY4/HtcqVK3e3qfty5H04srDb6zrOBpnoEgrq3uuFHwXW1mKxA+IGvsLZOCG3koi4fJGnNt&#10;I3/R9RAakULY56igDcHlUvq6JYN+bh1x4s52MBgSHBqpB4wp3PRykWVLabDj1NCio/eW6p/DxSiw&#10;bvvsYrycqyqaD7ffHavTp1Vq+ji+vYIINIZ/8Z97p9P8bPUCv9+kE2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XxXP8MAAADdAAAADwAAAAAAAAAAAAAAAACYAgAAZHJzL2Rv&#10;d25yZXYueG1sUEsFBgAAAAAEAAQA9QAAAIgDAAAAAA==&#10;" fillcolor="window" strokeweight="1pt"/>
                  </v:group>
                  <v:shape id="Freeform 981" o:spid="_x0000_s1463" style="position:absolute;left:2931;top:1631;width:1170;height:573;visibility:visible;mso-wrap-style:square;v-text-anchor:top" coordsize="1170,5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cUS8YA&#10;AADdAAAADwAAAGRycy9kb3ducmV2LnhtbESPQWvCQBCF74L/YRmhN91YSmtTVxGhbbzVWMXehuyY&#10;BLOzIbvV+O87h4K3Gd6b976ZL3vXqAt1ofZsYDpJQBEX3tZcGvjevY9noEJEtth4JgM3CrBcDAdz&#10;TK2/8pYueSyVhHBI0UAVY5tqHYqKHIaJb4lFO/nOYZS1K7Xt8CrhrtGPSfKsHdYsDRW2tK6oOOe/&#10;zoCO9vP2tX/az36yl41dH7KPDR2NeRj1qzdQkfp4N/9fZ1bwk1fhl29kBL3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AcUS8YAAADdAAAADwAAAAAAAAAAAAAAAACYAgAAZHJz&#10;L2Rvd25yZXYueG1sUEsFBgAAAAAEAAQA9QAAAIsDAAAAAA==&#10;" path="m1,6l,36,4,64r29,46l169,301,362,523r48,40l447,573,1107,45,1170,,1,6xe" fillcolor="#f4b183" stroked="f" strokeweight=".25pt">
                    <v:fill opacity="32896f"/>
                    <v:path arrowok="t" o:connecttype="custom" o:connectlocs="1,6;0,36;4,64;33,110;169,301;362,523;410,563;447,573;1107,45;1170,0;1,6" o:connectangles="0,0,0,0,0,0,0,0,0,0,0"/>
                  </v:shape>
                </v:group>
                <v:shape id="Straight Arrow Connector 46" o:spid="_x0000_s1464" type="#_x0000_t32" style="position:absolute;left:13811;top:5429;width:6858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8CoMUAAADbAAAADwAAAGRycy9kb3ducmV2LnhtbESPQWvCQBSE7wX/w/KEXopuLK1KdJUi&#10;SFs8mYrg7Zl9yQazb9PsqvHfu0Khx2FmvmHmy87W4kKtrxwrGA0TEMS50xWXCnY/68EUhA/IGmvH&#10;pOBGHpaL3tMcU+2uvKVLFkoRIexTVGBCaFIpfW7Ioh+6hjh6hWsthijbUuoWrxFua/maJGNpseK4&#10;YLChlaH8lJ2tgt9ikhX4st+dR4f3/Ph523yXZqPUc7/7mIEI1IX/8F/7Syt4G8PjS/wBcn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k8CoMUAAADbAAAADwAAAAAAAAAA&#10;AAAAAAChAgAAZHJzL2Rvd25yZXYueG1sUEsFBgAAAAAEAAQA+QAAAJMDAAAAAA==&#10;" strokecolor="windowText" strokeweight="1.5pt">
                  <v:stroke endarrow="block" joinstyle="miter"/>
                </v:shape>
                <v:shape id="Straight Arrow Connector 47" o:spid="_x0000_s1465" type="#_x0000_t32" style="position:absolute;left:10382;top:8763;width:6858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OnO8UAAADbAAAADwAAAGRycy9kb3ducmV2LnhtbESPQWvCQBSE7wX/w/KEXopuLG2V6CpF&#10;kLZ4Morg7Zl9yQazb9PsqvHfu0Khx2FmvmFmi87W4kKtrxwrGA0TEMS50xWXCnbb1WACwgdkjbVj&#10;UnAjD4t572mGqXZX3tAlC6WIEPYpKjAhNKmUPjdk0Q9dQxy9wrUWQ5RtKXWL1wi3tXxNkg9pseK4&#10;YLChpaH8lJ2tgt9inBX4st+dR4f3/Ph1W/+UZq3Uc7/7nIII1IX/8F/7Wyt4G8PjS/wB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QOnO8UAAADbAAAADwAAAAAAAAAA&#10;AAAAAAChAgAAZHJzL2Rvd25yZXYueG1sUEsFBgAAAAAEAAQA+QAAAJMDAAAAAA==&#10;" strokecolor="windowText" strokeweight="1.5pt">
                  <v:stroke endarrow="block" joinstyle="miter"/>
                </v:shape>
                <v:shape id="Straight Arrow Connector 48" o:spid="_x0000_s1466" type="#_x0000_t32" style="position:absolute;left:5715;top:15716;width:6858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wzScIAAADbAAAADwAAAGRycy9kb3ducmV2LnhtbERPz2vCMBS+D/wfwhN2GZo6po5qFBFE&#10;hyerDHZ7a16bYvNSm6j1vzeHwY4f3+/5srO1uFHrK8cKRsMEBHHudMWlgtNxM/gE4QOyxtoxKXiQ&#10;h+Wi9zLHVLs7H+iWhVLEEPYpKjAhNKmUPjdk0Q9dQxy5wrUWQ4RtKXWL9xhua/meJBNpseLYYLCh&#10;taH8nF2tgksxzQp8+z5dRz/j/Hf72H+VZq/Ua79bzUAE6sK/+M+90wo+4tj4Jf4AuXg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JwzScIAAADbAAAADwAAAAAAAAAAAAAA&#10;AAChAgAAZHJzL2Rvd25yZXYueG1sUEsFBgAAAAAEAAQA+QAAAJADAAAAAA==&#10;" strokecolor="windowText" strokeweight="1.5pt">
                  <v:stroke endarrow="block" joinstyle="miter"/>
                </v:shape>
                <v:shape id="Straight Arrow Connector 49" o:spid="_x0000_s1467" type="#_x0000_t32" style="position:absolute;left:5810;top:23622;width:6858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9CW0sYAAADbAAAADwAAAGRycy9kb3ducmV2LnhtbESPT2vCQBTE7wW/w/IKvRTdWOqfpq5S&#10;CqWKJ6MI3l6zL9lg9m2aXTV+e1co9DjMzG+Y2aKztThT6yvHCoaDBARx7nTFpYLd9qs/BeEDssba&#10;MSm4kofFvPcww1S7C2/onIVSRAj7FBWYEJpUSp8bsugHriGOXuFaiyHKtpS6xUuE21q+JMlYWqw4&#10;Lhhs6NNQfsxOVsFvMckKfN7vTsPDKP/5vq5XpVkr9fTYfbyDCNSF//Bfe6kVvL7B/Uv8AXJ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vQltLGAAAA2wAAAA8AAAAAAAAA&#10;AAAAAAAAoQIAAGRycy9kb3ducmV2LnhtbFBLBQYAAAAABAAEAPkAAACUAwAAAAA=&#10;" strokecolor="windowText" strokeweight="1.5pt">
                  <v:stroke endarrow="block" joinstyle="miter"/>
                </v:shape>
              </v:group>
              <v:shape id="Text Box 56" o:spid="_x0000_s1468" type="#_x0000_t202" style="position:absolute;top:24860;width:15963;height:33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<v:textbox style="mso-next-textbox:#Text Box 56">
                  <w:txbxContent>
                    <w:p w:rsidR="00980738" w:rsidRPr="00980738" w:rsidRDefault="00980738" w:rsidP="00C57D0F">
                      <w:pPr>
                        <w:bidi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عملية</w:t>
                      </w:r>
                      <w:r w:rsidR="005B17D6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:1</w:t>
                      </w: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 . . . . . . . . . . .</w:t>
                      </w:r>
                    </w:p>
                  </w:txbxContent>
                </v:textbox>
              </v:shape>
              <v:shape id="Text Box 61" o:spid="_x0000_s1469" type="#_x0000_t202" style="position:absolute;left:14859;top:21336;width:13728;height:33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MacMA&#10;AADbAAAADwAAAGRycy9kb3ducmV2LnhtbESPzarCMBSE98J9h3AuuNNUQZFqFCmIIrrwZ+Pu3ObY&#10;ltuc1CZq9emNILgcZuYbZjJrTCluVLvCsoJeNwJBnFpdcKbgeFh0RiCcR9ZYWiYFD3Iwm/60Jhhr&#10;e+cd3fY+EwHCLkYFufdVLKVLczLourYiDt7Z1gZ9kHUmdY33ADel7EfRUBosOCzkWFGSU/q/vxoF&#10;62Sxxd1f34yeZbLcnOfV5XgaKNX+beZjEJ4a/w1/2iutYNiD95fwA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13MacMAAADbAAAADwAAAAAAAAAAAAAAAACYAgAAZHJzL2Rv&#10;d25yZXYueG1sUEsFBgAAAAAEAAQA9QAAAIgDAAAAAA==&#10;" filled="f" stroked="f" strokeweight=".5pt">
                <v:textbox style="mso-next-textbox:#Text Box 61">
                  <w:txbxContent>
                    <w:p w:rsidR="00980738" w:rsidRPr="00980738" w:rsidRDefault="00980738" w:rsidP="00980738">
                      <w:pPr>
                        <w:bidi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. . . . . . . . </w:t>
                      </w:r>
                      <w:r w:rsidR="00157315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د</w:t>
                      </w: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. . . . . </w:t>
                      </w:r>
                    </w:p>
                  </w:txbxContent>
                </v:textbox>
              </v:shape>
              <v:shape id="Text Box 62" o:spid="_x0000_s1470" type="#_x0000_t202" style="position:absolute;left:14954;top:13335;width:13728;height:33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9SHs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8wS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49SHsYAAADbAAAADwAAAAAAAAAAAAAAAACYAgAAZHJz&#10;L2Rvd25yZXYueG1sUEsFBgAAAAAEAAQA9QAAAIsDAAAAAA==&#10;" filled="f" stroked="f" strokeweight=".5pt">
                <v:textbox style="mso-next-textbox:#Text Box 62">
                  <w:txbxContent>
                    <w:p w:rsidR="00980738" w:rsidRPr="00980738" w:rsidRDefault="00980738" w:rsidP="00980738">
                      <w:pPr>
                        <w:bidi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. . . . . . . . . . . </w:t>
                      </w:r>
                      <w:r w:rsidR="00157315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ج</w:t>
                      </w: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. . </w:t>
                      </w:r>
                    </w:p>
                  </w:txbxContent>
                </v:textbox>
              </v:shape>
              <v:shape id="Text Box 63" o:spid="_x0000_s1471" type="#_x0000_t202" style="position:absolute;left:19431;top:6572;width:13728;height:33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P3hc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T+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w/eFxQAAANsAAAAPAAAAAAAAAAAAAAAAAJgCAABkcnMv&#10;ZG93bnJldi54bWxQSwUGAAAAAAQABAD1AAAAigMAAAAA&#10;" filled="f" stroked="f" strokeweight=".5pt">
                <v:textbox style="mso-next-textbox:#Text Box 63">
                  <w:txbxContent>
                    <w:p w:rsidR="00980738" w:rsidRPr="00980738" w:rsidRDefault="00980738" w:rsidP="00980738">
                      <w:pPr>
                        <w:bidi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. . . . . . . . . . . </w:t>
                      </w:r>
                      <w:r w:rsidR="00157315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ب</w:t>
                      </w: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. . </w:t>
                      </w:r>
                    </w:p>
                  </w:txbxContent>
                </v:textbox>
              </v:shape>
              <v:shape id="Text Box 1344" o:spid="_x0000_s1472" type="#_x0000_t202" style="position:absolute;left:22955;top:3048;width:13728;height:337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+ICcUA&#10;AADdAAAADwAAAGRycy9kb3ducmV2LnhtbERPTWvCQBC9F/wPywi91Y3WSoiuIgGxlPagzaW3MTsm&#10;wexszG6TtL++WxC8zeN9zmozmFp01LrKsoLpJAJBnFtdcaEg+9w9xSCcR9ZYWyYFP+Rgsx49rDDR&#10;tucDdUdfiBDCLkEFpfdNIqXLSzLoJrYhDtzZtgZ9gG0hdYt9CDe1nEXRQhqsODSU2FBaUn45fhsF&#10;b+nuAw+nmYl/63T/ft421+zrRanH8bBdgvA0+Lv45n7VYf7zfA7/34QT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P4gJxQAAAN0AAAAPAAAAAAAAAAAAAAAAAJgCAABkcnMv&#10;ZG93bnJldi54bWxQSwUGAAAAAAQABAD1AAAAigMAAAAA&#10;" filled="f" stroked="f" strokeweight=".5pt">
                <v:textbox style="mso-next-textbox:#Text Box 1344">
                  <w:txbxContent>
                    <w:p w:rsidR="00980738" w:rsidRPr="00980738" w:rsidRDefault="00980738" w:rsidP="00980738">
                      <w:pPr>
                        <w:bidi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. . . . . . . . . . . . </w:t>
                      </w:r>
                      <w:r w:rsidR="00157315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أ</w:t>
                      </w: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. </w:t>
                      </w:r>
                    </w:p>
                  </w:txbxContent>
                </v:textbox>
              </v:shape>
            </v:group>
            <v:line id="Straight Connector 1346" o:spid="_x0000_s1473" style="position:absolute;visibility:visible" from="29813,0" to="29813,27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DS4cIAAADdAAAADwAAAGRycy9kb3ducmV2LnhtbERPTWvCQBC9F/wPywi91U1aCTZ1FamU&#10;emuN0vOQHZPQ7GzMjhr/fVcQepvH+5z5cnCtOlMfGs8G0kkCirj0tuHKwH738TQDFQTZYuuZDFwp&#10;wHIxephjbv2Ft3QupFIxhEOOBmqRLtc6lDU5DBPfEUfu4HuHEmFfadvjJYa7Vj8nSaYdNhwbauzo&#10;vabytzg5A0OaZseqpHRKX5+vP9+yOxSyNuZxPKzeQAkN8i++uzc2zn+ZZnD7Jp6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eDS4cIAAADdAAAADwAAAAAAAAAAAAAA&#10;AAChAgAAZHJzL2Rvd25yZXYueG1sUEsFBgAAAAAEAAQA+QAAAJADAAAAAA==&#10;" strokecolor="windowText" strokeweight="1.5pt">
              <v:stroke joinstyle="miter"/>
            </v:line>
          </v:group>
        </w:pict>
      </w:r>
      <w:r w:rsidR="00980738" w:rsidRPr="00504652">
        <w:rPr>
          <w:rFonts w:cstheme="minorHAnsi" w:hint="cs"/>
          <w:sz w:val="28"/>
          <w:szCs w:val="28"/>
          <w:rtl/>
          <w:lang w:bidi="ar-DZ"/>
        </w:rPr>
        <w:t>قم بتسمية البيانات أدناه</w:t>
      </w:r>
      <w:r w:rsidR="00980738" w:rsidRPr="00980738">
        <w:rPr>
          <w:rFonts w:cstheme="minorHAnsi" w:hint="cs"/>
          <w:sz w:val="32"/>
          <w:szCs w:val="32"/>
          <w:rtl/>
          <w:lang w:bidi="ar-DZ"/>
        </w:rPr>
        <w:t>:</w:t>
      </w:r>
    </w:p>
    <w:p w:rsidR="00677BD2" w:rsidRPr="00677BD2" w:rsidRDefault="00677BD2" w:rsidP="00677BD2">
      <w:pPr>
        <w:bidi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</w:p>
    <w:p w:rsidR="00677BD2" w:rsidRPr="00677BD2" w:rsidRDefault="00677BD2" w:rsidP="00677BD2">
      <w:pPr>
        <w:bidi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</w:p>
    <w:p w:rsidR="00677BD2" w:rsidRPr="00677BD2" w:rsidRDefault="00677BD2" w:rsidP="00677BD2">
      <w:pPr>
        <w:bidi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</w:p>
    <w:p w:rsidR="00B33943" w:rsidRPr="00B33943" w:rsidRDefault="00B33943" w:rsidP="00B33943">
      <w:pPr>
        <w:jc w:val="right"/>
        <w:rPr>
          <w:rFonts w:cs="Times New Roman"/>
          <w:sz w:val="32"/>
          <w:szCs w:val="32"/>
          <w:rtl/>
          <w:lang w:bidi="ar-DZ"/>
        </w:rPr>
      </w:pPr>
    </w:p>
    <w:p w:rsidR="00504652" w:rsidRDefault="00504652" w:rsidP="00B33943">
      <w:pPr>
        <w:jc w:val="right"/>
        <w:rPr>
          <w:rFonts w:cs="Times New Roman"/>
          <w:sz w:val="32"/>
          <w:szCs w:val="32"/>
          <w:rtl/>
          <w:lang w:bidi="ar-DZ"/>
        </w:rPr>
      </w:pPr>
    </w:p>
    <w:p w:rsidR="00B33943" w:rsidRPr="00B33943" w:rsidRDefault="00FE638A" w:rsidP="00B33943">
      <w:pPr>
        <w:jc w:val="right"/>
        <w:rPr>
          <w:rFonts w:cs="Times New Roman"/>
          <w:sz w:val="32"/>
          <w:szCs w:val="32"/>
          <w:rtl/>
          <w:lang w:bidi="ar-DZ"/>
        </w:rPr>
      </w:pPr>
      <w:r>
        <w:rPr>
          <w:rFonts w:cs="Times New Roman"/>
          <w:noProof/>
          <w:sz w:val="32"/>
          <w:szCs w:val="32"/>
          <w:rtl/>
          <w:lang w:eastAsia="fr-FR"/>
        </w:rPr>
        <w:pict>
          <v:shape id="_x0000_s1325" type="#_x0000_t202" style="position:absolute;left:0;text-align:left;margin-left:-162.1pt;margin-top:14.95pt;width:66.75pt;height:26.25pt;z-index:251778048">
            <v:textbox style="mso-next-textbox:#_x0000_s1325">
              <w:txbxContent>
                <w:p w:rsidR="000E0811" w:rsidRPr="00F3613F" w:rsidRDefault="00F3613F" w:rsidP="00F3613F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F3613F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الشكل </w:t>
                  </w:r>
                  <w:r w:rsidRPr="00F361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(1)</w:t>
                  </w:r>
                </w:p>
              </w:txbxContent>
            </v:textbox>
          </v:shape>
        </w:pict>
      </w:r>
    </w:p>
    <w:p w:rsidR="005B17D6" w:rsidRDefault="005B17D6" w:rsidP="005B17D6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C57D0F" w:rsidRPr="005B17D6" w:rsidRDefault="005B17D6" w:rsidP="00733A4F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-إق</w:t>
      </w:r>
      <w:r w:rsidRPr="00D6060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لب الصفحة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</w:p>
    <w:p w:rsidR="00733A4F" w:rsidRDefault="00733A4F" w:rsidP="00733A4F">
      <w:pPr>
        <w:bidi/>
        <w:spacing w:after="0" w:line="276" w:lineRule="auto"/>
        <w:rPr>
          <w:rFonts w:cstheme="minorHAnsi"/>
          <w:sz w:val="28"/>
          <w:szCs w:val="28"/>
          <w:rtl/>
          <w:lang w:bidi="ar-DZ"/>
        </w:rPr>
      </w:pPr>
    </w:p>
    <w:p w:rsidR="00733A4F" w:rsidRPr="00733A4F" w:rsidRDefault="00733A4F" w:rsidP="00733A4F">
      <w:pPr>
        <w:bidi/>
        <w:spacing w:before="24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21D4B"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  <w:r w:rsidRPr="00521D4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:</w:t>
      </w:r>
      <w:r w:rsidRPr="00521D4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(08نقاط)</w:t>
      </w:r>
    </w:p>
    <w:p w:rsidR="00733A4F" w:rsidRPr="00044B00" w:rsidRDefault="00F40420" w:rsidP="00733A4F">
      <w:pPr>
        <w:bidi/>
        <w:spacing w:after="0" w:line="276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05696" behindDoc="0" locked="0" layoutInCell="1" allowOverlap="1">
            <wp:simplePos x="0" y="0"/>
            <wp:positionH relativeFrom="column">
              <wp:posOffset>1173480</wp:posOffset>
            </wp:positionH>
            <wp:positionV relativeFrom="paragraph">
              <wp:posOffset>450215</wp:posOffset>
            </wp:positionV>
            <wp:extent cx="1162050" cy="1304925"/>
            <wp:effectExtent l="19050" t="0" r="0" b="0"/>
            <wp:wrapNone/>
            <wp:docPr id="1" name="Image 0" descr="Annotation 2025-05-10 222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5-05-10 2222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3A4F" w:rsidRPr="00044B00">
        <w:rPr>
          <w:rFonts w:cstheme="minorHAnsi"/>
          <w:sz w:val="28"/>
          <w:szCs w:val="28"/>
          <w:rtl/>
          <w:lang w:bidi="ar-DZ"/>
        </w:rPr>
        <w:t>أرادت مريم تحضير مشروب عصير الليمون، فأخذت إناء كبير به حجم</w:t>
      </w:r>
      <m:oMath>
        <m:r>
          <m:rPr>
            <m:sty m:val="bi"/>
          </m:rPr>
          <w:rPr>
            <w:rFonts w:ascii="Cambria Math" w:cstheme="minorHAnsi"/>
            <w:sz w:val="28"/>
            <w:szCs w:val="28"/>
            <w:lang w:bidi="ar-DZ"/>
          </w:rPr>
          <m:t>0,5</m:t>
        </m:r>
        <m:r>
          <m:rPr>
            <m:sty m:val="bi"/>
          </m:rPr>
          <w:rPr>
            <w:rFonts w:ascii="Cambria Math" w:hAnsi="Cambria Math" w:cstheme="minorHAnsi"/>
            <w:sz w:val="28"/>
            <w:szCs w:val="28"/>
            <w:lang w:bidi="ar-DZ"/>
          </w:rPr>
          <m:t>L</m:t>
        </m:r>
      </m:oMath>
      <w:r w:rsidR="00733A4F" w:rsidRPr="00044B00">
        <w:rPr>
          <w:rFonts w:cstheme="minorHAnsi"/>
          <w:sz w:val="28"/>
          <w:szCs w:val="28"/>
          <w:rtl/>
          <w:lang w:bidi="ar-DZ"/>
        </w:rPr>
        <w:t xml:space="preserve"> من الماء ثم أضافت كيس مسحوق الليمون كُتب عليه</w:t>
      </w:r>
      <m:oMath>
        <m:r>
          <m:rPr>
            <m:sty m:val="bi"/>
          </m:rPr>
          <w:rPr>
            <w:rFonts w:ascii="Cambria Math" w:cstheme="minorHAnsi"/>
            <w:sz w:val="28"/>
            <w:szCs w:val="28"/>
            <w:lang w:bidi="ar-DZ"/>
          </w:rPr>
          <m:t>15</m:t>
        </m:r>
        <m:r>
          <m:rPr>
            <m:sty m:val="b"/>
          </m:rPr>
          <w:rPr>
            <w:rFonts w:ascii="Cambria Math" w:cstheme="minorHAnsi"/>
            <w:sz w:val="28"/>
            <w:szCs w:val="28"/>
            <w:lang w:bidi="ar-DZ"/>
          </w:rPr>
          <m:t>g</m:t>
        </m:r>
      </m:oMath>
      <w:r w:rsidR="00733A4F" w:rsidRPr="00645106">
        <w:rPr>
          <w:rFonts w:cstheme="minorHAnsi"/>
          <w:b/>
          <w:bCs/>
          <w:sz w:val="28"/>
          <w:szCs w:val="28"/>
          <w:rtl/>
          <w:lang w:bidi="ar-DZ"/>
        </w:rPr>
        <w:t xml:space="preserve">، </w:t>
      </w:r>
      <w:r w:rsidR="00733A4F" w:rsidRPr="00044B00">
        <w:rPr>
          <w:rFonts w:cstheme="minorHAnsi"/>
          <w:sz w:val="28"/>
          <w:szCs w:val="28"/>
          <w:rtl/>
          <w:lang w:bidi="ar-DZ"/>
        </w:rPr>
        <w:t xml:space="preserve">ثم قامت بخلط المزيج جيّدا. </w:t>
      </w:r>
    </w:p>
    <w:p w:rsidR="00733A4F" w:rsidRPr="00044B00" w:rsidRDefault="00733A4F" w:rsidP="00733A4F">
      <w:pPr>
        <w:bidi/>
        <w:spacing w:before="240" w:line="240" w:lineRule="auto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93408" behindDoc="0" locked="0" layoutInCell="1" allowOverlap="1">
            <wp:simplePos x="0" y="0"/>
            <wp:positionH relativeFrom="column">
              <wp:posOffset>2243455</wp:posOffset>
            </wp:positionH>
            <wp:positionV relativeFrom="paragraph">
              <wp:posOffset>107315</wp:posOffset>
            </wp:positionV>
            <wp:extent cx="1049020" cy="1052195"/>
            <wp:effectExtent l="19050" t="0" r="0" b="0"/>
            <wp:wrapSquare wrapText="bothSides"/>
            <wp:docPr id="7" name="Image 5" descr="D:\Nouveau dossier (11)\694da3ecd8703709d10e95d7f99cfe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Nouveau dossier (11)\694da3ecd8703709d10e95d7f99cfe3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33A4F" w:rsidRPr="00044B00" w:rsidRDefault="00733A4F" w:rsidP="00733A4F">
      <w:pPr>
        <w:pStyle w:val="Paragraphedeliste"/>
        <w:numPr>
          <w:ilvl w:val="0"/>
          <w:numId w:val="44"/>
        </w:numPr>
        <w:bidi/>
        <w:spacing w:before="240" w:line="24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044B00">
        <w:rPr>
          <w:rFonts w:cstheme="minorHAnsi"/>
          <w:b/>
          <w:bCs/>
          <w:sz w:val="28"/>
          <w:szCs w:val="28"/>
          <w:rtl/>
          <w:lang w:bidi="ar-DZ"/>
        </w:rPr>
        <w:t>ما نوع الخليط المتحصل عليه  و لماذا؟</w:t>
      </w:r>
    </w:p>
    <w:p w:rsidR="00733A4F" w:rsidRDefault="00733A4F" w:rsidP="00733A4F">
      <w:pPr>
        <w:bidi/>
        <w:spacing w:before="240" w:line="24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044B00">
        <w:rPr>
          <w:rFonts w:cstheme="minorHAnsi"/>
          <w:b/>
          <w:bCs/>
          <w:sz w:val="28"/>
          <w:szCs w:val="28"/>
          <w:rtl/>
          <w:lang w:bidi="ar-DZ"/>
        </w:rPr>
        <w:t>خليط .........................................</w:t>
      </w:r>
    </w:p>
    <w:p w:rsidR="00733A4F" w:rsidRPr="00044B00" w:rsidRDefault="00733A4F" w:rsidP="00733A4F">
      <w:pPr>
        <w:bidi/>
        <w:spacing w:before="240" w:line="240" w:lineRule="auto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b/>
          <w:bCs/>
          <w:sz w:val="28"/>
          <w:szCs w:val="28"/>
          <w:rtl/>
          <w:lang w:bidi="ar-DZ"/>
        </w:rPr>
        <w:t>ل</w:t>
      </w:r>
      <w:r w:rsidRPr="00044B00">
        <w:rPr>
          <w:rFonts w:cstheme="minorHAnsi"/>
          <w:b/>
          <w:bCs/>
          <w:sz w:val="28"/>
          <w:szCs w:val="28"/>
          <w:rtl/>
          <w:lang w:bidi="ar-DZ"/>
        </w:rPr>
        <w:t>أنه :............................................................</w:t>
      </w:r>
    </w:p>
    <w:p w:rsidR="00733A4F" w:rsidRPr="00044B00" w:rsidRDefault="00733A4F" w:rsidP="00733A4F">
      <w:pPr>
        <w:pStyle w:val="Paragraphedeliste"/>
        <w:numPr>
          <w:ilvl w:val="0"/>
          <w:numId w:val="44"/>
        </w:numPr>
        <w:bidi/>
        <w:spacing w:before="240" w:line="24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044B00">
        <w:rPr>
          <w:rFonts w:cstheme="minorHAnsi"/>
          <w:b/>
          <w:bCs/>
          <w:sz w:val="28"/>
          <w:szCs w:val="28"/>
          <w:rtl/>
          <w:lang w:bidi="ar-DZ"/>
        </w:rPr>
        <w:t>ماذا نسمي المحلول المتحصل عليه ؟ و أذكر المذيب و المذاب (المحل والمنحل) ؟</w:t>
      </w:r>
    </w:p>
    <w:p w:rsidR="00733A4F" w:rsidRPr="00044B00" w:rsidRDefault="00733A4F" w:rsidP="00733A4F">
      <w:pPr>
        <w:bidi/>
        <w:spacing w:before="240" w:line="24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044B00">
        <w:rPr>
          <w:rFonts w:cstheme="minorHAnsi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</w:t>
      </w:r>
    </w:p>
    <w:p w:rsidR="00733A4F" w:rsidRPr="00044B00" w:rsidRDefault="00733A4F" w:rsidP="00733A4F">
      <w:pPr>
        <w:bidi/>
        <w:spacing w:before="240" w:line="24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044B00">
        <w:rPr>
          <w:rFonts w:cstheme="minorHAnsi"/>
          <w:b/>
          <w:bCs/>
          <w:sz w:val="28"/>
          <w:szCs w:val="28"/>
          <w:rtl/>
          <w:lang w:bidi="ar-DZ"/>
        </w:rPr>
        <w:t>المذيب هو :........................................... و المذاب  هو:...................</w:t>
      </w:r>
      <w:r>
        <w:rPr>
          <w:rFonts w:cstheme="minorHAnsi"/>
          <w:b/>
          <w:bCs/>
          <w:sz w:val="28"/>
          <w:szCs w:val="28"/>
          <w:rtl/>
          <w:lang w:bidi="ar-DZ"/>
        </w:rPr>
        <w:t>..............................</w:t>
      </w:r>
    </w:p>
    <w:p w:rsidR="00733A4F" w:rsidRPr="00044B00" w:rsidRDefault="00733A4F" w:rsidP="00733A4F">
      <w:pPr>
        <w:pStyle w:val="Paragraphedeliste"/>
        <w:numPr>
          <w:ilvl w:val="0"/>
          <w:numId w:val="44"/>
        </w:numPr>
        <w:bidi/>
        <w:spacing w:before="240" w:line="24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044B00">
        <w:rPr>
          <w:rFonts w:cstheme="minorHAnsi"/>
          <w:b/>
          <w:bCs/>
          <w:sz w:val="28"/>
          <w:szCs w:val="28"/>
          <w:rtl/>
          <w:lang w:bidi="ar-DZ"/>
        </w:rPr>
        <w:t>أحسب التركيز الكتلي للمحلول.</w:t>
      </w:r>
    </w:p>
    <w:p w:rsidR="00733A4F" w:rsidRPr="00044B00" w:rsidRDefault="00733A4F" w:rsidP="00733A4F">
      <w:pPr>
        <w:bidi/>
        <w:spacing w:before="240" w:line="24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044B00">
        <w:rPr>
          <w:rFonts w:cstheme="minorHAnsi"/>
          <w:b/>
          <w:bCs/>
          <w:sz w:val="28"/>
          <w:szCs w:val="28"/>
          <w:rtl/>
          <w:lang w:bidi="ar-DZ"/>
        </w:rPr>
        <w:t>القانون:.......................................................................................</w:t>
      </w:r>
    </w:p>
    <w:p w:rsidR="00733A4F" w:rsidRPr="00044B00" w:rsidRDefault="00733A4F" w:rsidP="00733A4F">
      <w:pPr>
        <w:bidi/>
        <w:spacing w:before="240" w:line="24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044B00">
        <w:rPr>
          <w:rFonts w:cstheme="minorHAnsi"/>
          <w:b/>
          <w:bCs/>
          <w:sz w:val="28"/>
          <w:szCs w:val="28"/>
          <w:rtl/>
          <w:lang w:bidi="ar-DZ"/>
        </w:rPr>
        <w:t>التعويض العددي:............................................................................</w:t>
      </w:r>
    </w:p>
    <w:p w:rsidR="00733A4F" w:rsidRPr="00044B00" w:rsidRDefault="00733A4F" w:rsidP="00733A4F">
      <w:pPr>
        <w:bidi/>
        <w:spacing w:before="240" w:line="24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044B00">
        <w:rPr>
          <w:rFonts w:cstheme="minorHAnsi"/>
          <w:b/>
          <w:bCs/>
          <w:sz w:val="28"/>
          <w:szCs w:val="28"/>
          <w:rtl/>
          <w:lang w:bidi="ar-DZ"/>
        </w:rPr>
        <w:t>النتيجة :......................................................................................</w:t>
      </w:r>
    </w:p>
    <w:p w:rsidR="00733A4F" w:rsidRPr="00044B00" w:rsidRDefault="00733A4F" w:rsidP="00733A4F">
      <w:pPr>
        <w:pStyle w:val="Paragraphedeliste"/>
        <w:numPr>
          <w:ilvl w:val="0"/>
          <w:numId w:val="44"/>
        </w:numPr>
        <w:bidi/>
        <w:spacing w:before="240" w:line="24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044B00">
        <w:rPr>
          <w:rFonts w:cstheme="minorHAnsi"/>
          <w:b/>
          <w:bCs/>
          <w:sz w:val="28"/>
          <w:szCs w:val="28"/>
          <w:rtl/>
          <w:lang w:bidi="ar-DZ"/>
        </w:rPr>
        <w:t xml:space="preserve">بعد تذوق </w:t>
      </w: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مريم </w:t>
      </w:r>
      <w:r w:rsidRPr="00044B00">
        <w:rPr>
          <w:rFonts w:cstheme="minorHAnsi"/>
          <w:b/>
          <w:bCs/>
          <w:sz w:val="28"/>
          <w:szCs w:val="28"/>
          <w:rtl/>
          <w:lang w:bidi="ar-DZ"/>
        </w:rPr>
        <w:t xml:space="preserve">للعصير وجدت مذاقه أكثر حلاوة </w:t>
      </w:r>
    </w:p>
    <w:p w:rsidR="00733A4F" w:rsidRPr="00044B00" w:rsidRDefault="00733A4F" w:rsidP="00733A4F">
      <w:pPr>
        <w:pStyle w:val="Paragraphedeliste"/>
        <w:numPr>
          <w:ilvl w:val="0"/>
          <w:numId w:val="45"/>
        </w:numPr>
        <w:bidi/>
        <w:spacing w:before="240" w:line="240" w:lineRule="auto"/>
        <w:rPr>
          <w:rFonts w:cstheme="minorHAnsi"/>
          <w:b/>
          <w:bCs/>
          <w:sz w:val="28"/>
          <w:szCs w:val="28"/>
          <w:lang w:bidi="ar-DZ"/>
        </w:rPr>
      </w:pPr>
      <w:r w:rsidRPr="00044B00">
        <w:rPr>
          <w:rFonts w:cstheme="minorHAnsi"/>
          <w:b/>
          <w:bCs/>
          <w:sz w:val="28"/>
          <w:szCs w:val="28"/>
          <w:rtl/>
          <w:lang w:bidi="ar-DZ"/>
        </w:rPr>
        <w:t>في رأيك ماذا تفعل لتعدل مذاقه و  التخفيض من تركيزه؟</w:t>
      </w:r>
    </w:p>
    <w:p w:rsidR="00733A4F" w:rsidRPr="004D1478" w:rsidRDefault="00733A4F" w:rsidP="00733A4F">
      <w:pPr>
        <w:bidi/>
        <w:spacing w:before="240" w:line="240" w:lineRule="auto"/>
        <w:ind w:left="360"/>
        <w:rPr>
          <w:rFonts w:cstheme="minorHAnsi"/>
          <w:b/>
          <w:bCs/>
          <w:sz w:val="28"/>
          <w:szCs w:val="28"/>
          <w:rtl/>
          <w:lang w:bidi="ar-DZ"/>
        </w:rPr>
      </w:pPr>
      <w:r w:rsidRPr="004D1478">
        <w:rPr>
          <w:rFonts w:cstheme="minorHAnsi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</w:p>
    <w:p w:rsidR="00733A4F" w:rsidRPr="004D1478" w:rsidRDefault="00733A4F" w:rsidP="00733A4F">
      <w:pPr>
        <w:pStyle w:val="Paragraphedeliste"/>
        <w:numPr>
          <w:ilvl w:val="0"/>
          <w:numId w:val="45"/>
        </w:numPr>
        <w:bidi/>
        <w:spacing w:before="240" w:line="240" w:lineRule="auto"/>
        <w:rPr>
          <w:rFonts w:cstheme="minorHAnsi"/>
          <w:b/>
          <w:bCs/>
          <w:sz w:val="28"/>
          <w:szCs w:val="28"/>
          <w:lang w:bidi="ar-DZ"/>
        </w:rPr>
      </w:pPr>
      <w:r w:rsidRPr="004D1478">
        <w:rPr>
          <w:rFonts w:cstheme="minorHAnsi"/>
          <w:b/>
          <w:bCs/>
          <w:sz w:val="28"/>
          <w:szCs w:val="28"/>
          <w:rtl/>
          <w:lang w:bidi="ar-DZ"/>
        </w:rPr>
        <w:t>كيف تسمى هذه العملية ؟</w:t>
      </w:r>
    </w:p>
    <w:p w:rsidR="00733A4F" w:rsidRPr="004D1478" w:rsidRDefault="00733A4F" w:rsidP="00733A4F">
      <w:pPr>
        <w:bidi/>
        <w:spacing w:before="240" w:line="240" w:lineRule="auto"/>
        <w:ind w:left="360"/>
        <w:rPr>
          <w:rFonts w:cstheme="minorHAnsi"/>
          <w:b/>
          <w:bCs/>
          <w:sz w:val="28"/>
          <w:szCs w:val="28"/>
          <w:lang w:bidi="ar-DZ"/>
        </w:rPr>
      </w:pPr>
      <w:r w:rsidRPr="004D1478">
        <w:rPr>
          <w:rFonts w:cstheme="minorHAnsi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</w:t>
      </w:r>
    </w:p>
    <w:p w:rsidR="00733A4F" w:rsidRPr="004D1478" w:rsidRDefault="00733A4F" w:rsidP="00733A4F">
      <w:pPr>
        <w:bidi/>
        <w:spacing w:after="0" w:line="276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4D1478">
        <w:rPr>
          <w:rFonts w:cstheme="minorHAnsi"/>
          <w:sz w:val="28"/>
          <w:szCs w:val="28"/>
          <w:lang w:bidi="ar-DZ"/>
        </w:rPr>
        <w:t>5</w:t>
      </w:r>
      <w:r w:rsidRPr="004D1478">
        <w:rPr>
          <w:rFonts w:cstheme="minorHAnsi"/>
          <w:b/>
          <w:bCs/>
          <w:sz w:val="28"/>
          <w:szCs w:val="28"/>
          <w:rtl/>
          <w:lang w:bidi="ar-DZ"/>
        </w:rPr>
        <w:t>)-أ- مثل بالنموذج الحبيبي " مسحوق العصير + الماء " قبل المزج وبعد المزج.</w:t>
      </w:r>
    </w:p>
    <w:p w:rsidR="00733A4F" w:rsidRPr="00691535" w:rsidRDefault="00FE638A" w:rsidP="00733A4F">
      <w:pPr>
        <w:bidi/>
        <w:spacing w:after="0" w:line="276" w:lineRule="auto"/>
        <w:rPr>
          <w:rFonts w:cs="Times New Roman"/>
          <w:sz w:val="24"/>
          <w:szCs w:val="24"/>
          <w:rtl/>
          <w:lang w:bidi="ar-DZ"/>
        </w:rPr>
      </w:pPr>
      <w:r w:rsidRPr="00FE638A">
        <w:rPr>
          <w:rFonts w:cstheme="minorHAnsi"/>
          <w:noProof/>
          <w:sz w:val="24"/>
          <w:szCs w:val="24"/>
          <w:rtl/>
        </w:rPr>
        <w:pict>
          <v:rect id="Rectangle 7" o:spid="_x0000_s1477" style="position:absolute;left:0;text-align:left;margin-left:355.25pt;margin-top:11.95pt;width:80.25pt;height:50.1pt;z-index:251801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" strokeweight="1.5pt">
            <v:path arrowok="t"/>
          </v:rect>
        </w:pict>
      </w:r>
      <w:r w:rsidRPr="00FE638A">
        <w:rPr>
          <w:rFonts w:cstheme="minorHAnsi"/>
          <w:noProof/>
          <w:sz w:val="24"/>
          <w:szCs w:val="24"/>
          <w:rtl/>
        </w:rPr>
        <w:pict>
          <v:rect id="Rectangle 11" o:spid="_x0000_s1476" style="position:absolute;left:0;text-align:left;margin-left:67.5pt;margin-top:12.55pt;width:80.25pt;height:50.1pt;z-index:251800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" strokeweight="1.5pt">
            <v:path arrowok="t"/>
            <v:textbox>
              <w:txbxContent>
                <w:p w:rsidR="00733A4F" w:rsidRDefault="00733A4F" w:rsidP="00733A4F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283012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:rsidR="00733A4F" w:rsidRDefault="00733A4F" w:rsidP="00733A4F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733A4F" w:rsidRDefault="00733A4F" w:rsidP="00733A4F">
                  <w:pP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</w:p>
                <w:p w:rsidR="00733A4F" w:rsidRPr="00283012" w:rsidRDefault="00733A4F" w:rsidP="00733A4F">
                  <w:pPr>
                    <w:rPr>
                      <w:sz w:val="24"/>
                      <w:szCs w:val="24"/>
                      <w:rtl/>
                      <w:lang w:bidi="ar-DZ"/>
                    </w:rPr>
                  </w:pPr>
                </w:p>
                <w:p w:rsidR="00733A4F" w:rsidRDefault="00733A4F" w:rsidP="00733A4F">
                  <w:pPr>
                    <w:rPr>
                      <w:rtl/>
                      <w:lang w:bidi="ar-DZ"/>
                    </w:rPr>
                  </w:pPr>
                </w:p>
                <w:p w:rsidR="00733A4F" w:rsidRDefault="00733A4F" w:rsidP="00733A4F">
                  <w:pPr>
                    <w:rPr>
                      <w:lang w:bidi="ar-DZ"/>
                    </w:rPr>
                  </w:pPr>
                </w:p>
              </w:txbxContent>
            </v:textbox>
          </v:rect>
        </w:pict>
      </w:r>
      <w:r w:rsidRPr="00FE638A">
        <w:rPr>
          <w:rFonts w:cstheme="minorHAnsi"/>
          <w:noProof/>
          <w:sz w:val="24"/>
          <w:szCs w:val="24"/>
          <w:rtl/>
        </w:rPr>
        <w:pict>
          <v:rect id="Rectangle 10" o:spid="_x0000_s1478" style="position:absolute;left:0;text-align:left;margin-left:206.25pt;margin-top:11.05pt;width:80.25pt;height:50.1pt;z-index:251802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" strokeweight="1.5pt">
            <v:path arrowok="t"/>
          </v:rect>
        </w:pict>
      </w:r>
    </w:p>
    <w:p w:rsidR="00733A4F" w:rsidRPr="00691535" w:rsidRDefault="00FE638A" w:rsidP="00733A4F">
      <w:pPr>
        <w:tabs>
          <w:tab w:val="left" w:pos="3671"/>
        </w:tabs>
        <w:bidi/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 w:bidi="ar-DZ"/>
        </w:rPr>
      </w:pPr>
      <w:r w:rsidRPr="00FE638A">
        <w:rPr>
          <w:rFonts w:cstheme="minorHAnsi"/>
          <w:noProof/>
          <w:sz w:val="24"/>
          <w:szCs w:val="24"/>
        </w:rPr>
        <w:pict>
          <v:shape id="Forme libre : forme 9" o:spid="_x0000_s1480" style="position:absolute;left:0;text-align:left;margin-left:306.75pt;margin-top:11.55pt;width:34pt;height:34pt;z-index:251804672;visibility:visible;v-text-anchor:middle" coordsize="914400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" adj="0,,0" path="m121204,188366r671992,l793196,403433r-671992,l121204,188366xm121204,510967r671992,l793196,726034r-671992,l121204,510967xe" fillcolor="#666 [1936]" strokecolor="black [3200]" strokeweight="1pt">
            <v:fill color2="black [3200]" focus="50%" type="gradient"/>
            <v:stroke joinstyle="miter"/>
            <v:shadow on="t" color="#7f7f7f [1601]" offset="1pt"/>
            <v:formulas/>
            <v:path arrowok="t" o:connecttype="custom" o:connectlocs="57235,88951;374565,88951;374565,190510;57235,190510;57235,88951;57235,241290;374565,241290;374565,342849;57235,342849;57235,241290" o:connectangles="0,0,0,0,0,0,0,0,0,0"/>
          </v:shape>
        </w:pict>
      </w:r>
      <w:r w:rsidRPr="00FE638A">
        <w:rPr>
          <w:rFonts w:cstheme="minorHAnsi"/>
          <w:noProof/>
          <w:sz w:val="24"/>
          <w:szCs w:val="24"/>
        </w:rPr>
        <w:pict>
          <v:shape id="Forme libre : forme 8" o:spid="_x0000_s1479" style="position:absolute;left:0;text-align:left;margin-left:166.5pt;margin-top:10.05pt;width:34pt;height:34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" path="m121204,349667r228463,l349667,121204r215066,l564733,349667r228463,l793196,564733r-228463,l564733,793196r-215066,l349667,564733r-228463,l121204,349667xe" fillcolor="#666 [1936]" strokecolor="black [3200]" strokeweight="1pt">
            <v:fill color2="black [3200]" focus="50%" type="gradient"/>
            <v:stroke joinstyle="miter"/>
            <v:shadow on="t" color="#7f7f7f [1601]" offset="1pt"/>
            <v:path arrowok="t" o:connecttype="custom" o:connectlocs="57235,165121;165121,165121;165121,57235;266679,57235;266679,165121;374565,165121;374565,266679;266679,266679;266679,374565;165121,374565;165121,266679;57235,266679;57235,165121" o:connectangles="0,0,0,0,0,0,0,0,0,0,0,0,0"/>
          </v:shape>
        </w:pict>
      </w:r>
    </w:p>
    <w:p w:rsidR="00733A4F" w:rsidRPr="00691535" w:rsidRDefault="00733A4F" w:rsidP="00733A4F">
      <w:pPr>
        <w:tabs>
          <w:tab w:val="left" w:pos="3671"/>
        </w:tabs>
        <w:bidi/>
        <w:spacing w:after="0" w:line="276" w:lineRule="auto"/>
        <w:rPr>
          <w:rFonts w:cs="Times New Roman"/>
          <w:b/>
          <w:bCs/>
          <w:sz w:val="24"/>
          <w:szCs w:val="24"/>
          <w:rtl/>
          <w:lang w:bidi="ar-DZ"/>
        </w:rPr>
      </w:pPr>
    </w:p>
    <w:p w:rsidR="00733A4F" w:rsidRPr="00691535" w:rsidRDefault="00733A4F" w:rsidP="00733A4F">
      <w:pPr>
        <w:tabs>
          <w:tab w:val="left" w:pos="3671"/>
        </w:tabs>
        <w:bidi/>
        <w:spacing w:after="0"/>
        <w:rPr>
          <w:rFonts w:cs="Times New Roman"/>
          <w:bCs/>
          <w:color w:val="000000" w:themeColor="text1"/>
          <w:sz w:val="24"/>
          <w:szCs w:val="24"/>
          <w:u w:val="single"/>
          <w:rtl/>
          <w:lang w:bidi="ar-DZ"/>
        </w:rPr>
      </w:pPr>
    </w:p>
    <w:p w:rsidR="00733A4F" w:rsidRPr="00691535" w:rsidRDefault="00733A4F" w:rsidP="00733A4F">
      <w:pPr>
        <w:tabs>
          <w:tab w:val="left" w:pos="2386"/>
        </w:tabs>
        <w:bidi/>
        <w:spacing w:after="0"/>
        <w:rPr>
          <w:rFonts w:cs="Times New Roman"/>
          <w:bCs/>
          <w:color w:val="000000" w:themeColor="text1"/>
          <w:sz w:val="24"/>
          <w:szCs w:val="24"/>
          <w:rtl/>
          <w:lang w:bidi="ar-DZ"/>
        </w:rPr>
      </w:pPr>
      <w:r w:rsidRPr="00691535">
        <w:rPr>
          <w:rFonts w:cstheme="minorHAns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94432" behindDoc="0" locked="0" layoutInCell="1" allowOverlap="1">
            <wp:simplePos x="0" y="0"/>
            <wp:positionH relativeFrom="column">
              <wp:posOffset>758825</wp:posOffset>
            </wp:positionH>
            <wp:positionV relativeFrom="paragraph">
              <wp:posOffset>274320</wp:posOffset>
            </wp:positionV>
            <wp:extent cx="1314450" cy="523875"/>
            <wp:effectExtent l="0" t="0" r="0" b="9525"/>
            <wp:wrapNone/>
            <wp:docPr id="191665943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91535">
        <w:rPr>
          <w:rFonts w:cstheme="minorHAns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96480" behindDoc="0" locked="0" layoutInCell="1" allowOverlap="1">
            <wp:simplePos x="0" y="0"/>
            <wp:positionH relativeFrom="column">
              <wp:posOffset>4457700</wp:posOffset>
            </wp:positionH>
            <wp:positionV relativeFrom="paragraph">
              <wp:posOffset>287020</wp:posOffset>
            </wp:positionV>
            <wp:extent cx="1314450" cy="523875"/>
            <wp:effectExtent l="0" t="0" r="0" b="9525"/>
            <wp:wrapNone/>
            <wp:docPr id="96243051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theme="minorHAnsi" w:hint="cs"/>
          <w:bCs/>
          <w:color w:val="000000" w:themeColor="text1"/>
          <w:sz w:val="24"/>
          <w:szCs w:val="24"/>
          <w:rtl/>
          <w:lang w:bidi="ar-DZ"/>
        </w:rPr>
        <w:t xml:space="preserve">                                 عصير الليمون                          </w:t>
      </w:r>
      <w:r w:rsidRPr="00691535">
        <w:rPr>
          <w:rFonts w:cstheme="minorHAnsi"/>
          <w:bCs/>
          <w:color w:val="000000" w:themeColor="text1"/>
          <w:sz w:val="24"/>
          <w:szCs w:val="24"/>
          <w:rtl/>
          <w:lang w:bidi="ar-DZ"/>
        </w:rPr>
        <w:t xml:space="preserve"> مسحوق العصير</w:t>
      </w:r>
      <w:r>
        <w:rPr>
          <w:rFonts w:cstheme="minorHAnsi" w:hint="cs"/>
          <w:bCs/>
          <w:color w:val="000000" w:themeColor="text1"/>
          <w:sz w:val="24"/>
          <w:szCs w:val="24"/>
          <w:rtl/>
          <w:lang w:bidi="ar-DZ"/>
        </w:rPr>
        <w:t xml:space="preserve">(6حبيبات) </w:t>
      </w:r>
      <w:r w:rsidRPr="00691535">
        <w:rPr>
          <w:rFonts w:cstheme="minorHAnsi"/>
          <w:bCs/>
          <w:color w:val="000000" w:themeColor="text1"/>
          <w:sz w:val="24"/>
          <w:szCs w:val="24"/>
          <w:rtl/>
          <w:lang w:bidi="ar-DZ"/>
        </w:rPr>
        <w:t xml:space="preserve"> </w:t>
      </w:r>
      <w:r>
        <w:rPr>
          <w:rFonts w:cstheme="minorHAnsi"/>
          <w:bCs/>
          <w:color w:val="000000" w:themeColor="text1"/>
          <w:sz w:val="24"/>
          <w:szCs w:val="24"/>
          <w:rtl/>
          <w:lang w:bidi="ar-DZ"/>
        </w:rPr>
        <w:t xml:space="preserve">                    </w:t>
      </w:r>
      <w:r w:rsidRPr="00691535">
        <w:rPr>
          <w:rFonts w:cstheme="minorHAnsi"/>
          <w:bCs/>
          <w:color w:val="000000" w:themeColor="text1"/>
          <w:sz w:val="24"/>
          <w:szCs w:val="24"/>
          <w:rtl/>
          <w:lang w:bidi="ar-DZ"/>
        </w:rPr>
        <w:t xml:space="preserve">  المـــــــــــــــــــــــــــــــــــــــــــــــــاء</w:t>
      </w:r>
      <w:r>
        <w:rPr>
          <w:rFonts w:cstheme="minorHAnsi" w:hint="cs"/>
          <w:bCs/>
          <w:color w:val="000000" w:themeColor="text1"/>
          <w:sz w:val="24"/>
          <w:szCs w:val="24"/>
          <w:rtl/>
          <w:lang w:bidi="ar-DZ"/>
        </w:rPr>
        <w:t>(10حبيبات)</w:t>
      </w:r>
    </w:p>
    <w:p w:rsidR="00733A4F" w:rsidRPr="00691535" w:rsidRDefault="00733A4F" w:rsidP="00733A4F">
      <w:pPr>
        <w:tabs>
          <w:tab w:val="left" w:pos="2386"/>
        </w:tabs>
        <w:bidi/>
        <w:spacing w:after="0"/>
        <w:rPr>
          <w:rFonts w:cs="Times New Roman"/>
          <w:bCs/>
          <w:color w:val="000000" w:themeColor="text1"/>
          <w:sz w:val="24"/>
          <w:szCs w:val="24"/>
          <w:rtl/>
          <w:lang w:bidi="ar-DZ"/>
        </w:rPr>
      </w:pPr>
      <w:r w:rsidRPr="00691535">
        <w:rPr>
          <w:rFonts w:cstheme="minorHAns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95456" behindDoc="0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80010</wp:posOffset>
            </wp:positionV>
            <wp:extent cx="1314450" cy="523875"/>
            <wp:effectExtent l="0" t="0" r="0" b="9525"/>
            <wp:wrapNone/>
            <wp:docPr id="187761652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hint="cs"/>
          <w:bCs/>
          <w:color w:val="000000" w:themeColor="text1"/>
          <w:sz w:val="24"/>
          <w:szCs w:val="24"/>
          <w:rtl/>
          <w:lang w:bidi="ar-DZ"/>
        </w:rPr>
        <w:t xml:space="preserve"> </w:t>
      </w:r>
    </w:p>
    <w:p w:rsidR="00733A4F" w:rsidRPr="00044B00" w:rsidRDefault="00733A4F" w:rsidP="00733A4F">
      <w:pPr>
        <w:tabs>
          <w:tab w:val="left" w:pos="2386"/>
        </w:tabs>
        <w:bidi/>
        <w:spacing w:after="0"/>
        <w:rPr>
          <w:rFonts w:cs="Times New Roman"/>
          <w:bCs/>
          <w:color w:val="000000" w:themeColor="text1"/>
          <w:sz w:val="24"/>
          <w:szCs w:val="24"/>
          <w:lang w:bidi="ar-DZ"/>
        </w:rPr>
      </w:pPr>
      <w:r>
        <w:rPr>
          <w:rFonts w:cstheme="minorHAns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98528" behindDoc="0" locked="0" layoutInCell="1" allowOverlap="1">
            <wp:simplePos x="0" y="0"/>
            <wp:positionH relativeFrom="column">
              <wp:posOffset>1271270</wp:posOffset>
            </wp:positionH>
            <wp:positionV relativeFrom="paragraph">
              <wp:posOffset>41275</wp:posOffset>
            </wp:positionV>
            <wp:extent cx="260985" cy="191770"/>
            <wp:effectExtent l="19050" t="0" r="5715" b="0"/>
            <wp:wrapNone/>
            <wp:docPr id="1002079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" cy="19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91535">
        <w:rPr>
          <w:rFonts w:cstheme="minorHAns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99552" behindDoc="0" locked="0" layoutInCell="1" allowOverlap="1">
            <wp:simplePos x="0" y="0"/>
            <wp:positionH relativeFrom="column">
              <wp:posOffset>4912360</wp:posOffset>
            </wp:positionH>
            <wp:positionV relativeFrom="paragraph">
              <wp:posOffset>83820</wp:posOffset>
            </wp:positionV>
            <wp:extent cx="352425" cy="190500"/>
            <wp:effectExtent l="0" t="0" r="9525" b="0"/>
            <wp:wrapNone/>
            <wp:docPr id="9114185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91535">
        <w:rPr>
          <w:rFonts w:cstheme="minorHAns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97504" behindDoc="0" locked="0" layoutInCell="1" allowOverlap="1">
            <wp:simplePos x="0" y="0"/>
            <wp:positionH relativeFrom="column">
              <wp:posOffset>3131185</wp:posOffset>
            </wp:positionH>
            <wp:positionV relativeFrom="paragraph">
              <wp:posOffset>71120</wp:posOffset>
            </wp:positionV>
            <wp:extent cx="219075" cy="190500"/>
            <wp:effectExtent l="0" t="0" r="9525" b="0"/>
            <wp:wrapNone/>
            <wp:docPr id="57220701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33A4F" w:rsidRPr="00577139" w:rsidRDefault="00733A4F" w:rsidP="00733A4F">
      <w:pPr>
        <w:rPr>
          <w:lang w:bidi="ar-DZ"/>
        </w:rPr>
      </w:pPr>
    </w:p>
    <w:p w:rsidR="00733A4F" w:rsidRDefault="00733A4F" w:rsidP="00733A4F">
      <w:pPr>
        <w:tabs>
          <w:tab w:val="left" w:pos="6618"/>
        </w:tabs>
        <w:bidi/>
        <w:rPr>
          <w:rFonts w:cstheme="minorHAnsi"/>
          <w:b/>
          <w:bCs/>
          <w:sz w:val="28"/>
          <w:szCs w:val="28"/>
          <w:rtl/>
          <w:lang w:bidi="ar-DZ"/>
        </w:rPr>
      </w:pPr>
      <w:r w:rsidRPr="004D1478">
        <w:rPr>
          <w:rFonts w:cstheme="minorHAnsi"/>
          <w:b/>
          <w:bCs/>
          <w:sz w:val="28"/>
          <w:szCs w:val="28"/>
          <w:rtl/>
          <w:lang w:bidi="ar-DZ"/>
        </w:rPr>
        <w:t>ب-ماذا نقول في ما يخص إنحفاظ الكتلة ؟</w:t>
      </w:r>
    </w:p>
    <w:p w:rsidR="005B17D6" w:rsidRPr="0004562B" w:rsidRDefault="00267FE5" w:rsidP="00267FE5">
      <w:pPr>
        <w:bidi/>
        <w:jc w:val="center"/>
        <w:rPr>
          <w:rFonts w:cs="Times New Roman"/>
          <w:sz w:val="32"/>
          <w:szCs w:val="32"/>
          <w:rtl/>
          <w:lang w:bidi="ar-DZ"/>
        </w:rPr>
      </w:pPr>
      <w:r>
        <w:rPr>
          <w:rFonts w:cs="Times New Roman" w:hint="cs"/>
          <w:sz w:val="32"/>
          <w:szCs w:val="32"/>
          <w:rtl/>
          <w:lang w:bidi="ar-DZ"/>
        </w:rPr>
        <w:t>عطلة سعيــــــــــــدة</w:t>
      </w:r>
    </w:p>
    <w:sectPr w:rsidR="005B17D6" w:rsidRPr="0004562B" w:rsidSect="00292B08"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5EBB" w:rsidRDefault="00485EBB" w:rsidP="00F24C6F">
      <w:pPr>
        <w:spacing w:after="0" w:line="240" w:lineRule="auto"/>
      </w:pPr>
      <w:r>
        <w:separator/>
      </w:r>
    </w:p>
  </w:endnote>
  <w:endnote w:type="continuationSeparator" w:id="1">
    <w:p w:rsidR="00485EBB" w:rsidRDefault="00485EBB" w:rsidP="00F24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altName w:val="Times New Roman"/>
    <w:charset w:val="00"/>
    <w:family w:val="auto"/>
    <w:pitch w:val="variable"/>
    <w:sig w:usb0="00000000" w:usb1="C000204B" w:usb2="00000008" w:usb3="00000000" w:csb0="000000D3" w:csb1="00000000"/>
  </w:font>
  <w:font w:name="Simplified Arabic">
    <w:altName w:val="Times New Roman"/>
    <w:charset w:val="00"/>
    <w:family w:val="roman"/>
    <w:pitch w:val="variable"/>
    <w:sig w:usb0="00000000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5EBB" w:rsidRDefault="00485EBB" w:rsidP="00F24C6F">
      <w:pPr>
        <w:spacing w:after="0" w:line="240" w:lineRule="auto"/>
      </w:pPr>
      <w:r>
        <w:separator/>
      </w:r>
    </w:p>
  </w:footnote>
  <w:footnote w:type="continuationSeparator" w:id="1">
    <w:p w:rsidR="00485EBB" w:rsidRDefault="00485EBB" w:rsidP="00F24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AF65"/>
      </v:shape>
    </w:pict>
  </w:numPicBullet>
  <w:abstractNum w:abstractNumId="0">
    <w:nsid w:val="008F2CBF"/>
    <w:multiLevelType w:val="hybridMultilevel"/>
    <w:tmpl w:val="BFB41254"/>
    <w:lvl w:ilvl="0" w:tplc="0C6CCE34">
      <w:start w:val="1"/>
      <w:numFmt w:val="bullet"/>
      <w:lvlText w:val=""/>
      <w:lvlJc w:val="left"/>
      <w:pPr>
        <w:ind w:left="180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1FA0A9B"/>
    <w:multiLevelType w:val="multilevel"/>
    <w:tmpl w:val="B0AC2666"/>
    <w:lvl w:ilvl="0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1D7558"/>
    <w:multiLevelType w:val="hybridMultilevel"/>
    <w:tmpl w:val="12A22F30"/>
    <w:lvl w:ilvl="0" w:tplc="E41455F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>
    <w:nsid w:val="07561319"/>
    <w:multiLevelType w:val="hybridMultilevel"/>
    <w:tmpl w:val="C7B2AC2C"/>
    <w:lvl w:ilvl="0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81E05F7"/>
    <w:multiLevelType w:val="hybridMultilevel"/>
    <w:tmpl w:val="EAF8EC7C"/>
    <w:lvl w:ilvl="0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C4F614C"/>
    <w:multiLevelType w:val="hybridMultilevel"/>
    <w:tmpl w:val="8264DC64"/>
    <w:lvl w:ilvl="0" w:tplc="E41455FC">
      <w:start w:val="1"/>
      <w:numFmt w:val="decimal"/>
      <w:lvlText w:val="%1."/>
      <w:lvlJc w:val="left"/>
      <w:pPr>
        <w:ind w:left="101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23" w:hanging="360"/>
      </w:pPr>
    </w:lvl>
    <w:lvl w:ilvl="2" w:tplc="040C001B" w:tentative="1">
      <w:start w:val="1"/>
      <w:numFmt w:val="lowerRoman"/>
      <w:lvlText w:val="%3."/>
      <w:lvlJc w:val="right"/>
      <w:pPr>
        <w:ind w:left="2243" w:hanging="180"/>
      </w:pPr>
    </w:lvl>
    <w:lvl w:ilvl="3" w:tplc="040C000F" w:tentative="1">
      <w:start w:val="1"/>
      <w:numFmt w:val="decimal"/>
      <w:lvlText w:val="%4."/>
      <w:lvlJc w:val="left"/>
      <w:pPr>
        <w:ind w:left="2963" w:hanging="360"/>
      </w:pPr>
    </w:lvl>
    <w:lvl w:ilvl="4" w:tplc="040C0019" w:tentative="1">
      <w:start w:val="1"/>
      <w:numFmt w:val="lowerLetter"/>
      <w:lvlText w:val="%5."/>
      <w:lvlJc w:val="left"/>
      <w:pPr>
        <w:ind w:left="3683" w:hanging="360"/>
      </w:pPr>
    </w:lvl>
    <w:lvl w:ilvl="5" w:tplc="040C001B" w:tentative="1">
      <w:start w:val="1"/>
      <w:numFmt w:val="lowerRoman"/>
      <w:lvlText w:val="%6."/>
      <w:lvlJc w:val="right"/>
      <w:pPr>
        <w:ind w:left="4403" w:hanging="180"/>
      </w:pPr>
    </w:lvl>
    <w:lvl w:ilvl="6" w:tplc="040C000F" w:tentative="1">
      <w:start w:val="1"/>
      <w:numFmt w:val="decimal"/>
      <w:lvlText w:val="%7."/>
      <w:lvlJc w:val="left"/>
      <w:pPr>
        <w:ind w:left="5123" w:hanging="360"/>
      </w:pPr>
    </w:lvl>
    <w:lvl w:ilvl="7" w:tplc="040C0019" w:tentative="1">
      <w:start w:val="1"/>
      <w:numFmt w:val="lowerLetter"/>
      <w:lvlText w:val="%8."/>
      <w:lvlJc w:val="left"/>
      <w:pPr>
        <w:ind w:left="5843" w:hanging="360"/>
      </w:pPr>
    </w:lvl>
    <w:lvl w:ilvl="8" w:tplc="040C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7">
    <w:nsid w:val="0DD02A14"/>
    <w:multiLevelType w:val="hybridMultilevel"/>
    <w:tmpl w:val="F01E67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F749AF"/>
    <w:multiLevelType w:val="hybridMultilevel"/>
    <w:tmpl w:val="E040718A"/>
    <w:lvl w:ilvl="0" w:tplc="4F52639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E66FEB"/>
    <w:multiLevelType w:val="hybridMultilevel"/>
    <w:tmpl w:val="A7A043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E347B2"/>
    <w:multiLevelType w:val="hybridMultilevel"/>
    <w:tmpl w:val="6E8C7B70"/>
    <w:lvl w:ilvl="0" w:tplc="9392C6F8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28532BF1"/>
    <w:multiLevelType w:val="hybridMultilevel"/>
    <w:tmpl w:val="FCF4BD06"/>
    <w:lvl w:ilvl="0" w:tplc="F956FD4E">
      <w:start w:val="4"/>
      <w:numFmt w:val="decimal"/>
      <w:lvlText w:val="%1."/>
      <w:lvlJc w:val="left"/>
      <w:pPr>
        <w:ind w:left="786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99" w:hanging="360"/>
      </w:pPr>
    </w:lvl>
    <w:lvl w:ilvl="2" w:tplc="040C001B" w:tentative="1">
      <w:start w:val="1"/>
      <w:numFmt w:val="lowerRoman"/>
      <w:lvlText w:val="%3."/>
      <w:lvlJc w:val="right"/>
      <w:pPr>
        <w:ind w:left="2019" w:hanging="180"/>
      </w:pPr>
    </w:lvl>
    <w:lvl w:ilvl="3" w:tplc="040C000F" w:tentative="1">
      <w:start w:val="1"/>
      <w:numFmt w:val="decimal"/>
      <w:lvlText w:val="%4."/>
      <w:lvlJc w:val="left"/>
      <w:pPr>
        <w:ind w:left="2739" w:hanging="360"/>
      </w:pPr>
    </w:lvl>
    <w:lvl w:ilvl="4" w:tplc="040C0019" w:tentative="1">
      <w:start w:val="1"/>
      <w:numFmt w:val="lowerLetter"/>
      <w:lvlText w:val="%5."/>
      <w:lvlJc w:val="left"/>
      <w:pPr>
        <w:ind w:left="3459" w:hanging="360"/>
      </w:pPr>
    </w:lvl>
    <w:lvl w:ilvl="5" w:tplc="040C001B" w:tentative="1">
      <w:start w:val="1"/>
      <w:numFmt w:val="lowerRoman"/>
      <w:lvlText w:val="%6."/>
      <w:lvlJc w:val="right"/>
      <w:pPr>
        <w:ind w:left="4179" w:hanging="180"/>
      </w:pPr>
    </w:lvl>
    <w:lvl w:ilvl="6" w:tplc="040C000F" w:tentative="1">
      <w:start w:val="1"/>
      <w:numFmt w:val="decimal"/>
      <w:lvlText w:val="%7."/>
      <w:lvlJc w:val="left"/>
      <w:pPr>
        <w:ind w:left="4899" w:hanging="360"/>
      </w:pPr>
    </w:lvl>
    <w:lvl w:ilvl="7" w:tplc="040C0019" w:tentative="1">
      <w:start w:val="1"/>
      <w:numFmt w:val="lowerLetter"/>
      <w:lvlText w:val="%8."/>
      <w:lvlJc w:val="left"/>
      <w:pPr>
        <w:ind w:left="5619" w:hanging="360"/>
      </w:pPr>
    </w:lvl>
    <w:lvl w:ilvl="8" w:tplc="040C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4">
    <w:nsid w:val="29EA3716"/>
    <w:multiLevelType w:val="hybridMultilevel"/>
    <w:tmpl w:val="FEF45EF6"/>
    <w:lvl w:ilvl="0" w:tplc="57BE6810">
      <w:start w:val="1"/>
      <w:numFmt w:val="decimal"/>
      <w:lvlText w:val="%1."/>
      <w:lvlJc w:val="left"/>
      <w:pPr>
        <w:ind w:left="935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55" w:hanging="360"/>
      </w:pPr>
    </w:lvl>
    <w:lvl w:ilvl="2" w:tplc="040C001B" w:tentative="1">
      <w:start w:val="1"/>
      <w:numFmt w:val="lowerRoman"/>
      <w:lvlText w:val="%3."/>
      <w:lvlJc w:val="right"/>
      <w:pPr>
        <w:ind w:left="2375" w:hanging="180"/>
      </w:pPr>
    </w:lvl>
    <w:lvl w:ilvl="3" w:tplc="040C000F" w:tentative="1">
      <w:start w:val="1"/>
      <w:numFmt w:val="decimal"/>
      <w:lvlText w:val="%4."/>
      <w:lvlJc w:val="left"/>
      <w:pPr>
        <w:ind w:left="3095" w:hanging="360"/>
      </w:pPr>
    </w:lvl>
    <w:lvl w:ilvl="4" w:tplc="040C0019" w:tentative="1">
      <w:start w:val="1"/>
      <w:numFmt w:val="lowerLetter"/>
      <w:lvlText w:val="%5."/>
      <w:lvlJc w:val="left"/>
      <w:pPr>
        <w:ind w:left="3815" w:hanging="360"/>
      </w:pPr>
    </w:lvl>
    <w:lvl w:ilvl="5" w:tplc="040C001B" w:tentative="1">
      <w:start w:val="1"/>
      <w:numFmt w:val="lowerRoman"/>
      <w:lvlText w:val="%6."/>
      <w:lvlJc w:val="right"/>
      <w:pPr>
        <w:ind w:left="4535" w:hanging="180"/>
      </w:pPr>
    </w:lvl>
    <w:lvl w:ilvl="6" w:tplc="040C000F" w:tentative="1">
      <w:start w:val="1"/>
      <w:numFmt w:val="decimal"/>
      <w:lvlText w:val="%7."/>
      <w:lvlJc w:val="left"/>
      <w:pPr>
        <w:ind w:left="5255" w:hanging="360"/>
      </w:pPr>
    </w:lvl>
    <w:lvl w:ilvl="7" w:tplc="040C0019" w:tentative="1">
      <w:start w:val="1"/>
      <w:numFmt w:val="lowerLetter"/>
      <w:lvlText w:val="%8."/>
      <w:lvlJc w:val="left"/>
      <w:pPr>
        <w:ind w:left="5975" w:hanging="360"/>
      </w:pPr>
    </w:lvl>
    <w:lvl w:ilvl="8" w:tplc="040C001B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15">
    <w:nsid w:val="326C137F"/>
    <w:multiLevelType w:val="hybridMultilevel"/>
    <w:tmpl w:val="E00025E0"/>
    <w:lvl w:ilvl="0" w:tplc="F64435A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7815AB"/>
    <w:multiLevelType w:val="hybridMultilevel"/>
    <w:tmpl w:val="CA76B654"/>
    <w:lvl w:ilvl="0" w:tplc="9392C6F8">
      <w:start w:val="1"/>
      <w:numFmt w:val="decimal"/>
      <w:lvlText w:val="%1."/>
      <w:lvlJc w:val="left"/>
      <w:pPr>
        <w:ind w:left="927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08201E"/>
    <w:multiLevelType w:val="hybridMultilevel"/>
    <w:tmpl w:val="FA0E8722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>
    <w:nsid w:val="35A1138E"/>
    <w:multiLevelType w:val="hybridMultilevel"/>
    <w:tmpl w:val="FEF45EF6"/>
    <w:lvl w:ilvl="0" w:tplc="57BE6810">
      <w:start w:val="1"/>
      <w:numFmt w:val="decimal"/>
      <w:lvlText w:val="%1."/>
      <w:lvlJc w:val="left"/>
      <w:pPr>
        <w:ind w:left="54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423D8A"/>
    <w:multiLevelType w:val="hybridMultilevel"/>
    <w:tmpl w:val="28640F76"/>
    <w:lvl w:ilvl="0" w:tplc="E41455FC">
      <w:start w:val="1"/>
      <w:numFmt w:val="decimal"/>
      <w:lvlText w:val="%1."/>
      <w:lvlJc w:val="left"/>
      <w:pPr>
        <w:ind w:left="1149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62" w:hanging="360"/>
      </w:pPr>
    </w:lvl>
    <w:lvl w:ilvl="2" w:tplc="040C001B" w:tentative="1">
      <w:start w:val="1"/>
      <w:numFmt w:val="lowerRoman"/>
      <w:lvlText w:val="%3."/>
      <w:lvlJc w:val="right"/>
      <w:pPr>
        <w:ind w:left="2382" w:hanging="180"/>
      </w:pPr>
    </w:lvl>
    <w:lvl w:ilvl="3" w:tplc="040C000F" w:tentative="1">
      <w:start w:val="1"/>
      <w:numFmt w:val="decimal"/>
      <w:lvlText w:val="%4."/>
      <w:lvlJc w:val="left"/>
      <w:pPr>
        <w:ind w:left="3102" w:hanging="360"/>
      </w:pPr>
    </w:lvl>
    <w:lvl w:ilvl="4" w:tplc="040C0019" w:tentative="1">
      <w:start w:val="1"/>
      <w:numFmt w:val="lowerLetter"/>
      <w:lvlText w:val="%5."/>
      <w:lvlJc w:val="left"/>
      <w:pPr>
        <w:ind w:left="3822" w:hanging="360"/>
      </w:pPr>
    </w:lvl>
    <w:lvl w:ilvl="5" w:tplc="040C001B" w:tentative="1">
      <w:start w:val="1"/>
      <w:numFmt w:val="lowerRoman"/>
      <w:lvlText w:val="%6."/>
      <w:lvlJc w:val="right"/>
      <w:pPr>
        <w:ind w:left="4542" w:hanging="180"/>
      </w:pPr>
    </w:lvl>
    <w:lvl w:ilvl="6" w:tplc="040C000F" w:tentative="1">
      <w:start w:val="1"/>
      <w:numFmt w:val="decimal"/>
      <w:lvlText w:val="%7."/>
      <w:lvlJc w:val="left"/>
      <w:pPr>
        <w:ind w:left="5262" w:hanging="360"/>
      </w:pPr>
    </w:lvl>
    <w:lvl w:ilvl="7" w:tplc="040C0019" w:tentative="1">
      <w:start w:val="1"/>
      <w:numFmt w:val="lowerLetter"/>
      <w:lvlText w:val="%8."/>
      <w:lvlJc w:val="left"/>
      <w:pPr>
        <w:ind w:left="5982" w:hanging="360"/>
      </w:pPr>
    </w:lvl>
    <w:lvl w:ilvl="8" w:tplc="040C001B" w:tentative="1">
      <w:start w:val="1"/>
      <w:numFmt w:val="lowerRoman"/>
      <w:lvlText w:val="%9."/>
      <w:lvlJc w:val="right"/>
      <w:pPr>
        <w:ind w:left="6702" w:hanging="180"/>
      </w:pPr>
    </w:lvl>
  </w:abstractNum>
  <w:abstractNum w:abstractNumId="21">
    <w:nsid w:val="43C114C4"/>
    <w:multiLevelType w:val="hybridMultilevel"/>
    <w:tmpl w:val="ADF2D2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2F5755"/>
    <w:multiLevelType w:val="hybridMultilevel"/>
    <w:tmpl w:val="3CA6FB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5F71FF"/>
    <w:multiLevelType w:val="hybridMultilevel"/>
    <w:tmpl w:val="027CC7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147356"/>
    <w:multiLevelType w:val="hybridMultilevel"/>
    <w:tmpl w:val="8ABCDC62"/>
    <w:lvl w:ilvl="0" w:tplc="1D18920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841A3B"/>
    <w:multiLevelType w:val="hybridMultilevel"/>
    <w:tmpl w:val="DE643E4E"/>
    <w:lvl w:ilvl="0" w:tplc="F3A24854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B2391A"/>
    <w:multiLevelType w:val="hybridMultilevel"/>
    <w:tmpl w:val="15EEA940"/>
    <w:lvl w:ilvl="0" w:tplc="8B501FE6">
      <w:start w:val="2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>
    <w:nsid w:val="4F9540E9"/>
    <w:multiLevelType w:val="hybridMultilevel"/>
    <w:tmpl w:val="770EB760"/>
    <w:lvl w:ilvl="0" w:tplc="E41455F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8">
    <w:nsid w:val="53A65621"/>
    <w:multiLevelType w:val="hybridMultilevel"/>
    <w:tmpl w:val="9C281064"/>
    <w:lvl w:ilvl="0" w:tplc="14A2E302">
      <w:start w:val="1"/>
      <w:numFmt w:val="arabicAlpha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>
    <w:nsid w:val="55ED2998"/>
    <w:multiLevelType w:val="hybridMultilevel"/>
    <w:tmpl w:val="BC2A127E"/>
    <w:lvl w:ilvl="0" w:tplc="9392C6F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F97EE7"/>
    <w:multiLevelType w:val="hybridMultilevel"/>
    <w:tmpl w:val="002871C0"/>
    <w:lvl w:ilvl="0" w:tplc="F64435A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A912E27"/>
    <w:multiLevelType w:val="hybridMultilevel"/>
    <w:tmpl w:val="4CE209F6"/>
    <w:lvl w:ilvl="0" w:tplc="E41455FC">
      <w:start w:val="1"/>
      <w:numFmt w:val="decimal"/>
      <w:lvlText w:val="%1."/>
      <w:lvlJc w:val="left"/>
      <w:pPr>
        <w:ind w:left="144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E290615"/>
    <w:multiLevelType w:val="hybridMultilevel"/>
    <w:tmpl w:val="574A165C"/>
    <w:lvl w:ilvl="0" w:tplc="4C3AD656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0"/>
        </w:tabs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0"/>
        </w:tabs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0"/>
        </w:tabs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0"/>
        </w:tabs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0"/>
        </w:tabs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0"/>
        </w:tabs>
        <w:ind w:left="6560" w:hanging="180"/>
      </w:pPr>
    </w:lvl>
  </w:abstractNum>
  <w:abstractNum w:abstractNumId="34">
    <w:nsid w:val="647056B9"/>
    <w:multiLevelType w:val="hybridMultilevel"/>
    <w:tmpl w:val="80280B46"/>
    <w:lvl w:ilvl="0" w:tplc="D5FE342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2113FF"/>
    <w:multiLevelType w:val="hybridMultilevel"/>
    <w:tmpl w:val="96384B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A917FB8"/>
    <w:multiLevelType w:val="hybridMultilevel"/>
    <w:tmpl w:val="A16E6AF4"/>
    <w:lvl w:ilvl="0" w:tplc="9392C6F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D5D4E95"/>
    <w:multiLevelType w:val="hybridMultilevel"/>
    <w:tmpl w:val="9E0E0614"/>
    <w:lvl w:ilvl="0" w:tplc="AB486F02">
      <w:start w:val="1"/>
      <w:numFmt w:val="bullet"/>
      <w:lvlText w:val=""/>
      <w:lvlJc w:val="left"/>
      <w:pPr>
        <w:ind w:left="803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38">
    <w:nsid w:val="6D897C94"/>
    <w:multiLevelType w:val="hybridMultilevel"/>
    <w:tmpl w:val="13145FDC"/>
    <w:lvl w:ilvl="0" w:tplc="E41455FC">
      <w:start w:val="1"/>
      <w:numFmt w:val="decimal"/>
      <w:lvlText w:val="%1."/>
      <w:lvlJc w:val="left"/>
      <w:pPr>
        <w:ind w:left="1494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>
    <w:nsid w:val="6EEE66C8"/>
    <w:multiLevelType w:val="hybridMultilevel"/>
    <w:tmpl w:val="5B6CB826"/>
    <w:lvl w:ilvl="0" w:tplc="E41455FC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asciiTheme="majorBidi" w:hAnsiTheme="majorBidi" w:cstheme="majorBidi" w:hint="default"/>
        <w:b/>
        <w:bCs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40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2976E09"/>
    <w:multiLevelType w:val="hybridMultilevel"/>
    <w:tmpl w:val="B2528C48"/>
    <w:lvl w:ilvl="0" w:tplc="3DCE6306">
      <w:start w:val="2"/>
      <w:numFmt w:val="decimal"/>
      <w:lvlText w:val="%1."/>
      <w:lvlJc w:val="left"/>
      <w:pPr>
        <w:ind w:left="54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2">
    <w:nsid w:val="77141B55"/>
    <w:multiLevelType w:val="hybridMultilevel"/>
    <w:tmpl w:val="364A454C"/>
    <w:lvl w:ilvl="0" w:tplc="F4760B3A">
      <w:start w:val="1"/>
      <w:numFmt w:val="arabicAlpha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3">
    <w:nsid w:val="7B8204AE"/>
    <w:multiLevelType w:val="hybridMultilevel"/>
    <w:tmpl w:val="921EEDF8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9"/>
  </w:num>
  <w:num w:numId="3">
    <w:abstractNumId w:val="40"/>
  </w:num>
  <w:num w:numId="4">
    <w:abstractNumId w:val="31"/>
  </w:num>
  <w:num w:numId="5">
    <w:abstractNumId w:val="10"/>
  </w:num>
  <w:num w:numId="6">
    <w:abstractNumId w:val="2"/>
  </w:num>
  <w:num w:numId="7">
    <w:abstractNumId w:val="19"/>
  </w:num>
  <w:num w:numId="8">
    <w:abstractNumId w:val="33"/>
  </w:num>
  <w:num w:numId="9">
    <w:abstractNumId w:val="39"/>
  </w:num>
  <w:num w:numId="10">
    <w:abstractNumId w:val="1"/>
  </w:num>
  <w:num w:numId="11">
    <w:abstractNumId w:val="38"/>
  </w:num>
  <w:num w:numId="12">
    <w:abstractNumId w:val="27"/>
  </w:num>
  <w:num w:numId="13">
    <w:abstractNumId w:val="20"/>
  </w:num>
  <w:num w:numId="14">
    <w:abstractNumId w:val="37"/>
  </w:num>
  <w:num w:numId="15">
    <w:abstractNumId w:val="6"/>
  </w:num>
  <w:num w:numId="16">
    <w:abstractNumId w:val="3"/>
  </w:num>
  <w:num w:numId="17">
    <w:abstractNumId w:val="35"/>
  </w:num>
  <w:num w:numId="18">
    <w:abstractNumId w:val="23"/>
  </w:num>
  <w:num w:numId="19">
    <w:abstractNumId w:val="7"/>
  </w:num>
  <w:num w:numId="20">
    <w:abstractNumId w:val="32"/>
  </w:num>
  <w:num w:numId="21">
    <w:abstractNumId w:val="4"/>
  </w:num>
  <w:num w:numId="22">
    <w:abstractNumId w:val="11"/>
  </w:num>
  <w:num w:numId="23">
    <w:abstractNumId w:val="36"/>
  </w:num>
  <w:num w:numId="24">
    <w:abstractNumId w:val="8"/>
  </w:num>
  <w:num w:numId="25">
    <w:abstractNumId w:val="22"/>
  </w:num>
  <w:num w:numId="26">
    <w:abstractNumId w:val="21"/>
  </w:num>
  <w:num w:numId="27">
    <w:abstractNumId w:val="43"/>
  </w:num>
  <w:num w:numId="28">
    <w:abstractNumId w:val="16"/>
  </w:num>
  <w:num w:numId="29">
    <w:abstractNumId w:val="29"/>
  </w:num>
  <w:num w:numId="30">
    <w:abstractNumId w:val="17"/>
  </w:num>
  <w:num w:numId="31">
    <w:abstractNumId w:val="12"/>
  </w:num>
  <w:num w:numId="32">
    <w:abstractNumId w:val="13"/>
  </w:num>
  <w:num w:numId="33">
    <w:abstractNumId w:val="28"/>
  </w:num>
  <w:num w:numId="34">
    <w:abstractNumId w:val="15"/>
  </w:num>
  <w:num w:numId="35">
    <w:abstractNumId w:val="30"/>
  </w:num>
  <w:num w:numId="36">
    <w:abstractNumId w:val="26"/>
  </w:num>
  <w:num w:numId="37">
    <w:abstractNumId w:val="42"/>
  </w:num>
  <w:num w:numId="38">
    <w:abstractNumId w:val="14"/>
  </w:num>
  <w:num w:numId="39">
    <w:abstractNumId w:val="18"/>
  </w:num>
  <w:num w:numId="40">
    <w:abstractNumId w:val="5"/>
  </w:num>
  <w:num w:numId="41">
    <w:abstractNumId w:val="41"/>
  </w:num>
  <w:num w:numId="42">
    <w:abstractNumId w:val="24"/>
  </w:num>
  <w:num w:numId="43">
    <w:abstractNumId w:val="0"/>
  </w:num>
  <w:num w:numId="44">
    <w:abstractNumId w:val="25"/>
  </w:num>
  <w:num w:numId="45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FD26AA"/>
    <w:rsid w:val="000422EF"/>
    <w:rsid w:val="0004562B"/>
    <w:rsid w:val="00063A6C"/>
    <w:rsid w:val="000C1E5F"/>
    <w:rsid w:val="000C403F"/>
    <w:rsid w:val="000E0811"/>
    <w:rsid w:val="000F5CBE"/>
    <w:rsid w:val="001164D1"/>
    <w:rsid w:val="00155781"/>
    <w:rsid w:val="00157315"/>
    <w:rsid w:val="00157C72"/>
    <w:rsid w:val="00171649"/>
    <w:rsid w:val="0018112C"/>
    <w:rsid w:val="001F72CB"/>
    <w:rsid w:val="00201214"/>
    <w:rsid w:val="00233BE8"/>
    <w:rsid w:val="00246038"/>
    <w:rsid w:val="00247B99"/>
    <w:rsid w:val="00264DCB"/>
    <w:rsid w:val="00267FE5"/>
    <w:rsid w:val="00292B08"/>
    <w:rsid w:val="0029657C"/>
    <w:rsid w:val="002C013E"/>
    <w:rsid w:val="00306CFD"/>
    <w:rsid w:val="00315742"/>
    <w:rsid w:val="00393C7B"/>
    <w:rsid w:val="003A2795"/>
    <w:rsid w:val="003C4B5A"/>
    <w:rsid w:val="003D3A60"/>
    <w:rsid w:val="003E0366"/>
    <w:rsid w:val="003E60DC"/>
    <w:rsid w:val="00404DF4"/>
    <w:rsid w:val="00423933"/>
    <w:rsid w:val="0043590B"/>
    <w:rsid w:val="004520A4"/>
    <w:rsid w:val="00452176"/>
    <w:rsid w:val="00475480"/>
    <w:rsid w:val="00485EBB"/>
    <w:rsid w:val="004935F8"/>
    <w:rsid w:val="004E2E34"/>
    <w:rsid w:val="004F1E95"/>
    <w:rsid w:val="00503708"/>
    <w:rsid w:val="00504652"/>
    <w:rsid w:val="005517F9"/>
    <w:rsid w:val="00563F8E"/>
    <w:rsid w:val="0057458F"/>
    <w:rsid w:val="00582D7B"/>
    <w:rsid w:val="005B17D6"/>
    <w:rsid w:val="005C655C"/>
    <w:rsid w:val="005D2E2F"/>
    <w:rsid w:val="00602728"/>
    <w:rsid w:val="00602A88"/>
    <w:rsid w:val="006071C3"/>
    <w:rsid w:val="00617443"/>
    <w:rsid w:val="0062417A"/>
    <w:rsid w:val="00627DEA"/>
    <w:rsid w:val="0064244C"/>
    <w:rsid w:val="00652F23"/>
    <w:rsid w:val="00654F51"/>
    <w:rsid w:val="00657102"/>
    <w:rsid w:val="00677BD2"/>
    <w:rsid w:val="006D1565"/>
    <w:rsid w:val="00723559"/>
    <w:rsid w:val="00723BB1"/>
    <w:rsid w:val="007304C6"/>
    <w:rsid w:val="00733A4F"/>
    <w:rsid w:val="007442DD"/>
    <w:rsid w:val="00757A42"/>
    <w:rsid w:val="00762562"/>
    <w:rsid w:val="00783A5E"/>
    <w:rsid w:val="007A3ADD"/>
    <w:rsid w:val="007A4A36"/>
    <w:rsid w:val="00802CD4"/>
    <w:rsid w:val="00807D7F"/>
    <w:rsid w:val="00817E44"/>
    <w:rsid w:val="00834867"/>
    <w:rsid w:val="00837B48"/>
    <w:rsid w:val="008B61C6"/>
    <w:rsid w:val="008C0B45"/>
    <w:rsid w:val="008E4E47"/>
    <w:rsid w:val="008F5972"/>
    <w:rsid w:val="00940DB7"/>
    <w:rsid w:val="00980738"/>
    <w:rsid w:val="00990039"/>
    <w:rsid w:val="009A280D"/>
    <w:rsid w:val="009B6D85"/>
    <w:rsid w:val="00A04DB1"/>
    <w:rsid w:val="00A07FBB"/>
    <w:rsid w:val="00A20136"/>
    <w:rsid w:val="00A648D7"/>
    <w:rsid w:val="00AA4A66"/>
    <w:rsid w:val="00AD5243"/>
    <w:rsid w:val="00AE0424"/>
    <w:rsid w:val="00AF423D"/>
    <w:rsid w:val="00B14800"/>
    <w:rsid w:val="00B14E64"/>
    <w:rsid w:val="00B33943"/>
    <w:rsid w:val="00B45F6D"/>
    <w:rsid w:val="00B7195B"/>
    <w:rsid w:val="00BA6391"/>
    <w:rsid w:val="00C02CA9"/>
    <w:rsid w:val="00C03F0D"/>
    <w:rsid w:val="00C21D9C"/>
    <w:rsid w:val="00C57D0F"/>
    <w:rsid w:val="00C8111F"/>
    <w:rsid w:val="00C904BB"/>
    <w:rsid w:val="00D01B9A"/>
    <w:rsid w:val="00D46254"/>
    <w:rsid w:val="00D51FA2"/>
    <w:rsid w:val="00D6060F"/>
    <w:rsid w:val="00D72F58"/>
    <w:rsid w:val="00DD5838"/>
    <w:rsid w:val="00E16171"/>
    <w:rsid w:val="00E4337D"/>
    <w:rsid w:val="00E55C25"/>
    <w:rsid w:val="00E867C9"/>
    <w:rsid w:val="00EA6800"/>
    <w:rsid w:val="00F06050"/>
    <w:rsid w:val="00F24C6F"/>
    <w:rsid w:val="00F3613F"/>
    <w:rsid w:val="00F40420"/>
    <w:rsid w:val="00F4125C"/>
    <w:rsid w:val="00F43489"/>
    <w:rsid w:val="00F92DAD"/>
    <w:rsid w:val="00FB7367"/>
    <w:rsid w:val="00FC5DA5"/>
    <w:rsid w:val="00FD26AA"/>
    <w:rsid w:val="00FE638A"/>
    <w:rsid w:val="00FF0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9" type="connector" idref="#Straight Arrow Connector 49"/>
        <o:r id="V:Rule10" type="connector" idref="#Straight Arrow Connector 5"/>
        <o:r id="V:Rule11" type="connector" idref="#Straight Arrow Connector 6"/>
        <o:r id="V:Rule12" type="connector" idref="#Straight Connector 36"/>
        <o:r id="V:Rule13" type="connector" idref="#Straight Connector 1346"/>
        <o:r id="V:Rule14" type="connector" idref="#Straight Arrow Connector 48"/>
        <o:r id="V:Rule15" type="connector" idref="#Straight Connector 35"/>
        <o:r id="V:Rule16" type="connector" idref="#Straight Arrow Connector 8"/>
        <o:r id="V:Rule17" type="connector" idref="#Straight Arrow Connector 46"/>
        <o:r id="V:Rule18" type="connector" idref="#Straight Arrow Connector 7"/>
        <o:r id="V:Rule19" type="connector" idref="#Straight Arrow Connector 47"/>
        <o:r id="V:Rule20" type="connector" idref="#Straight Connector 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C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45F6D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24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4C6F"/>
  </w:style>
  <w:style w:type="paragraph" w:styleId="Pieddepage">
    <w:name w:val="footer"/>
    <w:basedOn w:val="Normal"/>
    <w:link w:val="PieddepageCar"/>
    <w:uiPriority w:val="99"/>
    <w:unhideWhenUsed/>
    <w:rsid w:val="00F24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4C6F"/>
  </w:style>
  <w:style w:type="paragraph" w:styleId="Textedebulles">
    <w:name w:val="Balloon Text"/>
    <w:basedOn w:val="Normal"/>
    <w:link w:val="TextedebullesCar"/>
    <w:uiPriority w:val="99"/>
    <w:semiHidden/>
    <w:unhideWhenUsed/>
    <w:rsid w:val="00817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7E44"/>
    <w:rPr>
      <w:rFonts w:ascii="Tahoma" w:hAnsi="Tahoma" w:cs="Tahoma"/>
      <w:sz w:val="16"/>
      <w:szCs w:val="16"/>
    </w:rPr>
  </w:style>
  <w:style w:type="table" w:customStyle="1" w:styleId="GridTable5Dark-Accent31">
    <w:name w:val="Grid Table 5 Dark - Accent 31"/>
    <w:basedOn w:val="TableauNormal"/>
    <w:uiPriority w:val="50"/>
    <w:rsid w:val="00817E4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exhtml">
    <w:name w:val="texhtml"/>
    <w:basedOn w:val="Policepardfaut"/>
    <w:rsid w:val="00B33943"/>
  </w:style>
  <w:style w:type="paragraph" w:customStyle="1" w:styleId="Gdmath">
    <w:name w:val="Gdmath"/>
    <w:basedOn w:val="Normal"/>
    <w:link w:val="GdmathChar"/>
    <w:rsid w:val="00C904BB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Policepardfaut"/>
    <w:link w:val="Gdmath"/>
    <w:rsid w:val="00C904BB"/>
    <w:rPr>
      <w:rFonts w:ascii="Times New Roman" w:hAnsi="Times New Roman" w:cs="Times New Roman"/>
      <w:bCs/>
      <w:color w:val="000000"/>
      <w:sz w:val="24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67ADF-C7F6-4BF7-B3F5-2BE401098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396</TotalTime>
  <Pages>2</Pages>
  <Words>424</Words>
  <Characters>2337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25</cp:revision>
  <cp:lastPrinted>2025-05-10T14:43:00Z</cp:lastPrinted>
  <dcterms:created xsi:type="dcterms:W3CDTF">2023-02-13T19:09:00Z</dcterms:created>
  <dcterms:modified xsi:type="dcterms:W3CDTF">2025-05-10T20:23:00Z</dcterms:modified>
</cp:coreProperties>
</file>
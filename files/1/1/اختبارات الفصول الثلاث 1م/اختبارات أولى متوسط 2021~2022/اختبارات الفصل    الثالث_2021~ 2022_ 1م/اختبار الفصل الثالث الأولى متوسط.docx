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3C6" w:rsidRPr="003B2352" w:rsidRDefault="008964A3" w:rsidP="00C71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ind w:left="-142" w:right="-567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3B2352">
        <w:rPr>
          <w:rFonts w:hint="cs"/>
          <w:b/>
          <w:bCs/>
          <w:sz w:val="28"/>
          <w:szCs w:val="28"/>
          <w:rtl/>
          <w:lang w:bidi="ar-DZ"/>
        </w:rPr>
        <w:t xml:space="preserve">متوسطة: </w:t>
      </w:r>
      <w:r w:rsidR="00C716A7">
        <w:rPr>
          <w:rFonts w:hint="cs"/>
          <w:b/>
          <w:bCs/>
          <w:sz w:val="28"/>
          <w:szCs w:val="28"/>
          <w:rtl/>
          <w:lang w:bidi="ar-DZ"/>
        </w:rPr>
        <w:t xml:space="preserve">كريم بلقاسم </w:t>
      </w:r>
      <w:r w:rsidR="00C716A7">
        <w:rPr>
          <w:b/>
          <w:bCs/>
          <w:sz w:val="28"/>
          <w:szCs w:val="28"/>
          <w:rtl/>
          <w:lang w:bidi="ar-DZ"/>
        </w:rPr>
        <w:t>–</w:t>
      </w:r>
      <w:r w:rsidR="00C716A7">
        <w:rPr>
          <w:rFonts w:hint="cs"/>
          <w:b/>
          <w:bCs/>
          <w:sz w:val="28"/>
          <w:szCs w:val="28"/>
          <w:rtl/>
          <w:lang w:bidi="ar-DZ"/>
        </w:rPr>
        <w:t xml:space="preserve"> عين البنيان</w:t>
      </w:r>
      <w:r w:rsidR="00B16130">
        <w:rPr>
          <w:rFonts w:hint="cs"/>
          <w:b/>
          <w:bCs/>
          <w:sz w:val="28"/>
          <w:szCs w:val="28"/>
          <w:rtl/>
          <w:lang w:bidi="ar-DZ"/>
        </w:rPr>
        <w:t xml:space="preserve">              </w:t>
      </w:r>
      <w:r w:rsidRPr="003B2352">
        <w:rPr>
          <w:rFonts w:hint="cs"/>
          <w:b/>
          <w:bCs/>
          <w:sz w:val="28"/>
          <w:szCs w:val="28"/>
          <w:rtl/>
          <w:lang w:bidi="ar-DZ"/>
        </w:rPr>
        <w:t xml:space="preserve">           </w:t>
      </w:r>
      <w:r w:rsidR="00D443F9" w:rsidRPr="003B2352"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="00C716A7">
        <w:rPr>
          <w:rFonts w:hint="cs"/>
          <w:b/>
          <w:bCs/>
          <w:sz w:val="28"/>
          <w:szCs w:val="28"/>
          <w:rtl/>
          <w:lang w:bidi="ar-DZ"/>
        </w:rPr>
        <w:t xml:space="preserve">           </w:t>
      </w:r>
      <w:r w:rsidR="00D443F9" w:rsidRPr="003B235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3B2352">
        <w:rPr>
          <w:rFonts w:hint="cs"/>
          <w:b/>
          <w:bCs/>
          <w:sz w:val="28"/>
          <w:szCs w:val="28"/>
          <w:rtl/>
          <w:lang w:bidi="ar-DZ"/>
        </w:rPr>
        <w:t xml:space="preserve">      السنة الدراسية: 2021/2022</w:t>
      </w:r>
    </w:p>
    <w:p w:rsidR="00D443F9" w:rsidRPr="008E63C4" w:rsidRDefault="003B2352" w:rsidP="00C71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ind w:left="-142" w:right="-567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B2352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9200" behindDoc="0" locked="0" layoutInCell="1" allowOverlap="1" wp14:anchorId="108F5E54" wp14:editId="67227B61">
            <wp:simplePos x="0" y="0"/>
            <wp:positionH relativeFrom="column">
              <wp:posOffset>-398145</wp:posOffset>
            </wp:positionH>
            <wp:positionV relativeFrom="paragraph">
              <wp:posOffset>307975</wp:posOffset>
            </wp:positionV>
            <wp:extent cx="1056005" cy="6305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2352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1248" behindDoc="0" locked="0" layoutInCell="1" allowOverlap="1" wp14:anchorId="30E4214A" wp14:editId="3ADDE0AF">
            <wp:simplePos x="0" y="0"/>
            <wp:positionH relativeFrom="column">
              <wp:posOffset>6269355</wp:posOffset>
            </wp:positionH>
            <wp:positionV relativeFrom="paragraph">
              <wp:posOffset>314325</wp:posOffset>
            </wp:positionV>
            <wp:extent cx="933450" cy="624840"/>
            <wp:effectExtent l="0" t="0" r="0" b="381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3450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3F9" w:rsidRPr="003B235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المستوى: </w:t>
      </w:r>
      <w:r w:rsidR="00C777A0" w:rsidRPr="003B235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الأولى</w:t>
      </w:r>
      <w:r w:rsidR="00D443F9" w:rsidRPr="003B235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متوسط                               </w:t>
      </w:r>
      <w:r w:rsidR="00C777A0" w:rsidRPr="003B235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            </w:t>
      </w:r>
      <w:r w:rsidR="00C777A0" w:rsidRPr="003B235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D443F9" w:rsidRPr="003B235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المدة: </w:t>
      </w:r>
      <w:r w:rsidR="00C716A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1 </w:t>
      </w:r>
      <w:proofErr w:type="spellStart"/>
      <w:r w:rsidR="00C716A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سا</w:t>
      </w:r>
      <w:proofErr w:type="spellEnd"/>
    </w:p>
    <w:p w:rsidR="00D443F9" w:rsidRPr="00DB40A1" w:rsidRDefault="00C716A7" w:rsidP="00B85D7C">
      <w:pPr>
        <w:pBdr>
          <w:bottom w:val="dashDotStroked" w:sz="24" w:space="1" w:color="auto"/>
        </w:pBdr>
        <w:spacing w:after="240"/>
        <w:ind w:right="-567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اختبار </w:t>
      </w:r>
      <w:r w:rsidR="00A85A50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الثلاثي </w:t>
      </w:r>
      <w:r w:rsidR="00DB40A1" w:rsidRPr="00DB40A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الث</w:t>
      </w:r>
      <w:r w:rsidR="00B85D7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الث</w:t>
      </w:r>
      <w:r w:rsidR="00DB40A1" w:rsidRPr="00DB40A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D443F9" w:rsidRPr="00DB40A1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في مادة العلوم الفيزيائية </w:t>
      </w:r>
      <w:proofErr w:type="gramStart"/>
      <w:r w:rsidR="00D443F9" w:rsidRPr="00DB40A1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والتكنولوجيا</w:t>
      </w:r>
      <w:proofErr w:type="gramEnd"/>
      <w:r w:rsidR="00C57E5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</w:t>
      </w:r>
    </w:p>
    <w:p w:rsidR="007B3787" w:rsidRPr="003B2352" w:rsidRDefault="005F0C2B" w:rsidP="003B2352">
      <w:pPr>
        <w:tabs>
          <w:tab w:val="right" w:pos="10489"/>
        </w:tabs>
        <w:spacing w:after="0" w:line="240" w:lineRule="auto"/>
        <w:ind w:left="-992" w:right="-567"/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الاسم</w:t>
      </w:r>
      <w:r w:rsidR="007B3787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واللقب</w:t>
      </w:r>
      <w:proofErr w:type="gramStart"/>
      <w:r w:rsidR="007B3787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="007B378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gramEnd"/>
      <w:r w:rsidR="007B378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.................................................   </w:t>
      </w:r>
      <w:r w:rsidR="007B3787" w:rsidRPr="007B3787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القسم وا</w:t>
      </w:r>
      <w:proofErr w:type="gramStart"/>
      <w:r w:rsidR="007B3787" w:rsidRPr="007B3787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لف</w:t>
      </w:r>
      <w:proofErr w:type="gramEnd"/>
      <w:r w:rsidR="007B3787" w:rsidRPr="007B3787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وج:</w:t>
      </w:r>
      <w:r w:rsidR="007B378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</w:t>
      </w:r>
    </w:p>
    <w:p w:rsidR="006B4303" w:rsidRDefault="00D443F9" w:rsidP="00E063C5">
      <w:pPr>
        <w:tabs>
          <w:tab w:val="right" w:pos="10489"/>
        </w:tabs>
        <w:spacing w:before="120" w:after="120" w:line="240" w:lineRule="auto"/>
        <w:ind w:left="-992" w:right="-567"/>
        <w:jc w:val="right"/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C335D1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 w:rsidRPr="00C335D1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="00E063C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9C131A" w:rsidRPr="007A1AB1" w:rsidRDefault="00DF555F" w:rsidP="00DF555F">
      <w:pPr>
        <w:bidi/>
        <w:spacing w:after="0" w:line="240" w:lineRule="auto"/>
        <w:ind w:left="-426" w:right="-284" w:firstLine="425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DF555F">
        <w:rPr>
          <w:b/>
          <w:bCs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2C6AD808" wp14:editId="19EE7C49">
                <wp:simplePos x="0" y="0"/>
                <wp:positionH relativeFrom="column">
                  <wp:posOffset>-278130</wp:posOffset>
                </wp:positionH>
                <wp:positionV relativeFrom="paragraph">
                  <wp:posOffset>701675</wp:posOffset>
                </wp:positionV>
                <wp:extent cx="2228850" cy="1819275"/>
                <wp:effectExtent l="0" t="0" r="0" b="0"/>
                <wp:wrapSquare wrapText="bothSides"/>
                <wp:docPr id="796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1819275"/>
                          <a:chOff x="0" y="0"/>
                          <a:chExt cx="5134100" cy="3118066"/>
                        </a:xfrm>
                      </wpg:grpSpPr>
                      <wpg:grpSp>
                        <wpg:cNvPr id="800" name="Groupe 800"/>
                        <wpg:cNvGrpSpPr/>
                        <wpg:grpSpPr>
                          <a:xfrm>
                            <a:off x="60643" y="0"/>
                            <a:ext cx="5073457" cy="2897560"/>
                            <a:chOff x="60643" y="0"/>
                            <a:chExt cx="5073457" cy="2897560"/>
                          </a:xfrm>
                        </wpg:grpSpPr>
                        <pic:pic xmlns:pic="http://schemas.openxmlformats.org/drawingml/2006/picture">
                          <pic:nvPicPr>
                            <pic:cNvPr id="801" name="Image 8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643" y="404664"/>
                              <a:ext cx="2492896" cy="249289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02" name="Image 80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89035" y="0"/>
                              <a:ext cx="1545065" cy="263691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03" name="Flèche droite 803"/>
                          <wps:cNvSpPr/>
                          <wps:spPr>
                            <a:xfrm>
                              <a:off x="2724939" y="1651112"/>
                              <a:ext cx="1008112" cy="36004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55F" w:rsidRDefault="00DF555F" w:rsidP="00DF555F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04" name="ZoneTexte 7"/>
                        <wps:cNvSpPr txBox="1"/>
                        <wps:spPr>
                          <a:xfrm>
                            <a:off x="0" y="2360610"/>
                            <a:ext cx="2408963" cy="7574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F555F" w:rsidRDefault="00DF555F" w:rsidP="00DF555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مسحوق</w:t>
                              </w:r>
                              <w:proofErr w:type="gramEnd"/>
                              <w:r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 xml:space="preserve"> الحليب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05" name="ZoneTexte 8"/>
                        <wps:cNvSpPr txBox="1"/>
                        <wps:spPr>
                          <a:xfrm>
                            <a:off x="3436412" y="2422444"/>
                            <a:ext cx="1583735" cy="4570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F555F" w:rsidRDefault="00DF555F" w:rsidP="00DF555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rtl/>
                                  <w:lang w:bidi="ar-DZ"/>
                                </w:rPr>
                                <w:t>الحليب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9" o:spid="_x0000_s1026" style="position:absolute;left:0;text-align:left;margin-left:-21.9pt;margin-top:55.25pt;width:175.5pt;height:143.25pt;z-index:251787264;mso-width-relative:margin" coordsize="51341,31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">
                <v:group id="Groupe 800" o:spid="_x0000_s1027" style="position:absolute;left:606;width:50735;height:28975" coordorigin="606" coordsize="50734,289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O8zywwAAANwAAAAP&#10;AAAAAAAAAAAAAAAAAKoCAABkcnMvZG93bnJldi54bWxQSwUGAAAAAAQABAD6AAAAmgMAAAAA&#10;">
                  <v:shape id="Image 801" o:spid="_x0000_s1028" type="#_x0000_t75" style="position:absolute;left:606;top:4046;width:24929;height:249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1GtjFAAAA3AAAAA8AAABkcnMvZG93bnJldi54bWxEj0FrAjEUhO+C/yE8oTdN1kMrW6O0oiA9&#10;tVoEb283r7uLm5c1ie723zeFQo/DzHzDLNeDbcWdfGgca8hmCgRx6UzDlYbP4266ABEissHWMWn4&#10;pgDr1Xi0xNy4nj/ofoiVSBAOOWqoY+xyKUNZk8Uwcx1x8r6ctxiT9JU0HvsEt62cK/UoLTacFmrs&#10;aFNTeTncrIby5LfxkhX9kyreXq/t8b24nXutHybDyzOISEP8D/+190bDQmXweyYdAbn6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VtRrYxQAAANwAAAAPAAAAAAAAAAAAAAAA&#10;AJ8CAABkcnMvZG93bnJldi54bWxQSwUGAAAAAAQABAD3AAAAkQMAAAAA&#10;">
                    <v:imagedata r:id="rId14" o:title=""/>
                    <v:path arrowok="t"/>
                  </v:shape>
                  <v:shape id="Image 802" o:spid="_x0000_s1029" type="#_x0000_t75" style="position:absolute;left:35890;width:15451;height:263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XFdXGAAAA3AAAAA8AAABkcnMvZG93bnJldi54bWxEj0FrwkAUhO+F/oflFXopdaNgCamrVKXi&#10;xUOjFHJ7ZF+T1OzbsLtN0n/vCoLHYWa+YRar0bSiJ+cbywqmkwQEcWl1w5WC0/HzNQXhA7LG1jIp&#10;+CcPq+XjwwIzbQf+oj4PlYgQ9hkqqEPoMil9WZNBP7EdcfR+rDMYonSV1A6HCDetnCXJmzTYcFyo&#10;saNNTeU5/zMKztu1zYffokgPx12nv1/mrt8VSj0/jR/vIAKN4R6+tfdaQZrM4HomHgG5v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NcV1cYAAADcAAAADwAAAAAAAAAAAAAA&#10;AACfAgAAZHJzL2Rvd25yZXYueG1sUEsFBgAAAAAEAAQA9wAAAJIDAAAAAA==&#10;">
                    <v:imagedata r:id="rId15" o:title=""/>
                    <v:path arrowok="t"/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Flèche droite 803" o:spid="_x0000_s1030" type="#_x0000_t13" style="position:absolute;left:27249;top:16511;width:10081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TpV8IA&#10;AADcAAAADwAAAGRycy9kb3ducmV2LnhtbESPS4vCMBSF94L/IVxhdprqMCLVVMQHuByf4O7S3D6w&#10;uSlNrPXfTwYEl4fz+DiLZWcq0VLjSssKxqMIBHFqdcm5gvNpN5yBcB5ZY2WZFLzIwTLp9xYYa/vk&#10;A7VHn4swwi5GBYX3dSylSwsy6Ea2Jg5eZhuDPsgml7rBZxg3lZxE0VQaLDkQCqxpXVB6Pz5M4G4u&#10;3XWy8b+rzJn2Vv6cb6/9VqmvQbeag/DU+U/43d5rBbPoG/7PhCMgk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5OlXwgAAANwAAAAPAAAAAAAAAAAAAAAAAJgCAABkcnMvZG93&#10;bnJldi54bWxQSwUGAAAAAAQABAD1AAAAhwMAAAAA&#10;" adj="17743" fillcolor="black [3200]" strokecolor="black [1600]" strokeweight="2pt">
                    <v:textbox>
                      <w:txbxContent>
                        <w:p w:rsidR="00DF555F" w:rsidRDefault="00DF555F" w:rsidP="00DF555F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7" o:spid="_x0000_s1031" type="#_x0000_t202" style="position:absolute;top:23606;width:24089;height:7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RPTcQA&#10;AADc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6oW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UT03EAAAA3AAAAA8AAAAAAAAAAAAAAAAAmAIAAGRycy9k&#10;b3ducmV2LnhtbFBLBQYAAAAABAAEAPUAAACJAwAAAAA=&#10;" filled="f" stroked="f">
                  <v:textbox>
                    <w:txbxContent>
                      <w:p w:rsidR="00DF555F" w:rsidRDefault="00DF555F" w:rsidP="00DF555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مسحوق</w:t>
                        </w:r>
                        <w:proofErr w:type="gramEnd"/>
                        <w:r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 xml:space="preserve"> الحليب</w:t>
                        </w:r>
                      </w:p>
                    </w:txbxContent>
                  </v:textbox>
                </v:shape>
                <v:shape id="ZoneTexte 8" o:spid="_x0000_s1032" type="#_x0000_t202" style="position:absolute;left:34364;top:24224;width:15837;height:4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jq1sQA&#10;AADcAAAADwAAAGRycy9kb3ducmV2LnhtbESPQWvCQBSE7wX/w/KE3ppdpZY0dRPEUuhJqW0Fb4/s&#10;MwnNvg3ZrYn/3hUEj8PMfMMsi9G24kS9bxxrmCUKBHHpTMOVhp/vj6cUhA/IBlvHpOFMHop88rDE&#10;zLiBv+i0C5WIEPYZaqhD6DIpfVmTRZ+4jjh6R9dbDFH2lTQ9DhFuWzlX6kVabDgu1NjRuqbyb/dv&#10;Nfxujof9s9pW73bRDW5Uku2r1PpxOq7eQAQawz18a38aDalawPVMPAIy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Y6tbEAAAA3AAAAA8AAAAAAAAAAAAAAAAAmAIAAGRycy9k&#10;b3ducmV2LnhtbFBLBQYAAAAABAAEAPUAAACJAwAAAAA=&#10;" filled="f" stroked="f">
                  <v:textbox>
                    <w:txbxContent>
                      <w:p w:rsidR="00DF555F" w:rsidRDefault="00DF555F" w:rsidP="00DF555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rtl/>
                            <w:lang w:bidi="ar-DZ"/>
                          </w:rPr>
                          <w:t>الحليب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C131A" w:rsidRPr="0097497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ارادت والدة عمر تحضير الحليب لأحيه الرضيع، قامت بغلي الماء ثم تركته مدة زمنية حتى  يبرد ، حيث ان حجم الماء : </w:t>
      </w:r>
      <w:r w:rsidR="009C131A" w:rsidRPr="00974974">
        <w:rPr>
          <w:rFonts w:asciiTheme="majorBidi" w:hAnsiTheme="majorBidi" w:cstheme="majorBidi"/>
          <w:b/>
          <w:bCs/>
          <w:sz w:val="28"/>
          <w:szCs w:val="28"/>
          <w:lang w:bidi="ar-DZ"/>
        </w:rPr>
        <w:t>V = 0.25 L</w:t>
      </w:r>
      <w:r w:rsidR="009C131A" w:rsidRPr="0097497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وكتلته </w:t>
      </w:r>
      <w:r w:rsidR="009C131A" w:rsidRPr="0097497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m = 255 g </w:t>
      </w:r>
      <w:r w:rsidR="009C131A" w:rsidRPr="009749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9C131A" w:rsidRPr="0097497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 ثم أضافت مسحوق الحليب كتلته</w:t>
      </w:r>
      <w:r w:rsidR="009C131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C131A" w:rsidRPr="00974974">
        <w:rPr>
          <w:rFonts w:asciiTheme="majorBidi" w:hAnsiTheme="majorBidi" w:cstheme="majorBidi"/>
          <w:b/>
          <w:bCs/>
          <w:sz w:val="28"/>
          <w:szCs w:val="28"/>
          <w:lang w:bidi="ar-DZ"/>
        </w:rPr>
        <w:t>m = 50 g</w:t>
      </w:r>
      <w:r w:rsidR="009C131A" w:rsidRPr="0097497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DF555F" w:rsidRPr="00DF555F" w:rsidRDefault="009C131A" w:rsidP="00DC33AF">
      <w:pPr>
        <w:pStyle w:val="Paragraphedeliste"/>
        <w:numPr>
          <w:ilvl w:val="0"/>
          <w:numId w:val="3"/>
        </w:numPr>
        <w:tabs>
          <w:tab w:val="center" w:pos="-143"/>
          <w:tab w:val="right" w:pos="10772"/>
        </w:tabs>
        <w:bidi/>
        <w:spacing w:after="0" w:line="240" w:lineRule="auto"/>
        <w:ind w:left="-1" w:right="-454" w:hanging="567"/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lang w:eastAsia="ar-SA" w:bidi="ar-DZ"/>
        </w:rPr>
      </w:pPr>
      <w:r w:rsidRPr="001F18DA"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  <w:t xml:space="preserve"> 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هل الحليب </w:t>
      </w:r>
      <w:proofErr w:type="gramStart"/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المحضر</w:t>
      </w:r>
      <w:proofErr w:type="gramEnd"/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يمثل محلول مائي؟</w:t>
      </w:r>
      <w:r w:rsidR="00DF555F"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علل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:</w:t>
      </w:r>
    </w:p>
    <w:p w:rsidR="009C131A" w:rsidRPr="00DF555F" w:rsidRDefault="00DF555F" w:rsidP="00DF555F">
      <w:pPr>
        <w:tabs>
          <w:tab w:val="center" w:pos="-143"/>
          <w:tab w:val="right" w:pos="10772"/>
        </w:tabs>
        <w:bidi/>
        <w:spacing w:after="0" w:line="240" w:lineRule="auto"/>
        <w:ind w:left="-568" w:right="-454"/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lang w:eastAsia="ar-SA" w:bidi="ar-DZ"/>
        </w:rPr>
      </w:pPr>
      <w:r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........................................................</w:t>
      </w:r>
      <w:r w:rsidR="009C131A" w:rsidRPr="00DF555F"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................</w:t>
      </w:r>
      <w:r w:rsidRPr="00DF555F"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...........</w:t>
      </w:r>
      <w:r w:rsidR="009C131A" w:rsidRPr="00DF555F"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..........</w:t>
      </w:r>
    </w:p>
    <w:p w:rsidR="00DF555F" w:rsidRDefault="009C131A" w:rsidP="00974974">
      <w:pPr>
        <w:tabs>
          <w:tab w:val="center" w:pos="-143"/>
          <w:tab w:val="right" w:pos="10772"/>
        </w:tabs>
        <w:bidi/>
        <w:spacing w:after="0" w:line="240" w:lineRule="auto"/>
        <w:ind w:left="-568" w:right="-454"/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</w:pPr>
      <w:r w:rsidRPr="00DF555F"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التعليل:</w:t>
      </w:r>
      <w:r w:rsidRPr="00DF555F">
        <w:rPr>
          <w:rFonts w:ascii="Simplified Arabic" w:eastAsia="Times New Roman" w:hAnsi="Simplified Arabic" w:cs="Simplified Arabic" w:hint="cs"/>
          <w:b/>
          <w:bCs/>
          <w:i/>
          <w:iCs/>
          <w:sz w:val="28"/>
          <w:szCs w:val="28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.........................................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</w:t>
      </w:r>
    </w:p>
    <w:p w:rsidR="009C131A" w:rsidRPr="009C131A" w:rsidRDefault="009C131A" w:rsidP="00DF555F">
      <w:pPr>
        <w:tabs>
          <w:tab w:val="center" w:pos="-143"/>
          <w:tab w:val="right" w:pos="10772"/>
        </w:tabs>
        <w:bidi/>
        <w:spacing w:after="0" w:line="240" w:lineRule="auto"/>
        <w:ind w:left="-568" w:right="-454"/>
        <w:rPr>
          <w:rFonts w:ascii="Simplified Arabic" w:eastAsia="Times New Roman" w:hAnsi="Simplified Arabic" w:cs="Simplified Arabic" w:hint="cs"/>
          <w:i/>
          <w:iCs/>
          <w:sz w:val="24"/>
          <w:szCs w:val="24"/>
          <w:lang w:eastAsia="ar-SA" w:bidi="ar-DZ"/>
        </w:rPr>
      </w:pP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</w:t>
      </w:r>
      <w:r w:rsidR="00974974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</w:t>
      </w:r>
      <w:r w:rsidR="00974974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</w:t>
      </w:r>
    </w:p>
    <w:p w:rsidR="009C131A" w:rsidRPr="009C131A" w:rsidRDefault="009C131A" w:rsidP="00DC33AF">
      <w:pPr>
        <w:pStyle w:val="Paragraphedeliste"/>
        <w:numPr>
          <w:ilvl w:val="0"/>
          <w:numId w:val="3"/>
        </w:numPr>
        <w:tabs>
          <w:tab w:val="center" w:pos="0"/>
          <w:tab w:val="right" w:pos="10772"/>
        </w:tabs>
        <w:bidi/>
        <w:spacing w:after="0" w:line="240" w:lineRule="auto"/>
        <w:ind w:right="-454" w:hanging="1288"/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lang w:eastAsia="ar-SA"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أحسب كتلة المحلول المتحصل عليه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(الحليب)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؟</w:t>
      </w:r>
    </w:p>
    <w:p w:rsidR="009C131A" w:rsidRPr="009C131A" w:rsidRDefault="009C131A" w:rsidP="00DF555F">
      <w:pPr>
        <w:tabs>
          <w:tab w:val="center" w:pos="0"/>
          <w:tab w:val="right" w:pos="10772"/>
        </w:tabs>
        <w:bidi/>
        <w:spacing w:after="0" w:line="240" w:lineRule="auto"/>
        <w:ind w:right="-454"/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</w:pPr>
      <w:r w:rsidRPr="009C131A"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>القاعدة: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..............................................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</w:t>
      </w:r>
    </w:p>
    <w:p w:rsidR="009C131A" w:rsidRPr="009C131A" w:rsidRDefault="009C131A" w:rsidP="00DF555F">
      <w:pPr>
        <w:tabs>
          <w:tab w:val="center" w:pos="0"/>
          <w:tab w:val="right" w:pos="10772"/>
        </w:tabs>
        <w:bidi/>
        <w:spacing w:after="0" w:line="240" w:lineRule="auto"/>
        <w:ind w:right="-454"/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</w:pPr>
      <w:r w:rsidRPr="009C131A"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>التعويض:</w:t>
      </w:r>
      <w:r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..............................................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</w:t>
      </w:r>
    </w:p>
    <w:p w:rsidR="009C131A" w:rsidRPr="009C131A" w:rsidRDefault="009C131A" w:rsidP="00DF555F">
      <w:pPr>
        <w:tabs>
          <w:tab w:val="center" w:pos="0"/>
          <w:tab w:val="right" w:pos="10772"/>
        </w:tabs>
        <w:bidi/>
        <w:spacing w:after="0" w:line="240" w:lineRule="auto"/>
        <w:ind w:right="-454"/>
        <w:rPr>
          <w:rFonts w:ascii="Simplified Arabic" w:eastAsia="Times New Roman" w:hAnsi="Simplified Arabic" w:cs="Simplified Arabic" w:hint="cs"/>
          <w:b/>
          <w:bCs/>
          <w:i/>
          <w:iCs/>
          <w:sz w:val="24"/>
          <w:szCs w:val="24"/>
          <w:lang w:eastAsia="ar-SA" w:bidi="ar-DZ"/>
        </w:rPr>
      </w:pPr>
      <w:r w:rsidRPr="009C131A"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>النتيجة</w:t>
      </w:r>
      <w:r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 xml:space="preserve"> مع الوحدة</w:t>
      </w:r>
      <w:r w:rsidRPr="009C131A"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>:</w:t>
      </w:r>
      <w:r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</w:t>
      </w:r>
    </w:p>
    <w:p w:rsidR="009C131A" w:rsidRPr="009C131A" w:rsidRDefault="009C131A" w:rsidP="00DC33AF">
      <w:pPr>
        <w:pStyle w:val="Paragraphedeliste"/>
        <w:numPr>
          <w:ilvl w:val="0"/>
          <w:numId w:val="3"/>
        </w:numPr>
        <w:tabs>
          <w:tab w:val="center" w:pos="0"/>
          <w:tab w:val="right" w:pos="10772"/>
        </w:tabs>
        <w:bidi/>
        <w:spacing w:after="0" w:line="240" w:lineRule="auto"/>
        <w:ind w:right="-454" w:hanging="1288"/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lang w:eastAsia="ar-SA" w:bidi="ar-DZ"/>
        </w:rPr>
      </w:pPr>
      <w:r w:rsidRPr="001F18DA"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  <w:t xml:space="preserve"> 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أحسب </w:t>
      </w:r>
      <w:r w:rsidRPr="001F18DA"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التركيز الكتلي لهذا المحلول؟</w:t>
      </w:r>
    </w:p>
    <w:p w:rsidR="009C131A" w:rsidRPr="009C131A" w:rsidRDefault="009C131A" w:rsidP="00DF555F">
      <w:pPr>
        <w:tabs>
          <w:tab w:val="center" w:pos="0"/>
          <w:tab w:val="right" w:pos="10772"/>
        </w:tabs>
        <w:bidi/>
        <w:spacing w:after="0" w:line="240" w:lineRule="auto"/>
        <w:ind w:right="-454"/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</w:pPr>
      <w:r w:rsidRPr="009C131A"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>القاعدة:</w:t>
      </w:r>
      <w:r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...................................................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</w:t>
      </w:r>
    </w:p>
    <w:p w:rsidR="009C131A" w:rsidRPr="009C131A" w:rsidRDefault="009C131A" w:rsidP="00DF555F">
      <w:pPr>
        <w:tabs>
          <w:tab w:val="center" w:pos="0"/>
          <w:tab w:val="right" w:pos="10772"/>
        </w:tabs>
        <w:bidi/>
        <w:spacing w:after="0" w:line="240" w:lineRule="auto"/>
        <w:ind w:right="-454"/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</w:pPr>
      <w:r w:rsidRPr="009C131A"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>التعويض:</w:t>
      </w:r>
      <w:r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.................................................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</w:t>
      </w:r>
      <w:r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</w:t>
      </w:r>
    </w:p>
    <w:p w:rsidR="009C131A" w:rsidRPr="009C131A" w:rsidRDefault="009C131A" w:rsidP="00DF555F">
      <w:pPr>
        <w:tabs>
          <w:tab w:val="center" w:pos="0"/>
          <w:tab w:val="right" w:pos="6378"/>
          <w:tab w:val="right" w:pos="10772"/>
        </w:tabs>
        <w:bidi/>
        <w:spacing w:after="0" w:line="240" w:lineRule="auto"/>
        <w:ind w:right="-454"/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lang w:eastAsia="ar-SA" w:bidi="ar-DZ"/>
        </w:rPr>
      </w:pPr>
      <w:r w:rsidRPr="009C131A">
        <w:rPr>
          <w:rFonts w:ascii="Simplified Arabic" w:eastAsia="Times New Roman" w:hAnsi="Simplified Arabic" w:cs="Simplified Arabic" w:hint="cs"/>
          <w:i/>
          <w:iCs/>
          <w:sz w:val="28"/>
          <w:szCs w:val="28"/>
          <w:rtl/>
          <w:lang w:eastAsia="ar-SA" w:bidi="ar-DZ"/>
        </w:rPr>
        <w:t xml:space="preserve">النتيجة مع الوحدة: </w:t>
      </w:r>
      <w:r w:rsidRPr="009C131A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........................................</w:t>
      </w:r>
      <w:r w:rsidR="00DF555F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</w:t>
      </w:r>
      <w:r w:rsidRPr="009C131A">
        <w:rPr>
          <w:rFonts w:ascii="Simplified Arabic" w:eastAsia="Times New Roman" w:hAnsi="Simplified Arabic" w:cs="Simplified Arabic" w:hint="cs"/>
          <w:i/>
          <w:iCs/>
          <w:sz w:val="24"/>
          <w:szCs w:val="24"/>
          <w:rtl/>
          <w:lang w:eastAsia="ar-SA" w:bidi="ar-DZ"/>
        </w:rPr>
        <w:t>.......................</w:t>
      </w:r>
    </w:p>
    <w:p w:rsidR="00974974" w:rsidRDefault="009C131A" w:rsidP="00DC33AF">
      <w:pPr>
        <w:pStyle w:val="Paragraphedeliste"/>
        <w:numPr>
          <w:ilvl w:val="0"/>
          <w:numId w:val="2"/>
        </w:numPr>
        <w:tabs>
          <w:tab w:val="center" w:pos="-284"/>
          <w:tab w:val="right" w:pos="10772"/>
        </w:tabs>
        <w:bidi/>
        <w:spacing w:after="120" w:line="240" w:lineRule="auto"/>
        <w:ind w:left="0" w:right="-454" w:hanging="283"/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lang w:eastAsia="ar-SA" w:bidi="ar-DZ"/>
        </w:rPr>
      </w:pPr>
      <w:r w:rsidRPr="009C131A"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</w:t>
      </w:r>
      <w:r w:rsidRPr="009749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DZ"/>
        </w:rPr>
        <w:t xml:space="preserve">قامت الأم بإضافة ملعقة إضافية من الحليب فلاحظت </w:t>
      </w:r>
      <w:proofErr w:type="gramStart"/>
      <w:r w:rsidRPr="009749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DZ"/>
        </w:rPr>
        <w:t>ترسب</w:t>
      </w:r>
      <w:proofErr w:type="gramEnd"/>
      <w:r w:rsidRPr="00974974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DZ"/>
        </w:rPr>
        <w:t xml:space="preserve"> المسحوق في قاع الإناء</w:t>
      </w:r>
      <w:r w:rsidRPr="009C131A"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.</w:t>
      </w:r>
    </w:p>
    <w:p w:rsidR="00974974" w:rsidRPr="00974974" w:rsidRDefault="00974974" w:rsidP="00DC33AF">
      <w:pPr>
        <w:pStyle w:val="Paragraphedeliste"/>
        <w:numPr>
          <w:ilvl w:val="0"/>
          <w:numId w:val="3"/>
        </w:numPr>
        <w:tabs>
          <w:tab w:val="center" w:pos="-284"/>
          <w:tab w:val="right" w:pos="10772"/>
        </w:tabs>
        <w:bidi/>
        <w:spacing w:after="120" w:line="240" w:lineRule="auto"/>
        <w:ind w:left="-143" w:right="-454"/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lang w:eastAsia="ar-SA" w:bidi="ar-DZ"/>
        </w:rPr>
      </w:pPr>
      <w:r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</w:t>
      </w:r>
      <w:r w:rsidRPr="009C131A"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ما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</w:t>
      </w:r>
      <w:r w:rsidRPr="009C131A"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هو سبب ترسب مسحوق الحليب في القاع؟</w:t>
      </w:r>
      <w:r w:rsidR="009C131A" w:rsidRPr="00974974"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: </w:t>
      </w:r>
      <w:r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...........................................................................</w:t>
      </w:r>
    </w:p>
    <w:p w:rsidR="00974974" w:rsidRPr="00974974" w:rsidRDefault="00974974" w:rsidP="00DF555F">
      <w:pPr>
        <w:tabs>
          <w:tab w:val="center" w:pos="-284"/>
          <w:tab w:val="right" w:pos="10772"/>
        </w:tabs>
        <w:bidi/>
        <w:spacing w:after="120" w:line="240" w:lineRule="auto"/>
        <w:ind w:left="-503" w:right="-454"/>
        <w:rPr>
          <w:rFonts w:ascii="Simplified Arabic" w:eastAsia="Times New Roman" w:hAnsi="Simplified Arabic" w:cs="Simplified Arabic" w:hint="cs"/>
          <w:b/>
          <w:bCs/>
          <w:i/>
          <w:iCs/>
          <w:sz w:val="32"/>
          <w:szCs w:val="32"/>
          <w:rtl/>
          <w:lang w:eastAsia="ar-SA" w:bidi="ar-DZ"/>
        </w:rPr>
      </w:pPr>
      <w:r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.................................................................</w:t>
      </w:r>
      <w:r w:rsidRPr="00974974"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</w:t>
      </w:r>
      <w:r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.....................................</w:t>
      </w:r>
      <w:r w:rsidRPr="00974974">
        <w:rPr>
          <w:rFonts w:ascii="Simplified Arabic" w:eastAsia="Times New Roman" w:hAnsi="Simplified Arabic" w:cs="Simplified Arabic" w:hint="cs"/>
          <w:sz w:val="24"/>
          <w:szCs w:val="24"/>
          <w:rtl/>
          <w:lang w:eastAsia="ar-SA" w:bidi="ar-DZ"/>
        </w:rPr>
        <w:t>............................</w:t>
      </w:r>
    </w:p>
    <w:p w:rsidR="00FA066F" w:rsidRPr="00FA066F" w:rsidRDefault="009C131A" w:rsidP="00FA066F">
      <w:pPr>
        <w:bidi/>
        <w:spacing w:before="240" w:after="0" w:line="240" w:lineRule="auto"/>
        <w:ind w:right="-284"/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</w:pPr>
      <w:proofErr w:type="gramStart"/>
      <w:r w:rsidRPr="007A1AB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الوضعية</w:t>
      </w:r>
      <w:proofErr w:type="gramEnd"/>
      <w:r w:rsidRPr="007A1AB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7A1AB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الثانية</w:t>
      </w:r>
      <w:r w:rsidRPr="007A1AB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:</w:t>
      </w:r>
    </w:p>
    <w:p w:rsidR="00FA066F" w:rsidRPr="00125D3D" w:rsidRDefault="00FA066F" w:rsidP="0024249D">
      <w:pPr>
        <w:tabs>
          <w:tab w:val="right" w:pos="10348"/>
        </w:tabs>
        <w:bidi/>
        <w:spacing w:before="120" w:after="120" w:line="240" w:lineRule="auto"/>
        <w:ind w:left="-851" w:firstLine="850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r w:rsidRPr="00125D3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مع اقتراب موعد امتحان مادة العلوم الفيزيائية للفصل </w:t>
      </w:r>
      <w:proofErr w:type="gramStart"/>
      <w:r w:rsidRPr="00125D3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الثالث ،</w:t>
      </w:r>
      <w:proofErr w:type="gramEnd"/>
      <w:r w:rsidRPr="00125D3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ومن أجل التحضير الجيد للامتحان ، قرر أحمد أن </w:t>
      </w:r>
      <w:r w:rsidR="0024249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يبدأ بمراجعة دروسه</w:t>
      </w:r>
      <w:bookmarkStart w:id="0" w:name="_GoBack"/>
      <w:bookmarkEnd w:id="0"/>
      <w:r w:rsidRPr="00125D3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، لكنه وجد صعوبة في فهم الفرق بين الخليط المتجانس و غير المتجانس.</w:t>
      </w:r>
    </w:p>
    <w:p w:rsidR="00DF555F" w:rsidRDefault="001C0102" w:rsidP="00DC33AF">
      <w:pPr>
        <w:pStyle w:val="Paragraphedeliste"/>
        <w:numPr>
          <w:ilvl w:val="0"/>
          <w:numId w:val="4"/>
        </w:numPr>
        <w:tabs>
          <w:tab w:val="right" w:pos="10348"/>
        </w:tabs>
        <w:bidi/>
        <w:spacing w:before="120" w:after="120" w:line="240" w:lineRule="auto"/>
        <w:ind w:left="-426" w:hanging="566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A066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ساعد أحمد على معرفة الفرق بينهما وذلك بتصنيف </w:t>
      </w:r>
      <w:proofErr w:type="spellStart"/>
      <w:r w:rsidR="00FA066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الخلائط</w:t>
      </w:r>
      <w:proofErr w:type="spellEnd"/>
      <w:r w:rsidR="00FA066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التالية في الجدول :</w:t>
      </w:r>
      <w:r w:rsidR="00E063C5" w:rsidRPr="00FA066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(ماء + سكر) ، (عدس + حمص) ، (ماء + تربة ) ، ماء معدني ، (حليب + سكر) ، (زيت + ماء) ، (ماء + ملون غذائي) ، (مسحوق الحليب + فرينة).</w:t>
      </w:r>
    </w:p>
    <w:p w:rsidR="00C716A7" w:rsidRDefault="00C716A7" w:rsidP="00C716A7">
      <w:pPr>
        <w:tabs>
          <w:tab w:val="right" w:pos="10348"/>
        </w:tabs>
        <w:bidi/>
        <w:spacing w:before="120" w:after="12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716A7" w:rsidRPr="00C716A7" w:rsidRDefault="00C716A7" w:rsidP="00C716A7">
      <w:pPr>
        <w:tabs>
          <w:tab w:val="right" w:pos="10348"/>
        </w:tabs>
        <w:bidi/>
        <w:spacing w:before="120" w:after="12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  <w:sectPr w:rsidR="00C716A7" w:rsidRPr="00C716A7" w:rsidSect="001C0102">
          <w:footerReference w:type="default" r:id="rId16"/>
          <w:type w:val="continuous"/>
          <w:pgSz w:w="11906" w:h="16838"/>
          <w:pgMar w:top="426" w:right="1417" w:bottom="0" w:left="567" w:header="510" w:footer="0" w:gutter="0"/>
          <w:cols w:space="708"/>
          <w:docGrid w:linePitch="360"/>
        </w:sectPr>
      </w:pPr>
    </w:p>
    <w:tbl>
      <w:tblPr>
        <w:tblStyle w:val="Grilledutableau"/>
        <w:tblpPr w:leftFromText="141" w:rightFromText="141" w:vertAnchor="text" w:horzAnchor="margin" w:tblpXSpec="center" w:tblpY="131"/>
        <w:bidiVisual/>
        <w:tblW w:w="10986" w:type="dxa"/>
        <w:tblLook w:val="04A0" w:firstRow="1" w:lastRow="0" w:firstColumn="1" w:lastColumn="0" w:noHBand="0" w:noVBand="1"/>
      </w:tblPr>
      <w:tblGrid>
        <w:gridCol w:w="5493"/>
        <w:gridCol w:w="5493"/>
      </w:tblGrid>
      <w:tr w:rsidR="001C0102" w:rsidTr="001C0102">
        <w:trPr>
          <w:trHeight w:val="20"/>
        </w:trPr>
        <w:tc>
          <w:tcPr>
            <w:tcW w:w="5493" w:type="dxa"/>
          </w:tcPr>
          <w:p w:rsidR="001C0102" w:rsidRPr="00E063C5" w:rsidRDefault="001C0102" w:rsidP="001C0102">
            <w:pPr>
              <w:bidi/>
              <w:spacing w:before="100" w:beforeAutospacing="1" w:after="100" w:afterAutospacing="1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E063C5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lastRenderedPageBreak/>
              <w:t>خليط</w:t>
            </w:r>
            <w:proofErr w:type="gramEnd"/>
            <w:r w:rsidRPr="00E063C5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 xml:space="preserve"> متجانس </w:t>
            </w:r>
          </w:p>
        </w:tc>
        <w:tc>
          <w:tcPr>
            <w:tcW w:w="5493" w:type="dxa"/>
          </w:tcPr>
          <w:p w:rsidR="001C0102" w:rsidRPr="00E063C5" w:rsidRDefault="001C0102" w:rsidP="001C0102">
            <w:pPr>
              <w:bidi/>
              <w:spacing w:before="100" w:beforeAutospacing="1" w:after="100" w:afterAutospacing="1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E063C5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>خليط</w:t>
            </w:r>
            <w:proofErr w:type="gramEnd"/>
            <w:r w:rsidRPr="00E063C5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 xml:space="preserve"> غير متجانس</w:t>
            </w:r>
          </w:p>
        </w:tc>
      </w:tr>
      <w:tr w:rsidR="001C0102" w:rsidTr="001C0102">
        <w:trPr>
          <w:trHeight w:val="20"/>
        </w:trPr>
        <w:tc>
          <w:tcPr>
            <w:tcW w:w="5493" w:type="dxa"/>
          </w:tcPr>
          <w:p w:rsidR="001C0102" w:rsidRDefault="001C0102" w:rsidP="001C0102">
            <w:pPr>
              <w:bidi/>
              <w:ind w:right="-567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1C0102" w:rsidRDefault="001C0102" w:rsidP="001C0102">
            <w:pPr>
              <w:bidi/>
              <w:ind w:right="-567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1C0102" w:rsidRDefault="001C0102" w:rsidP="001C0102">
            <w:pPr>
              <w:bidi/>
              <w:ind w:right="-567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1C0102" w:rsidRDefault="001C0102" w:rsidP="001C0102">
            <w:pPr>
              <w:bidi/>
              <w:ind w:right="-567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1C0102" w:rsidRPr="00BA1815" w:rsidRDefault="001C0102" w:rsidP="001C0102">
            <w:pPr>
              <w:bidi/>
              <w:ind w:right="-567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5493" w:type="dxa"/>
          </w:tcPr>
          <w:p w:rsidR="001C0102" w:rsidRDefault="001C0102" w:rsidP="001C0102">
            <w:pPr>
              <w:bidi/>
              <w:ind w:right="-567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1C0102" w:rsidRDefault="001C0102" w:rsidP="001C0102">
            <w:pPr>
              <w:bidi/>
              <w:ind w:right="-567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1C0102" w:rsidRDefault="001C0102" w:rsidP="001C0102">
            <w:pPr>
              <w:bidi/>
              <w:ind w:right="-567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1C0102" w:rsidRDefault="001C0102" w:rsidP="001C0102">
            <w:pPr>
              <w:bidi/>
              <w:ind w:right="-567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1C0102" w:rsidRPr="00BA1815" w:rsidRDefault="001C0102" w:rsidP="001C0102">
            <w:pPr>
              <w:bidi/>
              <w:ind w:right="-567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</w:tc>
      </w:tr>
    </w:tbl>
    <w:p w:rsidR="00B85D7C" w:rsidRPr="001C0102" w:rsidRDefault="00BA1815" w:rsidP="00DC33AF">
      <w:pPr>
        <w:pStyle w:val="Paragraphedeliste"/>
        <w:numPr>
          <w:ilvl w:val="0"/>
          <w:numId w:val="4"/>
        </w:numPr>
        <w:bidi/>
        <w:spacing w:after="0" w:line="240" w:lineRule="auto"/>
        <w:ind w:left="0" w:right="-284" w:hanging="426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1C010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ما</w:t>
      </w:r>
      <w:r w:rsidR="00E33396" w:rsidRPr="001C010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1C010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هو الفرق بين الخليط المتجانس والخليط غير المتجانس؟</w:t>
      </w:r>
      <w:r w:rsidR="001C010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: </w:t>
      </w:r>
      <w:r w:rsidR="001C0102"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</w:t>
      </w:r>
    </w:p>
    <w:p w:rsidR="001C0102" w:rsidRDefault="001C0102" w:rsidP="001C0102">
      <w:pPr>
        <w:bidi/>
        <w:spacing w:after="0" w:line="240" w:lineRule="auto"/>
        <w:ind w:left="-426" w:right="-284"/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 w:rsidRPr="001C0102"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</w:t>
      </w:r>
    </w:p>
    <w:p w:rsidR="001C0102" w:rsidRPr="001C0102" w:rsidRDefault="001C0102" w:rsidP="001C0102">
      <w:pPr>
        <w:bidi/>
        <w:spacing w:after="0" w:line="240" w:lineRule="auto"/>
        <w:ind w:left="-426" w:right="-284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F21A2" w:rsidRDefault="003F21A2" w:rsidP="00DC33AF">
      <w:pPr>
        <w:pStyle w:val="Paragraphedeliste"/>
        <w:numPr>
          <w:ilvl w:val="0"/>
          <w:numId w:val="4"/>
        </w:numPr>
        <w:bidi/>
        <w:spacing w:after="0" w:line="240" w:lineRule="auto"/>
        <w:ind w:left="-283" w:right="-284" w:hanging="143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تمثل الصور التالية الطرق المستعملة لفص</w:t>
      </w:r>
      <w:r w:rsidR="00377F7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:</w:t>
      </w:r>
    </w:p>
    <w:p w:rsidR="003F21A2" w:rsidRPr="00377F75" w:rsidRDefault="003F21A2" w:rsidP="00DC33AF">
      <w:pPr>
        <w:pStyle w:val="Paragraphedeliste"/>
        <w:numPr>
          <w:ilvl w:val="0"/>
          <w:numId w:val="2"/>
        </w:num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proofErr w:type="gramStart"/>
      <w:r w:rsidRPr="00377F7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</w:t>
      </w:r>
      <w:proofErr w:type="gramEnd"/>
      <w:r w:rsidRPr="00377F7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كل عملية مع تبيان نوع الخليط الذي يتم فصله بها.</w:t>
      </w:r>
    </w:p>
    <w:p w:rsidR="003F21A2" w:rsidRDefault="001024EE" w:rsidP="00FA066F">
      <w:p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1024EE">
        <w:rPr>
          <w:rFonts w:ascii="Simplified Arabic" w:hAnsi="Simplified Arabic" w:cs="Simplified Arabic"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0F1CBECC" wp14:editId="5CD05792">
                <wp:simplePos x="0" y="0"/>
                <wp:positionH relativeFrom="column">
                  <wp:posOffset>-240665</wp:posOffset>
                </wp:positionH>
                <wp:positionV relativeFrom="paragraph">
                  <wp:posOffset>23495</wp:posOffset>
                </wp:positionV>
                <wp:extent cx="7019290" cy="2200275"/>
                <wp:effectExtent l="0" t="0" r="0" b="0"/>
                <wp:wrapNone/>
                <wp:docPr id="115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290" cy="2200275"/>
                          <a:chOff x="-195536" y="0"/>
                          <a:chExt cx="9006046" cy="2865327"/>
                        </a:xfrm>
                      </wpg:grpSpPr>
                      <wpg:grpSp>
                        <wpg:cNvPr id="116" name="Groupe 116"/>
                        <wpg:cNvGrpSpPr/>
                        <wpg:grpSpPr>
                          <a:xfrm>
                            <a:off x="0" y="962541"/>
                            <a:ext cx="2447078" cy="1192183"/>
                            <a:chOff x="0" y="962541"/>
                            <a:chExt cx="2447078" cy="1192183"/>
                          </a:xfrm>
                        </wpg:grpSpPr>
                        <wpg:grpSp>
                          <wpg:cNvPr id="117" name="Groupe 117"/>
                          <wpg:cNvGrpSpPr>
                            <a:grpSpLocks/>
                          </wpg:cNvGrpSpPr>
                          <wpg:grpSpPr bwMode="auto">
                            <a:xfrm>
                              <a:off x="0" y="988091"/>
                              <a:ext cx="864764" cy="1166633"/>
                              <a:chOff x="0" y="988091"/>
                              <a:chExt cx="1327" cy="1646"/>
                            </a:xfrm>
                          </wpg:grpSpPr>
                          <wpg:grpSp>
                            <wpg:cNvPr id="118" name="Group 10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88091"/>
                                <a:ext cx="1327" cy="1646"/>
                                <a:chOff x="0" y="988091"/>
                                <a:chExt cx="1327" cy="1646"/>
                              </a:xfrm>
                            </wpg:grpSpPr>
                            <wps:wsp>
                              <wps:cNvPr id="119" name="AutoShape 10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" y="988139"/>
                                  <a:ext cx="1065" cy="1560"/>
                                </a:xfrm>
                                <a:prstGeom prst="roundRect">
                                  <a:avLst>
                                    <a:gd name="adj" fmla="val 8264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7725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7725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Freeform 10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19" y="988175"/>
                                  <a:ext cx="129" cy="156"/>
                                </a:xfrm>
                                <a:custGeom>
                                  <a:avLst/>
                                  <a:gdLst>
                                    <a:gd name="T0" fmla="*/ 0 w 129"/>
                                    <a:gd name="T1" fmla="*/ 27 h 156"/>
                                    <a:gd name="T2" fmla="*/ 0 w 129"/>
                                    <a:gd name="T3" fmla="*/ 156 h 156"/>
                                    <a:gd name="T4" fmla="*/ 30 w 129"/>
                                    <a:gd name="T5" fmla="*/ 153 h 156"/>
                                    <a:gd name="T6" fmla="*/ 66 w 129"/>
                                    <a:gd name="T7" fmla="*/ 45 h 156"/>
                                    <a:gd name="T8" fmla="*/ 129 w 129"/>
                                    <a:gd name="T9" fmla="*/ 0 h 156"/>
                                    <a:gd name="T10" fmla="*/ 0 w 129"/>
                                    <a:gd name="T11" fmla="*/ 27 h 1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29" h="156">
                                      <a:moveTo>
                                        <a:pt x="0" y="27"/>
                                      </a:moveTo>
                                      <a:lnTo>
                                        <a:pt x="0" y="156"/>
                                      </a:lnTo>
                                      <a:lnTo>
                                        <a:pt x="30" y="153"/>
                                      </a:lnTo>
                                      <a:lnTo>
                                        <a:pt x="66" y="45"/>
                                      </a:lnTo>
                                      <a:lnTo>
                                        <a:pt x="129" y="0"/>
                                      </a:lnTo>
                                      <a:lnTo>
                                        <a:pt x="0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Arc 10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988151"/>
                                  <a:ext cx="71" cy="8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Arc 1039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1134" y="988151"/>
                                  <a:ext cx="179" cy="251"/>
                                </a:xfrm>
                                <a:custGeom>
                                  <a:avLst/>
                                  <a:gdLst>
                                    <a:gd name="G0" fmla="+- 182 0 0"/>
                                    <a:gd name="G1" fmla="+- 21600 0 0"/>
                                    <a:gd name="G2" fmla="+- 21600 0 0"/>
                                    <a:gd name="T0" fmla="*/ 0 w 21772"/>
                                    <a:gd name="T1" fmla="*/ 1 h 21600"/>
                                    <a:gd name="T2" fmla="*/ 21772 w 21772"/>
                                    <a:gd name="T3" fmla="*/ 20951 h 21600"/>
                                    <a:gd name="T4" fmla="*/ 182 w 21772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772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60" y="0"/>
                                        <a:pt x="121" y="-1"/>
                                        <a:pt x="182" y="0"/>
                                      </a:cubicBezTo>
                                      <a:cubicBezTo>
                                        <a:pt x="11858" y="0"/>
                                        <a:pt x="21421" y="9279"/>
                                        <a:pt x="21772" y="20950"/>
                                      </a:cubicBezTo>
                                    </a:path>
                                    <a:path w="21772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60" y="0"/>
                                        <a:pt x="121" y="-1"/>
                                        <a:pt x="182" y="0"/>
                                      </a:cubicBezTo>
                                      <a:cubicBezTo>
                                        <a:pt x="11858" y="0"/>
                                        <a:pt x="21421" y="9279"/>
                                        <a:pt x="21772" y="20950"/>
                                      </a:cubicBezTo>
                                      <a:lnTo>
                                        <a:pt x="182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Oval 10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" y="988091"/>
                                  <a:ext cx="1301" cy="120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Oval 10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" y="989643"/>
                                  <a:ext cx="985" cy="94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Oval 10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" y="989631"/>
                                  <a:ext cx="973" cy="97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6" name="Group 10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6" y="988594"/>
                                <a:ext cx="1064" cy="1135"/>
                                <a:chOff x="66" y="988594"/>
                                <a:chExt cx="1064" cy="1135"/>
                              </a:xfrm>
                            </wpg:grpSpPr>
                            <wps:wsp>
                              <wps:cNvPr id="127" name="Freeform 10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" y="988594"/>
                                  <a:ext cx="1058" cy="1135"/>
                                </a:xfrm>
                                <a:custGeom>
                                  <a:avLst/>
                                  <a:gdLst>
                                    <a:gd name="T0" fmla="*/ 0 w 1058"/>
                                    <a:gd name="T1" fmla="*/ 15 h 823"/>
                                    <a:gd name="T2" fmla="*/ 0 w 1058"/>
                                    <a:gd name="T3" fmla="*/ 741 h 823"/>
                                    <a:gd name="T4" fmla="*/ 24 w 1058"/>
                                    <a:gd name="T5" fmla="*/ 775 h 823"/>
                                    <a:gd name="T6" fmla="*/ 60 w 1058"/>
                                    <a:gd name="T7" fmla="*/ 796 h 823"/>
                                    <a:gd name="T8" fmla="*/ 138 w 1058"/>
                                    <a:gd name="T9" fmla="*/ 805 h 823"/>
                                    <a:gd name="T10" fmla="*/ 480 w 1058"/>
                                    <a:gd name="T11" fmla="*/ 823 h 823"/>
                                    <a:gd name="T12" fmla="*/ 909 w 1058"/>
                                    <a:gd name="T13" fmla="*/ 805 h 823"/>
                                    <a:gd name="T14" fmla="*/ 999 w 1058"/>
                                    <a:gd name="T15" fmla="*/ 787 h 823"/>
                                    <a:gd name="T16" fmla="*/ 1036 w 1058"/>
                                    <a:gd name="T17" fmla="*/ 762 h 823"/>
                                    <a:gd name="T18" fmla="*/ 1058 w 1058"/>
                                    <a:gd name="T19" fmla="*/ 0 h 823"/>
                                    <a:gd name="T20" fmla="*/ 0 w 1058"/>
                                    <a:gd name="T21" fmla="*/ 15 h 8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058" h="823">
                                      <a:moveTo>
                                        <a:pt x="0" y="15"/>
                                      </a:moveTo>
                                      <a:lnTo>
                                        <a:pt x="0" y="741"/>
                                      </a:lnTo>
                                      <a:lnTo>
                                        <a:pt x="24" y="775"/>
                                      </a:lnTo>
                                      <a:lnTo>
                                        <a:pt x="60" y="796"/>
                                      </a:lnTo>
                                      <a:lnTo>
                                        <a:pt x="138" y="805"/>
                                      </a:lnTo>
                                      <a:lnTo>
                                        <a:pt x="480" y="823"/>
                                      </a:lnTo>
                                      <a:lnTo>
                                        <a:pt x="909" y="805"/>
                                      </a:lnTo>
                                      <a:lnTo>
                                        <a:pt x="999" y="787"/>
                                      </a:lnTo>
                                      <a:lnTo>
                                        <a:pt x="1036" y="762"/>
                                      </a:lnTo>
                                      <a:lnTo>
                                        <a:pt x="1058" y="0"/>
                                      </a:lnTo>
                                      <a:lnTo>
                                        <a:pt x="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E4F2C">
                                    <a:alpha val="5000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8" name="Oval 10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" y="988594"/>
                                  <a:ext cx="1033" cy="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9E4F2C">
                                    <a:alpha val="49804"/>
                                  </a:srgbClr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69" name="Groupe 769"/>
                          <wpg:cNvGrpSpPr>
                            <a:grpSpLocks/>
                          </wpg:cNvGrpSpPr>
                          <wpg:grpSpPr bwMode="auto">
                            <a:xfrm>
                              <a:off x="1582314" y="962541"/>
                              <a:ext cx="864764" cy="1166633"/>
                              <a:chOff x="1583507" y="962541"/>
                              <a:chExt cx="1327" cy="1646"/>
                            </a:xfrm>
                          </wpg:grpSpPr>
                          <wpg:grpSp>
                            <wpg:cNvPr id="770" name="Group 10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83507" y="962541"/>
                                <a:ext cx="1327" cy="1646"/>
                                <a:chOff x="1583507" y="962541"/>
                                <a:chExt cx="1327" cy="1646"/>
                              </a:xfrm>
                            </wpg:grpSpPr>
                            <wps:wsp>
                              <wps:cNvPr id="771" name="AutoShape 10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578" y="962589"/>
                                  <a:ext cx="1065" cy="1560"/>
                                </a:xfrm>
                                <a:prstGeom prst="roundRect">
                                  <a:avLst>
                                    <a:gd name="adj" fmla="val 8264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7725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7725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2" name="Freeform 10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84626" y="962625"/>
                                  <a:ext cx="129" cy="156"/>
                                </a:xfrm>
                                <a:custGeom>
                                  <a:avLst/>
                                  <a:gdLst>
                                    <a:gd name="T0" fmla="*/ 0 w 129"/>
                                    <a:gd name="T1" fmla="*/ 27 h 156"/>
                                    <a:gd name="T2" fmla="*/ 0 w 129"/>
                                    <a:gd name="T3" fmla="*/ 156 h 156"/>
                                    <a:gd name="T4" fmla="*/ 30 w 129"/>
                                    <a:gd name="T5" fmla="*/ 153 h 156"/>
                                    <a:gd name="T6" fmla="*/ 66 w 129"/>
                                    <a:gd name="T7" fmla="*/ 45 h 156"/>
                                    <a:gd name="T8" fmla="*/ 129 w 129"/>
                                    <a:gd name="T9" fmla="*/ 0 h 156"/>
                                    <a:gd name="T10" fmla="*/ 0 w 129"/>
                                    <a:gd name="T11" fmla="*/ 27 h 1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29" h="156">
                                      <a:moveTo>
                                        <a:pt x="0" y="27"/>
                                      </a:moveTo>
                                      <a:lnTo>
                                        <a:pt x="0" y="156"/>
                                      </a:lnTo>
                                      <a:lnTo>
                                        <a:pt x="30" y="153"/>
                                      </a:lnTo>
                                      <a:lnTo>
                                        <a:pt x="66" y="45"/>
                                      </a:lnTo>
                                      <a:lnTo>
                                        <a:pt x="129" y="0"/>
                                      </a:lnTo>
                                      <a:lnTo>
                                        <a:pt x="0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3" name="Arc 10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83507" y="962601"/>
                                  <a:ext cx="71" cy="8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4" name="Arc 1039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1584641" y="962601"/>
                                  <a:ext cx="179" cy="251"/>
                                </a:xfrm>
                                <a:custGeom>
                                  <a:avLst/>
                                  <a:gdLst>
                                    <a:gd name="G0" fmla="+- 182 0 0"/>
                                    <a:gd name="G1" fmla="+- 21600 0 0"/>
                                    <a:gd name="G2" fmla="+- 21600 0 0"/>
                                    <a:gd name="T0" fmla="*/ 0 w 21772"/>
                                    <a:gd name="T1" fmla="*/ 1 h 21600"/>
                                    <a:gd name="T2" fmla="*/ 21772 w 21772"/>
                                    <a:gd name="T3" fmla="*/ 20951 h 21600"/>
                                    <a:gd name="T4" fmla="*/ 182 w 21772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772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60" y="0"/>
                                        <a:pt x="121" y="-1"/>
                                        <a:pt x="182" y="0"/>
                                      </a:cubicBezTo>
                                      <a:cubicBezTo>
                                        <a:pt x="11858" y="0"/>
                                        <a:pt x="21421" y="9279"/>
                                        <a:pt x="21772" y="20950"/>
                                      </a:cubicBezTo>
                                    </a:path>
                                    <a:path w="21772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60" y="0"/>
                                        <a:pt x="121" y="-1"/>
                                        <a:pt x="182" y="0"/>
                                      </a:cubicBezTo>
                                      <a:cubicBezTo>
                                        <a:pt x="11858" y="0"/>
                                        <a:pt x="21421" y="9279"/>
                                        <a:pt x="21772" y="20950"/>
                                      </a:cubicBezTo>
                                      <a:lnTo>
                                        <a:pt x="182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5" name="Oval 10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533" y="962541"/>
                                  <a:ext cx="1301" cy="120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6" name="Oval 10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614" y="964093"/>
                                  <a:ext cx="985" cy="94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7" name="Oval 10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620" y="964081"/>
                                  <a:ext cx="973" cy="97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46275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78" name="Group 10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83573" y="963828"/>
                                <a:ext cx="1064" cy="351"/>
                                <a:chOff x="1583573" y="963828"/>
                                <a:chExt cx="1064" cy="351"/>
                              </a:xfrm>
                            </wpg:grpSpPr>
                            <wps:wsp>
                              <wps:cNvPr id="779" name="Freeform 10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83579" y="963876"/>
                                  <a:ext cx="1058" cy="303"/>
                                </a:xfrm>
                                <a:custGeom>
                                  <a:avLst/>
                                  <a:gdLst>
                                    <a:gd name="T0" fmla="*/ 0 w 1058"/>
                                    <a:gd name="T1" fmla="*/ 15 h 823"/>
                                    <a:gd name="T2" fmla="*/ 0 w 1058"/>
                                    <a:gd name="T3" fmla="*/ 741 h 823"/>
                                    <a:gd name="T4" fmla="*/ 24 w 1058"/>
                                    <a:gd name="T5" fmla="*/ 775 h 823"/>
                                    <a:gd name="T6" fmla="*/ 60 w 1058"/>
                                    <a:gd name="T7" fmla="*/ 796 h 823"/>
                                    <a:gd name="T8" fmla="*/ 138 w 1058"/>
                                    <a:gd name="T9" fmla="*/ 805 h 823"/>
                                    <a:gd name="T10" fmla="*/ 480 w 1058"/>
                                    <a:gd name="T11" fmla="*/ 823 h 823"/>
                                    <a:gd name="T12" fmla="*/ 909 w 1058"/>
                                    <a:gd name="T13" fmla="*/ 805 h 823"/>
                                    <a:gd name="T14" fmla="*/ 999 w 1058"/>
                                    <a:gd name="T15" fmla="*/ 787 h 823"/>
                                    <a:gd name="T16" fmla="*/ 1036 w 1058"/>
                                    <a:gd name="T17" fmla="*/ 762 h 823"/>
                                    <a:gd name="T18" fmla="*/ 1058 w 1058"/>
                                    <a:gd name="T19" fmla="*/ 0 h 823"/>
                                    <a:gd name="T20" fmla="*/ 0 w 1058"/>
                                    <a:gd name="T21" fmla="*/ 15 h 8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058" h="823">
                                      <a:moveTo>
                                        <a:pt x="0" y="15"/>
                                      </a:moveTo>
                                      <a:lnTo>
                                        <a:pt x="0" y="741"/>
                                      </a:lnTo>
                                      <a:lnTo>
                                        <a:pt x="24" y="775"/>
                                      </a:lnTo>
                                      <a:lnTo>
                                        <a:pt x="60" y="796"/>
                                      </a:lnTo>
                                      <a:lnTo>
                                        <a:pt x="138" y="805"/>
                                      </a:lnTo>
                                      <a:lnTo>
                                        <a:pt x="480" y="823"/>
                                      </a:lnTo>
                                      <a:lnTo>
                                        <a:pt x="909" y="805"/>
                                      </a:lnTo>
                                      <a:lnTo>
                                        <a:pt x="999" y="787"/>
                                      </a:lnTo>
                                      <a:lnTo>
                                        <a:pt x="1036" y="762"/>
                                      </a:lnTo>
                                      <a:lnTo>
                                        <a:pt x="1058" y="0"/>
                                      </a:lnTo>
                                      <a:lnTo>
                                        <a:pt x="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14139">
                                    <a:alpha val="49804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0" name="Oval 10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573" y="963828"/>
                                  <a:ext cx="1033" cy="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75000"/>
                                    <a:alpha val="50000"/>
                                  </a:schemeClr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1024EE" w:rsidRDefault="001024EE" w:rsidP="001024EE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81" name="Freeform 1044"/>
                          <wps:cNvSpPr>
                            <a:spLocks/>
                          </wps:cNvSpPr>
                          <wps:spPr bwMode="auto">
                            <a:xfrm>
                              <a:off x="1613608" y="1416423"/>
                              <a:ext cx="689465" cy="527454"/>
                            </a:xfrm>
                            <a:custGeom>
                              <a:avLst/>
                              <a:gdLst>
                                <a:gd name="T0" fmla="*/ 0 w 1058"/>
                                <a:gd name="T1" fmla="*/ 15 h 823"/>
                                <a:gd name="T2" fmla="*/ 0 w 1058"/>
                                <a:gd name="T3" fmla="*/ 741 h 823"/>
                                <a:gd name="T4" fmla="*/ 24 w 1058"/>
                                <a:gd name="T5" fmla="*/ 775 h 823"/>
                                <a:gd name="T6" fmla="*/ 60 w 1058"/>
                                <a:gd name="T7" fmla="*/ 796 h 823"/>
                                <a:gd name="T8" fmla="*/ 138 w 1058"/>
                                <a:gd name="T9" fmla="*/ 805 h 823"/>
                                <a:gd name="T10" fmla="*/ 480 w 1058"/>
                                <a:gd name="T11" fmla="*/ 823 h 823"/>
                                <a:gd name="T12" fmla="*/ 909 w 1058"/>
                                <a:gd name="T13" fmla="*/ 805 h 823"/>
                                <a:gd name="T14" fmla="*/ 999 w 1058"/>
                                <a:gd name="T15" fmla="*/ 787 h 823"/>
                                <a:gd name="T16" fmla="*/ 1036 w 1058"/>
                                <a:gd name="T17" fmla="*/ 762 h 823"/>
                                <a:gd name="T18" fmla="*/ 1058 w 1058"/>
                                <a:gd name="T19" fmla="*/ 0 h 823"/>
                                <a:gd name="T20" fmla="*/ 0 w 1058"/>
                                <a:gd name="T21" fmla="*/ 15 h 8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058" h="823">
                                  <a:moveTo>
                                    <a:pt x="0" y="15"/>
                                  </a:moveTo>
                                  <a:lnTo>
                                    <a:pt x="0" y="741"/>
                                  </a:lnTo>
                                  <a:lnTo>
                                    <a:pt x="24" y="775"/>
                                  </a:lnTo>
                                  <a:lnTo>
                                    <a:pt x="60" y="796"/>
                                  </a:lnTo>
                                  <a:lnTo>
                                    <a:pt x="138" y="805"/>
                                  </a:lnTo>
                                  <a:lnTo>
                                    <a:pt x="480" y="823"/>
                                  </a:lnTo>
                                  <a:lnTo>
                                    <a:pt x="909" y="805"/>
                                  </a:lnTo>
                                  <a:lnTo>
                                    <a:pt x="999" y="787"/>
                                  </a:lnTo>
                                  <a:lnTo>
                                    <a:pt x="1036" y="762"/>
                                  </a:lnTo>
                                  <a:lnTo>
                                    <a:pt x="1058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40000"/>
                                <a:lumOff val="60000"/>
                                <a:alpha val="50000"/>
                              </a:schemeClr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:rsidR="001024EE" w:rsidRDefault="001024EE" w:rsidP="001024EE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2" name="Oval 10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2620" y="1378977"/>
                              <a:ext cx="673174" cy="68750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  <a:alpha val="50000"/>
                              </a:schemeClr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024EE" w:rsidRDefault="001024EE" w:rsidP="001024EE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3" name="Flèche droite 783"/>
                          <wps:cNvSpPr/>
                          <wps:spPr>
                            <a:xfrm>
                              <a:off x="864765" y="1491368"/>
                              <a:ext cx="593312" cy="323553"/>
                            </a:xfrm>
                            <a:prstGeom prst="rightArrow">
                              <a:avLst>
                                <a:gd name="adj1" fmla="val 39412"/>
                                <a:gd name="adj2" fmla="val 50000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024EE" w:rsidRDefault="001024EE" w:rsidP="001024EE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4" name="ZoneTexte 30"/>
                          <wps:cNvSpPr txBox="1"/>
                          <wps:spPr>
                            <a:xfrm>
                              <a:off x="623271" y="1139200"/>
                              <a:ext cx="1120601" cy="35216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1024EE" w:rsidRPr="007A1AB1" w:rsidRDefault="001024EE" w:rsidP="001024EE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 w:rsidRPr="007A1AB1">
                                  <w:rPr>
                                    <w:rFonts w:asciiTheme="minorHAnsi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>بعد</w:t>
                                </w:r>
                                <w:proofErr w:type="gramEnd"/>
                                <w:r w:rsidRPr="007A1AB1">
                                  <w:rPr>
                                    <w:rFonts w:asciiTheme="minorHAnsi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 xml:space="preserve"> مدة زمنية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85" name="Image 785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48973" y="295815"/>
                            <a:ext cx="966226" cy="1844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Image 78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97626" y="0"/>
                            <a:ext cx="2069940" cy="2154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7" name="Image 787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333930" y="122846"/>
                            <a:ext cx="1476580" cy="2033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ZoneTexte 36"/>
                        <wps:cNvSpPr txBox="1"/>
                        <wps:spPr>
                          <a:xfrm>
                            <a:off x="6758201" y="2431878"/>
                            <a:ext cx="2022776" cy="43344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024EE" w:rsidRPr="007A1AB1" w:rsidRDefault="001024EE" w:rsidP="001024EE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7A1AB1">
                                <w:rPr>
                                  <w:rFonts w:asciiTheme="minorHAnsi" w:hAnsi="Wingdings 2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bidi="ar-DZ"/>
                                </w:rPr>
                                <w:sym w:font="Wingdings 2" w:char="F06A"/>
                              </w:r>
                              <w:r w:rsidRPr="007A1AB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- </w:t>
                              </w:r>
                              <w:r w:rsidRPr="007A1AB1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عملية: ..</w:t>
                              </w:r>
                              <w:r w:rsidR="001C0102">
                                <w:rPr>
                                  <w:rFonts w:asciiTheme="minorHAnsi" w:hAnsi="Arial" w:cstheme="minorBidi"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</w:t>
                              </w:r>
                              <w:r w:rsidRPr="007A1AB1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</w:t>
                              </w:r>
                              <w:r w:rsidR="001C0102">
                                <w:rPr>
                                  <w:rFonts w:asciiTheme="minorHAnsi" w:hAnsi="Arial" w:cstheme="minorBidi"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</w:t>
                              </w:r>
                              <w:r w:rsidRPr="007A1AB1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89" name="ZoneTexte 37"/>
                        <wps:cNvSpPr txBox="1"/>
                        <wps:spPr>
                          <a:xfrm>
                            <a:off x="4186395" y="2444282"/>
                            <a:ext cx="2176496" cy="4210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024EE" w:rsidRPr="007A1AB1" w:rsidRDefault="001024EE" w:rsidP="001024EE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7A1AB1">
                                <w:rPr>
                                  <w:rFonts w:asciiTheme="minorHAnsi" w:hAnsi="Wingdings 2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bidi="ar-DZ"/>
                                </w:rPr>
                                <w:sym w:font="Wingdings 2" w:char="F06B"/>
                              </w:r>
                              <w:r w:rsidRPr="007A1AB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- </w:t>
                              </w:r>
                              <w:r w:rsidRPr="007A1AB1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عملية: .....</w:t>
                              </w:r>
                              <w:r w:rsidR="001C0102">
                                <w:rPr>
                                  <w:rFonts w:asciiTheme="minorHAnsi" w:hAnsi="Arial" w:cstheme="minorBidi"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........</w:t>
                              </w:r>
                              <w:r w:rsidRPr="007A1AB1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0" name="ZoneTexte 38"/>
                        <wps:cNvSpPr txBox="1"/>
                        <wps:spPr>
                          <a:xfrm>
                            <a:off x="1967577" y="2431878"/>
                            <a:ext cx="2218816" cy="43344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024EE" w:rsidRPr="001024EE" w:rsidRDefault="001024EE" w:rsidP="001024EE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1024EE">
                                <w:rPr>
                                  <w:rFonts w:asciiTheme="minorHAnsi" w:hAnsi="Wingdings 2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bidi="ar-DZ"/>
                                </w:rPr>
                                <w:sym w:font="Wingdings 2" w:char="F06C"/>
                              </w:r>
                              <w:r w:rsidRPr="001024EE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- </w:t>
                              </w:r>
                              <w:r w:rsidRPr="001024EE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عملية: ......</w:t>
                              </w:r>
                              <w:r w:rsidR="001C0102">
                                <w:rPr>
                                  <w:rFonts w:asciiTheme="minorHAnsi" w:hAnsi="Arial" w:cstheme="minorBidi"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........</w:t>
                              </w:r>
                              <w:r w:rsidRPr="001024EE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1" name="ZoneTexte 39"/>
                        <wps:cNvSpPr txBox="1"/>
                        <wps:spPr>
                          <a:xfrm>
                            <a:off x="-195536" y="2444282"/>
                            <a:ext cx="2012530" cy="4210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024EE" w:rsidRPr="001024EE" w:rsidRDefault="001024EE" w:rsidP="001024EE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24EE">
                                <w:rPr>
                                  <w:rFonts w:asciiTheme="minorHAnsi" w:hAnsi="Wingdings 2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bidi="ar-DZ"/>
                                </w:rPr>
                                <w:sym w:font="Wingdings 2" w:char="F06D"/>
                              </w:r>
                              <w:r w:rsidRPr="001024EE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- </w:t>
                              </w:r>
                              <w:r w:rsidRPr="001024EE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عملية: ......</w:t>
                              </w:r>
                              <w:r w:rsidR="001C0102">
                                <w:rPr>
                                  <w:rFonts w:asciiTheme="minorHAnsi" w:hAnsi="Arial" w:cstheme="minorBidi"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</w:t>
                              </w:r>
                              <w:r w:rsidRPr="001024EE">
                                <w:rPr>
                                  <w:rFonts w:asciiTheme="minorHAnsi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0" o:spid="_x0000_s1033" style="position:absolute;left:0;text-align:left;margin-left:-18.95pt;margin-top:1.85pt;width:552.7pt;height:173.25pt;z-index:251785216;mso-width-relative:margin;mso-height-relative:margin" coordorigin="-1955" coordsize="90060,28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">
                <v:group id="Groupe 116" o:spid="_x0000_s1034" style="position:absolute;top:9625;width:24470;height:11922" coordorigin=",9625" coordsize="24470,11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group id="Groupe 117" o:spid="_x0000_s1035" style="position:absolute;top:9880;width:8647;height:11667" coordorigin=",9880" coordsize="13,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<v:group id="Group 1035" o:spid="_x0000_s1036" style="position:absolute;top:9880;width:13;height:17" coordorigin=",9880" coordsize="13,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  <v:roundrect id="AutoShape 1036" o:spid="_x0000_s1037" style="position:absolute;top:9881;width:11;height:15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grxsIA&#10;AADcAAAADwAAAGRycy9kb3ducmV2LnhtbERPzWrCQBC+C32HZQredNceqqZupJQW6kG0Jg8wZic/&#10;NDsbsmtM374rCN7m4/udzXa0rRio941jDYu5AkFcONNwpSHPvmYrED4gG2wdk4Y/8rBNnyYbTIy7&#10;8g8Np1CJGMI+QQ11CF0ipS9qsujnriOOXOl6iyHCvpKmx2sMt618UepVWmw4NtTY0UdNxe/pYjV0&#10;n9lynR0Pu1ydL8NeKncuc6f19Hl8fwMRaAwP8d39beL8xRpuz8QLZ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2CvGwgAAANwAAAAPAAAAAAAAAAAAAAAAAJgCAABkcnMvZG93&#10;bnJldi54bWxQSwUGAAAAAAQABAD1AAAAhwMAAAAA&#10;" fillcolor="#c5c5c5" strokeweight="1.5pt">
                        <v:fill angle="90" focus="50%" type="gradient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oundrect>
                      <v:shape id="Freeform 1037" o:spid="_x0000_s1038" style="position:absolute;left:11;top:9881;width:1;height:2;visibility:visible;mso-wrap-style:square;v-text-anchor:top" coordsize="129,15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HwxcQA&#10;AADcAAAADwAAAGRycy9kb3ducmV2LnhtbESPQWsCQQyF7wX/wxChl6KzVRBdHcUWhJ6Uqug17MTd&#10;xZ3MdmbU9d83h0JvCe/lvS+LVecadacQa88G3ocZKOLC25pLA8fDZjAFFROyxcYzGXhShNWy97LA&#10;3PoHf9N9n0olIRxzNFCl1OZax6Iih3HoW2LRLj44TLKGUtuADwl3jR5l2UQ7rFkaKmzps6Liur85&#10;A1PvbIbBfcz822n785yMd7vj2ZjXfreeg0rUpX/z3/WXFfyR4MszMoFe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R8MXEAAAA3AAAAA8AAAAAAAAAAAAAAAAAmAIAAGRycy9k&#10;b3ducmV2LnhtbFBLBQYAAAAABAAEAPUAAACJAwAAAAA=&#10;" adj="-11796480,,5400" path="m,27l,156r30,-3l66,45,129,,,27xe" fillcolor="silver" stroked="f">
                        <v:stroke joinstyle="round"/>
                        <v:formulas/>
                        <v:path arrowok="t" o:connecttype="custom" o:connectlocs="0,27;0,156;30,153;66,45;129,0;0,27" o:connectangles="0,0,0,0,0,0" textboxrect="0,0,129,156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shape>
                      <v:shape id="Arc 1038" o:spid="_x0000_s1039" style="position:absolute;top:9881;width:0;height:1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nK+cAA&#10;AADcAAAADwAAAGRycy9kb3ducmV2LnhtbERPTYvCMBC9C/sfwizsTVMVRLpGEVlhFURs3fvQjG0x&#10;mZQmatdfbwTB2zze58wWnTXiSq2vHSsYDhIQxIXTNZcKjvm6PwXhA7JG45gU/JOHxfyjN8NUuxsf&#10;6JqFUsQQ9ikqqEJoUil9UZFFP3ANceROrrUYImxLqVu8xXBr5ChJJtJizbGhwoZWFRXn7GIV1JTt&#10;N/d8d7Hb/M/8GM3rQzZW6uuzW36DCNSFt/jl/tVx/mgIz2fiBX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WnK+cAAAADcAAAADwAAAAAAAAAAAAAAAACYAgAAZHJzL2Rvd25y&#10;ZXYueG1sUEsFBgAAAAAEAAQA9QAAAIUDAAAAAA==&#10;" adj="-11796480,,5400" path="m-1,nfc11929,,21600,9670,21600,21600em-1,nsc11929,,21600,9670,21600,21600l,21600,-1,xe" filled="f" strokeweight="1.5pt">
                        <v:stroke joinstyle="round"/>
                        <v:formulas/>
                        <v:path arrowok="t" o:extrusionok="f" o:connecttype="custom" o:connectlocs="0,0;71,80;0,80" o:connectangles="0,0,0" textboxrect="0,0,21600,21600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shape>
                      <v:shape id="Arc 1039" o:spid="_x0000_s1040" style="position:absolute;left:11;top:9881;width:2;height:3;flip:x;visibility:visible;mso-wrap-style:square;v-text-anchor:top" coordsize="21772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vwFMIA&#10;AADcAAAADwAAAGRycy9kb3ducmV2LnhtbERP22rCQBB9L/gPywh9azYGKiV1DWqv6FNiP2DIjklM&#10;djZktxr9+q5Q8G0O5zqLbDSdONHgGssKZlEMgri0uuFKwc/+4+kFhPPIGjvLpOBCDrLl5GGBqbZn&#10;zulU+EqEEHYpKqi971MpXVmTQRfZnjhwBzsY9AEOldQDnkO46WQSx3NpsOHQUGNPm5rKtvg1CmiH&#10;+XFTfZni/a295uay/tw+r5V6nI6rVxCeRn8X/7u/dZifJHB7Jlw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+/AUwgAAANwAAAAPAAAAAAAAAAAAAAAAAJgCAABkcnMvZG93&#10;bnJldi54bWxQSwUGAAAAAAQABAD1AAAAhwMAAAAA&#10;" adj="-11796480,,5400" path="m-1,nfc60,,121,-1,182,,11858,,21421,9279,21772,20950em-1,nsc60,,121,-1,182,,11858,,21421,9279,21772,20950l182,21600,-1,xe" filled="f" strokeweight="1.5pt">
                        <v:stroke joinstyle="round"/>
                        <v:formulas/>
                        <v:path arrowok="t" o:extrusionok="f" o:connecttype="custom" o:connectlocs="0,0;179,243;1,251" o:connectangles="0,0,0" textboxrect="0,0,21772,21600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shape>
                      <v:oval id="Oval 1040" o:spid="_x0000_s1041" style="position:absolute;top:9880;width:13;height: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nSxMMA&#10;AADcAAAADwAAAGRycy9kb3ducmV2LnhtbERPS2vCQBC+F/wPyxS8lLox1gfRVcRS8FLEpN7H7JiE&#10;ZmdDdjXx37tCobf5+J6z2vSmFjdqXWVZwXgUgSDOra64UPCTfb0vQDiPrLG2TAru5GCzHrysMNG2&#10;4yPdUl+IEMIuQQWl900ipctLMuhGtiEO3MW2Bn2AbSF1i10IN7WMo2gmDVYcGkpsaFdS/ptejYJT&#10;/HF6s911Ok8X2+78fchMf/9Uavjab5cgPPX+X/zn3uswP57A85lwgV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nSxMMAAADcAAAADwAAAAAAAAAAAAAAAACYAgAAZHJzL2Rv&#10;d25yZXYueG1sUEsFBgAAAAAEAAQA9QAAAIgDAAAAAA==&#10;" fillcolor="#767676" strokeweight="1pt">
                        <v:fill angle="90" focus="50%" type="gradient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oval>
                      <v:oval id="Oval 1041" o:spid="_x0000_s1042" style="position:absolute;left:1;top:9896;width:9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cze8QA&#10;AADcAAAADwAAAGRycy9kb3ducmV2LnhtbERPTWvCQBC9F/oflil4KWajtCXErFKkil6KWhGPQ3ZM&#10;gtnZsLtq+u9dodDbPN7nFLPetOJKzjeWFYySFARxaXXDlYL9z2KYgfABWWNrmRT8kofZ9PmpwFzb&#10;G2/puguViCHsc1RQh9DlUvqyJoM+sR1x5E7WGQwRukpqh7cYblo5TtMPabDh2FBjR/OayvPuYhQs&#10;R+/z9eHVHbP1N2fd13Zp+s1BqcFL/zkBEagP/+I/90rH+eM3eDwTL5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nM3vEAAAA3AAAAA8AAAAAAAAAAAAAAAAAmAIAAGRycy9k&#10;b3ducmV2LnhtbFBLBQYAAAAABAAEAPUAAACJAwAAAAA=&#10;" fillcolor="#767676" strokeweight="1.5pt">
                        <v:fill angle="90" focus="50%" type="gradient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oval>
                      <v:oval id="Oval 1042" o:spid="_x0000_s1043" style="position:absolute;left:1;top:9896;width:9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sUwsEA&#10;AADcAAAADwAAAGRycy9kb3ducmV2LnhtbERPTYvCMBC9C/6HMMLeNLWoaNcoIrqrR6vLXodmti02&#10;k9LE2v33RhC8zeN9znLdmUq01LjSsoLxKAJBnFldcq7gct4P5yCcR9ZYWSYF/+Rgver3lphoe+cT&#10;tanPRQhhl6CCwvs6kdJlBRl0I1sTB+7PNgZ9gE0udYP3EG4qGUfRTBosOTQUWNO2oOya3oyCr+Pv&#10;7jp3x/NPFNey/d7IxSRtlfoYdJtPEJ46/xa/3Acd5sdTeD4TLpC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LFMLBAAAA3AAAAA8AAAAAAAAAAAAAAAAAmAIAAGRycy9kb3du&#10;cmV2LnhtbFBLBQYAAAAABAAEAPUAAACGAwAAAAA=&#10;" fillcolor="#767676" strokeweight=".25pt">
                        <v:fill angle="90" focus="50%" type="gradient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oval>
                    </v:group>
                    <v:group id="Group 1043" o:spid="_x0000_s1044" style="position:absolute;top:9885;width:11;height:12" coordorigin=",9885" coordsize="10,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<v:shape id="Freeform 1044" o:spid="_x0000_s1045" style="position:absolute;top:9885;width:11;height:12;visibility:visible;mso-wrap-style:square;v-text-anchor:top" coordsize="1058,82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+FfMEA&#10;AADcAAAADwAAAGRycy9kb3ducmV2LnhtbERPTWsCMRC9C/0PYQq9abZSrKxGKZaCBS24tvdhM26C&#10;m8mSxHX9941Q6G0e73OW68G1oqcQrWcFz5MCBHHtteVGwffxYzwHEROyxtYzKbhRhPXqYbTEUvsr&#10;H6ivUiNyCMcSFZiUulLKWBtyGCe+I87cyQeHKcPQSB3wmsNdK6dFMZMOLecGgx1tDNXn6uIU/ITb&#10;y8Xo3m52X3v3/mnxvNvOlHp6HN4WIBIN6V/8597qPH/6Cvdn8gV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PhXzBAAAA3AAAAA8AAAAAAAAAAAAAAAAAmAIAAGRycy9kb3du&#10;cmV2LnhtbFBLBQYAAAAABAAEAPUAAACGAwAAAAA=&#10;" adj="-11796480,,5400" path="m,15l,741r24,34l60,796r78,9l480,823,909,805r90,-18l1036,762,1058,,,15xe" fillcolor="#9e4f2c" stroked="f" strokeweight=".25pt">
                        <v:fill opacity="32896f"/>
                        <v:stroke joinstyle="round"/>
                        <v:formulas/>
                        <v:path arrowok="t" o:connecttype="custom" o:connectlocs="0,21;0,1022;24,1069;60,1098;138,1110;480,1135;909,1110;999,1085;1036,1051;1058,0;0,21" o:connectangles="0,0,0,0,0,0,0,0,0,0,0" textboxrect="0,0,1058,823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shape>
                      <v:oval id="Oval 1045" o:spid="_x0000_s1046" style="position:absolute;top:9885;width:10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xjC8EA&#10;AADcAAAADwAAAGRycy9kb3ducmV2LnhtbERPTWsCMRC9C/0PYQreNKsHq6tRRFqU3uqKpbcxGTeL&#10;m8myibr+++YgeHy878Wqc7W4URsqzwpGwwwEsfam4lLBofgaTEGEiGyw9kwKHhRgtXzrLTA3/s4/&#10;dNvHUqQQDjkqsDE2uZRBW3IYhr4hTtzZtw5jgm0pTYv3FO5qOc6yiXRYcWqw2NDGkr7sr07Bsd58&#10;f87075+eru32PD4VnnaFUv33bj0HEamLL/HTvTMKPiZpbTqTjo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sYwvBAAAA3AAAAA8AAAAAAAAAAAAAAAAAmAIAAGRycy9kb3du&#10;cmV2LnhtbFBLBQYAAAAABAAEAPUAAACGAwAAAAA=&#10;" fillcolor="#9e4f2c" strokeweight=".25pt">
                        <v:fill opacity="32639f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oval>
                    </v:group>
                  </v:group>
                  <v:group id="Groupe 769" o:spid="_x0000_s1047" style="position:absolute;left:15823;top:9625;width:8647;height:11666" coordorigin="15835,9625" coordsize="13,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oUmc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Usk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ahSZxgAAANwA&#10;AAAPAAAAAAAAAAAAAAAAAKoCAABkcnMvZG93bnJldi54bWxQSwUGAAAAAAQABAD6AAAAnQMAAAAA&#10;">
                    <v:group id="Group 1035" o:spid="_x0000_s1048" style="position:absolute;left:15835;top:9625;width:13;height:16" coordorigin="15835,9625" coordsize="13,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kr2cIAAADcAAAADwAAAGRycy9kb3ducmV2LnhtbERPy4rCMBTdC/MP4Q64&#10;07Qj2qEaRWRGXIjgAwZ3l+baFpub0mTa+vdmIbg8nPdi1ZtKtNS40rKCeByBIM6sLjlXcDn/jr5B&#10;OI+ssbJMCh7kYLX8GCww1bbjI7Unn4sQwi5FBYX3dSqlywoy6Ma2Jg7czTYGfYBNLnWDXQg3lfyK&#10;opk0WHJoKLCmTUHZ/fRvFGw77NaT+Kfd32+bx/U8PfztY1Jq+Nmv5yA89f4tfrl3WkGS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WJK9nCAAAA3AAAAA8A&#10;AAAAAAAAAAAAAAAAqgIAAGRycy9kb3ducmV2LnhtbFBLBQYAAAAABAAEAPoAAACZAwAAAAA=&#10;">
                      <v:roundrect id="AutoShape 1036" o:spid="_x0000_s1049" style="position:absolute;left:15835;top:9625;width:11;height:16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oAmMQA&#10;AADcAAAADwAAAGRycy9kb3ducmV2LnhtbESPQWvCQBSE7wX/w/IEb3XXHkwbXUWkgj0UW5Mf8Mw+&#10;k2D2bciuMf33XUHwOMzMN8xyPdhG9NT52rGG2VSBIC6cqbnUkGe713cQPiAbbByThj/ysF6NXpaY&#10;GnfjX+qPoRQRwj5FDVUIbSqlLyqy6KeuJY7e2XUWQ5RdKU2Htwi3jXxTai4t1hwXKmxpW1FxOV6t&#10;hvYzSz6yn8NXrk7X/lsqdzrnTuvJeNgsQAQawjP8aO+NhiSZwf1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6AJjEAAAA3AAAAA8AAAAAAAAAAAAAAAAAmAIAAGRycy9k&#10;b3ducmV2LnhtbFBLBQYAAAAABAAEAPUAAACJAwAAAAA=&#10;" fillcolor="#c5c5c5" strokeweight="1.5pt">
                        <v:fill angle="90" focus="50%" type="gradient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oundrect>
                      <v:shape id="Freeform 1037" o:spid="_x0000_s1050" style="position:absolute;left:15846;top:9626;width:1;height:1;visibility:visible;mso-wrap-style:square;v-text-anchor:top" coordsize="129,15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cmzMQA&#10;AADcAAAADwAAAGRycy9kb3ducmV2LnhtbESPT4vCMBTE74LfITxhL7KmKvinGkUXFjwpuqLXR/O2&#10;Ldu81CSr9dsbQfA4zMxvmPmyMZW4kvOlZQX9XgKCOLO65FzB8ef7cwLCB2SNlWVScCcPy0W7NcdU&#10;2xvv6XoIuYgQ9ikqKEKoUyl9VpBB37M1cfR+rTMYonS51A5vEW4qOUiSkTRYclwosKavgrK/w79R&#10;MLFGJ+jMemq7p+3lPhrudsezUh+dZjUDEagJ7/CrvdEKxuMBPM/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3JszEAAAA3AAAAA8AAAAAAAAAAAAAAAAAmAIAAGRycy9k&#10;b3ducmV2LnhtbFBLBQYAAAAABAAEAPUAAACJAwAAAAA=&#10;" adj="-11796480,,5400" path="m,27l,156r30,-3l66,45,129,,,27xe" fillcolor="silver" stroked="f">
                        <v:stroke joinstyle="round"/>
                        <v:formulas/>
                        <v:path arrowok="t" o:connecttype="custom" o:connectlocs="0,27;0,156;30,153;66,45;129,0;0,27" o:connectangles="0,0,0,0,0,0" textboxrect="0,0,129,156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shape>
                      <v:shape id="Arc 1038" o:spid="_x0000_s1051" style="position:absolute;left:15835;top:9626;width:0;height:0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8c8MMA&#10;AADcAAAADwAAAGRycy9kb3ducmV2LnhtbESPQWvCQBSE7wX/w/KE3urGCirRVUQq1IIUE70/ss8k&#10;uPs2ZFeN/fWuUPA4zMw3zHzZWSOu1PrasYLhIAFBXDhdc6ngkG8+piB8QNZoHJOCO3lYLnpvc0y1&#10;u/GerlkoRYSwT1FBFUKTSumLiiz6gWuIo3dyrcUQZVtK3eItwq2Rn0kylhZrjgsVNrSuqDhnF6ug&#10;pux3+5fvLvYnP5ovo3mzz0ZKvfe71QxEoC68wv/tb61gMhnB80w8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8c8MMAAADcAAAADwAAAAAAAAAAAAAAAACYAgAAZHJzL2Rv&#10;d25yZXYueG1sUEsFBgAAAAAEAAQA9QAAAIgDAAAAAA==&#10;" adj="-11796480,,5400" path="m-1,nfc11929,,21600,9670,21600,21600em-1,nsc11929,,21600,9670,21600,21600l,21600,-1,xe" filled="f" strokeweight="1.5pt">
                        <v:stroke joinstyle="round"/>
                        <v:formulas/>
                        <v:path arrowok="t" o:extrusionok="f" o:connecttype="custom" o:connectlocs="0,0;71,80;0,80" o:connectangles="0,0,0" textboxrect="0,0,21600,21600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shape>
                      <v:shape id="Arc 1039" o:spid="_x0000_s1052" style="position:absolute;left:15846;top:9626;width:2;height:2;flip:x;visibility:visible;mso-wrap-style:square;v-text-anchor:top" coordsize="21772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YgHsUA&#10;AADcAAAADwAAAGRycy9kb3ducmV2LnhtbESPzW7CMBCE75V4B2uReisOiJ8qxSD+i9pTAg+wirdJ&#10;IF5HsQuBp8eVkHoczcw3mum8NZW4UONKywr6vQgEcWZ1ybmC42H79g7CeWSNlWVScCMH81nnZYqx&#10;tldO6JL6XAQIuxgVFN7XsZQuK8ig69maOHg/tjHog2xyqRu8Brip5CCKxtJgyWGhwJpWBWXn9Nco&#10;oG9MTqv806Sb9fmemNty9zVaKvXabRcfIDy1/j/8bO+1gslkCH9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piAexQAAANwAAAAPAAAAAAAAAAAAAAAAAJgCAABkcnMv&#10;ZG93bnJldi54bWxQSwUGAAAAAAQABAD1AAAAigMAAAAA&#10;" adj="-11796480,,5400" path="m-1,nfc60,,121,-1,182,,11858,,21421,9279,21772,20950em-1,nsc60,,121,-1,182,,11858,,21421,9279,21772,20950l182,21600,-1,xe" filled="f" strokeweight="1.5pt">
                        <v:stroke joinstyle="round"/>
                        <v:formulas/>
                        <v:path arrowok="t" o:extrusionok="f" o:connecttype="custom" o:connectlocs="0,0;179,243;1,251" o:connectangles="0,0,0" textboxrect="0,0,21772,21600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shape>
                      <v:oval id="Oval 1040" o:spid="_x0000_s1053" style="position:absolute;left:15835;top:9625;width:13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QCzsQA&#10;AADcAAAADwAAAGRycy9kb3ducmV2LnhtbESPQYvCMBSE78L+h/AW9iKaruhWqlFEWfAiYl3vz+bZ&#10;lm1eShNt/fdGEDwOM/MNM192phI3alxpWcH3MAJBnFldcq7g7/g7mIJwHlljZZkU3MnBcvHRm2Oi&#10;bcsHuqU+FwHCLkEFhfd1IqXLCjLohrYmDt7FNgZ9kE0udYNtgJtKjqLoRxosOSwUWNO6oOw/vRoF&#10;p9H41LftdRKn01V73u2PprtvlPr67FYzEJ46/w6/2lutII4n8DwTj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kAs7EAAAA3AAAAA8AAAAAAAAAAAAAAAAAmAIAAGRycy9k&#10;b3ducmV2LnhtbFBLBQYAAAAABAAEAPUAAACJAwAAAAA=&#10;" fillcolor="#767676" strokeweight="1pt">
                        <v:fill angle="90" focus="50%" type="gradient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oval>
                      <v:oval id="Oval 1041" o:spid="_x0000_s1054" style="position:absolute;left:15836;top:9640;width:9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HlcsYA&#10;AADcAAAADwAAAGRycy9kb3ducmV2LnhtbESPQWvCQBSE70L/w/IKXqTZKKghdZUibdBLMbZIj4/s&#10;axKafRt2V43/vlsoeBxm5htmtRlMJy7kfGtZwTRJQRBXVrdcK/j8eHvKQPiArLGzTApu5GGzfhit&#10;MNf2yiVdjqEWEcI+RwVNCH0upa8aMugT2xNH79s6gyFKV0vt8BrhppOzNF1Igy3HhQZ72jZU/RzP&#10;RkExnW/3p4n7yvbvnPWvZWGGw0mp8ePw8gwi0BDu4f/2TitYLhfwdyYe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HlcsYAAADcAAAADwAAAAAAAAAAAAAAAACYAgAAZHJz&#10;L2Rvd25yZXYueG1sUEsFBgAAAAAEAAQA9QAAAIsDAAAAAA==&#10;" fillcolor="#767676" strokeweight="1.5pt">
                        <v:fill angle="90" focus="50%" type="gradient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oval>
                      <v:oval id="Oval 1042" o:spid="_x0000_s1055" style="position:absolute;left:15836;top:9640;width:9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3Cy8MA&#10;AADcAAAADwAAAGRycy9kb3ducmV2LnhtbESPQYvCMBSE74L/ITxhb5oqy1arUUTUXY9WxeujebbF&#10;5qU0sdZ/v1lY8DjMzDfMYtWZSrTUuNKygvEoAkGcWV1yruB82g2nIJxH1lhZJgUvcrBa9nsLTLR9&#10;8pHa1OciQNglqKDwvk6kdFlBBt3I1sTBu9nGoA+yyaVu8BngppKTKPqSBksOCwXWtCkou6cPo2B/&#10;uG7vU3c4XaJJLdvvtZx9pq1SH4NuPQfhqfPv8H/7RyuI4xj+zoQj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3Cy8MAAADcAAAADwAAAAAAAAAAAAAAAACYAgAAZHJzL2Rv&#10;d25yZXYueG1sUEsFBgAAAAAEAAQA9QAAAIgDAAAAAA==&#10;" fillcolor="#767676" strokeweight=".25pt">
                        <v:fill angle="90" focus="50%" type="gradient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oval>
                    </v:group>
                    <v:group id="Group 1043" o:spid="_x0000_s1056" style="position:absolute;left:15835;top:9638;width:11;height:3" coordorigin="15835,9638" coordsize="10,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8n38IAAADcAAAADwAAAGRycy9kb3ducmV2LnhtbERPy4rCMBTdC/MP4Q64&#10;07Qj2qEaRWRGXIjgAwZ3l+baFpub0mTa+vdmIbg8nPdi1ZtKtNS40rKCeByBIM6sLjlXcDn/jr5B&#10;OI+ssbJMCh7kYLX8GCww1bbjI7Unn4sQwi5FBYX3dSqlywoy6Ma2Jg7czTYGfYBNLnWDXQg3lfyK&#10;opk0WHJoKLCmTUHZ/fRvFGw77NaT+Kfd32+bx/U8PfztY1Jq+Nmv5yA89f4tfrl3WkGS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v/J9/CAAAA3AAAAA8A&#10;AAAAAAAAAAAAAAAAqgIAAGRycy9kb3ducmV2LnhtbFBLBQYAAAAABAAEAPoAAACZAwAAAAA=&#10;">
                      <v:shape id="Freeform 1044" o:spid="_x0000_s1057" style="position:absolute;left:15835;top:9638;width:11;height:3;visibility:visible;mso-wrap-style:square;v-text-anchor:top" coordsize="1058,82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aV8YA&#10;AADcAAAADwAAAGRycy9kb3ducmV2LnhtbESPQWvCQBSE70L/w/IKXqRuqlJt6ipFELwo1kakt0f2&#10;mYTuvg3Z1cR/3y0IHoeZ+YaZLztrxJUaXzlW8DpMQBDnTldcKMi+1y8zED4gazSOScGNPCwXT705&#10;ptq1/EXXQyhEhLBPUUEZQp1K6fOSLPqhq4mjd3aNxRBlU0jdYBvh1shRkrxJixXHhRJrWpWU/x4u&#10;VkG79xc3OO7O43YyybZmcMx+Tkap/nP3+QEiUBce4Xt7oxVMp+/wfyYe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bAaV8YAAADcAAAADwAAAAAAAAAAAAAAAACYAgAAZHJz&#10;L2Rvd25yZXYueG1sUEsFBgAAAAAEAAQA9QAAAIsDAAAAAA==&#10;" adj="-11796480,,5400" path="m,15l,741r24,34l60,796r78,9l480,823,909,805r90,-18l1036,762,1058,,,15xe" fillcolor="#914139" stroked="f" strokeweight=".25pt">
                        <v:fill opacity="32639f"/>
                        <v:stroke joinstyle="round"/>
                        <v:formulas/>
                        <v:path arrowok="t" o:connecttype="custom" o:connectlocs="0,6;0,273;24,285;60,293;138,296;480,303;909,296;999,290;1036,281;1058,0;0,6" o:connectangles="0,0,0,0,0,0,0,0,0,0,0" textboxrect="0,0,1058,823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shape>
                      <v:oval id="Oval 1045" o:spid="_x0000_s1058" style="position:absolute;left:15835;top:9638;width:1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gK48IA&#10;AADcAAAADwAAAGRycy9kb3ducmV2LnhtbERPXWvCMBR9F/Yfwh3sRTSd6Ca1UcZAkCHMOcHXS3Ob&#10;lDU3pYm1/nvzIOzxcL6LzeAa0VMXas8KXqcZCOLS65qNgtPvdrIEESKyxsYzKbhRgM36aVRgrv2V&#10;f6g/RiNSCIccFdgY21zKUFpyGKa+JU5c5TuHMcHOSN3hNYW7Rs6y7E06rDk1WGzp01L5d7w4BefD&#10;1tgbtXs5Nz0tvnbjb1+NlXp5Hj5WICIN8V/8cO+0gvdlmp/OpCM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SArjwgAAANwAAAAPAAAAAAAAAAAAAAAAAJgCAABkcnMvZG93&#10;bnJldi54bWxQSwUGAAAAAAQABAD1AAAAhwMAAAAA&#10;" fillcolor="#943634 [2405]" strokeweight=".25pt">
                        <v:fill opacity="32896f"/>
                        <v:textbox>
                          <w:txbxContent>
                            <w:p w:rsidR="001024EE" w:rsidRDefault="001024EE" w:rsidP="001024EE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oval>
                    </v:group>
                  </v:group>
                  <v:shape id="Freeform 1044" o:spid="_x0000_s1059" style="position:absolute;left:16136;top:14164;width:6894;height:5274;visibility:visible;mso-wrap-style:square;v-text-anchor:top" coordsize="1058,82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tJoMMA&#10;AADcAAAADwAAAGRycy9kb3ducmV2LnhtbESPwWrDMBBE74H+g9hCb4ns4iSuGyWUlEKucUp7Xayt&#10;LWKthKU67t9XgUCOw8y8YTa7yfZipCEYxwryRQaCuHHacKvg8/QxL0GEiKyxd0wK/ijAbvsw22Cl&#10;3YWPNNaxFQnCoUIFXYy+kjI0HVkMC+eJk/fjBosxyaGVesBLgttePmfZSlo0nBY69LTvqDnXv1bB&#10;ITe1Kcr8/PW9HL3fr1+K9yIq9fQ4vb2CiDTFe/jWPmgF6zKH65l0BO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1tJoMMAAADcAAAADwAAAAAAAAAAAAAAAACYAgAAZHJzL2Rv&#10;d25yZXYueG1sUEsFBgAAAAAEAAQA9QAAAIgDAAAAAA==&#10;" adj="-11796480,,5400" path="m,15l,741r24,34l60,796r78,9l480,823,909,805r90,-18l1036,762,1058,,,15xe" fillcolor="#8db3e2 [1311]" stroked="f">
                    <v:fill opacity="32896f"/>
                    <v:stroke joinstyle="miter"/>
                    <v:formulas/>
                    <v:path arrowok="t" o:connecttype="custom" o:connectlocs="0,9613;0,474901;15640,496691;39100,510150;89930,515918;312801,527454;592366,515918;651017,504382;675128,488360;689465,0;0,9613" o:connectangles="0,0,0,0,0,0,0,0,0,0,0" textboxrect="0,0,1058,823"/>
                    <v:textbox>
                      <w:txbxContent>
                        <w:p w:rsidR="001024EE" w:rsidRDefault="001024EE" w:rsidP="001024E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shape>
                  <v:oval id="Oval 1045" o:spid="_x0000_s1060" style="position:absolute;left:16426;top:13789;width:6731;height:6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uKVcUA&#10;AADcAAAADwAAAGRycy9kb3ducmV2LnhtbESPQWsCMRSE70L/Q3gFbzXbBbeyNYoISr216qG9PTav&#10;m6WblzVJ3bW/vhEEj8PMfMPMl4NtxZl8aBwreJ5kIIgrpxuuFRwPm6cZiBCRNbaOScGFAiwXD6M5&#10;ltr1/EHnfaxFgnAoUYGJsSulDJUhi2HiOuLkfTtvMSbpa6k99gluW5lnWSEtNpwWDHa0NlT97H+t&#10;AvZf2bspLv22Xf197vJid/J2qtT4cVi9gog0xHv41n7TCl5mOVzPpCM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O4pVxQAAANwAAAAPAAAAAAAAAAAAAAAAAJgCAABkcnMv&#10;ZG93bnJldi54bWxQSwUGAAAAAAQABAD1AAAAigMAAAAA&#10;" fillcolor="#8db3e2 [1311]" strokeweight=".25pt">
                    <v:fill opacity="32896f"/>
                    <v:textbox>
                      <w:txbxContent>
                        <w:p w:rsidR="001024EE" w:rsidRDefault="001024EE" w:rsidP="001024E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shape id="Flèche droite 783" o:spid="_x0000_s1061" type="#_x0000_t13" style="position:absolute;left:8647;top:14913;width:5933;height:32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h268UA&#10;AADcAAAADwAAAGRycy9kb3ducmV2LnhtbESPQWvCQBSE7wX/w/KE3upGQ2uMrmJaWoSequL5mX0m&#10;wezbmN0m6b93C4Ueh5n5hlltBlOLjlpXWVYwnUQgiHOrKy4UHA/vTwkI55E11pZJwQ852KxHDytM&#10;te35i7q9L0SAsEtRQel9k0rp8pIMuoltiIN3sa1BH2RbSN1iH+CmlrMoepEGKw4LJTb0WlJ+3X8b&#10;BfHbsz5Wmc8+k8XtHOnTx5X0TKnH8bBdgvA0+P/wX3unFcyTGH7PhCM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2HbrxQAAANwAAAAPAAAAAAAAAAAAAAAAAJgCAABkcnMv&#10;ZG93bnJldi54bWxQSwUGAAAAAAQABAD1AAAAigMAAAAA&#10;" adj="15710,6544" fillcolor="#4f81bd [3204]" strokecolor="#243f60 [1604]" strokeweight="2pt">
                    <v:textbox>
                      <w:txbxContent>
                        <w:p w:rsidR="001024EE" w:rsidRDefault="001024EE" w:rsidP="001024EE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shape>
                  <v:shape id="ZoneTexte 30" o:spid="_x0000_s1062" type="#_x0000_t202" style="position:absolute;left:6232;top:11392;width:11206;height:3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PYQcMA&#10;AADcAAAADwAAAGRycy9kb3ducmV2LnhtbESPT4vCMBTE7wt+h/AEb5q46KrVKLKy4MnFv+Dt0Tzb&#10;YvNSmqztfvuNIOxxmJnfMItVa0vxoNoXjjUMBwoEcepMwZmG0/GrPwXhA7LB0jFp+CUPq2XnbYGJ&#10;cQ3v6XEImYgQ9glqyEOoEil9mpNFP3AVcfRurrYYoqwzaWpsItyW8l2pD2mx4LiQY0WfOaX3w4/V&#10;cN7drpeR+s42dlw1rlWS7Uxq3eu26zmIQG34D7/aW6NhMh3B80w8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PYQcMAAADcAAAADwAAAAAAAAAAAAAAAACYAgAAZHJzL2Rv&#10;d25yZXYueG1sUEsFBgAAAAAEAAQA9QAAAIgDAAAAAA==&#10;" filled="f" stroked="f">
                    <v:textbox>
                      <w:txbxContent>
                        <w:p w:rsidR="001024EE" w:rsidRPr="007A1AB1" w:rsidRDefault="001024EE" w:rsidP="001024EE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proofErr w:type="gramStart"/>
                          <w:r w:rsidRPr="007A1AB1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2"/>
                              <w:szCs w:val="22"/>
                              <w:rtl/>
                              <w:lang w:bidi="ar-DZ"/>
                            </w:rPr>
                            <w:t>بعد</w:t>
                          </w:r>
                          <w:proofErr w:type="gramEnd"/>
                          <w:r w:rsidRPr="007A1AB1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2"/>
                              <w:szCs w:val="22"/>
                              <w:rtl/>
                              <w:lang w:bidi="ar-DZ"/>
                            </w:rPr>
                            <w:t xml:space="preserve"> مدة زمنية</w:t>
                          </w:r>
                        </w:p>
                      </w:txbxContent>
                    </v:textbox>
                  </v:shape>
                </v:group>
                <v:shape id="Image 785" o:spid="_x0000_s1063" type="#_x0000_t75" style="position:absolute;left:28489;top:2958;width:9662;height:184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BwLfFAAAA3AAAAA8AAABkcnMvZG93bnJldi54bWxEj0FrwkAUhO+F/oflFbzVTYTWEF1FCsUW&#10;eqipoMdn9pnEZN+G7Jqk/74rCD0OM/MNs1yPphE9da6yrCCeRiCIc6srLhTsf96fExDOI2tsLJOC&#10;X3KwXj0+LDHVduAd9ZkvRICwS1FB6X2bSunykgy6qW2Jg3e2nUEfZFdI3eEQ4KaRsyh6lQYrDgsl&#10;tvRWUl5nV6PAXTDeHukU1wf/XX3uk+RrY5xSk6dxswDhafT/4Xv7QyuYJy9wOxOOgFz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gcC3xQAAANwAAAAPAAAAAAAAAAAAAAAA&#10;AJ8CAABkcnMvZG93bnJldi54bWxQSwUGAAAAAAQABAD3AAAAkQMAAAAA&#10;">
                  <v:imagedata r:id="rId20" o:title=""/>
                  <v:path arrowok="t"/>
                </v:shape>
                <v:shape id="Image 786" o:spid="_x0000_s1064" type="#_x0000_t75" style="position:absolute;left:45976;width:20699;height:215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n9n7GAAAA3AAAAA8AAABkcnMvZG93bnJldi54bWxEj0uLwkAQhO/C/oehF7yITuLBR3QUCax6&#10;8eDjoLc205uEzfSEzGyM/95ZWPBYVNVX1HLdmUq01LjSsoJ4FIEgzqwuOVdwOX8NZyCcR9ZYWSYF&#10;T3KwXn30lpho++AjtSefiwBhl6CCwvs6kdJlBRl0I1sTB+/bNgZ9kE0udYOPADeVHEfRRBosOSwU&#10;WFNaUPZz+jUK0vQe754bcx3k87GL7a3dmoNUqv/ZbRYgPHX+Hf5v77WC6WwCf2fCEZCr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6f2fsYAAADcAAAADwAAAAAAAAAAAAAA&#10;AACfAgAAZHJzL2Rvd25yZXYueG1sUEsFBgAAAAAEAAQA9wAAAJIDAAAAAA==&#10;">
                  <v:imagedata r:id="rId21" o:title=""/>
                  <v:path arrowok="t"/>
                </v:shape>
                <v:shape id="Image 787" o:spid="_x0000_s1065" type="#_x0000_t75" style="position:absolute;left:73339;top:1228;width:14766;height:203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1RGyfGAAAA3AAAAA8AAABkcnMvZG93bnJldi54bWxEj81qwkAUhfcF32G4Qnd1EqFVUkcR0dYu&#10;ujC2i+4umWsSkrkTZ6Yxvr1TKLg8nJ+Ps1gNphU9OV9bVpBOEhDEhdU1lwq+jrunOQgfkDW2lknB&#10;lTyslqOHBWbaXvhAfR5KEUfYZ6igCqHLpPRFRQb9xHbE0TtZZzBE6UqpHV7iuGnlNElepMGaI6HC&#10;jjYVFU3+ayJ3u2m+96V//0if+59z7d4+i+1UqcfxsH4FEWgI9/B/e68VzOYz+DsTj4Bc3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VEbJ8YAAADcAAAADwAAAAAAAAAAAAAA&#10;AACfAgAAZHJzL2Rvd25yZXYueG1sUEsFBgAAAAAEAAQA9wAAAJIDAAAAAA==&#10;">
                  <v:imagedata r:id="rId22" o:title=""/>
                  <v:path arrowok="t"/>
                </v:shape>
                <v:shape id="ZoneTexte 36" o:spid="_x0000_s1066" type="#_x0000_t202" style="position:absolute;left:67582;top:24318;width:20227;height:4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7SRMAA&#10;AADcAAAADwAAAGRycy9kb3ducmV2LnhtbERPy4rCMBTdC/5DuII7TRRHnWoUUQRXIz5mYHaX5toW&#10;m5vSRNv5+8lCcHk47+W6taV4Uu0LxxpGQwWCOHWm4EzD9bIfzEH4gGywdEwa/sjDetXtLDExruET&#10;Pc8hEzGEfYIa8hCqREqf5mTRD11FHLmbqy2GCOtMmhqbGG5LOVZqKi0WHBtyrGibU3o/P6yG76/b&#10;789EHbOd/aga1yrJ9lNq3e+1mwWIQG14i1/ug9Ewm8e1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b7SRMAAAADcAAAADwAAAAAAAAAAAAAAAACYAgAAZHJzL2Rvd25y&#10;ZXYueG1sUEsFBgAAAAAEAAQA9QAAAIUDAAAAAA==&#10;" filled="f" stroked="f">
                  <v:textbox>
                    <w:txbxContent>
                      <w:p w:rsidR="001024EE" w:rsidRPr="007A1AB1" w:rsidRDefault="001024EE" w:rsidP="001024EE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7A1AB1">
                          <w:rPr>
                            <w:rFonts w:asciiTheme="minorHAnsi" w:hAnsi="Wingdings 2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bidi="ar-DZ"/>
                          </w:rPr>
                          <w:sym w:font="Wingdings 2" w:char="F06A"/>
                        </w:r>
                        <w:r w:rsidRPr="007A1AB1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 xml:space="preserve">- </w:t>
                        </w:r>
                        <w:r w:rsidRPr="007A1AB1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عملية: ..</w:t>
                        </w:r>
                        <w:r w:rsidR="001C0102">
                          <w:rPr>
                            <w:rFonts w:asciiTheme="minorHAnsi" w:hAnsi="Arial" w:cstheme="minorBidi" w:hint="c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</w:t>
                        </w:r>
                        <w:r w:rsidRPr="007A1AB1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....</w:t>
                        </w:r>
                        <w:r w:rsidR="001C0102">
                          <w:rPr>
                            <w:rFonts w:asciiTheme="minorHAnsi" w:hAnsi="Arial" w:cstheme="minorBidi" w:hint="c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...</w:t>
                        </w:r>
                        <w:r w:rsidRPr="007A1AB1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</w:t>
                        </w:r>
                      </w:p>
                    </w:txbxContent>
                  </v:textbox>
                </v:shape>
                <v:shape id="ZoneTexte 37" o:spid="_x0000_s1067" type="#_x0000_t202" style="position:absolute;left:41863;top:24442;width:21765;height:42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J338UA&#10;AADcAAAADwAAAGRycy9kb3ducmV2LnhtbESPS2vDMBCE74X8B7GB3BIpIW1jJ0oILYWeWuo8ILfF&#10;Wj+ItTKWGrv/vioEehxm5htmsxtsI27U+dqxhvlMgSDOnam51HA8vE1XIHxANtg4Jg0/5GG3HT1s&#10;MDWu5y+6ZaEUEcI+RQ1VCG0qpc8rsuhnriWOXuE6iyHKrpSmwz7CbSMXSj1JizXHhQpbeqkov2bf&#10;VsPpo7icl+qzfLWPbe8GJdkmUuvJeNivQQQawn/43n43Gp5XCf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8nffxQAAANwAAAAPAAAAAAAAAAAAAAAAAJgCAABkcnMv&#10;ZG93bnJldi54bWxQSwUGAAAAAAQABAD1AAAAigMAAAAA&#10;" filled="f" stroked="f">
                  <v:textbox>
                    <w:txbxContent>
                      <w:p w:rsidR="001024EE" w:rsidRPr="007A1AB1" w:rsidRDefault="001024EE" w:rsidP="001024EE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7A1AB1">
                          <w:rPr>
                            <w:rFonts w:asciiTheme="minorHAnsi" w:hAnsi="Wingdings 2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bidi="ar-DZ"/>
                          </w:rPr>
                          <w:sym w:font="Wingdings 2" w:char="F06B"/>
                        </w:r>
                        <w:r w:rsidRPr="007A1AB1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 xml:space="preserve">- </w:t>
                        </w:r>
                        <w:r w:rsidRPr="007A1AB1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عملية: .....</w:t>
                        </w:r>
                        <w:r w:rsidR="001C0102">
                          <w:rPr>
                            <w:rFonts w:asciiTheme="minorHAnsi" w:hAnsi="Arial" w:cstheme="minorBidi" w:hint="c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........</w:t>
                        </w:r>
                        <w:r w:rsidRPr="007A1AB1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...</w:t>
                        </w:r>
                      </w:p>
                    </w:txbxContent>
                  </v:textbox>
                </v:shape>
                <v:shape id="ZoneTexte 38" o:spid="_x0000_s1068" type="#_x0000_t202" style="position:absolute;left:19675;top:24318;width:22188;height:4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FIn8AA&#10;AADcAAAADwAAAGRycy9kb3ducmV2LnhtbERPy4rCMBTdC/5DuII7TRRHx2oUUQRXIz5mYHaX5toW&#10;m5vSRNv5+8lCcHk47+W6taV4Uu0LxxpGQwWCOHWm4EzD9bIffILwAdlg6Zg0/JGH9arbWWJiXMMn&#10;ep5DJmII+wQ15CFUiZQ+zcmiH7qKOHI3V1sMEdaZNDU2MdyWcqzUVFosODbkWNE2p/R+flgN31+3&#10;35+JOmY7+1E1rlWS7Vxq3e+1mwWIQG14i1/ug9Ewm8f5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hFIn8AAAADcAAAADwAAAAAAAAAAAAAAAACYAgAAZHJzL2Rvd25y&#10;ZXYueG1sUEsFBgAAAAAEAAQA9QAAAIUDAAAAAA==&#10;" filled="f" stroked="f">
                  <v:textbox>
                    <w:txbxContent>
                      <w:p w:rsidR="001024EE" w:rsidRPr="001024EE" w:rsidRDefault="001024EE" w:rsidP="001024EE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1024EE">
                          <w:rPr>
                            <w:rFonts w:asciiTheme="minorHAnsi" w:hAnsi="Wingdings 2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bidi="ar-DZ"/>
                          </w:rPr>
                          <w:sym w:font="Wingdings 2" w:char="F06C"/>
                        </w:r>
                        <w:r w:rsidRPr="001024EE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 xml:space="preserve">- </w:t>
                        </w:r>
                        <w:r w:rsidRPr="001024EE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عملية: ......</w:t>
                        </w:r>
                        <w:r w:rsidR="001C0102">
                          <w:rPr>
                            <w:rFonts w:asciiTheme="minorHAnsi" w:hAnsi="Arial" w:cstheme="minorBidi" w:hint="c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........</w:t>
                        </w:r>
                        <w:r w:rsidRPr="001024EE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</w:t>
                        </w:r>
                      </w:p>
                    </w:txbxContent>
                  </v:textbox>
                </v:shape>
                <v:shape id="ZoneTexte 39" o:spid="_x0000_s1069" type="#_x0000_t202" style="position:absolute;left:-1955;top:24442;width:20124;height:42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3tBMUA&#10;AADcAAAADwAAAGRycy9kb3ducmV2LnhtbESPT2sCMRTE74LfITzBmyaKtbrdKNJS6KnSVQu9PTZv&#10;/9DNy7JJ3e23bwqCx2FmfsOk+8E24kqdrx1rWMwVCOLcmZpLDefT62wDwgdkg41j0vBLHva78SjF&#10;xLieP+iahVJECPsENVQhtImUPq/Iop+7ljh6hesshii7UpoO+wi3jVwqtZYWa44LFbb0XFH+nf1Y&#10;DZf34utzpY7li31oezcoyXYrtZ5OhsMTiEBDuIdv7Tej4XG7gP8z8Qj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Xe0ExQAAANwAAAAPAAAAAAAAAAAAAAAAAJgCAABkcnMv&#10;ZG93bnJldi54bWxQSwUGAAAAAAQABAD1AAAAigMAAAAA&#10;" filled="f" stroked="f">
                  <v:textbox>
                    <w:txbxContent>
                      <w:p w:rsidR="001024EE" w:rsidRPr="001024EE" w:rsidRDefault="001024EE" w:rsidP="001024EE">
                        <w:pPr>
                          <w:pStyle w:val="NormalWeb"/>
                          <w:bidi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1024EE">
                          <w:rPr>
                            <w:rFonts w:asciiTheme="minorHAnsi" w:hAnsi="Wingdings 2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bidi="ar-DZ"/>
                          </w:rPr>
                          <w:sym w:font="Wingdings 2" w:char="F06D"/>
                        </w:r>
                        <w:r w:rsidRPr="001024EE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 xml:space="preserve">- </w:t>
                        </w:r>
                        <w:r w:rsidRPr="001024EE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عملية: ......</w:t>
                        </w:r>
                        <w:r w:rsidR="001C0102">
                          <w:rPr>
                            <w:rFonts w:asciiTheme="minorHAnsi" w:hAnsi="Arial" w:cstheme="minorBidi" w:hint="cs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.....</w:t>
                        </w:r>
                        <w:r w:rsidRPr="001024EE">
                          <w:rPr>
                            <w:rFonts w:asciiTheme="minorHAnsi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</w:rPr>
                          <w:t>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77F75" w:rsidRDefault="00377F75" w:rsidP="00FA066F">
      <w:p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377F75" w:rsidRDefault="00377F75" w:rsidP="00FA066F">
      <w:p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377F75" w:rsidRDefault="00377F75" w:rsidP="00FA066F">
      <w:p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377F75" w:rsidRDefault="00377F75" w:rsidP="00FA066F">
      <w:p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377F75" w:rsidRDefault="00377F75" w:rsidP="00FA066F">
      <w:p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377F75" w:rsidRDefault="00377F75" w:rsidP="00FA066F">
      <w:p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377F75" w:rsidRDefault="00377F75" w:rsidP="00FA066F">
      <w:p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716A7" w:rsidRPr="00C716A7" w:rsidRDefault="00C716A7" w:rsidP="00DC33AF">
      <w:pPr>
        <w:pStyle w:val="Paragraphedeliste"/>
        <w:numPr>
          <w:ilvl w:val="0"/>
          <w:numId w:val="2"/>
        </w:num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العملية 01 تستعمل </w:t>
      </w:r>
      <w:proofErr w:type="gramStart"/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لفصل</w:t>
      </w:r>
      <w:proofErr w:type="gramEnd"/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خليط.................... (............ - ...........)</w:t>
      </w:r>
    </w:p>
    <w:p w:rsidR="00C716A7" w:rsidRPr="00C716A7" w:rsidRDefault="00C716A7" w:rsidP="00DC33AF">
      <w:pPr>
        <w:pStyle w:val="Paragraphedeliste"/>
        <w:numPr>
          <w:ilvl w:val="0"/>
          <w:numId w:val="2"/>
        </w:num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العملية 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02 تستعمل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لفصل</w:t>
      </w:r>
      <w:proofErr w:type="gramEnd"/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خليط.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 (............ - ...........)</w:t>
      </w:r>
    </w:p>
    <w:p w:rsidR="00C716A7" w:rsidRPr="00C716A7" w:rsidRDefault="00C716A7" w:rsidP="00DC33AF">
      <w:pPr>
        <w:pStyle w:val="Paragraphedeliste"/>
        <w:numPr>
          <w:ilvl w:val="0"/>
          <w:numId w:val="2"/>
        </w:num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العملية 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03 تستعمل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لفصل</w:t>
      </w:r>
      <w:proofErr w:type="gramEnd"/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خليط.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 (............ - ...........)</w:t>
      </w:r>
    </w:p>
    <w:p w:rsidR="00C716A7" w:rsidRPr="00C716A7" w:rsidRDefault="00C716A7" w:rsidP="00DC33AF">
      <w:pPr>
        <w:pStyle w:val="Paragraphedeliste"/>
        <w:numPr>
          <w:ilvl w:val="0"/>
          <w:numId w:val="2"/>
        </w:num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العملية 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04 تستعمل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لفصل</w:t>
      </w:r>
      <w:proofErr w:type="gramEnd"/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خليط.</w:t>
      </w:r>
      <w:r w:rsidRPr="00C716A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 (............ - ...........)</w:t>
      </w:r>
    </w:p>
    <w:p w:rsidR="001C0102" w:rsidRDefault="00377F75" w:rsidP="00DC33AF">
      <w:pPr>
        <w:pStyle w:val="Paragraphedeliste"/>
        <w:numPr>
          <w:ilvl w:val="0"/>
          <w:numId w:val="4"/>
        </w:num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أذكر معيارين من معايير الماء النقي.</w:t>
      </w:r>
    </w:p>
    <w:p w:rsidR="001C0102" w:rsidRPr="001C0102" w:rsidRDefault="001C0102" w:rsidP="00DC33AF">
      <w:pPr>
        <w:pStyle w:val="Paragraphedeliste"/>
        <w:numPr>
          <w:ilvl w:val="0"/>
          <w:numId w:val="5"/>
        </w:numPr>
        <w:bidi/>
        <w:spacing w:after="0" w:line="240" w:lineRule="auto"/>
        <w:ind w:right="-284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>...........................................................................</w:t>
      </w:r>
    </w:p>
    <w:p w:rsidR="00D8416E" w:rsidRPr="001C0102" w:rsidRDefault="00C716A7" w:rsidP="00DC33AF">
      <w:pPr>
        <w:pStyle w:val="Paragraphedeliste"/>
        <w:numPr>
          <w:ilvl w:val="0"/>
          <w:numId w:val="5"/>
        </w:numPr>
        <w:bidi/>
        <w:spacing w:after="0" w:line="240" w:lineRule="auto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  <w:sectPr w:rsidR="00D8416E" w:rsidRPr="001C0102" w:rsidSect="001C0102">
          <w:footerReference w:type="default" r:id="rId23"/>
          <w:type w:val="continuous"/>
          <w:pgSz w:w="11906" w:h="16838"/>
          <w:pgMar w:top="142" w:right="991" w:bottom="0" w:left="709" w:header="510" w:footer="0" w:gutter="0"/>
          <w:cols w:space="708"/>
          <w:docGrid w:linePitch="360"/>
        </w:sect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0803B55" wp14:editId="02712C16">
                <wp:simplePos x="0" y="0"/>
                <wp:positionH relativeFrom="column">
                  <wp:posOffset>-326390</wp:posOffset>
                </wp:positionH>
                <wp:positionV relativeFrom="paragraph">
                  <wp:posOffset>400685</wp:posOffset>
                </wp:positionV>
                <wp:extent cx="2314575" cy="1847850"/>
                <wp:effectExtent l="38100" t="0" r="47625" b="381000"/>
                <wp:wrapNone/>
                <wp:docPr id="8" name="Pensé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847850"/>
                        </a:xfrm>
                        <a:prstGeom prst="cloudCallout">
                          <a:avLst>
                            <a:gd name="adj1" fmla="val -49333"/>
                            <a:gd name="adj2" fmla="val 66803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63E35" w:rsidRPr="00C716A7" w:rsidRDefault="00063E35" w:rsidP="00DC33A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ind w:left="487" w:hanging="357"/>
                              <w:rPr>
                                <w:rFonts w:ascii="Simplified Arabic" w:hAnsi="Simplified Arabic" w:cs="DecoType Naskh Variant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716A7">
                              <w:rPr>
                                <w:rFonts w:ascii="Simplified Arabic" w:hAnsi="Simplified Arabic" w:cs="DecoType Naskh Variants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اقرأ </w:t>
                            </w:r>
                            <w:proofErr w:type="gramStart"/>
                            <w:r w:rsidRPr="00C716A7">
                              <w:rPr>
                                <w:rFonts w:ascii="Simplified Arabic" w:hAnsi="Simplified Arabic" w:cs="DecoType Naskh Variants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السؤال</w:t>
                            </w:r>
                            <w:proofErr w:type="gramEnd"/>
                            <w:r w:rsidRPr="00C716A7">
                              <w:rPr>
                                <w:rFonts w:ascii="Simplified Arabic" w:hAnsi="Simplified Arabic" w:cs="DecoType Naskh Variants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جيدا قبل الإجابة.</w:t>
                            </w:r>
                          </w:p>
                          <w:p w:rsidR="00063E35" w:rsidRPr="00C716A7" w:rsidRDefault="00063E35" w:rsidP="00C716A7">
                            <w:pPr>
                              <w:spacing w:after="0" w:line="240" w:lineRule="auto"/>
                              <w:rPr>
                                <w:rFonts w:ascii="Simplified Arabic" w:hAnsi="Simplified Arabic" w:cs="DecoType Naskh Variant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proofErr w:type="gramStart"/>
                            <w:r w:rsidRPr="00C716A7">
                              <w:rPr>
                                <w:rFonts w:ascii="Simplified Arabic" w:hAnsi="Simplified Arabic" w:cs="DecoType Naskh Variants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بالتوفيق</w:t>
                            </w:r>
                            <w:proofErr w:type="gramEnd"/>
                            <w:r w:rsidRPr="00C716A7">
                              <w:rPr>
                                <w:rFonts w:ascii="Simplified Arabic" w:hAnsi="Simplified Arabic" w:cs="DecoType Naskh Variants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8" o:spid="_x0000_s1070" type="#_x0000_t106" style="position:absolute;left:0;text-align:left;margin-left:-25.7pt;margin-top:31.55pt;width:182.25pt;height:145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" adj="144,25229" filled="f" strokecolor="black [3213]" strokeweight="2pt">
                <v:textbox>
                  <w:txbxContent>
                    <w:p w:rsidR="00063E35" w:rsidRPr="00C716A7" w:rsidRDefault="00063E35" w:rsidP="00DC33A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spacing w:after="0" w:line="240" w:lineRule="auto"/>
                        <w:ind w:left="487" w:hanging="357"/>
                        <w:rPr>
                          <w:rFonts w:ascii="Simplified Arabic" w:hAnsi="Simplified Arabic" w:cs="DecoType Naskh Variant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716A7">
                        <w:rPr>
                          <w:rFonts w:ascii="Simplified Arabic" w:hAnsi="Simplified Arabic" w:cs="DecoType Naskh Variants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اقرأ </w:t>
                      </w:r>
                      <w:proofErr w:type="gramStart"/>
                      <w:r w:rsidRPr="00C716A7">
                        <w:rPr>
                          <w:rFonts w:ascii="Simplified Arabic" w:hAnsi="Simplified Arabic" w:cs="DecoType Naskh Variants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السؤال</w:t>
                      </w:r>
                      <w:proofErr w:type="gramEnd"/>
                      <w:r w:rsidRPr="00C716A7">
                        <w:rPr>
                          <w:rFonts w:ascii="Simplified Arabic" w:hAnsi="Simplified Arabic" w:cs="DecoType Naskh Variants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جيدا قبل الإجابة.</w:t>
                      </w:r>
                    </w:p>
                    <w:p w:rsidR="00063E35" w:rsidRPr="00C716A7" w:rsidRDefault="00063E35" w:rsidP="00C716A7">
                      <w:pPr>
                        <w:spacing w:after="0" w:line="240" w:lineRule="auto"/>
                        <w:rPr>
                          <w:rFonts w:ascii="Simplified Arabic" w:hAnsi="Simplified Arabic" w:cs="DecoType Naskh Variants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proofErr w:type="gramStart"/>
                      <w:r w:rsidRPr="00C716A7">
                        <w:rPr>
                          <w:rFonts w:ascii="Simplified Arabic" w:hAnsi="Simplified Arabic" w:cs="DecoType Naskh Variants" w:hint="cs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بالتوفيق</w:t>
                      </w:r>
                      <w:proofErr w:type="gramEnd"/>
                      <w:r w:rsidRPr="00C716A7">
                        <w:rPr>
                          <w:rFonts w:ascii="Simplified Arabic" w:hAnsi="Simplified Arabic" w:cs="DecoType Naskh Variants" w:hint="cs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للجميع</w:t>
                      </w:r>
                    </w:p>
                  </w:txbxContent>
                </v:textbox>
              </v:shape>
            </w:pict>
          </mc:Fallback>
        </mc:AlternateContent>
      </w:r>
      <w:r w:rsidR="001C0102">
        <w:rPr>
          <w:rFonts w:ascii="Simplified Arabic" w:eastAsia="Times New Roman" w:hAnsi="Simplified Arabic" w:cs="Simplified Arabic" w:hint="cs"/>
          <w:sz w:val="28"/>
          <w:szCs w:val="28"/>
          <w:rtl/>
          <w:lang w:eastAsia="ar-SA" w:bidi="ar-DZ"/>
        </w:rPr>
        <w:t xml:space="preserve"> ..........................................................................</w:t>
      </w:r>
      <w:r w:rsidR="00FC2BA7" w:rsidRPr="001C0102"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  <w:t xml:space="preserve">                                 </w:t>
      </w:r>
      <w:r w:rsidR="005F6941" w:rsidRPr="001C0102">
        <w:rPr>
          <w:rFonts w:ascii="Simplified Arabic" w:eastAsia="Times New Roman" w:hAnsi="Simplified Arabic" w:cs="Simplified Arabic"/>
          <w:sz w:val="28"/>
          <w:szCs w:val="28"/>
          <w:lang w:val="en-CA" w:eastAsia="ar-SA" w:bidi="ar-DZ"/>
        </w:rPr>
        <w:t xml:space="preserve">                      </w:t>
      </w:r>
      <w:r w:rsidR="00FC2BA7" w:rsidRPr="001C0102"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  <w:t xml:space="preserve">                    </w:t>
      </w:r>
      <w:r w:rsidR="00FC2BA7" w:rsidRPr="001C0102">
        <w:rPr>
          <w:rFonts w:ascii="Andalus" w:eastAsia="Times New Roman" w:hAnsi="Andalus" w:cs="Andalus" w:hint="cs"/>
          <w:b/>
          <w:bCs/>
          <w:i/>
          <w:iCs/>
          <w:sz w:val="32"/>
          <w:szCs w:val="32"/>
          <w:rtl/>
          <w:lang w:eastAsia="ar-SA" w:bidi="ar-DZ"/>
        </w:rPr>
        <w:t xml:space="preserve">    </w:t>
      </w:r>
    </w:p>
    <w:p w:rsidR="00D8416E" w:rsidRPr="00D8416E" w:rsidRDefault="00D8416E" w:rsidP="00FA066F">
      <w:pPr>
        <w:tabs>
          <w:tab w:val="left" w:pos="2584"/>
        </w:tabs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sectPr w:rsidR="00D8416E" w:rsidRPr="00D8416E" w:rsidSect="00FD2D9D">
      <w:footerReference w:type="default" r:id="rId24"/>
      <w:type w:val="continuous"/>
      <w:pgSz w:w="11906" w:h="16838"/>
      <w:pgMar w:top="0" w:right="1417" w:bottom="709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33AF" w:rsidRDefault="00DC33AF" w:rsidP="00B85F89">
      <w:pPr>
        <w:spacing w:after="0" w:line="240" w:lineRule="auto"/>
      </w:pPr>
      <w:r>
        <w:separator/>
      </w:r>
    </w:p>
  </w:endnote>
  <w:endnote w:type="continuationSeparator" w:id="0">
    <w:p w:rsidR="00DC33AF" w:rsidRDefault="00DC33AF" w:rsidP="00B85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941" w:rsidRPr="000D06CD" w:rsidRDefault="005F6941" w:rsidP="00B85D7C">
    <w:pPr>
      <w:pStyle w:val="Pieddepage"/>
      <w:jc w:val="center"/>
      <w:rPr>
        <w:b/>
        <w:bCs/>
        <w:sz w:val="24"/>
        <w:szCs w:val="24"/>
        <w:lang w:bidi="ar-DZ"/>
      </w:rPr>
    </w:pPr>
    <w:proofErr w:type="gramStart"/>
    <w:r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>
      <w:rPr>
        <w:rFonts w:hint="cs"/>
        <w:b/>
        <w:bCs/>
        <w:sz w:val="24"/>
        <w:szCs w:val="24"/>
        <w:rtl/>
        <w:lang w:bidi="ar-DZ"/>
      </w:rPr>
      <w:t xml:space="preserve"> </w:t>
    </w:r>
    <w:r w:rsidR="00B85D7C">
      <w:rPr>
        <w:rFonts w:hint="cs"/>
        <w:b/>
        <w:bCs/>
        <w:sz w:val="24"/>
        <w:szCs w:val="24"/>
        <w:rtl/>
        <w:lang w:bidi="ar-DZ"/>
      </w:rPr>
      <w:t>1</w:t>
    </w:r>
    <w:r>
      <w:rPr>
        <w:rFonts w:hint="cs"/>
        <w:b/>
        <w:bCs/>
        <w:sz w:val="24"/>
        <w:szCs w:val="24"/>
        <w:rtl/>
        <w:lang w:bidi="ar-DZ"/>
      </w:rPr>
      <w:t xml:space="preserve"> من 2</w:t>
    </w:r>
  </w:p>
  <w:p w:rsidR="005F6941" w:rsidRDefault="005F694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2CB9" w:rsidRPr="000D06CD" w:rsidRDefault="003E2CB9" w:rsidP="005F6941">
    <w:pPr>
      <w:pStyle w:val="Pieddepage"/>
      <w:jc w:val="center"/>
      <w:rPr>
        <w:b/>
        <w:bCs/>
        <w:sz w:val="24"/>
        <w:szCs w:val="24"/>
        <w:lang w:bidi="ar-DZ"/>
      </w:rPr>
    </w:pPr>
    <w:proofErr w:type="gramStart"/>
    <w:r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>
      <w:rPr>
        <w:rFonts w:hint="cs"/>
        <w:b/>
        <w:bCs/>
        <w:sz w:val="24"/>
        <w:szCs w:val="24"/>
        <w:rtl/>
        <w:lang w:bidi="ar-DZ"/>
      </w:rPr>
      <w:t xml:space="preserve"> 2 من 2</w:t>
    </w:r>
  </w:p>
  <w:p w:rsidR="003E2CB9" w:rsidRDefault="003E2CB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6CD" w:rsidRPr="000D06CD" w:rsidRDefault="000D06CD" w:rsidP="000D06CD">
    <w:pPr>
      <w:pStyle w:val="Pieddepage"/>
      <w:jc w:val="center"/>
      <w:rPr>
        <w:b/>
        <w:bCs/>
        <w:sz w:val="24"/>
        <w:szCs w:val="24"/>
        <w:lang w:bidi="ar-DZ"/>
      </w:rPr>
    </w:pPr>
    <w:proofErr w:type="gramStart"/>
    <w:r w:rsidRPr="000D06CD"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 w:rsidRPr="000D06CD">
      <w:rPr>
        <w:rFonts w:hint="cs"/>
        <w:b/>
        <w:bCs/>
        <w:sz w:val="24"/>
        <w:szCs w:val="24"/>
        <w:rtl/>
        <w:lang w:bidi="ar-DZ"/>
      </w:rPr>
      <w:t xml:space="preserve"> 2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33AF" w:rsidRDefault="00DC33AF" w:rsidP="00B85F89">
      <w:pPr>
        <w:spacing w:after="0" w:line="240" w:lineRule="auto"/>
      </w:pPr>
      <w:r>
        <w:separator/>
      </w:r>
    </w:p>
  </w:footnote>
  <w:footnote w:type="continuationSeparator" w:id="0">
    <w:p w:rsidR="00DC33AF" w:rsidRDefault="00DC33AF" w:rsidP="00B85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5" type="#_x0000_t75" style="width:11.25pt;height:11.25pt" o:bullet="t">
        <v:imagedata r:id="rId1" o:title="mso1C24"/>
      </v:shape>
    </w:pict>
  </w:numPicBullet>
  <w:abstractNum w:abstractNumId="0">
    <w:nsid w:val="02F05B3E"/>
    <w:multiLevelType w:val="hybridMultilevel"/>
    <w:tmpl w:val="9D184D00"/>
    <w:lvl w:ilvl="0" w:tplc="CB16A4B8">
      <w:start w:val="3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2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34" w:hanging="360"/>
      </w:pPr>
      <w:rPr>
        <w:rFonts w:ascii="Wingdings" w:hAnsi="Wingdings" w:hint="default"/>
      </w:rPr>
    </w:lvl>
  </w:abstractNum>
  <w:abstractNum w:abstractNumId="1">
    <w:nsid w:val="13EF5B90"/>
    <w:multiLevelType w:val="hybridMultilevel"/>
    <w:tmpl w:val="BAD61D9A"/>
    <w:lvl w:ilvl="0" w:tplc="216CA37E">
      <w:start w:val="1"/>
      <w:numFmt w:val="arabicAlpha"/>
      <w:lvlText w:val="%1-"/>
      <w:lvlJc w:val="left"/>
      <w:pPr>
        <w:ind w:left="720" w:hanging="360"/>
      </w:pPr>
      <w:rPr>
        <w:rFonts w:eastAsia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6C0F05"/>
    <w:multiLevelType w:val="hybridMultilevel"/>
    <w:tmpl w:val="90EAF02E"/>
    <w:lvl w:ilvl="0" w:tplc="9E6ACDF8">
      <w:start w:val="1"/>
      <w:numFmt w:val="decimal"/>
      <w:lvlText w:val="%1-"/>
      <w:lvlJc w:val="left"/>
      <w:pPr>
        <w:ind w:left="359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>
    <w:nsid w:val="27B467C8"/>
    <w:multiLevelType w:val="hybridMultilevel"/>
    <w:tmpl w:val="99920054"/>
    <w:lvl w:ilvl="0" w:tplc="EA48582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  <w:i/>
        <w:iCs w:val="0"/>
        <w:sz w:val="28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BB698F"/>
    <w:multiLevelType w:val="hybridMultilevel"/>
    <w:tmpl w:val="8646AD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0000" w:themeColor="text1"/>
        <w:sz w:val="32"/>
        <w:szCs w:val="32"/>
        <w14:textOutline w14:w="12700" w14:cap="rnd" w14:cmpd="sng" w14:algn="ctr">
          <w14:solidFill>
            <w14:srgbClr w14:val="000000"/>
          </w14:solidFill>
          <w14:prstDash w14:val="solid"/>
          <w14:bevel/>
        </w14:textOutline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4A3"/>
    <w:rsid w:val="0002368F"/>
    <w:rsid w:val="000274C0"/>
    <w:rsid w:val="0003251C"/>
    <w:rsid w:val="0005274E"/>
    <w:rsid w:val="00063AAB"/>
    <w:rsid w:val="00063E35"/>
    <w:rsid w:val="000A430F"/>
    <w:rsid w:val="000B20BB"/>
    <w:rsid w:val="000D06CD"/>
    <w:rsid w:val="000F2C6D"/>
    <w:rsid w:val="000F6D84"/>
    <w:rsid w:val="000F7A3A"/>
    <w:rsid w:val="001024EE"/>
    <w:rsid w:val="00105D3C"/>
    <w:rsid w:val="00125D3D"/>
    <w:rsid w:val="00165F5E"/>
    <w:rsid w:val="001A1621"/>
    <w:rsid w:val="001A7C12"/>
    <w:rsid w:val="001C0102"/>
    <w:rsid w:val="001C2EC4"/>
    <w:rsid w:val="001E6A44"/>
    <w:rsid w:val="001F18DA"/>
    <w:rsid w:val="001F5888"/>
    <w:rsid w:val="001F6FB5"/>
    <w:rsid w:val="00222349"/>
    <w:rsid w:val="002329E9"/>
    <w:rsid w:val="0024249D"/>
    <w:rsid w:val="0024583A"/>
    <w:rsid w:val="002478F5"/>
    <w:rsid w:val="002533C6"/>
    <w:rsid w:val="002626EB"/>
    <w:rsid w:val="00280D59"/>
    <w:rsid w:val="00282344"/>
    <w:rsid w:val="002834BF"/>
    <w:rsid w:val="00285651"/>
    <w:rsid w:val="002B6419"/>
    <w:rsid w:val="002D4F28"/>
    <w:rsid w:val="002E6380"/>
    <w:rsid w:val="002E682F"/>
    <w:rsid w:val="002F0034"/>
    <w:rsid w:val="002F22E7"/>
    <w:rsid w:val="00311210"/>
    <w:rsid w:val="003760D3"/>
    <w:rsid w:val="00377F75"/>
    <w:rsid w:val="003803EF"/>
    <w:rsid w:val="0039409C"/>
    <w:rsid w:val="00394907"/>
    <w:rsid w:val="003B0AFF"/>
    <w:rsid w:val="003B2352"/>
    <w:rsid w:val="003D29C4"/>
    <w:rsid w:val="003E2CB9"/>
    <w:rsid w:val="003F0FF3"/>
    <w:rsid w:val="003F21A2"/>
    <w:rsid w:val="0041349F"/>
    <w:rsid w:val="00421F03"/>
    <w:rsid w:val="004303A4"/>
    <w:rsid w:val="0043233C"/>
    <w:rsid w:val="00484DA0"/>
    <w:rsid w:val="004A62D7"/>
    <w:rsid w:val="004C1DDD"/>
    <w:rsid w:val="004D0D3F"/>
    <w:rsid w:val="004D6B70"/>
    <w:rsid w:val="005037E3"/>
    <w:rsid w:val="005511BC"/>
    <w:rsid w:val="005564B9"/>
    <w:rsid w:val="00564C84"/>
    <w:rsid w:val="00566161"/>
    <w:rsid w:val="00566BB9"/>
    <w:rsid w:val="00581C81"/>
    <w:rsid w:val="005A0C08"/>
    <w:rsid w:val="005C2770"/>
    <w:rsid w:val="005D5402"/>
    <w:rsid w:val="005D5FD4"/>
    <w:rsid w:val="005F0C2B"/>
    <w:rsid w:val="005F6941"/>
    <w:rsid w:val="00601489"/>
    <w:rsid w:val="00616997"/>
    <w:rsid w:val="006247C7"/>
    <w:rsid w:val="006530B1"/>
    <w:rsid w:val="00674507"/>
    <w:rsid w:val="00685A2D"/>
    <w:rsid w:val="00696FFA"/>
    <w:rsid w:val="006B4303"/>
    <w:rsid w:val="006D3104"/>
    <w:rsid w:val="006D7CE1"/>
    <w:rsid w:val="006E2608"/>
    <w:rsid w:val="00700B93"/>
    <w:rsid w:val="00703098"/>
    <w:rsid w:val="00735B86"/>
    <w:rsid w:val="00742D55"/>
    <w:rsid w:val="00752C1D"/>
    <w:rsid w:val="0077328A"/>
    <w:rsid w:val="00780741"/>
    <w:rsid w:val="00785059"/>
    <w:rsid w:val="00795AE6"/>
    <w:rsid w:val="007A0D18"/>
    <w:rsid w:val="007A1AB1"/>
    <w:rsid w:val="007A3075"/>
    <w:rsid w:val="007B3787"/>
    <w:rsid w:val="007B56AE"/>
    <w:rsid w:val="007E52DB"/>
    <w:rsid w:val="00816038"/>
    <w:rsid w:val="008265B8"/>
    <w:rsid w:val="00850722"/>
    <w:rsid w:val="008570EF"/>
    <w:rsid w:val="00857D1C"/>
    <w:rsid w:val="008603AF"/>
    <w:rsid w:val="00865F6E"/>
    <w:rsid w:val="00871C10"/>
    <w:rsid w:val="008964A3"/>
    <w:rsid w:val="008D5003"/>
    <w:rsid w:val="008E63C4"/>
    <w:rsid w:val="00903023"/>
    <w:rsid w:val="00944FA9"/>
    <w:rsid w:val="00974974"/>
    <w:rsid w:val="00976E4B"/>
    <w:rsid w:val="00987949"/>
    <w:rsid w:val="00994509"/>
    <w:rsid w:val="009A1D14"/>
    <w:rsid w:val="009B7483"/>
    <w:rsid w:val="009B7AC1"/>
    <w:rsid w:val="009C131A"/>
    <w:rsid w:val="009E135D"/>
    <w:rsid w:val="00A102A3"/>
    <w:rsid w:val="00A25B45"/>
    <w:rsid w:val="00A26A0E"/>
    <w:rsid w:val="00A32BEF"/>
    <w:rsid w:val="00A85A50"/>
    <w:rsid w:val="00AB53F9"/>
    <w:rsid w:val="00AC24D5"/>
    <w:rsid w:val="00AD00C0"/>
    <w:rsid w:val="00AD38A3"/>
    <w:rsid w:val="00AF6D9E"/>
    <w:rsid w:val="00B1464E"/>
    <w:rsid w:val="00B16130"/>
    <w:rsid w:val="00B17253"/>
    <w:rsid w:val="00B309E7"/>
    <w:rsid w:val="00B57149"/>
    <w:rsid w:val="00B64030"/>
    <w:rsid w:val="00B85D7C"/>
    <w:rsid w:val="00B85F89"/>
    <w:rsid w:val="00BA1815"/>
    <w:rsid w:val="00BA5843"/>
    <w:rsid w:val="00BA7FD4"/>
    <w:rsid w:val="00BC2D00"/>
    <w:rsid w:val="00BF72F2"/>
    <w:rsid w:val="00C12968"/>
    <w:rsid w:val="00C2158A"/>
    <w:rsid w:val="00C3138A"/>
    <w:rsid w:val="00C335D1"/>
    <w:rsid w:val="00C430AE"/>
    <w:rsid w:val="00C54C18"/>
    <w:rsid w:val="00C57E56"/>
    <w:rsid w:val="00C61222"/>
    <w:rsid w:val="00C63C09"/>
    <w:rsid w:val="00C716A7"/>
    <w:rsid w:val="00C777A0"/>
    <w:rsid w:val="00C8342C"/>
    <w:rsid w:val="00C83E2B"/>
    <w:rsid w:val="00C97731"/>
    <w:rsid w:val="00CA1841"/>
    <w:rsid w:val="00CA58D5"/>
    <w:rsid w:val="00CC259E"/>
    <w:rsid w:val="00CC55C8"/>
    <w:rsid w:val="00D14601"/>
    <w:rsid w:val="00D30B4C"/>
    <w:rsid w:val="00D417CB"/>
    <w:rsid w:val="00D443F9"/>
    <w:rsid w:val="00D8416E"/>
    <w:rsid w:val="00DA046D"/>
    <w:rsid w:val="00DA242F"/>
    <w:rsid w:val="00DB40A1"/>
    <w:rsid w:val="00DC33AF"/>
    <w:rsid w:val="00DD31DD"/>
    <w:rsid w:val="00DD335F"/>
    <w:rsid w:val="00DD4F04"/>
    <w:rsid w:val="00DD509F"/>
    <w:rsid w:val="00DE7B6D"/>
    <w:rsid w:val="00DF555F"/>
    <w:rsid w:val="00E063C5"/>
    <w:rsid w:val="00E1462F"/>
    <w:rsid w:val="00E21343"/>
    <w:rsid w:val="00E33396"/>
    <w:rsid w:val="00E379CD"/>
    <w:rsid w:val="00E404AB"/>
    <w:rsid w:val="00E734F1"/>
    <w:rsid w:val="00EB29F8"/>
    <w:rsid w:val="00EC66D9"/>
    <w:rsid w:val="00ED74DA"/>
    <w:rsid w:val="00EE5636"/>
    <w:rsid w:val="00EE7B35"/>
    <w:rsid w:val="00F241A4"/>
    <w:rsid w:val="00F67406"/>
    <w:rsid w:val="00F9306C"/>
    <w:rsid w:val="00FA066F"/>
    <w:rsid w:val="00FC2BA7"/>
    <w:rsid w:val="00FD2D9D"/>
    <w:rsid w:val="00FD4BC5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43F9"/>
    <w:pPr>
      <w:ind w:left="720"/>
      <w:contextualSpacing/>
    </w:pPr>
  </w:style>
  <w:style w:type="table" w:styleId="Grilledutableau">
    <w:name w:val="Table Grid"/>
    <w:basedOn w:val="TableauNormal"/>
    <w:uiPriority w:val="59"/>
    <w:rsid w:val="00F93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B172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B172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25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B1725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25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5F89"/>
  </w:style>
  <w:style w:type="paragraph" w:styleId="Pieddepage">
    <w:name w:val="footer"/>
    <w:basedOn w:val="Normal"/>
    <w:link w:val="Pieddepag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5F89"/>
  </w:style>
  <w:style w:type="paragraph" w:styleId="NormalWeb">
    <w:name w:val="Normal (Web)"/>
    <w:basedOn w:val="Normal"/>
    <w:uiPriority w:val="99"/>
    <w:semiHidden/>
    <w:unhideWhenUsed/>
    <w:rsid w:val="00CA184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3F0FF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2D4F2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43F9"/>
    <w:pPr>
      <w:ind w:left="720"/>
      <w:contextualSpacing/>
    </w:pPr>
  </w:style>
  <w:style w:type="table" w:styleId="Grilledutableau">
    <w:name w:val="Table Grid"/>
    <w:basedOn w:val="TableauNormal"/>
    <w:uiPriority w:val="59"/>
    <w:rsid w:val="00F93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B172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B172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25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B1725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25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5F89"/>
  </w:style>
  <w:style w:type="paragraph" w:styleId="Pieddepage">
    <w:name w:val="footer"/>
    <w:basedOn w:val="Normal"/>
    <w:link w:val="Pieddepag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5F89"/>
  </w:style>
  <w:style w:type="paragraph" w:styleId="NormalWeb">
    <w:name w:val="Normal (Web)"/>
    <w:basedOn w:val="Normal"/>
    <w:uiPriority w:val="99"/>
    <w:semiHidden/>
    <w:unhideWhenUsed/>
    <w:rsid w:val="00CA184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3F0FF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2D4F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141</TotalTime>
  <Pages>1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cp:lastPrinted>2022-05-12T18:58:00Z</cp:lastPrinted>
  <dcterms:created xsi:type="dcterms:W3CDTF">2022-05-12T16:35:00Z</dcterms:created>
  <dcterms:modified xsi:type="dcterms:W3CDTF">2022-05-12T19:00:00Z</dcterms:modified>
</cp:coreProperties>
</file>
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bidiVisual/>
        <w:tblW w:w="10490" w:type="dxa"/>
        <w:tblInd w:w="-239" w:type="dxa"/>
        <w:tblLook w:val="04A0" w:firstRow="1" w:lastRow="0" w:firstColumn="1" w:lastColumn="0" w:noHBand="0" w:noVBand="1"/>
      </w:tblPr>
      <w:tblGrid>
        <w:gridCol w:w="10490"/>
      </w:tblGrid>
      <w:tr w:rsidR="00990039" w14:paraId="52ACC83B" w14:textId="77777777" w:rsidTr="00264DCB">
        <w:trPr>
          <w:trHeight w:val="1125"/>
        </w:trPr>
        <w:tc>
          <w:tcPr>
            <w:tcW w:w="1049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8FA3939" w14:textId="77777777" w:rsidR="00990039" w:rsidRPr="00264DCB" w:rsidRDefault="00990039" w:rsidP="00990039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264DC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الجمهورية الجزائرية الديمقراطية الشعبية</w:t>
            </w:r>
          </w:p>
          <w:p w14:paraId="0271EEC4" w14:textId="77777777" w:rsidR="0097023F" w:rsidRPr="00264DCB" w:rsidRDefault="000A11F4" w:rsidP="005C7D7C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g">
                  <w:drawing>
                    <wp:anchor distT="0" distB="0" distL="114300" distR="114300" simplePos="0" relativeHeight="251770880" behindDoc="0" locked="0" layoutInCell="1" allowOverlap="1" wp14:anchorId="76A79CE5" wp14:editId="173AE652">
                      <wp:simplePos x="0" y="0"/>
                      <wp:positionH relativeFrom="column">
                        <wp:posOffset>2031170</wp:posOffset>
                      </wp:positionH>
                      <wp:positionV relativeFrom="paragraph">
                        <wp:posOffset>41080</wp:posOffset>
                      </wp:positionV>
                      <wp:extent cx="936000" cy="936000"/>
                      <wp:effectExtent l="0" t="0" r="16510" b="16510"/>
                      <wp:wrapNone/>
                      <wp:docPr id="3" name="Group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36000" cy="936000"/>
                                <a:chOff x="0" y="0"/>
                                <a:chExt cx="936000" cy="936000"/>
                              </a:xfrm>
                            </wpg:grpSpPr>
                            <wps:wsp>
                              <wps:cNvPr id="103" name="Oval 103"/>
                              <wps:cNvSpPr/>
                              <wps:spPr>
                                <a:xfrm>
                                  <a:off x="0" y="0"/>
                                  <a:ext cx="936000" cy="936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" name="Straight Connector 1"/>
                              <wps:cNvCnPr/>
                              <wps:spPr>
                                <a:xfrm flipH="1">
                                  <a:off x="0" y="553915"/>
                                  <a:ext cx="9144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3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2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" name="Text Box 2"/>
                              <wps:cNvSpPr txBox="1"/>
                              <wps:spPr>
                                <a:xfrm>
                                  <a:off x="228600" y="545123"/>
                                  <a:ext cx="685800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B9E00E7" w14:textId="77777777" w:rsidR="000A11F4" w:rsidRPr="000A11F4" w:rsidRDefault="000A11F4">
                                    <w:pPr>
                                      <w:rPr>
                                        <w:rFonts w:asciiTheme="majorBidi" w:hAnsiTheme="majorBidi" w:cstheme="majorBidi"/>
                                        <w:sz w:val="36"/>
                                        <w:szCs w:val="36"/>
                                        <w:lang w:bidi="ar-DZ"/>
                                      </w:rPr>
                                    </w:pPr>
                                    <w:r w:rsidRPr="000A11F4">
                                      <w:rPr>
                                        <w:rFonts w:asciiTheme="majorBidi" w:hAnsiTheme="majorBidi" w:cstheme="majorBidi"/>
                                        <w:sz w:val="36"/>
                                        <w:szCs w:val="36"/>
                                        <w:rtl/>
                                        <w:lang w:bidi="ar-DZ"/>
                                      </w:rPr>
                                      <w:t>20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6A79CE5" id="Group 3" o:spid="_x0000_s1026" style="position:absolute;left:0;text-align:left;margin-left:159.95pt;margin-top:3.25pt;width:73.7pt;height:73.7pt;z-index:251770880" coordsize="9360,9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">
                      <v:oval id="Oval 103" o:spid="_x0000_s1027" style="position:absolute;width:9360;height:9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" fillcolor="white [3212]" strokecolor="black [3213]" strokeweight="1pt">
                        <v:stroke joinstyle="miter"/>
                      </v:oval>
                      <v:line id="Straight Connector 1" o:spid="_x0000_s1028" style="position:absolute;flip:x;visibility:visible;mso-wrap-style:square" from="0,5539" to="9144,55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" strokecolor="black [3200]" strokeweight="1.5pt">
                        <v:stroke joinstyle="miter"/>
                      </v:lin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2" o:spid="_x0000_s1029" type="#_x0000_t202" style="position:absolute;left:2286;top:5451;width:6858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        <v:textbox>
                          <w:txbxContent>
                            <w:p w14:paraId="2B9E00E7" w14:textId="77777777" w:rsidR="000A11F4" w:rsidRPr="000A11F4" w:rsidRDefault="000A11F4">
                              <w:pPr>
                                <w:rPr>
                                  <w:rFonts w:asciiTheme="majorBidi" w:hAnsiTheme="majorBidi" w:cstheme="majorBidi"/>
                                  <w:sz w:val="36"/>
                                  <w:szCs w:val="36"/>
                                  <w:lang w:bidi="ar-DZ"/>
                                </w:rPr>
                              </w:pPr>
                              <w:r w:rsidRPr="000A11F4">
                                <w:rPr>
                                  <w:rFonts w:asciiTheme="majorBidi" w:hAnsiTheme="majorBidi" w:cstheme="majorBidi"/>
                                  <w:sz w:val="36"/>
                                  <w:szCs w:val="36"/>
                                  <w:rtl/>
                                  <w:lang w:bidi="ar-DZ"/>
                                </w:rPr>
                                <w:t>20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990039" w:rsidRPr="00264DC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متوسطة حمدوش محمد-واد حمليل بالزبوجة        </w:t>
            </w:r>
            <w:r w:rsidR="00264DCB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          </w:t>
            </w:r>
            <w:r w:rsidR="00990039" w:rsidRPr="00264DC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               السنة الدراسية: 20</w:t>
            </w:r>
            <w:r w:rsidR="00397FD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2</w:t>
            </w:r>
            <w:r w:rsidR="005C7D7C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3</w:t>
            </w:r>
            <w:r w:rsidR="00990039" w:rsidRPr="00264DC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-20</w:t>
            </w:r>
            <w:r w:rsidR="0097023F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2</w:t>
            </w:r>
            <w:r w:rsidR="005C7D7C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4</w:t>
            </w:r>
          </w:p>
          <w:p w14:paraId="67E18B60" w14:textId="77777777" w:rsidR="00990039" w:rsidRPr="00264DCB" w:rsidRDefault="00397FDE" w:rsidP="005C7D7C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إ</w:t>
            </w:r>
            <w:r w:rsidR="003F32CF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ختبار ا</w:t>
            </w:r>
            <w:r w:rsidR="0097023F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لفصل</w:t>
            </w:r>
            <w:r w:rsidR="00264DCB" w:rsidRPr="00264DC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ا</w:t>
            </w:r>
            <w:r w:rsidR="00250B6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لثاني</w:t>
            </w:r>
            <w:r w:rsidR="00264DCB" w:rsidRPr="00264DC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    </w:t>
            </w:r>
            <w:r w:rsidR="0097023F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  </w:t>
            </w:r>
            <w:r w:rsidR="00264DC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</w:t>
            </w:r>
            <w:r w:rsidR="00264DCB" w:rsidRPr="00264DC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             </w:t>
            </w:r>
            <w:r w:rsidR="003F32CF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          </w:t>
            </w:r>
            <w:r w:rsidR="00264DCB" w:rsidRPr="00264DC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    </w:t>
            </w:r>
            <w:r w:rsidR="00264DC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    </w:t>
            </w:r>
            <w:r w:rsidR="00264DCB" w:rsidRPr="00264DC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المستوى: </w:t>
            </w:r>
            <w:r w:rsidR="00697983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ال</w:t>
            </w:r>
            <w:r w:rsidR="005C7D7C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أولى</w:t>
            </w:r>
            <w:r w:rsidR="00697983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متوسط</w:t>
            </w:r>
          </w:p>
        </w:tc>
      </w:tr>
      <w:tr w:rsidR="00990039" w14:paraId="59F49698" w14:textId="77777777" w:rsidTr="00264DCB">
        <w:trPr>
          <w:trHeight w:val="552"/>
        </w:trPr>
        <w:tc>
          <w:tcPr>
            <w:tcW w:w="10490" w:type="dxa"/>
            <w:tcBorders>
              <w:left w:val="nil"/>
              <w:right w:val="nil"/>
            </w:tcBorders>
            <w:vAlign w:val="center"/>
          </w:tcPr>
          <w:p w14:paraId="498A4E8F" w14:textId="77777777" w:rsidR="00990039" w:rsidRPr="00264DCB" w:rsidRDefault="00264DCB" w:rsidP="00397FDE">
            <w:pPr>
              <w:bidi/>
              <w:jc w:val="both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264DC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المادة: ا</w:t>
            </w:r>
            <w:r w:rsidR="00D01B9A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لعلوم الفيزيائية والتكنولوجيا    </w:t>
            </w: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</w:t>
            </w:r>
            <w:r w:rsidRPr="00264DC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          </w:t>
            </w:r>
            <w:r w:rsidR="00D01B9A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           </w:t>
            </w: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</w:t>
            </w:r>
            <w:r w:rsidRPr="00264DC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  </w:t>
            </w: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المدة: </w:t>
            </w:r>
            <w:r w:rsidR="003F32CF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ســـــــــــــــــاعة</w:t>
            </w:r>
            <w:r w:rsidR="00397FD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ونصف</w:t>
            </w:r>
          </w:p>
        </w:tc>
      </w:tr>
      <w:tr w:rsidR="000844D2" w14:paraId="60B0DCF8" w14:textId="77777777" w:rsidTr="00264DCB">
        <w:trPr>
          <w:trHeight w:val="552"/>
        </w:trPr>
        <w:tc>
          <w:tcPr>
            <w:tcW w:w="10490" w:type="dxa"/>
            <w:tcBorders>
              <w:left w:val="nil"/>
              <w:right w:val="nil"/>
            </w:tcBorders>
            <w:vAlign w:val="center"/>
          </w:tcPr>
          <w:p w14:paraId="17422C79" w14:textId="77777777" w:rsidR="000844D2" w:rsidRPr="00264DCB" w:rsidRDefault="000844D2" w:rsidP="005C7D7C">
            <w:pPr>
              <w:bidi/>
              <w:jc w:val="both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0844D2">
              <w:rPr>
                <w:rFonts w:eastAsia="Times New Roman" w:cstheme="minorHAnsi" w:hint="cs"/>
                <w:sz w:val="30"/>
                <w:szCs w:val="30"/>
                <w:rtl/>
                <w:lang w:val="en-US"/>
              </w:rPr>
              <w:t>اللقب</w:t>
            </w:r>
            <w:r w:rsidR="00F33FC5">
              <w:rPr>
                <w:rFonts w:eastAsia="Times New Roman" w:cstheme="minorHAnsi" w:hint="cs"/>
                <w:sz w:val="30"/>
                <w:szCs w:val="30"/>
                <w:rtl/>
                <w:lang w:val="en-US" w:bidi="ar-DZ"/>
              </w:rPr>
              <w:t xml:space="preserve"> و</w:t>
            </w:r>
            <w:r w:rsidR="00F33FC5" w:rsidRPr="000844D2">
              <w:rPr>
                <w:rFonts w:eastAsia="Times New Roman" w:cstheme="minorHAnsi" w:hint="cs"/>
                <w:sz w:val="30"/>
                <w:szCs w:val="30"/>
                <w:rtl/>
                <w:lang w:val="en-US"/>
              </w:rPr>
              <w:t xml:space="preserve">لاسم 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:</w:t>
            </w:r>
            <w:r w:rsidRPr="00981EE4">
              <w:rPr>
                <w:rFonts w:eastAsia="Times New Roman" w:cstheme="minorHAnsi" w:hint="cs"/>
                <w:sz w:val="30"/>
                <w:szCs w:val="30"/>
                <w:rtl/>
                <w:lang w:val="en-US"/>
              </w:rPr>
              <w:t xml:space="preserve">.  .  .  .  .  .  .  .  .  .  .  .  .  .  .  .  .  .  .  .  .  .  .  </w:t>
            </w:r>
            <w:r>
              <w:rPr>
                <w:rFonts w:eastAsia="Times New Roman" w:cstheme="minorHAnsi" w:hint="cs"/>
                <w:sz w:val="30"/>
                <w:szCs w:val="30"/>
                <w:rtl/>
                <w:lang w:val="en-US"/>
              </w:rPr>
              <w:t xml:space="preserve"> القسم: </w:t>
            </w:r>
            <w:r w:rsidR="005C7D7C">
              <w:rPr>
                <w:rFonts w:eastAsia="Times New Roman" w:cstheme="minorHAnsi" w:hint="cs"/>
                <w:sz w:val="30"/>
                <w:szCs w:val="30"/>
                <w:rtl/>
                <w:lang w:val="en-US"/>
              </w:rPr>
              <w:t>1</w:t>
            </w:r>
            <w:r>
              <w:rPr>
                <w:rFonts w:eastAsia="Times New Roman" w:cstheme="minorHAnsi" w:hint="cs"/>
                <w:sz w:val="30"/>
                <w:szCs w:val="30"/>
                <w:rtl/>
                <w:lang w:val="en-US"/>
              </w:rPr>
              <w:t xml:space="preserve">م . . . . . .        الفوج: .  .  .  .  </w:t>
            </w:r>
          </w:p>
        </w:tc>
      </w:tr>
    </w:tbl>
    <w:p w14:paraId="7C1A0D14" w14:textId="77777777" w:rsidR="00723559" w:rsidRDefault="00264DCB" w:rsidP="00E51AC8">
      <w:pPr>
        <w:bidi/>
        <w:spacing w:after="0" w:line="240" w:lineRule="auto"/>
        <w:rPr>
          <w:rFonts w:cstheme="minorHAnsi"/>
          <w:rtl/>
        </w:rPr>
      </w:pPr>
      <w:r w:rsidRPr="00264DCB">
        <w:rPr>
          <w:rFonts w:cstheme="minorHAnsi"/>
          <w:b/>
          <w:bCs/>
          <w:sz w:val="28"/>
          <w:szCs w:val="28"/>
          <w:u w:val="single"/>
          <w:rtl/>
        </w:rPr>
        <w:t>التمرين الأول:</w:t>
      </w:r>
      <w:r>
        <w:rPr>
          <w:rFonts w:cstheme="minorHAnsi" w:hint="cs"/>
          <w:b/>
          <w:bCs/>
          <w:sz w:val="28"/>
          <w:szCs w:val="28"/>
          <w:u w:val="single"/>
          <w:rtl/>
        </w:rPr>
        <w:t xml:space="preserve"> </w:t>
      </w:r>
      <w:r>
        <w:rPr>
          <w:rFonts w:cstheme="minorHAnsi" w:hint="cs"/>
          <w:sz w:val="28"/>
          <w:szCs w:val="28"/>
          <w:rtl/>
        </w:rPr>
        <w:t xml:space="preserve"> </w:t>
      </w:r>
      <w:r w:rsidRPr="00264DCB">
        <w:rPr>
          <w:rFonts w:asciiTheme="majorBidi" w:hAnsiTheme="majorBidi" w:cstheme="majorBidi"/>
          <w:b/>
          <w:bCs/>
          <w:sz w:val="28"/>
          <w:szCs w:val="28"/>
          <w:rtl/>
        </w:rPr>
        <w:t>(0</w:t>
      </w:r>
      <w:r w:rsidR="00E51AC8">
        <w:rPr>
          <w:rFonts w:asciiTheme="majorBidi" w:hAnsiTheme="majorBidi" w:cstheme="majorBidi" w:hint="cs"/>
          <w:b/>
          <w:bCs/>
          <w:sz w:val="28"/>
          <w:szCs w:val="28"/>
          <w:rtl/>
        </w:rPr>
        <w:t>7</w:t>
      </w:r>
      <w:r w:rsidR="005C7D7C">
        <w:rPr>
          <w:rFonts w:asciiTheme="majorBidi" w:hAnsiTheme="majorBidi" w:cstheme="majorBidi" w:hint="cs"/>
          <w:b/>
          <w:bCs/>
          <w:sz w:val="28"/>
          <w:szCs w:val="28"/>
          <w:rtl/>
        </w:rPr>
        <w:t>.5</w:t>
      </w:r>
      <w:r w:rsidRPr="00264DCB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نقاط)</w:t>
      </w:r>
      <w:r w:rsidRPr="00E4337D">
        <w:rPr>
          <w:rFonts w:cstheme="minorHAnsi"/>
          <w:rtl/>
        </w:rPr>
        <w:t xml:space="preserve"> </w:t>
      </w:r>
    </w:p>
    <w:p w14:paraId="0E74A331" w14:textId="77777777" w:rsidR="00E51AC8" w:rsidRPr="00E51AC8" w:rsidRDefault="00E51AC8" w:rsidP="00174A76">
      <w:pPr>
        <w:bidi/>
        <w:spacing w:after="0" w:line="240" w:lineRule="auto"/>
        <w:rPr>
          <w:rFonts w:eastAsia="Times New Roman" w:cs="Calibri"/>
          <w:sz w:val="30"/>
          <w:szCs w:val="30"/>
          <w:rtl/>
          <w:lang w:val="en-US" w:bidi="ar-DZ"/>
        </w:rPr>
      </w:pPr>
      <w:r w:rsidRPr="00E51AC8">
        <w:rPr>
          <w:rFonts w:eastAsia="Times New Roman" w:cs="Calibri" w:hint="cs"/>
          <w:sz w:val="30"/>
          <w:szCs w:val="30"/>
          <w:rtl/>
          <w:lang w:val="en-US" w:bidi="ar-DZ"/>
        </w:rPr>
        <w:t xml:space="preserve">في </w:t>
      </w:r>
      <w:r w:rsidR="00174A76">
        <w:rPr>
          <w:rFonts w:eastAsia="Times New Roman" w:cs="Calibri" w:hint="cs"/>
          <w:sz w:val="30"/>
          <w:szCs w:val="30"/>
          <w:rtl/>
          <w:lang w:val="en-US" w:bidi="ar-DZ"/>
        </w:rPr>
        <w:t>حصة الأعمال المخبرية طلب الأستاذ من تلاميذه</w:t>
      </w:r>
      <w:r w:rsidRPr="00E51AC8">
        <w:rPr>
          <w:rFonts w:eastAsia="Times New Roman" w:cs="Calibri" w:hint="cs"/>
          <w:sz w:val="30"/>
          <w:szCs w:val="30"/>
          <w:rtl/>
          <w:lang w:val="en-US" w:bidi="ar-DZ"/>
        </w:rPr>
        <w:t xml:space="preserve"> التعرف عل</w:t>
      </w:r>
      <w:r w:rsidR="00174A76">
        <w:rPr>
          <w:rFonts w:eastAsia="Times New Roman" w:cs="Calibri" w:hint="cs"/>
          <w:sz w:val="30"/>
          <w:szCs w:val="30"/>
          <w:rtl/>
          <w:lang w:val="en-US" w:bidi="ar-DZ"/>
        </w:rPr>
        <w:t>ى</w:t>
      </w:r>
      <w:r w:rsidRPr="00E51AC8">
        <w:rPr>
          <w:rFonts w:eastAsia="Times New Roman" w:cs="Calibri" w:hint="cs"/>
          <w:sz w:val="30"/>
          <w:szCs w:val="30"/>
          <w:rtl/>
          <w:lang w:val="en-US" w:bidi="ar-DZ"/>
        </w:rPr>
        <w:t xml:space="preserve"> حالات المادة</w:t>
      </w:r>
      <w:r w:rsidR="00174A76">
        <w:rPr>
          <w:rFonts w:eastAsia="Times New Roman" w:cs="Calibri" w:hint="cs"/>
          <w:sz w:val="30"/>
          <w:szCs w:val="30"/>
          <w:rtl/>
          <w:lang w:val="en-US" w:bidi="ar-DZ"/>
        </w:rPr>
        <w:t xml:space="preserve"> وتحديد خصائص كل حالة</w:t>
      </w:r>
      <w:r w:rsidRPr="00E51AC8">
        <w:rPr>
          <w:rFonts w:eastAsia="Times New Roman" w:cs="Calibri" w:hint="cs"/>
          <w:sz w:val="30"/>
          <w:szCs w:val="30"/>
          <w:rtl/>
          <w:lang w:val="en-US" w:bidi="ar-DZ"/>
        </w:rPr>
        <w:t>.</w:t>
      </w:r>
    </w:p>
    <w:p w14:paraId="2BA54A12" w14:textId="77777777" w:rsidR="008D40F3" w:rsidRPr="00D133E3" w:rsidRDefault="008B1976" w:rsidP="00C85749">
      <w:pPr>
        <w:pStyle w:val="ListParagraph"/>
        <w:numPr>
          <w:ilvl w:val="0"/>
          <w:numId w:val="2"/>
        </w:numPr>
        <w:bidi/>
        <w:spacing w:after="0" w:line="240" w:lineRule="auto"/>
        <w:rPr>
          <w:rFonts w:eastAsia="Times New Roman" w:cs="Calibri"/>
          <w:sz w:val="30"/>
          <w:szCs w:val="30"/>
          <w:rtl/>
          <w:lang w:val="en-US" w:bidi="ar-DZ"/>
        </w:rPr>
      </w:pPr>
      <w:r w:rsidRPr="00D133E3">
        <w:rPr>
          <w:rFonts w:eastAsia="Times New Roman" w:cs="Calibri" w:hint="cs"/>
          <w:sz w:val="30"/>
          <w:szCs w:val="30"/>
          <w:rtl/>
          <w:lang w:val="en-US" w:bidi="ar-DZ"/>
        </w:rPr>
        <w:t>صنف المواد التالية حسب الجدول أدناه:</w:t>
      </w:r>
    </w:p>
    <w:p w14:paraId="7F176203" w14:textId="77777777" w:rsidR="00D133E3" w:rsidRDefault="008B1976" w:rsidP="000A11F4">
      <w:pPr>
        <w:bidi/>
        <w:spacing w:after="0" w:line="240" w:lineRule="auto"/>
        <w:jc w:val="center"/>
        <w:rPr>
          <w:rFonts w:eastAsia="Times New Roman" w:cs="Calibri"/>
          <w:sz w:val="30"/>
          <w:szCs w:val="30"/>
          <w:rtl/>
          <w:lang w:val="en-US" w:bidi="ar-DZ"/>
        </w:rPr>
      </w:pPr>
      <w:r>
        <w:rPr>
          <w:rFonts w:eastAsia="Times New Roman" w:cs="Calibri" w:hint="cs"/>
          <w:sz w:val="30"/>
          <w:szCs w:val="30"/>
          <w:rtl/>
          <w:lang w:val="en-US" w:bidi="ar-DZ"/>
        </w:rPr>
        <w:t xml:space="preserve">حديد، ملح، غاز الأكسجين، مشروب غازي، هواء، </w:t>
      </w:r>
      <w:r w:rsidR="000A11F4">
        <w:rPr>
          <w:rFonts w:eastAsia="Times New Roman" w:cs="Calibri" w:hint="cs"/>
          <w:sz w:val="30"/>
          <w:szCs w:val="30"/>
          <w:rtl/>
          <w:lang w:val="en-US" w:bidi="ar-DZ"/>
        </w:rPr>
        <w:t>عسل</w:t>
      </w:r>
      <w:r>
        <w:rPr>
          <w:rFonts w:eastAsia="Times New Roman" w:cs="Calibri" w:hint="cs"/>
          <w:sz w:val="30"/>
          <w:szCs w:val="30"/>
          <w:rtl/>
          <w:lang w:val="en-US" w:bidi="ar-DZ"/>
        </w:rPr>
        <w:t>، المطر، البخار،</w:t>
      </w:r>
    </w:p>
    <w:p w14:paraId="3F180640" w14:textId="77777777" w:rsidR="008B1976" w:rsidRDefault="008B1976" w:rsidP="00D133E3">
      <w:pPr>
        <w:bidi/>
        <w:spacing w:after="0" w:line="240" w:lineRule="auto"/>
        <w:jc w:val="center"/>
        <w:rPr>
          <w:rFonts w:eastAsia="Times New Roman" w:cs="Calibri"/>
          <w:sz w:val="30"/>
          <w:szCs w:val="30"/>
          <w:rtl/>
          <w:lang w:val="en-US" w:bidi="ar-DZ"/>
        </w:rPr>
      </w:pPr>
      <w:r>
        <w:rPr>
          <w:rFonts w:eastAsia="Times New Roman" w:cs="Calibri" w:hint="cs"/>
          <w:sz w:val="30"/>
          <w:szCs w:val="30"/>
          <w:rtl/>
          <w:lang w:val="en-US" w:bidi="ar-DZ"/>
        </w:rPr>
        <w:t xml:space="preserve"> غاز ثنائي أكسيد الكربون، </w:t>
      </w:r>
      <w:r w:rsidR="00121D50">
        <w:rPr>
          <w:rFonts w:eastAsia="Times New Roman" w:cs="Calibri" w:hint="cs"/>
          <w:sz w:val="30"/>
          <w:szCs w:val="30"/>
          <w:rtl/>
          <w:lang w:val="en-US" w:bidi="ar-DZ"/>
        </w:rPr>
        <w:t>جليد، خل، رمل.</w:t>
      </w:r>
    </w:p>
    <w:tbl>
      <w:tblPr>
        <w:tblStyle w:val="TableGrid"/>
        <w:bidiVisual/>
        <w:tblW w:w="0" w:type="auto"/>
        <w:tblInd w:w="115" w:type="dxa"/>
        <w:tblLook w:val="04A0" w:firstRow="1" w:lastRow="0" w:firstColumn="1" w:lastColumn="0" w:noHBand="0" w:noVBand="1"/>
      </w:tblPr>
      <w:tblGrid>
        <w:gridCol w:w="3283"/>
        <w:gridCol w:w="3398"/>
        <w:gridCol w:w="3399"/>
      </w:tblGrid>
      <w:tr w:rsidR="008B1976" w14:paraId="3B6D9172" w14:textId="77777777" w:rsidTr="00D133E3">
        <w:tc>
          <w:tcPr>
            <w:tcW w:w="3283" w:type="dxa"/>
          </w:tcPr>
          <w:p w14:paraId="17B49427" w14:textId="77777777" w:rsidR="008B1976" w:rsidRDefault="008B1976" w:rsidP="00D133E3">
            <w:pPr>
              <w:bidi/>
              <w:jc w:val="center"/>
              <w:rPr>
                <w:rFonts w:eastAsia="Times New Roman" w:cstheme="minorHAnsi"/>
                <w:sz w:val="30"/>
                <w:szCs w:val="30"/>
                <w:rtl/>
                <w:lang w:val="en-US" w:bidi="ar-DZ"/>
              </w:rPr>
            </w:pPr>
            <w:r>
              <w:rPr>
                <w:rFonts w:eastAsia="Times New Roman" w:cstheme="minorHAnsi" w:hint="cs"/>
                <w:sz w:val="30"/>
                <w:szCs w:val="30"/>
                <w:rtl/>
                <w:lang w:val="en-US" w:bidi="ar-DZ"/>
              </w:rPr>
              <w:t>الحالة الصلبة</w:t>
            </w:r>
          </w:p>
        </w:tc>
        <w:tc>
          <w:tcPr>
            <w:tcW w:w="3398" w:type="dxa"/>
          </w:tcPr>
          <w:p w14:paraId="05A459EA" w14:textId="77777777" w:rsidR="008B1976" w:rsidRDefault="008B1976" w:rsidP="00D133E3">
            <w:pPr>
              <w:bidi/>
              <w:jc w:val="center"/>
              <w:rPr>
                <w:rFonts w:eastAsia="Times New Roman" w:cstheme="minorHAnsi"/>
                <w:sz w:val="30"/>
                <w:szCs w:val="30"/>
                <w:rtl/>
                <w:lang w:val="en-US" w:bidi="ar-DZ"/>
              </w:rPr>
            </w:pPr>
            <w:r>
              <w:rPr>
                <w:rFonts w:eastAsia="Times New Roman" w:cstheme="minorHAnsi" w:hint="cs"/>
                <w:sz w:val="30"/>
                <w:szCs w:val="30"/>
                <w:rtl/>
                <w:lang w:val="en-US" w:bidi="ar-DZ"/>
              </w:rPr>
              <w:t>الحالة السائلة</w:t>
            </w:r>
          </w:p>
        </w:tc>
        <w:tc>
          <w:tcPr>
            <w:tcW w:w="3399" w:type="dxa"/>
          </w:tcPr>
          <w:p w14:paraId="0D1A0CE6" w14:textId="77777777" w:rsidR="008B1976" w:rsidRDefault="008B1976" w:rsidP="00D133E3">
            <w:pPr>
              <w:bidi/>
              <w:jc w:val="center"/>
              <w:rPr>
                <w:rFonts w:eastAsia="Times New Roman" w:cstheme="minorHAnsi"/>
                <w:sz w:val="30"/>
                <w:szCs w:val="30"/>
                <w:rtl/>
                <w:lang w:val="en-US" w:bidi="ar-DZ"/>
              </w:rPr>
            </w:pPr>
            <w:r>
              <w:rPr>
                <w:rFonts w:eastAsia="Times New Roman" w:cstheme="minorHAnsi" w:hint="cs"/>
                <w:sz w:val="30"/>
                <w:szCs w:val="30"/>
                <w:rtl/>
                <w:lang w:val="en-US" w:bidi="ar-DZ"/>
              </w:rPr>
              <w:t>الحالة الغازية</w:t>
            </w:r>
          </w:p>
        </w:tc>
      </w:tr>
      <w:tr w:rsidR="008B1976" w14:paraId="2703C504" w14:textId="77777777" w:rsidTr="00164E6E">
        <w:tc>
          <w:tcPr>
            <w:tcW w:w="3283" w:type="dxa"/>
            <w:vAlign w:val="center"/>
          </w:tcPr>
          <w:p w14:paraId="75719D99" w14:textId="77777777" w:rsidR="008B1976" w:rsidRPr="00174A76" w:rsidRDefault="00121D50" w:rsidP="00C85749">
            <w:pPr>
              <w:pStyle w:val="ListParagraph"/>
              <w:numPr>
                <w:ilvl w:val="0"/>
                <w:numId w:val="3"/>
              </w:numPr>
              <w:bidi/>
              <w:spacing w:before="240" w:line="276" w:lineRule="auto"/>
              <w:rPr>
                <w:rFonts w:eastAsia="Times New Roman" w:cstheme="minorHAnsi"/>
                <w:sz w:val="30"/>
                <w:szCs w:val="30"/>
                <w:rtl/>
                <w:lang w:val="en-US" w:bidi="ar-DZ"/>
              </w:rPr>
            </w:pPr>
            <w:r w:rsidRPr="00174A76">
              <w:rPr>
                <w:rFonts w:eastAsia="Times New Roman" w:cstheme="minorHAnsi" w:hint="cs"/>
                <w:sz w:val="30"/>
                <w:szCs w:val="30"/>
                <w:rtl/>
                <w:lang w:val="en-US" w:bidi="ar-DZ"/>
              </w:rPr>
              <w:t xml:space="preserve">.  .  .  .  .  .  .  .  .  .  .  </w:t>
            </w:r>
            <w:r w:rsidR="00174A76">
              <w:rPr>
                <w:rFonts w:eastAsia="Times New Roman" w:cstheme="minorHAnsi" w:hint="cs"/>
                <w:sz w:val="30"/>
                <w:szCs w:val="30"/>
                <w:rtl/>
                <w:lang w:val="en-US" w:bidi="ar-DZ"/>
              </w:rPr>
              <w:t>.  .</w:t>
            </w:r>
          </w:p>
          <w:p w14:paraId="22B7F8F6" w14:textId="77777777" w:rsidR="00174A76" w:rsidRDefault="00121D50" w:rsidP="00C85749">
            <w:pPr>
              <w:pStyle w:val="ListParagraph"/>
              <w:numPr>
                <w:ilvl w:val="0"/>
                <w:numId w:val="3"/>
              </w:numPr>
              <w:bidi/>
              <w:spacing w:line="276" w:lineRule="auto"/>
              <w:rPr>
                <w:rFonts w:eastAsia="Times New Roman" w:cstheme="minorHAnsi"/>
                <w:sz w:val="30"/>
                <w:szCs w:val="30"/>
                <w:lang w:val="en-US" w:bidi="ar-DZ"/>
              </w:rPr>
            </w:pPr>
            <w:r w:rsidRPr="00174A76">
              <w:rPr>
                <w:rFonts w:eastAsia="Times New Roman" w:cstheme="minorHAnsi" w:hint="cs"/>
                <w:sz w:val="30"/>
                <w:szCs w:val="30"/>
                <w:rtl/>
                <w:lang w:val="en-US" w:bidi="ar-DZ"/>
              </w:rPr>
              <w:t>.  .  .  .  .  .  .  .  .  .  .  .  .</w:t>
            </w:r>
          </w:p>
          <w:p w14:paraId="06D6AAF2" w14:textId="77777777" w:rsidR="00121D50" w:rsidRDefault="00121D50" w:rsidP="00C85749">
            <w:pPr>
              <w:pStyle w:val="ListParagraph"/>
              <w:numPr>
                <w:ilvl w:val="0"/>
                <w:numId w:val="3"/>
              </w:numPr>
              <w:bidi/>
              <w:spacing w:line="276" w:lineRule="auto"/>
              <w:rPr>
                <w:rFonts w:eastAsia="Times New Roman" w:cstheme="minorHAnsi"/>
                <w:sz w:val="30"/>
                <w:szCs w:val="30"/>
                <w:lang w:val="en-US" w:bidi="ar-DZ"/>
              </w:rPr>
            </w:pPr>
            <w:r w:rsidRPr="00174A76">
              <w:rPr>
                <w:rFonts w:eastAsia="Times New Roman" w:cstheme="minorHAnsi" w:hint="cs"/>
                <w:sz w:val="30"/>
                <w:szCs w:val="30"/>
                <w:rtl/>
                <w:lang w:val="en-US" w:bidi="ar-DZ"/>
              </w:rPr>
              <w:t xml:space="preserve">.  . </w:t>
            </w:r>
            <w:r w:rsidR="00174A76">
              <w:rPr>
                <w:rFonts w:eastAsia="Times New Roman" w:cstheme="minorHAnsi" w:hint="cs"/>
                <w:sz w:val="30"/>
                <w:szCs w:val="30"/>
                <w:rtl/>
                <w:lang w:val="en-US" w:bidi="ar-DZ"/>
              </w:rPr>
              <w:t xml:space="preserve"> .  .  .  .  .  .  .  .  .  .</w:t>
            </w:r>
          </w:p>
          <w:p w14:paraId="7468B484" w14:textId="77777777" w:rsidR="00121D50" w:rsidRPr="00174A76" w:rsidRDefault="00121D50" w:rsidP="00C85749">
            <w:pPr>
              <w:pStyle w:val="ListParagraph"/>
              <w:numPr>
                <w:ilvl w:val="0"/>
                <w:numId w:val="3"/>
              </w:numPr>
              <w:bidi/>
              <w:spacing w:line="276" w:lineRule="auto"/>
              <w:rPr>
                <w:rFonts w:eastAsia="Times New Roman" w:cstheme="minorHAnsi"/>
                <w:sz w:val="30"/>
                <w:szCs w:val="30"/>
                <w:rtl/>
                <w:lang w:val="en-US" w:bidi="ar-DZ"/>
              </w:rPr>
            </w:pPr>
            <w:r w:rsidRPr="00174A76">
              <w:rPr>
                <w:rFonts w:eastAsia="Times New Roman" w:cstheme="minorHAnsi" w:hint="cs"/>
                <w:sz w:val="30"/>
                <w:szCs w:val="30"/>
                <w:rtl/>
                <w:lang w:val="en-US" w:bidi="ar-DZ"/>
              </w:rPr>
              <w:t xml:space="preserve">.  . </w:t>
            </w:r>
            <w:r w:rsidR="00174A76">
              <w:rPr>
                <w:rFonts w:eastAsia="Times New Roman" w:cstheme="minorHAnsi" w:hint="cs"/>
                <w:sz w:val="30"/>
                <w:szCs w:val="30"/>
                <w:rtl/>
                <w:lang w:val="en-US" w:bidi="ar-DZ"/>
              </w:rPr>
              <w:t xml:space="preserve"> .  .  .  .  .  .  .  .  .  .</w:t>
            </w:r>
          </w:p>
        </w:tc>
        <w:tc>
          <w:tcPr>
            <w:tcW w:w="3398" w:type="dxa"/>
            <w:vAlign w:val="center"/>
          </w:tcPr>
          <w:p w14:paraId="6FE22B67" w14:textId="77777777" w:rsidR="00164E6E" w:rsidRPr="00174A76" w:rsidRDefault="00164E6E" w:rsidP="00C85749">
            <w:pPr>
              <w:pStyle w:val="ListParagraph"/>
              <w:numPr>
                <w:ilvl w:val="0"/>
                <w:numId w:val="4"/>
              </w:numPr>
              <w:bidi/>
              <w:spacing w:before="240" w:line="276" w:lineRule="auto"/>
              <w:rPr>
                <w:rFonts w:eastAsia="Times New Roman" w:cstheme="minorHAnsi"/>
                <w:sz w:val="30"/>
                <w:szCs w:val="30"/>
                <w:rtl/>
                <w:lang w:val="en-US" w:bidi="ar-DZ"/>
              </w:rPr>
            </w:pPr>
            <w:r w:rsidRPr="00174A76">
              <w:rPr>
                <w:rFonts w:eastAsia="Times New Roman" w:cstheme="minorHAnsi" w:hint="cs"/>
                <w:sz w:val="30"/>
                <w:szCs w:val="30"/>
                <w:rtl/>
                <w:lang w:val="en-US" w:bidi="ar-DZ"/>
              </w:rPr>
              <w:t xml:space="preserve">.  .  .  .  .  .  .  .  .  .  .  </w:t>
            </w:r>
            <w:r>
              <w:rPr>
                <w:rFonts w:eastAsia="Times New Roman" w:cstheme="minorHAnsi" w:hint="cs"/>
                <w:sz w:val="30"/>
                <w:szCs w:val="30"/>
                <w:rtl/>
                <w:lang w:val="en-US" w:bidi="ar-DZ"/>
              </w:rPr>
              <w:t>.  .</w:t>
            </w:r>
          </w:p>
          <w:p w14:paraId="52A80D92" w14:textId="77777777" w:rsidR="00164E6E" w:rsidRDefault="00164E6E" w:rsidP="00C85749">
            <w:pPr>
              <w:pStyle w:val="ListParagraph"/>
              <w:numPr>
                <w:ilvl w:val="0"/>
                <w:numId w:val="4"/>
              </w:numPr>
              <w:bidi/>
              <w:spacing w:after="160" w:line="276" w:lineRule="auto"/>
              <w:rPr>
                <w:rFonts w:eastAsia="Times New Roman" w:cstheme="minorHAnsi"/>
                <w:sz w:val="30"/>
                <w:szCs w:val="30"/>
                <w:lang w:val="en-US" w:bidi="ar-DZ"/>
              </w:rPr>
            </w:pPr>
            <w:r w:rsidRPr="00174A76">
              <w:rPr>
                <w:rFonts w:eastAsia="Times New Roman" w:cstheme="minorHAnsi" w:hint="cs"/>
                <w:sz w:val="30"/>
                <w:szCs w:val="30"/>
                <w:rtl/>
                <w:lang w:val="en-US" w:bidi="ar-DZ"/>
              </w:rPr>
              <w:t xml:space="preserve"> .  .  .  .  .  .  .  .  .  .  .  .  .</w:t>
            </w:r>
          </w:p>
          <w:p w14:paraId="141D7D52" w14:textId="77777777" w:rsidR="00121D50" w:rsidRDefault="00164E6E" w:rsidP="00C85749">
            <w:pPr>
              <w:pStyle w:val="ListParagraph"/>
              <w:numPr>
                <w:ilvl w:val="0"/>
                <w:numId w:val="4"/>
              </w:numPr>
              <w:bidi/>
              <w:spacing w:after="160" w:line="276" w:lineRule="auto"/>
              <w:rPr>
                <w:rFonts w:eastAsia="Times New Roman" w:cstheme="minorHAnsi"/>
                <w:sz w:val="30"/>
                <w:szCs w:val="30"/>
                <w:lang w:val="en-US" w:bidi="ar-DZ"/>
              </w:rPr>
            </w:pPr>
            <w:r w:rsidRPr="00174A76">
              <w:rPr>
                <w:rFonts w:eastAsia="Times New Roman" w:cstheme="minorHAnsi" w:hint="cs"/>
                <w:sz w:val="30"/>
                <w:szCs w:val="30"/>
                <w:rtl/>
                <w:lang w:val="en-US" w:bidi="ar-DZ"/>
              </w:rPr>
              <w:t xml:space="preserve">  .  . </w:t>
            </w:r>
            <w:r>
              <w:rPr>
                <w:rFonts w:eastAsia="Times New Roman" w:cstheme="minorHAnsi" w:hint="cs"/>
                <w:sz w:val="30"/>
                <w:szCs w:val="30"/>
                <w:rtl/>
                <w:lang w:val="en-US" w:bidi="ar-DZ"/>
              </w:rPr>
              <w:t xml:space="preserve"> .  .  .  .  .  .  .  .  .  .  </w:t>
            </w:r>
          </w:p>
          <w:p w14:paraId="4A5D801D" w14:textId="77777777" w:rsidR="00164E6E" w:rsidRPr="00164E6E" w:rsidRDefault="00164E6E" w:rsidP="00C85749">
            <w:pPr>
              <w:pStyle w:val="ListParagraph"/>
              <w:numPr>
                <w:ilvl w:val="0"/>
                <w:numId w:val="4"/>
              </w:numPr>
              <w:bidi/>
              <w:spacing w:after="160" w:line="360" w:lineRule="auto"/>
              <w:rPr>
                <w:rFonts w:eastAsia="Times New Roman" w:cstheme="minorHAnsi"/>
                <w:sz w:val="30"/>
                <w:szCs w:val="30"/>
                <w:rtl/>
                <w:lang w:val="en-US" w:bidi="ar-DZ"/>
              </w:rPr>
            </w:pPr>
            <w:r>
              <w:rPr>
                <w:rFonts w:eastAsia="Times New Roman" w:cstheme="minorHAnsi" w:hint="cs"/>
                <w:sz w:val="30"/>
                <w:szCs w:val="30"/>
                <w:rtl/>
                <w:lang w:val="en-US" w:bidi="ar-DZ"/>
              </w:rPr>
              <w:t>.  .  .  .  .  .  .  .  .  .  .  .  .</w:t>
            </w:r>
          </w:p>
        </w:tc>
        <w:tc>
          <w:tcPr>
            <w:tcW w:w="3399" w:type="dxa"/>
            <w:vAlign w:val="center"/>
          </w:tcPr>
          <w:p w14:paraId="0008C3C3" w14:textId="77777777" w:rsidR="00164E6E" w:rsidRPr="00174A76" w:rsidRDefault="00164E6E" w:rsidP="00C85749">
            <w:pPr>
              <w:pStyle w:val="ListParagraph"/>
              <w:numPr>
                <w:ilvl w:val="0"/>
                <w:numId w:val="5"/>
              </w:numPr>
              <w:bidi/>
              <w:spacing w:before="240" w:line="276" w:lineRule="auto"/>
              <w:rPr>
                <w:rFonts w:eastAsia="Times New Roman" w:cstheme="minorHAnsi"/>
                <w:sz w:val="30"/>
                <w:szCs w:val="30"/>
                <w:rtl/>
                <w:lang w:val="en-US" w:bidi="ar-DZ"/>
              </w:rPr>
            </w:pPr>
            <w:r w:rsidRPr="00174A76">
              <w:rPr>
                <w:rFonts w:eastAsia="Times New Roman" w:cstheme="minorHAnsi" w:hint="cs"/>
                <w:sz w:val="30"/>
                <w:szCs w:val="30"/>
                <w:rtl/>
                <w:lang w:val="en-US" w:bidi="ar-DZ"/>
              </w:rPr>
              <w:t xml:space="preserve">.  .  .  .  .  .  .  .  .  .  .  </w:t>
            </w:r>
            <w:r>
              <w:rPr>
                <w:rFonts w:eastAsia="Times New Roman" w:cstheme="minorHAnsi" w:hint="cs"/>
                <w:sz w:val="30"/>
                <w:szCs w:val="30"/>
                <w:rtl/>
                <w:lang w:val="en-US" w:bidi="ar-DZ"/>
              </w:rPr>
              <w:t>.  .</w:t>
            </w:r>
          </w:p>
          <w:p w14:paraId="6B4AC08A" w14:textId="77777777" w:rsidR="00164E6E" w:rsidRDefault="00164E6E" w:rsidP="00C85749">
            <w:pPr>
              <w:pStyle w:val="ListParagraph"/>
              <w:numPr>
                <w:ilvl w:val="0"/>
                <w:numId w:val="5"/>
              </w:numPr>
              <w:bidi/>
              <w:spacing w:after="160" w:line="276" w:lineRule="auto"/>
              <w:rPr>
                <w:rFonts w:eastAsia="Times New Roman" w:cstheme="minorHAnsi"/>
                <w:sz w:val="30"/>
                <w:szCs w:val="30"/>
                <w:lang w:val="en-US" w:bidi="ar-DZ"/>
              </w:rPr>
            </w:pPr>
            <w:r w:rsidRPr="00174A76">
              <w:rPr>
                <w:rFonts w:eastAsia="Times New Roman" w:cstheme="minorHAnsi" w:hint="cs"/>
                <w:sz w:val="30"/>
                <w:szCs w:val="30"/>
                <w:rtl/>
                <w:lang w:val="en-US" w:bidi="ar-DZ"/>
              </w:rPr>
              <w:t xml:space="preserve"> .  .  .  .  .  .  .  .  .  .  .  .  .</w:t>
            </w:r>
          </w:p>
          <w:p w14:paraId="2DC970E3" w14:textId="77777777" w:rsidR="00121D50" w:rsidRDefault="00164E6E" w:rsidP="00C85749">
            <w:pPr>
              <w:pStyle w:val="ListParagraph"/>
              <w:numPr>
                <w:ilvl w:val="0"/>
                <w:numId w:val="5"/>
              </w:numPr>
              <w:bidi/>
              <w:spacing w:after="160" w:line="276" w:lineRule="auto"/>
              <w:rPr>
                <w:rFonts w:eastAsia="Times New Roman" w:cstheme="minorHAnsi"/>
                <w:sz w:val="30"/>
                <w:szCs w:val="30"/>
                <w:lang w:val="en-US" w:bidi="ar-DZ"/>
              </w:rPr>
            </w:pPr>
            <w:r w:rsidRPr="00174A76">
              <w:rPr>
                <w:rFonts w:eastAsia="Times New Roman" w:cstheme="minorHAnsi" w:hint="cs"/>
                <w:sz w:val="30"/>
                <w:szCs w:val="30"/>
                <w:rtl/>
                <w:lang w:val="en-US" w:bidi="ar-DZ"/>
              </w:rPr>
              <w:t xml:space="preserve">  .  . </w:t>
            </w:r>
            <w:r>
              <w:rPr>
                <w:rFonts w:eastAsia="Times New Roman" w:cstheme="minorHAnsi" w:hint="cs"/>
                <w:sz w:val="30"/>
                <w:szCs w:val="30"/>
                <w:rtl/>
                <w:lang w:val="en-US" w:bidi="ar-DZ"/>
              </w:rPr>
              <w:t xml:space="preserve"> .  .  .  .  .  .  .  .  .  .  </w:t>
            </w:r>
          </w:p>
          <w:p w14:paraId="23FC743B" w14:textId="77777777" w:rsidR="00164E6E" w:rsidRPr="00164E6E" w:rsidRDefault="00164E6E" w:rsidP="00C85749">
            <w:pPr>
              <w:pStyle w:val="ListParagraph"/>
              <w:numPr>
                <w:ilvl w:val="0"/>
                <w:numId w:val="5"/>
              </w:numPr>
              <w:bidi/>
              <w:spacing w:after="160" w:line="276" w:lineRule="auto"/>
              <w:rPr>
                <w:rFonts w:eastAsia="Times New Roman" w:cstheme="minorHAnsi"/>
                <w:sz w:val="30"/>
                <w:szCs w:val="30"/>
                <w:rtl/>
                <w:lang w:val="en-US" w:bidi="ar-DZ"/>
              </w:rPr>
            </w:pPr>
            <w:r>
              <w:rPr>
                <w:rFonts w:eastAsia="Times New Roman" w:cstheme="minorHAnsi" w:hint="cs"/>
                <w:sz w:val="30"/>
                <w:szCs w:val="30"/>
                <w:rtl/>
                <w:lang w:val="en-US" w:bidi="ar-DZ"/>
              </w:rPr>
              <w:t>.  .  .  .  .  .  .  .  .  .  .  .  .</w:t>
            </w:r>
          </w:p>
        </w:tc>
      </w:tr>
    </w:tbl>
    <w:p w14:paraId="56A9EC2A" w14:textId="77777777" w:rsidR="008B1976" w:rsidRPr="00174A76" w:rsidRDefault="00121D50" w:rsidP="00C85749">
      <w:pPr>
        <w:pStyle w:val="ListParagraph"/>
        <w:numPr>
          <w:ilvl w:val="0"/>
          <w:numId w:val="6"/>
        </w:numPr>
        <w:bidi/>
        <w:spacing w:before="240" w:after="0" w:line="276" w:lineRule="auto"/>
        <w:rPr>
          <w:rFonts w:eastAsia="Times New Roman" w:cstheme="minorHAnsi"/>
          <w:sz w:val="30"/>
          <w:szCs w:val="30"/>
          <w:rtl/>
          <w:lang w:val="en-US" w:bidi="ar-DZ"/>
        </w:rPr>
      </w:pPr>
      <w:r w:rsidRPr="00174A76">
        <w:rPr>
          <w:rFonts w:eastAsia="Times New Roman" w:cstheme="minorHAnsi" w:hint="cs"/>
          <w:sz w:val="30"/>
          <w:szCs w:val="30"/>
          <w:rtl/>
          <w:lang w:val="en-US" w:bidi="ar-DZ"/>
        </w:rPr>
        <w:t>ضع علامة (</w:t>
      </w:r>
      <m:oMath>
        <m:r>
          <m:rPr>
            <m:sty m:val="p"/>
          </m:rPr>
          <w:rPr>
            <w:rFonts w:ascii="Cambria Math" w:eastAsia="Times New Roman" w:hAnsi="Cambria Math" w:cstheme="minorHAnsi"/>
            <w:sz w:val="30"/>
            <w:szCs w:val="30"/>
            <w:rtl/>
            <w:lang w:val="en-US" w:bidi="ar-DZ"/>
          </w:rPr>
          <m:t>√</m:t>
        </m:r>
      </m:oMath>
      <w:r w:rsidRPr="00174A76">
        <w:rPr>
          <w:rFonts w:eastAsia="Times New Roman" w:cstheme="minorHAnsi" w:hint="cs"/>
          <w:sz w:val="30"/>
          <w:szCs w:val="30"/>
          <w:rtl/>
          <w:lang w:val="en-US" w:bidi="ar-DZ"/>
        </w:rPr>
        <w:t>) في الخانة المناسبة:</w:t>
      </w:r>
    </w:p>
    <w:tbl>
      <w:tblPr>
        <w:tblStyle w:val="TableGrid"/>
        <w:bidiVisual/>
        <w:tblW w:w="10440" w:type="dxa"/>
        <w:tblInd w:w="99" w:type="dxa"/>
        <w:tblLook w:val="04A0" w:firstRow="1" w:lastRow="0" w:firstColumn="1" w:lastColumn="0" w:noHBand="0" w:noVBand="1"/>
      </w:tblPr>
      <w:tblGrid>
        <w:gridCol w:w="1620"/>
        <w:gridCol w:w="1482"/>
        <w:gridCol w:w="1151"/>
        <w:gridCol w:w="1605"/>
        <w:gridCol w:w="1200"/>
        <w:gridCol w:w="2304"/>
        <w:gridCol w:w="1078"/>
      </w:tblGrid>
      <w:tr w:rsidR="00121D50" w14:paraId="71B683F4" w14:textId="77777777" w:rsidTr="00D133E3">
        <w:tc>
          <w:tcPr>
            <w:tcW w:w="1620" w:type="dxa"/>
          </w:tcPr>
          <w:p w14:paraId="4FD5EC8F" w14:textId="77777777" w:rsidR="00121D50" w:rsidRDefault="00121D50" w:rsidP="00121D50">
            <w:pPr>
              <w:bidi/>
              <w:rPr>
                <w:rFonts w:eastAsia="Times New Roman" w:cstheme="minorHAnsi"/>
                <w:sz w:val="30"/>
                <w:szCs w:val="30"/>
                <w:rtl/>
                <w:lang w:val="en-US" w:bidi="ar-DZ"/>
              </w:rPr>
            </w:pPr>
          </w:p>
        </w:tc>
        <w:tc>
          <w:tcPr>
            <w:tcW w:w="1482" w:type="dxa"/>
          </w:tcPr>
          <w:p w14:paraId="5CE119F7" w14:textId="77777777" w:rsidR="00121D50" w:rsidRDefault="00121D50" w:rsidP="00121D50">
            <w:pPr>
              <w:bidi/>
              <w:jc w:val="center"/>
              <w:rPr>
                <w:rFonts w:eastAsia="Times New Roman" w:cstheme="minorHAnsi"/>
                <w:sz w:val="30"/>
                <w:szCs w:val="30"/>
                <w:rtl/>
                <w:lang w:val="en-US" w:bidi="ar-DZ"/>
              </w:rPr>
            </w:pPr>
            <w:r>
              <w:rPr>
                <w:rFonts w:eastAsia="Times New Roman" w:cstheme="minorHAnsi" w:hint="cs"/>
                <w:sz w:val="30"/>
                <w:szCs w:val="30"/>
                <w:rtl/>
                <w:lang w:val="en-US" w:bidi="ar-DZ"/>
              </w:rPr>
              <w:t>يمكن مسكها بأصابع اليد</w:t>
            </w:r>
          </w:p>
        </w:tc>
        <w:tc>
          <w:tcPr>
            <w:tcW w:w="1151" w:type="dxa"/>
          </w:tcPr>
          <w:p w14:paraId="42AE07C6" w14:textId="77777777" w:rsidR="00121D50" w:rsidRDefault="005C7D7C" w:rsidP="00121D50">
            <w:pPr>
              <w:bidi/>
              <w:rPr>
                <w:rFonts w:eastAsia="Times New Roman" w:cstheme="minorHAnsi"/>
                <w:sz w:val="30"/>
                <w:szCs w:val="30"/>
                <w:rtl/>
                <w:lang w:val="en-US" w:bidi="ar-DZ"/>
              </w:rPr>
            </w:pPr>
            <w:r>
              <w:rPr>
                <w:rFonts w:eastAsia="Times New Roman" w:cstheme="minorHAnsi" w:hint="cs"/>
                <w:sz w:val="30"/>
                <w:szCs w:val="30"/>
                <w:rtl/>
                <w:lang w:val="en-US" w:bidi="ar-DZ"/>
              </w:rPr>
              <w:t xml:space="preserve">حجم </w:t>
            </w:r>
          </w:p>
          <w:p w14:paraId="296D181D" w14:textId="77777777" w:rsidR="005C7D7C" w:rsidRDefault="005C7D7C" w:rsidP="005C7D7C">
            <w:pPr>
              <w:bidi/>
              <w:rPr>
                <w:rFonts w:eastAsia="Times New Roman" w:cstheme="minorHAnsi"/>
                <w:sz w:val="30"/>
                <w:szCs w:val="30"/>
                <w:rtl/>
                <w:lang w:val="en-US" w:bidi="ar-DZ"/>
              </w:rPr>
            </w:pPr>
            <w:r>
              <w:rPr>
                <w:rFonts w:eastAsia="Times New Roman" w:cstheme="minorHAnsi" w:hint="cs"/>
                <w:sz w:val="30"/>
                <w:szCs w:val="30"/>
                <w:rtl/>
                <w:lang w:val="en-US" w:bidi="ar-DZ"/>
              </w:rPr>
              <w:t>ثابت</w:t>
            </w:r>
          </w:p>
        </w:tc>
        <w:tc>
          <w:tcPr>
            <w:tcW w:w="1605" w:type="dxa"/>
          </w:tcPr>
          <w:p w14:paraId="5942DA90" w14:textId="77777777" w:rsidR="00121D50" w:rsidRDefault="00E51AC8" w:rsidP="00121D50">
            <w:pPr>
              <w:bidi/>
              <w:rPr>
                <w:rFonts w:eastAsia="Times New Roman" w:cstheme="minorHAnsi"/>
                <w:sz w:val="30"/>
                <w:szCs w:val="30"/>
                <w:rtl/>
                <w:lang w:val="en-US" w:bidi="ar-DZ"/>
              </w:rPr>
            </w:pPr>
            <w:r>
              <w:rPr>
                <w:rFonts w:eastAsia="Times New Roman" w:cstheme="minorHAnsi" w:hint="cs"/>
                <w:sz w:val="30"/>
                <w:szCs w:val="30"/>
                <w:rtl/>
                <w:lang w:val="en-US" w:bidi="ar-DZ"/>
              </w:rPr>
              <w:t>قابلة للسكب والجريان</w:t>
            </w:r>
          </w:p>
        </w:tc>
        <w:tc>
          <w:tcPr>
            <w:tcW w:w="1200" w:type="dxa"/>
          </w:tcPr>
          <w:p w14:paraId="74C7B1D5" w14:textId="77777777" w:rsidR="00121D50" w:rsidRDefault="00E51AC8" w:rsidP="00121D50">
            <w:pPr>
              <w:bidi/>
              <w:rPr>
                <w:rFonts w:eastAsia="Times New Roman" w:cstheme="minorHAnsi"/>
                <w:sz w:val="30"/>
                <w:szCs w:val="30"/>
                <w:rtl/>
                <w:lang w:val="en-US" w:bidi="ar-DZ"/>
              </w:rPr>
            </w:pPr>
            <w:r>
              <w:rPr>
                <w:rFonts w:eastAsia="Times New Roman" w:cstheme="minorHAnsi" w:hint="cs"/>
                <w:sz w:val="30"/>
                <w:szCs w:val="30"/>
                <w:rtl/>
                <w:lang w:val="en-US" w:bidi="ar-DZ"/>
              </w:rPr>
              <w:t>قابلة للإنضغاط</w:t>
            </w:r>
          </w:p>
        </w:tc>
        <w:tc>
          <w:tcPr>
            <w:tcW w:w="2304" w:type="dxa"/>
          </w:tcPr>
          <w:p w14:paraId="2BFE2B52" w14:textId="77777777" w:rsidR="00121D50" w:rsidRDefault="00E51AC8" w:rsidP="00121D50">
            <w:pPr>
              <w:bidi/>
              <w:rPr>
                <w:rFonts w:eastAsia="Times New Roman" w:cstheme="minorHAnsi"/>
                <w:sz w:val="30"/>
                <w:szCs w:val="30"/>
                <w:rtl/>
                <w:lang w:val="en-US" w:bidi="ar-DZ"/>
              </w:rPr>
            </w:pPr>
            <w:r>
              <w:rPr>
                <w:rFonts w:eastAsia="Times New Roman" w:cstheme="minorHAnsi" w:hint="cs"/>
                <w:sz w:val="30"/>
                <w:szCs w:val="30"/>
                <w:rtl/>
                <w:lang w:val="en-US" w:bidi="ar-DZ"/>
              </w:rPr>
              <w:t>سطحها الحر في حالة راحة مستو أفقي</w:t>
            </w:r>
          </w:p>
        </w:tc>
        <w:tc>
          <w:tcPr>
            <w:tcW w:w="1078" w:type="dxa"/>
          </w:tcPr>
          <w:p w14:paraId="50D0B4D7" w14:textId="77777777" w:rsidR="00121D50" w:rsidRDefault="00E51AC8" w:rsidP="00121D50">
            <w:pPr>
              <w:bidi/>
              <w:rPr>
                <w:rFonts w:eastAsia="Times New Roman" w:cstheme="minorHAnsi"/>
                <w:sz w:val="30"/>
                <w:szCs w:val="30"/>
                <w:rtl/>
                <w:lang w:val="en-US" w:bidi="ar-DZ"/>
              </w:rPr>
            </w:pPr>
            <w:r>
              <w:rPr>
                <w:rFonts w:eastAsia="Times New Roman" w:cstheme="minorHAnsi" w:hint="cs"/>
                <w:sz w:val="30"/>
                <w:szCs w:val="30"/>
                <w:rtl/>
                <w:lang w:val="en-US" w:bidi="ar-DZ"/>
              </w:rPr>
              <w:t>قابلة للإنتشار</w:t>
            </w:r>
          </w:p>
        </w:tc>
      </w:tr>
      <w:tr w:rsidR="00121D50" w14:paraId="6E44043F" w14:textId="77777777" w:rsidTr="00D133E3">
        <w:tc>
          <w:tcPr>
            <w:tcW w:w="1620" w:type="dxa"/>
          </w:tcPr>
          <w:p w14:paraId="01F11E68" w14:textId="77777777" w:rsidR="00121D50" w:rsidRDefault="00E51AC8" w:rsidP="00121D50">
            <w:pPr>
              <w:bidi/>
              <w:rPr>
                <w:rFonts w:eastAsia="Times New Roman" w:cstheme="minorHAnsi"/>
                <w:sz w:val="30"/>
                <w:szCs w:val="30"/>
                <w:rtl/>
                <w:lang w:val="en-US" w:bidi="ar-DZ"/>
              </w:rPr>
            </w:pPr>
            <w:r>
              <w:rPr>
                <w:rFonts w:eastAsia="Times New Roman" w:cstheme="minorHAnsi" w:hint="cs"/>
                <w:sz w:val="30"/>
                <w:szCs w:val="30"/>
                <w:rtl/>
                <w:lang w:val="en-US" w:bidi="ar-DZ"/>
              </w:rPr>
              <w:t>الحالة الصلبة</w:t>
            </w:r>
          </w:p>
        </w:tc>
        <w:tc>
          <w:tcPr>
            <w:tcW w:w="1482" w:type="dxa"/>
          </w:tcPr>
          <w:p w14:paraId="1A282B83" w14:textId="77777777" w:rsidR="00121D50" w:rsidRDefault="00121D50" w:rsidP="00121D50">
            <w:pPr>
              <w:bidi/>
              <w:rPr>
                <w:rFonts w:eastAsia="Times New Roman" w:cstheme="minorHAnsi"/>
                <w:sz w:val="30"/>
                <w:szCs w:val="30"/>
                <w:rtl/>
                <w:lang w:val="en-US" w:bidi="ar-DZ"/>
              </w:rPr>
            </w:pPr>
          </w:p>
        </w:tc>
        <w:tc>
          <w:tcPr>
            <w:tcW w:w="1151" w:type="dxa"/>
          </w:tcPr>
          <w:p w14:paraId="121A0F1F" w14:textId="77777777" w:rsidR="00121D50" w:rsidRDefault="00121D50" w:rsidP="00121D50">
            <w:pPr>
              <w:bidi/>
              <w:rPr>
                <w:rFonts w:eastAsia="Times New Roman" w:cstheme="minorHAnsi"/>
                <w:sz w:val="30"/>
                <w:szCs w:val="30"/>
                <w:rtl/>
                <w:lang w:val="en-US" w:bidi="ar-DZ"/>
              </w:rPr>
            </w:pPr>
          </w:p>
        </w:tc>
        <w:tc>
          <w:tcPr>
            <w:tcW w:w="1605" w:type="dxa"/>
          </w:tcPr>
          <w:p w14:paraId="0CC2CA2B" w14:textId="77777777" w:rsidR="00121D50" w:rsidRDefault="00121D50" w:rsidP="00121D50">
            <w:pPr>
              <w:bidi/>
              <w:rPr>
                <w:rFonts w:eastAsia="Times New Roman" w:cstheme="minorHAnsi"/>
                <w:sz w:val="30"/>
                <w:szCs w:val="30"/>
                <w:rtl/>
                <w:lang w:val="en-US" w:bidi="ar-DZ"/>
              </w:rPr>
            </w:pPr>
          </w:p>
        </w:tc>
        <w:tc>
          <w:tcPr>
            <w:tcW w:w="1200" w:type="dxa"/>
          </w:tcPr>
          <w:p w14:paraId="27D2860D" w14:textId="77777777" w:rsidR="00121D50" w:rsidRDefault="00121D50" w:rsidP="00121D50">
            <w:pPr>
              <w:bidi/>
              <w:rPr>
                <w:rFonts w:eastAsia="Times New Roman" w:cstheme="minorHAnsi"/>
                <w:sz w:val="30"/>
                <w:szCs w:val="30"/>
                <w:rtl/>
                <w:lang w:val="en-US" w:bidi="ar-DZ"/>
              </w:rPr>
            </w:pPr>
          </w:p>
        </w:tc>
        <w:tc>
          <w:tcPr>
            <w:tcW w:w="2304" w:type="dxa"/>
          </w:tcPr>
          <w:p w14:paraId="526D5D90" w14:textId="77777777" w:rsidR="00121D50" w:rsidRDefault="00121D50" w:rsidP="00121D50">
            <w:pPr>
              <w:bidi/>
              <w:rPr>
                <w:rFonts w:eastAsia="Times New Roman" w:cstheme="minorHAnsi"/>
                <w:sz w:val="30"/>
                <w:szCs w:val="30"/>
                <w:rtl/>
                <w:lang w:val="en-US" w:bidi="ar-DZ"/>
              </w:rPr>
            </w:pPr>
          </w:p>
        </w:tc>
        <w:tc>
          <w:tcPr>
            <w:tcW w:w="1078" w:type="dxa"/>
          </w:tcPr>
          <w:p w14:paraId="48AB4A09" w14:textId="77777777" w:rsidR="00121D50" w:rsidRDefault="00121D50" w:rsidP="00121D50">
            <w:pPr>
              <w:bidi/>
              <w:rPr>
                <w:rFonts w:eastAsia="Times New Roman" w:cstheme="minorHAnsi"/>
                <w:sz w:val="30"/>
                <w:szCs w:val="30"/>
                <w:rtl/>
                <w:lang w:val="en-US" w:bidi="ar-DZ"/>
              </w:rPr>
            </w:pPr>
          </w:p>
        </w:tc>
      </w:tr>
      <w:tr w:rsidR="00121D50" w14:paraId="76692CC4" w14:textId="77777777" w:rsidTr="00D133E3">
        <w:tc>
          <w:tcPr>
            <w:tcW w:w="1620" w:type="dxa"/>
          </w:tcPr>
          <w:p w14:paraId="4263E1F1" w14:textId="77777777" w:rsidR="00121D50" w:rsidRDefault="00E51AC8" w:rsidP="00121D50">
            <w:pPr>
              <w:bidi/>
              <w:rPr>
                <w:rFonts w:eastAsia="Times New Roman" w:cstheme="minorHAnsi"/>
                <w:sz w:val="30"/>
                <w:szCs w:val="30"/>
                <w:rtl/>
                <w:lang w:val="en-US" w:bidi="ar-DZ"/>
              </w:rPr>
            </w:pPr>
            <w:r>
              <w:rPr>
                <w:rFonts w:eastAsia="Times New Roman" w:cstheme="minorHAnsi" w:hint="cs"/>
                <w:sz w:val="30"/>
                <w:szCs w:val="30"/>
                <w:rtl/>
                <w:lang w:val="en-US" w:bidi="ar-DZ"/>
              </w:rPr>
              <w:t>الحالة السائلة</w:t>
            </w:r>
          </w:p>
        </w:tc>
        <w:tc>
          <w:tcPr>
            <w:tcW w:w="1482" w:type="dxa"/>
          </w:tcPr>
          <w:p w14:paraId="0CDFBA8A" w14:textId="77777777" w:rsidR="00121D50" w:rsidRDefault="00121D50" w:rsidP="00121D50">
            <w:pPr>
              <w:bidi/>
              <w:rPr>
                <w:rFonts w:eastAsia="Times New Roman" w:cstheme="minorHAnsi"/>
                <w:sz w:val="30"/>
                <w:szCs w:val="30"/>
                <w:rtl/>
                <w:lang w:val="en-US" w:bidi="ar-DZ"/>
              </w:rPr>
            </w:pPr>
          </w:p>
        </w:tc>
        <w:tc>
          <w:tcPr>
            <w:tcW w:w="1151" w:type="dxa"/>
          </w:tcPr>
          <w:p w14:paraId="7E03E764" w14:textId="77777777" w:rsidR="00121D50" w:rsidRDefault="00121D50" w:rsidP="00121D50">
            <w:pPr>
              <w:bidi/>
              <w:rPr>
                <w:rFonts w:eastAsia="Times New Roman" w:cstheme="minorHAnsi"/>
                <w:sz w:val="30"/>
                <w:szCs w:val="30"/>
                <w:rtl/>
                <w:lang w:val="en-US" w:bidi="ar-DZ"/>
              </w:rPr>
            </w:pPr>
          </w:p>
        </w:tc>
        <w:tc>
          <w:tcPr>
            <w:tcW w:w="1605" w:type="dxa"/>
          </w:tcPr>
          <w:p w14:paraId="76D0EE6C" w14:textId="77777777" w:rsidR="00121D50" w:rsidRDefault="00121D50" w:rsidP="00121D50">
            <w:pPr>
              <w:bidi/>
              <w:rPr>
                <w:rFonts w:eastAsia="Times New Roman" w:cstheme="minorHAnsi"/>
                <w:sz w:val="30"/>
                <w:szCs w:val="30"/>
                <w:rtl/>
                <w:lang w:val="en-US" w:bidi="ar-DZ"/>
              </w:rPr>
            </w:pPr>
          </w:p>
        </w:tc>
        <w:tc>
          <w:tcPr>
            <w:tcW w:w="1200" w:type="dxa"/>
          </w:tcPr>
          <w:p w14:paraId="48579241" w14:textId="77777777" w:rsidR="00121D50" w:rsidRDefault="00121D50" w:rsidP="00121D50">
            <w:pPr>
              <w:bidi/>
              <w:rPr>
                <w:rFonts w:eastAsia="Times New Roman" w:cstheme="minorHAnsi"/>
                <w:sz w:val="30"/>
                <w:szCs w:val="30"/>
                <w:rtl/>
                <w:lang w:val="en-US" w:bidi="ar-DZ"/>
              </w:rPr>
            </w:pPr>
          </w:p>
        </w:tc>
        <w:tc>
          <w:tcPr>
            <w:tcW w:w="2304" w:type="dxa"/>
          </w:tcPr>
          <w:p w14:paraId="6292AC8A" w14:textId="77777777" w:rsidR="00121D50" w:rsidRDefault="00121D50" w:rsidP="00121D50">
            <w:pPr>
              <w:bidi/>
              <w:rPr>
                <w:rFonts w:eastAsia="Times New Roman" w:cstheme="minorHAnsi"/>
                <w:sz w:val="30"/>
                <w:szCs w:val="30"/>
                <w:rtl/>
                <w:lang w:val="en-US" w:bidi="ar-DZ"/>
              </w:rPr>
            </w:pPr>
          </w:p>
        </w:tc>
        <w:tc>
          <w:tcPr>
            <w:tcW w:w="1078" w:type="dxa"/>
          </w:tcPr>
          <w:p w14:paraId="2FF21DAC" w14:textId="77777777" w:rsidR="00121D50" w:rsidRDefault="00121D50" w:rsidP="00121D50">
            <w:pPr>
              <w:bidi/>
              <w:rPr>
                <w:rFonts w:eastAsia="Times New Roman" w:cstheme="minorHAnsi"/>
                <w:sz w:val="30"/>
                <w:szCs w:val="30"/>
                <w:rtl/>
                <w:lang w:val="en-US" w:bidi="ar-DZ"/>
              </w:rPr>
            </w:pPr>
          </w:p>
        </w:tc>
      </w:tr>
      <w:tr w:rsidR="00121D50" w14:paraId="6C981452" w14:textId="77777777" w:rsidTr="00D133E3">
        <w:tc>
          <w:tcPr>
            <w:tcW w:w="1620" w:type="dxa"/>
          </w:tcPr>
          <w:p w14:paraId="3BE760E0" w14:textId="77777777" w:rsidR="00121D50" w:rsidRDefault="00E51AC8" w:rsidP="00121D50">
            <w:pPr>
              <w:bidi/>
              <w:rPr>
                <w:rFonts w:eastAsia="Times New Roman" w:cstheme="minorHAnsi"/>
                <w:sz w:val="30"/>
                <w:szCs w:val="30"/>
                <w:rtl/>
                <w:lang w:val="en-US" w:bidi="ar-DZ"/>
              </w:rPr>
            </w:pPr>
            <w:r>
              <w:rPr>
                <w:rFonts w:eastAsia="Times New Roman" w:cstheme="minorHAnsi" w:hint="cs"/>
                <w:sz w:val="30"/>
                <w:szCs w:val="30"/>
                <w:rtl/>
                <w:lang w:val="en-US" w:bidi="ar-DZ"/>
              </w:rPr>
              <w:t>الحالة الغازية</w:t>
            </w:r>
          </w:p>
        </w:tc>
        <w:tc>
          <w:tcPr>
            <w:tcW w:w="1482" w:type="dxa"/>
          </w:tcPr>
          <w:p w14:paraId="367C4D03" w14:textId="77777777" w:rsidR="00121D50" w:rsidRDefault="00121D50" w:rsidP="00121D50">
            <w:pPr>
              <w:bidi/>
              <w:rPr>
                <w:rFonts w:eastAsia="Times New Roman" w:cstheme="minorHAnsi"/>
                <w:sz w:val="30"/>
                <w:szCs w:val="30"/>
                <w:rtl/>
                <w:lang w:val="en-US" w:bidi="ar-DZ"/>
              </w:rPr>
            </w:pPr>
          </w:p>
        </w:tc>
        <w:tc>
          <w:tcPr>
            <w:tcW w:w="1151" w:type="dxa"/>
          </w:tcPr>
          <w:p w14:paraId="59A34B8C" w14:textId="77777777" w:rsidR="00121D50" w:rsidRDefault="00121D50" w:rsidP="00121D50">
            <w:pPr>
              <w:bidi/>
              <w:rPr>
                <w:rFonts w:eastAsia="Times New Roman" w:cstheme="minorHAnsi"/>
                <w:sz w:val="30"/>
                <w:szCs w:val="30"/>
                <w:rtl/>
                <w:lang w:val="en-US" w:bidi="ar-DZ"/>
              </w:rPr>
            </w:pPr>
          </w:p>
        </w:tc>
        <w:tc>
          <w:tcPr>
            <w:tcW w:w="1605" w:type="dxa"/>
          </w:tcPr>
          <w:p w14:paraId="6896236E" w14:textId="77777777" w:rsidR="00121D50" w:rsidRDefault="00121D50" w:rsidP="00121D50">
            <w:pPr>
              <w:bidi/>
              <w:rPr>
                <w:rFonts w:eastAsia="Times New Roman" w:cstheme="minorHAnsi"/>
                <w:sz w:val="30"/>
                <w:szCs w:val="30"/>
                <w:rtl/>
                <w:lang w:val="en-US" w:bidi="ar-DZ"/>
              </w:rPr>
            </w:pPr>
          </w:p>
        </w:tc>
        <w:tc>
          <w:tcPr>
            <w:tcW w:w="1200" w:type="dxa"/>
          </w:tcPr>
          <w:p w14:paraId="62DA308A" w14:textId="77777777" w:rsidR="00121D50" w:rsidRDefault="00121D50" w:rsidP="00121D50">
            <w:pPr>
              <w:bidi/>
              <w:rPr>
                <w:rFonts w:eastAsia="Times New Roman" w:cstheme="minorHAnsi"/>
                <w:sz w:val="30"/>
                <w:szCs w:val="30"/>
                <w:rtl/>
                <w:lang w:val="en-US" w:bidi="ar-DZ"/>
              </w:rPr>
            </w:pPr>
          </w:p>
        </w:tc>
        <w:tc>
          <w:tcPr>
            <w:tcW w:w="2304" w:type="dxa"/>
          </w:tcPr>
          <w:p w14:paraId="67850874" w14:textId="77777777" w:rsidR="00121D50" w:rsidRDefault="00121D50" w:rsidP="00121D50">
            <w:pPr>
              <w:bidi/>
              <w:rPr>
                <w:rFonts w:eastAsia="Times New Roman" w:cstheme="minorHAnsi"/>
                <w:sz w:val="30"/>
                <w:szCs w:val="30"/>
                <w:rtl/>
                <w:lang w:val="en-US" w:bidi="ar-DZ"/>
              </w:rPr>
            </w:pPr>
          </w:p>
        </w:tc>
        <w:tc>
          <w:tcPr>
            <w:tcW w:w="1078" w:type="dxa"/>
          </w:tcPr>
          <w:p w14:paraId="75A240AD" w14:textId="77777777" w:rsidR="00121D50" w:rsidRDefault="00121D50" w:rsidP="00121D50">
            <w:pPr>
              <w:bidi/>
              <w:rPr>
                <w:rFonts w:eastAsia="Times New Roman" w:cstheme="minorHAnsi"/>
                <w:sz w:val="30"/>
                <w:szCs w:val="30"/>
                <w:rtl/>
                <w:lang w:val="en-US" w:bidi="ar-DZ"/>
              </w:rPr>
            </w:pPr>
          </w:p>
        </w:tc>
      </w:tr>
    </w:tbl>
    <w:p w14:paraId="21508826" w14:textId="77777777" w:rsidR="0048767D" w:rsidRDefault="00DD5838" w:rsidP="00083779">
      <w:pPr>
        <w:bidi/>
        <w:spacing w:after="0" w:line="276" w:lineRule="auto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1C35B2">
        <w:rPr>
          <w:rFonts w:cstheme="minorHAnsi" w:hint="cs"/>
          <w:b/>
          <w:bCs/>
          <w:sz w:val="32"/>
          <w:szCs w:val="32"/>
          <w:u w:val="single"/>
          <w:rtl/>
          <w:lang w:bidi="ar-DZ"/>
        </w:rPr>
        <w:t>التمرين الثاني:</w:t>
      </w:r>
      <w:r w:rsidRPr="001C35B2">
        <w:rPr>
          <w:rFonts w:cstheme="minorHAnsi" w:hint="cs"/>
          <w:sz w:val="32"/>
          <w:szCs w:val="32"/>
          <w:rtl/>
          <w:lang w:bidi="ar-DZ"/>
        </w:rPr>
        <w:t xml:space="preserve"> </w:t>
      </w:r>
      <w:r w:rsidRPr="001C35B2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(</w:t>
      </w:r>
      <w:r w:rsidR="005C7D7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04.5</w:t>
      </w:r>
      <w:r w:rsidRPr="001C35B2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نقاط)</w:t>
      </w:r>
      <w:r w:rsidR="00171181" w:rsidRPr="001C35B2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</w:p>
    <w:p w14:paraId="2983E51C" w14:textId="77777777" w:rsidR="00C77135" w:rsidRPr="009540C7" w:rsidRDefault="00C77135" w:rsidP="00083779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083779">
        <w:rPr>
          <w:rFonts w:eastAsia="Times New Roman" w:cs="Calibri" w:hint="cs"/>
          <w:sz w:val="30"/>
          <w:szCs w:val="30"/>
          <w:rtl/>
          <w:lang w:val="en-US" w:bidi="ar-DZ"/>
        </w:rPr>
        <w:t>اشتري محمد حوض</w:t>
      </w:r>
      <w:r w:rsidR="000A11F4">
        <w:rPr>
          <w:rFonts w:eastAsia="Times New Roman" w:cs="Calibri" w:hint="cs"/>
          <w:sz w:val="30"/>
          <w:szCs w:val="30"/>
          <w:rtl/>
          <w:lang w:val="en-US" w:bidi="ar-DZ"/>
        </w:rPr>
        <w:t>ا</w:t>
      </w:r>
      <w:r w:rsidRPr="00083779">
        <w:rPr>
          <w:rFonts w:eastAsia="Times New Roman" w:cs="Calibri" w:hint="cs"/>
          <w:sz w:val="30"/>
          <w:szCs w:val="30"/>
          <w:rtl/>
          <w:lang w:val="en-US" w:bidi="ar-DZ"/>
        </w:rPr>
        <w:t xml:space="preserve"> مكعب الشكل</w:t>
      </w:r>
      <w:r w:rsidR="00083779" w:rsidRPr="00083779">
        <w:rPr>
          <w:rFonts w:eastAsia="Times New Roman" w:cs="Calibri" w:hint="cs"/>
          <w:sz w:val="30"/>
          <w:szCs w:val="30"/>
          <w:rtl/>
          <w:lang w:val="en-US" w:bidi="ar-DZ"/>
        </w:rPr>
        <w:t xml:space="preserve"> لتربية الأسماك، فأراد حساب حجم الماء اللازم لملأ الحوض</w:t>
      </w:r>
      <w:r w:rsidR="00083779">
        <w:rPr>
          <w:rFonts w:eastAsia="Times New Roman" w:cs="Calibri" w:hint="cs"/>
          <w:sz w:val="30"/>
          <w:szCs w:val="30"/>
          <w:rtl/>
          <w:lang w:val="en-US" w:bidi="ar-DZ"/>
        </w:rPr>
        <w:t xml:space="preserve"> (الوثيقة </w:t>
      </w:r>
      <w:r w:rsidR="00083779" w:rsidRPr="00D133E3">
        <w:rPr>
          <w:rFonts w:asciiTheme="majorBidi" w:eastAsia="Times New Roman" w:hAnsiTheme="majorBidi" w:cstheme="majorBidi"/>
          <w:b/>
          <w:bCs/>
          <w:sz w:val="30"/>
          <w:szCs w:val="30"/>
          <w:rtl/>
          <w:lang w:val="en-US" w:bidi="ar-DZ"/>
        </w:rPr>
        <w:t>1</w:t>
      </w:r>
      <w:r w:rsidR="00083779">
        <w:rPr>
          <w:rFonts w:eastAsia="Times New Roman" w:cs="Calibri" w:hint="cs"/>
          <w:sz w:val="30"/>
          <w:szCs w:val="30"/>
          <w:rtl/>
          <w:lang w:val="en-US" w:bidi="ar-DZ"/>
        </w:rPr>
        <w:t>)</w:t>
      </w:r>
      <w:r w:rsidR="00083779" w:rsidRPr="00083779">
        <w:rPr>
          <w:rFonts w:eastAsia="Times New Roman" w:cs="Calibri" w:hint="cs"/>
          <w:sz w:val="30"/>
          <w:szCs w:val="30"/>
          <w:rtl/>
          <w:lang w:val="en-US" w:bidi="ar-DZ"/>
        </w:rPr>
        <w:t>.</w:t>
      </w:r>
    </w:p>
    <w:p w14:paraId="43F92BB4" w14:textId="77777777" w:rsidR="00C77135" w:rsidRDefault="00C77135" w:rsidP="00C85749">
      <w:pPr>
        <w:pStyle w:val="ListParagraph"/>
        <w:numPr>
          <w:ilvl w:val="0"/>
          <w:numId w:val="1"/>
        </w:numPr>
        <w:bidi/>
        <w:spacing w:line="276" w:lineRule="auto"/>
        <w:rPr>
          <w:rFonts w:eastAsia="Times New Roman" w:cs="Calibri"/>
          <w:sz w:val="30"/>
          <w:szCs w:val="30"/>
          <w:lang w:val="en-US" w:bidi="ar-DZ"/>
        </w:rPr>
      </w:pPr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49A28545" wp14:editId="7ADF8BB8">
                <wp:simplePos x="0" y="0"/>
                <wp:positionH relativeFrom="column">
                  <wp:posOffset>442</wp:posOffset>
                </wp:positionH>
                <wp:positionV relativeFrom="paragraph">
                  <wp:posOffset>127000</wp:posOffset>
                </wp:positionV>
                <wp:extent cx="2793365" cy="1600200"/>
                <wp:effectExtent l="0" t="0" r="26035" b="0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93365" cy="1600200"/>
                          <a:chOff x="1945371" y="474345"/>
                          <a:chExt cx="2793977" cy="1600200"/>
                        </a:xfrm>
                      </wpg:grpSpPr>
                      <wpg:grpSp>
                        <wpg:cNvPr id="11" name="Groupe 1913"/>
                        <wpg:cNvGrpSpPr>
                          <a:grpSpLocks/>
                        </wpg:cNvGrpSpPr>
                        <wpg:grpSpPr bwMode="auto">
                          <a:xfrm rot="16200000">
                            <a:off x="3089017" y="459311"/>
                            <a:ext cx="342861" cy="2629188"/>
                            <a:chOff x="1809115" y="-1808293"/>
                            <a:chExt cx="764" cy="3150"/>
                          </a:xfrm>
                        </wpg:grpSpPr>
                        <wps:wsp>
                          <wps:cNvPr id="12" name="AutoShape 399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9115" y="-1808293"/>
                              <a:ext cx="764" cy="3150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solidFill>
                                <a:sysClr val="windowText" lastClr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3" name="Group 13"/>
                          <wpg:cNvGrpSpPr>
                            <a:grpSpLocks/>
                          </wpg:cNvGrpSpPr>
                          <wpg:grpSpPr bwMode="auto">
                            <a:xfrm>
                              <a:off x="1809403" y="-1807668"/>
                              <a:ext cx="432" cy="2428"/>
                              <a:chOff x="1809403" y="-1807668"/>
                              <a:chExt cx="432" cy="2428"/>
                            </a:xfrm>
                          </wpg:grpSpPr>
                          <wpg:grpSp>
                            <wpg:cNvPr id="14" name="Group 14"/>
                            <wpg:cNvGrpSpPr>
                              <a:grpSpLocks/>
                            </wpg:cNvGrpSpPr>
                            <wpg:grpSpPr bwMode="auto">
                              <a:xfrm>
                                <a:off x="1809403" y="-1807668"/>
                                <a:ext cx="432" cy="204"/>
                                <a:chOff x="1809403" y="-1807668"/>
                                <a:chExt cx="432" cy="204"/>
                              </a:xfrm>
                            </wpg:grpSpPr>
                            <wps:wsp>
                              <wps:cNvPr id="15" name="Freeform 15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09403" y="-1807668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ysClr val="windowText" lastClr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" name="Freeform 16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09589" y="-1807620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ysClr val="windowText" lastClr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" name="Freeform 17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09589" y="-1807576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ysClr val="windowText" lastClr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" name="Freeform 18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09589" y="-1807532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ysClr val="windowText" lastClr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" name="Freeform 19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09589" y="-1807488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ysClr val="windowText" lastClr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0" name="Group 20"/>
                            <wpg:cNvGrpSpPr>
                              <a:grpSpLocks/>
                            </wpg:cNvGrpSpPr>
                            <wpg:grpSpPr bwMode="auto">
                              <a:xfrm>
                                <a:off x="1809403" y="-1807428"/>
                                <a:ext cx="432" cy="204"/>
                                <a:chOff x="1809403" y="-1807428"/>
                                <a:chExt cx="432" cy="204"/>
                              </a:xfrm>
                            </wpg:grpSpPr>
                            <wps:wsp>
                              <wps:cNvPr id="22" name="Freeform 22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09403" y="-1807428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ysClr val="windowText" lastClr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" name="Freeform 23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09589" y="-1807380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ysClr val="windowText" lastClr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" name="Freeform 25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09589" y="-1807336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ysClr val="windowText" lastClr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" name="Freeform 26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09589" y="-1807292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ysClr val="windowText" lastClr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0" name="Freeform 30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09589" y="-1807248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ysClr val="windowText" lastClr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1" name="Group 31"/>
                            <wpg:cNvGrpSpPr>
                              <a:grpSpLocks/>
                            </wpg:cNvGrpSpPr>
                            <wpg:grpSpPr bwMode="auto">
                              <a:xfrm>
                                <a:off x="1809403" y="-1807188"/>
                                <a:ext cx="432" cy="204"/>
                                <a:chOff x="1809403" y="-1807188"/>
                                <a:chExt cx="432" cy="204"/>
                              </a:xfrm>
                            </wpg:grpSpPr>
                            <wps:wsp>
                              <wps:cNvPr id="32" name="Freeform 32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09403" y="-1807188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ysClr val="windowText" lastClr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3" name="Freeform 33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09589" y="-1807140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ysClr val="windowText" lastClr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4" name="Freeform 34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09589" y="-1807096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ysClr val="windowText" lastClr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5" name="Freeform 35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09589" y="-1807052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ysClr val="windowText" lastClr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" name="Freeform 36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09589" y="-1807008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ysClr val="windowText" lastClr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7" name="Group 37"/>
                            <wpg:cNvGrpSpPr>
                              <a:grpSpLocks/>
                            </wpg:cNvGrpSpPr>
                            <wpg:grpSpPr bwMode="auto">
                              <a:xfrm>
                                <a:off x="1809403" y="-1806948"/>
                                <a:ext cx="432" cy="204"/>
                                <a:chOff x="1809403" y="-1806948"/>
                                <a:chExt cx="432" cy="204"/>
                              </a:xfrm>
                            </wpg:grpSpPr>
                            <wps:wsp>
                              <wps:cNvPr id="38" name="Freeform 38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09403" y="-1806948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ysClr val="windowText" lastClr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9" name="Freeform 39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09589" y="-1806900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ysClr val="windowText" lastClr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0" name="Freeform 40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09589" y="-1806856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ysClr val="windowText" lastClr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1" name="Freeform 41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09589" y="-1806812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ysClr val="windowText" lastClr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2" name="Freeform 42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09589" y="-1806768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ysClr val="windowText" lastClr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4" name="Group 44"/>
                            <wpg:cNvGrpSpPr>
                              <a:grpSpLocks/>
                            </wpg:cNvGrpSpPr>
                            <wpg:grpSpPr bwMode="auto">
                              <a:xfrm>
                                <a:off x="1809403" y="-1806708"/>
                                <a:ext cx="432" cy="204"/>
                                <a:chOff x="1809403" y="-1806708"/>
                                <a:chExt cx="432" cy="204"/>
                              </a:xfrm>
                            </wpg:grpSpPr>
                            <wps:wsp>
                              <wps:cNvPr id="45" name="Freeform 45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09403" y="-1806708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ysClr val="windowText" lastClr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6" name="Freeform 46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09589" y="-1806660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ysClr val="windowText" lastClr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7" name="Freeform 47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09589" y="-1806616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ysClr val="windowText" lastClr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8" name="Freeform 48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09589" y="-1806572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ysClr val="windowText" lastClr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9" name="Freeform 49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09589" y="-1806528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ysClr val="windowText" lastClr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0" name="Group 50"/>
                            <wpg:cNvGrpSpPr>
                              <a:grpSpLocks/>
                            </wpg:cNvGrpSpPr>
                            <wpg:grpSpPr bwMode="auto">
                              <a:xfrm>
                                <a:off x="1809403" y="-1806468"/>
                                <a:ext cx="432" cy="204"/>
                                <a:chOff x="1809403" y="-1806468"/>
                                <a:chExt cx="432" cy="204"/>
                              </a:xfrm>
                            </wpg:grpSpPr>
                            <wps:wsp>
                              <wps:cNvPr id="51" name="Freeform 51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09403" y="-1806468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ysClr val="windowText" lastClr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2" name="Freeform 52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09589" y="-1806420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ysClr val="windowText" lastClr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3" name="Freeform 53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09589" y="-1806376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ysClr val="windowText" lastClr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4" name="Freeform 54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09589" y="-1806332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ysClr val="windowText" lastClr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5" name="Freeform 55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09589" y="-1806288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ysClr val="windowText" lastClr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6" name="Group 56"/>
                            <wpg:cNvGrpSpPr>
                              <a:grpSpLocks/>
                            </wpg:cNvGrpSpPr>
                            <wpg:grpSpPr bwMode="auto">
                              <a:xfrm>
                                <a:off x="1809403" y="-1806228"/>
                                <a:ext cx="432" cy="204"/>
                                <a:chOff x="1809403" y="-1806228"/>
                                <a:chExt cx="432" cy="204"/>
                              </a:xfrm>
                            </wpg:grpSpPr>
                            <wps:wsp>
                              <wps:cNvPr id="57" name="Freeform 57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09403" y="-1806228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ysClr val="windowText" lastClr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8" name="Freeform 58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09589" y="-1806180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ysClr val="windowText" lastClr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9" name="Freeform 59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09589" y="-1806136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ysClr val="windowText" lastClr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0" name="Freeform 60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09589" y="-1806092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ysClr val="windowText" lastClr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1" name="Freeform 61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09589" y="-1806048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ysClr val="windowText" lastClr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62" name="Group 62"/>
                            <wpg:cNvGrpSpPr>
                              <a:grpSpLocks/>
                            </wpg:cNvGrpSpPr>
                            <wpg:grpSpPr bwMode="auto">
                              <a:xfrm>
                                <a:off x="1809403" y="-1805988"/>
                                <a:ext cx="432" cy="204"/>
                                <a:chOff x="1809403" y="-1805988"/>
                                <a:chExt cx="432" cy="204"/>
                              </a:xfrm>
                            </wpg:grpSpPr>
                            <wps:wsp>
                              <wps:cNvPr id="63" name="Freeform 63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09403" y="-1805988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ysClr val="windowText" lastClr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4" name="Freeform 64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09589" y="-1805940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ysClr val="windowText" lastClr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5" name="Freeform 65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09589" y="-1805896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ysClr val="windowText" lastClr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6" name="Freeform 66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09589" y="-1805852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ysClr val="windowText" lastClr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7" name="Freeform 67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09589" y="-1805808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ysClr val="windowText" lastClr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68" name="Group 68"/>
                            <wpg:cNvGrpSpPr>
                              <a:grpSpLocks/>
                            </wpg:cNvGrpSpPr>
                            <wpg:grpSpPr bwMode="auto">
                              <a:xfrm>
                                <a:off x="1809403" y="-1805748"/>
                                <a:ext cx="432" cy="204"/>
                                <a:chOff x="1809403" y="-1805748"/>
                                <a:chExt cx="432" cy="204"/>
                              </a:xfrm>
                            </wpg:grpSpPr>
                            <wps:wsp>
                              <wps:cNvPr id="69" name="Freeform 69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09403" y="-1805748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ysClr val="windowText" lastClr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0" name="Freeform 70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09589" y="-1805700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ysClr val="windowText" lastClr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1" name="Freeform 71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09589" y="-1805656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ysClr val="windowText" lastClr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2" name="Freeform 72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09589" y="-1805612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ysClr val="windowText" lastClr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3" name="Freeform 73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09589" y="-1805568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ysClr val="windowText" lastClr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74" name="Freeform 74"/>
                            <wps:cNvSpPr>
                              <a:spLocks/>
                            </wps:cNvSpPr>
                            <wps:spPr bwMode="auto">
                              <a:xfrm>
                                <a:off x="1809403" y="-1805508"/>
                                <a:ext cx="432" cy="28"/>
                              </a:xfrm>
                              <a:custGeom>
                                <a:avLst/>
                                <a:gdLst>
                                  <a:gd name="T0" fmla="*/ 0 w 432"/>
                                  <a:gd name="T1" fmla="*/ 24 h 28"/>
                                  <a:gd name="T2" fmla="*/ 222 w 432"/>
                                  <a:gd name="T3" fmla="*/ 24 h 28"/>
                                  <a:gd name="T4" fmla="*/ 432 w 432"/>
                                  <a:gd name="T5" fmla="*/ 0 h 2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" h="28">
                                    <a:moveTo>
                                      <a:pt x="0" y="24"/>
                                    </a:moveTo>
                                    <a:cubicBezTo>
                                      <a:pt x="37" y="24"/>
                                      <a:pt x="150" y="28"/>
                                      <a:pt x="222" y="24"/>
                                    </a:cubicBezTo>
                                    <a:cubicBezTo>
                                      <a:pt x="294" y="20"/>
                                      <a:pt x="388" y="5"/>
                                      <a:pt x="432" y="0"/>
                                    </a:cubicBezTo>
                                  </a:path>
                                </a:pathLst>
                              </a:cu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5" name="Freeform 75"/>
                            <wps:cNvSpPr>
                              <a:spLocks/>
                            </wps:cNvSpPr>
                            <wps:spPr bwMode="auto">
                              <a:xfrm>
                                <a:off x="1809589" y="-1805460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6" name="Freeform 76"/>
                            <wps:cNvSpPr>
                              <a:spLocks/>
                            </wps:cNvSpPr>
                            <wps:spPr bwMode="auto">
                              <a:xfrm>
                                <a:off x="1809589" y="-1805416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7" name="Freeform 77"/>
                            <wps:cNvSpPr>
                              <a:spLocks/>
                            </wps:cNvSpPr>
                            <wps:spPr bwMode="auto">
                              <a:xfrm>
                                <a:off x="1809589" y="-1805372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8" name="Freeform 78"/>
                            <wps:cNvSpPr>
                              <a:spLocks/>
                            </wps:cNvSpPr>
                            <wps:spPr bwMode="auto">
                              <a:xfrm>
                                <a:off x="1809589" y="-1805328"/>
                                <a:ext cx="246" cy="24"/>
                              </a:xfrm>
                              <a:custGeom>
                                <a:avLst/>
                                <a:gdLst>
                                  <a:gd name="T0" fmla="*/ 0 w 246"/>
                                  <a:gd name="T1" fmla="*/ 24 h 24"/>
                                  <a:gd name="T2" fmla="*/ 129 w 246"/>
                                  <a:gd name="T3" fmla="*/ 15 h 24"/>
                                  <a:gd name="T4" fmla="*/ 246 w 246"/>
                                  <a:gd name="T5" fmla="*/ 0 h 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6" h="24">
                                    <a:moveTo>
                                      <a:pt x="0" y="24"/>
                                    </a:moveTo>
                                    <a:cubicBezTo>
                                      <a:pt x="21" y="23"/>
                                      <a:pt x="88" y="19"/>
                                      <a:pt x="129" y="15"/>
                                    </a:cubicBezTo>
                                    <a:cubicBezTo>
                                      <a:pt x="170" y="11"/>
                                      <a:pt x="222" y="3"/>
                                      <a:pt x="246" y="0"/>
                                    </a:cubicBezTo>
                                  </a:path>
                                </a:pathLst>
                              </a:cu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9" name="Freeform 79"/>
                            <wps:cNvSpPr>
                              <a:spLocks/>
                            </wps:cNvSpPr>
                            <wps:spPr bwMode="auto">
                              <a:xfrm>
                                <a:off x="1809403" y="-1805268"/>
                                <a:ext cx="432" cy="28"/>
                              </a:xfrm>
                              <a:custGeom>
                                <a:avLst/>
                                <a:gdLst>
                                  <a:gd name="T0" fmla="*/ 0 w 432"/>
                                  <a:gd name="T1" fmla="*/ 24 h 28"/>
                                  <a:gd name="T2" fmla="*/ 222 w 432"/>
                                  <a:gd name="T3" fmla="*/ 24 h 28"/>
                                  <a:gd name="T4" fmla="*/ 432 w 432"/>
                                  <a:gd name="T5" fmla="*/ 0 h 2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" h="28">
                                    <a:moveTo>
                                      <a:pt x="0" y="24"/>
                                    </a:moveTo>
                                    <a:cubicBezTo>
                                      <a:pt x="37" y="24"/>
                                      <a:pt x="150" y="28"/>
                                      <a:pt x="222" y="24"/>
                                    </a:cubicBezTo>
                                    <a:cubicBezTo>
                                      <a:pt x="294" y="20"/>
                                      <a:pt x="388" y="5"/>
                                      <a:pt x="432" y="0"/>
                                    </a:cubicBezTo>
                                  </a:path>
                                </a:pathLst>
                              </a:cu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80" name="Cube 80"/>
                        <wps:cNvSpPr/>
                        <wps:spPr>
                          <a:xfrm>
                            <a:off x="3659848" y="474345"/>
                            <a:ext cx="1079500" cy="1079500"/>
                          </a:xfrm>
                          <a:prstGeom prst="cube">
                            <a:avLst/>
                          </a:prstGeom>
                          <a:solidFill>
                            <a:sysClr val="window" lastClr="FFFFFF"/>
                          </a:solidFill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 Box 81"/>
                        <wps:cNvSpPr txBox="1"/>
                        <wps:spPr>
                          <a:xfrm>
                            <a:off x="4131945" y="1731645"/>
                            <a:ext cx="342900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67B3921A" w14:textId="77777777" w:rsidR="00C77135" w:rsidRPr="00B62021" w:rsidRDefault="00C77135" w:rsidP="00C77135">
                              <w:p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lang w:bidi="ar-DZ"/>
                                </w:rPr>
                              </w:pPr>
                              <w:r w:rsidRPr="00B62021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rtl/>
                                  <w:lang w:bidi="ar-DZ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 Box 82"/>
                        <wps:cNvSpPr txBox="1"/>
                        <wps:spPr>
                          <a:xfrm>
                            <a:off x="4360545" y="1731645"/>
                            <a:ext cx="342900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5B1AB27F" w14:textId="77777777" w:rsidR="00C77135" w:rsidRPr="00B62021" w:rsidRDefault="00C77135" w:rsidP="00C77135">
                              <w:p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lang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rtl/>
                                  <w:lang w:bidi="ar-DZ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 Box 83"/>
                        <wps:cNvSpPr txBox="1"/>
                        <wps:spPr>
                          <a:xfrm>
                            <a:off x="3958245" y="1731645"/>
                            <a:ext cx="288000" cy="288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412D1236" w14:textId="77777777" w:rsidR="00C77135" w:rsidRPr="00B62021" w:rsidRDefault="00C77135" w:rsidP="00C77135">
                              <w:p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lang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rtl/>
                                  <w:lang w:bidi="ar-DZ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 Box 93"/>
                        <wps:cNvSpPr txBox="1"/>
                        <wps:spPr>
                          <a:xfrm>
                            <a:off x="3560445" y="1731645"/>
                            <a:ext cx="342900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6CA05B05" w14:textId="77777777" w:rsidR="00C77135" w:rsidRPr="00B62021" w:rsidRDefault="00C77135" w:rsidP="00C77135">
                              <w:p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lang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rtl/>
                                  <w:lang w:bidi="ar-DZ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 Box 94"/>
                        <wps:cNvSpPr txBox="1"/>
                        <wps:spPr>
                          <a:xfrm>
                            <a:off x="3774394" y="1731645"/>
                            <a:ext cx="342900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0A8ED0FB" w14:textId="77777777" w:rsidR="00C77135" w:rsidRPr="00B62021" w:rsidRDefault="00C77135" w:rsidP="00C77135">
                              <w:p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lang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rtl/>
                                  <w:lang w:bidi="ar-DZ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Text Box 95"/>
                        <wps:cNvSpPr txBox="1"/>
                        <wps:spPr>
                          <a:xfrm>
                            <a:off x="3350745" y="1731645"/>
                            <a:ext cx="324000" cy="324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60C4851F" w14:textId="77777777" w:rsidR="00C77135" w:rsidRPr="00B62021" w:rsidRDefault="00C77135" w:rsidP="00C77135">
                              <w:p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lang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rtl/>
                                  <w:lang w:bidi="ar-DZ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Text Box 96"/>
                        <wps:cNvSpPr txBox="1"/>
                        <wps:spPr>
                          <a:xfrm>
                            <a:off x="3158145" y="1731645"/>
                            <a:ext cx="288000" cy="288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576108FC" w14:textId="77777777" w:rsidR="00C77135" w:rsidRPr="00B62021" w:rsidRDefault="00C77135" w:rsidP="00C77135">
                              <w:p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lang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rtl/>
                                  <w:lang w:bidi="ar-DZ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 Box 97"/>
                        <wps:cNvSpPr txBox="1"/>
                        <wps:spPr>
                          <a:xfrm>
                            <a:off x="2965545" y="1731645"/>
                            <a:ext cx="252000" cy="288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35AA7B39" w14:textId="77777777" w:rsidR="00C77135" w:rsidRPr="00B62021" w:rsidRDefault="00C77135" w:rsidP="00C77135">
                              <w:p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lang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rtl/>
                                  <w:lang w:bidi="ar-DZ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 Box 98"/>
                        <wps:cNvSpPr txBox="1"/>
                        <wps:spPr>
                          <a:xfrm>
                            <a:off x="2550645" y="1731645"/>
                            <a:ext cx="324000" cy="324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6431EA7A" w14:textId="77777777" w:rsidR="00C77135" w:rsidRPr="00B62021" w:rsidRDefault="00C77135" w:rsidP="00C77135">
                              <w:p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lang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rtl/>
                                  <w:lang w:bidi="ar-DZ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Text Box 99"/>
                        <wps:cNvSpPr txBox="1"/>
                        <wps:spPr>
                          <a:xfrm>
                            <a:off x="2303145" y="1731645"/>
                            <a:ext cx="342900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3212EB88" w14:textId="77777777" w:rsidR="00C77135" w:rsidRPr="00B62021" w:rsidRDefault="00C77135" w:rsidP="00C77135">
                              <w:p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lang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rtl/>
                                  <w:lang w:bidi="ar-DZ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Text Box 100"/>
                        <wps:cNvSpPr txBox="1"/>
                        <wps:spPr>
                          <a:xfrm>
                            <a:off x="2760345" y="1731645"/>
                            <a:ext cx="342900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7DB52910" w14:textId="77777777" w:rsidR="00C77135" w:rsidRPr="00B62021" w:rsidRDefault="00C77135" w:rsidP="00C77135">
                              <w:p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lang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rtl/>
                                  <w:lang w:bidi="ar-DZ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Text Box 101"/>
                        <wps:cNvSpPr txBox="1"/>
                        <wps:spPr>
                          <a:xfrm>
                            <a:off x="1945371" y="1602436"/>
                            <a:ext cx="457165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40014495" w14:textId="77777777" w:rsidR="00C77135" w:rsidRPr="00C77135" w:rsidRDefault="00C77135" w:rsidP="00C77135">
                              <w:pPr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C77135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lang w:bidi="ar-DZ"/>
                                </w:rPr>
                                <w:t>cm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A28545" id="Group 10" o:spid="_x0000_s1030" style="position:absolute;left:0;text-align:left;margin-left:.05pt;margin-top:10pt;width:219.95pt;height:126pt;z-index:251720704" coordorigin="19453,4743" coordsize="27939,160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">
                <v:group id="Groupe 1913" o:spid="_x0000_s1031" style="position:absolute;left:30889;top:4593;width:3429;height:26292;rotation:-90" coordorigin="18091,-18082" coordsize="7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">
                  <v:rect id="AutoShape 399" o:spid="_x0000_s1032" style="position:absolute;left:18091;top:-18082;width:7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" filled="f" strokecolor="windowText" strokeweight="1pt">
                    <v:stroke joinstyle="round"/>
                  </v:rect>
                  <v:group id="Group 13" o:spid="_x0000_s1033" style="position:absolute;left:18094;top:-18076;width:4;height:24" coordorigin="18094,-18076" coordsize="4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<v:group id="Group 14" o:spid="_x0000_s1034" style="position:absolute;left:18094;top:-18076;width:4;height:2" coordorigin="18094,-18076" coordsize="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<v:shape id="Freeform 15" o:spid="_x0000_s1035" style="position:absolute;left:18094;top:-18076;width:4;height:0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" path="m,24v37,,150,4,222,c294,20,388,5,432,e" filled="f" strokecolor="windowText" strokeweight="1pt">
                        <v:path arrowok="t" o:connecttype="custom" o:connectlocs="0,24;222,24;432,0" o:connectangles="0,0,0"/>
                      </v:shape>
                      <v:shape id="Freeform 16" o:spid="_x0000_s1036" style="position:absolute;left:18095;top:-18076;width:3;height:1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" path="m,24c21,23,88,19,129,15,170,11,222,3,246,e" filled="f" strokecolor="windowText" strokeweight="1pt">
                        <v:path arrowok="t" o:connecttype="custom" o:connectlocs="0,24;129,15;246,0" o:connectangles="0,0,0"/>
                      </v:shape>
                      <v:shape id="Freeform 17" o:spid="_x0000_s1037" style="position:absolute;left:18095;top:-18075;width:3;height:0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" path="m,24c21,23,88,19,129,15,170,11,222,3,246,e" filled="f" strokecolor="windowText" strokeweight="1pt">
                        <v:path arrowok="t" o:connecttype="custom" o:connectlocs="0,24;129,15;246,0" o:connectangles="0,0,0"/>
                      </v:shape>
                      <v:shape id="Freeform 18" o:spid="_x0000_s1038" style="position:absolute;left:18095;top:-18075;width:3;height:0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" path="m,24c21,23,88,19,129,15,170,11,222,3,246,e" filled="f" strokecolor="windowText" strokeweight="1pt">
                        <v:path arrowok="t" o:connecttype="custom" o:connectlocs="0,24;129,15;246,0" o:connectangles="0,0,0"/>
                      </v:shape>
                      <v:shape id="Freeform 19" o:spid="_x0000_s1039" style="position:absolute;left:18095;top:-18074;width:3;height:0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" path="m,24c21,23,88,19,129,15,170,11,222,3,246,e" filled="f" strokecolor="windowText" strokeweight="1pt">
                        <v:path arrowok="t" o:connecttype="custom" o:connectlocs="0,24;129,15;246,0" o:connectangles="0,0,0"/>
                      </v:shape>
                    </v:group>
                    <v:group id="Group 20" o:spid="_x0000_s1040" style="position:absolute;left:18094;top:-18074;width:4;height:2" coordorigin="18094,-18074" coordsize="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<v:shape id="Freeform 22" o:spid="_x0000_s1041" style="position:absolute;left:18094;top:-18074;width:4;height:0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" path="m,24v37,,150,4,222,c294,20,388,5,432,e" filled="f" strokecolor="windowText" strokeweight="1pt">
                        <v:path arrowok="t" o:connecttype="custom" o:connectlocs="0,24;222,24;432,0" o:connectangles="0,0,0"/>
                      </v:shape>
                      <v:shape id="Freeform 23" o:spid="_x0000_s1042" style="position:absolute;left:18095;top:-18073;width:3;height:0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" path="m,24c21,23,88,19,129,15,170,11,222,3,246,e" filled="f" strokecolor="windowText" strokeweight="1pt">
                        <v:path arrowok="t" o:connecttype="custom" o:connectlocs="0,24;129,15;246,0" o:connectangles="0,0,0"/>
                      </v:shape>
                      <v:shape id="Freeform 25" o:spid="_x0000_s1043" style="position:absolute;left:18095;top:-18073;width:3;height:0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" path="m,24c21,23,88,19,129,15,170,11,222,3,246,e" filled="f" strokecolor="windowText" strokeweight="1pt">
                        <v:path arrowok="t" o:connecttype="custom" o:connectlocs="0,24;129,15;246,0" o:connectangles="0,0,0"/>
                      </v:shape>
                      <v:shape id="Freeform 26" o:spid="_x0000_s1044" style="position:absolute;left:18095;top:-18072;width:3;height:0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" path="m,24c21,23,88,19,129,15,170,11,222,3,246,e" filled="f" strokecolor="windowText" strokeweight="1pt">
                        <v:path arrowok="t" o:connecttype="custom" o:connectlocs="0,24;129,15;246,0" o:connectangles="0,0,0"/>
                      </v:shape>
                      <v:shape id="Freeform 30" o:spid="_x0000_s1045" style="position:absolute;left:18095;top:-18072;width:3;height:0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" path="m,24c21,23,88,19,129,15,170,11,222,3,246,e" filled="f" strokecolor="windowText" strokeweight="1pt">
                        <v:path arrowok="t" o:connecttype="custom" o:connectlocs="0,24;129,15;246,0" o:connectangles="0,0,0"/>
                      </v:shape>
                    </v:group>
                    <v:group id="Group 31" o:spid="_x0000_s1046" style="position:absolute;left:18094;top:-18071;width:4;height:2" coordorigin="18094,-18071" coordsize="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<v:shape id="Freeform 32" o:spid="_x0000_s1047" style="position:absolute;left:18094;top:-18071;width:4;height:0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" path="m,24v37,,150,4,222,c294,20,388,5,432,e" filled="f" strokecolor="windowText" strokeweight="1pt">
                        <v:path arrowok="t" o:connecttype="custom" o:connectlocs="0,24;222,24;432,0" o:connectangles="0,0,0"/>
                      </v:shape>
                      <v:shape id="Freeform 33" o:spid="_x0000_s1048" style="position:absolute;left:18095;top:-18071;width:3;height:0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" path="m,24c21,23,88,19,129,15,170,11,222,3,246,e" filled="f" strokecolor="windowText" strokeweight="1pt">
                        <v:path arrowok="t" o:connecttype="custom" o:connectlocs="0,24;129,15;246,0" o:connectangles="0,0,0"/>
                      </v:shape>
                      <v:shape id="Freeform 34" o:spid="_x0000_s1049" style="position:absolute;left:18095;top:-18070;width:3;height:0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" path="m,24c21,23,88,19,129,15,170,11,222,3,246,e" filled="f" strokecolor="windowText" strokeweight="1pt">
                        <v:path arrowok="t" o:connecttype="custom" o:connectlocs="0,24;129,15;246,0" o:connectangles="0,0,0"/>
                      </v:shape>
                      <v:shape id="Freeform 35" o:spid="_x0000_s1050" style="position:absolute;left:18095;top:-18070;width:3;height:0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" path="m,24c21,23,88,19,129,15,170,11,222,3,246,e" filled="f" strokecolor="windowText" strokeweight="1pt">
                        <v:path arrowok="t" o:connecttype="custom" o:connectlocs="0,24;129,15;246,0" o:connectangles="0,0,0"/>
                      </v:shape>
                      <v:shape id="Freeform 36" o:spid="_x0000_s1051" style="position:absolute;left:18095;top:-18070;width:3;height:1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" path="m,24c21,23,88,19,129,15,170,11,222,3,246,e" filled="f" strokecolor="windowText" strokeweight="1pt">
                        <v:path arrowok="t" o:connecttype="custom" o:connectlocs="0,24;129,15;246,0" o:connectangles="0,0,0"/>
                      </v:shape>
                    </v:group>
                    <v:group id="Group 37" o:spid="_x0000_s1052" style="position:absolute;left:18094;top:-18069;width:4;height:2" coordorigin="18094,-18069" coordsize="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  <v:shape id="Freeform 38" o:spid="_x0000_s1053" style="position:absolute;left:18094;top:-18069;width:4;height:0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" path="m,24v37,,150,4,222,c294,20,388,5,432,e" filled="f" strokecolor="windowText" strokeweight="1pt">
                        <v:path arrowok="t" o:connecttype="custom" o:connectlocs="0,24;222,24;432,0" o:connectangles="0,0,0"/>
                      </v:shape>
                      <v:shape id="Freeform 39" o:spid="_x0000_s1054" style="position:absolute;left:18095;top:-18069;width:3;height:1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" path="m,24c21,23,88,19,129,15,170,11,222,3,246,e" filled="f" strokecolor="windowText" strokeweight="1pt">
                        <v:path arrowok="t" o:connecttype="custom" o:connectlocs="0,24;129,15;246,0" o:connectangles="0,0,0"/>
                      </v:shape>
                      <v:shape id="Freeform 40" o:spid="_x0000_s1055" style="position:absolute;left:18095;top:-18068;width:3;height:0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" path="m,24c21,23,88,19,129,15,170,11,222,3,246,e" filled="f" strokecolor="windowText" strokeweight="1pt">
                        <v:path arrowok="t" o:connecttype="custom" o:connectlocs="0,24;129,15;246,0" o:connectangles="0,0,0"/>
                      </v:shape>
                      <v:shape id="Freeform 41" o:spid="_x0000_s1056" style="position:absolute;left:18095;top:-18068;width:3;height:1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" path="m,24c21,23,88,19,129,15,170,11,222,3,246,e" filled="f" strokecolor="windowText" strokeweight="1pt">
                        <v:path arrowok="t" o:connecttype="custom" o:connectlocs="0,24;129,15;246,0" o:connectangles="0,0,0"/>
                      </v:shape>
                      <v:shape id="Freeform 42" o:spid="_x0000_s1057" style="position:absolute;left:18095;top:-18067;width:3;height:0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" path="m,24c21,23,88,19,129,15,170,11,222,3,246,e" filled="f" strokecolor="windowText" strokeweight="1pt">
                        <v:path arrowok="t" o:connecttype="custom" o:connectlocs="0,24;129,15;246,0" o:connectangles="0,0,0"/>
                      </v:shape>
                    </v:group>
                    <v:group id="Group 44" o:spid="_x0000_s1058" style="position:absolute;left:18094;top:-18067;width:4;height:2" coordorigin="18094,-18067" coordsize="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  <v:shape id="Freeform 45" o:spid="_x0000_s1059" style="position:absolute;left:18094;top:-18067;width:4;height:1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" path="m,24v37,,150,4,222,c294,20,388,5,432,e" filled="f" strokecolor="windowText" strokeweight="1pt">
                        <v:path arrowok="t" o:connecttype="custom" o:connectlocs="0,24;222,24;432,0" o:connectangles="0,0,0"/>
                      </v:shape>
                      <v:shape id="Freeform 46" o:spid="_x0000_s1060" style="position:absolute;left:18095;top:-18066;width:3;height:0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" path="m,24c21,23,88,19,129,15,170,11,222,3,246,e" filled="f" strokecolor="windowText" strokeweight="1pt">
                        <v:path arrowok="t" o:connecttype="custom" o:connectlocs="0,24;129,15;246,0" o:connectangles="0,0,0"/>
                      </v:shape>
                      <v:shape id="Freeform 47" o:spid="_x0000_s1061" style="position:absolute;left:18095;top:-18066;width:3;height:1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" path="m,24c21,23,88,19,129,15,170,11,222,3,246,e" filled="f" strokecolor="windowText" strokeweight="1pt">
                        <v:path arrowok="t" o:connecttype="custom" o:connectlocs="0,24;129,15;246,0" o:connectangles="0,0,0"/>
                      </v:shape>
                      <v:shape id="Freeform 48" o:spid="_x0000_s1062" style="position:absolute;left:18095;top:-18065;width:3;height:0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" path="m,24c21,23,88,19,129,15,170,11,222,3,246,e" filled="f" strokecolor="windowText" strokeweight="1pt">
                        <v:path arrowok="t" o:connecttype="custom" o:connectlocs="0,24;129,15;246,0" o:connectangles="0,0,0"/>
                      </v:shape>
                      <v:shape id="Freeform 49" o:spid="_x0000_s1063" style="position:absolute;left:18095;top:-18065;width:3;height:0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" path="m,24c21,23,88,19,129,15,170,11,222,3,246,e" filled="f" strokecolor="windowText" strokeweight="1pt">
                        <v:path arrowok="t" o:connecttype="custom" o:connectlocs="0,24;129,15;246,0" o:connectangles="0,0,0"/>
                      </v:shape>
                    </v:group>
                    <v:group id="Group 50" o:spid="_x0000_s1064" style="position:absolute;left:18094;top:-18064;width:4;height:2" coordorigin="18094,-18064" coordsize="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  <v:shape id="Freeform 51" o:spid="_x0000_s1065" style="position:absolute;left:18094;top:-18064;width:4;height:0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" path="m,24v37,,150,4,222,c294,20,388,5,432,e" filled="f" strokecolor="windowText" strokeweight="1pt">
                        <v:path arrowok="t" o:connecttype="custom" o:connectlocs="0,24;222,24;432,0" o:connectangles="0,0,0"/>
                      </v:shape>
                      <v:shape id="Freeform 52" o:spid="_x0000_s1066" style="position:absolute;left:18095;top:-18064;width:3;height:1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" path="m,24c21,23,88,19,129,15,170,11,222,3,246,e" filled="f" strokecolor="windowText" strokeweight="1pt">
                        <v:path arrowok="t" o:connecttype="custom" o:connectlocs="0,24;129,15;246,0" o:connectangles="0,0,0"/>
                      </v:shape>
                      <v:shape id="Freeform 53" o:spid="_x0000_s1067" style="position:absolute;left:18095;top:-18063;width:3;height:0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" path="m,24c21,23,88,19,129,15,170,11,222,3,246,e" filled="f" strokecolor="windowText" strokeweight="1pt">
                        <v:path arrowok="t" o:connecttype="custom" o:connectlocs="0,24;129,15;246,0" o:connectangles="0,0,0"/>
                      </v:shape>
                      <v:shape id="Freeform 54" o:spid="_x0000_s1068" style="position:absolute;left:18095;top:-18063;width:3;height:0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" path="m,24c21,23,88,19,129,15,170,11,222,3,246,e" filled="f" strokecolor="windowText" strokeweight="1pt">
                        <v:path arrowok="t" o:connecttype="custom" o:connectlocs="0,24;129,15;246,0" o:connectangles="0,0,0"/>
                      </v:shape>
                      <v:shape id="Freeform 55" o:spid="_x0000_s1069" style="position:absolute;left:18095;top:-18062;width:3;height:0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" path="m,24c21,23,88,19,129,15,170,11,222,3,246,e" filled="f" strokecolor="windowText" strokeweight="1pt">
                        <v:path arrowok="t" o:connecttype="custom" o:connectlocs="0,24;129,15;246,0" o:connectangles="0,0,0"/>
                      </v:shape>
                    </v:group>
                    <v:group id="Group 56" o:spid="_x0000_s1070" style="position:absolute;left:18094;top:-18062;width:4;height:2" coordorigin="18094,-18062" coordsize="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  <v:shape id="Freeform 57" o:spid="_x0000_s1071" style="position:absolute;left:18094;top:-18062;width:4;height:0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" path="m,24v37,,150,4,222,c294,20,388,5,432,e" filled="f" strokecolor="windowText" strokeweight="1pt">
                        <v:path arrowok="t" o:connecttype="custom" o:connectlocs="0,24;222,24;432,0" o:connectangles="0,0,0"/>
                      </v:shape>
                      <v:shape id="Freeform 58" o:spid="_x0000_s1072" style="position:absolute;left:18095;top:-18061;width:3;height:0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" path="m,24c21,23,88,19,129,15,170,11,222,3,246,e" filled="f" strokecolor="windowText" strokeweight="1pt">
                        <v:path arrowok="t" o:connecttype="custom" o:connectlocs="0,24;129,15;246,0" o:connectangles="0,0,0"/>
                      </v:shape>
                      <v:shape id="Freeform 59" o:spid="_x0000_s1073" style="position:absolute;left:18095;top:-18061;width:3;height:0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" path="m,24c21,23,88,19,129,15,170,11,222,3,246,e" filled="f" strokecolor="windowText" strokeweight="1pt">
                        <v:path arrowok="t" o:connecttype="custom" o:connectlocs="0,24;129,15;246,0" o:connectangles="0,0,0"/>
                      </v:shape>
                      <v:shape id="Freeform 60" o:spid="_x0000_s1074" style="position:absolute;left:18095;top:-18060;width:3;height:0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" path="m,24c21,23,88,19,129,15,170,11,222,3,246,e" filled="f" strokecolor="windowText" strokeweight="1pt">
                        <v:path arrowok="t" o:connecttype="custom" o:connectlocs="0,24;129,15;246,0" o:connectangles="0,0,0"/>
                      </v:shape>
                      <v:shape id="Freeform 61" o:spid="_x0000_s1075" style="position:absolute;left:18095;top:-18060;width:3;height:0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" path="m,24c21,23,88,19,129,15,170,11,222,3,246,e" filled="f" strokecolor="windowText" strokeweight="1pt">
                        <v:path arrowok="t" o:connecttype="custom" o:connectlocs="0,24;129,15;246,0" o:connectangles="0,0,0"/>
                      </v:shape>
                    </v:group>
                    <v:group id="Group 62" o:spid="_x0000_s1076" style="position:absolute;left:18094;top:-18059;width:4;height:2" coordorigin="18094,-18059" coordsize="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    <v:shape id="Freeform 63" o:spid="_x0000_s1077" style="position:absolute;left:18094;top:-18059;width:4;height:0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" path="m,24v37,,150,4,222,c294,20,388,5,432,e" filled="f" strokecolor="windowText" strokeweight="1pt">
                        <v:path arrowok="t" o:connecttype="custom" o:connectlocs="0,24;222,24;432,0" o:connectangles="0,0,0"/>
                      </v:shape>
                      <v:shape id="Freeform 64" o:spid="_x0000_s1078" style="position:absolute;left:18095;top:-18059;width:3;height:0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" path="m,24c21,23,88,19,129,15,170,11,222,3,246,e" filled="f" strokecolor="windowText" strokeweight="1pt">
                        <v:path arrowok="t" o:connecttype="custom" o:connectlocs="0,24;129,15;246,0" o:connectangles="0,0,0"/>
                      </v:shape>
                      <v:shape id="Freeform 65" o:spid="_x0000_s1079" style="position:absolute;left:18095;top:-18058;width:3;height:0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" path="m,24c21,23,88,19,129,15,170,11,222,3,246,e" filled="f" strokecolor="windowText" strokeweight="1pt">
                        <v:path arrowok="t" o:connecttype="custom" o:connectlocs="0,24;129,15;246,0" o:connectangles="0,0,0"/>
                      </v:shape>
                      <v:shape id="Freeform 66" o:spid="_x0000_s1080" style="position:absolute;left:18095;top:-18058;width:3;height:0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" path="m,24c21,23,88,19,129,15,170,11,222,3,246,e" filled="f" strokecolor="windowText" strokeweight="1pt">
                        <v:path arrowok="t" o:connecttype="custom" o:connectlocs="0,24;129,15;246,0" o:connectangles="0,0,0"/>
                      </v:shape>
                      <v:shape id="Freeform 67" o:spid="_x0000_s1081" style="position:absolute;left:18095;top:-18058;width:3;height:1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" path="m,24c21,23,88,19,129,15,170,11,222,3,246,e" filled="f" strokecolor="windowText" strokeweight="1pt">
                        <v:path arrowok="t" o:connecttype="custom" o:connectlocs="0,24;129,15;246,0" o:connectangles="0,0,0"/>
                      </v:shape>
                    </v:group>
                    <v:group id="Group 68" o:spid="_x0000_s1082" style="position:absolute;left:18094;top:-18057;width:4;height:2" coordorigin="18094,-18057" coordsize="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    <v:shape id="Freeform 69" o:spid="_x0000_s1083" style="position:absolute;left:18094;top:-18057;width:4;height:0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" path="m,24v37,,150,4,222,c294,20,388,5,432,e" filled="f" strokecolor="windowText" strokeweight="1pt">
                        <v:path arrowok="t" o:connecttype="custom" o:connectlocs="0,24;222,24;432,0" o:connectangles="0,0,0"/>
                      </v:shape>
                      <v:shape id="Freeform 70" o:spid="_x0000_s1084" style="position:absolute;left:18095;top:-18057;width:3;height:1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" path="m,24c21,23,88,19,129,15,170,11,222,3,246,e" filled="f" strokecolor="windowText" strokeweight="1pt">
                        <v:path arrowok="t" o:connecttype="custom" o:connectlocs="0,24;129,15;246,0" o:connectangles="0,0,0"/>
                      </v:shape>
                      <v:shape id="Freeform 71" o:spid="_x0000_s1085" style="position:absolute;left:18095;top:-18056;width:3;height:0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" path="m,24c21,23,88,19,129,15,170,11,222,3,246,e" filled="f" strokecolor="windowText" strokeweight="1pt">
                        <v:path arrowok="t" o:connecttype="custom" o:connectlocs="0,24;129,15;246,0" o:connectangles="0,0,0"/>
                      </v:shape>
                      <v:shape id="Freeform 72" o:spid="_x0000_s1086" style="position:absolute;left:18095;top:-18056;width:3;height:1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" path="m,24c21,23,88,19,129,15,170,11,222,3,246,e" filled="f" strokecolor="windowText" strokeweight="1pt">
                        <v:path arrowok="t" o:connecttype="custom" o:connectlocs="0,24;129,15;246,0" o:connectangles="0,0,0"/>
                      </v:shape>
                      <v:shape id="Freeform 73" o:spid="_x0000_s1087" style="position:absolute;left:18095;top:-18055;width:3;height:0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" path="m,24c21,23,88,19,129,15,170,11,222,3,246,e" filled="f" strokecolor="windowText" strokeweight="1pt">
                        <v:path arrowok="t" o:connecttype="custom" o:connectlocs="0,24;129,15;246,0" o:connectangles="0,0,0"/>
                      </v:shape>
                    </v:group>
                    <v:shape id="Freeform 74" o:spid="_x0000_s1088" style="position:absolute;left:18094;top:-18055;width:4;height:1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" path="m,24v37,,150,4,222,c294,20,388,5,432,e" filled="f" strokecolor="windowText" strokeweight="1pt">
                      <v:path arrowok="t" o:connecttype="custom" o:connectlocs="0,24;222,24;432,0" o:connectangles="0,0,0"/>
                    </v:shape>
                    <v:shape id="Freeform 75" o:spid="_x0000_s1089" style="position:absolute;left:18095;top:-18054;width:3;height:0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" path="m,24c21,23,88,19,129,15,170,11,222,3,246,e" filled="f" strokecolor="windowText" strokeweight="1pt">
                      <v:path arrowok="t" o:connecttype="custom" o:connectlocs="0,24;129,15;246,0" o:connectangles="0,0,0"/>
                    </v:shape>
                    <v:shape id="Freeform 76" o:spid="_x0000_s1090" style="position:absolute;left:18095;top:-18054;width:3;height:1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" path="m,24c21,23,88,19,129,15,170,11,222,3,246,e" filled="f" strokecolor="windowText" strokeweight="1pt">
                      <v:path arrowok="t" o:connecttype="custom" o:connectlocs="0,24;129,15;246,0" o:connectangles="0,0,0"/>
                    </v:shape>
                    <v:shape id="Freeform 77" o:spid="_x0000_s1091" style="position:absolute;left:18095;top:-18053;width:3;height:0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" path="m,24c21,23,88,19,129,15,170,11,222,3,246,e" filled="f" strokecolor="windowText" strokeweight="1pt">
                      <v:path arrowok="t" o:connecttype="custom" o:connectlocs="0,24;129,15;246,0" o:connectangles="0,0,0"/>
                    </v:shape>
                    <v:shape id="Freeform 78" o:spid="_x0000_s1092" style="position:absolute;left:18095;top:-18053;width:3;height:0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" path="m,24c21,23,88,19,129,15,170,11,222,3,246,e" filled="f" strokecolor="windowText" strokeweight="1pt">
                      <v:path arrowok="t" o:connecttype="custom" o:connectlocs="0,24;129,15;246,0" o:connectangles="0,0,0"/>
                    </v:shape>
                    <v:shape id="Freeform 79" o:spid="_x0000_s1093" style="position:absolute;left:18094;top:-18052;width:4;height:0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" path="m,24v37,,150,4,222,c294,20,388,5,432,e" filled="f" strokecolor="windowText" strokeweight="1pt">
                      <v:path arrowok="t" o:connecttype="custom" o:connectlocs="0,24;222,24;432,0" o:connectangles="0,0,0"/>
                    </v:shape>
                  </v:group>
                </v:group>
                <v:shapetype id="_x0000_t16" coordsize="21600,21600" o:spt="16" adj="5400" path="m@0,l0@0,,21600@1,21600,21600@2,21600,xem0@0nfl@1@0,21600,em@1@0nfl@1,21600e">
                  <v:stroke joinstyle="miter"/>
                  <v:formulas>
                    <v:f eqn="val #0"/>
                    <v:f eqn="sum width 0 #0"/>
                    <v:f eqn="sum height 0 #0"/>
                    <v:f eqn="mid height #0"/>
                    <v:f eqn="prod @1 1 2"/>
                    <v:f eqn="prod @2 1 2"/>
                    <v:f eqn="mid width #0"/>
                  </v:formulas>
                  <v:path o:extrusionok="f" gradientshapeok="t" limo="10800,10800" o:connecttype="custom" o:connectlocs="@6,0;@4,@0;0,@3;@4,21600;@1,@3;21600,@5" o:connectangles="270,270,180,90,0,0" textboxrect="0,@0,@1,21600"/>
                  <v:handles>
                    <v:h position="topLeft,#0" switch="" yrange="0,21600"/>
                  </v:handles>
                  <o:complex v:ext="view"/>
                </v:shapetype>
                <v:shape id="Cube 80" o:spid="_x0000_s1094" type="#_x0000_t16" style="position:absolute;left:36598;top:4743;width:10795;height:107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" fillcolor="window" strokecolor="windowText" strokeweight="1.5pt"/>
                <v:shape id="Text Box 81" o:spid="_x0000_s1095" type="#_x0000_t202" style="position:absolute;left:41319;top:17316;width:342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" filled="f" stroked="f" strokeweight=".5pt">
                  <v:textbox>
                    <w:txbxContent>
                      <w:p w14:paraId="67B3921A" w14:textId="77777777" w:rsidR="00C77135" w:rsidRPr="00B62021" w:rsidRDefault="00C77135" w:rsidP="00C77135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lang w:bidi="ar-DZ"/>
                          </w:rPr>
                        </w:pPr>
                        <w:r w:rsidRPr="00B62021"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  <w:t>1</w:t>
                        </w:r>
                      </w:p>
                    </w:txbxContent>
                  </v:textbox>
                </v:shape>
                <v:shape id="Text Box 82" o:spid="_x0000_s1096" type="#_x0000_t202" style="position:absolute;left:43605;top:17316;width:342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" filled="f" stroked="f" strokeweight=".5pt">
                  <v:textbox>
                    <w:txbxContent>
                      <w:p w14:paraId="5B1AB27F" w14:textId="77777777" w:rsidR="00C77135" w:rsidRPr="00B62021" w:rsidRDefault="00C77135" w:rsidP="00C77135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0</w:t>
                        </w:r>
                      </w:p>
                    </w:txbxContent>
                  </v:textbox>
                </v:shape>
                <v:shape id="Text Box 83" o:spid="_x0000_s1097" type="#_x0000_t202" style="position:absolute;left:39582;top:17316;width:2880;height:2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" filled="f" stroked="f" strokeweight=".5pt">
                  <v:textbox>
                    <w:txbxContent>
                      <w:p w14:paraId="412D1236" w14:textId="77777777" w:rsidR="00C77135" w:rsidRPr="00B62021" w:rsidRDefault="00C77135" w:rsidP="00C77135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shape>
                <v:shape id="Text Box 93" o:spid="_x0000_s1098" type="#_x0000_t202" style="position:absolute;left:35604;top:17316;width:342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" filled="f" stroked="f" strokeweight=".5pt">
                  <v:textbox>
                    <w:txbxContent>
                      <w:p w14:paraId="6CA05B05" w14:textId="77777777" w:rsidR="00C77135" w:rsidRPr="00B62021" w:rsidRDefault="00C77135" w:rsidP="00C77135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4</w:t>
                        </w:r>
                      </w:p>
                    </w:txbxContent>
                  </v:textbox>
                </v:shape>
                <v:shape id="Text Box 94" o:spid="_x0000_s1099" type="#_x0000_t202" style="position:absolute;left:37743;top:17316;width:342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" filled="f" stroked="f" strokeweight=".5pt">
                  <v:textbox>
                    <w:txbxContent>
                      <w:p w14:paraId="0A8ED0FB" w14:textId="77777777" w:rsidR="00C77135" w:rsidRPr="00B62021" w:rsidRDefault="00C77135" w:rsidP="00C77135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3</w:t>
                        </w:r>
                      </w:p>
                    </w:txbxContent>
                  </v:textbox>
                </v:shape>
                <v:shape id="Text Box 95" o:spid="_x0000_s1100" type="#_x0000_t202" style="position:absolute;left:33507;top:17316;width:3240;height:3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" filled="f" stroked="f" strokeweight=".5pt">
                  <v:textbox>
                    <w:txbxContent>
                      <w:p w14:paraId="60C4851F" w14:textId="77777777" w:rsidR="00C77135" w:rsidRPr="00B62021" w:rsidRDefault="00C77135" w:rsidP="00C77135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5</w:t>
                        </w:r>
                      </w:p>
                    </w:txbxContent>
                  </v:textbox>
                </v:shape>
                <v:shape id="Text Box 96" o:spid="_x0000_s1101" type="#_x0000_t202" style="position:absolute;left:31581;top:17316;width:2880;height:2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" filled="f" stroked="f" strokeweight=".5pt">
                  <v:textbox>
                    <w:txbxContent>
                      <w:p w14:paraId="576108FC" w14:textId="77777777" w:rsidR="00C77135" w:rsidRPr="00B62021" w:rsidRDefault="00C77135" w:rsidP="00C77135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6</w:t>
                        </w:r>
                      </w:p>
                    </w:txbxContent>
                  </v:textbox>
                </v:shape>
                <v:shape id="Text Box 97" o:spid="_x0000_s1102" type="#_x0000_t202" style="position:absolute;left:29655;top:17316;width:2520;height:2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" filled="f" stroked="f" strokeweight=".5pt">
                  <v:textbox>
                    <w:txbxContent>
                      <w:p w14:paraId="35AA7B39" w14:textId="77777777" w:rsidR="00C77135" w:rsidRPr="00B62021" w:rsidRDefault="00C77135" w:rsidP="00C77135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7</w:t>
                        </w:r>
                      </w:p>
                    </w:txbxContent>
                  </v:textbox>
                </v:shape>
                <v:shape id="Text Box 98" o:spid="_x0000_s1103" type="#_x0000_t202" style="position:absolute;left:25506;top:17316;width:3240;height:3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" filled="f" stroked="f" strokeweight=".5pt">
                  <v:textbox>
                    <w:txbxContent>
                      <w:p w14:paraId="6431EA7A" w14:textId="77777777" w:rsidR="00C77135" w:rsidRPr="00B62021" w:rsidRDefault="00C77135" w:rsidP="00C77135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9</w:t>
                        </w:r>
                      </w:p>
                    </w:txbxContent>
                  </v:textbox>
                </v:shape>
                <v:shape id="Text Box 99" o:spid="_x0000_s1104" type="#_x0000_t202" style="position:absolute;left:23031;top:17316;width:342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" filled="f" stroked="f" strokeweight=".5pt">
                  <v:textbox>
                    <w:txbxContent>
                      <w:p w14:paraId="3212EB88" w14:textId="77777777" w:rsidR="00C77135" w:rsidRPr="00B62021" w:rsidRDefault="00C77135" w:rsidP="00C77135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10</w:t>
                        </w:r>
                      </w:p>
                    </w:txbxContent>
                  </v:textbox>
                </v:shape>
                <v:shape id="Text Box 100" o:spid="_x0000_s1105" type="#_x0000_t202" style="position:absolute;left:27603;top:17316;width:342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" filled="f" stroked="f" strokeweight=".5pt">
                  <v:textbox>
                    <w:txbxContent>
                      <w:p w14:paraId="7DB52910" w14:textId="77777777" w:rsidR="00C77135" w:rsidRPr="00B62021" w:rsidRDefault="00C77135" w:rsidP="00C77135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8</w:t>
                        </w:r>
                      </w:p>
                    </w:txbxContent>
                  </v:textbox>
                </v:shape>
                <v:shape id="Text Box 101" o:spid="_x0000_s1106" type="#_x0000_t202" style="position:absolute;left:19453;top:16024;width:4572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" filled="f" stroked="f" strokeweight=".5pt">
                  <v:textbox>
                    <w:txbxContent>
                      <w:p w14:paraId="40014495" w14:textId="77777777" w:rsidR="00C77135" w:rsidRPr="00C77135" w:rsidRDefault="00C77135" w:rsidP="00C77135">
                        <w:pPr>
                          <w:rPr>
                            <w:rFonts w:asciiTheme="majorBidi" w:hAnsiTheme="majorBidi" w:cstheme="majorBidi"/>
                            <w:sz w:val="28"/>
                            <w:szCs w:val="28"/>
                            <w:lang w:bidi="ar-DZ"/>
                          </w:rPr>
                        </w:pPr>
                        <w:r w:rsidRPr="00C77135">
                          <w:rPr>
                            <w:rFonts w:asciiTheme="majorBidi" w:hAnsiTheme="majorBidi" w:cstheme="majorBidi"/>
                            <w:sz w:val="28"/>
                            <w:szCs w:val="28"/>
                            <w:lang w:bidi="ar-DZ"/>
                          </w:rPr>
                          <w:t>cm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C7D7C" w:rsidRPr="00083779">
        <w:rPr>
          <w:rFonts w:eastAsia="Times New Roman" w:cs="Calibri" w:hint="cs"/>
          <w:sz w:val="30"/>
          <w:szCs w:val="30"/>
          <w:rtl/>
          <w:lang w:val="en-US" w:bidi="ar-DZ"/>
        </w:rPr>
        <w:t>ما هو طول ضلع المكعب؟</w:t>
      </w:r>
    </w:p>
    <w:p w14:paraId="490E6BA3" w14:textId="77777777" w:rsidR="00083779" w:rsidRPr="00083779" w:rsidRDefault="00083779" w:rsidP="00D133E3">
      <w:pPr>
        <w:pStyle w:val="ListParagraph"/>
        <w:bidi/>
        <w:spacing w:before="240" w:line="276" w:lineRule="auto"/>
        <w:rPr>
          <w:rFonts w:eastAsia="Times New Roman" w:cs="Calibri"/>
          <w:sz w:val="30"/>
          <w:szCs w:val="30"/>
          <w:rtl/>
          <w:lang w:val="en-US" w:bidi="ar-DZ"/>
        </w:rPr>
      </w:pPr>
      <w:r>
        <w:rPr>
          <w:rFonts w:eastAsia="Times New Roman" w:cs="Calibri" w:hint="cs"/>
          <w:sz w:val="30"/>
          <w:szCs w:val="30"/>
          <w:rtl/>
          <w:lang w:val="en-US" w:bidi="ar-DZ"/>
        </w:rPr>
        <w:t>.  .  .  .  .  .  .  .  .  .  .  .  .  .</w:t>
      </w:r>
      <m:oMath>
        <m:r>
          <w:rPr>
            <w:rFonts w:ascii="Cambria Math" w:eastAsia="Times New Roman" w:hAnsi="Cambria Math" w:cs="Calibri"/>
            <w:sz w:val="30"/>
            <w:szCs w:val="30"/>
            <w:lang w:val="en-US" w:bidi="ar-DZ"/>
          </w:rPr>
          <m:t>a=</m:t>
        </m:r>
      </m:oMath>
    </w:p>
    <w:p w14:paraId="49441E7C" w14:textId="77777777" w:rsidR="00083779" w:rsidRPr="00083779" w:rsidRDefault="00D133E3" w:rsidP="00C85749">
      <w:pPr>
        <w:pStyle w:val="ListParagraph"/>
        <w:numPr>
          <w:ilvl w:val="0"/>
          <w:numId w:val="1"/>
        </w:numPr>
        <w:bidi/>
        <w:spacing w:before="240" w:line="276" w:lineRule="auto"/>
        <w:rPr>
          <w:rFonts w:eastAsia="Times New Roman" w:cs="Calibri"/>
          <w:sz w:val="30"/>
          <w:szCs w:val="30"/>
          <w:rtl/>
          <w:lang w:val="en-US" w:bidi="ar-DZ"/>
        </w:rPr>
      </w:pPr>
      <w:r>
        <w:rPr>
          <w:rFonts w:eastAsia="Times New Roman" w:cs="Calibri" w:hint="cs"/>
          <w:noProof/>
          <w:sz w:val="30"/>
          <w:szCs w:val="30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D000202" wp14:editId="345A03C8">
                <wp:simplePos x="0" y="0"/>
                <wp:positionH relativeFrom="column">
                  <wp:posOffset>684226</wp:posOffset>
                </wp:positionH>
                <wp:positionV relativeFrom="paragraph">
                  <wp:posOffset>129236</wp:posOffset>
                </wp:positionV>
                <wp:extent cx="802640" cy="342900"/>
                <wp:effectExtent l="0" t="0" r="16510" b="19050"/>
                <wp:wrapNone/>
                <wp:docPr id="102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264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555335" w14:textId="77777777" w:rsidR="00D133E3" w:rsidRPr="00D133E3" w:rsidRDefault="00D133E3" w:rsidP="00D133E3">
                            <w:pPr>
                              <w:bidi/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D133E3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</w:t>
                            </w:r>
                            <w:r w:rsidRPr="00D133E3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133E3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000202" id="Text Box 102" o:spid="_x0000_s1107" type="#_x0000_t202" style="position:absolute;left:0;text-align:left;margin-left:53.9pt;margin-top:10.2pt;width:63.2pt;height:27pt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" fillcolor="white [3201]" strokeweight=".5pt">
                <v:textbox>
                  <w:txbxContent>
                    <w:p w14:paraId="1C555335" w14:textId="77777777" w:rsidR="00D133E3" w:rsidRPr="00D133E3" w:rsidRDefault="00D133E3" w:rsidP="00D133E3">
                      <w:pPr>
                        <w:bidi/>
                        <w:rPr>
                          <w:sz w:val="28"/>
                          <w:szCs w:val="28"/>
                          <w:lang w:bidi="ar-DZ"/>
                        </w:rPr>
                      </w:pPr>
                      <w:r w:rsidRPr="00D133E3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</w:t>
                      </w:r>
                      <w:r w:rsidRPr="00D133E3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D133E3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>01</w:t>
                      </w:r>
                    </w:p>
                  </w:txbxContent>
                </v:textbox>
              </v:shape>
            </w:pict>
          </mc:Fallback>
        </mc:AlternateContent>
      </w:r>
      <w:r w:rsidR="005C7D7C" w:rsidRPr="00083779">
        <w:rPr>
          <w:rFonts w:eastAsia="Times New Roman" w:cs="Calibri" w:hint="cs"/>
          <w:sz w:val="30"/>
          <w:szCs w:val="30"/>
          <w:rtl/>
          <w:lang w:val="en-US" w:bidi="ar-DZ"/>
        </w:rPr>
        <w:t>ما اسم الأداة المستعملة لقياس هذا الطول؟</w:t>
      </w:r>
    </w:p>
    <w:p w14:paraId="555265D2" w14:textId="77777777" w:rsidR="00083779" w:rsidRPr="00083779" w:rsidRDefault="00083779" w:rsidP="00083779">
      <w:pPr>
        <w:pStyle w:val="ListParagraph"/>
        <w:bidi/>
        <w:spacing w:line="276" w:lineRule="auto"/>
        <w:rPr>
          <w:rFonts w:eastAsia="Times New Roman" w:cs="Calibri"/>
          <w:sz w:val="30"/>
          <w:szCs w:val="30"/>
          <w:rtl/>
          <w:lang w:val="en-US" w:bidi="ar-DZ"/>
        </w:rPr>
      </w:pPr>
      <w:r>
        <w:rPr>
          <w:rFonts w:eastAsia="Times New Roman" w:cs="Calibri" w:hint="cs"/>
          <w:sz w:val="30"/>
          <w:szCs w:val="30"/>
          <w:rtl/>
          <w:lang w:val="en-US" w:bidi="ar-DZ"/>
        </w:rPr>
        <w:t>.  .  .  .  .  .  .  .  .  .  .  .  .  .  .  .  .  .</w:t>
      </w:r>
    </w:p>
    <w:p w14:paraId="5518FCE8" w14:textId="77777777" w:rsidR="005C7D7C" w:rsidRDefault="005C7D7C" w:rsidP="00C85749">
      <w:pPr>
        <w:pStyle w:val="ListParagraph"/>
        <w:numPr>
          <w:ilvl w:val="0"/>
          <w:numId w:val="1"/>
        </w:numPr>
        <w:bidi/>
        <w:spacing w:after="0" w:line="276" w:lineRule="auto"/>
        <w:rPr>
          <w:rFonts w:eastAsia="Times New Roman" w:cs="Calibri"/>
          <w:sz w:val="30"/>
          <w:szCs w:val="30"/>
          <w:lang w:val="en-US" w:bidi="ar-DZ"/>
        </w:rPr>
      </w:pPr>
      <w:r w:rsidRPr="00083779">
        <w:rPr>
          <w:rFonts w:eastAsia="Times New Roman" w:cs="Calibri" w:hint="cs"/>
          <w:sz w:val="30"/>
          <w:szCs w:val="30"/>
          <w:rtl/>
          <w:lang w:val="en-US" w:bidi="ar-DZ"/>
        </w:rPr>
        <w:t>أحسب</w:t>
      </w:r>
      <m:oMath>
        <m:r>
          <w:rPr>
            <w:rFonts w:ascii="Cambria Math" w:eastAsia="Times New Roman" w:hAnsi="Cambria Math" w:cs="Calibri"/>
            <w:sz w:val="30"/>
            <w:szCs w:val="30"/>
            <w:lang w:val="en-US" w:bidi="ar-DZ"/>
          </w:rPr>
          <m:t>V</m:t>
        </m:r>
      </m:oMath>
      <w:r w:rsidR="00D133E3">
        <w:rPr>
          <w:rFonts w:eastAsia="Times New Roman" w:cs="Calibri"/>
          <w:sz w:val="30"/>
          <w:szCs w:val="30"/>
          <w:lang w:val="en-US" w:bidi="ar-DZ"/>
        </w:rPr>
        <w:t xml:space="preserve"> </w:t>
      </w:r>
      <w:r w:rsidRPr="00083779">
        <w:rPr>
          <w:rFonts w:eastAsia="Times New Roman" w:cs="Calibri" w:hint="cs"/>
          <w:sz w:val="30"/>
          <w:szCs w:val="30"/>
          <w:rtl/>
          <w:lang w:val="en-US" w:bidi="ar-DZ"/>
        </w:rPr>
        <w:t xml:space="preserve"> حجم المكعب؟</w:t>
      </w:r>
    </w:p>
    <w:p w14:paraId="3AAB4565" w14:textId="77777777" w:rsidR="00083779" w:rsidRDefault="00083779" w:rsidP="00D133E3">
      <w:pPr>
        <w:bidi/>
        <w:spacing w:after="0" w:line="276" w:lineRule="auto"/>
        <w:rPr>
          <w:rFonts w:eastAsia="Times New Roman" w:cs="Calibri"/>
          <w:sz w:val="30"/>
          <w:szCs w:val="30"/>
          <w:rtl/>
          <w:lang w:val="en-US" w:bidi="ar-DZ"/>
        </w:rPr>
      </w:pPr>
      <w:r>
        <w:rPr>
          <w:rFonts w:eastAsia="Times New Roman" w:cs="Calibri" w:hint="cs"/>
          <w:sz w:val="30"/>
          <w:szCs w:val="30"/>
          <w:rtl/>
          <w:lang w:val="en-US" w:bidi="ar-DZ"/>
        </w:rPr>
        <w:t xml:space="preserve">.  .  .  .  .  .  .  .  .  .  .  .  .  .  .  .  .  .  .  .  .  .  . </w:t>
      </w:r>
      <m:oMath>
        <m:r>
          <w:rPr>
            <w:rFonts w:ascii="Cambria Math" w:eastAsia="Times New Roman" w:hAnsi="Cambria Math" w:cs="Calibri"/>
            <w:sz w:val="30"/>
            <w:szCs w:val="30"/>
            <w:lang w:val="en-US" w:bidi="ar-DZ"/>
          </w:rPr>
          <m:t>V=</m:t>
        </m:r>
      </m:oMath>
      <w:r>
        <w:rPr>
          <w:rFonts w:eastAsia="Times New Roman" w:cs="Calibri" w:hint="cs"/>
          <w:sz w:val="30"/>
          <w:szCs w:val="30"/>
          <w:rtl/>
          <w:lang w:val="en-US" w:bidi="ar-DZ"/>
        </w:rPr>
        <w:t xml:space="preserve"> .  .</w:t>
      </w:r>
    </w:p>
    <w:p w14:paraId="579209DC" w14:textId="77777777" w:rsidR="00083779" w:rsidRPr="00083779" w:rsidRDefault="00083779" w:rsidP="00083779">
      <w:pPr>
        <w:bidi/>
        <w:spacing w:after="0" w:line="276" w:lineRule="auto"/>
        <w:rPr>
          <w:rFonts w:eastAsia="Times New Roman" w:cs="Calibri"/>
          <w:sz w:val="30"/>
          <w:szCs w:val="30"/>
          <w:rtl/>
          <w:lang w:val="en-US" w:bidi="ar-DZ"/>
        </w:rPr>
      </w:pPr>
      <w:r>
        <w:rPr>
          <w:rFonts w:eastAsia="Times New Roman" w:cs="Calibri" w:hint="cs"/>
          <w:sz w:val="30"/>
          <w:szCs w:val="30"/>
          <w:rtl/>
          <w:lang w:val="en-US" w:bidi="ar-DZ"/>
        </w:rPr>
        <w:t>.  .  .  .  .  .  .  .  .  .  .  .  .  .  .  .  .  .   .  .  .  .  .  .  .</w:t>
      </w:r>
    </w:p>
    <w:p w14:paraId="1891126B" w14:textId="77777777" w:rsidR="005C7D7C" w:rsidRPr="00083779" w:rsidRDefault="00174A76" w:rsidP="00C85749">
      <w:pPr>
        <w:pStyle w:val="ListParagraph"/>
        <w:numPr>
          <w:ilvl w:val="0"/>
          <w:numId w:val="1"/>
        </w:numPr>
        <w:bidi/>
        <w:spacing w:line="240" w:lineRule="auto"/>
        <w:rPr>
          <w:rFonts w:eastAsia="Times New Roman" w:cs="Calibri"/>
          <w:sz w:val="30"/>
          <w:szCs w:val="30"/>
          <w:rtl/>
          <w:lang w:val="en-US" w:bidi="ar-DZ"/>
        </w:rPr>
      </w:pPr>
      <w:r>
        <w:rPr>
          <w:rFonts w:ascii="Times New Roman" w:eastAsia="Calibri" w:hAnsi="Times New Roman" w:cs="Times New Roman"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7C4FEFA3" wp14:editId="21A93435">
                <wp:simplePos x="0" y="0"/>
                <wp:positionH relativeFrom="column">
                  <wp:posOffset>265381</wp:posOffset>
                </wp:positionH>
                <wp:positionV relativeFrom="paragraph">
                  <wp:posOffset>1419225</wp:posOffset>
                </wp:positionV>
                <wp:extent cx="990601" cy="341145"/>
                <wp:effectExtent l="0" t="0" r="0" b="20955"/>
                <wp:wrapNone/>
                <wp:docPr id="43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0601" cy="341145"/>
                          <a:chOff x="-1" y="43542"/>
                          <a:chExt cx="990601" cy="341145"/>
                        </a:xfrm>
                      </wpg:grpSpPr>
                      <wps:wsp>
                        <wps:cNvPr id="117" name="Text Box 117"/>
                        <wps:cNvSpPr txBox="1"/>
                        <wps:spPr>
                          <a:xfrm>
                            <a:off x="0" y="43542"/>
                            <a:ext cx="990600" cy="3143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E64DE2A" w14:textId="77777777" w:rsidR="00CD49ED" w:rsidRPr="005F5552" w:rsidRDefault="00CD49ED">
                              <w:pPr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5F5552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اقلب الورقة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Snip Single Corner Rectangle 118"/>
                        <wps:cNvSpPr/>
                        <wps:spPr>
                          <a:xfrm flipH="1">
                            <a:off x="-1" y="60687"/>
                            <a:ext cx="885825" cy="324000"/>
                          </a:xfrm>
                          <a:prstGeom prst="snip1Rect">
                            <a:avLst>
                              <a:gd name="adj" fmla="val 35656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4FEFA3" id="Group 43" o:spid="_x0000_s1108" style="position:absolute;left:0;text-align:left;margin-left:20.9pt;margin-top:111.75pt;width:78pt;height:26.85pt;z-index:251686912;mso-height-relative:margin" coordorigin=",435" coordsize="9906,34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">
                <v:shape id="Text Box 117" o:spid="_x0000_s1109" type="#_x0000_t202" style="position:absolute;top:435;width:9906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" fillcolor="white [3201]" stroked="f" strokeweight=".5pt">
                  <v:textbox>
                    <w:txbxContent>
                      <w:p w14:paraId="2E64DE2A" w14:textId="77777777" w:rsidR="00CD49ED" w:rsidRPr="005F5552" w:rsidRDefault="00CD49ED">
                        <w:pPr>
                          <w:rPr>
                            <w:rFonts w:ascii="Sakkal Majalla" w:hAnsi="Sakkal Majalla" w:cs="Sakkal Majalla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5F5552">
                          <w:rPr>
                            <w:rFonts w:ascii="Sakkal Majalla" w:hAnsi="Sakkal Majalla" w:cs="Sakkal Majalla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اقلب الورقة</w:t>
                        </w:r>
                      </w:p>
                    </w:txbxContent>
                  </v:textbox>
                </v:shape>
                <v:shape id="Snip Single Corner Rectangle 118" o:spid="_x0000_s1110" style="position:absolute;top:606;width:8858;height:3240;flip:x;visibility:visible;mso-wrap-style:square;v-text-anchor:middle" coordsize="885825,3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" path="m,l770300,,885825,115525r,208475l,324000,,xe" filled="f" strokecolor="black [3200]" strokeweight="1.5pt">
                  <v:stroke joinstyle="miter"/>
                  <v:path arrowok="t" o:connecttype="custom" o:connectlocs="0,0;770300,0;885825,115525;885825,324000;0,324000;0,0" o:connectangles="0,0,0,0,0,0"/>
                </v:shape>
              </v:group>
            </w:pict>
          </mc:Fallback>
        </mc:AlternateContent>
      </w:r>
      <w:r w:rsidR="005C7D7C" w:rsidRPr="00083779">
        <w:rPr>
          <w:rFonts w:eastAsia="Times New Roman" w:cs="Calibri" w:hint="cs"/>
          <w:sz w:val="30"/>
          <w:szCs w:val="30"/>
          <w:rtl/>
          <w:lang w:val="en-US" w:bidi="ar-DZ"/>
        </w:rPr>
        <w:t>م</w:t>
      </w:r>
      <w:r w:rsidR="00C32360">
        <w:rPr>
          <w:rFonts w:eastAsia="Times New Roman" w:cs="Calibri" w:hint="cs"/>
          <w:sz w:val="30"/>
          <w:szCs w:val="30"/>
          <w:rtl/>
          <w:lang w:val="en-US" w:bidi="ar-DZ"/>
        </w:rPr>
        <w:t>َ</w:t>
      </w:r>
      <w:r w:rsidR="005C7D7C" w:rsidRPr="00083779">
        <w:rPr>
          <w:rFonts w:eastAsia="Times New Roman" w:cs="Calibri" w:hint="cs"/>
          <w:sz w:val="30"/>
          <w:szCs w:val="30"/>
          <w:rtl/>
          <w:lang w:val="en-US" w:bidi="ar-DZ"/>
        </w:rPr>
        <w:t>ث</w:t>
      </w:r>
      <w:r w:rsidR="00083779">
        <w:rPr>
          <w:rFonts w:eastAsia="Times New Roman" w:cs="Calibri" w:hint="cs"/>
          <w:sz w:val="30"/>
          <w:szCs w:val="30"/>
          <w:rtl/>
          <w:lang w:val="en-US" w:bidi="ar-DZ"/>
        </w:rPr>
        <w:t>ّ</w:t>
      </w:r>
      <w:r w:rsidR="00C32360">
        <w:rPr>
          <w:rFonts w:eastAsia="Times New Roman" w:cs="Calibri" w:hint="cs"/>
          <w:sz w:val="30"/>
          <w:szCs w:val="30"/>
          <w:rtl/>
          <w:lang w:val="en-US" w:bidi="ar-DZ"/>
        </w:rPr>
        <w:t>ِ</w:t>
      </w:r>
      <w:r w:rsidR="005C7D7C" w:rsidRPr="00083779">
        <w:rPr>
          <w:rFonts w:eastAsia="Times New Roman" w:cs="Calibri" w:hint="cs"/>
          <w:sz w:val="30"/>
          <w:szCs w:val="30"/>
          <w:rtl/>
          <w:lang w:val="en-US" w:bidi="ar-DZ"/>
        </w:rPr>
        <w:t>ل</w:t>
      </w:r>
      <w:r w:rsidR="00C32360">
        <w:rPr>
          <w:rFonts w:eastAsia="Times New Roman" w:cs="Calibri" w:hint="cs"/>
          <w:sz w:val="30"/>
          <w:szCs w:val="30"/>
          <w:rtl/>
          <w:lang w:val="en-US" w:bidi="ar-DZ"/>
        </w:rPr>
        <w:t>ْ</w:t>
      </w:r>
      <w:r w:rsidR="005C7D7C" w:rsidRPr="00083779">
        <w:rPr>
          <w:rFonts w:eastAsia="Times New Roman" w:cs="Calibri" w:hint="cs"/>
          <w:sz w:val="30"/>
          <w:szCs w:val="30"/>
          <w:rtl/>
          <w:lang w:val="en-US" w:bidi="ar-DZ"/>
        </w:rPr>
        <w:t xml:space="preserve"> باستعمال النموذج الحبيبي كل من 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398"/>
        <w:gridCol w:w="3398"/>
        <w:gridCol w:w="3399"/>
      </w:tblGrid>
      <w:tr w:rsidR="005C7D7C" w14:paraId="105F8D80" w14:textId="77777777" w:rsidTr="005C7D7C">
        <w:trPr>
          <w:trHeight w:val="1260"/>
        </w:trPr>
        <w:tc>
          <w:tcPr>
            <w:tcW w:w="3398" w:type="dxa"/>
          </w:tcPr>
          <w:p w14:paraId="107C5004" w14:textId="77777777" w:rsidR="005C7D7C" w:rsidRDefault="005C7D7C" w:rsidP="005C7D7C">
            <w:pPr>
              <w:bidi/>
              <w:spacing w:before="240"/>
              <w:rPr>
                <w:rFonts w:eastAsia="Times New Roman" w:cs="Calibri"/>
                <w:sz w:val="30"/>
                <w:szCs w:val="30"/>
                <w:rtl/>
                <w:lang w:val="en-US" w:bidi="ar-DZ"/>
              </w:rPr>
            </w:pPr>
          </w:p>
        </w:tc>
        <w:tc>
          <w:tcPr>
            <w:tcW w:w="3398" w:type="dxa"/>
          </w:tcPr>
          <w:p w14:paraId="0C166553" w14:textId="77777777" w:rsidR="005C7D7C" w:rsidRDefault="005C7D7C" w:rsidP="005C7D7C">
            <w:pPr>
              <w:bidi/>
              <w:spacing w:before="240"/>
              <w:rPr>
                <w:rFonts w:eastAsia="Times New Roman" w:cs="Calibri"/>
                <w:sz w:val="30"/>
                <w:szCs w:val="30"/>
                <w:rtl/>
                <w:lang w:val="en-US" w:bidi="ar-DZ"/>
              </w:rPr>
            </w:pPr>
          </w:p>
        </w:tc>
        <w:tc>
          <w:tcPr>
            <w:tcW w:w="3399" w:type="dxa"/>
          </w:tcPr>
          <w:p w14:paraId="5239D9A6" w14:textId="77777777" w:rsidR="005C7D7C" w:rsidRDefault="005C7D7C" w:rsidP="005C7D7C">
            <w:pPr>
              <w:bidi/>
              <w:spacing w:before="240"/>
              <w:rPr>
                <w:rFonts w:eastAsia="Times New Roman" w:cs="Calibri"/>
                <w:sz w:val="30"/>
                <w:szCs w:val="30"/>
                <w:rtl/>
                <w:lang w:val="en-US" w:bidi="ar-DZ"/>
              </w:rPr>
            </w:pPr>
          </w:p>
        </w:tc>
      </w:tr>
      <w:tr w:rsidR="005C7D7C" w14:paraId="4E3D8CC9" w14:textId="77777777" w:rsidTr="005C7D7C">
        <w:tc>
          <w:tcPr>
            <w:tcW w:w="3398" w:type="dxa"/>
          </w:tcPr>
          <w:p w14:paraId="3CC412F5" w14:textId="77777777" w:rsidR="005C7D7C" w:rsidRDefault="005C7D7C" w:rsidP="00083779">
            <w:pPr>
              <w:bidi/>
              <w:jc w:val="center"/>
              <w:rPr>
                <w:rFonts w:eastAsia="Times New Roman" w:cs="Calibri"/>
                <w:sz w:val="30"/>
                <w:szCs w:val="30"/>
                <w:rtl/>
                <w:lang w:val="en-US" w:bidi="ar-DZ"/>
              </w:rPr>
            </w:pPr>
            <w:r>
              <w:rPr>
                <w:rFonts w:eastAsia="Times New Roman" w:cs="Calibri" w:hint="cs"/>
                <w:sz w:val="30"/>
                <w:szCs w:val="30"/>
                <w:rtl/>
                <w:lang w:val="en-US" w:bidi="ar-DZ"/>
              </w:rPr>
              <w:t>المكعب</w:t>
            </w:r>
            <w:r w:rsidR="00D133E3">
              <w:rPr>
                <w:rFonts w:eastAsia="Times New Roman" w:cs="Calibri"/>
                <w:sz w:val="30"/>
                <w:szCs w:val="30"/>
                <w:lang w:val="en-US" w:bidi="ar-DZ"/>
              </w:rPr>
              <w:t xml:space="preserve"> </w:t>
            </w:r>
            <w:r w:rsidR="00D133E3">
              <w:rPr>
                <w:rFonts w:eastAsia="Times New Roman" w:cs="Calibri" w:hint="cs"/>
                <w:sz w:val="30"/>
                <w:szCs w:val="30"/>
                <w:rtl/>
                <w:lang w:val="en-US" w:bidi="ar-DZ"/>
              </w:rPr>
              <w:t xml:space="preserve"> (</w:t>
            </w:r>
            <w:r w:rsidR="00D133E3" w:rsidRPr="00C32360">
              <w:rPr>
                <w:rFonts w:asciiTheme="majorBidi" w:eastAsia="Times New Roman" w:hAnsiTheme="majorBidi" w:cstheme="majorBidi"/>
                <w:sz w:val="30"/>
                <w:szCs w:val="30"/>
                <w:rtl/>
                <w:lang w:val="en-US" w:bidi="ar-DZ"/>
              </w:rPr>
              <w:t>10</w:t>
            </w:r>
            <w:r w:rsidR="00D133E3">
              <w:rPr>
                <w:rFonts w:eastAsia="Times New Roman" w:cs="Calibri" w:hint="cs"/>
                <w:sz w:val="30"/>
                <w:szCs w:val="30"/>
                <w:rtl/>
                <w:lang w:val="en-US" w:bidi="ar-DZ"/>
              </w:rPr>
              <w:t xml:space="preserve"> حبيبات)</w:t>
            </w:r>
          </w:p>
        </w:tc>
        <w:tc>
          <w:tcPr>
            <w:tcW w:w="3398" w:type="dxa"/>
          </w:tcPr>
          <w:p w14:paraId="49182854" w14:textId="77777777" w:rsidR="005C7D7C" w:rsidRDefault="005C7D7C" w:rsidP="00083779">
            <w:pPr>
              <w:bidi/>
              <w:jc w:val="center"/>
              <w:rPr>
                <w:rFonts w:eastAsia="Times New Roman" w:cs="Calibri"/>
                <w:sz w:val="30"/>
                <w:szCs w:val="30"/>
                <w:rtl/>
                <w:lang w:val="en-US" w:bidi="ar-DZ"/>
              </w:rPr>
            </w:pPr>
            <w:r>
              <w:rPr>
                <w:rFonts w:eastAsia="Times New Roman" w:cs="Calibri" w:hint="cs"/>
                <w:sz w:val="30"/>
                <w:szCs w:val="30"/>
                <w:rtl/>
                <w:lang w:val="en-US" w:bidi="ar-DZ"/>
              </w:rPr>
              <w:t>الماء</w:t>
            </w:r>
            <w:r w:rsidR="00D133E3">
              <w:rPr>
                <w:rFonts w:eastAsia="Times New Roman" w:cs="Calibri" w:hint="cs"/>
                <w:sz w:val="30"/>
                <w:szCs w:val="30"/>
                <w:rtl/>
                <w:lang w:val="en-US" w:bidi="ar-DZ"/>
              </w:rPr>
              <w:t>(</w:t>
            </w:r>
            <w:r w:rsidR="00D133E3" w:rsidRPr="00C32360">
              <w:rPr>
                <w:rFonts w:asciiTheme="majorBidi" w:eastAsia="Times New Roman" w:hAnsiTheme="majorBidi" w:cstheme="majorBidi"/>
                <w:sz w:val="30"/>
                <w:szCs w:val="30"/>
                <w:rtl/>
                <w:lang w:val="en-US" w:bidi="ar-DZ"/>
              </w:rPr>
              <w:t>8</w:t>
            </w:r>
            <w:r w:rsidR="00D133E3">
              <w:rPr>
                <w:rFonts w:eastAsia="Times New Roman" w:cs="Calibri" w:hint="cs"/>
                <w:sz w:val="30"/>
                <w:szCs w:val="30"/>
                <w:rtl/>
                <w:lang w:val="en-US" w:bidi="ar-DZ"/>
              </w:rPr>
              <w:t xml:space="preserve"> حبيبات)</w:t>
            </w:r>
          </w:p>
        </w:tc>
        <w:tc>
          <w:tcPr>
            <w:tcW w:w="3399" w:type="dxa"/>
          </w:tcPr>
          <w:p w14:paraId="3ED00ADD" w14:textId="77777777" w:rsidR="005C7D7C" w:rsidRDefault="00C32360" w:rsidP="00083779">
            <w:pPr>
              <w:bidi/>
              <w:jc w:val="center"/>
              <w:rPr>
                <w:rFonts w:eastAsia="Times New Roman" w:cs="Calibri"/>
                <w:sz w:val="30"/>
                <w:szCs w:val="30"/>
                <w:rtl/>
                <w:lang w:val="en-US" w:bidi="ar-DZ"/>
              </w:rPr>
            </w:pPr>
            <w:r>
              <w:rPr>
                <w:rFonts w:eastAsia="Times New Roman" w:cs="Calibri" w:hint="cs"/>
                <w:sz w:val="30"/>
                <w:szCs w:val="30"/>
                <w:rtl/>
                <w:lang w:val="en-US" w:bidi="ar-DZ"/>
              </w:rPr>
              <w:t>غاز الأكسجين</w:t>
            </w:r>
            <w:r w:rsidR="00D133E3">
              <w:rPr>
                <w:rFonts w:eastAsia="Times New Roman" w:cs="Calibri" w:hint="cs"/>
                <w:sz w:val="30"/>
                <w:szCs w:val="30"/>
                <w:rtl/>
                <w:lang w:val="en-US" w:bidi="ar-DZ"/>
              </w:rPr>
              <w:t xml:space="preserve"> (</w:t>
            </w:r>
            <w:r w:rsidR="00D133E3" w:rsidRPr="00C32360">
              <w:rPr>
                <w:rFonts w:asciiTheme="majorBidi" w:eastAsia="Times New Roman" w:hAnsiTheme="majorBidi" w:cstheme="majorBidi"/>
                <w:sz w:val="30"/>
                <w:szCs w:val="30"/>
                <w:rtl/>
                <w:lang w:val="en-US" w:bidi="ar-DZ"/>
              </w:rPr>
              <w:t>6</w:t>
            </w:r>
            <w:r w:rsidR="00D133E3">
              <w:rPr>
                <w:rFonts w:eastAsia="Times New Roman" w:cs="Calibri" w:hint="cs"/>
                <w:sz w:val="30"/>
                <w:szCs w:val="30"/>
                <w:rtl/>
                <w:lang w:val="en-US" w:bidi="ar-DZ"/>
              </w:rPr>
              <w:t xml:space="preserve"> حبيبات)</w:t>
            </w:r>
          </w:p>
        </w:tc>
      </w:tr>
    </w:tbl>
    <w:p w14:paraId="2A4EE652" w14:textId="77777777" w:rsidR="00D51FA2" w:rsidRPr="00521D4B" w:rsidRDefault="005F5552" w:rsidP="003722FD">
      <w:pPr>
        <w:bidi/>
        <w:spacing w:before="240"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521D4B">
        <w:rPr>
          <w:rFonts w:cstheme="minorHAnsi" w:hint="cs"/>
          <w:b/>
          <w:bCs/>
          <w:sz w:val="32"/>
          <w:szCs w:val="32"/>
          <w:u w:val="single"/>
          <w:rtl/>
          <w:lang w:bidi="ar-DZ"/>
        </w:rPr>
        <w:lastRenderedPageBreak/>
        <w:t>الوضعية الإدماجية:</w:t>
      </w:r>
      <w:r w:rsidR="00D51FA2" w:rsidRPr="00521D4B">
        <w:rPr>
          <w:rFonts w:cstheme="minorHAnsi" w:hint="cs"/>
          <w:b/>
          <w:bCs/>
          <w:sz w:val="32"/>
          <w:szCs w:val="32"/>
          <w:rtl/>
          <w:lang w:bidi="ar-DZ"/>
        </w:rPr>
        <w:t xml:space="preserve"> </w:t>
      </w:r>
      <w:r w:rsidR="00D51FA2" w:rsidRPr="00521D4B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(08نقاط)</w:t>
      </w:r>
    </w:p>
    <w:p w14:paraId="2FE68F76" w14:textId="77777777" w:rsidR="003F115D" w:rsidRDefault="00986F91" w:rsidP="00BE0C20">
      <w:pPr>
        <w:bidi/>
        <w:spacing w:after="0" w:line="240" w:lineRule="auto"/>
        <w:rPr>
          <w:rFonts w:cstheme="minorHAnsi"/>
          <w:sz w:val="30"/>
          <w:szCs w:val="30"/>
          <w:rtl/>
          <w:lang w:bidi="ar-DZ"/>
        </w:rPr>
      </w:pPr>
      <w:r w:rsidRPr="00986F91">
        <w:rPr>
          <w:rFonts w:cstheme="minorHAnsi"/>
          <w:noProof/>
          <w:sz w:val="30"/>
          <w:szCs w:val="30"/>
          <w:lang w:eastAsia="fr-FR"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73448F9F" wp14:editId="2846B3B6">
                <wp:simplePos x="0" y="0"/>
                <wp:positionH relativeFrom="character">
                  <wp:posOffset>3780253</wp:posOffset>
                </wp:positionH>
                <wp:positionV relativeFrom="paragraph">
                  <wp:posOffset>1705268</wp:posOffset>
                </wp:positionV>
                <wp:extent cx="1552575" cy="414655"/>
                <wp:effectExtent l="19050" t="0" r="28575" b="23495"/>
                <wp:wrapNone/>
                <wp:docPr id="105" name="Group 40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52575" cy="414655"/>
                          <a:chOff x="2505" y="5895"/>
                          <a:chExt cx="2445" cy="653"/>
                        </a:xfrm>
                      </wpg:grpSpPr>
                      <wps:wsp>
                        <wps:cNvPr id="106" name="AutoShape 4060"/>
                        <wps:cNvSpPr>
                          <a:spLocks noChangeArrowheads="1"/>
                        </wps:cNvSpPr>
                        <wps:spPr bwMode="auto">
                          <a:xfrm>
                            <a:off x="2505" y="6029"/>
                            <a:ext cx="2445" cy="51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gradFill rotWithShape="0">
                            <a:gsLst>
                              <a:gs pos="0">
                                <a:srgbClr val="FFFFFF">
                                  <a:gamma/>
                                  <a:shade val="76471"/>
                                  <a:invGamma/>
                                </a:srgbClr>
                              </a:gs>
                              <a:gs pos="50000">
                                <a:srgbClr val="FFFFFF"/>
                              </a:gs>
                              <a:gs pos="100000">
                                <a:srgbClr val="FFFFFF">
                                  <a:gamma/>
                                  <a:shade val="76471"/>
                                  <a:invGamma/>
                                </a:srgbClr>
                              </a:gs>
                            </a:gsLst>
                            <a:lin ang="5400000" scaled="1"/>
                          </a:gradFill>
                          <a:ln w="28575">
                            <a:solidFill>
                              <a:srgbClr val="3333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" name="Text Box 4061"/>
                        <wps:cNvSpPr txBox="1">
                          <a:spLocks noChangeArrowheads="1"/>
                        </wps:cNvSpPr>
                        <wps:spPr bwMode="auto">
                          <a:xfrm>
                            <a:off x="2632" y="6125"/>
                            <a:ext cx="957" cy="277"/>
                          </a:xfrm>
                          <a:prstGeom prst="rect">
                            <a:avLst/>
                          </a:prstGeom>
                          <a:solidFill>
                            <a:srgbClr val="EAEAEA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CC8493" w14:textId="77777777" w:rsidR="00986F91" w:rsidRDefault="00BE0C20" w:rsidP="003148A3">
                              <w:pPr>
                                <w:jc w:val="right"/>
                                <w:rPr>
                                  <w:rFonts w:ascii="DS-Digital" w:hAnsi="DS-Digital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DS-Digital" w:hAnsi="DS-Digital"/>
                                  <w:b/>
                                  <w:bCs/>
                                </w:rPr>
                                <w:t>273</w:t>
                              </w:r>
                            </w:p>
                          </w:txbxContent>
                        </wps:txbx>
                        <wps:bodyPr rot="0" vert="horz" wrap="square" lIns="18000" tIns="18000" rIns="18000" bIns="18000" anchor="t" anchorCtr="0" upright="1">
                          <a:noAutofit/>
                        </wps:bodyPr>
                      </wps:wsp>
                      <wps:wsp>
                        <wps:cNvPr id="108" name="Rectangle 4062"/>
                        <wps:cNvSpPr>
                          <a:spLocks noChangeArrowheads="1"/>
                        </wps:cNvSpPr>
                        <wps:spPr bwMode="auto">
                          <a:xfrm>
                            <a:off x="2505" y="5895"/>
                            <a:ext cx="2433" cy="71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  <a:ln w="9525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" name="Text Box 4063"/>
                        <wps:cNvSpPr txBox="1">
                          <a:spLocks noChangeArrowheads="1"/>
                        </wps:cNvSpPr>
                        <wps:spPr bwMode="auto">
                          <a:xfrm>
                            <a:off x="3693" y="6076"/>
                            <a:ext cx="285" cy="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4D32A51" w14:textId="77777777" w:rsidR="00986F91" w:rsidRDefault="00986F91" w:rsidP="003148A3">
                              <w:pPr>
                                <w:rPr>
                                  <w:b/>
                                  <w:bCs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bCs/>
                                </w:rPr>
                                <w:t>g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8000" tIns="18000" rIns="18000" bIns="18000" anchor="t" anchorCtr="0" upright="1">
                          <a:noAutofit/>
                        </wps:bodyPr>
                      </wps:wsp>
                      <wps:wsp>
                        <wps:cNvPr id="110" name="Line 4064"/>
                        <wps:cNvCnPr/>
                        <wps:spPr bwMode="auto">
                          <a:xfrm>
                            <a:off x="2600" y="6006"/>
                            <a:ext cx="2282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" name="Oval 4065"/>
                        <wps:cNvSpPr>
                          <a:spLocks noChangeArrowheads="1"/>
                        </wps:cNvSpPr>
                        <wps:spPr bwMode="auto">
                          <a:xfrm>
                            <a:off x="2715" y="6435"/>
                            <a:ext cx="57" cy="5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7961" dir="2700000" algn="ctr" rotWithShape="0">
                              <a:srgbClr val="333333"/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" name="Oval 4066"/>
                        <wps:cNvSpPr>
                          <a:spLocks noChangeArrowheads="1"/>
                        </wps:cNvSpPr>
                        <wps:spPr bwMode="auto">
                          <a:xfrm>
                            <a:off x="3075" y="6435"/>
                            <a:ext cx="57" cy="5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7961" dir="2700000" algn="ctr" rotWithShape="0">
                              <a:srgbClr val="333333"/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" name="Oval 4067"/>
                        <wps:cNvSpPr>
                          <a:spLocks noChangeArrowheads="1"/>
                        </wps:cNvSpPr>
                        <wps:spPr bwMode="auto">
                          <a:xfrm>
                            <a:off x="3435" y="6435"/>
                            <a:ext cx="57" cy="5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7961" dir="2700000" algn="ctr" rotWithShape="0">
                              <a:srgbClr val="333333"/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3448F9F" id="Group 4059" o:spid="_x0000_s1111" style="position:absolute;margin-left:297.65pt;margin-top:134.25pt;width:122.25pt;height:32.65pt;z-index:251732992;mso-position-horizontal-relative:char" coordorigin="2505,5895" coordsize="2445,6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">
                <v:roundrect id="AutoShape 4060" o:spid="_x0000_s1112" style="position:absolute;left:2505;top:6029;width:2445;height:51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" fillcolor="#c3c3c3" strokecolor="#333" strokeweight="2.25pt">
                  <v:fill focus="50%" type="gradient"/>
                </v:roundrect>
                <v:shape id="Text Box 4061" o:spid="_x0000_s1113" type="#_x0000_t202" style="position:absolute;left:2632;top:6125;width:957;height: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" fillcolor="#eaeaea">
                  <v:textbox inset=".5mm,.5mm,.5mm,.5mm">
                    <w:txbxContent>
                      <w:p w14:paraId="4DCC8493" w14:textId="77777777" w:rsidR="00986F91" w:rsidRDefault="00BE0C20" w:rsidP="003148A3">
                        <w:pPr>
                          <w:jc w:val="right"/>
                          <w:rPr>
                            <w:rFonts w:ascii="DS-Digital" w:hAnsi="DS-Digital"/>
                            <w:b/>
                            <w:bCs/>
                          </w:rPr>
                        </w:pPr>
                        <w:r>
                          <w:rPr>
                            <w:rFonts w:ascii="DS-Digital" w:hAnsi="DS-Digital"/>
                            <w:b/>
                            <w:bCs/>
                          </w:rPr>
                          <w:t>273</w:t>
                        </w:r>
                      </w:p>
                    </w:txbxContent>
                  </v:textbox>
                </v:shape>
                <v:rect id="Rectangle 4062" o:spid="_x0000_s1114" style="position:absolute;left:2505;top:5895;width:2433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" fillcolor="gray" strokecolor="gray"/>
                <v:shape id="Text Box 4063" o:spid="_x0000_s1115" type="#_x0000_t202" style="position:absolute;left:3693;top:6076;width:285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" filled="f" stroked="f">
                  <v:textbox inset=".5mm,.5mm,.5mm,.5mm">
                    <w:txbxContent>
                      <w:p w14:paraId="34D32A51" w14:textId="77777777" w:rsidR="00986F91" w:rsidRDefault="00986F91" w:rsidP="003148A3">
                        <w:pPr>
                          <w:rPr>
                            <w:b/>
                            <w:bCs/>
                          </w:rPr>
                        </w:pPr>
                        <w:proofErr w:type="gramStart"/>
                        <w:r>
                          <w:rPr>
                            <w:b/>
                            <w:bCs/>
                          </w:rPr>
                          <w:t>g</w:t>
                        </w:r>
                        <w:proofErr w:type="gramEnd"/>
                      </w:p>
                    </w:txbxContent>
                  </v:textbox>
                </v:shape>
                <v:line id="Line 4064" o:spid="_x0000_s1116" style="position:absolute;visibility:visible;mso-wrap-style:square" from="2600,6006" to="4882,6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" strokeweight="2.25pt"/>
                <v:oval id="Oval 4065" o:spid="_x0000_s1117" style="position:absolute;left:2715;top:6435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">
                  <v:shadow on="t" color="#333" offset="1pt,1pt"/>
                </v:oval>
                <v:oval id="Oval 4066" o:spid="_x0000_s1118" style="position:absolute;left:3075;top:6435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">
                  <v:shadow on="t" color="#333" offset="1pt,1pt"/>
                </v:oval>
                <v:oval id="Oval 4067" o:spid="_x0000_s1119" style="position:absolute;left:3435;top:6435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">
                  <v:shadow on="t" color="#333" offset="1pt,1pt"/>
                </v:oval>
              </v:group>
            </w:pict>
          </mc:Fallback>
        </mc:AlternateContent>
      </w:r>
      <w:r w:rsidR="00BE0C20">
        <w:rPr>
          <w:rFonts w:cstheme="minorHAnsi" w:hint="cs"/>
          <w:sz w:val="30"/>
          <w:szCs w:val="30"/>
          <w:rtl/>
          <w:lang w:bidi="ar-DZ"/>
        </w:rPr>
        <w:t>بينما كان هيثم يلعب أمام منزلهم وجد مفتاحا قديما، فانتابه الفضول لمعرفة</w:t>
      </w:r>
      <w:r w:rsidR="00D5209E">
        <w:rPr>
          <w:rFonts w:cstheme="minorHAnsi" w:hint="cs"/>
          <w:sz w:val="30"/>
          <w:szCs w:val="30"/>
          <w:rtl/>
          <w:lang w:bidi="ar-DZ"/>
        </w:rPr>
        <w:t xml:space="preserve"> المادة التي صنع منها المفتاح، حيث قام بقياس كتلة وحجم المفتاح، وذلك </w:t>
      </w:r>
      <w:r w:rsidR="00BE0C20">
        <w:rPr>
          <w:rFonts w:cstheme="minorHAnsi" w:hint="cs"/>
          <w:sz w:val="30"/>
          <w:szCs w:val="30"/>
          <w:rtl/>
          <w:lang w:bidi="ar-DZ"/>
        </w:rPr>
        <w:t>بإنجاز التجارب الموضحة في الوثيقة أدناه</w:t>
      </w:r>
      <w:r w:rsidR="00234F1B">
        <w:rPr>
          <w:rFonts w:cstheme="minorHAnsi" w:hint="cs"/>
          <w:sz w:val="30"/>
          <w:szCs w:val="30"/>
          <w:rtl/>
          <w:lang w:bidi="ar-DZ"/>
        </w:rPr>
        <w:t xml:space="preserve"> (الوثيقة </w:t>
      </w:r>
      <w:r w:rsidR="00234F1B" w:rsidRPr="00234F1B">
        <w:rPr>
          <w:rFonts w:asciiTheme="majorBidi" w:hAnsiTheme="majorBidi" w:cstheme="majorBidi"/>
          <w:sz w:val="30"/>
          <w:szCs w:val="30"/>
          <w:rtl/>
          <w:lang w:bidi="ar-DZ"/>
        </w:rPr>
        <w:t>2</w:t>
      </w:r>
      <w:r w:rsidR="00234F1B">
        <w:rPr>
          <w:rFonts w:cstheme="minorHAnsi" w:hint="cs"/>
          <w:sz w:val="30"/>
          <w:szCs w:val="30"/>
          <w:rtl/>
          <w:lang w:bidi="ar-DZ"/>
        </w:rPr>
        <w:t>)</w:t>
      </w:r>
      <w:r w:rsidR="00BE0C20">
        <w:rPr>
          <w:rFonts w:cstheme="minorHAnsi" w:hint="cs"/>
          <w:sz w:val="30"/>
          <w:szCs w:val="30"/>
          <w:rtl/>
          <w:lang w:bidi="ar-DZ"/>
        </w:rPr>
        <w:t>.</w:t>
      </w:r>
    </w:p>
    <w:p w14:paraId="3B1A7A22" w14:textId="77777777" w:rsidR="00BE0C20" w:rsidRDefault="00C85749" w:rsidP="00BE0C20">
      <w:pPr>
        <w:bidi/>
        <w:spacing w:after="0" w:line="240" w:lineRule="auto"/>
        <w:rPr>
          <w:rFonts w:cstheme="minorHAnsi"/>
          <w:sz w:val="30"/>
          <w:szCs w:val="30"/>
          <w:rtl/>
          <w:lang w:bidi="ar-DZ"/>
        </w:rPr>
      </w:pPr>
      <w:r>
        <w:rPr>
          <w:rFonts w:cstheme="minorHAnsi"/>
          <w:noProof/>
          <w:sz w:val="30"/>
          <w:szCs w:val="30"/>
          <w:lang w:eastAsia="fr-FR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B6904CA" wp14:editId="46E991A6">
                <wp:simplePos x="0" y="0"/>
                <wp:positionH relativeFrom="column">
                  <wp:posOffset>5599625</wp:posOffset>
                </wp:positionH>
                <wp:positionV relativeFrom="paragraph">
                  <wp:posOffset>211455</wp:posOffset>
                </wp:positionV>
                <wp:extent cx="1028065" cy="342900"/>
                <wp:effectExtent l="0" t="0" r="19685" b="19050"/>
                <wp:wrapNone/>
                <wp:docPr id="595" name="Text Box 5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06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87936A" w14:textId="77777777" w:rsidR="00234F1B" w:rsidRDefault="00234F1B" w:rsidP="00C85749">
                            <w:r>
                              <w:rPr>
                                <w:rFonts w:cstheme="minorHAnsi" w:hint="cs"/>
                                <w:sz w:val="30"/>
                                <w:szCs w:val="30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 w:rsidR="00C85749">
                              <w:rPr>
                                <w:rFonts w:asciiTheme="majorBidi" w:hAnsiTheme="majorBidi" w:cstheme="majorBidi" w:hint="cs"/>
                                <w:sz w:val="30"/>
                                <w:szCs w:val="30"/>
                                <w:rtl/>
                                <w:lang w:bidi="ar-DZ"/>
                              </w:rPr>
                              <w:t>(2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30"/>
                                <w:szCs w:val="30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6904CA" id="Text Box 595" o:spid="_x0000_s1120" type="#_x0000_t202" style="position:absolute;left:0;text-align:left;margin-left:440.9pt;margin-top:16.65pt;width:80.95pt;height:27pt;z-index:251767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" fillcolor="white [3201]" strokeweight=".5pt">
                <v:textbox>
                  <w:txbxContent>
                    <w:p w14:paraId="5A87936A" w14:textId="77777777" w:rsidR="00234F1B" w:rsidRDefault="00234F1B" w:rsidP="00C85749">
                      <w:r>
                        <w:rPr>
                          <w:rFonts w:cstheme="minorHAnsi" w:hint="cs"/>
                          <w:sz w:val="30"/>
                          <w:szCs w:val="30"/>
                          <w:rtl/>
                          <w:lang w:bidi="ar-DZ"/>
                        </w:rPr>
                        <w:t xml:space="preserve">الوثيقة </w:t>
                      </w:r>
                      <w:r w:rsidR="00C85749">
                        <w:rPr>
                          <w:rFonts w:asciiTheme="majorBidi" w:hAnsiTheme="majorBidi" w:cstheme="majorBidi" w:hint="cs"/>
                          <w:sz w:val="30"/>
                          <w:szCs w:val="30"/>
                          <w:rtl/>
                          <w:lang w:bidi="ar-DZ"/>
                        </w:rPr>
                        <w:t>(2</w:t>
                      </w:r>
                      <w:r>
                        <w:rPr>
                          <w:rFonts w:asciiTheme="majorBidi" w:hAnsiTheme="majorBidi" w:cstheme="majorBidi" w:hint="cs"/>
                          <w:sz w:val="30"/>
                          <w:szCs w:val="30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234F1B">
        <w:rPr>
          <w:rFonts w:cstheme="minorHAnsi"/>
          <w:noProof/>
          <w:sz w:val="30"/>
          <w:szCs w:val="30"/>
          <w:lang w:eastAsia="fr-FR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09856619" wp14:editId="5DAA89EC">
                <wp:simplePos x="0" y="0"/>
                <wp:positionH relativeFrom="column">
                  <wp:posOffset>-114300</wp:posOffset>
                </wp:positionH>
                <wp:positionV relativeFrom="paragraph">
                  <wp:posOffset>50751</wp:posOffset>
                </wp:positionV>
                <wp:extent cx="6972300" cy="2448000"/>
                <wp:effectExtent l="0" t="0" r="19050" b="28575"/>
                <wp:wrapNone/>
                <wp:docPr id="593" name="Rounded Rectangle 5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72300" cy="24480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8BA645" id="Rounded Rectangle 593" o:spid="_x0000_s1026" style="position:absolute;margin-left:-9pt;margin-top:4pt;width:549pt;height:192.75pt;z-index:251766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" filled="f" strokecolor="#1f4d78 [1604]" strokeweight="1pt">
                <v:stroke joinstyle="miter"/>
              </v:roundrect>
            </w:pict>
          </mc:Fallback>
        </mc:AlternateContent>
      </w:r>
      <w:r w:rsidR="00D5209E">
        <w:rPr>
          <w:rFonts w:cstheme="minorHAnsi"/>
          <w:noProof/>
          <w:sz w:val="30"/>
          <w:szCs w:val="30"/>
          <w:lang w:eastAsia="fr-FR"/>
        </w:rPr>
        <mc:AlternateContent>
          <mc:Choice Requires="wpg">
            <w:drawing>
              <wp:anchor distT="0" distB="0" distL="114300" distR="114300" simplePos="0" relativeHeight="251765760" behindDoc="0" locked="0" layoutInCell="1" allowOverlap="1" wp14:anchorId="727A0F74" wp14:editId="30E0E332">
                <wp:simplePos x="0" y="0"/>
                <wp:positionH relativeFrom="column">
                  <wp:posOffset>342900</wp:posOffset>
                </wp:positionH>
                <wp:positionV relativeFrom="paragraph">
                  <wp:posOffset>72390</wp:posOffset>
                </wp:positionV>
                <wp:extent cx="6168390" cy="2425700"/>
                <wp:effectExtent l="0" t="0" r="22860" b="0"/>
                <wp:wrapNone/>
                <wp:docPr id="592" name="Group 5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8390" cy="2425700"/>
                          <a:chOff x="0" y="0"/>
                          <a:chExt cx="6168536" cy="2426237"/>
                        </a:xfrm>
                      </wpg:grpSpPr>
                      <wpg:grpSp>
                        <wpg:cNvPr id="1717" name="Groupe 1717"/>
                        <wpg:cNvGrpSpPr>
                          <a:grpSpLocks/>
                        </wpg:cNvGrpSpPr>
                        <wpg:grpSpPr bwMode="auto">
                          <a:xfrm>
                            <a:off x="0" y="114300"/>
                            <a:ext cx="755650" cy="2195830"/>
                            <a:chOff x="4477" y="-254"/>
                            <a:chExt cx="1611" cy="4537"/>
                          </a:xfrm>
                        </wpg:grpSpPr>
                        <wpg:grpSp>
                          <wpg:cNvPr id="1718" name="Group 199"/>
                          <wpg:cNvGrpSpPr>
                            <a:grpSpLocks/>
                          </wpg:cNvGrpSpPr>
                          <wpg:grpSpPr bwMode="auto">
                            <a:xfrm>
                              <a:off x="4477" y="-254"/>
                              <a:ext cx="1611" cy="4537"/>
                              <a:chOff x="1707" y="11408"/>
                              <a:chExt cx="1611" cy="4537"/>
                            </a:xfrm>
                          </wpg:grpSpPr>
                          <wps:wsp>
                            <wps:cNvPr id="1719" name="Rectangle 2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11" y="11700"/>
                                <a:ext cx="840" cy="4050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FFFFFF">
                                      <a:gamma/>
                                      <a:shade val="46275"/>
                                      <a:invGamma/>
                                    </a:srgbClr>
                                  </a:gs>
                                  <a:gs pos="50000">
                                    <a:srgbClr val="FFFFFF"/>
                                  </a:gs>
                                  <a:gs pos="100000">
                                    <a:srgbClr val="FFFFFF">
                                      <a:gamma/>
                                      <a:shade val="46275"/>
                                      <a:invGamma/>
                                    </a:srgbClr>
                                  </a:gs>
                                </a:gsLst>
                                <a:lin ang="0" scaled="1"/>
                              </a:gra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20" name="Freeform 201"/>
                            <wps:cNvSpPr>
                              <a:spLocks/>
                            </wps:cNvSpPr>
                            <wps:spPr bwMode="auto">
                              <a:xfrm>
                                <a:off x="1707" y="15750"/>
                                <a:ext cx="1611" cy="195"/>
                              </a:xfrm>
                              <a:custGeom>
                                <a:avLst/>
                                <a:gdLst>
                                  <a:gd name="T0" fmla="*/ 408 w 1611"/>
                                  <a:gd name="T1" fmla="*/ 0 h 195"/>
                                  <a:gd name="T2" fmla="*/ 0 w 1611"/>
                                  <a:gd name="T3" fmla="*/ 195 h 195"/>
                                  <a:gd name="T4" fmla="*/ 1611 w 1611"/>
                                  <a:gd name="T5" fmla="*/ 195 h 195"/>
                                  <a:gd name="T6" fmla="*/ 1248 w 1611"/>
                                  <a:gd name="T7" fmla="*/ 3 h 1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1611" h="195">
                                    <a:moveTo>
                                      <a:pt x="408" y="0"/>
                                    </a:moveTo>
                                    <a:lnTo>
                                      <a:pt x="0" y="195"/>
                                    </a:lnTo>
                                    <a:lnTo>
                                      <a:pt x="1611" y="195"/>
                                    </a:lnTo>
                                    <a:lnTo>
                                      <a:pt x="1248" y="3"/>
                                    </a:lnTo>
                                  </a:path>
                                </a:pathLst>
                              </a:custGeom>
                              <a:gradFill rotWithShape="0">
                                <a:gsLst>
                                  <a:gs pos="0">
                                    <a:srgbClr val="FFFFFF">
                                      <a:gamma/>
                                      <a:shade val="46275"/>
                                      <a:invGamma/>
                                    </a:srgbClr>
                                  </a:gs>
                                  <a:gs pos="100000">
                                    <a:srgbClr val="FFFFFF"/>
                                  </a:gs>
                                </a:gsLst>
                                <a:lin ang="5400000" scaled="1"/>
                              </a:gra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721" name="Group 202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86" y="11408"/>
                                <a:ext cx="890" cy="4222"/>
                                <a:chOff x="2086" y="11408"/>
                                <a:chExt cx="890" cy="4222"/>
                              </a:xfrm>
                            </wpg:grpSpPr>
                            <wpg:grpSp>
                              <wpg:cNvPr id="1722" name="Group 20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086" y="11408"/>
                                  <a:ext cx="890" cy="4222"/>
                                  <a:chOff x="2086" y="11408"/>
                                  <a:chExt cx="890" cy="4222"/>
                                </a:xfrm>
                              </wpg:grpSpPr>
                              <wps:wsp>
                                <wps:cNvPr id="1723" name="AutoShape 20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57" y="11444"/>
                                    <a:ext cx="764" cy="4186"/>
                                  </a:xfrm>
                                  <a:prstGeom prst="roundRect">
                                    <a:avLst>
                                      <a:gd name="adj" fmla="val 50000"/>
                                    </a:avLst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24" name="Rectangle 20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086" y="11408"/>
                                    <a:ext cx="890" cy="40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725" name="Oval 20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10" y="11773"/>
                                  <a:ext cx="847" cy="9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1726" name="Oval 20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43" y="11779"/>
                                <a:ext cx="775" cy="81"/>
                              </a:xfrm>
                              <a:prstGeom prst="ellipse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FFFFFF">
                                      <a:gamma/>
                                      <a:shade val="46275"/>
                                      <a:invGamma/>
                                    </a:srgbClr>
                                  </a:gs>
                                  <a:gs pos="50000">
                                    <a:srgbClr val="FFFFFF"/>
                                  </a:gs>
                                  <a:gs pos="100000">
                                    <a:srgbClr val="FFFFFF">
                                      <a:gamma/>
                                      <a:shade val="46275"/>
                                      <a:invGamma/>
                                    </a:srgbClr>
                                  </a:gs>
                                </a:gsLst>
                                <a:lin ang="0" scaled="1"/>
                              </a:gradFill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727" name="Group 20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11931"/>
                                <a:ext cx="432" cy="3388"/>
                                <a:chOff x="2445" y="11931"/>
                                <a:chExt cx="432" cy="3388"/>
                              </a:xfrm>
                            </wpg:grpSpPr>
                            <wpg:grpSp>
                              <wpg:cNvPr id="1728" name="Group 20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5" y="11931"/>
                                  <a:ext cx="432" cy="204"/>
                                  <a:chOff x="2445" y="11931"/>
                                  <a:chExt cx="432" cy="204"/>
                                </a:xfrm>
                              </wpg:grpSpPr>
                              <wps:wsp>
                                <wps:cNvPr id="1729" name="Freeform 2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45" y="11931"/>
                                    <a:ext cx="432" cy="28"/>
                                  </a:xfrm>
                                  <a:custGeom>
                                    <a:avLst/>
                                    <a:gdLst>
                                      <a:gd name="T0" fmla="*/ 0 w 432"/>
                                      <a:gd name="T1" fmla="*/ 24 h 28"/>
                                      <a:gd name="T2" fmla="*/ 222 w 432"/>
                                      <a:gd name="T3" fmla="*/ 24 h 28"/>
                                      <a:gd name="T4" fmla="*/ 432 w 432"/>
                                      <a:gd name="T5" fmla="*/ 0 h 2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" h="28">
                                        <a:moveTo>
                                          <a:pt x="0" y="24"/>
                                        </a:moveTo>
                                        <a:cubicBezTo>
                                          <a:pt x="37" y="24"/>
                                          <a:pt x="150" y="28"/>
                                          <a:pt x="222" y="24"/>
                                        </a:cubicBezTo>
                                        <a:cubicBezTo>
                                          <a:pt x="294" y="20"/>
                                          <a:pt x="388" y="5"/>
                                          <a:pt x="432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30" name="Freeform 21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1979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31" name="Freeform 2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23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32" name="Freeform 2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67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33" name="Freeform 2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111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734" name="Group 21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5" y="12171"/>
                                  <a:ext cx="432" cy="204"/>
                                  <a:chOff x="2445" y="11931"/>
                                  <a:chExt cx="432" cy="204"/>
                                </a:xfrm>
                              </wpg:grpSpPr>
                              <wps:wsp>
                                <wps:cNvPr id="1735" name="Freeform 2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45" y="11931"/>
                                    <a:ext cx="432" cy="28"/>
                                  </a:xfrm>
                                  <a:custGeom>
                                    <a:avLst/>
                                    <a:gdLst>
                                      <a:gd name="T0" fmla="*/ 0 w 432"/>
                                      <a:gd name="T1" fmla="*/ 24 h 28"/>
                                      <a:gd name="T2" fmla="*/ 222 w 432"/>
                                      <a:gd name="T3" fmla="*/ 24 h 28"/>
                                      <a:gd name="T4" fmla="*/ 432 w 432"/>
                                      <a:gd name="T5" fmla="*/ 0 h 2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" h="28">
                                        <a:moveTo>
                                          <a:pt x="0" y="24"/>
                                        </a:moveTo>
                                        <a:cubicBezTo>
                                          <a:pt x="37" y="24"/>
                                          <a:pt x="150" y="28"/>
                                          <a:pt x="222" y="24"/>
                                        </a:cubicBezTo>
                                        <a:cubicBezTo>
                                          <a:pt x="294" y="20"/>
                                          <a:pt x="388" y="5"/>
                                          <a:pt x="432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36" name="Freeform 2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1979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37" name="Freeform 2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23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38" name="Freeform 2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67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39" name="Freeform 2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111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740" name="Group 22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5" y="12411"/>
                                  <a:ext cx="432" cy="204"/>
                                  <a:chOff x="2445" y="11931"/>
                                  <a:chExt cx="432" cy="204"/>
                                </a:xfrm>
                              </wpg:grpSpPr>
                              <wps:wsp>
                                <wps:cNvPr id="1741" name="Freeform 2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45" y="11931"/>
                                    <a:ext cx="432" cy="28"/>
                                  </a:xfrm>
                                  <a:custGeom>
                                    <a:avLst/>
                                    <a:gdLst>
                                      <a:gd name="T0" fmla="*/ 0 w 432"/>
                                      <a:gd name="T1" fmla="*/ 24 h 28"/>
                                      <a:gd name="T2" fmla="*/ 222 w 432"/>
                                      <a:gd name="T3" fmla="*/ 24 h 28"/>
                                      <a:gd name="T4" fmla="*/ 432 w 432"/>
                                      <a:gd name="T5" fmla="*/ 0 h 2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" h="28">
                                        <a:moveTo>
                                          <a:pt x="0" y="24"/>
                                        </a:moveTo>
                                        <a:cubicBezTo>
                                          <a:pt x="37" y="24"/>
                                          <a:pt x="150" y="28"/>
                                          <a:pt x="222" y="24"/>
                                        </a:cubicBezTo>
                                        <a:cubicBezTo>
                                          <a:pt x="294" y="20"/>
                                          <a:pt x="388" y="5"/>
                                          <a:pt x="432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42" name="Freeform 2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1979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43" name="Freeform 2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23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44" name="Freeform 2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67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45" name="Freeform 2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111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746" name="Group 22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5" y="12651"/>
                                  <a:ext cx="432" cy="204"/>
                                  <a:chOff x="2445" y="11931"/>
                                  <a:chExt cx="432" cy="204"/>
                                </a:xfrm>
                              </wpg:grpSpPr>
                              <wps:wsp>
                                <wps:cNvPr id="1747" name="Freeform 2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45" y="11931"/>
                                    <a:ext cx="432" cy="28"/>
                                  </a:xfrm>
                                  <a:custGeom>
                                    <a:avLst/>
                                    <a:gdLst>
                                      <a:gd name="T0" fmla="*/ 0 w 432"/>
                                      <a:gd name="T1" fmla="*/ 24 h 28"/>
                                      <a:gd name="T2" fmla="*/ 222 w 432"/>
                                      <a:gd name="T3" fmla="*/ 24 h 28"/>
                                      <a:gd name="T4" fmla="*/ 432 w 432"/>
                                      <a:gd name="T5" fmla="*/ 0 h 2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" h="28">
                                        <a:moveTo>
                                          <a:pt x="0" y="24"/>
                                        </a:moveTo>
                                        <a:cubicBezTo>
                                          <a:pt x="37" y="24"/>
                                          <a:pt x="150" y="28"/>
                                          <a:pt x="222" y="24"/>
                                        </a:cubicBezTo>
                                        <a:cubicBezTo>
                                          <a:pt x="294" y="20"/>
                                          <a:pt x="388" y="5"/>
                                          <a:pt x="432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48" name="Freeform 2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1979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49" name="Freeform 2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23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50" name="Freeform 2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67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51" name="Freeform 23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111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752" name="Group 23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5" y="12891"/>
                                  <a:ext cx="432" cy="204"/>
                                  <a:chOff x="2445" y="11931"/>
                                  <a:chExt cx="432" cy="204"/>
                                </a:xfrm>
                              </wpg:grpSpPr>
                              <wps:wsp>
                                <wps:cNvPr id="1753" name="Freeform 23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45" y="11931"/>
                                    <a:ext cx="432" cy="28"/>
                                  </a:xfrm>
                                  <a:custGeom>
                                    <a:avLst/>
                                    <a:gdLst>
                                      <a:gd name="T0" fmla="*/ 0 w 432"/>
                                      <a:gd name="T1" fmla="*/ 24 h 28"/>
                                      <a:gd name="T2" fmla="*/ 222 w 432"/>
                                      <a:gd name="T3" fmla="*/ 24 h 28"/>
                                      <a:gd name="T4" fmla="*/ 432 w 432"/>
                                      <a:gd name="T5" fmla="*/ 0 h 2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" h="28">
                                        <a:moveTo>
                                          <a:pt x="0" y="24"/>
                                        </a:moveTo>
                                        <a:cubicBezTo>
                                          <a:pt x="37" y="24"/>
                                          <a:pt x="150" y="28"/>
                                          <a:pt x="222" y="24"/>
                                        </a:cubicBezTo>
                                        <a:cubicBezTo>
                                          <a:pt x="294" y="20"/>
                                          <a:pt x="388" y="5"/>
                                          <a:pt x="432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54" name="Freeform 23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1979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55" name="Freeform 23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23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56" name="Freeform 23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67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57" name="Freeform 23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111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758" name="Group 23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5" y="13131"/>
                                  <a:ext cx="432" cy="204"/>
                                  <a:chOff x="2445" y="11931"/>
                                  <a:chExt cx="432" cy="204"/>
                                </a:xfrm>
                              </wpg:grpSpPr>
                              <wps:wsp>
                                <wps:cNvPr id="1759" name="Freeform 24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45" y="11931"/>
                                    <a:ext cx="432" cy="28"/>
                                  </a:xfrm>
                                  <a:custGeom>
                                    <a:avLst/>
                                    <a:gdLst>
                                      <a:gd name="T0" fmla="*/ 0 w 432"/>
                                      <a:gd name="T1" fmla="*/ 24 h 28"/>
                                      <a:gd name="T2" fmla="*/ 222 w 432"/>
                                      <a:gd name="T3" fmla="*/ 24 h 28"/>
                                      <a:gd name="T4" fmla="*/ 432 w 432"/>
                                      <a:gd name="T5" fmla="*/ 0 h 2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" h="28">
                                        <a:moveTo>
                                          <a:pt x="0" y="24"/>
                                        </a:moveTo>
                                        <a:cubicBezTo>
                                          <a:pt x="37" y="24"/>
                                          <a:pt x="150" y="28"/>
                                          <a:pt x="222" y="24"/>
                                        </a:cubicBezTo>
                                        <a:cubicBezTo>
                                          <a:pt x="294" y="20"/>
                                          <a:pt x="388" y="5"/>
                                          <a:pt x="432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60" name="Freeform 24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1979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61" name="Freeform 24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23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62" name="Freeform 24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67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63" name="Freeform 24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111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764" name="Group 24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5" y="13371"/>
                                  <a:ext cx="432" cy="204"/>
                                  <a:chOff x="2445" y="11931"/>
                                  <a:chExt cx="432" cy="204"/>
                                </a:xfrm>
                              </wpg:grpSpPr>
                              <wps:wsp>
                                <wps:cNvPr id="1765" name="Freeform 24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45" y="11931"/>
                                    <a:ext cx="432" cy="28"/>
                                  </a:xfrm>
                                  <a:custGeom>
                                    <a:avLst/>
                                    <a:gdLst>
                                      <a:gd name="T0" fmla="*/ 0 w 432"/>
                                      <a:gd name="T1" fmla="*/ 24 h 28"/>
                                      <a:gd name="T2" fmla="*/ 222 w 432"/>
                                      <a:gd name="T3" fmla="*/ 24 h 28"/>
                                      <a:gd name="T4" fmla="*/ 432 w 432"/>
                                      <a:gd name="T5" fmla="*/ 0 h 2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" h="28">
                                        <a:moveTo>
                                          <a:pt x="0" y="24"/>
                                        </a:moveTo>
                                        <a:cubicBezTo>
                                          <a:pt x="37" y="24"/>
                                          <a:pt x="150" y="28"/>
                                          <a:pt x="222" y="24"/>
                                        </a:cubicBezTo>
                                        <a:cubicBezTo>
                                          <a:pt x="294" y="20"/>
                                          <a:pt x="388" y="5"/>
                                          <a:pt x="432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66" name="Freeform 24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1979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67" name="Freeform 24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23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68" name="Freeform 24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67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69" name="Freeform 25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111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770" name="Group 25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5" y="13611"/>
                                  <a:ext cx="432" cy="204"/>
                                  <a:chOff x="2445" y="11931"/>
                                  <a:chExt cx="432" cy="204"/>
                                </a:xfrm>
                              </wpg:grpSpPr>
                              <wps:wsp>
                                <wps:cNvPr id="1771" name="Freeform 25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45" y="11931"/>
                                    <a:ext cx="432" cy="28"/>
                                  </a:xfrm>
                                  <a:custGeom>
                                    <a:avLst/>
                                    <a:gdLst>
                                      <a:gd name="T0" fmla="*/ 0 w 432"/>
                                      <a:gd name="T1" fmla="*/ 24 h 28"/>
                                      <a:gd name="T2" fmla="*/ 222 w 432"/>
                                      <a:gd name="T3" fmla="*/ 24 h 28"/>
                                      <a:gd name="T4" fmla="*/ 432 w 432"/>
                                      <a:gd name="T5" fmla="*/ 0 h 2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" h="28">
                                        <a:moveTo>
                                          <a:pt x="0" y="24"/>
                                        </a:moveTo>
                                        <a:cubicBezTo>
                                          <a:pt x="37" y="24"/>
                                          <a:pt x="150" y="28"/>
                                          <a:pt x="222" y="24"/>
                                        </a:cubicBezTo>
                                        <a:cubicBezTo>
                                          <a:pt x="294" y="20"/>
                                          <a:pt x="388" y="5"/>
                                          <a:pt x="432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72" name="Freeform 25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1979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73" name="Freeform 25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23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74" name="Freeform 25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67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75" name="Freeform 2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111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776" name="Group 25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5" y="13851"/>
                                  <a:ext cx="432" cy="204"/>
                                  <a:chOff x="2445" y="11931"/>
                                  <a:chExt cx="432" cy="204"/>
                                </a:xfrm>
                              </wpg:grpSpPr>
                              <wps:wsp>
                                <wps:cNvPr id="1777" name="Freeform 2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45" y="11931"/>
                                    <a:ext cx="432" cy="28"/>
                                  </a:xfrm>
                                  <a:custGeom>
                                    <a:avLst/>
                                    <a:gdLst>
                                      <a:gd name="T0" fmla="*/ 0 w 432"/>
                                      <a:gd name="T1" fmla="*/ 24 h 28"/>
                                      <a:gd name="T2" fmla="*/ 222 w 432"/>
                                      <a:gd name="T3" fmla="*/ 24 h 28"/>
                                      <a:gd name="T4" fmla="*/ 432 w 432"/>
                                      <a:gd name="T5" fmla="*/ 0 h 2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" h="28">
                                        <a:moveTo>
                                          <a:pt x="0" y="24"/>
                                        </a:moveTo>
                                        <a:cubicBezTo>
                                          <a:pt x="37" y="24"/>
                                          <a:pt x="150" y="28"/>
                                          <a:pt x="222" y="24"/>
                                        </a:cubicBezTo>
                                        <a:cubicBezTo>
                                          <a:pt x="294" y="20"/>
                                          <a:pt x="388" y="5"/>
                                          <a:pt x="432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78" name="Freeform 2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1979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79" name="Freeform 2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23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80" name="Freeform 26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67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81" name="Freeform 26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111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782" name="Group 26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5" y="14091"/>
                                  <a:ext cx="432" cy="204"/>
                                  <a:chOff x="2445" y="11931"/>
                                  <a:chExt cx="432" cy="204"/>
                                </a:xfrm>
                              </wpg:grpSpPr>
                              <wps:wsp>
                                <wps:cNvPr id="1783" name="Freeform 26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45" y="11931"/>
                                    <a:ext cx="432" cy="28"/>
                                  </a:xfrm>
                                  <a:custGeom>
                                    <a:avLst/>
                                    <a:gdLst>
                                      <a:gd name="T0" fmla="*/ 0 w 432"/>
                                      <a:gd name="T1" fmla="*/ 24 h 28"/>
                                      <a:gd name="T2" fmla="*/ 222 w 432"/>
                                      <a:gd name="T3" fmla="*/ 24 h 28"/>
                                      <a:gd name="T4" fmla="*/ 432 w 432"/>
                                      <a:gd name="T5" fmla="*/ 0 h 2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" h="28">
                                        <a:moveTo>
                                          <a:pt x="0" y="24"/>
                                        </a:moveTo>
                                        <a:cubicBezTo>
                                          <a:pt x="37" y="24"/>
                                          <a:pt x="150" y="28"/>
                                          <a:pt x="222" y="24"/>
                                        </a:cubicBezTo>
                                        <a:cubicBezTo>
                                          <a:pt x="294" y="20"/>
                                          <a:pt x="388" y="5"/>
                                          <a:pt x="432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84" name="Freeform 26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1979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85" name="Freeform 26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23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86" name="Freeform 26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67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87" name="Freeform 26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111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788" name="Group 26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5" y="14331"/>
                                  <a:ext cx="432" cy="204"/>
                                  <a:chOff x="2445" y="11931"/>
                                  <a:chExt cx="432" cy="204"/>
                                </a:xfrm>
                              </wpg:grpSpPr>
                              <wps:wsp>
                                <wps:cNvPr id="1789" name="Freeform 27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45" y="11931"/>
                                    <a:ext cx="432" cy="28"/>
                                  </a:xfrm>
                                  <a:custGeom>
                                    <a:avLst/>
                                    <a:gdLst>
                                      <a:gd name="T0" fmla="*/ 0 w 432"/>
                                      <a:gd name="T1" fmla="*/ 24 h 28"/>
                                      <a:gd name="T2" fmla="*/ 222 w 432"/>
                                      <a:gd name="T3" fmla="*/ 24 h 28"/>
                                      <a:gd name="T4" fmla="*/ 432 w 432"/>
                                      <a:gd name="T5" fmla="*/ 0 h 2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" h="28">
                                        <a:moveTo>
                                          <a:pt x="0" y="24"/>
                                        </a:moveTo>
                                        <a:cubicBezTo>
                                          <a:pt x="37" y="24"/>
                                          <a:pt x="150" y="28"/>
                                          <a:pt x="222" y="24"/>
                                        </a:cubicBezTo>
                                        <a:cubicBezTo>
                                          <a:pt x="294" y="20"/>
                                          <a:pt x="388" y="5"/>
                                          <a:pt x="432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90" name="Freeform 27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1979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91" name="Freeform 27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23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92" name="Freeform 27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67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93" name="Freeform 27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111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794" name="Group 27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5" y="14571"/>
                                  <a:ext cx="432" cy="204"/>
                                  <a:chOff x="2445" y="11931"/>
                                  <a:chExt cx="432" cy="204"/>
                                </a:xfrm>
                              </wpg:grpSpPr>
                              <wps:wsp>
                                <wps:cNvPr id="1795" name="Freeform 27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45" y="11931"/>
                                    <a:ext cx="432" cy="28"/>
                                  </a:xfrm>
                                  <a:custGeom>
                                    <a:avLst/>
                                    <a:gdLst>
                                      <a:gd name="T0" fmla="*/ 0 w 432"/>
                                      <a:gd name="T1" fmla="*/ 24 h 28"/>
                                      <a:gd name="T2" fmla="*/ 222 w 432"/>
                                      <a:gd name="T3" fmla="*/ 24 h 28"/>
                                      <a:gd name="T4" fmla="*/ 432 w 432"/>
                                      <a:gd name="T5" fmla="*/ 0 h 2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" h="28">
                                        <a:moveTo>
                                          <a:pt x="0" y="24"/>
                                        </a:moveTo>
                                        <a:cubicBezTo>
                                          <a:pt x="37" y="24"/>
                                          <a:pt x="150" y="28"/>
                                          <a:pt x="222" y="24"/>
                                        </a:cubicBezTo>
                                        <a:cubicBezTo>
                                          <a:pt x="294" y="20"/>
                                          <a:pt x="388" y="5"/>
                                          <a:pt x="432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96" name="Freeform 27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1979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97" name="Freeform 27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23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98" name="Freeform 27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67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99" name="Freeform 28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111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800" name="Group 28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5" y="14811"/>
                                  <a:ext cx="432" cy="204"/>
                                  <a:chOff x="2445" y="11931"/>
                                  <a:chExt cx="432" cy="204"/>
                                </a:xfrm>
                              </wpg:grpSpPr>
                              <wps:wsp>
                                <wps:cNvPr id="1801" name="Freeform 28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45" y="11931"/>
                                    <a:ext cx="432" cy="28"/>
                                  </a:xfrm>
                                  <a:custGeom>
                                    <a:avLst/>
                                    <a:gdLst>
                                      <a:gd name="T0" fmla="*/ 0 w 432"/>
                                      <a:gd name="T1" fmla="*/ 24 h 28"/>
                                      <a:gd name="T2" fmla="*/ 222 w 432"/>
                                      <a:gd name="T3" fmla="*/ 24 h 28"/>
                                      <a:gd name="T4" fmla="*/ 432 w 432"/>
                                      <a:gd name="T5" fmla="*/ 0 h 2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" h="28">
                                        <a:moveTo>
                                          <a:pt x="0" y="24"/>
                                        </a:moveTo>
                                        <a:cubicBezTo>
                                          <a:pt x="37" y="24"/>
                                          <a:pt x="150" y="28"/>
                                          <a:pt x="222" y="24"/>
                                        </a:cubicBezTo>
                                        <a:cubicBezTo>
                                          <a:pt x="294" y="20"/>
                                          <a:pt x="388" y="5"/>
                                          <a:pt x="432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02" name="Freeform 28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1979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03" name="Freeform 28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23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04" name="Freeform 28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067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05" name="Freeform 28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1" y="12111"/>
                                    <a:ext cx="246" cy="24"/>
                                  </a:xfrm>
                                  <a:custGeom>
                                    <a:avLst/>
                                    <a:gdLst>
                                      <a:gd name="T0" fmla="*/ 0 w 246"/>
                                      <a:gd name="T1" fmla="*/ 24 h 24"/>
                                      <a:gd name="T2" fmla="*/ 129 w 246"/>
                                      <a:gd name="T3" fmla="*/ 15 h 24"/>
                                      <a:gd name="T4" fmla="*/ 246 w 246"/>
                                      <a:gd name="T5" fmla="*/ 0 h 2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46" h="24">
                                        <a:moveTo>
                                          <a:pt x="0" y="24"/>
                                        </a:moveTo>
                                        <a:cubicBezTo>
                                          <a:pt x="21" y="23"/>
                                          <a:pt x="88" y="19"/>
                                          <a:pt x="129" y="15"/>
                                        </a:cubicBezTo>
                                        <a:cubicBezTo>
                                          <a:pt x="170" y="11"/>
                                          <a:pt x="222" y="3"/>
                                          <a:pt x="246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806" name="Freeform 287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505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07" name="Freeform 288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5099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08" name="Freeform 289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5143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09" name="Freeform 290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5187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10" name="Freeform 291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31" y="15231"/>
                                  <a:ext cx="246" cy="24"/>
                                </a:xfrm>
                                <a:custGeom>
                                  <a:avLst/>
                                  <a:gdLst>
                                    <a:gd name="T0" fmla="*/ 0 w 246"/>
                                    <a:gd name="T1" fmla="*/ 24 h 24"/>
                                    <a:gd name="T2" fmla="*/ 129 w 246"/>
                                    <a:gd name="T3" fmla="*/ 15 h 24"/>
                                    <a:gd name="T4" fmla="*/ 246 w 246"/>
                                    <a:gd name="T5" fmla="*/ 0 h 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46" h="24">
                                      <a:moveTo>
                                        <a:pt x="0" y="24"/>
                                      </a:moveTo>
                                      <a:cubicBezTo>
                                        <a:pt x="21" y="23"/>
                                        <a:pt x="88" y="19"/>
                                        <a:pt x="129" y="15"/>
                                      </a:cubicBezTo>
                                      <a:cubicBezTo>
                                        <a:pt x="170" y="11"/>
                                        <a:pt x="222" y="3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11" name="Freeform 292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5" y="15291"/>
                                  <a:ext cx="432" cy="28"/>
                                </a:xfrm>
                                <a:custGeom>
                                  <a:avLst/>
                                  <a:gdLst>
                                    <a:gd name="T0" fmla="*/ 0 w 432"/>
                                    <a:gd name="T1" fmla="*/ 24 h 28"/>
                                    <a:gd name="T2" fmla="*/ 222 w 432"/>
                                    <a:gd name="T3" fmla="*/ 24 h 28"/>
                                    <a:gd name="T4" fmla="*/ 432 w 432"/>
                                    <a:gd name="T5" fmla="*/ 0 h 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28">
                                      <a:moveTo>
                                        <a:pt x="0" y="24"/>
                                      </a:moveTo>
                                      <a:cubicBezTo>
                                        <a:pt x="37" y="24"/>
                                        <a:pt x="150" y="28"/>
                                        <a:pt x="222" y="24"/>
                                      </a:cubicBezTo>
                                      <a:cubicBezTo>
                                        <a:pt x="294" y="20"/>
                                        <a:pt x="388" y="5"/>
                                        <a:pt x="43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812" name="Group 293"/>
                          <wpg:cNvGrpSpPr>
                            <a:grpSpLocks/>
                          </wpg:cNvGrpSpPr>
                          <wpg:grpSpPr bwMode="auto">
                            <a:xfrm>
                              <a:off x="4924" y="2387"/>
                              <a:ext cx="769" cy="1578"/>
                              <a:chOff x="4924" y="2387"/>
                              <a:chExt cx="769" cy="1578"/>
                            </a:xfrm>
                          </wpg:grpSpPr>
                          <wps:wsp>
                            <wps:cNvPr id="1813" name="Freeform 294"/>
                            <wps:cNvSpPr>
                              <a:spLocks/>
                            </wps:cNvSpPr>
                            <wps:spPr bwMode="auto">
                              <a:xfrm>
                                <a:off x="4928" y="2393"/>
                                <a:ext cx="765" cy="1572"/>
                              </a:xfrm>
                              <a:custGeom>
                                <a:avLst/>
                                <a:gdLst>
                                  <a:gd name="T0" fmla="*/ 0 w 765"/>
                                  <a:gd name="T1" fmla="*/ 30 h 1572"/>
                                  <a:gd name="T2" fmla="*/ 11 w 765"/>
                                  <a:gd name="T3" fmla="*/ 1302 h 1572"/>
                                  <a:gd name="T4" fmla="*/ 92 w 765"/>
                                  <a:gd name="T5" fmla="*/ 1443 h 1572"/>
                                  <a:gd name="T6" fmla="*/ 176 w 765"/>
                                  <a:gd name="T7" fmla="*/ 1509 h 1572"/>
                                  <a:gd name="T8" fmla="*/ 314 w 765"/>
                                  <a:gd name="T9" fmla="*/ 1566 h 1572"/>
                                  <a:gd name="T10" fmla="*/ 425 w 765"/>
                                  <a:gd name="T11" fmla="*/ 1572 h 1572"/>
                                  <a:gd name="T12" fmla="*/ 520 w 765"/>
                                  <a:gd name="T13" fmla="*/ 1536 h 1572"/>
                                  <a:gd name="T14" fmla="*/ 629 w 765"/>
                                  <a:gd name="T15" fmla="*/ 1479 h 1572"/>
                                  <a:gd name="T16" fmla="*/ 710 w 765"/>
                                  <a:gd name="T17" fmla="*/ 1386 h 1572"/>
                                  <a:gd name="T18" fmla="*/ 764 w 765"/>
                                  <a:gd name="T19" fmla="*/ 1254 h 1572"/>
                                  <a:gd name="T20" fmla="*/ 765 w 765"/>
                                  <a:gd name="T21" fmla="*/ 37 h 1572"/>
                                  <a:gd name="T22" fmla="*/ 705 w 765"/>
                                  <a:gd name="T23" fmla="*/ 7 h 1572"/>
                                  <a:gd name="T24" fmla="*/ 637 w 765"/>
                                  <a:gd name="T25" fmla="*/ 0 h 1572"/>
                                  <a:gd name="T26" fmla="*/ 517 w 765"/>
                                  <a:gd name="T27" fmla="*/ 0 h 1572"/>
                                  <a:gd name="T28" fmla="*/ 352 w 765"/>
                                  <a:gd name="T29" fmla="*/ 0 h 1572"/>
                                  <a:gd name="T30" fmla="*/ 217 w 765"/>
                                  <a:gd name="T31" fmla="*/ 0 h 1572"/>
                                  <a:gd name="T32" fmla="*/ 90 w 765"/>
                                  <a:gd name="T33" fmla="*/ 7 h 1572"/>
                                  <a:gd name="T34" fmla="*/ 0 w 765"/>
                                  <a:gd name="T35" fmla="*/ 30 h 15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</a:cxnLst>
                                <a:rect l="0" t="0" r="r" b="b"/>
                                <a:pathLst>
                                  <a:path w="765" h="1572">
                                    <a:moveTo>
                                      <a:pt x="0" y="30"/>
                                    </a:moveTo>
                                    <a:lnTo>
                                      <a:pt x="11" y="1302"/>
                                    </a:lnTo>
                                    <a:lnTo>
                                      <a:pt x="92" y="1443"/>
                                    </a:lnTo>
                                    <a:lnTo>
                                      <a:pt x="176" y="1509"/>
                                    </a:lnTo>
                                    <a:lnTo>
                                      <a:pt x="314" y="1566"/>
                                    </a:lnTo>
                                    <a:lnTo>
                                      <a:pt x="425" y="1572"/>
                                    </a:lnTo>
                                    <a:lnTo>
                                      <a:pt x="520" y="1536"/>
                                    </a:lnTo>
                                    <a:lnTo>
                                      <a:pt x="629" y="1479"/>
                                    </a:lnTo>
                                    <a:lnTo>
                                      <a:pt x="710" y="1386"/>
                                    </a:lnTo>
                                    <a:lnTo>
                                      <a:pt x="764" y="1254"/>
                                    </a:lnTo>
                                    <a:lnTo>
                                      <a:pt x="765" y="37"/>
                                    </a:lnTo>
                                    <a:lnTo>
                                      <a:pt x="705" y="7"/>
                                    </a:lnTo>
                                    <a:lnTo>
                                      <a:pt x="637" y="0"/>
                                    </a:lnTo>
                                    <a:lnTo>
                                      <a:pt x="517" y="0"/>
                                    </a:lnTo>
                                    <a:lnTo>
                                      <a:pt x="352" y="0"/>
                                    </a:lnTo>
                                    <a:lnTo>
                                      <a:pt x="217" y="0"/>
                                    </a:lnTo>
                                    <a:lnTo>
                                      <a:pt x="90" y="7"/>
                                    </a:lnTo>
                                    <a:lnTo>
                                      <a:pt x="0" y="3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99CC00">
                                  <a:alpha val="50000"/>
                                </a:srgb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8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14" name="Oval 29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24" y="2387"/>
                                <a:ext cx="768" cy="71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99CC00">
                                  <a:alpha val="50000"/>
                                </a:srgbClr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591" name="Group 591"/>
                        <wpg:cNvGrpSpPr/>
                        <wpg:grpSpPr>
                          <a:xfrm>
                            <a:off x="342900" y="0"/>
                            <a:ext cx="5825636" cy="2426237"/>
                            <a:chOff x="0" y="0"/>
                            <a:chExt cx="5825636" cy="2426237"/>
                          </a:xfrm>
                        </wpg:grpSpPr>
                        <wps:wsp>
                          <wps:cNvPr id="241" name="Text Box 241"/>
                          <wps:cNvSpPr txBox="1"/>
                          <wps:spPr>
                            <a:xfrm>
                              <a:off x="0" y="1169377"/>
                              <a:ext cx="1371160" cy="3424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2BF0FBF" w14:textId="77777777" w:rsidR="00EE5907" w:rsidRPr="00EE5907" w:rsidRDefault="00000000" w:rsidP="00EE5907">
                                <w:pPr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 xml:space="preserve">=35 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cm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3</m:t>
                                        </m:r>
                                      </m:sup>
                                    </m:sSup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590" name="Group 590"/>
                          <wpg:cNvGrpSpPr/>
                          <wpg:grpSpPr>
                            <a:xfrm>
                              <a:off x="1257300" y="0"/>
                              <a:ext cx="4568336" cy="2426237"/>
                              <a:chOff x="0" y="-1"/>
                              <a:chExt cx="4568336" cy="2426237"/>
                            </a:xfrm>
                          </wpg:grpSpPr>
                          <wpg:grpSp>
                            <wpg:cNvPr id="3586" name="Group 4059"/>
                            <wpg:cNvGrpSpPr>
                              <a:grpSpLocks/>
                            </wpg:cNvGrpSpPr>
                            <wpg:grpSpPr bwMode="auto">
                              <a:xfrm>
                                <a:off x="3015761" y="1740877"/>
                                <a:ext cx="1552575" cy="414655"/>
                                <a:chOff x="2505" y="5895"/>
                                <a:chExt cx="2445" cy="653"/>
                              </a:xfrm>
                            </wpg:grpSpPr>
                            <wps:wsp>
                              <wps:cNvPr id="3587" name="AutoShape 406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05" y="6029"/>
                                  <a:ext cx="2445" cy="519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gradFill rotWithShape="0">
                                  <a:gsLst>
                                    <a:gs pos="0">
                                      <a:srgbClr val="FFFFFF">
                                        <a:gamma/>
                                        <a:shade val="76471"/>
                                        <a:invGamma/>
                                      </a:srgbClr>
                                    </a:gs>
                                    <a:gs pos="50000">
                                      <a:srgbClr val="FFFFFF"/>
                                    </a:gs>
                                    <a:gs pos="100000">
                                      <a:srgbClr val="FFFFFF">
                                        <a:gamma/>
                                        <a:shade val="76471"/>
                                        <a:invGamma/>
                                      </a:srgbClr>
                                    </a:gs>
                                  </a:gsLst>
                                  <a:lin ang="5400000" scaled="1"/>
                                </a:gradFill>
                                <a:ln w="28575">
                                  <a:solidFill>
                                    <a:srgbClr val="333333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588" name="Text Box 406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632" y="6125"/>
                                  <a:ext cx="957" cy="27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EAEAEA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43E6C45" w14:textId="77777777" w:rsidR="007D6A3C" w:rsidRDefault="007D6A3C" w:rsidP="007D6A3C">
                                    <w:pPr>
                                      <w:jc w:val="center"/>
                                      <w:rPr>
                                        <w:rFonts w:ascii="DS-Digital" w:hAnsi="DS-Digital"/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rFonts w:ascii="DS-Digital" w:hAnsi="DS-Digital" w:hint="cs"/>
                                        <w:b/>
                                        <w:bCs/>
                                        <w:rtl/>
                                      </w:rPr>
                                      <w:t>273</w:t>
                                    </w:r>
                                  </w:p>
                                </w:txbxContent>
                              </wps:txbx>
                              <wps:bodyPr rot="0" vert="horz" wrap="square" lIns="18000" tIns="18000" rIns="18000" bIns="18000" anchor="t" anchorCtr="0" upright="1">
                                <a:noAutofit/>
                              </wps:bodyPr>
                            </wps:wsp>
                            <wps:wsp>
                              <wps:cNvPr id="3589" name="Rectangle 406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05" y="5895"/>
                                  <a:ext cx="2433" cy="7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808080"/>
                                </a:solidFill>
                                <a:ln w="9525">
                                  <a:solidFill>
                                    <a:srgbClr val="80808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590" name="Text Box 406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693" y="6076"/>
                                  <a:ext cx="285" cy="4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B95E15B" w14:textId="77777777" w:rsidR="007D6A3C" w:rsidRDefault="007D6A3C" w:rsidP="003148A3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proofErr w:type="gramStart"/>
                                    <w:r>
                                      <w:rPr>
                                        <w:b/>
                                        <w:bCs/>
                                      </w:rPr>
                                      <w:t>g</w:t>
                                    </w:r>
                                    <w:proofErr w:type="gramEnd"/>
                                  </w:p>
                                </w:txbxContent>
                              </wps:txbx>
                              <wps:bodyPr rot="0" vert="horz" wrap="square" lIns="18000" tIns="18000" rIns="18000" bIns="18000" anchor="t" anchorCtr="0" upright="1">
                                <a:noAutofit/>
                              </wps:bodyPr>
                            </wps:wsp>
                            <wps:wsp>
                              <wps:cNvPr id="3591" name="Line 4064"/>
                              <wps:cNvCnPr/>
                              <wps:spPr bwMode="auto">
                                <a:xfrm>
                                  <a:off x="2600" y="6006"/>
                                  <a:ext cx="228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92" name="Oval 40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15" y="6435"/>
                                  <a:ext cx="57" cy="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>
                                  <a:outerShdw dist="17961" dir="2700000" algn="ctr" rotWithShape="0">
                                    <a:srgbClr val="333333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593" name="Oval 406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075" y="6435"/>
                                  <a:ext cx="57" cy="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>
                                  <a:outerShdw dist="17961" dir="2700000" algn="ctr" rotWithShape="0">
                                    <a:srgbClr val="333333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594" name="Oval 40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435" y="6435"/>
                                  <a:ext cx="57" cy="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>
                                  <a:outerShdw dist="17961" dir="2700000" algn="ctr" rotWithShape="0">
                                    <a:srgbClr val="333333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89" name="Group 589"/>
                            <wpg:cNvGrpSpPr/>
                            <wpg:grpSpPr>
                              <a:xfrm>
                                <a:off x="0" y="-1"/>
                                <a:ext cx="4455502" cy="2426237"/>
                                <a:chOff x="0" y="-1"/>
                                <a:chExt cx="4455502" cy="2426237"/>
                              </a:xfrm>
                            </wpg:grpSpPr>
                            <wpg:grpSp>
                              <wpg:cNvPr id="1869" name="Group 1869"/>
                              <wpg:cNvGrpSpPr/>
                              <wpg:grpSpPr>
                                <a:xfrm>
                                  <a:off x="940747" y="-1"/>
                                  <a:ext cx="3514755" cy="2426237"/>
                                  <a:chOff x="1485445" y="-20958"/>
                                  <a:chExt cx="3515054" cy="2426599"/>
                                </a:xfrm>
                              </wpg:grpSpPr>
                              <wps:wsp>
                                <wps:cNvPr id="1870" name="Text Box 1870"/>
                                <wps:cNvSpPr txBox="1"/>
                                <wps:spPr>
                                  <a:xfrm>
                                    <a:off x="1485445" y="-20958"/>
                                    <a:ext cx="1028700" cy="242659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66703FB5" w14:textId="77777777" w:rsidR="007D6A3C" w:rsidRDefault="007D6A3C" w:rsidP="007D6A3C">
                                      <w:r w:rsidRPr="006E6299">
                                        <w:rPr>
                                          <w:noProof/>
                                          <w:lang w:eastAsia="fr-FR"/>
                                        </w:rPr>
                                        <w:drawing>
                                          <wp:inline distT="0" distB="0" distL="0" distR="0" wp14:anchorId="7FB92FF0" wp14:editId="7E7112DA">
                                            <wp:extent cx="756000" cy="2285519"/>
                                            <wp:effectExtent l="0" t="0" r="6350" b="635"/>
                                            <wp:docPr id="1874" name="Picture 1874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2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6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756000" cy="2285519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g:grpSp>
                                <wpg:cNvPr id="1871" name="Group 1871"/>
                                <wpg:cNvGrpSpPr/>
                                <wpg:grpSpPr>
                                  <a:xfrm>
                                    <a:off x="1637475" y="1127161"/>
                                    <a:ext cx="3363024" cy="1016938"/>
                                    <a:chOff x="1637475" y="1127161"/>
                                    <a:chExt cx="3363024" cy="1016938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1872" name="Picture 187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 cstate="print">
                                      <a:biLevel thresh="75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20955907">
                                      <a:off x="1637475" y="1127161"/>
                                      <a:ext cx="576000" cy="101693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1873" name="Picture 1873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 cstate="print">
                                      <a:biLevel thresh="75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4817392">
                                      <a:off x="4204030" y="1082191"/>
                                      <a:ext cx="576000" cy="101693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wpg:grpSp>
                            </wpg:grpSp>
                            <wps:wsp>
                              <wps:cNvPr id="240" name="Text Box 240"/>
                              <wps:cNvSpPr txBox="1"/>
                              <wps:spPr>
                                <a:xfrm>
                                  <a:off x="1371600" y="597877"/>
                                  <a:ext cx="1371160" cy="3424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64BF8FE" w14:textId="77777777" w:rsidR="00EE5907" w:rsidRPr="00EE5907" w:rsidRDefault="00000000" w:rsidP="00EE5907">
                                    <w:pPr>
                                      <w:rPr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V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 xml:space="preserve">=70 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cm</m:t>
                                            </m:r>
                                          </m:e>
                                          <m:sup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3</m:t>
                                            </m:r>
                                          </m:sup>
                                        </m:sSup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88" name="Group 588"/>
                              <wpg:cNvGrpSpPr/>
                              <wpg:grpSpPr>
                                <a:xfrm>
                                  <a:off x="0" y="140677"/>
                                  <a:ext cx="1570707" cy="1257300"/>
                                  <a:chOff x="0" y="0"/>
                                  <a:chExt cx="1570707" cy="1257300"/>
                                </a:xfrm>
                              </wpg:grpSpPr>
                              <wps:wsp>
                                <wps:cNvPr id="583" name="Text Box 583"/>
                                <wps:cNvSpPr txBox="1"/>
                                <wps:spPr>
                                  <a:xfrm>
                                    <a:off x="0" y="0"/>
                                    <a:ext cx="342900" cy="342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4BAADCF7" w14:textId="77777777" w:rsidR="004F0B54" w:rsidRPr="004F0B54" w:rsidRDefault="004F0B54">
                                      <w:pP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4"/>
                                          <w:szCs w:val="24"/>
                                        </w:rPr>
                                      </w:pPr>
                                      <w:r w:rsidRPr="004F0B54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4"/>
                                          <w:szCs w:val="24"/>
                                        </w:rPr>
                                        <w:t>01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g:grpSp>
                                <wpg:cNvPr id="587" name="Group 587"/>
                                <wpg:cNvGrpSpPr/>
                                <wpg:grpSpPr>
                                  <a:xfrm>
                                    <a:off x="0" y="0"/>
                                    <a:ext cx="1570707" cy="1257300"/>
                                    <a:chOff x="0" y="0"/>
                                    <a:chExt cx="1570707" cy="1257300"/>
                                  </a:xfrm>
                                </wpg:grpSpPr>
                                <wpg:grpSp>
                                  <wpg:cNvPr id="242" name="Group 242"/>
                                  <wpg:cNvGrpSpPr>
                                    <a:grpSpLocks/>
                                  </wpg:cNvGrpSpPr>
                                  <wpg:grpSpPr bwMode="auto">
                                    <a:xfrm rot="10800000">
                                      <a:off x="342900" y="492369"/>
                                      <a:ext cx="143510" cy="303530"/>
                                      <a:chOff x="3378" y="453"/>
                                      <a:chExt cx="250" cy="478"/>
                                    </a:xfrm>
                                  </wpg:grpSpPr>
                                  <wpg:grpSp>
                                    <wpg:cNvPr id="243" name="Group 4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3378" y="453"/>
                                        <a:ext cx="250" cy="478"/>
                                        <a:chOff x="3378" y="453"/>
                                        <a:chExt cx="355" cy="478"/>
                                      </a:xfrm>
                                    </wpg:grpSpPr>
                                    <wps:wsp>
                                      <wps:cNvPr id="244" name="Arc 5"/>
                                      <wps:cNvSpPr>
                                        <a:spLocks/>
                                      </wps:cNvSpPr>
                                      <wps:spPr bwMode="auto">
                                        <a:xfrm flipH="1">
                                          <a:off x="3379" y="698"/>
                                          <a:ext cx="354" cy="233"/>
                                        </a:xfrm>
                                        <a:custGeom>
                                          <a:avLst/>
                                          <a:gdLst>
                                            <a:gd name="G0" fmla="+- 0 0 0"/>
                                            <a:gd name="G1" fmla="+- 21600 0 0"/>
                                            <a:gd name="G2" fmla="+- 21600 0 0"/>
                                            <a:gd name="T0" fmla="*/ 0 w 20738"/>
                                            <a:gd name="T1" fmla="*/ 0 h 21600"/>
                                            <a:gd name="T2" fmla="*/ 20738 w 20738"/>
                                            <a:gd name="T3" fmla="*/ 15557 h 21600"/>
                                            <a:gd name="T4" fmla="*/ 0 w 20738"/>
                                            <a:gd name="T5" fmla="*/ 21600 h 21600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20738" h="21600" fill="none" extrusionOk="0">
                                              <a:moveTo>
                                                <a:pt x="0" y="0"/>
                                              </a:moveTo>
                                              <a:cubicBezTo>
                                                <a:pt x="9601" y="0"/>
                                                <a:pt x="18051" y="6338"/>
                                                <a:pt x="20737" y="15557"/>
                                              </a:cubicBezTo>
                                            </a:path>
                                            <a:path w="20738" h="21600" stroke="0" extrusionOk="0">
                                              <a:moveTo>
                                                <a:pt x="0" y="0"/>
                                              </a:moveTo>
                                              <a:cubicBezTo>
                                                <a:pt x="9601" y="0"/>
                                                <a:pt x="18051" y="6338"/>
                                                <a:pt x="20737" y="15557"/>
                                              </a:cubicBezTo>
                                              <a:lnTo>
                                                <a:pt x="0" y="2160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245" name="Arc 6"/>
                                      <wps:cNvSpPr>
                                        <a:spLocks/>
                                      </wps:cNvSpPr>
                                      <wps:spPr bwMode="auto">
                                        <a:xfrm flipH="1" flipV="1">
                                          <a:off x="3378" y="453"/>
                                          <a:ext cx="354" cy="234"/>
                                        </a:xfrm>
                                        <a:custGeom>
                                          <a:avLst/>
                                          <a:gdLst>
                                            <a:gd name="G0" fmla="+- 0 0 0"/>
                                            <a:gd name="G1" fmla="+- 21600 0 0"/>
                                            <a:gd name="G2" fmla="+- 21600 0 0"/>
                                            <a:gd name="T0" fmla="*/ 0 w 20738"/>
                                            <a:gd name="T1" fmla="*/ 0 h 21600"/>
                                            <a:gd name="T2" fmla="*/ 20738 w 20738"/>
                                            <a:gd name="T3" fmla="*/ 15557 h 21600"/>
                                            <a:gd name="T4" fmla="*/ 0 w 20738"/>
                                            <a:gd name="T5" fmla="*/ 21600 h 21600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20738" h="21600" fill="none" extrusionOk="0">
                                              <a:moveTo>
                                                <a:pt x="0" y="0"/>
                                              </a:moveTo>
                                              <a:cubicBezTo>
                                                <a:pt x="9601" y="0"/>
                                                <a:pt x="18051" y="6338"/>
                                                <a:pt x="20737" y="15557"/>
                                              </a:cubicBezTo>
                                            </a:path>
                                            <a:path w="20738" h="21600" stroke="0" extrusionOk="0">
                                              <a:moveTo>
                                                <a:pt x="0" y="0"/>
                                              </a:moveTo>
                                              <a:cubicBezTo>
                                                <a:pt x="9601" y="0"/>
                                                <a:pt x="18051" y="6338"/>
                                                <a:pt x="20737" y="15557"/>
                                              </a:cubicBezTo>
                                              <a:lnTo>
                                                <a:pt x="0" y="2160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246" name="Arc 7"/>
                                    <wps:cNvSpPr>
                                      <a:spLocks/>
                                    </wps:cNvSpPr>
                                    <wps:spPr bwMode="auto">
                                      <a:xfrm flipH="1">
                                        <a:off x="3379" y="610"/>
                                        <a:ext cx="71" cy="189"/>
                                      </a:xfrm>
                                      <a:custGeom>
                                        <a:avLst/>
                                        <a:gdLst>
                                          <a:gd name="G0" fmla="+- 0 0 0"/>
                                          <a:gd name="G1" fmla="+- 19755 0 0"/>
                                          <a:gd name="G2" fmla="+- 21600 0 0"/>
                                          <a:gd name="T0" fmla="*/ 8734 w 21600"/>
                                          <a:gd name="T1" fmla="*/ 0 h 38900"/>
                                          <a:gd name="T2" fmla="*/ 10002 w 21600"/>
                                          <a:gd name="T3" fmla="*/ 38900 h 38900"/>
                                          <a:gd name="T4" fmla="*/ 0 w 21600"/>
                                          <a:gd name="T5" fmla="*/ 19755 h 38900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1600" h="38900" fill="none" extrusionOk="0">
                                            <a:moveTo>
                                              <a:pt x="8734" y="-1"/>
                                            </a:moveTo>
                                            <a:cubicBezTo>
                                              <a:pt x="16555" y="3457"/>
                                              <a:pt x="21600" y="11203"/>
                                              <a:pt x="21600" y="19755"/>
                                            </a:cubicBezTo>
                                            <a:cubicBezTo>
                                              <a:pt x="21600" y="27798"/>
                                              <a:pt x="17130" y="35175"/>
                                              <a:pt x="10001" y="38899"/>
                                            </a:cubicBezTo>
                                          </a:path>
                                          <a:path w="21600" h="38900" stroke="0" extrusionOk="0">
                                            <a:moveTo>
                                              <a:pt x="8734" y="-1"/>
                                            </a:moveTo>
                                            <a:cubicBezTo>
                                              <a:pt x="16555" y="3457"/>
                                              <a:pt x="21600" y="11203"/>
                                              <a:pt x="21600" y="19755"/>
                                            </a:cubicBezTo>
                                            <a:cubicBezTo>
                                              <a:pt x="21600" y="27798"/>
                                              <a:pt x="17130" y="35175"/>
                                              <a:pt x="10001" y="38899"/>
                                            </a:cubicBezTo>
                                            <a:lnTo>
                                              <a:pt x="0" y="1975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47" name="Freeform 8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3378" y="645"/>
                                        <a:ext cx="42" cy="93"/>
                                      </a:xfrm>
                                      <a:custGeom>
                                        <a:avLst/>
                                        <a:gdLst>
                                          <a:gd name="T0" fmla="*/ 12 w 42"/>
                                          <a:gd name="T1" fmla="*/ 0 h 93"/>
                                          <a:gd name="T2" fmla="*/ 42 w 42"/>
                                          <a:gd name="T3" fmla="*/ 36 h 93"/>
                                          <a:gd name="T4" fmla="*/ 39 w 42"/>
                                          <a:gd name="T5" fmla="*/ 66 h 93"/>
                                          <a:gd name="T6" fmla="*/ 9 w 42"/>
                                          <a:gd name="T7" fmla="*/ 93 h 93"/>
                                          <a:gd name="T8" fmla="*/ 0 w 42"/>
                                          <a:gd name="T9" fmla="*/ 57 h 93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2" h="93">
                                            <a:moveTo>
                                              <a:pt x="12" y="0"/>
                                            </a:moveTo>
                                            <a:lnTo>
                                              <a:pt x="42" y="36"/>
                                            </a:lnTo>
                                            <a:lnTo>
                                              <a:pt x="39" y="66"/>
                                            </a:lnTo>
                                            <a:lnTo>
                                              <a:pt x="9" y="93"/>
                                            </a:lnTo>
                                            <a:lnTo>
                                              <a:pt x="0" y="57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000000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248" name="Group 248"/>
                                  <wpg:cNvGrpSpPr>
                                    <a:grpSpLocks/>
                                  </wpg:cNvGrpSpPr>
                                  <wpg:grpSpPr bwMode="auto">
                                    <a:xfrm rot="10800000">
                                      <a:off x="342900" y="914400"/>
                                      <a:ext cx="143510" cy="303530"/>
                                      <a:chOff x="3378" y="453"/>
                                      <a:chExt cx="250" cy="478"/>
                                    </a:xfrm>
                                  </wpg:grpSpPr>
                                  <wpg:grpSp>
                                    <wpg:cNvPr id="249" name="Group 4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3378" y="453"/>
                                        <a:ext cx="250" cy="478"/>
                                        <a:chOff x="3378" y="453"/>
                                        <a:chExt cx="355" cy="478"/>
                                      </a:xfrm>
                                    </wpg:grpSpPr>
                                    <wps:wsp>
                                      <wps:cNvPr id="250" name="Arc 5"/>
                                      <wps:cNvSpPr>
                                        <a:spLocks/>
                                      </wps:cNvSpPr>
                                      <wps:spPr bwMode="auto">
                                        <a:xfrm flipH="1">
                                          <a:off x="3379" y="698"/>
                                          <a:ext cx="354" cy="233"/>
                                        </a:xfrm>
                                        <a:custGeom>
                                          <a:avLst/>
                                          <a:gdLst>
                                            <a:gd name="G0" fmla="+- 0 0 0"/>
                                            <a:gd name="G1" fmla="+- 21600 0 0"/>
                                            <a:gd name="G2" fmla="+- 21600 0 0"/>
                                            <a:gd name="T0" fmla="*/ 0 w 20738"/>
                                            <a:gd name="T1" fmla="*/ 0 h 21600"/>
                                            <a:gd name="T2" fmla="*/ 20738 w 20738"/>
                                            <a:gd name="T3" fmla="*/ 15557 h 21600"/>
                                            <a:gd name="T4" fmla="*/ 0 w 20738"/>
                                            <a:gd name="T5" fmla="*/ 21600 h 21600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20738" h="21600" fill="none" extrusionOk="0">
                                              <a:moveTo>
                                                <a:pt x="0" y="0"/>
                                              </a:moveTo>
                                              <a:cubicBezTo>
                                                <a:pt x="9601" y="0"/>
                                                <a:pt x="18051" y="6338"/>
                                                <a:pt x="20737" y="15557"/>
                                              </a:cubicBezTo>
                                            </a:path>
                                            <a:path w="20738" h="21600" stroke="0" extrusionOk="0">
                                              <a:moveTo>
                                                <a:pt x="0" y="0"/>
                                              </a:moveTo>
                                              <a:cubicBezTo>
                                                <a:pt x="9601" y="0"/>
                                                <a:pt x="18051" y="6338"/>
                                                <a:pt x="20737" y="15557"/>
                                              </a:cubicBezTo>
                                              <a:lnTo>
                                                <a:pt x="0" y="2160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251" name="Arc 6"/>
                                      <wps:cNvSpPr>
                                        <a:spLocks/>
                                      </wps:cNvSpPr>
                                      <wps:spPr bwMode="auto">
                                        <a:xfrm flipH="1" flipV="1">
                                          <a:off x="3378" y="453"/>
                                          <a:ext cx="354" cy="234"/>
                                        </a:xfrm>
                                        <a:custGeom>
                                          <a:avLst/>
                                          <a:gdLst>
                                            <a:gd name="G0" fmla="+- 0 0 0"/>
                                            <a:gd name="G1" fmla="+- 21600 0 0"/>
                                            <a:gd name="G2" fmla="+- 21600 0 0"/>
                                            <a:gd name="T0" fmla="*/ 0 w 20738"/>
                                            <a:gd name="T1" fmla="*/ 0 h 21600"/>
                                            <a:gd name="T2" fmla="*/ 20738 w 20738"/>
                                            <a:gd name="T3" fmla="*/ 15557 h 21600"/>
                                            <a:gd name="T4" fmla="*/ 0 w 20738"/>
                                            <a:gd name="T5" fmla="*/ 21600 h 21600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20738" h="21600" fill="none" extrusionOk="0">
                                              <a:moveTo>
                                                <a:pt x="0" y="0"/>
                                              </a:moveTo>
                                              <a:cubicBezTo>
                                                <a:pt x="9601" y="0"/>
                                                <a:pt x="18051" y="6338"/>
                                                <a:pt x="20737" y="15557"/>
                                              </a:cubicBezTo>
                                            </a:path>
                                            <a:path w="20738" h="21600" stroke="0" extrusionOk="0">
                                              <a:moveTo>
                                                <a:pt x="0" y="0"/>
                                              </a:moveTo>
                                              <a:cubicBezTo>
                                                <a:pt x="9601" y="0"/>
                                                <a:pt x="18051" y="6338"/>
                                                <a:pt x="20737" y="15557"/>
                                              </a:cubicBezTo>
                                              <a:lnTo>
                                                <a:pt x="0" y="2160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252" name="Arc 7"/>
                                    <wps:cNvSpPr>
                                      <a:spLocks/>
                                    </wps:cNvSpPr>
                                    <wps:spPr bwMode="auto">
                                      <a:xfrm flipH="1">
                                        <a:off x="3379" y="610"/>
                                        <a:ext cx="71" cy="189"/>
                                      </a:xfrm>
                                      <a:custGeom>
                                        <a:avLst/>
                                        <a:gdLst>
                                          <a:gd name="G0" fmla="+- 0 0 0"/>
                                          <a:gd name="G1" fmla="+- 19755 0 0"/>
                                          <a:gd name="G2" fmla="+- 21600 0 0"/>
                                          <a:gd name="T0" fmla="*/ 8734 w 21600"/>
                                          <a:gd name="T1" fmla="*/ 0 h 38900"/>
                                          <a:gd name="T2" fmla="*/ 10002 w 21600"/>
                                          <a:gd name="T3" fmla="*/ 38900 h 38900"/>
                                          <a:gd name="T4" fmla="*/ 0 w 21600"/>
                                          <a:gd name="T5" fmla="*/ 19755 h 38900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1600" h="38900" fill="none" extrusionOk="0">
                                            <a:moveTo>
                                              <a:pt x="8734" y="-1"/>
                                            </a:moveTo>
                                            <a:cubicBezTo>
                                              <a:pt x="16555" y="3457"/>
                                              <a:pt x="21600" y="11203"/>
                                              <a:pt x="21600" y="19755"/>
                                            </a:cubicBezTo>
                                            <a:cubicBezTo>
                                              <a:pt x="21600" y="27798"/>
                                              <a:pt x="17130" y="35175"/>
                                              <a:pt x="10001" y="38899"/>
                                            </a:cubicBezTo>
                                          </a:path>
                                          <a:path w="21600" h="38900" stroke="0" extrusionOk="0">
                                            <a:moveTo>
                                              <a:pt x="8734" y="-1"/>
                                            </a:moveTo>
                                            <a:cubicBezTo>
                                              <a:pt x="16555" y="3457"/>
                                              <a:pt x="21600" y="11203"/>
                                              <a:pt x="21600" y="19755"/>
                                            </a:cubicBezTo>
                                            <a:cubicBezTo>
                                              <a:pt x="21600" y="27798"/>
                                              <a:pt x="17130" y="35175"/>
                                              <a:pt x="10001" y="38899"/>
                                            </a:cubicBezTo>
                                            <a:lnTo>
                                              <a:pt x="0" y="1975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53" name="Freeform 8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3378" y="645"/>
                                        <a:ext cx="42" cy="93"/>
                                      </a:xfrm>
                                      <a:custGeom>
                                        <a:avLst/>
                                        <a:gdLst>
                                          <a:gd name="T0" fmla="*/ 12 w 42"/>
                                          <a:gd name="T1" fmla="*/ 0 h 93"/>
                                          <a:gd name="T2" fmla="*/ 42 w 42"/>
                                          <a:gd name="T3" fmla="*/ 36 h 93"/>
                                          <a:gd name="T4" fmla="*/ 39 w 42"/>
                                          <a:gd name="T5" fmla="*/ 66 h 93"/>
                                          <a:gd name="T6" fmla="*/ 9 w 42"/>
                                          <a:gd name="T7" fmla="*/ 93 h 93"/>
                                          <a:gd name="T8" fmla="*/ 0 w 42"/>
                                          <a:gd name="T9" fmla="*/ 57 h 93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2" h="93">
                                            <a:moveTo>
                                              <a:pt x="12" y="0"/>
                                            </a:moveTo>
                                            <a:lnTo>
                                              <a:pt x="42" y="36"/>
                                            </a:lnTo>
                                            <a:lnTo>
                                              <a:pt x="39" y="66"/>
                                            </a:lnTo>
                                            <a:lnTo>
                                              <a:pt x="9" y="93"/>
                                            </a:lnTo>
                                            <a:lnTo>
                                              <a:pt x="0" y="57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000000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254" name="Group 254"/>
                                  <wpg:cNvGrpSpPr>
                                    <a:grpSpLocks/>
                                  </wpg:cNvGrpSpPr>
                                  <wpg:grpSpPr bwMode="auto">
                                    <a:xfrm rot="10800000">
                                      <a:off x="334107" y="0"/>
                                      <a:ext cx="143510" cy="303530"/>
                                      <a:chOff x="3378" y="453"/>
                                      <a:chExt cx="250" cy="478"/>
                                    </a:xfrm>
                                  </wpg:grpSpPr>
                                  <wpg:grpSp>
                                    <wpg:cNvPr id="255" name="Group 4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3378" y="453"/>
                                        <a:ext cx="250" cy="478"/>
                                        <a:chOff x="3378" y="453"/>
                                        <a:chExt cx="355" cy="478"/>
                                      </a:xfrm>
                                    </wpg:grpSpPr>
                                    <wps:wsp>
                                      <wps:cNvPr id="576" name="Arc 5"/>
                                      <wps:cNvSpPr>
                                        <a:spLocks/>
                                      </wps:cNvSpPr>
                                      <wps:spPr bwMode="auto">
                                        <a:xfrm flipH="1">
                                          <a:off x="3379" y="698"/>
                                          <a:ext cx="354" cy="233"/>
                                        </a:xfrm>
                                        <a:custGeom>
                                          <a:avLst/>
                                          <a:gdLst>
                                            <a:gd name="G0" fmla="+- 0 0 0"/>
                                            <a:gd name="G1" fmla="+- 21600 0 0"/>
                                            <a:gd name="G2" fmla="+- 21600 0 0"/>
                                            <a:gd name="T0" fmla="*/ 0 w 20738"/>
                                            <a:gd name="T1" fmla="*/ 0 h 21600"/>
                                            <a:gd name="T2" fmla="*/ 20738 w 20738"/>
                                            <a:gd name="T3" fmla="*/ 15557 h 21600"/>
                                            <a:gd name="T4" fmla="*/ 0 w 20738"/>
                                            <a:gd name="T5" fmla="*/ 21600 h 21600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20738" h="21600" fill="none" extrusionOk="0">
                                              <a:moveTo>
                                                <a:pt x="0" y="0"/>
                                              </a:moveTo>
                                              <a:cubicBezTo>
                                                <a:pt x="9601" y="0"/>
                                                <a:pt x="18051" y="6338"/>
                                                <a:pt x="20737" y="15557"/>
                                              </a:cubicBezTo>
                                            </a:path>
                                            <a:path w="20738" h="21600" stroke="0" extrusionOk="0">
                                              <a:moveTo>
                                                <a:pt x="0" y="0"/>
                                              </a:moveTo>
                                              <a:cubicBezTo>
                                                <a:pt x="9601" y="0"/>
                                                <a:pt x="18051" y="6338"/>
                                                <a:pt x="20737" y="15557"/>
                                              </a:cubicBezTo>
                                              <a:lnTo>
                                                <a:pt x="0" y="2160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77" name="Arc 6"/>
                                      <wps:cNvSpPr>
                                        <a:spLocks/>
                                      </wps:cNvSpPr>
                                      <wps:spPr bwMode="auto">
                                        <a:xfrm flipH="1" flipV="1">
                                          <a:off x="3378" y="453"/>
                                          <a:ext cx="354" cy="234"/>
                                        </a:xfrm>
                                        <a:custGeom>
                                          <a:avLst/>
                                          <a:gdLst>
                                            <a:gd name="G0" fmla="+- 0 0 0"/>
                                            <a:gd name="G1" fmla="+- 21600 0 0"/>
                                            <a:gd name="G2" fmla="+- 21600 0 0"/>
                                            <a:gd name="T0" fmla="*/ 0 w 20738"/>
                                            <a:gd name="T1" fmla="*/ 0 h 21600"/>
                                            <a:gd name="T2" fmla="*/ 20738 w 20738"/>
                                            <a:gd name="T3" fmla="*/ 15557 h 21600"/>
                                            <a:gd name="T4" fmla="*/ 0 w 20738"/>
                                            <a:gd name="T5" fmla="*/ 21600 h 21600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20738" h="21600" fill="none" extrusionOk="0">
                                              <a:moveTo>
                                                <a:pt x="0" y="0"/>
                                              </a:moveTo>
                                              <a:cubicBezTo>
                                                <a:pt x="9601" y="0"/>
                                                <a:pt x="18051" y="6338"/>
                                                <a:pt x="20737" y="15557"/>
                                              </a:cubicBezTo>
                                            </a:path>
                                            <a:path w="20738" h="21600" stroke="0" extrusionOk="0">
                                              <a:moveTo>
                                                <a:pt x="0" y="0"/>
                                              </a:moveTo>
                                              <a:cubicBezTo>
                                                <a:pt x="9601" y="0"/>
                                                <a:pt x="18051" y="6338"/>
                                                <a:pt x="20737" y="15557"/>
                                              </a:cubicBezTo>
                                              <a:lnTo>
                                                <a:pt x="0" y="2160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578" name="Arc 7"/>
                                    <wps:cNvSpPr>
                                      <a:spLocks/>
                                    </wps:cNvSpPr>
                                    <wps:spPr bwMode="auto">
                                      <a:xfrm flipH="1">
                                        <a:off x="3379" y="610"/>
                                        <a:ext cx="71" cy="189"/>
                                      </a:xfrm>
                                      <a:custGeom>
                                        <a:avLst/>
                                        <a:gdLst>
                                          <a:gd name="G0" fmla="+- 0 0 0"/>
                                          <a:gd name="G1" fmla="+- 19755 0 0"/>
                                          <a:gd name="G2" fmla="+- 21600 0 0"/>
                                          <a:gd name="T0" fmla="*/ 8734 w 21600"/>
                                          <a:gd name="T1" fmla="*/ 0 h 38900"/>
                                          <a:gd name="T2" fmla="*/ 10002 w 21600"/>
                                          <a:gd name="T3" fmla="*/ 38900 h 38900"/>
                                          <a:gd name="T4" fmla="*/ 0 w 21600"/>
                                          <a:gd name="T5" fmla="*/ 19755 h 38900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1600" h="38900" fill="none" extrusionOk="0">
                                            <a:moveTo>
                                              <a:pt x="8734" y="-1"/>
                                            </a:moveTo>
                                            <a:cubicBezTo>
                                              <a:pt x="16555" y="3457"/>
                                              <a:pt x="21600" y="11203"/>
                                              <a:pt x="21600" y="19755"/>
                                            </a:cubicBezTo>
                                            <a:cubicBezTo>
                                              <a:pt x="21600" y="27798"/>
                                              <a:pt x="17130" y="35175"/>
                                              <a:pt x="10001" y="38899"/>
                                            </a:cubicBezTo>
                                          </a:path>
                                          <a:path w="21600" h="38900" stroke="0" extrusionOk="0">
                                            <a:moveTo>
                                              <a:pt x="8734" y="-1"/>
                                            </a:moveTo>
                                            <a:cubicBezTo>
                                              <a:pt x="16555" y="3457"/>
                                              <a:pt x="21600" y="11203"/>
                                              <a:pt x="21600" y="19755"/>
                                            </a:cubicBezTo>
                                            <a:cubicBezTo>
                                              <a:pt x="21600" y="27798"/>
                                              <a:pt x="17130" y="35175"/>
                                              <a:pt x="10001" y="38899"/>
                                            </a:cubicBezTo>
                                            <a:lnTo>
                                              <a:pt x="0" y="1975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79" name="Freeform 8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3378" y="645"/>
                                        <a:ext cx="42" cy="93"/>
                                      </a:xfrm>
                                      <a:custGeom>
                                        <a:avLst/>
                                        <a:gdLst>
                                          <a:gd name="T0" fmla="*/ 12 w 42"/>
                                          <a:gd name="T1" fmla="*/ 0 h 93"/>
                                          <a:gd name="T2" fmla="*/ 42 w 42"/>
                                          <a:gd name="T3" fmla="*/ 36 h 93"/>
                                          <a:gd name="T4" fmla="*/ 39 w 42"/>
                                          <a:gd name="T5" fmla="*/ 66 h 93"/>
                                          <a:gd name="T6" fmla="*/ 9 w 42"/>
                                          <a:gd name="T7" fmla="*/ 93 h 93"/>
                                          <a:gd name="T8" fmla="*/ 0 w 42"/>
                                          <a:gd name="T9" fmla="*/ 57 h 93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2" h="93">
                                            <a:moveTo>
                                              <a:pt x="12" y="0"/>
                                            </a:moveTo>
                                            <a:lnTo>
                                              <a:pt x="42" y="36"/>
                                            </a:lnTo>
                                            <a:lnTo>
                                              <a:pt x="39" y="66"/>
                                            </a:lnTo>
                                            <a:lnTo>
                                              <a:pt x="9" y="93"/>
                                            </a:lnTo>
                                            <a:lnTo>
                                              <a:pt x="0" y="57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000000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586" name="Group 586"/>
                                  <wpg:cNvGrpSpPr/>
                                  <wpg:grpSpPr>
                                    <a:xfrm>
                                      <a:off x="0" y="228600"/>
                                      <a:ext cx="1570707" cy="800540"/>
                                      <a:chOff x="0" y="0"/>
                                      <a:chExt cx="1570707" cy="800540"/>
                                    </a:xfrm>
                                  </wpg:grpSpPr>
                                  <wps:wsp>
                                    <wps:cNvPr id="580" name="Straight Connector 580"/>
                                    <wps:cNvCnPr/>
                                    <wps:spPr>
                                      <a:xfrm>
                                        <a:off x="562707" y="448407"/>
                                        <a:ext cx="1008000" cy="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  <a:prstDash val="dash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81" name="Straight Connector 581"/>
                                    <wps:cNvCnPr/>
                                    <wps:spPr>
                                      <a:xfrm>
                                        <a:off x="571500" y="0"/>
                                        <a:ext cx="685360" cy="45676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  <a:prstDash val="dash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82" name="Straight Connector 582"/>
                                    <wps:cNvCnPr/>
                                    <wps:spPr>
                                      <a:xfrm flipV="1">
                                        <a:off x="571500" y="457200"/>
                                        <a:ext cx="685360" cy="34334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  <a:prstDash val="dash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84" name="Text Box 584"/>
                                    <wps:cNvSpPr txBox="1"/>
                                    <wps:spPr>
                                      <a:xfrm>
                                        <a:off x="0" y="228600"/>
                                        <a:ext cx="342900" cy="342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  <a:effectLst/>
                                    </wps:spPr>
                                    <wps:style>
                                      <a:lnRef idx="0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14787986" w14:textId="77777777" w:rsidR="004F0B54" w:rsidRPr="004F0B54" w:rsidRDefault="004F0B54" w:rsidP="004F0B54">
                                          <w:pP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4F0B54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0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2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585" name="Text Box 585"/>
                                  <wps:cNvSpPr txBox="1"/>
                                  <wps:spPr>
                                    <a:xfrm>
                                      <a:off x="0" y="914400"/>
                                      <a:ext cx="342900" cy="3429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216BD89D" w14:textId="77777777" w:rsidR="004F0B54" w:rsidRPr="004F0B54" w:rsidRDefault="004F0B54" w:rsidP="004F0B54">
                                        <w:pPr>
                                          <w:rPr>
                                            <w:rFonts w:asciiTheme="majorBidi" w:hAnsiTheme="majorBidi" w:cstheme="majorBidi"/>
                                            <w:b/>
                                            <w:bCs/>
                                            <w:sz w:val="24"/>
                                            <w:szCs w:val="24"/>
                                          </w:rPr>
                                        </w:pPr>
                                        <w:r w:rsidRPr="004F0B54">
                                          <w:rPr>
                                            <w:rFonts w:asciiTheme="majorBidi" w:hAnsiTheme="majorBidi" w:cstheme="majorBidi"/>
                                            <w:b/>
                                            <w:bCs/>
                                            <w:sz w:val="24"/>
                                            <w:szCs w:val="24"/>
                                          </w:rPr>
                                          <w:t>0</w:t>
                                        </w:r>
                                        <w:r>
                                          <w:rPr>
                                            <w:rFonts w:asciiTheme="majorBidi" w:hAnsiTheme="majorBidi" w:cstheme="majorBidi"/>
                                            <w:b/>
                                            <w:bCs/>
                                            <w:sz w:val="24"/>
                                            <w:szCs w:val="24"/>
                                          </w:rPr>
                                          <w:t>3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27A0F74" id="Group 592" o:spid="_x0000_s1121" style="position:absolute;left:0;text-align:left;margin-left:27pt;margin-top:5.7pt;width:485.7pt;height:191pt;z-index:251765760" coordsize="61685,242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">
                <v:group id="Groupe 1717" o:spid="_x0000_s1122" style="position:absolute;top:1143;width:7556;height:21958" coordorigin="4477,-254" coordsize="1611,45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">
                  <v:group id="Group 199" o:spid="_x0000_s1123" style="position:absolute;left:4477;top:-254;width:1611;height:4537" coordorigin="1707,11408" coordsize="1611,45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">
                    <v:rect id="Rectangle 200" o:spid="_x0000_s1124" style="position:absolute;left:2111;top:11700;width:840;height:4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" fillcolor="#767676">
                      <v:fill angle="90" focus="50%" type="gradient"/>
                    </v:rect>
                    <v:shape id="Freeform 201" o:spid="_x0000_s1125" style="position:absolute;left:1707;top:15750;width:1611;height:195;visibility:visible;mso-wrap-style:square;v-text-anchor:top" coordsize="1611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" path="m408,l,195r1611,l1248,3e" fillcolor="#767676">
                      <v:fill focus="100%" type="gradient"/>
                      <v:path arrowok="t" o:connecttype="custom" o:connectlocs="408,0;0,195;1611,195;1248,3" o:connectangles="0,0,0,0"/>
                    </v:shape>
                    <v:group id="Group 202" o:spid="_x0000_s1126" style="position:absolute;left:2086;top:11408;width:890;height:4222" coordorigin="2086,11408" coordsize="890,4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">
                      <v:group id="Group 203" o:spid="_x0000_s1127" style="position:absolute;left:2086;top:11408;width:890;height:4222" coordorigin="2086,11408" coordsize="890,4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">
                        <v:roundrect id="AutoShape 204" o:spid="_x0000_s1128" style="position:absolute;left:2157;top:11444;width:764;height:4186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" filled="f"/>
                        <v:rect id="Rectangle 205" o:spid="_x0000_s1129" style="position:absolute;left:2086;top:11408;width:890;height: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" stroked="f"/>
                      </v:group>
                      <v:oval id="Oval 206" o:spid="_x0000_s1130" style="position:absolute;left:2110;top:11773;width:847;height: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" strokeweight=".5pt"/>
                    </v:group>
                    <v:oval id="Oval 207" o:spid="_x0000_s1131" style="position:absolute;left:2143;top:11779;width:775;height: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" fillcolor="#767676" strokeweight=".5pt">
                      <v:fill angle="90" focus="50%" type="gradient"/>
                    </v:oval>
                    <v:group id="Group 208" o:spid="_x0000_s1132" style="position:absolute;left:2445;top:11931;width:432;height:3388" coordorigin="2445,11931" coordsize="432,3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">
                      <v:group id="Group 209" o:spid="_x0000_s1133" style="position:absolute;left:2445;top:1193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">
                        <v:shape id="Freeform 210" o:spid="_x0000_s1134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" path="m,24v37,,150,4,222,c294,20,388,5,432,e" filled="f">
                          <v:path arrowok="t" o:connecttype="custom" o:connectlocs="0,24;222,24;432,0" o:connectangles="0,0,0"/>
                        </v:shape>
                        <v:shape id="Freeform 211" o:spid="_x0000_s1135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212" o:spid="_x0000_s1136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213" o:spid="_x0000_s1137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214" o:spid="_x0000_s1138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" path="m,24c21,23,88,19,129,15,170,11,222,3,246,e" filled="f" strokeweight=".25pt">
                          <v:path arrowok="t" o:connecttype="custom" o:connectlocs="0,24;129,15;246,0" o:connectangles="0,0,0"/>
                        </v:shape>
                      </v:group>
                      <v:group id="Group 215" o:spid="_x0000_s1139" style="position:absolute;left:2445;top:1217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">
                        <v:shape id="Freeform 216" o:spid="_x0000_s1140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" path="m,24v37,,150,4,222,c294,20,388,5,432,e" filled="f">
                          <v:path arrowok="t" o:connecttype="custom" o:connectlocs="0,24;222,24;432,0" o:connectangles="0,0,0"/>
                        </v:shape>
                        <v:shape id="Freeform 217" o:spid="_x0000_s1141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218" o:spid="_x0000_s1142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219" o:spid="_x0000_s1143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220" o:spid="_x0000_s1144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" path="m,24c21,23,88,19,129,15,170,11,222,3,246,e" filled="f" strokeweight=".25pt">
                          <v:path arrowok="t" o:connecttype="custom" o:connectlocs="0,24;129,15;246,0" o:connectangles="0,0,0"/>
                        </v:shape>
                      </v:group>
                      <v:group id="Group 221" o:spid="_x0000_s1145" style="position:absolute;left:2445;top:1241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">
                        <v:shape id="Freeform 222" o:spid="_x0000_s1146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" path="m,24v37,,150,4,222,c294,20,388,5,432,e" filled="f">
                          <v:path arrowok="t" o:connecttype="custom" o:connectlocs="0,24;222,24;432,0" o:connectangles="0,0,0"/>
                        </v:shape>
                        <v:shape id="Freeform 223" o:spid="_x0000_s1147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224" o:spid="_x0000_s1148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225" o:spid="_x0000_s1149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226" o:spid="_x0000_s1150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" path="m,24c21,23,88,19,129,15,170,11,222,3,246,e" filled="f" strokeweight=".25pt">
                          <v:path arrowok="t" o:connecttype="custom" o:connectlocs="0,24;129,15;246,0" o:connectangles="0,0,0"/>
                        </v:shape>
                      </v:group>
                      <v:group id="Group 227" o:spid="_x0000_s1151" style="position:absolute;left:2445;top:1265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">
                        <v:shape id="Freeform 228" o:spid="_x0000_s1152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" path="m,24v37,,150,4,222,c294,20,388,5,432,e" filled="f">
                          <v:path arrowok="t" o:connecttype="custom" o:connectlocs="0,24;222,24;432,0" o:connectangles="0,0,0"/>
                        </v:shape>
                        <v:shape id="Freeform 229" o:spid="_x0000_s1153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230" o:spid="_x0000_s1154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231" o:spid="_x0000_s1155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232" o:spid="_x0000_s1156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</v:group>
                      <v:group id="Group 233" o:spid="_x0000_s1157" style="position:absolute;left:2445;top:1289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">
                        <v:shape id="Freeform 234" o:spid="_x0000_s1158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" path="m,24v37,,150,4,222,c294,20,388,5,432,e" filled="f">
                          <v:path arrowok="t" o:connecttype="custom" o:connectlocs="0,24;222,24;432,0" o:connectangles="0,0,0"/>
                        </v:shape>
                        <v:shape id="Freeform 235" o:spid="_x0000_s1159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236" o:spid="_x0000_s1160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237" o:spid="_x0000_s1161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238" o:spid="_x0000_s1162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</v:group>
                      <v:group id="Group 239" o:spid="_x0000_s1163" style="position:absolute;left:2445;top:1313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">
                        <v:shape id="Freeform 240" o:spid="_x0000_s1164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" path="m,24v37,,150,4,222,c294,20,388,5,432,e" filled="f">
                          <v:path arrowok="t" o:connecttype="custom" o:connectlocs="0,24;222,24;432,0" o:connectangles="0,0,0"/>
                        </v:shape>
                        <v:shape id="Freeform 241" o:spid="_x0000_s1165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242" o:spid="_x0000_s1166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243" o:spid="_x0000_s1167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244" o:spid="_x0000_s1168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</v:group>
                      <v:group id="Group 245" o:spid="_x0000_s1169" style="position:absolute;left:2445;top:1337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">
                        <v:shape id="Freeform 246" o:spid="_x0000_s1170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" path="m,24v37,,150,4,222,c294,20,388,5,432,e" filled="f">
                          <v:path arrowok="t" o:connecttype="custom" o:connectlocs="0,24;222,24;432,0" o:connectangles="0,0,0"/>
                        </v:shape>
                        <v:shape id="Freeform 247" o:spid="_x0000_s1171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248" o:spid="_x0000_s1172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249" o:spid="_x0000_s1173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250" o:spid="_x0000_s1174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" path="m,24c21,23,88,19,129,15,170,11,222,3,246,e" filled="f" strokeweight=".25pt">
                          <v:path arrowok="t" o:connecttype="custom" o:connectlocs="0,24;129,15;246,0" o:connectangles="0,0,0"/>
                        </v:shape>
                      </v:group>
                      <v:group id="Group 251" o:spid="_x0000_s1175" style="position:absolute;left:2445;top:1361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">
                        <v:shape id="Freeform 252" o:spid="_x0000_s1176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" path="m,24v37,,150,4,222,c294,20,388,5,432,e" filled="f">
                          <v:path arrowok="t" o:connecttype="custom" o:connectlocs="0,24;222,24;432,0" o:connectangles="0,0,0"/>
                        </v:shape>
                        <v:shape id="Freeform 253" o:spid="_x0000_s1177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254" o:spid="_x0000_s1178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255" o:spid="_x0000_s1179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256" o:spid="_x0000_s1180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</v:group>
                      <v:group id="Group 257" o:spid="_x0000_s1181" style="position:absolute;left:2445;top:1385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">
                        <v:shape id="Freeform 258" o:spid="_x0000_s1182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" path="m,24v37,,150,4,222,c294,20,388,5,432,e" filled="f">
                          <v:path arrowok="t" o:connecttype="custom" o:connectlocs="0,24;222,24;432,0" o:connectangles="0,0,0"/>
                        </v:shape>
                        <v:shape id="Freeform 259" o:spid="_x0000_s1183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260" o:spid="_x0000_s1184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261" o:spid="_x0000_s1185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262" o:spid="_x0000_s1186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</v:group>
                      <v:group id="Group 263" o:spid="_x0000_s1187" style="position:absolute;left:2445;top:1409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">
                        <v:shape id="Freeform 264" o:spid="_x0000_s1188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" path="m,24v37,,150,4,222,c294,20,388,5,432,e" filled="f">
                          <v:path arrowok="t" o:connecttype="custom" o:connectlocs="0,24;222,24;432,0" o:connectangles="0,0,0"/>
                        </v:shape>
                        <v:shape id="Freeform 265" o:spid="_x0000_s1189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266" o:spid="_x0000_s1190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267" o:spid="_x0000_s1191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268" o:spid="_x0000_s1192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</v:group>
                      <v:group id="Group 269" o:spid="_x0000_s1193" style="position:absolute;left:2445;top:1433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">
                        <v:shape id="Freeform 270" o:spid="_x0000_s1194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" path="m,24v37,,150,4,222,c294,20,388,5,432,e" filled="f">
                          <v:path arrowok="t" o:connecttype="custom" o:connectlocs="0,24;222,24;432,0" o:connectangles="0,0,0"/>
                        </v:shape>
                        <v:shape id="Freeform 271" o:spid="_x0000_s1195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272" o:spid="_x0000_s1196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273" o:spid="_x0000_s1197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274" o:spid="_x0000_s1198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" path="m,24c21,23,88,19,129,15,170,11,222,3,246,e" filled="f" strokeweight=".25pt">
                          <v:path arrowok="t" o:connecttype="custom" o:connectlocs="0,24;129,15;246,0" o:connectangles="0,0,0"/>
                        </v:shape>
                      </v:group>
                      <v:group id="Group 275" o:spid="_x0000_s1199" style="position:absolute;left:2445;top:1457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">
                        <v:shape id="Freeform 276" o:spid="_x0000_s1200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" path="m,24v37,,150,4,222,c294,20,388,5,432,e" filled="f">
                          <v:path arrowok="t" o:connecttype="custom" o:connectlocs="0,24;222,24;432,0" o:connectangles="0,0,0"/>
                        </v:shape>
                        <v:shape id="Freeform 277" o:spid="_x0000_s1201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278" o:spid="_x0000_s1202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279" o:spid="_x0000_s1203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280" o:spid="_x0000_s1204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</v:group>
                      <v:group id="Group 281" o:spid="_x0000_s1205" style="position:absolute;left:2445;top:14811;width:432;height:204" coordorigin="2445,11931" coordsize="432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">
                        <v:shape id="Freeform 282" o:spid="_x0000_s1206" style="position:absolute;left:2445;top:1193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" path="m,24v37,,150,4,222,c294,20,388,5,432,e" filled="f">
                          <v:path arrowok="t" o:connecttype="custom" o:connectlocs="0,24;222,24;432,0" o:connectangles="0,0,0"/>
                        </v:shape>
                        <v:shape id="Freeform 283" o:spid="_x0000_s1207" style="position:absolute;left:2631;top:1197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284" o:spid="_x0000_s1208" style="position:absolute;left:2631;top:1202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285" o:spid="_x0000_s1209" style="position:absolute;left:2631;top:1206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" path="m,24c21,23,88,19,129,15,170,11,222,3,246,e" filled="f" strokeweight=".25pt">
                          <v:path arrowok="t" o:connecttype="custom" o:connectlocs="0,24;129,15;246,0" o:connectangles="0,0,0"/>
                        </v:shape>
                        <v:shape id="Freeform 286" o:spid="_x0000_s1210" style="position:absolute;left:2631;top:1211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" path="m,24c21,23,88,19,129,15,170,11,222,3,246,e" filled="f" strokeweight=".25pt">
                          <v:path arrowok="t" o:connecttype="custom" o:connectlocs="0,24;129,15;246,0" o:connectangles="0,0,0"/>
                        </v:shape>
                      </v:group>
                      <v:shape id="Freeform 287" o:spid="_x0000_s1211" style="position:absolute;left:2445;top:1505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" path="m,24v37,,150,4,222,c294,20,388,5,432,e" filled="f">
                        <v:path arrowok="t" o:connecttype="custom" o:connectlocs="0,24;222,24;432,0" o:connectangles="0,0,0"/>
                      </v:shape>
                      <v:shape id="Freeform 288" o:spid="_x0000_s1212" style="position:absolute;left:2631;top:15099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289" o:spid="_x0000_s1213" style="position:absolute;left:2631;top:15143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290" o:spid="_x0000_s1214" style="position:absolute;left:2631;top:15187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291" o:spid="_x0000_s1215" style="position:absolute;left:2631;top:15231;width:246;height:24;visibility:visible;mso-wrap-style:square;v-text-anchor:top" coordsize="24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" path="m,24c21,23,88,19,129,15,170,11,222,3,246,e" filled="f" strokeweight=".25pt">
                        <v:path arrowok="t" o:connecttype="custom" o:connectlocs="0,24;129,15;246,0" o:connectangles="0,0,0"/>
                      </v:shape>
                      <v:shape id="Freeform 292" o:spid="_x0000_s1216" style="position:absolute;left:2445;top:15291;width:432;height:28;visibility:visible;mso-wrap-style:square;v-text-anchor:top" coordsize="43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" path="m,24v37,,150,4,222,c294,20,388,5,432,e" filled="f">
                        <v:path arrowok="t" o:connecttype="custom" o:connectlocs="0,24;222,24;432,0" o:connectangles="0,0,0"/>
                      </v:shape>
                    </v:group>
                  </v:group>
                  <v:group id="Group 293" o:spid="_x0000_s1217" style="position:absolute;left:4924;top:2387;width:769;height:1578" coordorigin="4924,2387" coordsize="769,1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">
                    <v:shape id="Freeform 294" o:spid="_x0000_s1218" style="position:absolute;left:4928;top:2393;width:765;height:1572;visibility:visible;mso-wrap-style:square;v-text-anchor:top" coordsize="765,1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" path="m,30l11,1302r81,141l176,1509r138,57l425,1572r95,-36l629,1479r81,-93l764,1254,765,37,705,7,637,,517,,352,,217,,90,7,,30xe" fillcolor="#9c0" stroked="f" strokecolor="navy">
                      <v:fill opacity="32896f"/>
                      <v:path arrowok="t" o:connecttype="custom" o:connectlocs="0,30;11,1302;92,1443;176,1509;314,1566;425,1572;520,1536;629,1479;710,1386;764,1254;765,37;705,7;637,0;517,0;352,0;217,0;90,7;0,30" o:connectangles="0,0,0,0,0,0,0,0,0,0,0,0,0,0,0,0,0,0"/>
                    </v:shape>
                    <v:oval id="Oval 295" o:spid="_x0000_s1219" style="position:absolute;left:4924;top:2387;width:768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" fillcolor="#9c0" strokeweight=".25pt">
                      <v:fill opacity="32896f"/>
                    </v:oval>
                  </v:group>
                </v:group>
                <v:group id="Group 591" o:spid="_x0000_s1220" style="position:absolute;left:3429;width:58256;height:24262" coordsize="58256,24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">
                  <v:shape id="Text Box 241" o:spid="_x0000_s1221" type="#_x0000_t202" style="position:absolute;top:11693;width:13711;height:3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" filled="f" stroked="f" strokeweight=".5pt">
                    <v:textbox>
                      <w:txbxContent>
                        <w:p w14:paraId="12BF0FBF" w14:textId="77777777" w:rsidR="00EE5907" w:rsidRPr="00EE5907" w:rsidRDefault="00000000" w:rsidP="00EE5907">
                          <w:pPr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 xml:space="preserve">=35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cm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3</m:t>
                                  </m:r>
                                </m:sup>
                              </m:sSup>
                            </m:oMath>
                          </m:oMathPara>
                        </w:p>
                      </w:txbxContent>
                    </v:textbox>
                  </v:shape>
                  <v:group id="Group 590" o:spid="_x0000_s1222" style="position:absolute;left:12573;width:45683;height:24262" coordorigin="" coordsize="45683,24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">
                    <v:group id="_x0000_s1223" style="position:absolute;left:30157;top:17408;width:15526;height:4147" coordorigin="2505,5895" coordsize="2445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">
                      <v:roundrect id="AutoShape 4060" o:spid="_x0000_s1224" style="position:absolute;left:2505;top:6029;width:2445;height:51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" fillcolor="#c3c3c3" strokecolor="#333" strokeweight="2.25pt">
                        <v:fill focus="50%" type="gradient"/>
                      </v:roundrect>
                      <v:shape id="Text Box 4061" o:spid="_x0000_s1225" type="#_x0000_t202" style="position:absolute;left:2632;top:6125;width:957;height: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" fillcolor="#eaeaea">
                        <v:textbox inset=".5mm,.5mm,.5mm,.5mm">
                          <w:txbxContent>
                            <w:p w14:paraId="143E6C45" w14:textId="77777777" w:rsidR="007D6A3C" w:rsidRDefault="007D6A3C" w:rsidP="007D6A3C">
                              <w:pPr>
                                <w:jc w:val="center"/>
                                <w:rPr>
                                  <w:rFonts w:ascii="DS-Digital" w:hAnsi="DS-Digital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DS-Digital" w:hAnsi="DS-Digital" w:hint="cs"/>
                                  <w:b/>
                                  <w:bCs/>
                                  <w:rtl/>
                                </w:rPr>
                                <w:t>273</w:t>
                              </w:r>
                            </w:p>
                          </w:txbxContent>
                        </v:textbox>
                      </v:shape>
                      <v:rect id="Rectangle 4062" o:spid="_x0000_s1226" style="position:absolute;left:2505;top:5895;width:2433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" fillcolor="gray" strokecolor="gray"/>
                      <v:shape id="Text Box 4063" o:spid="_x0000_s1227" type="#_x0000_t202" style="position:absolute;left:3693;top:6076;width:285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" filled="f" stroked="f">
                        <v:textbox inset=".5mm,.5mm,.5mm,.5mm">
                          <w:txbxContent>
                            <w:p w14:paraId="6B95E15B" w14:textId="77777777" w:rsidR="007D6A3C" w:rsidRDefault="007D6A3C" w:rsidP="003148A3">
                              <w:pPr>
                                <w:rPr>
                                  <w:b/>
                                  <w:bCs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bCs/>
                                </w:rPr>
                                <w:t>g</w:t>
                              </w:r>
                              <w:proofErr w:type="gramEnd"/>
                            </w:p>
                          </w:txbxContent>
                        </v:textbox>
                      </v:shape>
                      <v:line id="Line 4064" o:spid="_x0000_s1228" style="position:absolute;visibility:visible;mso-wrap-style:square" from="2600,6006" to="4882,6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" strokeweight="2.25pt"/>
                      <v:oval id="Oval 4065" o:spid="_x0000_s1229" style="position:absolute;left:2715;top:6435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">
                        <v:shadow on="t" color="#333" offset="1pt,1pt"/>
                      </v:oval>
                      <v:oval id="Oval 4066" o:spid="_x0000_s1230" style="position:absolute;left:3075;top:6435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">
                        <v:shadow on="t" color="#333" offset="1pt,1pt"/>
                      </v:oval>
                      <v:oval id="Oval 4067" o:spid="_x0000_s1231" style="position:absolute;left:3435;top:6435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">
                        <v:shadow on="t" color="#333" offset="1pt,1pt"/>
                      </v:oval>
                    </v:group>
                    <v:group id="Group 589" o:spid="_x0000_s1232" style="position:absolute;width:44555;height:24262" coordorigin="" coordsize="44555,24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">
                      <v:group id="Group 1869" o:spid="_x0000_s1233" style="position:absolute;left:9407;width:35148;height:24262" coordorigin="14854,-209" coordsize="35150,24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">
                        <v:shape id="Text Box 1870" o:spid="_x0000_s1234" type="#_x0000_t202" style="position:absolute;left:14854;top:-209;width:10287;height:24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" fillcolor="window" stroked="f" strokeweight=".5pt">
                          <v:textbox>
                            <w:txbxContent>
                              <w:p w14:paraId="66703FB5" w14:textId="77777777" w:rsidR="007D6A3C" w:rsidRDefault="007D6A3C" w:rsidP="007D6A3C">
                                <w:r w:rsidRPr="006E6299">
                                  <w:rPr>
                                    <w:noProof/>
                                    <w:lang w:eastAsia="fr-FR"/>
                                  </w:rPr>
                                  <w:drawing>
                                    <wp:inline distT="0" distB="0" distL="0" distR="0" wp14:anchorId="7FB92FF0" wp14:editId="7E7112DA">
                                      <wp:extent cx="756000" cy="2285519"/>
                                      <wp:effectExtent l="0" t="0" r="6350" b="635"/>
                                      <wp:docPr id="1874" name="Picture 1874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2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756000" cy="2285519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  <v:group id="Group 1871" o:spid="_x0000_s1235" style="position:absolute;left:16374;top:11271;width:33630;height:10169" coordorigin="16374,11271" coordsize="33630,10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"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Picture 1872" o:spid="_x0000_s1236" type="#_x0000_t75" style="position:absolute;left:16374;top:11271;width:5760;height:10169;rotation:-703521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">
                            <v:imagedata r:id="rId8" o:title="" grayscale="t" bilevel="t"/>
                          </v:shape>
                          <v:shape id="Picture 1873" o:spid="_x0000_s1237" type="#_x0000_t75" style="position:absolute;left:42040;top:10821;width:5760;height:10169;rotation:5261877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">
                            <v:imagedata r:id="rId8" o:title="" grayscale="t" bilevel="t"/>
                          </v:shape>
                        </v:group>
                      </v:group>
                      <v:shape id="Text Box 240" o:spid="_x0000_s1238" type="#_x0000_t202" style="position:absolute;left:13716;top:5978;width:13711;height:3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" filled="f" stroked="f" strokeweight=".5pt">
                        <v:textbox>
                          <w:txbxContent>
                            <w:p w14:paraId="364BF8FE" w14:textId="77777777" w:rsidR="00EE5907" w:rsidRPr="00EE5907" w:rsidRDefault="00000000" w:rsidP="00EE5907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V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sub>
                                  </m:s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 xml:space="preserve">=70 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cm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3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v:textbox>
                      </v:shape>
                      <v:group id="Group 588" o:spid="_x0000_s1239" style="position:absolute;top:1406;width:15707;height:12573" coordsize="15707,12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">
                        <v:shape id="Text Box 583" o:spid="_x0000_s1240" type="#_x0000_t202" style="position:absolute;width:342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" filled="f" stroked="f" strokeweight=".5pt">
                          <v:textbox>
                            <w:txbxContent>
                              <w:p w14:paraId="4BAADCF7" w14:textId="77777777" w:rsidR="004F0B54" w:rsidRPr="004F0B54" w:rsidRDefault="004F0B54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 w:rsidRPr="004F0B54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01</w:t>
                                </w:r>
                              </w:p>
                            </w:txbxContent>
                          </v:textbox>
                        </v:shape>
                        <v:group id="Group 587" o:spid="_x0000_s1241" style="position:absolute;width:15707;height:12573" coordsize="15707,12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">
                          <v:group id="Group 242" o:spid="_x0000_s1242" style="position:absolute;left:3429;top:4923;width:1435;height:3035;rotation:180" coordorigin="3378,453" coordsize="250,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">
                            <v:group id="Group 4" o:spid="_x0000_s1243" style="position:absolute;left:3378;top:453;width:250;height:478" coordorigin="3378,453" coordsize="355,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dyX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ySOHvTDgCcv0LAAD//wMAUEsBAi0AFAAGAAgAAAAhANvh9svuAAAAhQEAABMAAAAAAAAA&#10;AAAAAAAAAAAAAFtDb250ZW50X1R5cGVzXS54bWxQSwECLQAUAAYACAAAACEAWvQsW78AAAAVAQAA&#10;CwAAAAAAAAAAAAAAAAAfAQAAX3JlbHMvLnJlbHNQSwECLQAUAAYACAAAACEA9lncl8YAAADcAAAA&#10;DwAAAAAAAAAAAAAAAAAHAgAAZHJzL2Rvd25yZXYueG1sUEsFBgAAAAADAAMAtwAAAPoCAAAAAA==&#10;">
                              <v:shape id="Arc 5" o:spid="_x0000_s1244" style="position:absolute;left:3379;top:698;width:354;height:233;flip:x;visibility:visible;mso-wrap-style:square;v-text-anchor:top" coordsize="20738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" path="m,nfc9601,,18051,6338,20737,15557em,nsc9601,,18051,6338,20737,15557l,21600,,xe" filled="f" strokeweight="1pt">
                                <v:path arrowok="t" o:extrusionok="f" o:connecttype="custom" o:connectlocs="0,0;354,168;0,233" o:connectangles="0,0,0"/>
                              </v:shape>
                              <v:shape id="Arc 6" o:spid="_x0000_s1245" style="position:absolute;left:3378;top:453;width:354;height:234;flip:x y;visibility:visible;mso-wrap-style:square;v-text-anchor:top" coordsize="20738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" path="m,nfc9601,,18051,6338,20737,15557em,nsc9601,,18051,6338,20737,15557l,21600,,xe" filled="f" strokeweight="1pt">
                                <v:path arrowok="t" o:extrusionok="f" o:connecttype="custom" o:connectlocs="0,0;354,169;0,234" o:connectangles="0,0,0"/>
                              </v:shape>
                            </v:group>
                            <v:shape id="Arc 7" o:spid="_x0000_s1246" style="position:absolute;left:3379;top:610;width:71;height:189;flip:x;visibility:visible;mso-wrap-style:square;v-text-anchor:top" coordsize="21600,3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" path="m8734,-1nfc16555,3457,21600,11203,21600,19755v,8043,-4470,15420,-11599,19144em8734,-1nsc16555,3457,21600,11203,21600,19755v,8043,-4470,15420,-11599,19144l,19755,8734,-1xe" filled="f" strokeweight="1pt">
                              <v:path arrowok="t" o:extrusionok="f" o:connecttype="custom" o:connectlocs="29,0;33,189;0,96" o:connectangles="0,0,0"/>
                            </v:shape>
                            <v:shape id="Freeform 8" o:spid="_x0000_s1247" style="position:absolute;left:3378;top:645;width:42;height:93;visibility:visible;mso-wrap-style:square;v-text-anchor:top" coordsize="42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" path="m12,l42,36,39,66,9,93,,57e" fillcolor="black" strokeweight="1pt">
                              <v:path arrowok="t" o:connecttype="custom" o:connectlocs="12,0;42,36;39,66;9,93;0,57" o:connectangles="0,0,0,0,0"/>
                            </v:shape>
                          </v:group>
                          <v:group id="Group 248" o:spid="_x0000_s1248" style="position:absolute;left:3429;top:9144;width:1435;height:3035;rotation:180" coordorigin="3378,453" coordsize="250,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">
                            <v:group id="Group 4" o:spid="_x0000_s1249" style="position:absolute;left:3378;top:453;width:250;height:478" coordorigin="3378,453" coordsize="355,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et9xQAAANw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">
                              <v:shape id="Arc 5" o:spid="_x0000_s1250" style="position:absolute;left:3379;top:698;width:354;height:233;flip:x;visibility:visible;mso-wrap-style:square;v-text-anchor:top" coordsize="20738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" path="m,nfc9601,,18051,6338,20737,15557em,nsc9601,,18051,6338,20737,15557l,21600,,xe" filled="f" strokeweight="1pt">
                                <v:path arrowok="t" o:extrusionok="f" o:connecttype="custom" o:connectlocs="0,0;354,168;0,233" o:connectangles="0,0,0"/>
                              </v:shape>
                              <v:shape id="Arc 6" o:spid="_x0000_s1251" style="position:absolute;left:3378;top:453;width:354;height:234;flip:x y;visibility:visible;mso-wrap-style:square;v-text-anchor:top" coordsize="20738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" path="m,nfc9601,,18051,6338,20737,15557em,nsc9601,,18051,6338,20737,15557l,21600,,xe" filled="f" strokeweight="1pt">
                                <v:path arrowok="t" o:extrusionok="f" o:connecttype="custom" o:connectlocs="0,0;354,169;0,234" o:connectangles="0,0,0"/>
                              </v:shape>
                            </v:group>
                            <v:shape id="Arc 7" o:spid="_x0000_s1252" style="position:absolute;left:3379;top:610;width:71;height:189;flip:x;visibility:visible;mso-wrap-style:square;v-text-anchor:top" coordsize="21600,3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" path="m8734,-1nfc16555,3457,21600,11203,21600,19755v,8043,-4470,15420,-11599,19144em8734,-1nsc16555,3457,21600,11203,21600,19755v,8043,-4470,15420,-11599,19144l,19755,8734,-1xe" filled="f" strokeweight="1pt">
                              <v:path arrowok="t" o:extrusionok="f" o:connecttype="custom" o:connectlocs="29,0;33,189;0,96" o:connectangles="0,0,0"/>
                            </v:shape>
                            <v:shape id="Freeform 8" o:spid="_x0000_s1253" style="position:absolute;left:3378;top:645;width:42;height:93;visibility:visible;mso-wrap-style:square;v-text-anchor:top" coordsize="42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" path="m12,l42,36,39,66,9,93,,57e" fillcolor="black" strokeweight="1pt">
                              <v:path arrowok="t" o:connecttype="custom" o:connectlocs="12,0;42,36;39,66;9,93;0,57" o:connectangles="0,0,0,0,0"/>
                            </v:shape>
                          </v:group>
                          <v:group id="Group 254" o:spid="_x0000_s1254" style="position:absolute;left:3341;width:1435;height:3035;rotation:180" coordorigin="3378,453" coordsize="250,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">
                            <v:group id="Group 4" o:spid="_x0000_s1255" style="position:absolute;left:3378;top:453;width:250;height:478" coordorigin="3378,453" coordsize="355,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Xel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SZLA75lwBOTyDQAA//8DAFBLAQItABQABgAIAAAAIQDb4fbL7gAAAIUBAAATAAAAAAAAAAAA&#10;AAAAAAAAAABbQ29udGVudF9UeXBlc10ueG1sUEsBAi0AFAAGAAgAAAAhAFr0LFu/AAAAFQEAAAsA&#10;AAAAAAAAAAAAAAAAHwEAAF9yZWxzLy5yZWxzUEsBAi0AFAAGAAgAAAAhAJMld6XEAAAA3AAAAA8A&#10;AAAAAAAAAAAAAAAABwIAAGRycy9kb3ducmV2LnhtbFBLBQYAAAAAAwADALcAAAD4AgAAAAA=&#10;">
                              <v:shape id="Arc 5" o:spid="_x0000_s1256" style="position:absolute;left:3379;top:698;width:354;height:233;flip:x;visibility:visible;mso-wrap-style:square;v-text-anchor:top" coordsize="20738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" path="m,nfc9601,,18051,6338,20737,15557em,nsc9601,,18051,6338,20737,15557l,21600,,xe" filled="f" strokeweight="1pt">
                                <v:path arrowok="t" o:extrusionok="f" o:connecttype="custom" o:connectlocs="0,0;354,168;0,233" o:connectangles="0,0,0"/>
                              </v:shape>
                              <v:shape id="Arc 6" o:spid="_x0000_s1257" style="position:absolute;left:3378;top:453;width:354;height:234;flip:x y;visibility:visible;mso-wrap-style:square;v-text-anchor:top" coordsize="20738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" path="m,nfc9601,,18051,6338,20737,15557em,nsc9601,,18051,6338,20737,15557l,21600,,xe" filled="f" strokeweight="1pt">
                                <v:path arrowok="t" o:extrusionok="f" o:connecttype="custom" o:connectlocs="0,0;354,169;0,234" o:connectangles="0,0,0"/>
                              </v:shape>
                            </v:group>
                            <v:shape id="Arc 7" o:spid="_x0000_s1258" style="position:absolute;left:3379;top:610;width:71;height:189;flip:x;visibility:visible;mso-wrap-style:square;v-text-anchor:top" coordsize="21600,3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" path="m8734,-1nfc16555,3457,21600,11203,21600,19755v,8043,-4470,15420,-11599,19144em8734,-1nsc16555,3457,21600,11203,21600,19755v,8043,-4470,15420,-11599,19144l,19755,8734,-1xe" filled="f" strokeweight="1pt">
                              <v:path arrowok="t" o:extrusionok="f" o:connecttype="custom" o:connectlocs="29,0;33,189;0,96" o:connectangles="0,0,0"/>
                            </v:shape>
                            <v:shape id="Freeform 8" o:spid="_x0000_s1259" style="position:absolute;left:3378;top:645;width:42;height:93;visibility:visible;mso-wrap-style:square;v-text-anchor:top" coordsize="42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" path="m12,l42,36,39,66,9,93,,57e" fillcolor="black" strokeweight="1pt">
                              <v:path arrowok="t" o:connecttype="custom" o:connectlocs="12,0;42,36;39,66;9,93;0,57" o:connectangles="0,0,0,0,0"/>
                            </v:shape>
                          </v:group>
                          <v:group id="Group 586" o:spid="_x0000_s1260" style="position:absolute;top:2286;width:15707;height:8005" coordsize="15707,8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">
                            <v:line id="Straight Connector 580" o:spid="_x0000_s1261" style="position:absolute;visibility:visible;mso-wrap-style:square" from="5627,4484" to="15707,4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" strokecolor="black [3213]" strokeweight="1.5pt">
                              <v:stroke dashstyle="dash" joinstyle="miter"/>
                            </v:line>
                            <v:line id="Straight Connector 581" o:spid="_x0000_s1262" style="position:absolute;visibility:visible;mso-wrap-style:square" from="5715,0" to="12568,4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" strokecolor="black [3213]" strokeweight="1.5pt">
                              <v:stroke dashstyle="dash" joinstyle="miter"/>
                            </v:line>
                            <v:line id="Straight Connector 582" o:spid="_x0000_s1263" style="position:absolute;flip:y;visibility:visible;mso-wrap-style:square" from="5715,4572" to="12568,80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" strokecolor="black [3213]" strokeweight="1.5pt">
                              <v:stroke dashstyle="dash" joinstyle="miter"/>
                            </v:line>
                            <v:shape id="Text Box 584" o:spid="_x0000_s1264" type="#_x0000_t202" style="position:absolute;top:2286;width:342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" filled="f" stroked="f" strokeweight=".5pt">
                              <v:textbox>
                                <w:txbxContent>
                                  <w:p w14:paraId="14787986" w14:textId="77777777" w:rsidR="004F0B54" w:rsidRPr="004F0B54" w:rsidRDefault="004F0B54" w:rsidP="004F0B54">
                                    <w:pP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 w:rsidRPr="004F0B54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0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2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shape id="Text Box 585" o:spid="_x0000_s1265" type="#_x0000_t202" style="position:absolute;top:9144;width:342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" filled="f" stroked="f" strokeweight=".5pt">
                            <v:textbox>
                              <w:txbxContent>
                                <w:p w14:paraId="216BD89D" w14:textId="77777777" w:rsidR="004F0B54" w:rsidRPr="004F0B54" w:rsidRDefault="004F0B54" w:rsidP="004F0B54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4F0B5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0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3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</v:group>
                  </v:group>
                </v:group>
              </v:group>
            </w:pict>
          </mc:Fallback>
        </mc:AlternateContent>
      </w:r>
    </w:p>
    <w:p w14:paraId="01CC4325" w14:textId="77777777" w:rsidR="003F115D" w:rsidRDefault="003F115D" w:rsidP="003F115D">
      <w:pPr>
        <w:bidi/>
        <w:spacing w:after="0" w:line="240" w:lineRule="auto"/>
        <w:rPr>
          <w:rFonts w:cstheme="minorHAnsi"/>
          <w:sz w:val="30"/>
          <w:szCs w:val="30"/>
          <w:rtl/>
          <w:lang w:bidi="ar-DZ"/>
        </w:rPr>
      </w:pPr>
    </w:p>
    <w:p w14:paraId="14389F49" w14:textId="77777777" w:rsidR="003F115D" w:rsidRDefault="003F115D" w:rsidP="003F115D">
      <w:pPr>
        <w:bidi/>
        <w:spacing w:after="0" w:line="240" w:lineRule="auto"/>
        <w:rPr>
          <w:rFonts w:cstheme="minorHAnsi"/>
          <w:sz w:val="30"/>
          <w:szCs w:val="30"/>
          <w:rtl/>
          <w:lang w:bidi="ar-DZ"/>
        </w:rPr>
      </w:pPr>
    </w:p>
    <w:p w14:paraId="5B4379E1" w14:textId="77777777" w:rsidR="003F115D" w:rsidRDefault="003F115D" w:rsidP="003F115D">
      <w:pPr>
        <w:bidi/>
        <w:spacing w:after="0" w:line="240" w:lineRule="auto"/>
        <w:rPr>
          <w:rFonts w:cstheme="minorHAnsi"/>
          <w:sz w:val="30"/>
          <w:szCs w:val="30"/>
          <w:rtl/>
          <w:lang w:bidi="ar-DZ"/>
        </w:rPr>
      </w:pPr>
    </w:p>
    <w:p w14:paraId="46A78CB9" w14:textId="77777777" w:rsidR="003F115D" w:rsidRDefault="003F115D" w:rsidP="003F115D">
      <w:pPr>
        <w:bidi/>
        <w:spacing w:after="0" w:line="240" w:lineRule="auto"/>
        <w:rPr>
          <w:rFonts w:cstheme="minorHAnsi"/>
          <w:sz w:val="30"/>
          <w:szCs w:val="30"/>
          <w:rtl/>
          <w:lang w:bidi="ar-DZ"/>
        </w:rPr>
      </w:pPr>
    </w:p>
    <w:p w14:paraId="24CE62D6" w14:textId="77777777" w:rsidR="003F115D" w:rsidRDefault="003F115D" w:rsidP="003F115D">
      <w:pPr>
        <w:bidi/>
        <w:spacing w:after="0" w:line="240" w:lineRule="auto"/>
        <w:rPr>
          <w:rFonts w:cstheme="minorHAnsi"/>
          <w:sz w:val="30"/>
          <w:szCs w:val="30"/>
          <w:rtl/>
          <w:lang w:bidi="ar-DZ"/>
        </w:rPr>
      </w:pPr>
    </w:p>
    <w:p w14:paraId="1CB2661D" w14:textId="77777777" w:rsidR="003F115D" w:rsidRDefault="003F115D" w:rsidP="003F115D">
      <w:pPr>
        <w:bidi/>
        <w:spacing w:after="0" w:line="240" w:lineRule="auto"/>
        <w:rPr>
          <w:rFonts w:cstheme="minorHAnsi"/>
          <w:sz w:val="30"/>
          <w:szCs w:val="30"/>
          <w:rtl/>
          <w:lang w:bidi="ar-DZ"/>
        </w:rPr>
      </w:pPr>
    </w:p>
    <w:p w14:paraId="03042D1F" w14:textId="77777777" w:rsidR="003F115D" w:rsidRDefault="003F115D" w:rsidP="003F115D">
      <w:pPr>
        <w:bidi/>
        <w:spacing w:after="0" w:line="240" w:lineRule="auto"/>
        <w:rPr>
          <w:rFonts w:cstheme="minorHAnsi"/>
          <w:sz w:val="30"/>
          <w:szCs w:val="30"/>
          <w:rtl/>
          <w:lang w:bidi="ar-DZ"/>
        </w:rPr>
      </w:pPr>
    </w:p>
    <w:p w14:paraId="5243B5C8" w14:textId="77777777" w:rsidR="003F115D" w:rsidRDefault="003F115D" w:rsidP="003F115D">
      <w:pPr>
        <w:bidi/>
        <w:spacing w:after="0" w:line="240" w:lineRule="auto"/>
        <w:rPr>
          <w:rFonts w:cstheme="minorHAnsi"/>
          <w:sz w:val="30"/>
          <w:szCs w:val="30"/>
          <w:rtl/>
          <w:lang w:bidi="ar-DZ"/>
        </w:rPr>
      </w:pPr>
    </w:p>
    <w:p w14:paraId="0AA1AA5B" w14:textId="77777777" w:rsidR="00D5209E" w:rsidRDefault="00D5209E" w:rsidP="003F115D">
      <w:pPr>
        <w:bidi/>
        <w:spacing w:after="0" w:line="240" w:lineRule="auto"/>
        <w:rPr>
          <w:rFonts w:ascii="Calibri" w:eastAsia="Times New Roman" w:hAnsi="Calibri" w:cs="Calibri"/>
          <w:sz w:val="28"/>
          <w:szCs w:val="28"/>
          <w:lang w:eastAsia="ar-SA" w:bidi="ar-DZ"/>
        </w:rPr>
      </w:pPr>
    </w:p>
    <w:p w14:paraId="7711105D" w14:textId="77777777" w:rsidR="00234F1B" w:rsidRDefault="00234F1B" w:rsidP="00D5209E">
      <w:pPr>
        <w:bidi/>
        <w:spacing w:after="0" w:line="240" w:lineRule="auto"/>
        <w:rPr>
          <w:rFonts w:ascii="Calibri" w:eastAsia="Times New Roman" w:hAnsi="Calibri" w:cs="Calibri"/>
          <w:sz w:val="28"/>
          <w:szCs w:val="28"/>
          <w:rtl/>
          <w:lang w:eastAsia="ar-SA" w:bidi="ar-DZ"/>
        </w:rPr>
      </w:pPr>
    </w:p>
    <w:p w14:paraId="64ADBF89" w14:textId="77777777" w:rsidR="00D5209E" w:rsidRPr="00234F1B" w:rsidRDefault="00234F1B" w:rsidP="00C85749">
      <w:pPr>
        <w:pStyle w:val="ListParagraph"/>
        <w:numPr>
          <w:ilvl w:val="0"/>
          <w:numId w:val="11"/>
        </w:numPr>
        <w:bidi/>
        <w:spacing w:after="0" w:line="240" w:lineRule="auto"/>
        <w:rPr>
          <w:rFonts w:ascii="Calibri" w:eastAsia="Times New Roman" w:hAnsi="Calibri" w:cs="Calibri"/>
          <w:sz w:val="28"/>
          <w:szCs w:val="28"/>
          <w:rtl/>
          <w:lang w:eastAsia="ar-SA" w:bidi="ar-DZ"/>
        </w:rPr>
      </w:pPr>
      <w:r w:rsidRPr="00234F1B">
        <w:rPr>
          <w:rFonts w:ascii="Calibri" w:eastAsia="Times New Roman" w:hAnsi="Calibri" w:cs="Calibri" w:hint="cs"/>
          <w:sz w:val="28"/>
          <w:szCs w:val="28"/>
          <w:rtl/>
          <w:lang w:eastAsia="ar-SA" w:bidi="ar-DZ"/>
        </w:rPr>
        <w:t>ساعد هيثم، وذلك بالإجابة عن التساؤلات التالية</w:t>
      </w:r>
      <w:r>
        <w:rPr>
          <w:rFonts w:ascii="Calibri" w:eastAsia="Times New Roman" w:hAnsi="Calibri" w:cs="Calibri" w:hint="cs"/>
          <w:sz w:val="28"/>
          <w:szCs w:val="28"/>
          <w:rtl/>
          <w:lang w:eastAsia="ar-SA" w:bidi="ar-DZ"/>
        </w:rPr>
        <w:t>:</w:t>
      </w:r>
    </w:p>
    <w:p w14:paraId="7899DF6E" w14:textId="77777777" w:rsidR="003B3423" w:rsidRDefault="003B3423" w:rsidP="00C85749">
      <w:pPr>
        <w:pStyle w:val="ListParagraph"/>
        <w:numPr>
          <w:ilvl w:val="0"/>
          <w:numId w:val="7"/>
        </w:numPr>
        <w:bidi/>
        <w:spacing w:after="0" w:line="276" w:lineRule="auto"/>
        <w:rPr>
          <w:rFonts w:ascii="Calibri" w:eastAsia="Times New Roman" w:hAnsi="Calibri" w:cs="Calibri"/>
          <w:sz w:val="28"/>
          <w:szCs w:val="28"/>
          <w:lang w:eastAsia="ar-SA" w:bidi="ar-DZ"/>
        </w:rPr>
      </w:pPr>
      <w:r>
        <w:rPr>
          <w:rFonts w:ascii="Calibri" w:eastAsia="Times New Roman" w:hAnsi="Calibri" w:cs="Calibri" w:hint="cs"/>
          <w:sz w:val="28"/>
          <w:szCs w:val="28"/>
          <w:rtl/>
          <w:lang w:eastAsia="ar-SA" w:bidi="ar-DZ"/>
        </w:rPr>
        <w:t>تعيين الحجم:</w:t>
      </w:r>
    </w:p>
    <w:p w14:paraId="421D780C" w14:textId="77777777" w:rsidR="00D5209E" w:rsidRPr="003B3423" w:rsidRDefault="00D5209E" w:rsidP="00C85749">
      <w:pPr>
        <w:pStyle w:val="ListParagraph"/>
        <w:numPr>
          <w:ilvl w:val="0"/>
          <w:numId w:val="8"/>
        </w:numPr>
        <w:bidi/>
        <w:spacing w:before="120" w:after="120" w:line="240" w:lineRule="auto"/>
        <w:contextualSpacing w:val="0"/>
        <w:rPr>
          <w:rFonts w:ascii="Calibri" w:eastAsia="Times New Roman" w:hAnsi="Calibri" w:cs="Calibri"/>
          <w:sz w:val="28"/>
          <w:szCs w:val="28"/>
          <w:rtl/>
          <w:lang w:eastAsia="ar-SA" w:bidi="ar-DZ"/>
        </w:rPr>
      </w:pPr>
      <w:r w:rsidRPr="003B3423">
        <w:rPr>
          <w:rFonts w:ascii="Calibri" w:eastAsia="Times New Roman" w:hAnsi="Calibri" w:cs="Calibri" w:hint="cs"/>
          <w:sz w:val="28"/>
          <w:szCs w:val="28"/>
          <w:rtl/>
          <w:lang w:eastAsia="ar-SA" w:bidi="ar-DZ"/>
        </w:rPr>
        <w:t>ما هي الطريقة التي استعملها هيثم لتعيين حجم المفتاح؟</w:t>
      </w:r>
      <w:r w:rsidR="003B3423">
        <w:rPr>
          <w:rFonts w:ascii="Calibri" w:eastAsia="Times New Roman" w:hAnsi="Calibri" w:cs="Calibri" w:hint="cs"/>
          <w:sz w:val="28"/>
          <w:szCs w:val="28"/>
          <w:rtl/>
          <w:lang w:eastAsia="ar-SA" w:bidi="ar-DZ"/>
        </w:rPr>
        <w:t>.  .  .  .  .  .  .  .  .  .  .  .  .  .  .  .  .  .  .  .  .  .  .  .</w:t>
      </w:r>
    </w:p>
    <w:p w14:paraId="7F932C36" w14:textId="77777777" w:rsidR="003B3423" w:rsidRDefault="00D5209E" w:rsidP="00C85749">
      <w:pPr>
        <w:pStyle w:val="ListParagraph"/>
        <w:numPr>
          <w:ilvl w:val="0"/>
          <w:numId w:val="8"/>
        </w:numPr>
        <w:bidi/>
        <w:spacing w:before="120" w:after="120" w:line="240" w:lineRule="auto"/>
        <w:contextualSpacing w:val="0"/>
        <w:rPr>
          <w:rFonts w:ascii="Calibri" w:eastAsia="Times New Roman" w:hAnsi="Calibri" w:cs="Calibri"/>
          <w:sz w:val="28"/>
          <w:szCs w:val="28"/>
          <w:lang w:eastAsia="ar-SA" w:bidi="ar-DZ"/>
        </w:rPr>
      </w:pPr>
      <w:r w:rsidRPr="003B3423">
        <w:rPr>
          <w:rFonts w:ascii="Calibri" w:eastAsia="Times New Roman" w:hAnsi="Calibri" w:cs="Calibri" w:hint="cs"/>
          <w:sz w:val="28"/>
          <w:szCs w:val="28"/>
          <w:rtl/>
          <w:lang w:eastAsia="ar-SA" w:bidi="ar-DZ"/>
        </w:rPr>
        <w:t>حد</w:t>
      </w:r>
      <w:r w:rsidR="003B3423">
        <w:rPr>
          <w:rFonts w:ascii="Calibri" w:eastAsia="Times New Roman" w:hAnsi="Calibri" w:cs="Calibri" w:hint="cs"/>
          <w:sz w:val="28"/>
          <w:szCs w:val="28"/>
          <w:rtl/>
          <w:lang w:eastAsia="ar-SA" w:bidi="ar-DZ"/>
        </w:rPr>
        <w:t>ّ</w:t>
      </w:r>
      <w:r w:rsidRPr="003B3423">
        <w:rPr>
          <w:rFonts w:ascii="Calibri" w:eastAsia="Times New Roman" w:hAnsi="Calibri" w:cs="Calibri" w:hint="cs"/>
          <w:sz w:val="28"/>
          <w:szCs w:val="28"/>
          <w:rtl/>
          <w:lang w:eastAsia="ar-SA" w:bidi="ar-DZ"/>
        </w:rPr>
        <w:t>د رقم الوضعية الصحيحة لقراءة حجم الماء؟</w:t>
      </w:r>
      <w:r w:rsidR="003B3423">
        <w:rPr>
          <w:rFonts w:ascii="Calibri" w:eastAsia="Times New Roman" w:hAnsi="Calibri" w:cs="Calibri" w:hint="cs"/>
          <w:sz w:val="28"/>
          <w:szCs w:val="28"/>
          <w:rtl/>
          <w:lang w:eastAsia="ar-SA" w:bidi="ar-DZ"/>
        </w:rPr>
        <w:t xml:space="preserve"> .  .  .  .  .  .  .  .  .  .  .  .  .  .  .  .  .  .  .  .  .  .  .  .  .  .  .  .</w:t>
      </w:r>
    </w:p>
    <w:p w14:paraId="4C141B3D" w14:textId="77777777" w:rsidR="00D5209E" w:rsidRDefault="003B3423" w:rsidP="00C85749">
      <w:pPr>
        <w:pStyle w:val="ListParagraph"/>
        <w:numPr>
          <w:ilvl w:val="0"/>
          <w:numId w:val="8"/>
        </w:numPr>
        <w:bidi/>
        <w:spacing w:before="120" w:after="120" w:line="240" w:lineRule="auto"/>
        <w:contextualSpacing w:val="0"/>
        <w:rPr>
          <w:rFonts w:ascii="Calibri" w:eastAsia="Times New Roman" w:hAnsi="Calibri" w:cs="Calibri"/>
          <w:sz w:val="28"/>
          <w:szCs w:val="28"/>
          <w:lang w:eastAsia="ar-SA" w:bidi="ar-DZ"/>
        </w:rPr>
      </w:pPr>
      <w:r>
        <w:rPr>
          <w:rFonts w:ascii="Calibri" w:eastAsia="Times New Roman" w:hAnsi="Calibri" w:cs="Calibri" w:hint="cs"/>
          <w:sz w:val="28"/>
          <w:szCs w:val="28"/>
          <w:rtl/>
          <w:lang w:eastAsia="ar-SA" w:bidi="ar-DZ"/>
        </w:rPr>
        <w:t xml:space="preserve">أحسب حجم المفتاح؟ .  .  .  .  .  .  .  .  .  .  .  .  .  .  .  .  .  .  .  .  .  .  .  .  .  .  .  .  .  .  .  .  .  .  .  </w:t>
      </w:r>
      <m:oMath>
        <m:r>
          <w:rPr>
            <w:rFonts w:ascii="Cambria Math" w:eastAsia="Times New Roman" w:hAnsi="Cambria Math" w:cs="Calibri"/>
            <w:sz w:val="28"/>
            <w:szCs w:val="28"/>
            <w:lang w:eastAsia="ar-SA" w:bidi="ar-DZ"/>
          </w:rPr>
          <m:t>V=</m:t>
        </m:r>
      </m:oMath>
      <w:r>
        <w:rPr>
          <w:rFonts w:ascii="Calibri" w:eastAsia="Times New Roman" w:hAnsi="Calibri" w:cs="Calibri" w:hint="cs"/>
          <w:sz w:val="28"/>
          <w:szCs w:val="28"/>
          <w:rtl/>
          <w:lang w:eastAsia="ar-SA" w:bidi="ar-DZ"/>
        </w:rPr>
        <w:t xml:space="preserve">  </w:t>
      </w:r>
    </w:p>
    <w:p w14:paraId="3A65C44F" w14:textId="77777777" w:rsidR="003B3423" w:rsidRPr="003B3423" w:rsidRDefault="003B3423" w:rsidP="00824033">
      <w:pPr>
        <w:pStyle w:val="ListParagraph"/>
        <w:bidi/>
        <w:spacing w:before="120" w:after="120" w:line="240" w:lineRule="auto"/>
        <w:contextualSpacing w:val="0"/>
        <w:rPr>
          <w:rFonts w:ascii="Calibri" w:eastAsia="Times New Roman" w:hAnsi="Calibri" w:cs="Calibri"/>
          <w:sz w:val="28"/>
          <w:szCs w:val="28"/>
          <w:rtl/>
          <w:lang w:eastAsia="ar-SA" w:bidi="ar-DZ"/>
        </w:rPr>
      </w:pPr>
      <w:r>
        <w:rPr>
          <w:rFonts w:ascii="Calibri" w:eastAsia="Times New Roman" w:hAnsi="Calibri" w:cs="Calibri" w:hint="cs"/>
          <w:sz w:val="28"/>
          <w:szCs w:val="28"/>
          <w:rtl/>
          <w:lang w:eastAsia="ar-SA" w:bidi="ar-DZ"/>
        </w:rPr>
        <w:t>.  .  .  .  .  .  .  .  .  .  .  .  .  .  .  .  .  .  .  .  .  .  .  .  .  .  .  .  .  .  .  .  .  .  .  .  .  .  .  .  .  .  .  .  .  .  .  .  .  .</w:t>
      </w:r>
    </w:p>
    <w:p w14:paraId="6D28D9AC" w14:textId="77777777" w:rsidR="003B3423" w:rsidRDefault="00D5209E" w:rsidP="00C85749">
      <w:pPr>
        <w:pStyle w:val="ListParagraph"/>
        <w:numPr>
          <w:ilvl w:val="0"/>
          <w:numId w:val="7"/>
        </w:numPr>
        <w:bidi/>
        <w:spacing w:before="120" w:after="120" w:line="240" w:lineRule="auto"/>
        <w:contextualSpacing w:val="0"/>
        <w:rPr>
          <w:rFonts w:ascii="Calibri" w:eastAsia="Times New Roman" w:hAnsi="Calibri" w:cs="Calibri"/>
          <w:sz w:val="28"/>
          <w:szCs w:val="28"/>
          <w:lang w:eastAsia="ar-SA" w:bidi="ar-DZ"/>
        </w:rPr>
      </w:pPr>
      <w:r w:rsidRPr="003B3423">
        <w:rPr>
          <w:rFonts w:ascii="Calibri" w:eastAsia="Times New Roman" w:hAnsi="Calibri" w:cs="Calibri" w:hint="cs"/>
          <w:sz w:val="28"/>
          <w:szCs w:val="28"/>
          <w:rtl/>
          <w:lang w:eastAsia="ar-SA" w:bidi="ar-DZ"/>
        </w:rPr>
        <w:t>ما اسم الجهاز الذي استعمله هيثم في قياس كتلة المفتاح؟</w:t>
      </w:r>
      <w:r w:rsidR="003B3423">
        <w:rPr>
          <w:rFonts w:ascii="Calibri" w:eastAsia="Times New Roman" w:hAnsi="Calibri" w:cs="Calibri" w:hint="cs"/>
          <w:sz w:val="28"/>
          <w:szCs w:val="28"/>
          <w:rtl/>
          <w:lang w:eastAsia="ar-SA" w:bidi="ar-DZ"/>
        </w:rPr>
        <w:t>.  .  .  .  .  .  .  .  .  .  .  .  .  .  .  .  .  .  .  .  .  .  .  .  .</w:t>
      </w:r>
    </w:p>
    <w:p w14:paraId="5333868E" w14:textId="77777777" w:rsidR="00D5209E" w:rsidRPr="00824033" w:rsidRDefault="00D5209E" w:rsidP="00C85749">
      <w:pPr>
        <w:pStyle w:val="ListParagraph"/>
        <w:numPr>
          <w:ilvl w:val="0"/>
          <w:numId w:val="10"/>
        </w:numPr>
        <w:bidi/>
        <w:spacing w:before="120" w:after="120" w:line="240" w:lineRule="auto"/>
        <w:rPr>
          <w:rFonts w:ascii="Calibri" w:eastAsia="Times New Roman" w:hAnsi="Calibri" w:cs="Calibri"/>
          <w:sz w:val="28"/>
          <w:szCs w:val="28"/>
          <w:rtl/>
          <w:lang w:eastAsia="ar-SA" w:bidi="ar-DZ"/>
        </w:rPr>
      </w:pPr>
      <w:r w:rsidRPr="00824033">
        <w:rPr>
          <w:rFonts w:ascii="Calibri" w:eastAsia="Times New Roman" w:hAnsi="Calibri" w:cs="Calibri" w:hint="cs"/>
          <w:sz w:val="28"/>
          <w:szCs w:val="28"/>
          <w:rtl/>
          <w:lang w:eastAsia="ar-SA" w:bidi="ar-DZ"/>
        </w:rPr>
        <w:t>استنتج كتلة المفتاح؟</w:t>
      </w:r>
      <w:r w:rsidR="003B3423" w:rsidRPr="00824033">
        <w:rPr>
          <w:rFonts w:ascii="Calibri" w:eastAsia="Times New Roman" w:hAnsi="Calibri" w:cs="Calibri" w:hint="cs"/>
          <w:sz w:val="28"/>
          <w:szCs w:val="28"/>
          <w:rtl/>
          <w:lang w:eastAsia="ar-SA" w:bidi="ar-DZ"/>
        </w:rPr>
        <w:t xml:space="preserve"> .  .  .  .  .  .  .  .  .  .  .  .  .  .  .  .  .  .  .  .  .  .  .</w:t>
      </w:r>
      <w:r w:rsidR="00234F1B">
        <w:rPr>
          <w:rFonts w:ascii="Calibri" w:eastAsia="Times New Roman" w:hAnsi="Calibri" w:cs="Calibri" w:hint="cs"/>
          <w:sz w:val="28"/>
          <w:szCs w:val="28"/>
          <w:rtl/>
          <w:lang w:eastAsia="ar-SA" w:bidi="ar-DZ"/>
        </w:rPr>
        <w:t xml:space="preserve">  .  .  .  .  .  .  .  . . </w:t>
      </w:r>
      <m:oMath>
        <m:r>
          <w:rPr>
            <w:rFonts w:ascii="Cambria Math" w:eastAsia="Times New Roman" w:hAnsi="Cambria Math" w:cs="Calibri"/>
            <w:sz w:val="28"/>
            <w:szCs w:val="28"/>
            <w:lang w:eastAsia="ar-SA" w:bidi="ar-DZ"/>
          </w:rPr>
          <m:t xml:space="preserve">m= </m:t>
        </m:r>
      </m:oMath>
    </w:p>
    <w:p w14:paraId="7ABDE527" w14:textId="77777777" w:rsidR="003B3423" w:rsidRDefault="00D5209E" w:rsidP="00C85749">
      <w:pPr>
        <w:pStyle w:val="ListParagraph"/>
        <w:numPr>
          <w:ilvl w:val="0"/>
          <w:numId w:val="7"/>
        </w:numPr>
        <w:bidi/>
        <w:spacing w:before="120" w:after="120" w:line="240" w:lineRule="auto"/>
        <w:contextualSpacing w:val="0"/>
        <w:rPr>
          <w:rFonts w:ascii="Calibri" w:eastAsia="Times New Roman" w:hAnsi="Calibri" w:cs="Calibri"/>
          <w:sz w:val="28"/>
          <w:szCs w:val="28"/>
          <w:lang w:eastAsia="ar-SA" w:bidi="ar-DZ"/>
        </w:rPr>
      </w:pPr>
      <w:r w:rsidRPr="003B3423">
        <w:rPr>
          <w:rFonts w:ascii="Calibri" w:eastAsia="Times New Roman" w:hAnsi="Calibri" w:cs="Calibri" w:hint="cs"/>
          <w:sz w:val="28"/>
          <w:szCs w:val="28"/>
          <w:rtl/>
          <w:lang w:eastAsia="ar-SA" w:bidi="ar-DZ"/>
        </w:rPr>
        <w:t>بالإعتماد على الجدول التالي حد</w:t>
      </w:r>
      <w:r w:rsidR="00824033">
        <w:rPr>
          <w:rFonts w:ascii="Calibri" w:eastAsia="Times New Roman" w:hAnsi="Calibri" w:cs="Calibri" w:hint="cs"/>
          <w:sz w:val="28"/>
          <w:szCs w:val="28"/>
          <w:rtl/>
          <w:lang w:eastAsia="ar-SA" w:bidi="ar-DZ"/>
        </w:rPr>
        <w:t>ّ</w:t>
      </w:r>
      <w:r w:rsidRPr="003B3423">
        <w:rPr>
          <w:rFonts w:ascii="Calibri" w:eastAsia="Times New Roman" w:hAnsi="Calibri" w:cs="Calibri" w:hint="cs"/>
          <w:sz w:val="28"/>
          <w:szCs w:val="28"/>
          <w:rtl/>
          <w:lang w:eastAsia="ar-SA" w:bidi="ar-DZ"/>
        </w:rPr>
        <w:t xml:space="preserve">د مادة صنع المفتاح؟ </w:t>
      </w:r>
    </w:p>
    <w:tbl>
      <w:tblPr>
        <w:tblStyle w:val="TableGrid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1703"/>
        <w:gridCol w:w="1696"/>
        <w:gridCol w:w="1688"/>
        <w:gridCol w:w="1692"/>
        <w:gridCol w:w="1693"/>
        <w:gridCol w:w="1703"/>
      </w:tblGrid>
      <w:tr w:rsidR="003B3423" w14:paraId="31C6B80C" w14:textId="77777777" w:rsidTr="00824033">
        <w:tc>
          <w:tcPr>
            <w:tcW w:w="1703" w:type="dxa"/>
          </w:tcPr>
          <w:p w14:paraId="620CF4C3" w14:textId="77777777" w:rsidR="003B3423" w:rsidRDefault="003B3423" w:rsidP="00234F1B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Calibri" w:eastAsia="Times New Roman" w:hAnsi="Calibri" w:cs="Calibri"/>
                <w:sz w:val="28"/>
                <w:szCs w:val="28"/>
                <w:rtl/>
                <w:lang w:eastAsia="ar-SA" w:bidi="ar-DZ"/>
              </w:rPr>
            </w:pPr>
            <w:r>
              <w:rPr>
                <w:rFonts w:ascii="Calibri" w:eastAsia="Times New Roman" w:hAnsi="Calibri" w:cs="Calibri" w:hint="cs"/>
                <w:sz w:val="28"/>
                <w:szCs w:val="28"/>
                <w:rtl/>
                <w:lang w:eastAsia="ar-SA" w:bidi="ar-DZ"/>
              </w:rPr>
              <w:t>المادة</w:t>
            </w:r>
          </w:p>
        </w:tc>
        <w:tc>
          <w:tcPr>
            <w:tcW w:w="1696" w:type="dxa"/>
          </w:tcPr>
          <w:p w14:paraId="2616D6C0" w14:textId="77777777" w:rsidR="003B3423" w:rsidRDefault="003B3423" w:rsidP="00234F1B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Calibri" w:eastAsia="Times New Roman" w:hAnsi="Calibri" w:cs="Calibri"/>
                <w:sz w:val="28"/>
                <w:szCs w:val="28"/>
                <w:rtl/>
                <w:lang w:eastAsia="ar-SA" w:bidi="ar-DZ"/>
              </w:rPr>
            </w:pPr>
            <w:r>
              <w:rPr>
                <w:rFonts w:ascii="Calibri" w:eastAsia="Times New Roman" w:hAnsi="Calibri" w:cs="Calibri" w:hint="cs"/>
                <w:sz w:val="28"/>
                <w:szCs w:val="28"/>
                <w:rtl/>
                <w:lang w:eastAsia="ar-SA" w:bidi="ar-DZ"/>
              </w:rPr>
              <w:t>النحاس</w:t>
            </w:r>
          </w:p>
        </w:tc>
        <w:tc>
          <w:tcPr>
            <w:tcW w:w="1688" w:type="dxa"/>
          </w:tcPr>
          <w:p w14:paraId="55394B88" w14:textId="77777777" w:rsidR="003B3423" w:rsidRDefault="003B3423" w:rsidP="00234F1B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Calibri" w:eastAsia="Times New Roman" w:hAnsi="Calibri" w:cs="Calibri"/>
                <w:sz w:val="28"/>
                <w:szCs w:val="28"/>
                <w:rtl/>
                <w:lang w:eastAsia="ar-SA" w:bidi="ar-DZ"/>
              </w:rPr>
            </w:pPr>
            <w:r>
              <w:rPr>
                <w:rFonts w:ascii="Calibri" w:eastAsia="Times New Roman" w:hAnsi="Calibri" w:cs="Calibri" w:hint="cs"/>
                <w:sz w:val="28"/>
                <w:szCs w:val="28"/>
                <w:rtl/>
                <w:lang w:eastAsia="ar-SA" w:bidi="ar-DZ"/>
              </w:rPr>
              <w:t>الفضة</w:t>
            </w:r>
          </w:p>
        </w:tc>
        <w:tc>
          <w:tcPr>
            <w:tcW w:w="1692" w:type="dxa"/>
          </w:tcPr>
          <w:p w14:paraId="12137AB3" w14:textId="77777777" w:rsidR="003B3423" w:rsidRDefault="003B3423" w:rsidP="00234F1B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Calibri" w:eastAsia="Times New Roman" w:hAnsi="Calibri" w:cs="Calibri"/>
                <w:sz w:val="28"/>
                <w:szCs w:val="28"/>
                <w:rtl/>
                <w:lang w:eastAsia="ar-SA" w:bidi="ar-DZ"/>
              </w:rPr>
            </w:pPr>
            <w:r>
              <w:rPr>
                <w:rFonts w:ascii="Calibri" w:eastAsia="Times New Roman" w:hAnsi="Calibri" w:cs="Calibri" w:hint="cs"/>
                <w:sz w:val="28"/>
                <w:szCs w:val="28"/>
                <w:rtl/>
                <w:lang w:eastAsia="ar-SA" w:bidi="ar-DZ"/>
              </w:rPr>
              <w:t>الذهب</w:t>
            </w:r>
          </w:p>
        </w:tc>
        <w:tc>
          <w:tcPr>
            <w:tcW w:w="1693" w:type="dxa"/>
          </w:tcPr>
          <w:p w14:paraId="1056D3C9" w14:textId="77777777" w:rsidR="003B3423" w:rsidRDefault="003B3423" w:rsidP="00234F1B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Calibri" w:eastAsia="Times New Roman" w:hAnsi="Calibri" w:cs="Calibri"/>
                <w:sz w:val="28"/>
                <w:szCs w:val="28"/>
                <w:rtl/>
                <w:lang w:eastAsia="ar-SA" w:bidi="ar-DZ"/>
              </w:rPr>
            </w:pPr>
            <w:r>
              <w:rPr>
                <w:rFonts w:ascii="Calibri" w:eastAsia="Times New Roman" w:hAnsi="Calibri" w:cs="Calibri" w:hint="cs"/>
                <w:sz w:val="28"/>
                <w:szCs w:val="28"/>
                <w:rtl/>
                <w:lang w:eastAsia="ar-SA" w:bidi="ar-DZ"/>
              </w:rPr>
              <w:t>الحديد</w:t>
            </w:r>
          </w:p>
        </w:tc>
        <w:tc>
          <w:tcPr>
            <w:tcW w:w="1703" w:type="dxa"/>
          </w:tcPr>
          <w:p w14:paraId="6E0786AE" w14:textId="77777777" w:rsidR="003B3423" w:rsidRDefault="003B3423" w:rsidP="00234F1B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Calibri" w:eastAsia="Times New Roman" w:hAnsi="Calibri" w:cs="Calibri"/>
                <w:sz w:val="28"/>
                <w:szCs w:val="28"/>
                <w:rtl/>
                <w:lang w:eastAsia="ar-SA" w:bidi="ar-DZ"/>
              </w:rPr>
            </w:pPr>
            <w:r>
              <w:rPr>
                <w:rFonts w:ascii="Calibri" w:eastAsia="Times New Roman" w:hAnsi="Calibri" w:cs="Calibri" w:hint="cs"/>
                <w:sz w:val="28"/>
                <w:szCs w:val="28"/>
                <w:rtl/>
                <w:lang w:eastAsia="ar-SA" w:bidi="ar-DZ"/>
              </w:rPr>
              <w:t>الألمنيوم</w:t>
            </w:r>
          </w:p>
        </w:tc>
      </w:tr>
      <w:tr w:rsidR="003B3423" w14:paraId="33DEBD06" w14:textId="77777777" w:rsidTr="00234F1B">
        <w:tc>
          <w:tcPr>
            <w:tcW w:w="1703" w:type="dxa"/>
          </w:tcPr>
          <w:p w14:paraId="2F8F817F" w14:textId="77777777" w:rsidR="003B3423" w:rsidRDefault="003B3423" w:rsidP="00824033">
            <w:pPr>
              <w:pStyle w:val="ListParagraph"/>
              <w:bidi/>
              <w:spacing w:line="276" w:lineRule="auto"/>
              <w:ind w:left="0"/>
              <w:rPr>
                <w:rFonts w:ascii="Calibri" w:eastAsia="Times New Roman" w:hAnsi="Calibri" w:cs="Calibri"/>
                <w:sz w:val="28"/>
                <w:szCs w:val="28"/>
                <w:rtl/>
                <w:lang w:eastAsia="ar-SA" w:bidi="ar-DZ"/>
              </w:rPr>
            </w:pPr>
            <w:r>
              <w:rPr>
                <w:rFonts w:ascii="Calibri" w:eastAsia="Times New Roman" w:hAnsi="Calibri" w:cs="Calibri" w:hint="cs"/>
                <w:sz w:val="28"/>
                <w:szCs w:val="28"/>
                <w:rtl/>
                <w:lang w:eastAsia="ar-SA" w:bidi="ar-DZ"/>
              </w:rPr>
              <w:t xml:space="preserve">الكتلة الحجمية </w:t>
            </w:r>
          </w:p>
          <w:p w14:paraId="2F67B683" w14:textId="77777777" w:rsidR="003B3423" w:rsidRDefault="00234F1B" w:rsidP="00234F1B">
            <w:pPr>
              <w:pStyle w:val="ListParagraph"/>
              <w:bidi/>
              <w:spacing w:line="276" w:lineRule="auto"/>
              <w:ind w:left="0"/>
              <w:rPr>
                <w:rFonts w:ascii="Calibri" w:eastAsia="Times New Roman" w:hAnsi="Calibri" w:cs="Calibri"/>
                <w:sz w:val="28"/>
                <w:szCs w:val="28"/>
                <w:rtl/>
                <w:lang w:eastAsia="ar-SA" w:bidi="ar-DZ"/>
              </w:rPr>
            </w:pPr>
            <m:oMathPara>
              <m:oMath>
                <m:r>
                  <w:rPr>
                    <w:rFonts w:ascii="Cambria Math" w:eastAsia="Times New Roman" w:hAnsi="Cambria Math" w:cs="Cambria Math" w:hint="cs"/>
                    <w:sz w:val="28"/>
                    <w:szCs w:val="28"/>
                    <w:rtl/>
                    <w:lang w:eastAsia="ar-SA" w:bidi="ar-DZ"/>
                  </w:rPr>
                  <m:t>ρ</m:t>
                </m:r>
                <m:r>
                  <w:rPr>
                    <w:rFonts w:ascii="Cambria Math" w:eastAsia="Times New Roman" w:hAnsi="Cambria Math" w:cs="Calibri"/>
                    <w:sz w:val="28"/>
                    <w:szCs w:val="28"/>
                    <w:lang w:eastAsia="ar-SA" w:bidi="ar-DZ"/>
                  </w:rPr>
                  <m:t xml:space="preserve"> (</m:t>
                </m:r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sz w:val="28"/>
                        <w:szCs w:val="28"/>
                        <w:lang w:eastAsia="ar-SA" w:bidi="ar-DZ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sz w:val="28"/>
                        <w:szCs w:val="28"/>
                        <w:lang w:eastAsia="ar-SA" w:bidi="ar-DZ"/>
                      </w:rPr>
                      <m:t>g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Calibri"/>
                            <w:i/>
                            <w:sz w:val="28"/>
                            <w:szCs w:val="28"/>
                            <w:lang w:eastAsia="ar-SA" w:bidi="ar-DZ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Calibri"/>
                            <w:sz w:val="28"/>
                            <w:szCs w:val="28"/>
                            <w:lang w:eastAsia="ar-SA" w:bidi="ar-DZ"/>
                          </w:rPr>
                          <m:t>cm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Calibri"/>
                            <w:sz w:val="28"/>
                            <w:szCs w:val="28"/>
                            <w:lang w:eastAsia="ar-SA" w:bidi="ar-DZ"/>
                          </w:rPr>
                          <m:t>3</m:t>
                        </m:r>
                      </m:sup>
                    </m:sSup>
                  </m:den>
                </m:f>
                <m:r>
                  <w:rPr>
                    <w:rFonts w:ascii="Cambria Math" w:eastAsia="Times New Roman" w:hAnsi="Cambria Math" w:cs="Calibri"/>
                    <w:sz w:val="28"/>
                    <w:szCs w:val="28"/>
                    <w:lang w:eastAsia="ar-SA" w:bidi="ar-DZ"/>
                  </w:rPr>
                  <m:t>)</m:t>
                </m:r>
              </m:oMath>
            </m:oMathPara>
          </w:p>
        </w:tc>
        <w:tc>
          <w:tcPr>
            <w:tcW w:w="1696" w:type="dxa"/>
            <w:vAlign w:val="center"/>
          </w:tcPr>
          <w:p w14:paraId="38D17D1B" w14:textId="77777777" w:rsidR="003B3423" w:rsidRPr="00234F1B" w:rsidRDefault="00234F1B" w:rsidP="00234F1B">
            <w:pPr>
              <w:jc w:val="center"/>
              <w:rPr>
                <w:rFonts w:asciiTheme="majorBidi" w:hAnsiTheme="majorBidi" w:cstheme="majorBidi"/>
                <w:sz w:val="30"/>
                <w:szCs w:val="30"/>
                <w:rtl/>
                <w:lang w:eastAsia="ar-SA" w:bidi="ar-DZ"/>
              </w:rPr>
            </w:pPr>
            <w:r>
              <w:rPr>
                <w:rFonts w:asciiTheme="majorBidi" w:eastAsia="Times New Roman" w:hAnsiTheme="majorBidi" w:cstheme="majorBidi"/>
                <w:sz w:val="30"/>
                <w:szCs w:val="30"/>
                <w:lang w:eastAsia="ar-SA" w:bidi="ar-DZ"/>
              </w:rPr>
              <w:t>8.9</w:t>
            </w:r>
          </w:p>
        </w:tc>
        <w:tc>
          <w:tcPr>
            <w:tcW w:w="1688" w:type="dxa"/>
            <w:vAlign w:val="center"/>
          </w:tcPr>
          <w:p w14:paraId="57B95384" w14:textId="77777777" w:rsidR="003B3423" w:rsidRPr="00234F1B" w:rsidRDefault="00234F1B" w:rsidP="00234F1B">
            <w:pPr>
              <w:pStyle w:val="ListParagraph"/>
              <w:bidi/>
              <w:spacing w:line="276" w:lineRule="auto"/>
              <w:ind w:left="0"/>
              <w:jc w:val="center"/>
              <w:rPr>
                <w:rFonts w:asciiTheme="majorBidi" w:eastAsia="Times New Roman" w:hAnsiTheme="majorBidi" w:cstheme="majorBidi"/>
                <w:sz w:val="30"/>
                <w:szCs w:val="30"/>
                <w:rtl/>
                <w:lang w:eastAsia="ar-SA" w:bidi="ar-DZ"/>
              </w:rPr>
            </w:pPr>
            <w:r w:rsidRPr="00234F1B">
              <w:rPr>
                <w:rFonts w:asciiTheme="majorBidi" w:eastAsia="Times New Roman" w:hAnsiTheme="majorBidi" w:cstheme="majorBidi"/>
                <w:sz w:val="30"/>
                <w:szCs w:val="30"/>
                <w:lang w:eastAsia="ar-SA" w:bidi="ar-DZ"/>
              </w:rPr>
              <w:t>10.5</w:t>
            </w:r>
          </w:p>
        </w:tc>
        <w:tc>
          <w:tcPr>
            <w:tcW w:w="1692" w:type="dxa"/>
            <w:vAlign w:val="center"/>
          </w:tcPr>
          <w:p w14:paraId="7BC5DF91" w14:textId="77777777" w:rsidR="003B3423" w:rsidRPr="00234F1B" w:rsidRDefault="00234F1B" w:rsidP="00234F1B">
            <w:pPr>
              <w:pStyle w:val="ListParagraph"/>
              <w:bidi/>
              <w:spacing w:line="276" w:lineRule="auto"/>
              <w:ind w:left="0"/>
              <w:jc w:val="center"/>
              <w:rPr>
                <w:rFonts w:asciiTheme="majorBidi" w:eastAsia="Times New Roman" w:hAnsiTheme="majorBidi" w:cstheme="majorBidi"/>
                <w:sz w:val="30"/>
                <w:szCs w:val="30"/>
                <w:rtl/>
                <w:lang w:eastAsia="ar-SA" w:bidi="ar-DZ"/>
              </w:rPr>
            </w:pPr>
            <w:r w:rsidRPr="00234F1B">
              <w:rPr>
                <w:rFonts w:asciiTheme="majorBidi" w:eastAsia="Times New Roman" w:hAnsiTheme="majorBidi" w:cstheme="majorBidi"/>
                <w:sz w:val="30"/>
                <w:szCs w:val="30"/>
                <w:lang w:eastAsia="ar-SA" w:bidi="ar-DZ"/>
              </w:rPr>
              <w:t>19.3</w:t>
            </w:r>
          </w:p>
        </w:tc>
        <w:tc>
          <w:tcPr>
            <w:tcW w:w="1693" w:type="dxa"/>
            <w:vAlign w:val="center"/>
          </w:tcPr>
          <w:p w14:paraId="711EBE1A" w14:textId="77777777" w:rsidR="003B3423" w:rsidRPr="00234F1B" w:rsidRDefault="00234F1B" w:rsidP="00234F1B">
            <w:pPr>
              <w:pStyle w:val="ListParagraph"/>
              <w:bidi/>
              <w:spacing w:line="276" w:lineRule="auto"/>
              <w:ind w:left="0"/>
              <w:jc w:val="center"/>
              <w:rPr>
                <w:rFonts w:asciiTheme="majorBidi" w:eastAsia="Times New Roman" w:hAnsiTheme="majorBidi" w:cstheme="majorBidi"/>
                <w:sz w:val="30"/>
                <w:szCs w:val="30"/>
                <w:rtl/>
                <w:lang w:eastAsia="ar-SA" w:bidi="ar-DZ"/>
              </w:rPr>
            </w:pPr>
            <w:r w:rsidRPr="00234F1B">
              <w:rPr>
                <w:rFonts w:asciiTheme="majorBidi" w:eastAsia="Times New Roman" w:hAnsiTheme="majorBidi" w:cstheme="majorBidi"/>
                <w:sz w:val="30"/>
                <w:szCs w:val="30"/>
                <w:lang w:eastAsia="ar-SA" w:bidi="ar-DZ"/>
              </w:rPr>
              <w:t>7.8</w:t>
            </w:r>
          </w:p>
        </w:tc>
        <w:tc>
          <w:tcPr>
            <w:tcW w:w="1703" w:type="dxa"/>
            <w:vAlign w:val="center"/>
          </w:tcPr>
          <w:p w14:paraId="436FD22C" w14:textId="77777777" w:rsidR="003B3423" w:rsidRPr="00234F1B" w:rsidRDefault="00234F1B" w:rsidP="00234F1B">
            <w:pPr>
              <w:pStyle w:val="ListParagraph"/>
              <w:bidi/>
              <w:spacing w:line="276" w:lineRule="auto"/>
              <w:ind w:left="0"/>
              <w:jc w:val="center"/>
              <w:rPr>
                <w:rFonts w:asciiTheme="majorBidi" w:eastAsia="Times New Roman" w:hAnsiTheme="majorBidi" w:cstheme="majorBidi"/>
                <w:sz w:val="30"/>
                <w:szCs w:val="30"/>
                <w:rtl/>
                <w:lang w:eastAsia="ar-SA" w:bidi="ar-DZ"/>
              </w:rPr>
            </w:pPr>
            <w:r w:rsidRPr="00234F1B">
              <w:rPr>
                <w:rFonts w:asciiTheme="majorBidi" w:eastAsia="Times New Roman" w:hAnsiTheme="majorBidi" w:cstheme="majorBidi"/>
                <w:sz w:val="30"/>
                <w:szCs w:val="30"/>
                <w:lang w:eastAsia="ar-SA" w:bidi="ar-DZ"/>
              </w:rPr>
              <w:t>2.7</w:t>
            </w:r>
          </w:p>
        </w:tc>
      </w:tr>
    </w:tbl>
    <w:p w14:paraId="03065D42" w14:textId="77777777" w:rsidR="003B3423" w:rsidRPr="00824033" w:rsidRDefault="00824033" w:rsidP="00824033">
      <w:pPr>
        <w:pStyle w:val="ListParagraph"/>
        <w:bidi/>
        <w:spacing w:before="120" w:after="120" w:line="240" w:lineRule="auto"/>
        <w:contextualSpacing w:val="0"/>
        <w:rPr>
          <w:rFonts w:ascii="Calibri" w:eastAsia="Times New Roman" w:hAnsi="Calibri" w:cs="Calibri"/>
          <w:sz w:val="28"/>
          <w:szCs w:val="28"/>
          <w:lang w:eastAsia="ar-SA" w:bidi="ar-DZ"/>
        </w:rPr>
      </w:pPr>
      <w:r>
        <w:rPr>
          <w:rFonts w:ascii="Calibri" w:eastAsia="Times New Roman" w:hAnsi="Calibri" w:cs="Calibri" w:hint="cs"/>
          <w:sz w:val="28"/>
          <w:szCs w:val="28"/>
          <w:rtl/>
          <w:lang w:eastAsia="ar-SA" w:bidi="ar-DZ"/>
        </w:rPr>
        <w:t>.  .  .  .  .  .  .  .  .  .  .  .  .  .  .  .  .  .  .  .  .  .  .  .  .  .  .  .  .  .  .  .  .  .  .  .  .  .  .  .  .  .  .  .  .  .  .  .  .  .</w:t>
      </w:r>
    </w:p>
    <w:p w14:paraId="26346ACB" w14:textId="77777777" w:rsidR="00D5209E" w:rsidRDefault="00824033" w:rsidP="00C85749">
      <w:pPr>
        <w:pStyle w:val="ListParagraph"/>
        <w:numPr>
          <w:ilvl w:val="0"/>
          <w:numId w:val="9"/>
        </w:numPr>
        <w:bidi/>
        <w:spacing w:before="120" w:after="120" w:line="240" w:lineRule="auto"/>
        <w:contextualSpacing w:val="0"/>
        <w:rPr>
          <w:rFonts w:ascii="Calibri" w:eastAsia="Times New Roman" w:hAnsi="Calibri" w:cs="Calibri"/>
          <w:sz w:val="28"/>
          <w:szCs w:val="28"/>
          <w:rtl/>
          <w:lang w:eastAsia="ar-SA" w:bidi="ar-DZ"/>
        </w:rPr>
      </w:pPr>
      <w:r>
        <w:rPr>
          <w:rFonts w:ascii="Calibri" w:eastAsia="Times New Roman" w:hAnsi="Calibri" w:cs="Calibri" w:hint="cs"/>
          <w:sz w:val="28"/>
          <w:szCs w:val="28"/>
          <w:rtl/>
          <w:lang w:eastAsia="ar-SA" w:bidi="ar-DZ"/>
        </w:rPr>
        <w:t>التعليل:</w:t>
      </w:r>
    </w:p>
    <w:p w14:paraId="43F1C1F8" w14:textId="77777777" w:rsidR="00824033" w:rsidRPr="003B3423" w:rsidRDefault="00824033" w:rsidP="00234F1B">
      <w:pPr>
        <w:pStyle w:val="ListParagraph"/>
        <w:bidi/>
        <w:spacing w:before="120" w:after="120" w:line="240" w:lineRule="auto"/>
        <w:contextualSpacing w:val="0"/>
        <w:rPr>
          <w:rFonts w:ascii="Calibri" w:eastAsia="Times New Roman" w:hAnsi="Calibri" w:cs="Calibri"/>
          <w:sz w:val="28"/>
          <w:szCs w:val="28"/>
          <w:rtl/>
          <w:lang w:eastAsia="ar-SA" w:bidi="ar-DZ"/>
        </w:rPr>
      </w:pPr>
      <w:r>
        <w:rPr>
          <w:rFonts w:ascii="Calibri" w:eastAsia="Times New Roman" w:hAnsi="Calibri" w:cs="Calibri" w:hint="cs"/>
          <w:sz w:val="28"/>
          <w:szCs w:val="28"/>
          <w:rtl/>
          <w:lang w:eastAsia="ar-SA" w:bidi="ar-DZ"/>
        </w:rPr>
        <w:t xml:space="preserve">.  .  .  .  .  .  .  .  .  .  .  .  .  .  .  .  .  .  .  .  .  .  .  .  .  .  .  .  .  .  .  .  .  .  .  .  .  .  .  .  .  .  .  .  .  .  </w:t>
      </w:r>
      <m:oMath>
        <m:r>
          <w:rPr>
            <w:rFonts w:ascii="Cambria Math" w:eastAsia="Times New Roman" w:hAnsi="Cambria Math" w:cs="Cambria Math" w:hint="cs"/>
            <w:sz w:val="28"/>
            <w:szCs w:val="28"/>
            <w:rtl/>
            <w:lang w:eastAsia="ar-SA" w:bidi="ar-DZ"/>
          </w:rPr>
          <m:t>ρ</m:t>
        </m:r>
        <m:r>
          <w:rPr>
            <w:rFonts w:ascii="Cambria Math" w:eastAsia="Times New Roman" w:hAnsi="Cambria Math" w:cs="Calibri"/>
            <w:sz w:val="28"/>
            <w:szCs w:val="28"/>
            <w:lang w:eastAsia="ar-SA" w:bidi="ar-DZ"/>
          </w:rPr>
          <m:t>=</m:t>
        </m:r>
      </m:oMath>
      <w:r>
        <w:rPr>
          <w:rFonts w:ascii="Calibri" w:eastAsia="Times New Roman" w:hAnsi="Calibri" w:cs="Calibri" w:hint="cs"/>
          <w:sz w:val="28"/>
          <w:szCs w:val="28"/>
          <w:rtl/>
          <w:lang w:eastAsia="ar-SA" w:bidi="ar-DZ"/>
        </w:rPr>
        <w:t xml:space="preserve">. </w:t>
      </w:r>
      <w:r w:rsidR="00234F1B">
        <w:rPr>
          <w:rFonts w:ascii="Calibri" w:eastAsia="Times New Roman" w:hAnsi="Calibri" w:cs="Calibri"/>
          <w:sz w:val="28"/>
          <w:szCs w:val="28"/>
          <w:lang w:eastAsia="ar-SA" w:bidi="ar-DZ"/>
        </w:rPr>
        <w:t xml:space="preserve">  </w:t>
      </w:r>
      <w:r>
        <w:rPr>
          <w:rFonts w:ascii="Calibri" w:eastAsia="Times New Roman" w:hAnsi="Calibri" w:cs="Calibri" w:hint="cs"/>
          <w:sz w:val="28"/>
          <w:szCs w:val="28"/>
          <w:rtl/>
          <w:lang w:eastAsia="ar-SA" w:bidi="ar-DZ"/>
        </w:rPr>
        <w:t>.  .  .  .  .  .  .  .  .  .  .  .  .  .  .  .  .  .  .  .  .  .  .  .  .  .  .  .  .  .  .  .  .  .  .  .  .  .  .  .  .  .  .  .  .  .  .  .</w:t>
      </w:r>
    </w:p>
    <w:p w14:paraId="2CAB17DE" w14:textId="77777777" w:rsidR="00824033" w:rsidRPr="00824033" w:rsidRDefault="00824033" w:rsidP="00824033">
      <w:pPr>
        <w:pStyle w:val="ListParagraph"/>
        <w:bidi/>
        <w:spacing w:before="120" w:after="120" w:line="240" w:lineRule="auto"/>
        <w:contextualSpacing w:val="0"/>
        <w:rPr>
          <w:rFonts w:ascii="Calibri" w:eastAsia="Times New Roman" w:hAnsi="Calibri" w:cs="Calibri"/>
          <w:sz w:val="28"/>
          <w:szCs w:val="28"/>
          <w:rtl/>
          <w:lang w:eastAsia="ar-SA" w:bidi="ar-DZ"/>
        </w:rPr>
      </w:pPr>
      <w:r>
        <w:rPr>
          <w:rFonts w:ascii="Calibri" w:eastAsia="Times New Roman" w:hAnsi="Calibri" w:cs="Calibri" w:hint="cs"/>
          <w:sz w:val="28"/>
          <w:szCs w:val="28"/>
          <w:rtl/>
          <w:lang w:eastAsia="ar-SA" w:bidi="ar-DZ"/>
        </w:rPr>
        <w:t>.  .  .  .  .  .  .  .  .  .  .  .  .  .  .  .  .  .  .  .  .  .  .  .  .  .  .  .  .  .  .  .  .  .  .  .  .  .  .  .  .  .  .  .  .  .  .  .  .  .</w:t>
      </w:r>
    </w:p>
    <w:p w14:paraId="3ABF7225" w14:textId="77777777" w:rsidR="00D5209E" w:rsidRPr="00824033" w:rsidRDefault="003B3423" w:rsidP="00C85749">
      <w:pPr>
        <w:pStyle w:val="ListParagraph"/>
        <w:numPr>
          <w:ilvl w:val="0"/>
          <w:numId w:val="7"/>
        </w:numPr>
        <w:bidi/>
        <w:spacing w:before="120" w:after="120" w:line="240" w:lineRule="auto"/>
        <w:contextualSpacing w:val="0"/>
        <w:rPr>
          <w:rFonts w:ascii="Calibri" w:eastAsia="Times New Roman" w:hAnsi="Calibri" w:cs="Calibri"/>
          <w:sz w:val="28"/>
          <w:szCs w:val="28"/>
          <w:lang w:eastAsia="ar-SA" w:bidi="ar-DZ"/>
        </w:rPr>
      </w:pPr>
      <w:r w:rsidRPr="003B3423">
        <w:rPr>
          <w:rFonts w:ascii="Calibri" w:eastAsia="Times New Roman" w:hAnsi="Calibri" w:cs="Calibri" w:hint="cs"/>
          <w:sz w:val="28"/>
          <w:szCs w:val="28"/>
          <w:rtl/>
          <w:lang w:eastAsia="ar-SA" w:bidi="ar-DZ"/>
        </w:rPr>
        <w:t>فسّر لماذا غاص المفتاح داخل الماء؟</w:t>
      </w:r>
    </w:p>
    <w:p w14:paraId="5D8ACEC1" w14:textId="77777777" w:rsidR="00824033" w:rsidRPr="003B3423" w:rsidRDefault="00824033" w:rsidP="00824033">
      <w:pPr>
        <w:pStyle w:val="ListParagraph"/>
        <w:bidi/>
        <w:spacing w:before="120" w:after="120" w:line="240" w:lineRule="auto"/>
        <w:contextualSpacing w:val="0"/>
        <w:rPr>
          <w:rFonts w:ascii="Calibri" w:eastAsia="Times New Roman" w:hAnsi="Calibri" w:cs="Calibri"/>
          <w:sz w:val="28"/>
          <w:szCs w:val="28"/>
          <w:rtl/>
          <w:lang w:eastAsia="ar-SA" w:bidi="ar-DZ"/>
        </w:rPr>
      </w:pPr>
      <w:r>
        <w:rPr>
          <w:rFonts w:ascii="Calibri" w:eastAsia="Times New Roman" w:hAnsi="Calibri" w:cs="Calibri" w:hint="cs"/>
          <w:sz w:val="28"/>
          <w:szCs w:val="28"/>
          <w:rtl/>
          <w:lang w:eastAsia="ar-SA" w:bidi="ar-DZ"/>
        </w:rPr>
        <w:t>.  .  .  .  .  .  .  .  .  .  .  .  .  .  .  .  .  .  .  .  .  .  .  .  .  .  .  .  .  .  .  .  .  .  .  .  .  .  .  .  .  .  .  .  .  .  .  .  .  .</w:t>
      </w:r>
    </w:p>
    <w:p w14:paraId="312AAFBC" w14:textId="77777777" w:rsidR="00D5209E" w:rsidRPr="00824033" w:rsidRDefault="00824033" w:rsidP="00824033">
      <w:pPr>
        <w:pStyle w:val="ListParagraph"/>
        <w:bidi/>
        <w:spacing w:before="120" w:after="120" w:line="240" w:lineRule="auto"/>
        <w:contextualSpacing w:val="0"/>
        <w:rPr>
          <w:rFonts w:ascii="Calibri" w:eastAsia="Times New Roman" w:hAnsi="Calibri" w:cs="Calibri"/>
          <w:sz w:val="28"/>
          <w:szCs w:val="28"/>
          <w:lang w:eastAsia="ar-SA" w:bidi="ar-DZ"/>
        </w:rPr>
      </w:pPr>
      <w:r>
        <w:rPr>
          <w:rFonts w:ascii="Calibri" w:eastAsia="Times New Roman" w:hAnsi="Calibri" w:cs="Calibri" w:hint="cs"/>
          <w:sz w:val="28"/>
          <w:szCs w:val="28"/>
          <w:rtl/>
          <w:lang w:eastAsia="ar-SA" w:bidi="ar-DZ"/>
        </w:rPr>
        <w:t>.  .  .  .  .  .  .  .  .  .  .  .  .  .  .  .  .  .  .  .  .  .  .  .  .  .  .  .  .  .  .  .  .  .  .  .  .  .  .  .  .  .  .  .  .  .  .  .  .  .</w:t>
      </w:r>
    </w:p>
    <w:p w14:paraId="4DA48F2C" w14:textId="77777777" w:rsidR="00D5209E" w:rsidRDefault="00824033" w:rsidP="00824033">
      <w:pPr>
        <w:pStyle w:val="ListParagraph"/>
        <w:bidi/>
        <w:spacing w:before="120" w:after="120" w:line="240" w:lineRule="auto"/>
        <w:contextualSpacing w:val="0"/>
        <w:rPr>
          <w:rFonts w:ascii="Calibri" w:eastAsia="Times New Roman" w:hAnsi="Calibri" w:cs="Calibri"/>
          <w:sz w:val="28"/>
          <w:szCs w:val="28"/>
          <w:lang w:eastAsia="ar-SA" w:bidi="ar-DZ"/>
        </w:rPr>
      </w:pPr>
      <w:r>
        <w:rPr>
          <w:rFonts w:ascii="Calibri" w:eastAsia="Times New Roman" w:hAnsi="Calibri" w:cs="Calibri" w:hint="cs"/>
          <w:sz w:val="28"/>
          <w:szCs w:val="28"/>
          <w:rtl/>
          <w:lang w:eastAsia="ar-SA" w:bidi="ar-DZ"/>
        </w:rPr>
        <w:t>.  .  .  .  .  .  .  .  .  .  .  .  .  .  .  .  .  .  .  .  .  .  .  .  .  .  .  .  .  .  .  .  .  .  .  .  .  .  .  .  .  .  .  .  .  .  .  .  .  .</w:t>
      </w:r>
    </w:p>
    <w:p w14:paraId="3D155696" w14:textId="77777777" w:rsidR="00FC5DA5" w:rsidRDefault="008C1882" w:rsidP="00D5209E">
      <w:pPr>
        <w:bidi/>
        <w:spacing w:after="0" w:line="240" w:lineRule="auto"/>
        <w:rPr>
          <w:rFonts w:ascii="Calibri" w:eastAsia="Times New Roman" w:hAnsi="Calibri" w:cs="Calibri"/>
          <w:sz w:val="28"/>
          <w:szCs w:val="28"/>
          <w:lang w:eastAsia="ar-SA" w:bidi="ar-DZ"/>
        </w:rPr>
      </w:pPr>
      <w:r>
        <w:rPr>
          <w:rFonts w:cstheme="minorHAns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5119FE4" wp14:editId="302FB550">
                <wp:simplePos x="0" y="0"/>
                <wp:positionH relativeFrom="column">
                  <wp:posOffset>3026914</wp:posOffset>
                </wp:positionH>
                <wp:positionV relativeFrom="paragraph">
                  <wp:posOffset>215048</wp:posOffset>
                </wp:positionV>
                <wp:extent cx="1653540" cy="367649"/>
                <wp:effectExtent l="0" t="0" r="381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676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56E038" w14:textId="77777777" w:rsidR="00CD49ED" w:rsidRPr="00E54B98" w:rsidRDefault="00CD49ED" w:rsidP="00E54B98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E54B98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الصفحة</w:t>
                            </w:r>
                            <w:r w:rsidRPr="00E54B9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2/2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119FE4" id="Text Box 24" o:spid="_x0000_s1266" type="#_x0000_t202" style="position:absolute;left:0;text-align:left;margin-left:238.35pt;margin-top:16.95pt;width:130.2pt;height:28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" fillcolor="white [3201]" stroked="f" strokeweight=".5pt">
                <v:textbox>
                  <w:txbxContent>
                    <w:p w14:paraId="6156E038" w14:textId="77777777" w:rsidR="00CD49ED" w:rsidRPr="00E54B98" w:rsidRDefault="00CD49ED" w:rsidP="00E54B98">
                      <w:pPr>
                        <w:jc w:val="right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E54B98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الصفحة</w:t>
                      </w:r>
                      <w:r w:rsidRPr="00E54B98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2/2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 w:hint="cs"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314B7C7B" wp14:editId="37F339ED">
                <wp:simplePos x="0" y="0"/>
                <wp:positionH relativeFrom="column">
                  <wp:posOffset>41683</wp:posOffset>
                </wp:positionH>
                <wp:positionV relativeFrom="paragraph">
                  <wp:posOffset>228775</wp:posOffset>
                </wp:positionV>
                <wp:extent cx="1353205" cy="461842"/>
                <wp:effectExtent l="0" t="0" r="18415" b="0"/>
                <wp:wrapNone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3205" cy="461842"/>
                          <a:chOff x="-304800" y="-63062"/>
                          <a:chExt cx="1353205" cy="461842"/>
                        </a:xfrm>
                      </wpg:grpSpPr>
                      <wps:wsp>
                        <wps:cNvPr id="28" name="Rounded Rectangle 28"/>
                        <wps:cNvSpPr/>
                        <wps:spPr>
                          <a:xfrm>
                            <a:off x="-220720" y="-63062"/>
                            <a:ext cx="1269125" cy="356915"/>
                          </a:xfrm>
                          <a:prstGeom prst="round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 Box 29"/>
                        <wps:cNvSpPr txBox="1"/>
                        <wps:spPr>
                          <a:xfrm>
                            <a:off x="-304800" y="-63062"/>
                            <a:ext cx="1260902" cy="46184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B38EFDD" w14:textId="77777777" w:rsidR="00CD49ED" w:rsidRPr="00AF423D" w:rsidRDefault="00CD49ED" w:rsidP="00AF423D">
                              <w:pPr>
                                <w:bidi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بالتوفيق للجميع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4B7C7B" id="Group 27" o:spid="_x0000_s1267" style="position:absolute;left:0;text-align:left;margin-left:3.3pt;margin-top:18pt;width:106.55pt;height:36.35pt;z-index:251654144;mso-width-relative:margin;mso-height-relative:margin" coordorigin="-3048,-630" coordsize="13532,46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">
                <v:roundrect id="Rounded Rectangle 28" o:spid="_x0000_s1268" style="position:absolute;left:-2207;top:-630;width:12691;height:356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" filled="f" strokecolor="black [3213]" strokeweight="1.5pt">
                  <v:stroke joinstyle="miter"/>
                </v:roundrect>
                <v:shape id="Text Box 29" o:spid="_x0000_s1269" type="#_x0000_t202" style="position:absolute;left:-3048;top:-630;width:12609;height:46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Xmv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kCX9fwg+Qm18AAAD//wMAUEsBAi0AFAAGAAgAAAAhANvh9svuAAAAhQEAABMAAAAAAAAA&#10;AAAAAAAAAAAAAFtDb250ZW50X1R5cGVzXS54bWxQSwECLQAUAAYACAAAACEAWvQsW78AAAAVAQAA&#10;CwAAAAAAAAAAAAAAAAAfAQAAX3JlbHMvLnJlbHNQSwECLQAUAAYACAAAACEAi0F5r8YAAADbAAAA&#10;DwAAAAAAAAAAAAAAAAAHAgAAZHJzL2Rvd25yZXYueG1sUEsFBgAAAAADAAMAtwAAAPoCAAAAAA==&#10;" filled="f" stroked="f" strokeweight=".5pt">
                  <v:textbox>
                    <w:txbxContent>
                      <w:p w14:paraId="4B38EFDD" w14:textId="77777777" w:rsidR="00CD49ED" w:rsidRPr="00AF423D" w:rsidRDefault="00CD49ED" w:rsidP="00AF423D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بالتوفيق للجميع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D1D83DD" w14:textId="77777777" w:rsidR="002C2C57" w:rsidRDefault="002C2C57" w:rsidP="002C2C57">
      <w:pPr>
        <w:bidi/>
        <w:spacing w:after="0" w:line="240" w:lineRule="auto"/>
        <w:rPr>
          <w:rFonts w:ascii="Calibri" w:eastAsia="Times New Roman" w:hAnsi="Calibri" w:cs="Calibri"/>
          <w:sz w:val="28"/>
          <w:szCs w:val="28"/>
          <w:lang w:eastAsia="ar-SA" w:bidi="ar-DZ"/>
        </w:rPr>
      </w:pPr>
    </w:p>
    <w:tbl>
      <w:tblPr>
        <w:tblStyle w:val="TableGrid"/>
        <w:bidiVisual/>
        <w:tblW w:w="11078" w:type="dxa"/>
        <w:tblInd w:w="-192" w:type="dxa"/>
        <w:tblLook w:val="04A0" w:firstRow="1" w:lastRow="0" w:firstColumn="1" w:lastColumn="0" w:noHBand="0" w:noVBand="1"/>
      </w:tblPr>
      <w:tblGrid>
        <w:gridCol w:w="9491"/>
        <w:gridCol w:w="790"/>
        <w:gridCol w:w="797"/>
      </w:tblGrid>
      <w:tr w:rsidR="002C2C57" w:rsidRPr="006160EA" w14:paraId="0D396213" w14:textId="77777777" w:rsidTr="00D506D6">
        <w:trPr>
          <w:trHeight w:val="1121"/>
        </w:trPr>
        <w:tc>
          <w:tcPr>
            <w:tcW w:w="1107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703D11" w14:textId="77777777" w:rsidR="002C2C57" w:rsidRPr="00DB0CD1" w:rsidRDefault="002C2C57" w:rsidP="00D506D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</w:pPr>
            <w:r w:rsidRPr="00DB0CD1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lastRenderedPageBreak/>
              <w:t>الجمهورية الجزائرية الديمقراطية الشعبية</w:t>
            </w:r>
          </w:p>
          <w:p w14:paraId="6DE39921" w14:textId="77777777" w:rsidR="002C2C57" w:rsidRPr="00DB0CD1" w:rsidRDefault="002C2C57" w:rsidP="00D506D6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</w:pPr>
            <w:r w:rsidRPr="00DB0CD1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 xml:space="preserve">متوسطة </w:t>
            </w:r>
            <w:proofErr w:type="spellStart"/>
            <w:r w:rsidRPr="00DB0CD1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>حمدوش</w:t>
            </w:r>
            <w:proofErr w:type="spellEnd"/>
            <w:r w:rsidRPr="00DB0CD1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 xml:space="preserve"> محمد-واد حمليل </w:t>
            </w:r>
            <w:proofErr w:type="spellStart"/>
            <w:r w:rsidRPr="00DB0CD1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>بالزبوجة</w:t>
            </w:r>
            <w:proofErr w:type="spellEnd"/>
            <w:r w:rsidRPr="00DB0CD1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 xml:space="preserve">        </w:t>
            </w:r>
            <w:r w:rsidRPr="00DB0CD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 xml:space="preserve">           </w:t>
            </w:r>
            <w:r w:rsidRPr="00DB0CD1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 xml:space="preserve">               </w:t>
            </w:r>
            <w:r>
              <w:rPr>
                <w:rFonts w:ascii="Sakkal Majalla" w:hAnsi="Sakkal Majalla" w:cs="Sakkal Majalla"/>
                <w:b/>
                <w:bCs/>
                <w:sz w:val="32"/>
                <w:szCs w:val="32"/>
                <w:lang w:val="en-US" w:bidi="ar-DZ"/>
              </w:rPr>
              <w:t xml:space="preserve">                              </w:t>
            </w:r>
            <w:r w:rsidRPr="00DB0CD1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 xml:space="preserve">   السنة الدراسية: </w:t>
            </w:r>
            <w:r>
              <w:rPr>
                <w:rFonts w:ascii="Sakkal Majalla" w:hAnsi="Sakkal Majalla" w:cs="Sakkal Majalla"/>
                <w:b/>
                <w:bCs/>
                <w:sz w:val="32"/>
                <w:szCs w:val="32"/>
                <w:lang w:val="en-US" w:bidi="ar-DZ"/>
              </w:rPr>
              <w:t>2024/2023</w:t>
            </w:r>
          </w:p>
          <w:p w14:paraId="4F766CD1" w14:textId="77777777" w:rsidR="002C2C57" w:rsidRPr="006160EA" w:rsidRDefault="002C2C57" w:rsidP="00D506D6">
            <w:pPr>
              <w:bidi/>
              <w:jc w:val="both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DB0CD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 xml:space="preserve">التصحيح النموذجي </w:t>
            </w:r>
            <w:proofErr w:type="spellStart"/>
            <w:r w:rsidRPr="00DB0CD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>لإختبار</w:t>
            </w:r>
            <w:proofErr w:type="spellEnd"/>
            <w:r w:rsidRPr="00DB0CD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 xml:space="preserve"> الفصل</w:t>
            </w:r>
            <w:r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>الثاني</w:t>
            </w:r>
            <w:r w:rsidRPr="00DB0CD1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 xml:space="preserve"> </w:t>
            </w:r>
            <w:r w:rsidRPr="00DB0CD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 xml:space="preserve">  </w:t>
            </w:r>
            <w:r w:rsidRPr="00DB0CD1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 xml:space="preserve">      </w:t>
            </w:r>
            <w:r w:rsidRPr="00DB0CD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 xml:space="preserve">           </w:t>
            </w:r>
            <w:r w:rsidRPr="00DB0CD1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 xml:space="preserve">              </w:t>
            </w:r>
            <w:r>
              <w:rPr>
                <w:rFonts w:ascii="Sakkal Majalla" w:hAnsi="Sakkal Majalla" w:cs="Sakkal Majalla"/>
                <w:b/>
                <w:bCs/>
                <w:sz w:val="32"/>
                <w:szCs w:val="32"/>
                <w:lang w:val="en-US" w:bidi="ar-DZ"/>
              </w:rPr>
              <w:t xml:space="preserve">                                     </w:t>
            </w:r>
            <w:r w:rsidRPr="00DB0CD1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 xml:space="preserve">     المستوى: </w:t>
            </w:r>
            <w:r w:rsidRPr="00DB0CD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>ا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 xml:space="preserve">لأولى </w:t>
            </w:r>
            <w:r w:rsidRPr="00DB0CD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>متوسط</w:t>
            </w:r>
          </w:p>
        </w:tc>
      </w:tr>
      <w:tr w:rsidR="002C2C57" w:rsidRPr="006160EA" w14:paraId="1BD74A14" w14:textId="77777777" w:rsidTr="00D506D6">
        <w:trPr>
          <w:trHeight w:val="550"/>
        </w:trPr>
        <w:tc>
          <w:tcPr>
            <w:tcW w:w="11078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7425B4" w14:textId="77777777" w:rsidR="002C2C57" w:rsidRPr="006160EA" w:rsidRDefault="002C2C57" w:rsidP="00D506D6">
            <w:pPr>
              <w:bidi/>
              <w:jc w:val="both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DB0CD1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>المادة: ا</w:t>
            </w:r>
            <w:r w:rsidRPr="00DB0CD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 xml:space="preserve">لعلوم الفيزيائية والتكنولوجيا    </w:t>
            </w:r>
            <w:r w:rsidRPr="00DB0CD1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 xml:space="preserve">                                        </w:t>
            </w:r>
            <w:r>
              <w:rPr>
                <w:rFonts w:ascii="Sakkal Majalla" w:hAnsi="Sakkal Majalla" w:cs="Sakkal Majalla"/>
                <w:b/>
                <w:bCs/>
                <w:sz w:val="32"/>
                <w:szCs w:val="32"/>
                <w:lang w:val="en-US" w:bidi="ar-DZ"/>
              </w:rPr>
              <w:t xml:space="preserve">                                         </w:t>
            </w:r>
            <w:r w:rsidRPr="00DB0CD1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 xml:space="preserve">    المدة: </w:t>
            </w:r>
            <w:r w:rsidRPr="00DB0CD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>ســـــــــــــــــاعة</w:t>
            </w:r>
            <w:r w:rsidRPr="006160EA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</w:tr>
      <w:tr w:rsidR="002C2C57" w14:paraId="7ED78275" w14:textId="77777777" w:rsidTr="00D506D6">
        <w:trPr>
          <w:trHeight w:val="293"/>
        </w:trPr>
        <w:tc>
          <w:tcPr>
            <w:tcW w:w="9491" w:type="dxa"/>
            <w:vMerge w:val="restart"/>
            <w:vAlign w:val="center"/>
          </w:tcPr>
          <w:p w14:paraId="2D419318" w14:textId="77777777" w:rsidR="002C2C57" w:rsidRPr="00020E69" w:rsidRDefault="002C2C57" w:rsidP="00D506D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0"/>
                <w:szCs w:val="30"/>
                <w:rtl/>
                <w:lang w:bidi="ar-DZ"/>
              </w:rPr>
            </w:pPr>
            <w:r w:rsidRPr="00426174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DZ"/>
              </w:rPr>
              <w:t>عناصر الإجابة</w:t>
            </w:r>
          </w:p>
        </w:tc>
        <w:tc>
          <w:tcPr>
            <w:tcW w:w="1587" w:type="dxa"/>
            <w:gridSpan w:val="2"/>
            <w:vAlign w:val="center"/>
          </w:tcPr>
          <w:p w14:paraId="47B4D18A" w14:textId="77777777" w:rsidR="002C2C57" w:rsidRPr="00020E69" w:rsidRDefault="002C2C57" w:rsidP="00D506D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020E6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العلامة</w:t>
            </w:r>
          </w:p>
        </w:tc>
      </w:tr>
      <w:tr w:rsidR="002C2C57" w14:paraId="578F3F2F" w14:textId="77777777" w:rsidTr="00D506D6">
        <w:trPr>
          <w:trHeight w:val="293"/>
        </w:trPr>
        <w:tc>
          <w:tcPr>
            <w:tcW w:w="9491" w:type="dxa"/>
            <w:vMerge/>
            <w:vAlign w:val="center"/>
          </w:tcPr>
          <w:p w14:paraId="2CB4AEDA" w14:textId="77777777" w:rsidR="002C2C57" w:rsidRDefault="002C2C57" w:rsidP="00D506D6">
            <w:pPr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</w:tc>
        <w:tc>
          <w:tcPr>
            <w:tcW w:w="790" w:type="dxa"/>
            <w:vAlign w:val="center"/>
          </w:tcPr>
          <w:p w14:paraId="2AA4ADD9" w14:textId="77777777" w:rsidR="002C2C57" w:rsidRPr="00E27A91" w:rsidRDefault="002C2C57" w:rsidP="00D506D6">
            <w:pPr>
              <w:spacing w:line="259" w:lineRule="auto"/>
              <w:jc w:val="center"/>
              <w:rPr>
                <w:rFonts w:cstheme="minorHAnsi"/>
                <w:b/>
                <w:bCs/>
                <w:sz w:val="30"/>
                <w:szCs w:val="30"/>
                <w:rtl/>
                <w:lang w:bidi="ar-DZ"/>
              </w:rPr>
            </w:pPr>
            <w:r w:rsidRPr="00020E6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مجزأة</w:t>
            </w:r>
          </w:p>
        </w:tc>
        <w:tc>
          <w:tcPr>
            <w:tcW w:w="797" w:type="dxa"/>
            <w:vAlign w:val="center"/>
          </w:tcPr>
          <w:p w14:paraId="0AAE30B5" w14:textId="77777777" w:rsidR="002C2C57" w:rsidRPr="00020E69" w:rsidRDefault="002C2C57" w:rsidP="00D506D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020E6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مجموع</w:t>
            </w:r>
          </w:p>
        </w:tc>
      </w:tr>
      <w:tr w:rsidR="002C2C57" w14:paraId="49D5597A" w14:textId="77777777" w:rsidTr="00D506D6">
        <w:trPr>
          <w:cantSplit/>
          <w:trHeight w:val="3145"/>
        </w:trPr>
        <w:tc>
          <w:tcPr>
            <w:tcW w:w="9491" w:type="dxa"/>
            <w:vMerge w:val="restart"/>
          </w:tcPr>
          <w:p w14:paraId="2D77C717" w14:textId="77777777" w:rsidR="002C2C57" w:rsidRDefault="002C2C57" w:rsidP="00D506D6">
            <w:pPr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  <w:r w:rsidRPr="00E27A91">
              <w:rPr>
                <w:rFonts w:cstheme="minorHAnsi" w:hint="cs"/>
                <w:b/>
                <w:bCs/>
                <w:sz w:val="30"/>
                <w:szCs w:val="30"/>
                <w:u w:val="single"/>
                <w:rtl/>
                <w:lang w:bidi="ar-DZ"/>
              </w:rPr>
              <w:t>التمرين الأول: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(</w:t>
            </w:r>
            <w:r w:rsidRPr="00E27A9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0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7.5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نقاط)</w:t>
            </w:r>
          </w:p>
          <w:p w14:paraId="671D8F1A" w14:textId="77777777" w:rsidR="002C2C57" w:rsidRPr="00460337" w:rsidRDefault="002C2C57" w:rsidP="002C2C57">
            <w:pPr>
              <w:pStyle w:val="ListParagraph"/>
              <w:numPr>
                <w:ilvl w:val="0"/>
                <w:numId w:val="14"/>
              </w:numPr>
              <w:bidi/>
              <w:spacing w:line="276" w:lineRule="auto"/>
              <w:rPr>
                <w:rFonts w:cstheme="minorHAnsi"/>
                <w:color w:val="000000" w:themeColor="text1"/>
                <w:sz w:val="28"/>
                <w:szCs w:val="32"/>
                <w:lang w:bidi="ar-DZ"/>
              </w:rPr>
            </w:pPr>
            <w:r>
              <w:rPr>
                <w:rFonts w:cstheme="minorHAnsi" w:hint="cs"/>
                <w:color w:val="000000" w:themeColor="text1"/>
                <w:sz w:val="28"/>
                <w:szCs w:val="32"/>
                <w:rtl/>
                <w:lang w:bidi="ar-DZ"/>
              </w:rPr>
              <w:t xml:space="preserve"> </w:t>
            </w:r>
            <w:r w:rsidRPr="005A4F45">
              <w:rPr>
                <w:rFonts w:eastAsia="Times New Roman" w:cstheme="minorHAnsi" w:hint="cs"/>
                <w:sz w:val="30"/>
                <w:szCs w:val="30"/>
                <w:rtl/>
                <w:lang w:val="en-US" w:bidi="ar-DZ"/>
              </w:rPr>
              <w:t>تصنيف المواد حسب الجدول:</w:t>
            </w:r>
          </w:p>
          <w:tbl>
            <w:tblPr>
              <w:tblStyle w:val="TableGrid"/>
              <w:bidiVisual/>
              <w:tblW w:w="0" w:type="auto"/>
              <w:tblInd w:w="115" w:type="dxa"/>
              <w:tblLook w:val="04A0" w:firstRow="1" w:lastRow="0" w:firstColumn="1" w:lastColumn="0" w:noHBand="0" w:noVBand="1"/>
            </w:tblPr>
            <w:tblGrid>
              <w:gridCol w:w="2949"/>
              <w:gridCol w:w="3078"/>
              <w:gridCol w:w="3123"/>
            </w:tblGrid>
            <w:tr w:rsidR="002C2C57" w14:paraId="1AB9E08A" w14:textId="77777777" w:rsidTr="00D506D6">
              <w:tc>
                <w:tcPr>
                  <w:tcW w:w="3283" w:type="dxa"/>
                </w:tcPr>
                <w:p w14:paraId="7407B8CD" w14:textId="77777777" w:rsidR="002C2C57" w:rsidRDefault="002C2C57" w:rsidP="00D506D6">
                  <w:pPr>
                    <w:bidi/>
                    <w:jc w:val="center"/>
                    <w:rPr>
                      <w:rFonts w:eastAsia="Times New Roman" w:cstheme="minorHAnsi"/>
                      <w:sz w:val="30"/>
                      <w:szCs w:val="30"/>
                      <w:rtl/>
                      <w:lang w:val="en-US" w:bidi="ar-DZ"/>
                    </w:rPr>
                  </w:pPr>
                  <w:r>
                    <w:rPr>
                      <w:rFonts w:eastAsia="Times New Roman" w:cstheme="minorHAnsi" w:hint="cs"/>
                      <w:sz w:val="30"/>
                      <w:szCs w:val="30"/>
                      <w:rtl/>
                      <w:lang w:val="en-US" w:bidi="ar-DZ"/>
                    </w:rPr>
                    <w:t>الحالة الصلبة</w:t>
                  </w:r>
                </w:p>
              </w:tc>
              <w:tc>
                <w:tcPr>
                  <w:tcW w:w="3398" w:type="dxa"/>
                </w:tcPr>
                <w:p w14:paraId="674980F0" w14:textId="77777777" w:rsidR="002C2C57" w:rsidRDefault="002C2C57" w:rsidP="00D506D6">
                  <w:pPr>
                    <w:bidi/>
                    <w:jc w:val="center"/>
                    <w:rPr>
                      <w:rFonts w:eastAsia="Times New Roman" w:cstheme="minorHAnsi"/>
                      <w:sz w:val="30"/>
                      <w:szCs w:val="30"/>
                      <w:rtl/>
                      <w:lang w:val="en-US" w:bidi="ar-DZ"/>
                    </w:rPr>
                  </w:pPr>
                  <w:r>
                    <w:rPr>
                      <w:rFonts w:eastAsia="Times New Roman" w:cstheme="minorHAnsi" w:hint="cs"/>
                      <w:sz w:val="30"/>
                      <w:szCs w:val="30"/>
                      <w:rtl/>
                      <w:lang w:val="en-US" w:bidi="ar-DZ"/>
                    </w:rPr>
                    <w:t>الحالة السائلة</w:t>
                  </w:r>
                </w:p>
              </w:tc>
              <w:tc>
                <w:tcPr>
                  <w:tcW w:w="3399" w:type="dxa"/>
                </w:tcPr>
                <w:p w14:paraId="09E469C2" w14:textId="77777777" w:rsidR="002C2C57" w:rsidRDefault="002C2C57" w:rsidP="00D506D6">
                  <w:pPr>
                    <w:bidi/>
                    <w:jc w:val="center"/>
                    <w:rPr>
                      <w:rFonts w:eastAsia="Times New Roman" w:cstheme="minorHAnsi"/>
                      <w:sz w:val="30"/>
                      <w:szCs w:val="30"/>
                      <w:rtl/>
                      <w:lang w:val="en-US" w:bidi="ar-DZ"/>
                    </w:rPr>
                  </w:pPr>
                  <w:r>
                    <w:rPr>
                      <w:rFonts w:eastAsia="Times New Roman" w:cstheme="minorHAnsi" w:hint="cs"/>
                      <w:sz w:val="30"/>
                      <w:szCs w:val="30"/>
                      <w:rtl/>
                      <w:lang w:val="en-US" w:bidi="ar-DZ"/>
                    </w:rPr>
                    <w:t>الحالة الغازية</w:t>
                  </w:r>
                </w:p>
              </w:tc>
            </w:tr>
            <w:tr w:rsidR="002C2C57" w14:paraId="5DD65942" w14:textId="77777777" w:rsidTr="00D506D6">
              <w:trPr>
                <w:trHeight w:val="1623"/>
              </w:trPr>
              <w:tc>
                <w:tcPr>
                  <w:tcW w:w="3283" w:type="dxa"/>
                </w:tcPr>
                <w:p w14:paraId="67E7D649" w14:textId="77777777" w:rsidR="002C2C57" w:rsidRPr="00174A76" w:rsidRDefault="002C2C57" w:rsidP="002C2C57">
                  <w:pPr>
                    <w:pStyle w:val="ListParagraph"/>
                    <w:numPr>
                      <w:ilvl w:val="0"/>
                      <w:numId w:val="3"/>
                    </w:numPr>
                    <w:bidi/>
                    <w:spacing w:line="276" w:lineRule="auto"/>
                    <w:rPr>
                      <w:rFonts w:eastAsia="Times New Roman" w:cstheme="minorHAnsi"/>
                      <w:sz w:val="30"/>
                      <w:szCs w:val="30"/>
                      <w:rtl/>
                      <w:lang w:val="en-US" w:bidi="ar-DZ"/>
                    </w:rPr>
                  </w:pPr>
                  <w:r>
                    <w:rPr>
                      <w:rFonts w:eastAsia="Times New Roman" w:cstheme="minorHAnsi" w:hint="cs"/>
                      <w:sz w:val="30"/>
                      <w:szCs w:val="30"/>
                      <w:rtl/>
                      <w:lang w:val="en-US" w:bidi="ar-DZ"/>
                    </w:rPr>
                    <w:t>حديد</w:t>
                  </w:r>
                </w:p>
                <w:p w14:paraId="4414ABA6" w14:textId="77777777" w:rsidR="002C2C57" w:rsidRDefault="002C2C57" w:rsidP="002C2C57">
                  <w:pPr>
                    <w:pStyle w:val="ListParagraph"/>
                    <w:numPr>
                      <w:ilvl w:val="0"/>
                      <w:numId w:val="3"/>
                    </w:numPr>
                    <w:bidi/>
                    <w:spacing w:line="276" w:lineRule="auto"/>
                    <w:rPr>
                      <w:rFonts w:eastAsia="Times New Roman" w:cstheme="minorHAnsi"/>
                      <w:sz w:val="30"/>
                      <w:szCs w:val="30"/>
                      <w:lang w:val="en-US" w:bidi="ar-DZ"/>
                    </w:rPr>
                  </w:pPr>
                  <w:r>
                    <w:rPr>
                      <w:rFonts w:eastAsia="Times New Roman" w:cstheme="minorHAnsi" w:hint="cs"/>
                      <w:sz w:val="30"/>
                      <w:szCs w:val="30"/>
                      <w:rtl/>
                      <w:lang w:val="en-US" w:bidi="ar-DZ"/>
                    </w:rPr>
                    <w:t>ملح.</w:t>
                  </w:r>
                </w:p>
                <w:p w14:paraId="6809E62E" w14:textId="77777777" w:rsidR="002C2C57" w:rsidRDefault="002C2C57" w:rsidP="002C2C57">
                  <w:pPr>
                    <w:pStyle w:val="ListParagraph"/>
                    <w:numPr>
                      <w:ilvl w:val="0"/>
                      <w:numId w:val="3"/>
                    </w:numPr>
                    <w:bidi/>
                    <w:spacing w:line="276" w:lineRule="auto"/>
                    <w:rPr>
                      <w:rFonts w:eastAsia="Times New Roman" w:cstheme="minorHAnsi"/>
                      <w:sz w:val="30"/>
                      <w:szCs w:val="30"/>
                      <w:lang w:val="en-US" w:bidi="ar-DZ"/>
                    </w:rPr>
                  </w:pPr>
                  <w:r>
                    <w:rPr>
                      <w:rFonts w:eastAsia="Times New Roman" w:cstheme="minorHAnsi" w:hint="cs"/>
                      <w:sz w:val="30"/>
                      <w:szCs w:val="30"/>
                      <w:rtl/>
                      <w:lang w:val="en-US" w:bidi="ar-DZ"/>
                    </w:rPr>
                    <w:t>جليد.</w:t>
                  </w:r>
                </w:p>
                <w:p w14:paraId="5ED05B9C" w14:textId="77777777" w:rsidR="002C2C57" w:rsidRPr="00174A76" w:rsidRDefault="002C2C57" w:rsidP="002C2C57">
                  <w:pPr>
                    <w:pStyle w:val="ListParagraph"/>
                    <w:numPr>
                      <w:ilvl w:val="0"/>
                      <w:numId w:val="3"/>
                    </w:numPr>
                    <w:bidi/>
                    <w:rPr>
                      <w:rFonts w:eastAsia="Times New Roman" w:cstheme="minorHAnsi"/>
                      <w:sz w:val="30"/>
                      <w:szCs w:val="30"/>
                      <w:rtl/>
                      <w:lang w:val="en-US" w:bidi="ar-DZ"/>
                    </w:rPr>
                  </w:pPr>
                  <w:r>
                    <w:rPr>
                      <w:rFonts w:eastAsia="Times New Roman" w:cstheme="minorHAnsi" w:hint="cs"/>
                      <w:sz w:val="30"/>
                      <w:szCs w:val="30"/>
                      <w:rtl/>
                      <w:lang w:val="en-US" w:bidi="ar-DZ"/>
                    </w:rPr>
                    <w:t>رمل.</w:t>
                  </w:r>
                </w:p>
              </w:tc>
              <w:tc>
                <w:tcPr>
                  <w:tcW w:w="3398" w:type="dxa"/>
                  <w:vAlign w:val="center"/>
                </w:tcPr>
                <w:p w14:paraId="7A5754E6" w14:textId="77777777" w:rsidR="002C2C57" w:rsidRPr="00174A76" w:rsidRDefault="002C2C57" w:rsidP="002C2C57">
                  <w:pPr>
                    <w:pStyle w:val="ListParagraph"/>
                    <w:numPr>
                      <w:ilvl w:val="0"/>
                      <w:numId w:val="4"/>
                    </w:numPr>
                    <w:bidi/>
                    <w:spacing w:before="240" w:line="276" w:lineRule="auto"/>
                    <w:rPr>
                      <w:rFonts w:eastAsia="Times New Roman" w:cstheme="minorHAnsi"/>
                      <w:sz w:val="30"/>
                      <w:szCs w:val="30"/>
                      <w:rtl/>
                      <w:lang w:val="en-US" w:bidi="ar-DZ"/>
                    </w:rPr>
                  </w:pPr>
                  <w:r>
                    <w:rPr>
                      <w:rFonts w:eastAsia="Times New Roman" w:cstheme="minorHAnsi" w:hint="cs"/>
                      <w:sz w:val="30"/>
                      <w:szCs w:val="30"/>
                      <w:rtl/>
                      <w:lang w:val="en-US" w:bidi="ar-DZ"/>
                    </w:rPr>
                    <w:t>مشروب غازي.</w:t>
                  </w:r>
                </w:p>
                <w:p w14:paraId="0360E49C" w14:textId="77777777" w:rsidR="002C2C57" w:rsidRDefault="002C2C57" w:rsidP="002C2C57">
                  <w:pPr>
                    <w:pStyle w:val="ListParagraph"/>
                    <w:numPr>
                      <w:ilvl w:val="0"/>
                      <w:numId w:val="4"/>
                    </w:numPr>
                    <w:bidi/>
                    <w:spacing w:after="160" w:line="276" w:lineRule="auto"/>
                    <w:rPr>
                      <w:rFonts w:eastAsia="Times New Roman" w:cstheme="minorHAnsi"/>
                      <w:sz w:val="30"/>
                      <w:szCs w:val="30"/>
                      <w:lang w:val="en-US" w:bidi="ar-DZ"/>
                    </w:rPr>
                  </w:pPr>
                  <w:r w:rsidRPr="00174A76">
                    <w:rPr>
                      <w:rFonts w:eastAsia="Times New Roman" w:cstheme="minorHAnsi" w:hint="cs"/>
                      <w:sz w:val="30"/>
                      <w:szCs w:val="30"/>
                      <w:rtl/>
                      <w:lang w:val="en-US" w:bidi="ar-DZ"/>
                    </w:rPr>
                    <w:t xml:space="preserve"> </w:t>
                  </w:r>
                  <w:r>
                    <w:rPr>
                      <w:rFonts w:eastAsia="Times New Roman" w:cstheme="minorHAnsi" w:hint="cs"/>
                      <w:sz w:val="30"/>
                      <w:szCs w:val="30"/>
                      <w:rtl/>
                      <w:lang w:val="en-US" w:bidi="ar-DZ"/>
                    </w:rPr>
                    <w:t>عسل.</w:t>
                  </w:r>
                </w:p>
                <w:p w14:paraId="372EDB43" w14:textId="77777777" w:rsidR="002C2C57" w:rsidRDefault="002C2C57" w:rsidP="002C2C57">
                  <w:pPr>
                    <w:pStyle w:val="ListParagraph"/>
                    <w:numPr>
                      <w:ilvl w:val="0"/>
                      <w:numId w:val="4"/>
                    </w:numPr>
                    <w:bidi/>
                    <w:spacing w:after="160" w:line="276" w:lineRule="auto"/>
                    <w:rPr>
                      <w:rFonts w:eastAsia="Times New Roman" w:cstheme="minorHAnsi"/>
                      <w:sz w:val="30"/>
                      <w:szCs w:val="30"/>
                      <w:lang w:val="en-US" w:bidi="ar-DZ"/>
                    </w:rPr>
                  </w:pPr>
                  <w:r>
                    <w:rPr>
                      <w:rFonts w:eastAsia="Times New Roman" w:cstheme="minorHAnsi" w:hint="cs"/>
                      <w:sz w:val="30"/>
                      <w:szCs w:val="30"/>
                      <w:rtl/>
                      <w:lang w:val="en-US" w:bidi="ar-DZ"/>
                    </w:rPr>
                    <w:t>المطر.</w:t>
                  </w:r>
                </w:p>
                <w:p w14:paraId="1B9E61B9" w14:textId="77777777" w:rsidR="002C2C57" w:rsidRPr="00164E6E" w:rsidRDefault="002C2C57" w:rsidP="002C2C57">
                  <w:pPr>
                    <w:pStyle w:val="ListParagraph"/>
                    <w:numPr>
                      <w:ilvl w:val="0"/>
                      <w:numId w:val="4"/>
                    </w:numPr>
                    <w:bidi/>
                    <w:spacing w:line="360" w:lineRule="auto"/>
                    <w:rPr>
                      <w:rFonts w:eastAsia="Times New Roman" w:cstheme="minorHAnsi"/>
                      <w:sz w:val="30"/>
                      <w:szCs w:val="30"/>
                      <w:rtl/>
                      <w:lang w:val="en-US" w:bidi="ar-DZ"/>
                    </w:rPr>
                  </w:pPr>
                  <w:r>
                    <w:rPr>
                      <w:rFonts w:eastAsia="Times New Roman" w:cstheme="minorHAnsi" w:hint="cs"/>
                      <w:sz w:val="30"/>
                      <w:szCs w:val="30"/>
                      <w:rtl/>
                      <w:lang w:val="en-US" w:bidi="ar-DZ"/>
                    </w:rPr>
                    <w:t>خل.</w:t>
                  </w:r>
                </w:p>
              </w:tc>
              <w:tc>
                <w:tcPr>
                  <w:tcW w:w="3399" w:type="dxa"/>
                  <w:vAlign w:val="center"/>
                </w:tcPr>
                <w:p w14:paraId="2617BB85" w14:textId="77777777" w:rsidR="002C2C57" w:rsidRPr="00174A76" w:rsidRDefault="002C2C57" w:rsidP="002C2C57">
                  <w:pPr>
                    <w:pStyle w:val="ListParagraph"/>
                    <w:numPr>
                      <w:ilvl w:val="0"/>
                      <w:numId w:val="5"/>
                    </w:numPr>
                    <w:bidi/>
                    <w:spacing w:before="240" w:line="276" w:lineRule="auto"/>
                    <w:rPr>
                      <w:rFonts w:eastAsia="Times New Roman" w:cstheme="minorHAnsi"/>
                      <w:sz w:val="30"/>
                      <w:szCs w:val="30"/>
                      <w:rtl/>
                      <w:lang w:val="en-US" w:bidi="ar-DZ"/>
                    </w:rPr>
                  </w:pPr>
                  <w:r>
                    <w:rPr>
                      <w:rFonts w:eastAsia="Times New Roman" w:cstheme="minorHAnsi" w:hint="cs"/>
                      <w:sz w:val="30"/>
                      <w:szCs w:val="30"/>
                      <w:rtl/>
                      <w:lang w:val="en-US" w:bidi="ar-DZ"/>
                    </w:rPr>
                    <w:t>غاز الأكسجين.</w:t>
                  </w:r>
                </w:p>
                <w:p w14:paraId="77819177" w14:textId="77777777" w:rsidR="002C2C57" w:rsidRDefault="002C2C57" w:rsidP="002C2C57">
                  <w:pPr>
                    <w:pStyle w:val="ListParagraph"/>
                    <w:numPr>
                      <w:ilvl w:val="0"/>
                      <w:numId w:val="5"/>
                    </w:numPr>
                    <w:bidi/>
                    <w:spacing w:after="160" w:line="276" w:lineRule="auto"/>
                    <w:rPr>
                      <w:rFonts w:eastAsia="Times New Roman" w:cstheme="minorHAnsi"/>
                      <w:sz w:val="30"/>
                      <w:szCs w:val="30"/>
                      <w:lang w:val="en-US" w:bidi="ar-DZ"/>
                    </w:rPr>
                  </w:pPr>
                  <w:r w:rsidRPr="00174A76">
                    <w:rPr>
                      <w:rFonts w:eastAsia="Times New Roman" w:cstheme="minorHAnsi" w:hint="cs"/>
                      <w:sz w:val="30"/>
                      <w:szCs w:val="30"/>
                      <w:rtl/>
                      <w:lang w:val="en-US" w:bidi="ar-DZ"/>
                    </w:rPr>
                    <w:t xml:space="preserve"> </w:t>
                  </w:r>
                  <w:r>
                    <w:rPr>
                      <w:rFonts w:eastAsia="Times New Roman" w:cstheme="minorHAnsi" w:hint="cs"/>
                      <w:sz w:val="30"/>
                      <w:szCs w:val="30"/>
                      <w:rtl/>
                      <w:lang w:val="en-US" w:bidi="ar-DZ"/>
                    </w:rPr>
                    <w:t>هواء.</w:t>
                  </w:r>
                </w:p>
                <w:p w14:paraId="40B66C41" w14:textId="77777777" w:rsidR="002C2C57" w:rsidRDefault="002C2C57" w:rsidP="002C2C57">
                  <w:pPr>
                    <w:pStyle w:val="ListParagraph"/>
                    <w:numPr>
                      <w:ilvl w:val="0"/>
                      <w:numId w:val="5"/>
                    </w:numPr>
                    <w:bidi/>
                    <w:spacing w:after="160" w:line="276" w:lineRule="auto"/>
                    <w:rPr>
                      <w:rFonts w:eastAsia="Times New Roman" w:cstheme="minorHAnsi"/>
                      <w:sz w:val="30"/>
                      <w:szCs w:val="30"/>
                      <w:lang w:val="en-US" w:bidi="ar-DZ"/>
                    </w:rPr>
                  </w:pPr>
                  <w:r w:rsidRPr="00174A76">
                    <w:rPr>
                      <w:rFonts w:eastAsia="Times New Roman" w:cstheme="minorHAnsi" w:hint="cs"/>
                      <w:sz w:val="30"/>
                      <w:szCs w:val="30"/>
                      <w:rtl/>
                      <w:lang w:val="en-US" w:bidi="ar-DZ"/>
                    </w:rPr>
                    <w:t xml:space="preserve"> </w:t>
                  </w:r>
                  <w:r>
                    <w:rPr>
                      <w:rFonts w:eastAsia="Times New Roman" w:cstheme="minorHAnsi" w:hint="cs"/>
                      <w:sz w:val="30"/>
                      <w:szCs w:val="30"/>
                      <w:rtl/>
                      <w:lang w:val="en-US" w:bidi="ar-DZ"/>
                    </w:rPr>
                    <w:t xml:space="preserve">البخار.  </w:t>
                  </w:r>
                </w:p>
                <w:p w14:paraId="3163D45A" w14:textId="77777777" w:rsidR="002C2C57" w:rsidRPr="00164E6E" w:rsidRDefault="002C2C57" w:rsidP="002C2C57">
                  <w:pPr>
                    <w:pStyle w:val="ListParagraph"/>
                    <w:numPr>
                      <w:ilvl w:val="0"/>
                      <w:numId w:val="5"/>
                    </w:numPr>
                    <w:bidi/>
                    <w:spacing w:line="276" w:lineRule="auto"/>
                    <w:rPr>
                      <w:rFonts w:eastAsia="Times New Roman" w:cstheme="minorHAnsi"/>
                      <w:sz w:val="30"/>
                      <w:szCs w:val="30"/>
                      <w:rtl/>
                      <w:lang w:val="en-US" w:bidi="ar-DZ"/>
                    </w:rPr>
                  </w:pPr>
                  <w:r>
                    <w:rPr>
                      <w:rFonts w:eastAsia="Times New Roman" w:cstheme="minorHAnsi" w:hint="cs"/>
                      <w:sz w:val="30"/>
                      <w:szCs w:val="30"/>
                      <w:rtl/>
                      <w:lang w:val="en-US" w:bidi="ar-DZ"/>
                    </w:rPr>
                    <w:t>غاز ثنائي أكسيد الكربون</w:t>
                  </w:r>
                </w:p>
              </w:tc>
            </w:tr>
          </w:tbl>
          <w:p w14:paraId="032B2DA5" w14:textId="77777777" w:rsidR="002C2C57" w:rsidRPr="00460337" w:rsidRDefault="002C2C57" w:rsidP="002C2C57">
            <w:pPr>
              <w:pStyle w:val="ListParagraph"/>
              <w:numPr>
                <w:ilvl w:val="0"/>
                <w:numId w:val="17"/>
              </w:numPr>
              <w:bidi/>
              <w:spacing w:line="276" w:lineRule="auto"/>
              <w:rPr>
                <w:rFonts w:eastAsia="Times New Roman" w:cstheme="minorHAnsi"/>
                <w:sz w:val="30"/>
                <w:szCs w:val="30"/>
                <w:rtl/>
                <w:lang w:val="en-US" w:bidi="ar-DZ"/>
              </w:rPr>
            </w:pPr>
            <w:r>
              <w:rPr>
                <w:rFonts w:eastAsia="Times New Roman" w:cstheme="minorHAnsi" w:hint="cs"/>
                <w:sz w:val="30"/>
                <w:szCs w:val="30"/>
                <w:rtl/>
                <w:lang w:val="en-US" w:bidi="ar-DZ"/>
              </w:rPr>
              <w:t>و</w:t>
            </w:r>
            <w:r w:rsidRPr="00460337">
              <w:rPr>
                <w:rFonts w:eastAsia="Times New Roman" w:cstheme="minorHAnsi" w:hint="cs"/>
                <w:sz w:val="30"/>
                <w:szCs w:val="30"/>
                <w:rtl/>
                <w:lang w:val="en-US" w:bidi="ar-DZ"/>
              </w:rPr>
              <w:t>ضع علامة (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theme="minorHAnsi"/>
                  <w:sz w:val="30"/>
                  <w:szCs w:val="30"/>
                  <w:rtl/>
                  <w:lang w:val="en-US" w:bidi="ar-DZ"/>
                </w:rPr>
                <m:t>√</m:t>
              </m:r>
            </m:oMath>
            <w:r w:rsidRPr="00460337">
              <w:rPr>
                <w:rFonts w:eastAsia="Times New Roman" w:cstheme="minorHAnsi" w:hint="cs"/>
                <w:sz w:val="30"/>
                <w:szCs w:val="30"/>
                <w:rtl/>
                <w:lang w:val="en-US" w:bidi="ar-DZ"/>
              </w:rPr>
              <w:t>) في الخانة المناسبة:</w:t>
            </w:r>
          </w:p>
          <w:tbl>
            <w:tblPr>
              <w:tblStyle w:val="TableGrid"/>
              <w:bidiVisual/>
              <w:tblW w:w="9166" w:type="dxa"/>
              <w:tblInd w:w="99" w:type="dxa"/>
              <w:tblLook w:val="04A0" w:firstRow="1" w:lastRow="0" w:firstColumn="1" w:lastColumn="0" w:noHBand="0" w:noVBand="1"/>
            </w:tblPr>
            <w:tblGrid>
              <w:gridCol w:w="1682"/>
              <w:gridCol w:w="1444"/>
              <w:gridCol w:w="900"/>
              <w:gridCol w:w="1074"/>
              <w:gridCol w:w="1200"/>
              <w:gridCol w:w="1851"/>
              <w:gridCol w:w="1015"/>
            </w:tblGrid>
            <w:tr w:rsidR="002C2C57" w14:paraId="5057189E" w14:textId="77777777" w:rsidTr="00D506D6">
              <w:tc>
                <w:tcPr>
                  <w:tcW w:w="1682" w:type="dxa"/>
                </w:tcPr>
                <w:p w14:paraId="2A82BF4D" w14:textId="77777777" w:rsidR="002C2C57" w:rsidRDefault="002C2C57" w:rsidP="00D506D6">
                  <w:pPr>
                    <w:bidi/>
                    <w:rPr>
                      <w:rFonts w:eastAsia="Times New Roman" w:cstheme="minorHAnsi"/>
                      <w:sz w:val="30"/>
                      <w:szCs w:val="30"/>
                      <w:rtl/>
                      <w:lang w:val="en-US" w:bidi="ar-DZ"/>
                    </w:rPr>
                  </w:pPr>
                </w:p>
              </w:tc>
              <w:tc>
                <w:tcPr>
                  <w:tcW w:w="1444" w:type="dxa"/>
                </w:tcPr>
                <w:p w14:paraId="74F1B4D4" w14:textId="77777777" w:rsidR="002C2C57" w:rsidRDefault="002C2C57" w:rsidP="00D506D6">
                  <w:pPr>
                    <w:bidi/>
                    <w:jc w:val="center"/>
                    <w:rPr>
                      <w:rFonts w:eastAsia="Times New Roman" w:cstheme="minorHAnsi"/>
                      <w:sz w:val="30"/>
                      <w:szCs w:val="30"/>
                      <w:rtl/>
                      <w:lang w:val="en-US" w:bidi="ar-DZ"/>
                    </w:rPr>
                  </w:pPr>
                  <w:r>
                    <w:rPr>
                      <w:rFonts w:eastAsia="Times New Roman" w:cstheme="minorHAnsi" w:hint="cs"/>
                      <w:sz w:val="30"/>
                      <w:szCs w:val="30"/>
                      <w:rtl/>
                      <w:lang w:val="en-US" w:bidi="ar-DZ"/>
                    </w:rPr>
                    <w:t>يمكن مسكها بأصابع اليد</w:t>
                  </w:r>
                </w:p>
              </w:tc>
              <w:tc>
                <w:tcPr>
                  <w:tcW w:w="900" w:type="dxa"/>
                </w:tcPr>
                <w:p w14:paraId="77B32146" w14:textId="77777777" w:rsidR="002C2C57" w:rsidRDefault="002C2C57" w:rsidP="00D506D6">
                  <w:pPr>
                    <w:bidi/>
                    <w:rPr>
                      <w:rFonts w:eastAsia="Times New Roman" w:cstheme="minorHAnsi"/>
                      <w:sz w:val="30"/>
                      <w:szCs w:val="30"/>
                      <w:rtl/>
                      <w:lang w:val="en-US" w:bidi="ar-DZ"/>
                    </w:rPr>
                  </w:pPr>
                  <w:r>
                    <w:rPr>
                      <w:rFonts w:eastAsia="Times New Roman" w:cstheme="minorHAnsi" w:hint="cs"/>
                      <w:sz w:val="30"/>
                      <w:szCs w:val="30"/>
                      <w:rtl/>
                      <w:lang w:val="en-US" w:bidi="ar-DZ"/>
                    </w:rPr>
                    <w:t xml:space="preserve">حجم </w:t>
                  </w:r>
                </w:p>
                <w:p w14:paraId="2E1068CD" w14:textId="77777777" w:rsidR="002C2C57" w:rsidRDefault="002C2C57" w:rsidP="00D506D6">
                  <w:pPr>
                    <w:bidi/>
                    <w:rPr>
                      <w:rFonts w:eastAsia="Times New Roman" w:cstheme="minorHAnsi"/>
                      <w:sz w:val="30"/>
                      <w:szCs w:val="30"/>
                      <w:rtl/>
                      <w:lang w:val="en-US" w:bidi="ar-DZ"/>
                    </w:rPr>
                  </w:pPr>
                  <w:r>
                    <w:rPr>
                      <w:rFonts w:eastAsia="Times New Roman" w:cstheme="minorHAnsi" w:hint="cs"/>
                      <w:sz w:val="30"/>
                      <w:szCs w:val="30"/>
                      <w:rtl/>
                      <w:lang w:val="en-US" w:bidi="ar-DZ"/>
                    </w:rPr>
                    <w:t>ثابت</w:t>
                  </w:r>
                </w:p>
              </w:tc>
              <w:tc>
                <w:tcPr>
                  <w:tcW w:w="1074" w:type="dxa"/>
                </w:tcPr>
                <w:p w14:paraId="46914961" w14:textId="77777777" w:rsidR="002C2C57" w:rsidRDefault="002C2C57" w:rsidP="00D506D6">
                  <w:pPr>
                    <w:bidi/>
                    <w:jc w:val="center"/>
                    <w:rPr>
                      <w:rFonts w:eastAsia="Times New Roman" w:cstheme="minorHAnsi"/>
                      <w:sz w:val="30"/>
                      <w:szCs w:val="30"/>
                      <w:rtl/>
                      <w:lang w:val="en-US" w:bidi="ar-DZ"/>
                    </w:rPr>
                  </w:pPr>
                  <w:r>
                    <w:rPr>
                      <w:rFonts w:eastAsia="Times New Roman" w:cstheme="minorHAnsi" w:hint="cs"/>
                      <w:sz w:val="30"/>
                      <w:szCs w:val="30"/>
                      <w:rtl/>
                      <w:lang w:val="en-US" w:bidi="ar-DZ"/>
                    </w:rPr>
                    <w:t>قابلة للسكب والجريان</w:t>
                  </w:r>
                </w:p>
              </w:tc>
              <w:tc>
                <w:tcPr>
                  <w:tcW w:w="1200" w:type="dxa"/>
                </w:tcPr>
                <w:p w14:paraId="4EB8DDF6" w14:textId="77777777" w:rsidR="002C2C57" w:rsidRDefault="002C2C57" w:rsidP="00D506D6">
                  <w:pPr>
                    <w:bidi/>
                    <w:rPr>
                      <w:rFonts w:eastAsia="Times New Roman" w:cstheme="minorHAnsi"/>
                      <w:sz w:val="30"/>
                      <w:szCs w:val="30"/>
                      <w:rtl/>
                      <w:lang w:val="en-US" w:bidi="ar-DZ"/>
                    </w:rPr>
                  </w:pPr>
                  <w:r>
                    <w:rPr>
                      <w:rFonts w:eastAsia="Times New Roman" w:cstheme="minorHAnsi" w:hint="cs"/>
                      <w:sz w:val="30"/>
                      <w:szCs w:val="30"/>
                      <w:rtl/>
                      <w:lang w:val="en-US" w:bidi="ar-DZ"/>
                    </w:rPr>
                    <w:t xml:space="preserve">قابلة </w:t>
                  </w:r>
                  <w:proofErr w:type="spellStart"/>
                  <w:r>
                    <w:rPr>
                      <w:rFonts w:eastAsia="Times New Roman" w:cstheme="minorHAnsi" w:hint="cs"/>
                      <w:sz w:val="30"/>
                      <w:szCs w:val="30"/>
                      <w:rtl/>
                      <w:lang w:val="en-US" w:bidi="ar-DZ"/>
                    </w:rPr>
                    <w:t>للإنضغاط</w:t>
                  </w:r>
                  <w:proofErr w:type="spellEnd"/>
                </w:p>
              </w:tc>
              <w:tc>
                <w:tcPr>
                  <w:tcW w:w="1851" w:type="dxa"/>
                </w:tcPr>
                <w:p w14:paraId="25280A66" w14:textId="77777777" w:rsidR="002C2C57" w:rsidRDefault="002C2C57" w:rsidP="00D506D6">
                  <w:pPr>
                    <w:bidi/>
                    <w:jc w:val="center"/>
                    <w:rPr>
                      <w:rFonts w:eastAsia="Times New Roman" w:cstheme="minorHAnsi"/>
                      <w:sz w:val="30"/>
                      <w:szCs w:val="30"/>
                      <w:rtl/>
                      <w:lang w:val="en-US" w:bidi="ar-DZ"/>
                    </w:rPr>
                  </w:pPr>
                  <w:r>
                    <w:rPr>
                      <w:rFonts w:eastAsia="Times New Roman" w:cstheme="minorHAnsi" w:hint="cs"/>
                      <w:sz w:val="30"/>
                      <w:szCs w:val="30"/>
                      <w:rtl/>
                      <w:lang w:val="en-US" w:bidi="ar-DZ"/>
                    </w:rPr>
                    <w:t>سطحها الحر في حالة راحة مستو أفقي</w:t>
                  </w:r>
                </w:p>
              </w:tc>
              <w:tc>
                <w:tcPr>
                  <w:tcW w:w="1015" w:type="dxa"/>
                </w:tcPr>
                <w:p w14:paraId="0C23B157" w14:textId="77777777" w:rsidR="002C2C57" w:rsidRDefault="002C2C57" w:rsidP="00D506D6">
                  <w:pPr>
                    <w:bidi/>
                    <w:rPr>
                      <w:rFonts w:eastAsia="Times New Roman" w:cstheme="minorHAnsi"/>
                      <w:sz w:val="30"/>
                      <w:szCs w:val="30"/>
                      <w:rtl/>
                      <w:lang w:val="en-US" w:bidi="ar-DZ"/>
                    </w:rPr>
                  </w:pPr>
                  <w:r>
                    <w:rPr>
                      <w:rFonts w:eastAsia="Times New Roman" w:cstheme="minorHAnsi" w:hint="cs"/>
                      <w:sz w:val="30"/>
                      <w:szCs w:val="30"/>
                      <w:rtl/>
                      <w:lang w:val="en-US" w:bidi="ar-DZ"/>
                    </w:rPr>
                    <w:t xml:space="preserve">قابلة </w:t>
                  </w:r>
                  <w:proofErr w:type="spellStart"/>
                  <w:r>
                    <w:rPr>
                      <w:rFonts w:eastAsia="Times New Roman" w:cstheme="minorHAnsi" w:hint="cs"/>
                      <w:sz w:val="30"/>
                      <w:szCs w:val="30"/>
                      <w:rtl/>
                      <w:lang w:val="en-US" w:bidi="ar-DZ"/>
                    </w:rPr>
                    <w:t>للإنتشار</w:t>
                  </w:r>
                  <w:proofErr w:type="spellEnd"/>
                </w:p>
              </w:tc>
            </w:tr>
            <w:tr w:rsidR="002C2C57" w14:paraId="67FCF88F" w14:textId="77777777" w:rsidTr="00D506D6">
              <w:tc>
                <w:tcPr>
                  <w:tcW w:w="1682" w:type="dxa"/>
                </w:tcPr>
                <w:p w14:paraId="38584036" w14:textId="77777777" w:rsidR="002C2C57" w:rsidRDefault="002C2C57" w:rsidP="00D506D6">
                  <w:pPr>
                    <w:bidi/>
                    <w:rPr>
                      <w:rFonts w:eastAsia="Times New Roman" w:cstheme="minorHAnsi"/>
                      <w:sz w:val="30"/>
                      <w:szCs w:val="30"/>
                      <w:rtl/>
                      <w:lang w:val="en-US" w:bidi="ar-DZ"/>
                    </w:rPr>
                  </w:pPr>
                  <w:r>
                    <w:rPr>
                      <w:rFonts w:eastAsia="Times New Roman" w:cstheme="minorHAnsi" w:hint="cs"/>
                      <w:sz w:val="30"/>
                      <w:szCs w:val="30"/>
                      <w:rtl/>
                      <w:lang w:val="en-US" w:bidi="ar-DZ"/>
                    </w:rPr>
                    <w:t>الحالة الصلبة</w:t>
                  </w:r>
                </w:p>
              </w:tc>
              <w:tc>
                <w:tcPr>
                  <w:tcW w:w="1444" w:type="dxa"/>
                  <w:vAlign w:val="center"/>
                </w:tcPr>
                <w:p w14:paraId="2CA43727" w14:textId="77777777" w:rsidR="002C2C57" w:rsidRDefault="002C2C57" w:rsidP="00D506D6">
                  <w:pPr>
                    <w:bidi/>
                    <w:jc w:val="center"/>
                    <w:rPr>
                      <w:rFonts w:eastAsia="Times New Roman" w:cstheme="minorHAnsi"/>
                      <w:sz w:val="30"/>
                      <w:szCs w:val="30"/>
                      <w:rtl/>
                      <w:lang w:val="en-US" w:bidi="ar-DZ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theme="minorHAnsi"/>
                          <w:sz w:val="30"/>
                          <w:szCs w:val="30"/>
                          <w:rtl/>
                          <w:lang w:val="en-US" w:bidi="ar-DZ"/>
                        </w:rPr>
                        <m:t>√</m:t>
                      </m:r>
                    </m:oMath>
                  </m:oMathPara>
                </w:p>
              </w:tc>
              <w:tc>
                <w:tcPr>
                  <w:tcW w:w="900" w:type="dxa"/>
                  <w:vAlign w:val="center"/>
                </w:tcPr>
                <w:p w14:paraId="32E49D59" w14:textId="77777777" w:rsidR="002C2C57" w:rsidRDefault="002C2C57" w:rsidP="00D506D6">
                  <w:pPr>
                    <w:bidi/>
                    <w:jc w:val="center"/>
                    <w:rPr>
                      <w:rFonts w:eastAsia="Times New Roman" w:cstheme="minorHAnsi"/>
                      <w:sz w:val="30"/>
                      <w:szCs w:val="30"/>
                      <w:rtl/>
                      <w:lang w:val="en-US" w:bidi="ar-DZ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theme="minorHAnsi"/>
                          <w:sz w:val="30"/>
                          <w:szCs w:val="30"/>
                          <w:rtl/>
                          <w:lang w:val="en-US" w:bidi="ar-DZ"/>
                        </w:rPr>
                        <m:t>√</m:t>
                      </m:r>
                    </m:oMath>
                  </m:oMathPara>
                </w:p>
              </w:tc>
              <w:tc>
                <w:tcPr>
                  <w:tcW w:w="1074" w:type="dxa"/>
                  <w:vAlign w:val="center"/>
                </w:tcPr>
                <w:p w14:paraId="0775326E" w14:textId="77777777" w:rsidR="002C2C57" w:rsidRDefault="002C2C57" w:rsidP="00D506D6">
                  <w:pPr>
                    <w:bidi/>
                    <w:jc w:val="center"/>
                    <w:rPr>
                      <w:rFonts w:eastAsia="Times New Roman" w:cstheme="minorHAnsi"/>
                      <w:sz w:val="30"/>
                      <w:szCs w:val="30"/>
                      <w:rtl/>
                      <w:lang w:val="en-US" w:bidi="ar-DZ"/>
                    </w:rPr>
                  </w:pPr>
                </w:p>
              </w:tc>
              <w:tc>
                <w:tcPr>
                  <w:tcW w:w="1200" w:type="dxa"/>
                  <w:vAlign w:val="center"/>
                </w:tcPr>
                <w:p w14:paraId="361C6A4C" w14:textId="77777777" w:rsidR="002C2C57" w:rsidRDefault="002C2C57" w:rsidP="00D506D6">
                  <w:pPr>
                    <w:bidi/>
                    <w:jc w:val="center"/>
                    <w:rPr>
                      <w:rFonts w:eastAsia="Times New Roman" w:cstheme="minorHAnsi"/>
                      <w:sz w:val="30"/>
                      <w:szCs w:val="30"/>
                      <w:rtl/>
                      <w:lang w:val="en-US" w:bidi="ar-DZ"/>
                    </w:rPr>
                  </w:pPr>
                </w:p>
              </w:tc>
              <w:tc>
                <w:tcPr>
                  <w:tcW w:w="1851" w:type="dxa"/>
                  <w:vAlign w:val="center"/>
                </w:tcPr>
                <w:p w14:paraId="7B26B242" w14:textId="77777777" w:rsidR="002C2C57" w:rsidRDefault="002C2C57" w:rsidP="00D506D6">
                  <w:pPr>
                    <w:bidi/>
                    <w:jc w:val="center"/>
                    <w:rPr>
                      <w:rFonts w:eastAsia="Times New Roman" w:cstheme="minorHAnsi"/>
                      <w:sz w:val="30"/>
                      <w:szCs w:val="30"/>
                      <w:rtl/>
                      <w:lang w:val="en-US" w:bidi="ar-DZ"/>
                    </w:rPr>
                  </w:pPr>
                </w:p>
              </w:tc>
              <w:tc>
                <w:tcPr>
                  <w:tcW w:w="1015" w:type="dxa"/>
                  <w:vAlign w:val="center"/>
                </w:tcPr>
                <w:p w14:paraId="16918737" w14:textId="77777777" w:rsidR="002C2C57" w:rsidRDefault="002C2C57" w:rsidP="00D506D6">
                  <w:pPr>
                    <w:bidi/>
                    <w:jc w:val="center"/>
                    <w:rPr>
                      <w:rFonts w:eastAsia="Times New Roman" w:cstheme="minorHAnsi"/>
                      <w:sz w:val="30"/>
                      <w:szCs w:val="30"/>
                      <w:rtl/>
                      <w:lang w:val="en-US" w:bidi="ar-DZ"/>
                    </w:rPr>
                  </w:pPr>
                </w:p>
              </w:tc>
            </w:tr>
            <w:tr w:rsidR="002C2C57" w14:paraId="15008EAB" w14:textId="77777777" w:rsidTr="00D506D6">
              <w:tc>
                <w:tcPr>
                  <w:tcW w:w="1682" w:type="dxa"/>
                </w:tcPr>
                <w:p w14:paraId="6ED86CE6" w14:textId="77777777" w:rsidR="002C2C57" w:rsidRDefault="002C2C57" w:rsidP="00D506D6">
                  <w:pPr>
                    <w:bidi/>
                    <w:rPr>
                      <w:rFonts w:eastAsia="Times New Roman" w:cstheme="minorHAnsi"/>
                      <w:sz w:val="30"/>
                      <w:szCs w:val="30"/>
                      <w:rtl/>
                      <w:lang w:val="en-US" w:bidi="ar-DZ"/>
                    </w:rPr>
                  </w:pPr>
                  <w:r>
                    <w:rPr>
                      <w:rFonts w:eastAsia="Times New Roman" w:cstheme="minorHAnsi" w:hint="cs"/>
                      <w:sz w:val="30"/>
                      <w:szCs w:val="30"/>
                      <w:rtl/>
                      <w:lang w:val="en-US" w:bidi="ar-DZ"/>
                    </w:rPr>
                    <w:t>الحالة السائلة</w:t>
                  </w:r>
                </w:p>
              </w:tc>
              <w:tc>
                <w:tcPr>
                  <w:tcW w:w="1444" w:type="dxa"/>
                  <w:vAlign w:val="center"/>
                </w:tcPr>
                <w:p w14:paraId="7FD6A36B" w14:textId="77777777" w:rsidR="002C2C57" w:rsidRDefault="002C2C57" w:rsidP="00D506D6">
                  <w:pPr>
                    <w:bidi/>
                    <w:jc w:val="center"/>
                    <w:rPr>
                      <w:rFonts w:eastAsia="Times New Roman" w:cstheme="minorHAnsi"/>
                      <w:sz w:val="30"/>
                      <w:szCs w:val="30"/>
                      <w:rtl/>
                      <w:lang w:val="en-US" w:bidi="ar-DZ"/>
                    </w:rPr>
                  </w:pPr>
                </w:p>
              </w:tc>
              <w:tc>
                <w:tcPr>
                  <w:tcW w:w="900" w:type="dxa"/>
                  <w:vAlign w:val="center"/>
                </w:tcPr>
                <w:p w14:paraId="6848476A" w14:textId="77777777" w:rsidR="002C2C57" w:rsidRDefault="002C2C57" w:rsidP="00D506D6">
                  <w:pPr>
                    <w:bidi/>
                    <w:jc w:val="center"/>
                    <w:rPr>
                      <w:rFonts w:eastAsia="Times New Roman" w:cstheme="minorHAnsi"/>
                      <w:sz w:val="30"/>
                      <w:szCs w:val="30"/>
                      <w:rtl/>
                      <w:lang w:val="en-US" w:bidi="ar-DZ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theme="minorHAnsi"/>
                          <w:sz w:val="30"/>
                          <w:szCs w:val="30"/>
                          <w:rtl/>
                          <w:lang w:val="en-US" w:bidi="ar-DZ"/>
                        </w:rPr>
                        <m:t>√</m:t>
                      </m:r>
                    </m:oMath>
                  </m:oMathPara>
                </w:p>
              </w:tc>
              <w:tc>
                <w:tcPr>
                  <w:tcW w:w="1074" w:type="dxa"/>
                  <w:vAlign w:val="center"/>
                </w:tcPr>
                <w:p w14:paraId="37E89DFA" w14:textId="77777777" w:rsidR="002C2C57" w:rsidRDefault="002C2C57" w:rsidP="00D506D6">
                  <w:pPr>
                    <w:bidi/>
                    <w:jc w:val="center"/>
                    <w:rPr>
                      <w:rFonts w:eastAsia="Times New Roman" w:cstheme="minorHAnsi"/>
                      <w:sz w:val="30"/>
                      <w:szCs w:val="30"/>
                      <w:rtl/>
                      <w:lang w:val="en-US" w:bidi="ar-DZ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theme="minorHAnsi"/>
                          <w:sz w:val="30"/>
                          <w:szCs w:val="30"/>
                          <w:rtl/>
                          <w:lang w:val="en-US" w:bidi="ar-DZ"/>
                        </w:rPr>
                        <m:t>√</m:t>
                      </m:r>
                    </m:oMath>
                  </m:oMathPara>
                </w:p>
              </w:tc>
              <w:tc>
                <w:tcPr>
                  <w:tcW w:w="1200" w:type="dxa"/>
                  <w:vAlign w:val="center"/>
                </w:tcPr>
                <w:p w14:paraId="72014BF2" w14:textId="77777777" w:rsidR="002C2C57" w:rsidRDefault="002C2C57" w:rsidP="00D506D6">
                  <w:pPr>
                    <w:bidi/>
                    <w:jc w:val="center"/>
                    <w:rPr>
                      <w:rFonts w:eastAsia="Times New Roman" w:cstheme="minorHAnsi"/>
                      <w:sz w:val="30"/>
                      <w:szCs w:val="30"/>
                      <w:rtl/>
                      <w:lang w:val="en-US" w:bidi="ar-DZ"/>
                    </w:rPr>
                  </w:pPr>
                </w:p>
              </w:tc>
              <w:tc>
                <w:tcPr>
                  <w:tcW w:w="1851" w:type="dxa"/>
                  <w:vAlign w:val="center"/>
                </w:tcPr>
                <w:p w14:paraId="36CB71BC" w14:textId="77777777" w:rsidR="002C2C57" w:rsidRDefault="002C2C57" w:rsidP="00D506D6">
                  <w:pPr>
                    <w:bidi/>
                    <w:jc w:val="center"/>
                    <w:rPr>
                      <w:rFonts w:eastAsia="Times New Roman" w:cstheme="minorHAnsi"/>
                      <w:sz w:val="30"/>
                      <w:szCs w:val="30"/>
                      <w:rtl/>
                      <w:lang w:val="en-US" w:bidi="ar-DZ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theme="minorHAnsi"/>
                          <w:sz w:val="30"/>
                          <w:szCs w:val="30"/>
                          <w:rtl/>
                          <w:lang w:val="en-US" w:bidi="ar-DZ"/>
                        </w:rPr>
                        <m:t>√</m:t>
                      </m:r>
                    </m:oMath>
                  </m:oMathPara>
                </w:p>
              </w:tc>
              <w:tc>
                <w:tcPr>
                  <w:tcW w:w="1015" w:type="dxa"/>
                  <w:vAlign w:val="center"/>
                </w:tcPr>
                <w:p w14:paraId="35D705A6" w14:textId="77777777" w:rsidR="002C2C57" w:rsidRDefault="002C2C57" w:rsidP="00D506D6">
                  <w:pPr>
                    <w:bidi/>
                    <w:jc w:val="center"/>
                    <w:rPr>
                      <w:rFonts w:eastAsia="Times New Roman" w:cstheme="minorHAnsi"/>
                      <w:sz w:val="30"/>
                      <w:szCs w:val="30"/>
                      <w:rtl/>
                      <w:lang w:val="en-US" w:bidi="ar-DZ"/>
                    </w:rPr>
                  </w:pPr>
                </w:p>
              </w:tc>
            </w:tr>
            <w:tr w:rsidR="002C2C57" w14:paraId="613BBD4F" w14:textId="77777777" w:rsidTr="00D506D6">
              <w:tc>
                <w:tcPr>
                  <w:tcW w:w="1682" w:type="dxa"/>
                </w:tcPr>
                <w:p w14:paraId="516DF609" w14:textId="77777777" w:rsidR="002C2C57" w:rsidRDefault="002C2C57" w:rsidP="00D506D6">
                  <w:pPr>
                    <w:bidi/>
                    <w:rPr>
                      <w:rFonts w:eastAsia="Times New Roman" w:cstheme="minorHAnsi"/>
                      <w:sz w:val="30"/>
                      <w:szCs w:val="30"/>
                      <w:rtl/>
                      <w:lang w:val="en-US" w:bidi="ar-DZ"/>
                    </w:rPr>
                  </w:pPr>
                  <w:r>
                    <w:rPr>
                      <w:rFonts w:eastAsia="Times New Roman" w:cstheme="minorHAnsi" w:hint="cs"/>
                      <w:sz w:val="30"/>
                      <w:szCs w:val="30"/>
                      <w:rtl/>
                      <w:lang w:val="en-US" w:bidi="ar-DZ"/>
                    </w:rPr>
                    <w:t>الحالة الغازية</w:t>
                  </w:r>
                </w:p>
              </w:tc>
              <w:tc>
                <w:tcPr>
                  <w:tcW w:w="1444" w:type="dxa"/>
                  <w:vAlign w:val="center"/>
                </w:tcPr>
                <w:p w14:paraId="02848ECA" w14:textId="77777777" w:rsidR="002C2C57" w:rsidRDefault="002C2C57" w:rsidP="00D506D6">
                  <w:pPr>
                    <w:bidi/>
                    <w:jc w:val="center"/>
                    <w:rPr>
                      <w:rFonts w:eastAsia="Times New Roman" w:cstheme="minorHAnsi"/>
                      <w:sz w:val="30"/>
                      <w:szCs w:val="30"/>
                      <w:rtl/>
                      <w:lang w:val="en-US" w:bidi="ar-DZ"/>
                    </w:rPr>
                  </w:pPr>
                </w:p>
              </w:tc>
              <w:tc>
                <w:tcPr>
                  <w:tcW w:w="900" w:type="dxa"/>
                  <w:vAlign w:val="center"/>
                </w:tcPr>
                <w:p w14:paraId="326694DB" w14:textId="77777777" w:rsidR="002C2C57" w:rsidRDefault="002C2C57" w:rsidP="00D506D6">
                  <w:pPr>
                    <w:bidi/>
                    <w:jc w:val="center"/>
                    <w:rPr>
                      <w:rFonts w:eastAsia="Times New Roman" w:cstheme="minorHAnsi"/>
                      <w:sz w:val="30"/>
                      <w:szCs w:val="30"/>
                      <w:rtl/>
                      <w:lang w:val="en-US" w:bidi="ar-DZ"/>
                    </w:rPr>
                  </w:pPr>
                </w:p>
              </w:tc>
              <w:tc>
                <w:tcPr>
                  <w:tcW w:w="1074" w:type="dxa"/>
                  <w:vAlign w:val="center"/>
                </w:tcPr>
                <w:p w14:paraId="24695541" w14:textId="77777777" w:rsidR="002C2C57" w:rsidRDefault="002C2C57" w:rsidP="00D506D6">
                  <w:pPr>
                    <w:bidi/>
                    <w:jc w:val="center"/>
                    <w:rPr>
                      <w:rFonts w:eastAsia="Times New Roman" w:cstheme="minorHAnsi"/>
                      <w:sz w:val="30"/>
                      <w:szCs w:val="30"/>
                      <w:rtl/>
                      <w:lang w:val="en-US" w:bidi="ar-DZ"/>
                    </w:rPr>
                  </w:pPr>
                </w:p>
              </w:tc>
              <w:tc>
                <w:tcPr>
                  <w:tcW w:w="1200" w:type="dxa"/>
                  <w:vAlign w:val="center"/>
                </w:tcPr>
                <w:p w14:paraId="77F851DC" w14:textId="77777777" w:rsidR="002C2C57" w:rsidRDefault="002C2C57" w:rsidP="00D506D6">
                  <w:pPr>
                    <w:bidi/>
                    <w:jc w:val="center"/>
                    <w:rPr>
                      <w:rFonts w:eastAsia="Times New Roman" w:cstheme="minorHAnsi"/>
                      <w:sz w:val="30"/>
                      <w:szCs w:val="30"/>
                      <w:rtl/>
                      <w:lang w:val="en-US" w:bidi="ar-DZ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theme="minorHAnsi"/>
                          <w:sz w:val="30"/>
                          <w:szCs w:val="30"/>
                          <w:rtl/>
                          <w:lang w:val="en-US" w:bidi="ar-DZ"/>
                        </w:rPr>
                        <m:t>√</m:t>
                      </m:r>
                    </m:oMath>
                  </m:oMathPara>
                </w:p>
              </w:tc>
              <w:tc>
                <w:tcPr>
                  <w:tcW w:w="1851" w:type="dxa"/>
                  <w:vAlign w:val="center"/>
                </w:tcPr>
                <w:p w14:paraId="0C696E6B" w14:textId="77777777" w:rsidR="002C2C57" w:rsidRDefault="002C2C57" w:rsidP="00D506D6">
                  <w:pPr>
                    <w:bidi/>
                    <w:jc w:val="center"/>
                    <w:rPr>
                      <w:rFonts w:eastAsia="Times New Roman" w:cstheme="minorHAnsi"/>
                      <w:sz w:val="30"/>
                      <w:szCs w:val="30"/>
                      <w:rtl/>
                      <w:lang w:val="en-US" w:bidi="ar-DZ"/>
                    </w:rPr>
                  </w:pPr>
                </w:p>
              </w:tc>
              <w:tc>
                <w:tcPr>
                  <w:tcW w:w="1015" w:type="dxa"/>
                  <w:vAlign w:val="center"/>
                </w:tcPr>
                <w:p w14:paraId="43BDBE56" w14:textId="77777777" w:rsidR="002C2C57" w:rsidRDefault="002C2C57" w:rsidP="00D506D6">
                  <w:pPr>
                    <w:bidi/>
                    <w:jc w:val="center"/>
                    <w:rPr>
                      <w:rFonts w:eastAsia="Times New Roman" w:cstheme="minorHAnsi"/>
                      <w:sz w:val="30"/>
                      <w:szCs w:val="30"/>
                      <w:rtl/>
                      <w:lang w:val="en-US" w:bidi="ar-DZ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theme="minorHAnsi"/>
                          <w:sz w:val="30"/>
                          <w:szCs w:val="30"/>
                          <w:rtl/>
                          <w:lang w:val="en-US" w:bidi="ar-DZ"/>
                        </w:rPr>
                        <m:t>√</m:t>
                      </m:r>
                    </m:oMath>
                  </m:oMathPara>
                </w:p>
              </w:tc>
            </w:tr>
          </w:tbl>
          <w:p w14:paraId="4BDA7842" w14:textId="77777777" w:rsidR="002C2C57" w:rsidRPr="00643076" w:rsidRDefault="002C2C57" w:rsidP="00D506D6">
            <w:pPr>
              <w:bidi/>
              <w:spacing w:line="276" w:lineRule="auto"/>
              <w:rPr>
                <w:rFonts w:cstheme="minorHAnsi"/>
                <w:color w:val="000000" w:themeColor="text1"/>
                <w:sz w:val="30"/>
                <w:szCs w:val="30"/>
                <w:rtl/>
                <w:lang w:bidi="ar-DZ"/>
              </w:rPr>
            </w:pPr>
          </w:p>
        </w:tc>
        <w:tc>
          <w:tcPr>
            <w:tcW w:w="790" w:type="dxa"/>
            <w:textDirection w:val="btLr"/>
            <w:vAlign w:val="center"/>
          </w:tcPr>
          <w:p w14:paraId="17445FC9" w14:textId="77777777" w:rsidR="002C2C57" w:rsidRPr="00276BE8" w:rsidRDefault="002C2C57" w:rsidP="00D506D6">
            <w:pPr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12 </w:t>
            </w:r>
            <w:r w:rsidRPr="0073289B">
              <w:rPr>
                <w:rFonts w:cstheme="minorHAnsi"/>
                <w:b/>
                <w:bCs/>
                <w:sz w:val="28"/>
                <w:szCs w:val="28"/>
                <w:lang w:bidi="ar-DZ"/>
              </w:rPr>
              <w:t>x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0.25</w:t>
            </w:r>
          </w:p>
        </w:tc>
        <w:tc>
          <w:tcPr>
            <w:tcW w:w="797" w:type="dxa"/>
            <w:vAlign w:val="center"/>
          </w:tcPr>
          <w:p w14:paraId="351B5366" w14:textId="77777777" w:rsidR="002C2C57" w:rsidRPr="00276BE8" w:rsidRDefault="002C2C57" w:rsidP="00D506D6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  <w:p w14:paraId="745B3E6D" w14:textId="77777777" w:rsidR="002C2C57" w:rsidRPr="00276BE8" w:rsidRDefault="002C2C57" w:rsidP="00D506D6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03</w:t>
            </w:r>
          </w:p>
          <w:p w14:paraId="6B76DBA6" w14:textId="77777777" w:rsidR="002C2C57" w:rsidRPr="00276BE8" w:rsidRDefault="002C2C57" w:rsidP="00D506D6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2C2C57" w14:paraId="0F469FA0" w14:textId="77777777" w:rsidTr="00D506D6">
        <w:trPr>
          <w:cantSplit/>
          <w:trHeight w:val="2446"/>
        </w:trPr>
        <w:tc>
          <w:tcPr>
            <w:tcW w:w="9491" w:type="dxa"/>
            <w:vMerge/>
          </w:tcPr>
          <w:p w14:paraId="18D685FF" w14:textId="77777777" w:rsidR="002C2C57" w:rsidRPr="00E27A91" w:rsidRDefault="002C2C57" w:rsidP="00D506D6">
            <w:pPr>
              <w:bidi/>
              <w:rPr>
                <w:rFonts w:cstheme="minorHAnsi"/>
                <w:b/>
                <w:bCs/>
                <w:sz w:val="30"/>
                <w:szCs w:val="30"/>
                <w:u w:val="single"/>
                <w:rtl/>
                <w:lang w:bidi="ar-DZ"/>
              </w:rPr>
            </w:pPr>
          </w:p>
        </w:tc>
        <w:tc>
          <w:tcPr>
            <w:tcW w:w="790" w:type="dxa"/>
            <w:textDirection w:val="btLr"/>
            <w:vAlign w:val="center"/>
          </w:tcPr>
          <w:p w14:paraId="78DF57F5" w14:textId="77777777" w:rsidR="002C2C57" w:rsidRPr="00276BE8" w:rsidRDefault="002C2C57" w:rsidP="00D506D6">
            <w:pPr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18 </w:t>
            </w:r>
            <w:r w:rsidRPr="0073289B">
              <w:rPr>
                <w:rFonts w:cstheme="minorHAnsi"/>
                <w:b/>
                <w:bCs/>
                <w:sz w:val="28"/>
                <w:szCs w:val="28"/>
                <w:lang w:bidi="ar-DZ"/>
              </w:rPr>
              <w:t>x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0.25</w:t>
            </w:r>
          </w:p>
        </w:tc>
        <w:tc>
          <w:tcPr>
            <w:tcW w:w="797" w:type="dxa"/>
            <w:vAlign w:val="center"/>
          </w:tcPr>
          <w:p w14:paraId="2B3E476B" w14:textId="77777777" w:rsidR="002C2C57" w:rsidRPr="00276BE8" w:rsidRDefault="002C2C57" w:rsidP="00D506D6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4.5</w:t>
            </w:r>
          </w:p>
        </w:tc>
      </w:tr>
      <w:tr w:rsidR="002C2C57" w14:paraId="1C5D1C8C" w14:textId="77777777" w:rsidTr="00D506D6">
        <w:trPr>
          <w:cantSplit/>
          <w:trHeight w:val="1697"/>
        </w:trPr>
        <w:tc>
          <w:tcPr>
            <w:tcW w:w="9491" w:type="dxa"/>
            <w:vMerge w:val="restart"/>
          </w:tcPr>
          <w:p w14:paraId="2366891B" w14:textId="77777777" w:rsidR="002C2C57" w:rsidRDefault="002C2C57" w:rsidP="00D506D6">
            <w:pPr>
              <w:bidi/>
              <w:spacing w:line="276" w:lineRule="auto"/>
              <w:rPr>
                <w:rFonts w:cstheme="minorHAnsi"/>
                <w:sz w:val="28"/>
                <w:szCs w:val="28"/>
                <w:rtl/>
                <w:lang w:bidi="ar-DZ"/>
              </w:rPr>
            </w:pPr>
            <w:r w:rsidRPr="00FA0CF5">
              <w:rPr>
                <w:rFonts w:cstheme="minorHAnsi" w:hint="cs"/>
                <w:b/>
                <w:bCs/>
                <w:sz w:val="30"/>
                <w:szCs w:val="30"/>
                <w:u w:val="single"/>
                <w:rtl/>
                <w:lang w:bidi="ar-DZ"/>
              </w:rPr>
              <w:t>التمرين الثاني: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(</w:t>
            </w:r>
            <w:r w:rsidRPr="00FA0CF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0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4.5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نقاط)</w:t>
            </w:r>
          </w:p>
          <w:p w14:paraId="2FA68B54" w14:textId="77777777" w:rsidR="002C2C57" w:rsidRDefault="002C2C57" w:rsidP="002C2C57">
            <w:pPr>
              <w:pStyle w:val="ListParagraph"/>
              <w:numPr>
                <w:ilvl w:val="0"/>
                <w:numId w:val="15"/>
              </w:numPr>
              <w:bidi/>
              <w:spacing w:line="276" w:lineRule="auto"/>
              <w:rPr>
                <w:rFonts w:cstheme="minorHAnsi"/>
                <w:sz w:val="32"/>
                <w:szCs w:val="32"/>
                <w:lang w:bidi="ar-DZ"/>
              </w:rPr>
            </w:pP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طول ضلع المكعب:</w:t>
            </w:r>
          </w:p>
          <w:p w14:paraId="233BEA09" w14:textId="77777777" w:rsidR="002C2C57" w:rsidRDefault="002C2C57" w:rsidP="00D506D6">
            <w:pPr>
              <w:pStyle w:val="ListParagraph"/>
              <w:bidi/>
              <w:spacing w:line="276" w:lineRule="auto"/>
              <w:ind w:left="360"/>
              <w:rPr>
                <w:rFonts w:cstheme="minorHAnsi"/>
                <w:sz w:val="32"/>
                <w:szCs w:val="32"/>
                <w:lang w:bidi="ar-DZ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32"/>
                    <w:szCs w:val="32"/>
                    <w:lang w:bidi="ar-DZ"/>
                  </w:rPr>
                  <m:t>a=4 cm</m:t>
                </m:r>
              </m:oMath>
            </m:oMathPara>
          </w:p>
          <w:p w14:paraId="4C8E30EA" w14:textId="77777777" w:rsidR="002C2C57" w:rsidRDefault="002C2C57" w:rsidP="002C2C57">
            <w:pPr>
              <w:pStyle w:val="ListParagraph"/>
              <w:numPr>
                <w:ilvl w:val="0"/>
                <w:numId w:val="15"/>
              </w:numPr>
              <w:bidi/>
              <w:spacing w:line="276" w:lineRule="auto"/>
              <w:rPr>
                <w:rFonts w:cstheme="minorHAnsi"/>
                <w:sz w:val="32"/>
                <w:szCs w:val="32"/>
                <w:lang w:bidi="ar-DZ"/>
              </w:rPr>
            </w:pP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اسم الأداة المستعملة لقياس هذا الطول:</w:t>
            </w:r>
          </w:p>
          <w:p w14:paraId="05F74C17" w14:textId="77777777" w:rsidR="002C2C57" w:rsidRPr="00205AAD" w:rsidRDefault="002C2C57" w:rsidP="00D506D6">
            <w:pPr>
              <w:bidi/>
              <w:spacing w:line="276" w:lineRule="auto"/>
              <w:rPr>
                <w:rFonts w:cstheme="minorHAnsi"/>
                <w:sz w:val="32"/>
                <w:szCs w:val="32"/>
                <w:lang w:bidi="ar-DZ"/>
              </w:rPr>
            </w:pP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المســـــــــــــــــــــــــــــــــــطرة.</w:t>
            </w:r>
          </w:p>
          <w:p w14:paraId="7B2EC1FA" w14:textId="77777777" w:rsidR="002C2C57" w:rsidRDefault="002C2C57" w:rsidP="002C2C57">
            <w:pPr>
              <w:pStyle w:val="ListParagraph"/>
              <w:numPr>
                <w:ilvl w:val="0"/>
                <w:numId w:val="15"/>
              </w:numPr>
              <w:bidi/>
              <w:spacing w:line="276" w:lineRule="auto"/>
              <w:rPr>
                <w:rFonts w:cstheme="minorHAnsi"/>
                <w:sz w:val="32"/>
                <w:szCs w:val="32"/>
                <w:lang w:bidi="ar-DZ"/>
              </w:rPr>
            </w:pP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حساب حجم المكعب:</w:t>
            </w:r>
          </w:p>
          <w:p w14:paraId="4BD499CB" w14:textId="77777777" w:rsidR="002C2C57" w:rsidRPr="00D73AC4" w:rsidRDefault="002C2C57" w:rsidP="00D506D6">
            <w:pPr>
              <w:pStyle w:val="ListParagraph"/>
              <w:bidi/>
              <w:spacing w:line="276" w:lineRule="auto"/>
              <w:ind w:left="360"/>
              <w:rPr>
                <w:rFonts w:eastAsiaTheme="minorEastAsia" w:cstheme="minorHAnsi"/>
                <w:sz w:val="32"/>
                <w:szCs w:val="32"/>
                <w:lang w:bidi="ar-DZ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32"/>
                    <w:szCs w:val="32"/>
                    <w:lang w:bidi="ar-DZ"/>
                  </w:rPr>
                  <m:t>V=a×a×a</m:t>
                </m:r>
              </m:oMath>
            </m:oMathPara>
          </w:p>
          <w:p w14:paraId="361CD1E5" w14:textId="77777777" w:rsidR="002C2C57" w:rsidRPr="00D73AC4" w:rsidRDefault="002C2C57" w:rsidP="00D506D6">
            <w:pPr>
              <w:pStyle w:val="ListParagraph"/>
              <w:bidi/>
              <w:spacing w:line="276" w:lineRule="auto"/>
              <w:ind w:left="360"/>
              <w:rPr>
                <w:rFonts w:eastAsiaTheme="minorEastAsia" w:cstheme="minorHAnsi"/>
                <w:sz w:val="32"/>
                <w:szCs w:val="32"/>
                <w:lang w:bidi="ar-DZ"/>
              </w:rPr>
            </w:pPr>
            <m:oMathPara>
              <m:oMath>
                <m:r>
                  <w:rPr>
                    <w:rFonts w:ascii="Cambria Math" w:eastAsiaTheme="minorEastAsia" w:hAnsi="Cambria Math" w:cstheme="minorHAnsi"/>
                    <w:sz w:val="32"/>
                    <w:szCs w:val="32"/>
                    <w:lang w:bidi="ar-DZ"/>
                  </w:rPr>
                  <m:t xml:space="preserve">V=4×4×4=64 </m:t>
                </m:r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i/>
                        <w:sz w:val="32"/>
                        <w:szCs w:val="32"/>
                        <w:lang w:bidi="ar-DZ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  <w:sz w:val="32"/>
                        <w:szCs w:val="32"/>
                        <w:lang w:bidi="ar-DZ"/>
                      </w:rPr>
                      <m:t>cm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  <w:sz w:val="32"/>
                        <w:szCs w:val="32"/>
                        <w:lang w:bidi="ar-DZ"/>
                      </w:rPr>
                      <m:t>3</m:t>
                    </m:r>
                  </m:sup>
                </m:sSup>
              </m:oMath>
            </m:oMathPara>
          </w:p>
          <w:p w14:paraId="0AAD0D2B" w14:textId="77777777" w:rsidR="002C2C57" w:rsidRDefault="002C2C57" w:rsidP="002C2C57">
            <w:pPr>
              <w:pStyle w:val="ListParagraph"/>
              <w:numPr>
                <w:ilvl w:val="0"/>
                <w:numId w:val="15"/>
              </w:numPr>
              <w:bidi/>
              <w:spacing w:line="276" w:lineRule="auto"/>
              <w:rPr>
                <w:rFonts w:cstheme="minorHAnsi"/>
                <w:sz w:val="32"/>
                <w:szCs w:val="32"/>
                <w:lang w:bidi="ar-DZ"/>
              </w:rPr>
            </w:pP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التمثيل باستعمال النموذج الحبيبي:(العدد، الحجم)</w:t>
            </w:r>
          </w:p>
          <w:tbl>
            <w:tblPr>
              <w:tblStyle w:val="TableGrid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3083"/>
              <w:gridCol w:w="3081"/>
              <w:gridCol w:w="3101"/>
            </w:tblGrid>
            <w:tr w:rsidR="002C2C57" w14:paraId="003628BB" w14:textId="77777777" w:rsidTr="00D506D6">
              <w:trPr>
                <w:trHeight w:val="1847"/>
              </w:trPr>
              <w:tc>
                <w:tcPr>
                  <w:tcW w:w="3398" w:type="dxa"/>
                  <w:vAlign w:val="center"/>
                </w:tcPr>
                <w:p w14:paraId="2BDEEF55" w14:textId="77777777" w:rsidR="002C2C57" w:rsidRDefault="002C2C57" w:rsidP="00D506D6">
                  <w:pPr>
                    <w:bidi/>
                    <w:spacing w:before="240"/>
                    <w:jc w:val="center"/>
                    <w:rPr>
                      <w:rFonts w:eastAsia="Times New Roman" w:cs="Calibri"/>
                      <w:sz w:val="30"/>
                      <w:szCs w:val="30"/>
                      <w:rtl/>
                      <w:lang w:val="en-US" w:bidi="ar-DZ"/>
                    </w:rPr>
                  </w:pPr>
                  <w:r>
                    <w:rPr>
                      <w:noProof/>
                      <w:lang w:eastAsia="fr-FR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74976" behindDoc="0" locked="0" layoutInCell="1" allowOverlap="1" wp14:anchorId="09E6F4D7" wp14:editId="7C4B834A">
                            <wp:simplePos x="0" y="0"/>
                            <wp:positionH relativeFrom="column">
                              <wp:posOffset>527343</wp:posOffset>
                            </wp:positionH>
                            <wp:positionV relativeFrom="paragraph">
                              <wp:posOffset>174332</wp:posOffset>
                            </wp:positionV>
                            <wp:extent cx="972000" cy="396000"/>
                            <wp:effectExtent l="0" t="0" r="19050" b="23495"/>
                            <wp:wrapNone/>
                            <wp:docPr id="295367621" name="Group 29536762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72000" cy="396000"/>
                                      <a:chOff x="2502045" y="1816245"/>
                                      <a:chExt cx="745200" cy="296792"/>
                                    </a:xfrm>
                                    <a:solidFill>
                                      <a:schemeClr val="bg2">
                                        <a:lumMod val="75000"/>
                                      </a:schemeClr>
                                    </a:solidFill>
                                  </wpg:grpSpPr>
                                  <wps:wsp>
                                    <wps:cNvPr id="646111459" name="Flowchart: Connector 646111459"/>
                                    <wps:cNvSpPr/>
                                    <wps:spPr>
                                      <a:xfrm>
                                        <a:off x="2646045" y="1960245"/>
                                        <a:ext cx="144000" cy="144000"/>
                                      </a:xfrm>
                                      <a:prstGeom prst="flowChartConnector">
                                        <a:avLst/>
                                      </a:prstGeom>
                                      <a:grpFill/>
                                      <a:ln w="1270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648769292" name="Flowchart: Connector 1648769292"/>
                                    <wps:cNvSpPr/>
                                    <wps:spPr>
                                      <a:xfrm>
                                        <a:off x="2795514" y="1960245"/>
                                        <a:ext cx="144000" cy="144000"/>
                                      </a:xfrm>
                                      <a:prstGeom prst="flowChartConnector">
                                        <a:avLst/>
                                      </a:prstGeom>
                                      <a:grpFill/>
                                      <a:ln w="1270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81775619" name="Flowchart: Connector 181775619"/>
                                    <wps:cNvSpPr/>
                                    <wps:spPr>
                                      <a:xfrm>
                                        <a:off x="2646045" y="1816245"/>
                                        <a:ext cx="144000" cy="144000"/>
                                      </a:xfrm>
                                      <a:prstGeom prst="flowChartConnector">
                                        <a:avLst/>
                                      </a:prstGeom>
                                      <a:grpFill/>
                                      <a:ln w="1270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681299656" name="Flowchart: Connector 1681299656"/>
                                    <wps:cNvSpPr/>
                                    <wps:spPr>
                                      <a:xfrm>
                                        <a:off x="2502045" y="1969037"/>
                                        <a:ext cx="144000" cy="144000"/>
                                      </a:xfrm>
                                      <a:prstGeom prst="flowChartConnector">
                                        <a:avLst/>
                                      </a:prstGeom>
                                      <a:grpFill/>
                                      <a:ln w="1270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276636072" name="Flowchart: Connector 1276636072"/>
                                    <wps:cNvSpPr/>
                                    <wps:spPr>
                                      <a:xfrm>
                                        <a:off x="2795514" y="1816245"/>
                                        <a:ext cx="144000" cy="144000"/>
                                      </a:xfrm>
                                      <a:prstGeom prst="flowChartConnector">
                                        <a:avLst/>
                                      </a:prstGeom>
                                      <a:grpFill/>
                                      <a:ln w="1270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273728595" name="Flowchart: Connector 1273728595"/>
                                    <wps:cNvSpPr/>
                                    <wps:spPr>
                                      <a:xfrm>
                                        <a:off x="2502045" y="1816245"/>
                                        <a:ext cx="144000" cy="144000"/>
                                      </a:xfrm>
                                      <a:prstGeom prst="flowChartConnector">
                                        <a:avLst/>
                                      </a:prstGeom>
                                      <a:grpFill/>
                                      <a:ln w="1270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166750826" name="Flowchart: Connector 1166750826"/>
                                    <wps:cNvSpPr/>
                                    <wps:spPr>
                                      <a:xfrm>
                                        <a:off x="2947914" y="1960245"/>
                                        <a:ext cx="144000" cy="144000"/>
                                      </a:xfrm>
                                      <a:prstGeom prst="flowChartConnector">
                                        <a:avLst/>
                                      </a:prstGeom>
                                      <a:grpFill/>
                                      <a:ln w="1270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65604076" name="Flowchart: Connector 165604076"/>
                                    <wps:cNvSpPr/>
                                    <wps:spPr>
                                      <a:xfrm>
                                        <a:off x="3103245" y="1968645"/>
                                        <a:ext cx="144000" cy="144000"/>
                                      </a:xfrm>
                                      <a:prstGeom prst="flowChartConnector">
                                        <a:avLst/>
                                      </a:prstGeom>
                                      <a:grpFill/>
                                      <a:ln w="1270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697517469" name="Flowchart: Connector 1697517469"/>
                                    <wps:cNvSpPr/>
                                    <wps:spPr>
                                      <a:xfrm>
                                        <a:off x="2947914" y="1816245"/>
                                        <a:ext cx="144000" cy="144000"/>
                                      </a:xfrm>
                                      <a:prstGeom prst="flowChartConnector">
                                        <a:avLst/>
                                      </a:prstGeom>
                                      <a:grpFill/>
                                      <a:ln w="1270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120676136" name="Flowchart: Connector 2120676136"/>
                                    <wps:cNvSpPr/>
                                    <wps:spPr>
                                      <a:xfrm>
                                        <a:off x="3103245" y="1816245"/>
                                        <a:ext cx="144000" cy="144000"/>
                                      </a:xfrm>
                                      <a:prstGeom prst="flowChartConnector">
                                        <a:avLst/>
                                      </a:prstGeom>
                                      <a:grpFill/>
                                      <a:ln w="1270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7CD8B845" id="Group 295367621" o:spid="_x0000_s1026" style="position:absolute;margin-left:41.5pt;margin-top:13.75pt;width:76.55pt;height:31.2pt;z-index:251774976;mso-width-relative:margin;mso-height-relative:margin" coordorigin="25020,18162" coordsize="7452,29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">
                            <v:shapetype id="_x0000_t120" coordsize="21600,21600" o:spt="120" path="m10800,qx,10800,10800,21600,21600,10800,10800,xe">
                              <v:path gradientshapeok="t" o:connecttype="custom" o:connectlocs="10800,0;3163,3163;0,10800;3163,18437;10800,21600;18437,18437;21600,10800;18437,3163" textboxrect="3163,3163,18437,18437"/>
                            </v:shapetype>
                            <v:shape id="Flowchart: Connector 646111459" o:spid="_x0000_s1027" type="#_x0000_t120" style="position:absolute;left:26460;top:19602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" filled="f" strokecolor="windowText" strokeweight="1pt">
                              <v:stroke joinstyle="miter"/>
                            </v:shape>
                            <v:shape id="Flowchart: Connector 1648769292" o:spid="_x0000_s1028" type="#_x0000_t120" style="position:absolute;left:27955;top:19602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" filled="f" strokecolor="windowText" strokeweight="1pt">
                              <v:stroke joinstyle="miter"/>
                            </v:shape>
                            <v:shape id="Flowchart: Connector 181775619" o:spid="_x0000_s1029" type="#_x0000_t120" style="position:absolute;left:26460;top:18162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" filled="f" strokecolor="windowText" strokeweight="1pt">
                              <v:stroke joinstyle="miter"/>
                            </v:shape>
                            <v:shape id="Flowchart: Connector 1681299656" o:spid="_x0000_s1030" type="#_x0000_t120" style="position:absolute;left:25020;top:19690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" filled="f" strokecolor="windowText" strokeweight="1pt">
                              <v:stroke joinstyle="miter"/>
                            </v:shape>
                            <v:shape id="Flowchart: Connector 1276636072" o:spid="_x0000_s1031" type="#_x0000_t120" style="position:absolute;left:27955;top:18162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" filled="f" strokecolor="windowText" strokeweight="1pt">
                              <v:stroke joinstyle="miter"/>
                            </v:shape>
                            <v:shape id="Flowchart: Connector 1273728595" o:spid="_x0000_s1032" type="#_x0000_t120" style="position:absolute;left:25020;top:18162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" filled="f" strokecolor="windowText" strokeweight="1pt">
                              <v:stroke joinstyle="miter"/>
                            </v:shape>
                            <v:shape id="Flowchart: Connector 1166750826" o:spid="_x0000_s1033" type="#_x0000_t120" style="position:absolute;left:29479;top:19602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" filled="f" strokecolor="windowText" strokeweight="1pt">
                              <v:stroke joinstyle="miter"/>
                            </v:shape>
                            <v:shape id="Flowchart: Connector 165604076" o:spid="_x0000_s1034" type="#_x0000_t120" style="position:absolute;left:31032;top:19686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" filled="f" strokecolor="windowText" strokeweight="1pt">
                              <v:stroke joinstyle="miter"/>
                            </v:shape>
                            <v:shape id="Flowchart: Connector 1697517469" o:spid="_x0000_s1035" type="#_x0000_t120" style="position:absolute;left:29479;top:18162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" filled="f" strokecolor="windowText" strokeweight="1pt">
                              <v:stroke joinstyle="miter"/>
                            </v:shape>
                            <v:shape id="Flowchart: Connector 2120676136" o:spid="_x0000_s1036" type="#_x0000_t120" style="position:absolute;left:31032;top:18162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" filled="f" strokecolor="windowText" strokeweight="1pt">
                              <v:stroke joinstyle="miter"/>
                            </v:shape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398" w:type="dxa"/>
                  <w:vAlign w:val="center"/>
                </w:tcPr>
                <w:p w14:paraId="22905903" w14:textId="77777777" w:rsidR="002C2C57" w:rsidRDefault="002C2C57" w:rsidP="00D506D6">
                  <w:pPr>
                    <w:bidi/>
                    <w:spacing w:before="240"/>
                    <w:jc w:val="center"/>
                    <w:rPr>
                      <w:rFonts w:eastAsia="Times New Roman" w:cs="Calibri"/>
                      <w:sz w:val="30"/>
                      <w:szCs w:val="30"/>
                      <w:rtl/>
                      <w:lang w:val="en-US" w:bidi="ar-DZ"/>
                    </w:rPr>
                  </w:pPr>
                  <w:r>
                    <w:rPr>
                      <w:noProof/>
                      <w:lang w:eastAsia="fr-FR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76000" behindDoc="0" locked="0" layoutInCell="1" allowOverlap="1" wp14:anchorId="77F8AE02" wp14:editId="1A3873F2">
                            <wp:simplePos x="0" y="0"/>
                            <wp:positionH relativeFrom="column">
                              <wp:posOffset>410845</wp:posOffset>
                            </wp:positionH>
                            <wp:positionV relativeFrom="paragraph">
                              <wp:posOffset>-66675</wp:posOffset>
                            </wp:positionV>
                            <wp:extent cx="1016000" cy="791210"/>
                            <wp:effectExtent l="0" t="0" r="12700" b="27940"/>
                            <wp:wrapNone/>
                            <wp:docPr id="923482568" name="Group 923482568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016000" cy="791210"/>
                                      <a:chOff x="1195314" y="1054637"/>
                                      <a:chExt cx="1016100" cy="791308"/>
                                    </a:xfrm>
                                  </wpg:grpSpPr>
                                  <wps:wsp>
                                    <wps:cNvPr id="263275339" name="Flowchart: Connector 263275339"/>
                                    <wps:cNvSpPr/>
                                    <wps:spPr>
                                      <a:xfrm>
                                        <a:off x="1423914" y="1397537"/>
                                        <a:ext cx="216000" cy="216000"/>
                                      </a:xfrm>
                                      <a:prstGeom prst="flowChartConnector">
                                        <a:avLst/>
                                      </a:prstGeom>
                                      <a:solidFill>
                                        <a:srgbClr val="4472C4">
                                          <a:lumMod val="60000"/>
                                          <a:lumOff val="40000"/>
                                        </a:srgbClr>
                                      </a:solidFill>
                                      <a:ln w="1270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717510347" name="Flowchart: Connector 717510347"/>
                                    <wps:cNvSpPr/>
                                    <wps:spPr>
                                      <a:xfrm>
                                        <a:off x="1690614" y="1321337"/>
                                        <a:ext cx="216000" cy="216000"/>
                                      </a:xfrm>
                                      <a:prstGeom prst="flowChartConnector">
                                        <a:avLst/>
                                      </a:prstGeom>
                                      <a:solidFill>
                                        <a:srgbClr val="4472C4">
                                          <a:lumMod val="60000"/>
                                          <a:lumOff val="40000"/>
                                        </a:srgbClr>
                                      </a:solidFill>
                                      <a:ln w="1270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233160627" name="Flowchart: Connector 1233160627"/>
                                    <wps:cNvSpPr/>
                                    <wps:spPr>
                                      <a:xfrm>
                                        <a:off x="1995414" y="1283237"/>
                                        <a:ext cx="216000" cy="216000"/>
                                      </a:xfrm>
                                      <a:prstGeom prst="flowChartConnector">
                                        <a:avLst/>
                                      </a:prstGeom>
                                      <a:solidFill>
                                        <a:srgbClr val="4472C4">
                                          <a:lumMod val="60000"/>
                                          <a:lumOff val="40000"/>
                                        </a:srgbClr>
                                      </a:solidFill>
                                      <a:ln w="1270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843656668" name="Flowchart: Connector 843656668"/>
                                    <wps:cNvSpPr/>
                                    <wps:spPr>
                                      <a:xfrm>
                                        <a:off x="1652514" y="1626137"/>
                                        <a:ext cx="216000" cy="216000"/>
                                      </a:xfrm>
                                      <a:prstGeom prst="flowChartConnector">
                                        <a:avLst/>
                                      </a:prstGeom>
                                      <a:solidFill>
                                        <a:srgbClr val="4472C4">
                                          <a:lumMod val="60000"/>
                                          <a:lumOff val="40000"/>
                                        </a:srgbClr>
                                      </a:solidFill>
                                      <a:ln w="1270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85359742" name="Flowchart: Connector 85359742"/>
                                    <wps:cNvSpPr/>
                                    <wps:spPr>
                                      <a:xfrm>
                                        <a:off x="1995414" y="1626137"/>
                                        <a:ext cx="216000" cy="216000"/>
                                      </a:xfrm>
                                      <a:prstGeom prst="flowChartConnector">
                                        <a:avLst/>
                                      </a:prstGeom>
                                      <a:solidFill>
                                        <a:srgbClr val="4472C4">
                                          <a:lumMod val="60000"/>
                                          <a:lumOff val="40000"/>
                                        </a:srgbClr>
                                      </a:solidFill>
                                      <a:ln w="1270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067654550" name="Flowchart: Connector 1067654550"/>
                                    <wps:cNvSpPr/>
                                    <wps:spPr>
                                      <a:xfrm>
                                        <a:off x="1195314" y="1168937"/>
                                        <a:ext cx="216000" cy="216000"/>
                                      </a:xfrm>
                                      <a:prstGeom prst="flowChartConnector">
                                        <a:avLst/>
                                      </a:prstGeom>
                                      <a:solidFill>
                                        <a:srgbClr val="4472C4">
                                          <a:lumMod val="60000"/>
                                          <a:lumOff val="40000"/>
                                        </a:srgbClr>
                                      </a:solidFill>
                                      <a:ln w="1270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893335270" name="Flowchart: Connector 1893335270"/>
                                    <wps:cNvSpPr/>
                                    <wps:spPr>
                                      <a:xfrm>
                                        <a:off x="1195314" y="1629945"/>
                                        <a:ext cx="216000" cy="216000"/>
                                      </a:xfrm>
                                      <a:prstGeom prst="flowChartConnector">
                                        <a:avLst/>
                                      </a:prstGeom>
                                      <a:solidFill>
                                        <a:srgbClr val="4472C4">
                                          <a:lumMod val="60000"/>
                                          <a:lumOff val="40000"/>
                                        </a:srgbClr>
                                      </a:solidFill>
                                      <a:ln w="1270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43673299" name="Flowchart: Connector 443673299"/>
                                    <wps:cNvSpPr/>
                                    <wps:spPr>
                                      <a:xfrm>
                                        <a:off x="1538214" y="1054637"/>
                                        <a:ext cx="216000" cy="216000"/>
                                      </a:xfrm>
                                      <a:prstGeom prst="flowChartConnector">
                                        <a:avLst/>
                                      </a:prstGeom>
                                      <a:solidFill>
                                        <a:srgbClr val="4472C4">
                                          <a:lumMod val="60000"/>
                                          <a:lumOff val="40000"/>
                                        </a:srgbClr>
                                      </a:solidFill>
                                      <a:ln w="1270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08ED61C7" id="Group 923482568" o:spid="_x0000_s1026" style="position:absolute;margin-left:32.35pt;margin-top:-5.25pt;width:80pt;height:62.3pt;z-index:251776000;mso-width-relative:margin;mso-height-relative:margin" coordorigin="11953,10546" coordsize="10161,79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">
                            <v:shape id="Flowchart: Connector 263275339" o:spid="_x0000_s1027" type="#_x0000_t120" style="position:absolute;left:14239;top:13975;width:2160;height:2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" fillcolor="#8faadc" strokecolor="windowText" strokeweight="1pt">
                              <v:stroke joinstyle="miter"/>
                            </v:shape>
                            <v:shape id="Flowchart: Connector 717510347" o:spid="_x0000_s1028" type="#_x0000_t120" style="position:absolute;left:16906;top:13213;width:2160;height:2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" fillcolor="#8faadc" strokecolor="windowText" strokeweight="1pt">
                              <v:stroke joinstyle="miter"/>
                            </v:shape>
                            <v:shape id="Flowchart: Connector 1233160627" o:spid="_x0000_s1029" type="#_x0000_t120" style="position:absolute;left:19954;top:12832;width:2160;height:2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" fillcolor="#8faadc" strokecolor="windowText" strokeweight="1pt">
                              <v:stroke joinstyle="miter"/>
                            </v:shape>
                            <v:shape id="Flowchart: Connector 843656668" o:spid="_x0000_s1030" type="#_x0000_t120" style="position:absolute;left:16525;top:16261;width:2160;height:2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" fillcolor="#8faadc" strokecolor="windowText" strokeweight="1pt">
                              <v:stroke joinstyle="miter"/>
                            </v:shape>
                            <v:shape id="Flowchart: Connector 85359742" o:spid="_x0000_s1031" type="#_x0000_t120" style="position:absolute;left:19954;top:16261;width:2160;height:2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" fillcolor="#8faadc" strokecolor="windowText" strokeweight="1pt">
                              <v:stroke joinstyle="miter"/>
                            </v:shape>
                            <v:shape id="Flowchart: Connector 1067654550" o:spid="_x0000_s1032" type="#_x0000_t120" style="position:absolute;left:11953;top:11689;width:2160;height:2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" fillcolor="#8faadc" strokecolor="windowText" strokeweight="1pt">
                              <v:stroke joinstyle="miter"/>
                            </v:shape>
                            <v:shape id="Flowchart: Connector 1893335270" o:spid="_x0000_s1033" type="#_x0000_t120" style="position:absolute;left:11953;top:16299;width:2160;height:2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" fillcolor="#8faadc" strokecolor="windowText" strokeweight="1pt">
                              <v:stroke joinstyle="miter"/>
                            </v:shape>
                            <v:shape id="Flowchart: Connector 443673299" o:spid="_x0000_s1034" type="#_x0000_t120" style="position:absolute;left:15382;top:10546;width:2160;height:2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" fillcolor="#8faadc" strokecolor="windowText" strokeweight="1pt">
                              <v:stroke joinstyle="miter"/>
                            </v:shape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399" w:type="dxa"/>
                  <w:vAlign w:val="center"/>
                </w:tcPr>
                <w:p w14:paraId="16B3865C" w14:textId="77777777" w:rsidR="002C2C57" w:rsidRDefault="002C2C57" w:rsidP="00D506D6">
                  <w:pPr>
                    <w:bidi/>
                    <w:spacing w:before="240"/>
                    <w:jc w:val="center"/>
                    <w:rPr>
                      <w:rFonts w:eastAsia="Times New Roman" w:cs="Calibri"/>
                      <w:sz w:val="30"/>
                      <w:szCs w:val="30"/>
                      <w:rtl/>
                      <w:lang w:val="en-US" w:bidi="ar-DZ"/>
                    </w:rPr>
                  </w:pPr>
                  <w:r>
                    <w:rPr>
                      <w:noProof/>
                      <w:lang w:eastAsia="fr-FR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77024" behindDoc="0" locked="0" layoutInCell="1" allowOverlap="1" wp14:anchorId="02C4D014" wp14:editId="536F357A">
                            <wp:simplePos x="0" y="0"/>
                            <wp:positionH relativeFrom="column">
                              <wp:posOffset>-13970</wp:posOffset>
                            </wp:positionH>
                            <wp:positionV relativeFrom="paragraph">
                              <wp:posOffset>-33655</wp:posOffset>
                            </wp:positionV>
                            <wp:extent cx="1714500" cy="988695"/>
                            <wp:effectExtent l="0" t="38100" r="57150" b="20955"/>
                            <wp:wrapNone/>
                            <wp:docPr id="2130863006" name="Group 2130863006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714500" cy="988695"/>
                                      <a:chOff x="738114" y="2074545"/>
                                      <a:chExt cx="1714500" cy="988892"/>
                                    </a:xfrm>
                                  </wpg:grpSpPr>
                                  <wps:wsp>
                                    <wps:cNvPr id="2047409301" name="Straight Arrow Connector 2047409301"/>
                                    <wps:cNvCnPr/>
                                    <wps:spPr>
                                      <a:xfrm>
                                        <a:off x="1766814" y="2654837"/>
                                        <a:ext cx="144000" cy="11430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  <a:tailEnd type="triangle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1016553896" name="Straight Arrow Connector 1016553896"/>
                                    <wps:cNvCnPr/>
                                    <wps:spPr>
                                      <a:xfrm flipH="1">
                                        <a:off x="1081014" y="2874645"/>
                                        <a:ext cx="22860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  <a:tailEnd type="triangle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835786743" name="Straight Arrow Connector 835786743"/>
                                    <wps:cNvCnPr/>
                                    <wps:spPr>
                                      <a:xfrm flipV="1">
                                        <a:off x="1388745" y="2074545"/>
                                        <a:ext cx="0" cy="22860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  <a:tailEnd type="triangle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1721071714" name="Straight Arrow Connector 1721071714"/>
                                    <wps:cNvCnPr/>
                                    <wps:spPr>
                                      <a:xfrm>
                                        <a:off x="2338314" y="2426237"/>
                                        <a:ext cx="114300" cy="14400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  <a:tailEnd type="triangle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919379485" name="Flowchart: Connector 919379485"/>
                                    <wps:cNvSpPr/>
                                    <wps:spPr>
                                      <a:xfrm>
                                        <a:off x="1195314" y="2769137"/>
                                        <a:ext cx="180000" cy="180000"/>
                                      </a:xfrm>
                                      <a:prstGeom prst="flowChartConnector">
                                        <a:avLst/>
                                      </a:prstGeom>
                                      <a:solidFill>
                                        <a:srgbClr val="FF0000"/>
                                      </a:solidFill>
                                      <a:ln w="1270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727385337" name="Flowchart: Connector 1727385337"/>
                                    <wps:cNvSpPr/>
                                    <wps:spPr>
                                      <a:xfrm>
                                        <a:off x="1309614" y="2197637"/>
                                        <a:ext cx="180000" cy="180000"/>
                                      </a:xfrm>
                                      <a:prstGeom prst="flowChartConnector">
                                        <a:avLst/>
                                      </a:prstGeom>
                                      <a:solidFill>
                                        <a:srgbClr val="FF0000"/>
                                      </a:solidFill>
                                      <a:ln w="1270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602777450" name="Straight Arrow Connector 1602777450"/>
                                    <wps:cNvCnPr/>
                                    <wps:spPr>
                                      <a:xfrm flipH="1">
                                        <a:off x="1881114" y="2997737"/>
                                        <a:ext cx="22860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  <a:tailEnd type="triangle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341257979" name="Straight Arrow Connector 341257979"/>
                                    <wps:cNvCnPr/>
                                    <wps:spPr>
                                      <a:xfrm>
                                        <a:off x="817245" y="2531745"/>
                                        <a:ext cx="36000" cy="21600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  <a:tailEnd type="triangle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814954381" name="Flowchart: Connector 814954381"/>
                                    <wps:cNvSpPr/>
                                    <wps:spPr>
                                      <a:xfrm>
                                        <a:off x="1652514" y="2540537"/>
                                        <a:ext cx="180000" cy="180000"/>
                                      </a:xfrm>
                                      <a:prstGeom prst="flowChartConnector">
                                        <a:avLst/>
                                      </a:prstGeom>
                                      <a:solidFill>
                                        <a:srgbClr val="FF0000"/>
                                      </a:solidFill>
                                      <a:ln w="1270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1884927" name="Flowchart: Connector 11884927"/>
                                    <wps:cNvSpPr/>
                                    <wps:spPr>
                                      <a:xfrm>
                                        <a:off x="1995414" y="2883437"/>
                                        <a:ext cx="180000" cy="180000"/>
                                      </a:xfrm>
                                      <a:prstGeom prst="flowChartConnector">
                                        <a:avLst/>
                                      </a:prstGeom>
                                      <a:solidFill>
                                        <a:srgbClr val="FF0000"/>
                                      </a:solidFill>
                                      <a:ln w="1270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981769491" name="Flowchart: Connector 1981769491"/>
                                    <wps:cNvSpPr/>
                                    <wps:spPr>
                                      <a:xfrm>
                                        <a:off x="2224014" y="2311937"/>
                                        <a:ext cx="180000" cy="180000"/>
                                      </a:xfrm>
                                      <a:prstGeom prst="flowChartConnector">
                                        <a:avLst/>
                                      </a:prstGeom>
                                      <a:solidFill>
                                        <a:srgbClr val="FF0000"/>
                                      </a:solidFill>
                                      <a:ln w="1270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024302869" name="Flowchart: Connector 2024302869"/>
                                    <wps:cNvSpPr/>
                                    <wps:spPr>
                                      <a:xfrm>
                                        <a:off x="738114" y="2426237"/>
                                        <a:ext cx="180000" cy="180000"/>
                                      </a:xfrm>
                                      <a:prstGeom prst="flowChartConnector">
                                        <a:avLst/>
                                      </a:prstGeom>
                                      <a:solidFill>
                                        <a:srgbClr val="FF0000"/>
                                      </a:solidFill>
                                      <a:ln w="1270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25057903" id="Group 2130863006" o:spid="_x0000_s1026" style="position:absolute;margin-left:-1.1pt;margin-top:-2.65pt;width:135pt;height:77.85pt;z-index:251777024;mso-width-relative:margin;mso-height-relative:margin" coordorigin="7381,20745" coordsize="17145,98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">
                            <v:shapetype id="_x0000_t32" coordsize="21600,21600" o:spt="32" o:oned="t" path="m,l21600,21600e" filled="f">
                              <v:path arrowok="t" fillok="f" o:connecttype="none"/>
                              <o:lock v:ext="edit" shapetype="t"/>
                            </v:shapetype>
                            <v:shape id="Straight Arrow Connector 2047409301" o:spid="_x0000_s1027" type="#_x0000_t32" style="position:absolute;left:17668;top:26548;width:1440;height:11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" strokecolor="windowText" strokeweight="1.5pt">
                              <v:stroke endarrow="block" joinstyle="miter"/>
                            </v:shape>
                            <v:shape id="Straight Arrow Connector 1016553896" o:spid="_x0000_s1028" type="#_x0000_t32" style="position:absolute;left:10810;top:28746;width:2286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" strokecolor="windowText" strokeweight="1.5pt">
                              <v:stroke endarrow="block" joinstyle="miter"/>
                            </v:shape>
                            <v:shape id="Straight Arrow Connector 835786743" o:spid="_x0000_s1029" type="#_x0000_t32" style="position:absolute;left:13887;top:20745;width:0;height:228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" strokecolor="windowText" strokeweight="1.5pt">
                              <v:stroke endarrow="block" joinstyle="miter"/>
                            </v:shape>
                            <v:shape id="Straight Arrow Connector 1721071714" o:spid="_x0000_s1030" type="#_x0000_t32" style="position:absolute;left:23383;top:24262;width:1143;height:14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" strokecolor="windowText" strokeweight="1.5pt">
                              <v:stroke endarrow="block" joinstyle="miter"/>
                            </v:shape>
                            <v:shape id="Flowchart: Connector 919379485" o:spid="_x0000_s1031" type="#_x0000_t120" style="position:absolute;left:11953;top:27691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" fillcolor="red" strokecolor="windowText" strokeweight="1pt">
                              <v:stroke joinstyle="miter"/>
                            </v:shape>
                            <v:shape id="Flowchart: Connector 1727385337" o:spid="_x0000_s1032" type="#_x0000_t120" style="position:absolute;left:13096;top:21976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" fillcolor="red" strokecolor="windowText" strokeweight="1pt">
                              <v:stroke joinstyle="miter"/>
                            </v:shape>
                            <v:shape id="Straight Arrow Connector 1602777450" o:spid="_x0000_s1033" type="#_x0000_t32" style="position:absolute;left:18811;top:29977;width:2286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" strokecolor="windowText" strokeweight="1.5pt">
                              <v:stroke endarrow="block" joinstyle="miter"/>
                            </v:shape>
                            <v:shape id="Straight Arrow Connector 341257979" o:spid="_x0000_s1034" type="#_x0000_t32" style="position:absolute;left:8172;top:25317;width:360;height:21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" strokecolor="windowText" strokeweight="1.5pt">
                              <v:stroke endarrow="block" joinstyle="miter"/>
                            </v:shape>
                            <v:shape id="Flowchart: Connector 814954381" o:spid="_x0000_s1035" type="#_x0000_t120" style="position:absolute;left:16525;top:25405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" fillcolor="red" strokecolor="windowText" strokeweight="1pt">
                              <v:stroke joinstyle="miter"/>
                            </v:shape>
                            <v:shape id="Flowchart: Connector 11884927" o:spid="_x0000_s1036" type="#_x0000_t120" style="position:absolute;left:19954;top:28834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" fillcolor="red" strokecolor="windowText" strokeweight="1pt">
                              <v:stroke joinstyle="miter"/>
                            </v:shape>
                            <v:shape id="Flowchart: Connector 1981769491" o:spid="_x0000_s1037" type="#_x0000_t120" style="position:absolute;left:22240;top:23119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" fillcolor="red" strokecolor="windowText" strokeweight="1pt">
                              <v:stroke joinstyle="miter"/>
                            </v:shape>
                            <v:shape id="Flowchart: Connector 2024302869" o:spid="_x0000_s1038" type="#_x0000_t120" style="position:absolute;left:7381;top:24262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" fillcolor="red" strokecolor="windowText" strokeweight="1pt">
                              <v:stroke joinstyle="miter"/>
                            </v:shape>
                          </v:group>
                        </w:pict>
                      </mc:Fallback>
                    </mc:AlternateContent>
                  </w:r>
                </w:p>
              </w:tc>
            </w:tr>
            <w:tr w:rsidR="002C2C57" w14:paraId="397F6004" w14:textId="77777777" w:rsidTr="00D506D6">
              <w:trPr>
                <w:trHeight w:val="347"/>
              </w:trPr>
              <w:tc>
                <w:tcPr>
                  <w:tcW w:w="3398" w:type="dxa"/>
                </w:tcPr>
                <w:p w14:paraId="38C52EFA" w14:textId="77777777" w:rsidR="002C2C57" w:rsidRDefault="002C2C57" w:rsidP="00D506D6">
                  <w:pPr>
                    <w:bidi/>
                    <w:jc w:val="center"/>
                    <w:rPr>
                      <w:rFonts w:eastAsia="Times New Roman" w:cs="Calibri"/>
                      <w:sz w:val="30"/>
                      <w:szCs w:val="30"/>
                      <w:rtl/>
                      <w:lang w:val="en-US" w:bidi="ar-DZ"/>
                    </w:rPr>
                  </w:pPr>
                  <w:proofErr w:type="gramStart"/>
                  <w:r>
                    <w:rPr>
                      <w:rFonts w:eastAsia="Times New Roman" w:cs="Calibri" w:hint="cs"/>
                      <w:sz w:val="30"/>
                      <w:szCs w:val="30"/>
                      <w:rtl/>
                      <w:lang w:val="en-US" w:bidi="ar-DZ"/>
                    </w:rPr>
                    <w:t>المكعب</w:t>
                  </w:r>
                  <w:r>
                    <w:rPr>
                      <w:rFonts w:eastAsia="Times New Roman" w:cs="Calibri"/>
                      <w:sz w:val="30"/>
                      <w:szCs w:val="30"/>
                      <w:lang w:val="en-US" w:bidi="ar-DZ"/>
                    </w:rPr>
                    <w:t xml:space="preserve"> </w:t>
                  </w:r>
                  <w:r>
                    <w:rPr>
                      <w:rFonts w:eastAsia="Times New Roman" w:cs="Calibri" w:hint="cs"/>
                      <w:sz w:val="30"/>
                      <w:szCs w:val="30"/>
                      <w:rtl/>
                      <w:lang w:val="en-US" w:bidi="ar-DZ"/>
                    </w:rPr>
                    <w:t xml:space="preserve"> (</w:t>
                  </w:r>
                  <w:proofErr w:type="gramEnd"/>
                  <w:r w:rsidRPr="00C32360">
                    <w:rPr>
                      <w:rFonts w:asciiTheme="majorBidi" w:eastAsia="Times New Roman" w:hAnsiTheme="majorBidi" w:cstheme="majorBidi"/>
                      <w:sz w:val="30"/>
                      <w:szCs w:val="30"/>
                      <w:rtl/>
                      <w:lang w:val="en-US" w:bidi="ar-DZ"/>
                    </w:rPr>
                    <w:t>10</w:t>
                  </w:r>
                  <w:r>
                    <w:rPr>
                      <w:rFonts w:eastAsia="Times New Roman" w:cs="Calibri" w:hint="cs"/>
                      <w:sz w:val="30"/>
                      <w:szCs w:val="30"/>
                      <w:rtl/>
                      <w:lang w:val="en-US" w:bidi="ar-DZ"/>
                    </w:rPr>
                    <w:t xml:space="preserve"> حبيبات)</w:t>
                  </w:r>
                </w:p>
              </w:tc>
              <w:tc>
                <w:tcPr>
                  <w:tcW w:w="3398" w:type="dxa"/>
                </w:tcPr>
                <w:p w14:paraId="7FA80AA1" w14:textId="77777777" w:rsidR="002C2C57" w:rsidRDefault="002C2C57" w:rsidP="00D506D6">
                  <w:pPr>
                    <w:bidi/>
                    <w:jc w:val="center"/>
                    <w:rPr>
                      <w:rFonts w:eastAsia="Times New Roman" w:cs="Calibri"/>
                      <w:sz w:val="30"/>
                      <w:szCs w:val="30"/>
                      <w:rtl/>
                      <w:lang w:val="en-US" w:bidi="ar-DZ"/>
                    </w:rPr>
                  </w:pPr>
                  <w:proofErr w:type="gramStart"/>
                  <w:r>
                    <w:rPr>
                      <w:rFonts w:eastAsia="Times New Roman" w:cs="Calibri" w:hint="cs"/>
                      <w:sz w:val="30"/>
                      <w:szCs w:val="30"/>
                      <w:rtl/>
                      <w:lang w:val="en-US" w:bidi="ar-DZ"/>
                    </w:rPr>
                    <w:t>الماء(</w:t>
                  </w:r>
                  <w:proofErr w:type="gramEnd"/>
                  <w:r w:rsidRPr="00C32360">
                    <w:rPr>
                      <w:rFonts w:asciiTheme="majorBidi" w:eastAsia="Times New Roman" w:hAnsiTheme="majorBidi" w:cstheme="majorBidi"/>
                      <w:sz w:val="30"/>
                      <w:szCs w:val="30"/>
                      <w:rtl/>
                      <w:lang w:val="en-US" w:bidi="ar-DZ"/>
                    </w:rPr>
                    <w:t>8</w:t>
                  </w:r>
                  <w:r>
                    <w:rPr>
                      <w:rFonts w:eastAsia="Times New Roman" w:cs="Calibri" w:hint="cs"/>
                      <w:sz w:val="30"/>
                      <w:szCs w:val="30"/>
                      <w:rtl/>
                      <w:lang w:val="en-US" w:bidi="ar-DZ"/>
                    </w:rPr>
                    <w:t xml:space="preserve"> حبيبات)</w:t>
                  </w:r>
                </w:p>
              </w:tc>
              <w:tc>
                <w:tcPr>
                  <w:tcW w:w="3399" w:type="dxa"/>
                </w:tcPr>
                <w:p w14:paraId="6CACBA99" w14:textId="77777777" w:rsidR="002C2C57" w:rsidRDefault="002C2C57" w:rsidP="00D506D6">
                  <w:pPr>
                    <w:bidi/>
                    <w:jc w:val="center"/>
                    <w:rPr>
                      <w:rFonts w:eastAsia="Times New Roman" w:cs="Calibri"/>
                      <w:sz w:val="30"/>
                      <w:szCs w:val="30"/>
                      <w:rtl/>
                      <w:lang w:val="en-US" w:bidi="ar-DZ"/>
                    </w:rPr>
                  </w:pPr>
                  <w:r>
                    <w:rPr>
                      <w:rFonts w:eastAsia="Times New Roman" w:cs="Calibri" w:hint="cs"/>
                      <w:sz w:val="30"/>
                      <w:szCs w:val="30"/>
                      <w:rtl/>
                      <w:lang w:val="en-US" w:bidi="ar-DZ"/>
                    </w:rPr>
                    <w:t>غاز الأكسجين (</w:t>
                  </w:r>
                  <w:r w:rsidRPr="00C32360">
                    <w:rPr>
                      <w:rFonts w:asciiTheme="majorBidi" w:eastAsia="Times New Roman" w:hAnsiTheme="majorBidi" w:cstheme="majorBidi"/>
                      <w:sz w:val="30"/>
                      <w:szCs w:val="30"/>
                      <w:rtl/>
                      <w:lang w:val="en-US" w:bidi="ar-DZ"/>
                    </w:rPr>
                    <w:t>6</w:t>
                  </w:r>
                  <w:r>
                    <w:rPr>
                      <w:rFonts w:eastAsia="Times New Roman" w:cs="Calibri" w:hint="cs"/>
                      <w:sz w:val="30"/>
                      <w:szCs w:val="30"/>
                      <w:rtl/>
                      <w:lang w:val="en-US" w:bidi="ar-DZ"/>
                    </w:rPr>
                    <w:t xml:space="preserve"> حبيبات)</w:t>
                  </w:r>
                </w:p>
              </w:tc>
            </w:tr>
          </w:tbl>
          <w:p w14:paraId="66934A99" w14:textId="77777777" w:rsidR="002C2C57" w:rsidRPr="00EE1862" w:rsidRDefault="002C2C57" w:rsidP="00D506D6">
            <w:pPr>
              <w:tabs>
                <w:tab w:val="left" w:pos="1577"/>
              </w:tabs>
              <w:bidi/>
              <w:spacing w:before="240"/>
              <w:rPr>
                <w:rFonts w:cstheme="minorHAnsi"/>
                <w:sz w:val="32"/>
                <w:szCs w:val="32"/>
                <w:rtl/>
                <w:lang w:bidi="ar-DZ"/>
              </w:rPr>
            </w:pPr>
            <w:r>
              <w:rPr>
                <w:rFonts w:eastAsia="Times New Roman" w:cstheme="minorHAnsi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 wp14:anchorId="6C637B96" wp14:editId="3F891A69">
                      <wp:simplePos x="0" y="0"/>
                      <wp:positionH relativeFrom="column">
                        <wp:posOffset>2125101</wp:posOffset>
                      </wp:positionH>
                      <wp:positionV relativeFrom="paragraph">
                        <wp:posOffset>9720</wp:posOffset>
                      </wp:positionV>
                      <wp:extent cx="1371600" cy="342900"/>
                      <wp:effectExtent l="0" t="0" r="0" b="0"/>
                      <wp:wrapNone/>
                      <wp:docPr id="922" name="Text Box 9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71600" cy="342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4164926B" w14:textId="77777777" w:rsidR="002C2C57" w:rsidRPr="00547F9D" w:rsidRDefault="002C2C57" w:rsidP="002C2C57">
                                  <w:pPr>
                                    <w:bidi/>
                                    <w:rPr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547F9D">
                                    <w:rPr>
                                      <w:rFonts w:ascii="Sakkal Majalla" w:eastAsia="Calibri" w:hAnsi="Sakkal Majalla" w:cs="Sakkal Majalla"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val="en-US" w:bidi="ar-DZ"/>
                                    </w:rPr>
                                    <w:t xml:space="preserve">الصفحة </w:t>
                                  </w:r>
                                  <w:r>
                                    <w:rPr>
                                      <w:rFonts w:ascii="Sakkal Majalla" w:eastAsia="Calibri" w:hAnsi="Sakkal Majalla" w:cs="Sakkal Majalla"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val="en-US" w:bidi="ar-DZ"/>
                                    </w:rPr>
                                    <w:t>1</w:t>
                                  </w:r>
                                  <w:r w:rsidRPr="00547F9D">
                                    <w:rPr>
                                      <w:rFonts w:ascii="Sakkal Majalla" w:eastAsia="Calibri" w:hAnsi="Sakkal Majalla" w:cs="Sakkal Majalla"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val="en-US" w:bidi="ar-DZ"/>
                                    </w:rPr>
                                    <w:t xml:space="preserve"> من </w:t>
                                  </w:r>
                                  <w:r w:rsidRPr="00547F9D">
                                    <w:rPr>
                                      <w:rFonts w:ascii="Sakkal Majalla" w:eastAsia="Calibri" w:hAnsi="Sakkal Majalla" w:cs="Sakkal Majalla"/>
                                      <w:b/>
                                      <w:bCs/>
                                      <w:sz w:val="36"/>
                                      <w:szCs w:val="36"/>
                                      <w:lang w:val="en-US" w:bidi="ar-DZ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637B96" id="Text Box 922" o:spid="_x0000_s1270" type="#_x0000_t202" style="position:absolute;left:0;text-align:left;margin-left:167.35pt;margin-top:.75pt;width:108pt;height:27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" filled="f" stroked="f" strokeweight=".5pt">
                      <v:textbox>
                        <w:txbxContent>
                          <w:p w14:paraId="4164926B" w14:textId="77777777" w:rsidR="002C2C57" w:rsidRPr="00547F9D" w:rsidRDefault="002C2C57" w:rsidP="002C2C57">
                            <w:pPr>
                              <w:bidi/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547F9D">
                              <w:rPr>
                                <w:rFonts w:ascii="Sakkal Majalla" w:eastAsia="Calibri" w:hAnsi="Sakkal Majalla" w:cs="Sakkal Majalla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  <w:t xml:space="preserve">الصفحة </w:t>
                            </w:r>
                            <w:r>
                              <w:rPr>
                                <w:rFonts w:ascii="Sakkal Majalla" w:eastAsia="Calibri" w:hAnsi="Sakkal Majalla" w:cs="Sakkal Majalla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  <w:t>1</w:t>
                            </w:r>
                            <w:r w:rsidRPr="00547F9D">
                              <w:rPr>
                                <w:rFonts w:ascii="Sakkal Majalla" w:eastAsia="Calibri" w:hAnsi="Sakkal Majalla" w:cs="Sakkal Majalla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  <w:t xml:space="preserve"> من </w:t>
                            </w:r>
                            <w:r w:rsidRPr="00547F9D">
                              <w:rPr>
                                <w:rFonts w:ascii="Sakkal Majalla" w:eastAsia="Calibri" w:hAnsi="Sakkal Majalla" w:cs="Sakkal Majalla"/>
                                <w:b/>
                                <w:bCs/>
                                <w:sz w:val="36"/>
                                <w:szCs w:val="36"/>
                                <w:lang w:val="en-US" w:bidi="ar-DZ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theme="minorHAnsi"/>
                <w:sz w:val="32"/>
                <w:szCs w:val="32"/>
                <w:rtl/>
                <w:lang w:bidi="ar-DZ"/>
              </w:rPr>
              <w:tab/>
            </w:r>
          </w:p>
        </w:tc>
        <w:tc>
          <w:tcPr>
            <w:tcW w:w="790" w:type="dxa"/>
            <w:vAlign w:val="center"/>
          </w:tcPr>
          <w:p w14:paraId="3BA1C4EC" w14:textId="77777777" w:rsidR="002C2C57" w:rsidRPr="00385DBA" w:rsidRDefault="002C2C57" w:rsidP="00D506D6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0.5</w:t>
            </w:r>
          </w:p>
        </w:tc>
        <w:tc>
          <w:tcPr>
            <w:tcW w:w="797" w:type="dxa"/>
            <w:vAlign w:val="center"/>
          </w:tcPr>
          <w:p w14:paraId="480C5672" w14:textId="77777777" w:rsidR="002C2C57" w:rsidRPr="00385DBA" w:rsidRDefault="002C2C57" w:rsidP="00D506D6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0.5</w:t>
            </w:r>
          </w:p>
        </w:tc>
      </w:tr>
      <w:tr w:rsidR="002C2C57" w14:paraId="601FCC7A" w14:textId="77777777" w:rsidTr="00D506D6">
        <w:trPr>
          <w:cantSplit/>
          <w:trHeight w:val="891"/>
        </w:trPr>
        <w:tc>
          <w:tcPr>
            <w:tcW w:w="9491" w:type="dxa"/>
            <w:vMerge/>
          </w:tcPr>
          <w:p w14:paraId="3B1CE520" w14:textId="77777777" w:rsidR="002C2C57" w:rsidRPr="00FA0CF5" w:rsidRDefault="002C2C57" w:rsidP="00D506D6">
            <w:pPr>
              <w:bidi/>
              <w:spacing w:line="276" w:lineRule="auto"/>
              <w:rPr>
                <w:rFonts w:cstheme="minorHAnsi"/>
                <w:b/>
                <w:bCs/>
                <w:sz w:val="30"/>
                <w:szCs w:val="30"/>
                <w:u w:val="single"/>
                <w:rtl/>
                <w:lang w:bidi="ar-DZ"/>
              </w:rPr>
            </w:pPr>
          </w:p>
        </w:tc>
        <w:tc>
          <w:tcPr>
            <w:tcW w:w="790" w:type="dxa"/>
            <w:vAlign w:val="center"/>
          </w:tcPr>
          <w:p w14:paraId="5E8ED44A" w14:textId="77777777" w:rsidR="002C2C57" w:rsidRPr="00385DBA" w:rsidRDefault="002C2C57" w:rsidP="00D506D6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eastAsia="fr-FR"/>
              </w:rPr>
            </w:pPr>
            <w:r w:rsidRPr="00385DBA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eastAsia="fr-FR"/>
              </w:rPr>
              <w:t xml:space="preserve"> 0.5</w:t>
            </w:r>
          </w:p>
        </w:tc>
        <w:tc>
          <w:tcPr>
            <w:tcW w:w="797" w:type="dxa"/>
            <w:vAlign w:val="center"/>
          </w:tcPr>
          <w:p w14:paraId="287308A8" w14:textId="77777777" w:rsidR="002C2C57" w:rsidRPr="00385DBA" w:rsidRDefault="002C2C57" w:rsidP="00D506D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385DBA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0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.5</w:t>
            </w:r>
          </w:p>
        </w:tc>
      </w:tr>
      <w:tr w:rsidR="002C2C57" w14:paraId="447FE563" w14:textId="77777777" w:rsidTr="00D506D6">
        <w:trPr>
          <w:cantSplit/>
          <w:trHeight w:val="1239"/>
        </w:trPr>
        <w:tc>
          <w:tcPr>
            <w:tcW w:w="9491" w:type="dxa"/>
            <w:vMerge/>
          </w:tcPr>
          <w:p w14:paraId="3EF44E0B" w14:textId="77777777" w:rsidR="002C2C57" w:rsidRPr="00FA0CF5" w:rsidRDefault="002C2C57" w:rsidP="00D506D6">
            <w:pPr>
              <w:bidi/>
              <w:spacing w:line="276" w:lineRule="auto"/>
              <w:rPr>
                <w:rFonts w:cstheme="minorHAnsi"/>
                <w:b/>
                <w:bCs/>
                <w:sz w:val="30"/>
                <w:szCs w:val="30"/>
                <w:u w:val="single"/>
                <w:rtl/>
                <w:lang w:bidi="ar-DZ"/>
              </w:rPr>
            </w:pPr>
          </w:p>
        </w:tc>
        <w:tc>
          <w:tcPr>
            <w:tcW w:w="790" w:type="dxa"/>
            <w:textDirection w:val="btLr"/>
            <w:vAlign w:val="center"/>
          </w:tcPr>
          <w:p w14:paraId="3D62E126" w14:textId="77777777" w:rsidR="002C2C57" w:rsidRPr="00385DBA" w:rsidRDefault="002C2C57" w:rsidP="00D506D6">
            <w:pPr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eastAsia="fr-FR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eastAsia="fr-FR"/>
              </w:rPr>
              <w:t>4 x 0.25</w:t>
            </w:r>
          </w:p>
        </w:tc>
        <w:tc>
          <w:tcPr>
            <w:tcW w:w="797" w:type="dxa"/>
            <w:vAlign w:val="center"/>
          </w:tcPr>
          <w:p w14:paraId="156450E4" w14:textId="77777777" w:rsidR="002C2C57" w:rsidRPr="00385DBA" w:rsidRDefault="002C2C57" w:rsidP="00D506D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1</w:t>
            </w:r>
          </w:p>
        </w:tc>
      </w:tr>
      <w:tr w:rsidR="002C2C57" w14:paraId="31A8E136" w14:textId="77777777" w:rsidTr="00D506D6">
        <w:trPr>
          <w:cantSplit/>
          <w:trHeight w:val="1134"/>
        </w:trPr>
        <w:tc>
          <w:tcPr>
            <w:tcW w:w="9491" w:type="dxa"/>
            <w:vMerge/>
          </w:tcPr>
          <w:p w14:paraId="798FE765" w14:textId="77777777" w:rsidR="002C2C57" w:rsidRPr="00FA0CF5" w:rsidRDefault="002C2C57" w:rsidP="00D506D6">
            <w:pPr>
              <w:bidi/>
              <w:spacing w:line="276" w:lineRule="auto"/>
              <w:rPr>
                <w:rFonts w:cstheme="minorHAnsi"/>
                <w:b/>
                <w:bCs/>
                <w:sz w:val="30"/>
                <w:szCs w:val="30"/>
                <w:u w:val="single"/>
                <w:rtl/>
                <w:lang w:bidi="ar-DZ"/>
              </w:rPr>
            </w:pPr>
          </w:p>
        </w:tc>
        <w:tc>
          <w:tcPr>
            <w:tcW w:w="790" w:type="dxa"/>
            <w:textDirection w:val="btLr"/>
            <w:vAlign w:val="center"/>
          </w:tcPr>
          <w:p w14:paraId="20AD0521" w14:textId="77777777" w:rsidR="002C2C57" w:rsidRPr="00385DBA" w:rsidRDefault="002C2C57" w:rsidP="00D506D6">
            <w:pPr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eastAsia="fr-FR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eastAsia="fr-FR"/>
              </w:rPr>
              <w:t>3 x 0.5</w:t>
            </w:r>
          </w:p>
        </w:tc>
        <w:tc>
          <w:tcPr>
            <w:tcW w:w="797" w:type="dxa"/>
            <w:vAlign w:val="center"/>
          </w:tcPr>
          <w:p w14:paraId="28AA8B25" w14:textId="77777777" w:rsidR="002C2C57" w:rsidRPr="00385DBA" w:rsidRDefault="002C2C57" w:rsidP="00D506D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1.5</w:t>
            </w:r>
          </w:p>
        </w:tc>
      </w:tr>
      <w:tr w:rsidR="002C2C57" w14:paraId="7BE195F7" w14:textId="77777777" w:rsidTr="00D506D6">
        <w:trPr>
          <w:trHeight w:val="5381"/>
        </w:trPr>
        <w:tc>
          <w:tcPr>
            <w:tcW w:w="11078" w:type="dxa"/>
            <w:gridSpan w:val="3"/>
            <w:tcBorders>
              <w:top w:val="single" w:sz="4" w:space="0" w:color="auto"/>
            </w:tcBorders>
          </w:tcPr>
          <w:p w14:paraId="36D49522" w14:textId="77777777" w:rsidR="002C2C57" w:rsidRPr="00372D4E" w:rsidRDefault="002C2C57" w:rsidP="00D506D6">
            <w:pPr>
              <w:bidi/>
              <w:jc w:val="both"/>
              <w:rPr>
                <w:rFonts w:ascii="Times New Roman" w:hAnsi="Times New Roman" w:cstheme="minorHAnsi"/>
                <w:b/>
                <w:bCs/>
                <w:sz w:val="32"/>
                <w:szCs w:val="32"/>
                <w:u w:val="single"/>
                <w:rtl/>
              </w:rPr>
            </w:pPr>
            <w:r w:rsidRPr="00372D4E">
              <w:rPr>
                <w:rFonts w:ascii="Times New Roman" w:hAnsi="Times New Roman" w:cstheme="minorHAnsi"/>
                <w:b/>
                <w:bCs/>
                <w:sz w:val="32"/>
                <w:szCs w:val="32"/>
                <w:u w:val="single"/>
                <w:rtl/>
              </w:rPr>
              <w:lastRenderedPageBreak/>
              <w:t>ال</w:t>
            </w:r>
            <w:r w:rsidRPr="00372D4E">
              <w:rPr>
                <w:rFonts w:ascii="Times New Roman" w:hAnsi="Times New Roman" w:cstheme="minorHAnsi" w:hint="cs"/>
                <w:b/>
                <w:bCs/>
                <w:sz w:val="32"/>
                <w:szCs w:val="32"/>
                <w:u w:val="single"/>
                <w:rtl/>
              </w:rPr>
              <w:t>وضعية</w:t>
            </w:r>
            <w:r w:rsidRPr="00372D4E">
              <w:rPr>
                <w:rFonts w:ascii="Times New Roman" w:hAnsi="Times New Roman" w:cstheme="minorHAnsi"/>
                <w:b/>
                <w:bCs/>
                <w:sz w:val="32"/>
                <w:szCs w:val="32"/>
                <w:u w:val="single"/>
                <w:rtl/>
              </w:rPr>
              <w:t xml:space="preserve"> </w:t>
            </w:r>
            <w:proofErr w:type="spellStart"/>
            <w:r w:rsidRPr="00372D4E">
              <w:rPr>
                <w:rFonts w:ascii="Times New Roman" w:hAnsi="Times New Roman" w:cstheme="minorHAnsi"/>
                <w:b/>
                <w:bCs/>
                <w:sz w:val="32"/>
                <w:szCs w:val="32"/>
                <w:u w:val="single"/>
                <w:rtl/>
              </w:rPr>
              <w:t>ال</w:t>
            </w:r>
            <w:r w:rsidRPr="00372D4E">
              <w:rPr>
                <w:rFonts w:ascii="Times New Roman" w:hAnsi="Times New Roman" w:cstheme="minorHAnsi" w:hint="cs"/>
                <w:b/>
                <w:bCs/>
                <w:sz w:val="32"/>
                <w:szCs w:val="32"/>
                <w:u w:val="single"/>
                <w:rtl/>
              </w:rPr>
              <w:t>إدماجية</w:t>
            </w:r>
            <w:proofErr w:type="spellEnd"/>
            <w:r w:rsidRPr="00372D4E">
              <w:rPr>
                <w:rFonts w:ascii="Times New Roman" w:hAnsi="Times New Roman" w:cstheme="minorHAnsi"/>
                <w:b/>
                <w:bCs/>
                <w:sz w:val="32"/>
                <w:szCs w:val="32"/>
                <w:u w:val="single"/>
                <w:rtl/>
              </w:rPr>
              <w:t>:(</w:t>
            </w:r>
            <w:r w:rsidRPr="00372D4E">
              <w:rPr>
                <w:rFonts w:ascii="Times New Roman" w:hAnsi="Times New Roman" w:cstheme="minorHAnsi" w:hint="cs"/>
                <w:b/>
                <w:bCs/>
                <w:sz w:val="32"/>
                <w:szCs w:val="32"/>
                <w:u w:val="single"/>
                <w:rtl/>
              </w:rPr>
              <w:t xml:space="preserve">08 </w:t>
            </w:r>
            <w:proofErr w:type="gramStart"/>
            <w:r w:rsidRPr="00372D4E">
              <w:rPr>
                <w:rFonts w:ascii="Times New Roman" w:hAnsi="Times New Roman" w:cstheme="minorHAnsi"/>
                <w:b/>
                <w:bCs/>
                <w:sz w:val="32"/>
                <w:szCs w:val="32"/>
                <w:u w:val="single"/>
                <w:rtl/>
              </w:rPr>
              <w:t>نقاط )</w:t>
            </w:r>
            <w:proofErr w:type="gramEnd"/>
          </w:p>
          <w:p w14:paraId="1469FBE4" w14:textId="77777777" w:rsidR="002C2C57" w:rsidRPr="00024D71" w:rsidRDefault="002C2C57" w:rsidP="002C2C57">
            <w:pPr>
              <w:pStyle w:val="ListParagraph"/>
              <w:numPr>
                <w:ilvl w:val="0"/>
                <w:numId w:val="18"/>
              </w:numPr>
              <w:tabs>
                <w:tab w:val="left" w:pos="1330"/>
              </w:tabs>
              <w:bidi/>
              <w:rPr>
                <w:rFonts w:cstheme="minorHAnsi"/>
                <w:sz w:val="32"/>
                <w:szCs w:val="32"/>
                <w:rtl/>
                <w:lang w:bidi="ar-DZ"/>
              </w:rPr>
            </w:pPr>
            <w:r w:rsidRPr="00024D71">
              <w:rPr>
                <w:rFonts w:cstheme="minorHAnsi" w:hint="cs"/>
                <w:sz w:val="32"/>
                <w:szCs w:val="32"/>
                <w:rtl/>
                <w:lang w:bidi="ar-DZ"/>
              </w:rPr>
              <w:t>تعيين الحجم:</w:t>
            </w:r>
          </w:p>
          <w:p w14:paraId="40F118B1" w14:textId="77777777" w:rsidR="002C2C57" w:rsidRPr="00024D71" w:rsidRDefault="002C2C57" w:rsidP="002C2C57">
            <w:pPr>
              <w:pStyle w:val="ListParagraph"/>
              <w:numPr>
                <w:ilvl w:val="0"/>
                <w:numId w:val="21"/>
              </w:numPr>
              <w:tabs>
                <w:tab w:val="left" w:pos="1330"/>
              </w:tabs>
              <w:bidi/>
              <w:rPr>
                <w:rFonts w:cstheme="minorHAnsi"/>
                <w:sz w:val="32"/>
                <w:szCs w:val="32"/>
                <w:rtl/>
                <w:lang w:bidi="ar-DZ"/>
              </w:rPr>
            </w:pPr>
            <w:r w:rsidRPr="00024D71">
              <w:rPr>
                <w:rFonts w:cstheme="minorHAnsi" w:hint="cs"/>
                <w:sz w:val="32"/>
                <w:szCs w:val="32"/>
                <w:rtl/>
                <w:lang w:bidi="ar-DZ"/>
              </w:rPr>
              <w:t>الطريقة التي استعملها هيثم لتعيين حجم المفتاح هي: طريقة الغـــــــــــــــمر</w:t>
            </w:r>
          </w:p>
          <w:p w14:paraId="7C4D2759" w14:textId="77777777" w:rsidR="002C2C57" w:rsidRPr="00024D71" w:rsidRDefault="002C2C57" w:rsidP="002C2C57">
            <w:pPr>
              <w:pStyle w:val="ListParagraph"/>
              <w:numPr>
                <w:ilvl w:val="0"/>
                <w:numId w:val="21"/>
              </w:numPr>
              <w:tabs>
                <w:tab w:val="left" w:pos="1330"/>
              </w:tabs>
              <w:bidi/>
              <w:rPr>
                <w:rFonts w:cstheme="minorHAnsi"/>
                <w:sz w:val="32"/>
                <w:szCs w:val="32"/>
                <w:rtl/>
                <w:lang w:bidi="ar-DZ"/>
              </w:rPr>
            </w:pP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 xml:space="preserve"> </w:t>
            </w:r>
            <w:r w:rsidRPr="00024D71">
              <w:rPr>
                <w:rFonts w:cstheme="minorHAnsi" w:hint="cs"/>
                <w:sz w:val="32"/>
                <w:szCs w:val="32"/>
                <w:rtl/>
                <w:lang w:bidi="ar-DZ"/>
              </w:rPr>
              <w:t xml:space="preserve">رقم الوضعية الصحيحة لقراءة حجم الماء هي: الوضعية رقم </w:t>
            </w:r>
            <w:proofErr w:type="gramStart"/>
            <w:r w:rsidRPr="00024D71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02</w:t>
            </w:r>
            <w:r w:rsidRPr="00024D71">
              <w:rPr>
                <w:rFonts w:cstheme="minorHAnsi" w:hint="cs"/>
                <w:sz w:val="32"/>
                <w:szCs w:val="32"/>
                <w:rtl/>
                <w:lang w:bidi="ar-DZ"/>
              </w:rPr>
              <w:t xml:space="preserve"> .</w:t>
            </w:r>
            <w:proofErr w:type="gramEnd"/>
          </w:p>
          <w:p w14:paraId="36EB747F" w14:textId="77777777" w:rsidR="002C2C57" w:rsidRPr="00024D71" w:rsidRDefault="002C2C57" w:rsidP="002C2C57">
            <w:pPr>
              <w:pStyle w:val="ListParagraph"/>
              <w:numPr>
                <w:ilvl w:val="0"/>
                <w:numId w:val="21"/>
              </w:numPr>
              <w:tabs>
                <w:tab w:val="left" w:pos="1330"/>
              </w:tabs>
              <w:bidi/>
              <w:rPr>
                <w:rFonts w:eastAsiaTheme="minorEastAsia" w:cstheme="minorHAnsi"/>
                <w:sz w:val="32"/>
                <w:szCs w:val="32"/>
                <w:rtl/>
                <w:lang w:bidi="ar-DZ"/>
              </w:rPr>
            </w:pP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 xml:space="preserve"> </w:t>
            </w:r>
            <w:r w:rsidRPr="00024D71">
              <w:rPr>
                <w:rFonts w:cstheme="minorHAnsi" w:hint="cs"/>
                <w:sz w:val="32"/>
                <w:szCs w:val="32"/>
                <w:rtl/>
                <w:lang w:bidi="ar-DZ"/>
              </w:rPr>
              <w:t xml:space="preserve">حساب حجم المفتاح: </w:t>
            </w:r>
            <m:oMath>
              <m:r>
                <w:rPr>
                  <w:rFonts w:ascii="Cambria Math" w:hAnsi="Cambria Math" w:cstheme="minorHAnsi"/>
                  <w:sz w:val="32"/>
                  <w:szCs w:val="32"/>
                  <w:lang w:bidi="ar-DZ"/>
                </w:rPr>
                <m:t>V=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sz w:val="32"/>
                      <w:szCs w:val="32"/>
                      <w:lang w:bidi="ar-DZ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32"/>
                      <w:szCs w:val="32"/>
                      <w:lang w:bidi="ar-DZ"/>
                    </w:rPr>
                    <m:t>V</m:t>
                  </m:r>
                </m:e>
                <m:sub>
                  <m:r>
                    <w:rPr>
                      <w:rFonts w:ascii="Cambria Math" w:hAnsi="Cambria Math" w:cstheme="minorHAnsi"/>
                      <w:sz w:val="32"/>
                      <w:szCs w:val="32"/>
                      <w:lang w:bidi="ar-DZ"/>
                    </w:rPr>
                    <m:t>2</m:t>
                  </m:r>
                </m:sub>
              </m:sSub>
              <m:r>
                <w:rPr>
                  <w:rFonts w:ascii="Cambria Math" w:hAnsi="Cambria Math" w:cstheme="minorHAnsi"/>
                  <w:sz w:val="32"/>
                  <w:szCs w:val="32"/>
                  <w:lang w:bidi="ar-DZ"/>
                </w:rPr>
                <m:t>-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sz w:val="32"/>
                      <w:szCs w:val="32"/>
                      <w:lang w:bidi="ar-DZ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32"/>
                      <w:szCs w:val="32"/>
                      <w:lang w:bidi="ar-DZ"/>
                    </w:rPr>
                    <m:t>V</m:t>
                  </m:r>
                </m:e>
                <m:sub>
                  <m:r>
                    <w:rPr>
                      <w:rFonts w:ascii="Cambria Math" w:hAnsi="Cambria Math" w:cstheme="minorHAnsi"/>
                      <w:sz w:val="32"/>
                      <w:szCs w:val="32"/>
                      <w:lang w:bidi="ar-DZ"/>
                    </w:rPr>
                    <m:t>1</m:t>
                  </m:r>
                </m:sub>
              </m:sSub>
              <m:r>
                <w:rPr>
                  <w:rFonts w:ascii="Cambria Math" w:hAnsi="Cambria Math" w:cstheme="minorHAnsi"/>
                  <w:sz w:val="32"/>
                  <w:szCs w:val="32"/>
                  <w:lang w:bidi="ar-DZ"/>
                </w:rPr>
                <m:t xml:space="preserve">=70-35=35 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32"/>
                      <w:szCs w:val="32"/>
                      <w:lang w:bidi="ar-DZ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32"/>
                      <w:szCs w:val="32"/>
                      <w:lang w:bidi="ar-DZ"/>
                    </w:rPr>
                    <m:t>cm</m:t>
                  </m:r>
                </m:e>
                <m:sup>
                  <m:r>
                    <w:rPr>
                      <w:rFonts w:ascii="Cambria Math" w:hAnsi="Cambria Math" w:cstheme="minorHAnsi"/>
                      <w:sz w:val="32"/>
                      <w:szCs w:val="32"/>
                      <w:lang w:bidi="ar-DZ"/>
                    </w:rPr>
                    <m:t>3</m:t>
                  </m:r>
                </m:sup>
              </m:sSup>
            </m:oMath>
            <w:r w:rsidRPr="00024D71">
              <w:rPr>
                <w:rFonts w:eastAsiaTheme="minorEastAsia" w:cstheme="minorHAnsi" w:hint="cs"/>
                <w:sz w:val="32"/>
                <w:szCs w:val="32"/>
                <w:rtl/>
                <w:lang w:bidi="ar-DZ"/>
              </w:rPr>
              <w:t>.</w:t>
            </w:r>
          </w:p>
          <w:p w14:paraId="01E10D06" w14:textId="77777777" w:rsidR="002C2C57" w:rsidRPr="00024D71" w:rsidRDefault="002C2C57" w:rsidP="002C2C57">
            <w:pPr>
              <w:pStyle w:val="ListParagraph"/>
              <w:numPr>
                <w:ilvl w:val="0"/>
                <w:numId w:val="18"/>
              </w:numPr>
              <w:tabs>
                <w:tab w:val="left" w:pos="1330"/>
              </w:tabs>
              <w:bidi/>
              <w:rPr>
                <w:rFonts w:cstheme="minorHAnsi"/>
                <w:sz w:val="32"/>
                <w:szCs w:val="32"/>
                <w:rtl/>
                <w:lang w:bidi="ar-DZ"/>
              </w:rPr>
            </w:pPr>
            <w:r w:rsidRPr="00024D71">
              <w:rPr>
                <w:rFonts w:cstheme="minorHAnsi" w:hint="cs"/>
                <w:sz w:val="32"/>
                <w:szCs w:val="32"/>
                <w:rtl/>
                <w:lang w:bidi="ar-DZ"/>
              </w:rPr>
              <w:t>اسم الجهاز الذي استعمله هيثم في قياس كتلة المفتاح هو: الميزان الإلكتروني (الرقمي).</w:t>
            </w:r>
          </w:p>
          <w:p w14:paraId="31BD4D56" w14:textId="77777777" w:rsidR="002C2C57" w:rsidRPr="00024D71" w:rsidRDefault="002C2C57" w:rsidP="002C2C57">
            <w:pPr>
              <w:pStyle w:val="ListParagraph"/>
              <w:numPr>
                <w:ilvl w:val="0"/>
                <w:numId w:val="20"/>
              </w:numPr>
              <w:tabs>
                <w:tab w:val="left" w:pos="1330"/>
              </w:tabs>
              <w:bidi/>
              <w:rPr>
                <w:rFonts w:eastAsiaTheme="minorEastAsia" w:cstheme="minorHAnsi"/>
                <w:sz w:val="32"/>
                <w:szCs w:val="32"/>
                <w:rtl/>
                <w:lang w:bidi="ar-DZ"/>
              </w:rPr>
            </w:pPr>
            <w:r w:rsidRPr="00024D71">
              <w:rPr>
                <w:rFonts w:cstheme="minorHAnsi" w:hint="cs"/>
                <w:sz w:val="32"/>
                <w:szCs w:val="32"/>
                <w:rtl/>
                <w:lang w:bidi="ar-DZ"/>
              </w:rPr>
              <w:t xml:space="preserve">استنتاج كتلة المفتاح: </w:t>
            </w:r>
            <m:oMath>
              <m:r>
                <w:rPr>
                  <w:rFonts w:ascii="Cambria Math" w:hAnsi="Cambria Math" w:cstheme="minorHAnsi"/>
                  <w:sz w:val="32"/>
                  <w:szCs w:val="32"/>
                  <w:lang w:bidi="ar-DZ"/>
                </w:rPr>
                <m:t>m=273 g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32"/>
                  <w:szCs w:val="32"/>
                  <w:lang w:bidi="ar-DZ"/>
                </w:rPr>
                <m:t xml:space="preserve"> </m:t>
              </m:r>
            </m:oMath>
            <w:r w:rsidRPr="00024D71">
              <w:rPr>
                <w:rFonts w:eastAsiaTheme="minorEastAsia" w:cstheme="minorHAnsi" w:hint="cs"/>
                <w:sz w:val="32"/>
                <w:szCs w:val="32"/>
                <w:rtl/>
                <w:lang w:bidi="ar-DZ"/>
              </w:rPr>
              <w:t>.</w:t>
            </w:r>
          </w:p>
          <w:p w14:paraId="464CB1E3" w14:textId="77777777" w:rsidR="002C2C57" w:rsidRPr="00024D71" w:rsidRDefault="002C2C57" w:rsidP="002C2C57">
            <w:pPr>
              <w:pStyle w:val="ListParagraph"/>
              <w:numPr>
                <w:ilvl w:val="0"/>
                <w:numId w:val="18"/>
              </w:numPr>
              <w:tabs>
                <w:tab w:val="left" w:pos="1330"/>
              </w:tabs>
              <w:bidi/>
              <w:rPr>
                <w:rFonts w:eastAsiaTheme="minorEastAsia" w:cstheme="minorHAnsi"/>
                <w:sz w:val="32"/>
                <w:szCs w:val="32"/>
                <w:rtl/>
                <w:lang w:bidi="ar-DZ"/>
              </w:rPr>
            </w:pPr>
            <w:r w:rsidRPr="00024D71">
              <w:rPr>
                <w:rFonts w:eastAsiaTheme="minorEastAsia" w:cstheme="minorHAnsi" w:hint="cs"/>
                <w:sz w:val="32"/>
                <w:szCs w:val="32"/>
                <w:rtl/>
                <w:lang w:bidi="ar-DZ"/>
              </w:rPr>
              <w:t>تحديد مادة صنع المفتاح: الحــــــــــــــــــــــــديــــــــــد</w:t>
            </w:r>
          </w:p>
          <w:p w14:paraId="0751338D" w14:textId="77777777" w:rsidR="002C2C57" w:rsidRPr="00024D71" w:rsidRDefault="002C2C57" w:rsidP="002C2C57">
            <w:pPr>
              <w:pStyle w:val="ListParagraph"/>
              <w:numPr>
                <w:ilvl w:val="0"/>
                <w:numId w:val="19"/>
              </w:numPr>
              <w:tabs>
                <w:tab w:val="left" w:pos="1330"/>
              </w:tabs>
              <w:bidi/>
              <w:rPr>
                <w:rFonts w:eastAsiaTheme="minorEastAsia" w:cstheme="minorHAnsi"/>
                <w:sz w:val="32"/>
                <w:szCs w:val="32"/>
                <w:rtl/>
                <w:lang w:eastAsia="ar-SA" w:bidi="ar-DZ"/>
              </w:rPr>
            </w:pPr>
            <w:r w:rsidRPr="00024D71">
              <w:rPr>
                <w:rFonts w:eastAsiaTheme="minorEastAsia" w:cstheme="minorHAnsi" w:hint="cs"/>
                <w:sz w:val="32"/>
                <w:szCs w:val="32"/>
                <w:rtl/>
                <w:lang w:bidi="ar-DZ"/>
              </w:rPr>
              <w:t xml:space="preserve">التعليل: </w:t>
            </w:r>
            <m:oMath>
              <m:r>
                <w:rPr>
                  <w:rFonts w:ascii="Cambria Math" w:eastAsia="Times New Roman" w:hAnsi="Cambria Math" w:cs="Cambria Math" w:hint="cs"/>
                  <w:sz w:val="32"/>
                  <w:szCs w:val="32"/>
                  <w:rtl/>
                  <w:lang w:eastAsia="ar-SA" w:bidi="ar-DZ"/>
                </w:rPr>
                <m:t>ρ</m:t>
              </m:r>
              <m:r>
                <w:rPr>
                  <w:rFonts w:ascii="Cambria Math" w:eastAsia="Times New Roman" w:hAnsi="Cambria Math" w:cs="Calibri"/>
                  <w:sz w:val="32"/>
                  <w:szCs w:val="32"/>
                  <w:lang w:eastAsia="ar-SA" w:bidi="ar-DZ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Calibri"/>
                      <w:i/>
                      <w:sz w:val="32"/>
                      <w:szCs w:val="32"/>
                      <w:lang w:eastAsia="ar-SA" w:bidi="ar-DZ"/>
                    </w:rPr>
                  </m:ctrlPr>
                </m:fPr>
                <m:num>
                  <m:r>
                    <w:rPr>
                      <w:rFonts w:ascii="Cambria Math" w:eastAsia="Times New Roman" w:hAnsi="Cambria Math" w:cs="Calibri"/>
                      <w:sz w:val="32"/>
                      <w:szCs w:val="32"/>
                      <w:lang w:eastAsia="ar-SA" w:bidi="ar-DZ"/>
                    </w:rPr>
                    <m:t>m</m:t>
                  </m:r>
                </m:num>
                <m:den>
                  <m:r>
                    <w:rPr>
                      <w:rFonts w:ascii="Cambria Math" w:eastAsia="Times New Roman" w:hAnsi="Cambria Math" w:cs="Calibri"/>
                      <w:sz w:val="32"/>
                      <w:szCs w:val="32"/>
                      <w:lang w:eastAsia="ar-SA" w:bidi="ar-DZ"/>
                    </w:rPr>
                    <m:t>V</m:t>
                  </m:r>
                </m:den>
              </m:f>
              <m:r>
                <w:rPr>
                  <w:rFonts w:ascii="Cambria Math" w:eastAsia="Times New Roman" w:hAnsi="Cambria Math" w:cs="Calibri"/>
                  <w:sz w:val="32"/>
                  <w:szCs w:val="32"/>
                  <w:lang w:eastAsia="ar-SA" w:bidi="ar-DZ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Calibri"/>
                      <w:i/>
                      <w:sz w:val="32"/>
                      <w:szCs w:val="32"/>
                      <w:lang w:eastAsia="ar-SA" w:bidi="ar-DZ"/>
                    </w:rPr>
                  </m:ctrlPr>
                </m:fPr>
                <m:num>
                  <m:r>
                    <w:rPr>
                      <w:rFonts w:ascii="Cambria Math" w:eastAsia="Times New Roman" w:hAnsi="Cambria Math" w:cs="Calibri"/>
                      <w:sz w:val="32"/>
                      <w:szCs w:val="32"/>
                      <w:lang w:eastAsia="ar-SA" w:bidi="ar-DZ"/>
                    </w:rPr>
                    <m:t>273</m:t>
                  </m:r>
                </m:num>
                <m:den>
                  <m:r>
                    <w:rPr>
                      <w:rFonts w:ascii="Cambria Math" w:eastAsia="Times New Roman" w:hAnsi="Cambria Math" w:cs="Calibri"/>
                      <w:sz w:val="32"/>
                      <w:szCs w:val="32"/>
                      <w:lang w:eastAsia="ar-SA" w:bidi="ar-DZ"/>
                    </w:rPr>
                    <m:t>35</m:t>
                  </m:r>
                </m:den>
              </m:f>
              <m:r>
                <w:rPr>
                  <w:rFonts w:ascii="Cambria Math" w:eastAsia="Times New Roman" w:hAnsi="Cambria Math" w:cs="Calibri"/>
                  <w:sz w:val="32"/>
                  <w:szCs w:val="32"/>
                  <w:lang w:eastAsia="ar-SA" w:bidi="ar-DZ"/>
                </w:rPr>
                <m:t xml:space="preserve">=7.8 </m:t>
              </m:r>
              <m:f>
                <m:fPr>
                  <m:type m:val="skw"/>
                  <m:ctrlPr>
                    <w:rPr>
                      <w:rFonts w:ascii="Cambria Math" w:eastAsia="Times New Roman" w:hAnsi="Cambria Math" w:cs="Calibri"/>
                      <w:i/>
                      <w:sz w:val="32"/>
                      <w:szCs w:val="32"/>
                      <w:lang w:eastAsia="ar-SA" w:bidi="ar-DZ"/>
                    </w:rPr>
                  </m:ctrlPr>
                </m:fPr>
                <m:num>
                  <m:r>
                    <w:rPr>
                      <w:rFonts w:ascii="Cambria Math" w:eastAsia="Times New Roman" w:hAnsi="Cambria Math" w:cs="Calibri"/>
                      <w:sz w:val="32"/>
                      <w:szCs w:val="32"/>
                      <w:lang w:eastAsia="ar-SA" w:bidi="ar-DZ"/>
                    </w:rPr>
                    <m:t>g</m:t>
                  </m:r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Calibri"/>
                          <w:i/>
                          <w:sz w:val="32"/>
                          <w:szCs w:val="32"/>
                          <w:lang w:eastAsia="ar-SA" w:bidi="ar-DZ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Calibri"/>
                          <w:sz w:val="32"/>
                          <w:szCs w:val="32"/>
                          <w:lang w:eastAsia="ar-SA" w:bidi="ar-DZ"/>
                        </w:rPr>
                        <m:t>cm</m:t>
                      </m:r>
                    </m:e>
                    <m:sup>
                      <m:r>
                        <w:rPr>
                          <w:rFonts w:ascii="Cambria Math" w:eastAsia="Times New Roman" w:hAnsi="Cambria Math" w:cs="Calibri"/>
                          <w:sz w:val="32"/>
                          <w:szCs w:val="32"/>
                          <w:lang w:eastAsia="ar-SA" w:bidi="ar-DZ"/>
                        </w:rPr>
                        <m:t>3</m:t>
                      </m:r>
                    </m:sup>
                  </m:sSup>
                </m:den>
              </m:f>
            </m:oMath>
            <w:r w:rsidRPr="00024D71">
              <w:rPr>
                <w:rFonts w:eastAsiaTheme="minorEastAsia" w:cstheme="minorHAnsi" w:hint="cs"/>
                <w:sz w:val="32"/>
                <w:szCs w:val="32"/>
                <w:rtl/>
                <w:lang w:eastAsia="ar-SA" w:bidi="ar-DZ"/>
              </w:rPr>
              <w:t>.</w:t>
            </w:r>
            <w:r>
              <w:rPr>
                <w:rFonts w:eastAsiaTheme="minorEastAsia" w:cstheme="minorHAnsi" w:hint="cs"/>
                <w:sz w:val="32"/>
                <w:szCs w:val="32"/>
                <w:rtl/>
                <w:lang w:eastAsia="ar-SA" w:bidi="ar-DZ"/>
              </w:rPr>
              <w:t xml:space="preserve"> لأن كتلته الحجمية تساوي الكتلة الحجمية للحديد.</w:t>
            </w:r>
          </w:p>
          <w:p w14:paraId="513352C8" w14:textId="77777777" w:rsidR="002C2C57" w:rsidRPr="00024D71" w:rsidRDefault="002C2C57" w:rsidP="002C2C57">
            <w:pPr>
              <w:pStyle w:val="ListParagraph"/>
              <w:numPr>
                <w:ilvl w:val="0"/>
                <w:numId w:val="18"/>
              </w:numPr>
              <w:tabs>
                <w:tab w:val="left" w:pos="1330"/>
              </w:tabs>
              <w:bidi/>
              <w:rPr>
                <w:rFonts w:eastAsiaTheme="minorEastAsia" w:cstheme="minorHAnsi"/>
                <w:sz w:val="32"/>
                <w:szCs w:val="32"/>
                <w:rtl/>
                <w:lang w:bidi="ar-DZ"/>
              </w:rPr>
            </w:pPr>
            <w:r w:rsidRPr="00024D71">
              <w:rPr>
                <w:rFonts w:eastAsiaTheme="minorEastAsia" w:cstheme="minorHAnsi" w:hint="cs"/>
                <w:sz w:val="32"/>
                <w:szCs w:val="32"/>
                <w:rtl/>
                <w:lang w:bidi="ar-DZ"/>
              </w:rPr>
              <w:t>تفسير لماذا غاص المفتاح داخل الماء:</w:t>
            </w:r>
          </w:p>
          <w:p w14:paraId="38FBA317" w14:textId="77777777" w:rsidR="002C2C57" w:rsidRDefault="002C2C57" w:rsidP="00D506D6">
            <w:pPr>
              <w:tabs>
                <w:tab w:val="left" w:pos="1330"/>
              </w:tabs>
              <w:bidi/>
              <w:contextualSpacing/>
              <w:rPr>
                <w:rFonts w:eastAsiaTheme="minorEastAsia" w:cstheme="minorHAnsi"/>
                <w:sz w:val="32"/>
                <w:szCs w:val="32"/>
                <w:rtl/>
                <w:lang w:bidi="ar-DZ"/>
              </w:rPr>
            </w:pPr>
            <m:oMath>
              <m:r>
                <w:rPr>
                  <w:rFonts w:ascii="Cambria Math" w:eastAsiaTheme="minorEastAsia" w:hAnsi="Cambria Math" w:cstheme="minorHAnsi"/>
                  <w:sz w:val="32"/>
                  <w:szCs w:val="32"/>
                  <w:lang w:bidi="ar-DZ"/>
                </w:rPr>
                <m:t>d=</m:t>
              </m:r>
              <m:f>
                <m:fPr>
                  <m:ctrlPr>
                    <w:rPr>
                      <w:rFonts w:ascii="Cambria Math" w:eastAsiaTheme="minorEastAsia" w:hAnsi="Cambria Math" w:cstheme="minorHAnsi"/>
                      <w:i/>
                      <w:sz w:val="32"/>
                      <w:szCs w:val="32"/>
                      <w:lang w:bidi="ar-DZ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32"/>
                          <w:szCs w:val="32"/>
                          <w:lang w:bidi="ar-DZ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Cambria Math" w:hint="cs"/>
                          <w:sz w:val="32"/>
                          <w:szCs w:val="32"/>
                          <w:rtl/>
                          <w:lang w:eastAsia="ar-SA" w:bidi="ar-DZ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 w:hint="cs"/>
                          <w:sz w:val="32"/>
                          <w:szCs w:val="32"/>
                          <w:rtl/>
                          <w:lang w:bidi="ar-DZ"/>
                        </w:rPr>
                        <m:t>المفتاح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32"/>
                          <w:szCs w:val="32"/>
                          <w:lang w:bidi="ar-DZ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Cambria Math" w:hint="cs"/>
                          <w:sz w:val="32"/>
                          <w:szCs w:val="32"/>
                          <w:rtl/>
                          <w:lang w:eastAsia="ar-SA" w:bidi="ar-DZ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 w:hint="cs"/>
                          <w:sz w:val="32"/>
                          <w:szCs w:val="32"/>
                          <w:rtl/>
                          <w:lang w:bidi="ar-DZ"/>
                        </w:rPr>
                        <m:t>الماء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 w:cstheme="minorHAnsi"/>
                  <w:sz w:val="32"/>
                  <w:szCs w:val="32"/>
                  <w:lang w:bidi="ar-DZ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theme="minorHAnsi"/>
                      <w:i/>
                      <w:sz w:val="32"/>
                      <w:szCs w:val="32"/>
                      <w:lang w:bidi="ar-DZ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HAnsi"/>
                      <w:sz w:val="32"/>
                      <w:szCs w:val="32"/>
                      <w:lang w:bidi="ar-DZ"/>
                    </w:rPr>
                    <m:t>7.8</m:t>
                  </m:r>
                </m:num>
                <m:den>
                  <m:r>
                    <w:rPr>
                      <w:rFonts w:ascii="Cambria Math" w:eastAsiaTheme="minorEastAsia" w:hAnsi="Cambria Math" w:cstheme="minorHAnsi"/>
                      <w:sz w:val="32"/>
                      <w:szCs w:val="32"/>
                      <w:lang w:bidi="ar-DZ"/>
                    </w:rPr>
                    <m:t>1</m:t>
                  </m:r>
                </m:den>
              </m:f>
              <m:r>
                <w:rPr>
                  <w:rFonts w:ascii="Cambria Math" w:eastAsiaTheme="minorEastAsia" w:hAnsi="Cambria Math" w:cstheme="minorHAnsi"/>
                  <w:sz w:val="32"/>
                  <w:szCs w:val="32"/>
                  <w:lang w:bidi="ar-DZ"/>
                </w:rPr>
                <m:t>=7.8 &gt;1</m:t>
              </m:r>
            </m:oMath>
            <w:r>
              <w:rPr>
                <w:rFonts w:eastAsiaTheme="minorEastAsia" w:cstheme="minorHAnsi" w:hint="cs"/>
                <w:sz w:val="32"/>
                <w:szCs w:val="32"/>
                <w:rtl/>
                <w:lang w:bidi="ar-DZ"/>
              </w:rPr>
              <w:t>.</w:t>
            </w:r>
          </w:p>
          <w:p w14:paraId="28AC7A6E" w14:textId="77777777" w:rsidR="002C2C57" w:rsidRPr="00FC1E45" w:rsidRDefault="002C2C57" w:rsidP="00D506D6">
            <w:pPr>
              <w:tabs>
                <w:tab w:val="left" w:pos="1330"/>
              </w:tabs>
              <w:bidi/>
              <w:contextualSpacing/>
              <w:rPr>
                <w:rFonts w:eastAsiaTheme="minorEastAsia" w:cstheme="minorHAnsi"/>
                <w:sz w:val="32"/>
                <w:szCs w:val="32"/>
                <w:rtl/>
                <w:lang w:bidi="ar-DZ"/>
              </w:rPr>
            </w:pPr>
            <w:r>
              <w:rPr>
                <w:rFonts w:eastAsiaTheme="minorEastAsia" w:cstheme="minorHAnsi" w:hint="cs"/>
                <w:sz w:val="32"/>
                <w:szCs w:val="32"/>
                <w:rtl/>
                <w:lang w:bidi="ar-DZ"/>
              </w:rPr>
              <w:t xml:space="preserve">يغوص المفتاح داخل الماء لأن كثافته أكبر من كثافة الماء </w:t>
            </w:r>
            <w:r w:rsidRPr="00024D71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(1)</w:t>
            </w:r>
          </w:p>
        </w:tc>
      </w:tr>
    </w:tbl>
    <w:p w14:paraId="184313ED" w14:textId="77777777" w:rsidR="002C2C57" w:rsidRPr="003A1D63" w:rsidRDefault="002C2C57" w:rsidP="002C2C57">
      <w:pPr>
        <w:bidi/>
        <w:spacing w:after="0" w:line="240" w:lineRule="auto"/>
        <w:rPr>
          <w:rFonts w:eastAsia="Times New Roman" w:cstheme="minorHAnsi"/>
          <w:sz w:val="28"/>
          <w:szCs w:val="28"/>
          <w:rtl/>
          <w:lang w:val="en-US"/>
        </w:rPr>
      </w:pPr>
      <w:r>
        <w:rPr>
          <w:rFonts w:eastAsia="Times New Roman" w:cstheme="minorHAns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09C6FDCC" wp14:editId="320331CF">
                <wp:simplePos x="0" y="0"/>
                <wp:positionH relativeFrom="column">
                  <wp:posOffset>2517238</wp:posOffset>
                </wp:positionH>
                <wp:positionV relativeFrom="paragraph">
                  <wp:posOffset>6283960</wp:posOffset>
                </wp:positionV>
                <wp:extent cx="1371600" cy="342900"/>
                <wp:effectExtent l="0" t="0" r="0" b="0"/>
                <wp:wrapNone/>
                <wp:docPr id="1317682207" name="Text Box 1317682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39F778A" w14:textId="77777777" w:rsidR="002C2C57" w:rsidRPr="00547F9D" w:rsidRDefault="002C2C57" w:rsidP="002C2C57">
                            <w:pPr>
                              <w:bidi/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547F9D">
                              <w:rPr>
                                <w:rFonts w:ascii="Sakkal Majalla" w:eastAsia="Calibri" w:hAnsi="Sakkal Majalla" w:cs="Sakkal Majalla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  <w:t xml:space="preserve">الصفحة 2 من </w:t>
                            </w:r>
                            <w:r w:rsidRPr="00547F9D">
                              <w:rPr>
                                <w:rFonts w:ascii="Sakkal Majalla" w:eastAsia="Calibri" w:hAnsi="Sakkal Majalla" w:cs="Sakkal Majalla"/>
                                <w:b/>
                                <w:bCs/>
                                <w:sz w:val="36"/>
                                <w:szCs w:val="36"/>
                                <w:lang w:val="en-US"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C6FDCC" id="Text Box 1317682207" o:spid="_x0000_s1271" type="#_x0000_t202" style="position:absolute;left:0;text-align:left;margin-left:198.2pt;margin-top:494.8pt;width:108pt;height:27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" filled="f" stroked="f" strokeweight=".5pt">
                <v:textbox>
                  <w:txbxContent>
                    <w:p w14:paraId="439F778A" w14:textId="77777777" w:rsidR="002C2C57" w:rsidRPr="00547F9D" w:rsidRDefault="002C2C57" w:rsidP="002C2C57">
                      <w:pPr>
                        <w:bidi/>
                        <w:rPr>
                          <w:sz w:val="28"/>
                          <w:szCs w:val="28"/>
                          <w:lang w:bidi="ar-DZ"/>
                        </w:rPr>
                      </w:pPr>
                      <w:r w:rsidRPr="00547F9D">
                        <w:rPr>
                          <w:rFonts w:ascii="Sakkal Majalla" w:eastAsia="Calibri" w:hAnsi="Sakkal Majalla" w:cs="Sakkal Majalla" w:hint="cs"/>
                          <w:b/>
                          <w:bCs/>
                          <w:sz w:val="36"/>
                          <w:szCs w:val="36"/>
                          <w:rtl/>
                          <w:lang w:val="en-US" w:bidi="ar-DZ"/>
                        </w:rPr>
                        <w:t xml:space="preserve">الصفحة 2 من </w:t>
                      </w:r>
                      <w:r w:rsidRPr="00547F9D">
                        <w:rPr>
                          <w:rFonts w:ascii="Sakkal Majalla" w:eastAsia="Calibri" w:hAnsi="Sakkal Majalla" w:cs="Sakkal Majalla"/>
                          <w:b/>
                          <w:bCs/>
                          <w:sz w:val="36"/>
                          <w:szCs w:val="36"/>
                          <w:lang w:val="en-US" w:bidi="ar-DZ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372D4E">
        <w:rPr>
          <w:rFonts w:ascii="Simplified Arabic" w:hAnsi="Simplified Arabic" w:cs="Simplified Arabic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F9A9C9A" wp14:editId="2976A7F3">
                <wp:simplePos x="0" y="0"/>
                <wp:positionH relativeFrom="column">
                  <wp:posOffset>-118745</wp:posOffset>
                </wp:positionH>
                <wp:positionV relativeFrom="paragraph">
                  <wp:posOffset>-9359900</wp:posOffset>
                </wp:positionV>
                <wp:extent cx="3086100" cy="1941195"/>
                <wp:effectExtent l="0" t="0" r="0" b="1905"/>
                <wp:wrapNone/>
                <wp:docPr id="463142961" name="Text Box 4631429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0" cy="1941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D11F547" w14:textId="77777777" w:rsidR="002C2C57" w:rsidRDefault="002C2C57" w:rsidP="002C2C57">
                            <w:pPr>
                              <w:bidi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B282D36" wp14:editId="0F5B418B">
                                  <wp:extent cx="2950845" cy="1779270"/>
                                  <wp:effectExtent l="0" t="0" r="1905" b="0"/>
                                  <wp:docPr id="6" name="Picture 6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27" name="Picture 327"/>
                                          <pic:cNvPicPr/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50845" cy="17792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ffectLst>
                                            <a:softEdge rad="112500"/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AEE2B91" wp14:editId="5E0A2ABF">
                                  <wp:extent cx="2531745" cy="1550670"/>
                                  <wp:effectExtent l="0" t="0" r="1905" b="0"/>
                                  <wp:docPr id="7" name="Image 46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1" name="Image 46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1745" cy="15506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ffectLst>
                                            <a:softEdge rad="112500"/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9A9C9A" id="Text Box 463142961" o:spid="_x0000_s1272" type="#_x0000_t202" style="position:absolute;left:0;text-align:left;margin-left:-9.35pt;margin-top:-737pt;width:243pt;height:152.8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" filled="f" stroked="f" strokeweight=".5pt">
                <v:textbox>
                  <w:txbxContent>
                    <w:p w14:paraId="0D11F547" w14:textId="77777777" w:rsidR="002C2C57" w:rsidRDefault="002C2C57" w:rsidP="002C2C57">
                      <w:pPr>
                        <w:bidi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3B282D36" wp14:editId="0F5B418B">
                            <wp:extent cx="2950845" cy="1779270"/>
                            <wp:effectExtent l="0" t="0" r="1905" b="0"/>
                            <wp:docPr id="6" name="Picture 6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27" name="Picture 327"/>
                                    <pic:cNvPicPr/>
                                  </pic:nvPicPr>
                                  <pic:blipFill>
                                    <a:blip r:embed="rId9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50845" cy="177927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ffectLst>
                                      <a:softEdge rad="112500"/>
                                    </a:effec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3AEE2B91" wp14:editId="5E0A2ABF">
                            <wp:extent cx="2531745" cy="1550670"/>
                            <wp:effectExtent l="0" t="0" r="1905" b="0"/>
                            <wp:docPr id="7" name="Image 46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1" name="Image 46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1745" cy="155067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ffectLst>
                                      <a:softEdge rad="112500"/>
                                    </a:effec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12"/>
        <w:bidiVisual/>
        <w:tblW w:w="10885" w:type="dxa"/>
        <w:tblLook w:val="04A0" w:firstRow="1" w:lastRow="0" w:firstColumn="1" w:lastColumn="0" w:noHBand="0" w:noVBand="1"/>
      </w:tblPr>
      <w:tblGrid>
        <w:gridCol w:w="1095"/>
        <w:gridCol w:w="871"/>
        <w:gridCol w:w="7299"/>
        <w:gridCol w:w="1008"/>
        <w:gridCol w:w="612"/>
      </w:tblGrid>
      <w:tr w:rsidR="002C2C57" w:rsidRPr="00020E69" w14:paraId="39695681" w14:textId="77777777" w:rsidTr="00D506D6">
        <w:tc>
          <w:tcPr>
            <w:tcW w:w="1095" w:type="dxa"/>
            <w:vAlign w:val="center"/>
          </w:tcPr>
          <w:p w14:paraId="606033DA" w14:textId="77777777" w:rsidR="002C2C57" w:rsidRPr="00020E69" w:rsidRDefault="002C2C57" w:rsidP="00D506D6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020E69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المعايير</w:t>
            </w:r>
          </w:p>
        </w:tc>
        <w:tc>
          <w:tcPr>
            <w:tcW w:w="871" w:type="dxa"/>
            <w:vAlign w:val="center"/>
          </w:tcPr>
          <w:p w14:paraId="65B21A58" w14:textId="77777777" w:rsidR="002C2C57" w:rsidRPr="00020E69" w:rsidRDefault="002C2C57" w:rsidP="00D506D6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020E69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الأسئلة</w:t>
            </w:r>
          </w:p>
        </w:tc>
        <w:tc>
          <w:tcPr>
            <w:tcW w:w="7299" w:type="dxa"/>
            <w:vAlign w:val="center"/>
          </w:tcPr>
          <w:p w14:paraId="7CA98E3D" w14:textId="77777777" w:rsidR="002C2C57" w:rsidRPr="00020E69" w:rsidRDefault="002C2C57" w:rsidP="00D506D6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020E69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المؤشرات</w:t>
            </w:r>
          </w:p>
        </w:tc>
        <w:tc>
          <w:tcPr>
            <w:tcW w:w="1620" w:type="dxa"/>
            <w:gridSpan w:val="2"/>
          </w:tcPr>
          <w:p w14:paraId="0FC2A60F" w14:textId="77777777" w:rsidR="002C2C57" w:rsidRPr="00020E69" w:rsidRDefault="002C2C57" w:rsidP="00D506D6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020E69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العلامة</w:t>
            </w:r>
          </w:p>
        </w:tc>
      </w:tr>
      <w:tr w:rsidR="002C2C57" w:rsidRPr="00020E69" w14:paraId="2C85A059" w14:textId="77777777" w:rsidTr="00D506D6">
        <w:trPr>
          <w:trHeight w:val="2954"/>
        </w:trPr>
        <w:tc>
          <w:tcPr>
            <w:tcW w:w="1095" w:type="dxa"/>
            <w:tcBorders>
              <w:top w:val="nil"/>
            </w:tcBorders>
            <w:vAlign w:val="center"/>
          </w:tcPr>
          <w:p w14:paraId="19287087" w14:textId="77777777" w:rsidR="002C2C57" w:rsidRDefault="002C2C57" w:rsidP="00D506D6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020E69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الوجاهة</w:t>
            </w:r>
          </w:p>
          <w:p w14:paraId="3F71A078" w14:textId="77777777" w:rsidR="002C2C57" w:rsidRPr="00F87E8E" w:rsidRDefault="002C2C57" w:rsidP="00D506D6">
            <w:pPr>
              <w:rPr>
                <w:rFonts w:ascii="Sakkal Majalla" w:eastAsia="Calibri" w:hAnsi="Sakkal Majalla" w:cs="Sakkal Majalla"/>
                <w:sz w:val="28"/>
                <w:szCs w:val="28"/>
                <w:rtl/>
                <w:lang w:bidi="ar-DZ"/>
              </w:rPr>
            </w:pPr>
          </w:p>
        </w:tc>
        <w:tc>
          <w:tcPr>
            <w:tcW w:w="871" w:type="dxa"/>
            <w:tcBorders>
              <w:top w:val="nil"/>
            </w:tcBorders>
          </w:tcPr>
          <w:p w14:paraId="0525E2A1" w14:textId="77777777" w:rsidR="002C2C57" w:rsidRPr="00F87E8E" w:rsidRDefault="002C2C57" w:rsidP="00D506D6">
            <w:pPr>
              <w:spacing w:line="480" w:lineRule="auto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020E69">
              <w:rPr>
                <w:rFonts w:ascii="Sakkal Majalla" w:eastAsia="Calibri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90336" behindDoc="0" locked="0" layoutInCell="1" allowOverlap="1" wp14:anchorId="4815CD40" wp14:editId="076FDE08">
                      <wp:simplePos x="0" y="0"/>
                      <wp:positionH relativeFrom="column">
                        <wp:posOffset>-13384</wp:posOffset>
                      </wp:positionH>
                      <wp:positionV relativeFrom="paragraph">
                        <wp:posOffset>-61546</wp:posOffset>
                      </wp:positionV>
                      <wp:extent cx="456760" cy="352425"/>
                      <wp:effectExtent l="0" t="0" r="0" b="0"/>
                      <wp:wrapNone/>
                      <wp:docPr id="923" name="Text Box 9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6760" cy="352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4716CFC2" w14:textId="77777777" w:rsidR="002C2C57" w:rsidRDefault="002C2C57" w:rsidP="002C2C57">
                                  <w:r>
                                    <w:rPr>
                                      <w:rFonts w:ascii="Sakkal Majalla" w:eastAsia="Calibri" w:hAnsi="Sakkal Majalla" w:cs="Sakkal Majalla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س1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15CD40" id="Text Box 923" o:spid="_x0000_s1273" type="#_x0000_t202" style="position:absolute;left:0;text-align:left;margin-left:-1.05pt;margin-top:-4.85pt;width:35.95pt;height:27.7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" filled="f" stroked="f" strokeweight=".5pt">
                      <v:textbox>
                        <w:txbxContent>
                          <w:p w14:paraId="4716CFC2" w14:textId="77777777" w:rsidR="002C2C57" w:rsidRDefault="002C2C57" w:rsidP="002C2C57">
                            <w:r>
                              <w:rPr>
                                <w:rFonts w:ascii="Sakkal Majalla" w:eastAsia="Calibri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س1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973F576" w14:textId="77777777" w:rsidR="002C2C57" w:rsidRPr="00F87E8E" w:rsidRDefault="002C2C57" w:rsidP="00D506D6">
            <w:pPr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020E69">
              <w:rPr>
                <w:rFonts w:ascii="Sakkal Majalla" w:eastAsia="Calibri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93408" behindDoc="0" locked="0" layoutInCell="1" allowOverlap="1" wp14:anchorId="69A57AD9" wp14:editId="0C66BB8A">
                      <wp:simplePos x="0" y="0"/>
                      <wp:positionH relativeFrom="column">
                        <wp:posOffset>-15680</wp:posOffset>
                      </wp:positionH>
                      <wp:positionV relativeFrom="paragraph">
                        <wp:posOffset>859790</wp:posOffset>
                      </wp:positionV>
                      <wp:extent cx="456565" cy="352425"/>
                      <wp:effectExtent l="0" t="0" r="0" b="0"/>
                      <wp:wrapNone/>
                      <wp:docPr id="926" name="Text Box 9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6565" cy="352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488AB574" w14:textId="77777777" w:rsidR="002C2C57" w:rsidRDefault="002C2C57" w:rsidP="002C2C57">
                                  <w:r>
                                    <w:rPr>
                                      <w:rFonts w:ascii="Sakkal Majalla" w:eastAsia="Calibri" w:hAnsi="Sakkal Majalla" w:cs="Sakkal Majalla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س4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A57AD9" id="Text Box 926" o:spid="_x0000_s1274" type="#_x0000_t202" style="position:absolute;left:0;text-align:left;margin-left:-1.25pt;margin-top:67.7pt;width:35.95pt;height:27.7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" filled="f" stroked="f" strokeweight=".5pt">
                      <v:textbox>
                        <w:txbxContent>
                          <w:p w14:paraId="488AB574" w14:textId="77777777" w:rsidR="002C2C57" w:rsidRDefault="002C2C57" w:rsidP="002C2C57">
                            <w:r>
                              <w:rPr>
                                <w:rFonts w:ascii="Sakkal Majalla" w:eastAsia="Calibri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س4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20E69">
              <w:rPr>
                <w:rFonts w:ascii="Sakkal Majalla" w:eastAsia="Calibri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92384" behindDoc="0" locked="0" layoutInCell="1" allowOverlap="1" wp14:anchorId="5C355567" wp14:editId="051A3A12">
                      <wp:simplePos x="0" y="0"/>
                      <wp:positionH relativeFrom="column">
                        <wp:posOffset>-17145</wp:posOffset>
                      </wp:positionH>
                      <wp:positionV relativeFrom="paragraph">
                        <wp:posOffset>630115</wp:posOffset>
                      </wp:positionV>
                      <wp:extent cx="456565" cy="352425"/>
                      <wp:effectExtent l="0" t="0" r="0" b="0"/>
                      <wp:wrapNone/>
                      <wp:docPr id="925" name="Text Box 9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6565" cy="352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5B9E0227" w14:textId="77777777" w:rsidR="002C2C57" w:rsidRDefault="002C2C57" w:rsidP="002C2C57">
                                  <w:r>
                                    <w:rPr>
                                      <w:rFonts w:ascii="Sakkal Majalla" w:eastAsia="Calibri" w:hAnsi="Sakkal Majalla" w:cs="Sakkal Majalla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س3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355567" id="Text Box 925" o:spid="_x0000_s1275" type="#_x0000_t202" style="position:absolute;left:0;text-align:left;margin-left:-1.35pt;margin-top:49.6pt;width:35.95pt;height:27.7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" filled="f" stroked="f" strokeweight=".5pt">
                      <v:textbox>
                        <w:txbxContent>
                          <w:p w14:paraId="5B9E0227" w14:textId="77777777" w:rsidR="002C2C57" w:rsidRDefault="002C2C57" w:rsidP="002C2C57">
                            <w:r>
                              <w:rPr>
                                <w:rFonts w:ascii="Sakkal Majalla" w:eastAsia="Calibri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س3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20E69">
              <w:rPr>
                <w:rFonts w:ascii="Sakkal Majalla" w:eastAsia="Calibri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91360" behindDoc="0" locked="0" layoutInCell="1" allowOverlap="1" wp14:anchorId="5A327C5C" wp14:editId="5DD9BB9F">
                      <wp:simplePos x="0" y="0"/>
                      <wp:positionH relativeFrom="column">
                        <wp:posOffset>-19685</wp:posOffset>
                      </wp:positionH>
                      <wp:positionV relativeFrom="paragraph">
                        <wp:posOffset>66675</wp:posOffset>
                      </wp:positionV>
                      <wp:extent cx="456565" cy="352425"/>
                      <wp:effectExtent l="0" t="0" r="0" b="0"/>
                      <wp:wrapNone/>
                      <wp:docPr id="924" name="Text Box 9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6565" cy="352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4E821B3B" w14:textId="77777777" w:rsidR="002C2C57" w:rsidRDefault="002C2C57" w:rsidP="002C2C57">
                                  <w:r>
                                    <w:rPr>
                                      <w:rFonts w:ascii="Sakkal Majalla" w:eastAsia="Calibri" w:hAnsi="Sakkal Majalla" w:cs="Sakkal Majalla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س2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327C5C" id="Text Box 924" o:spid="_x0000_s1276" type="#_x0000_t202" style="position:absolute;left:0;text-align:left;margin-left:-1.55pt;margin-top:5.25pt;width:35.95pt;height:27.7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" filled="f" stroked="f" strokeweight=".5pt">
                      <v:textbox>
                        <w:txbxContent>
                          <w:p w14:paraId="4E821B3B" w14:textId="77777777" w:rsidR="002C2C57" w:rsidRDefault="002C2C57" w:rsidP="002C2C57">
                            <w:r>
                              <w:rPr>
                                <w:rFonts w:ascii="Sakkal Majalla" w:eastAsia="Calibri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س2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299" w:type="dxa"/>
            <w:tcBorders>
              <w:top w:val="nil"/>
            </w:tcBorders>
          </w:tcPr>
          <w:p w14:paraId="109C6179" w14:textId="77777777" w:rsidR="002C2C57" w:rsidRDefault="002C2C57" w:rsidP="002C2C57">
            <w:pPr>
              <w:numPr>
                <w:ilvl w:val="0"/>
                <w:numId w:val="16"/>
              </w:numPr>
              <w:contextualSpacing/>
              <w:rPr>
                <w:rFonts w:ascii="Sakkal Majalla" w:eastAsia="Calibri" w:hAnsi="Sakkal Majalla" w:cs="Sakkal Majalla"/>
                <w:b/>
                <w:bCs/>
                <w:sz w:val="30"/>
                <w:szCs w:val="30"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تسمية الطريقة التي استعملها هيثم لتعيين حجم المفتاح.</w:t>
            </w:r>
          </w:p>
          <w:p w14:paraId="5A541BDF" w14:textId="77777777" w:rsidR="002C2C57" w:rsidRDefault="002C2C57" w:rsidP="002C2C57">
            <w:pPr>
              <w:numPr>
                <w:ilvl w:val="0"/>
                <w:numId w:val="16"/>
              </w:numPr>
              <w:contextualSpacing/>
              <w:rPr>
                <w:rFonts w:ascii="Sakkal Majalla" w:eastAsia="Calibri" w:hAnsi="Sakkal Majalla" w:cs="Sakkal Majalla"/>
                <w:b/>
                <w:bCs/>
                <w:sz w:val="30"/>
                <w:szCs w:val="30"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تحديد رقم الوضعية الصحيحة لقراءة الحجم.</w:t>
            </w:r>
          </w:p>
          <w:p w14:paraId="67BE2DB3" w14:textId="77777777" w:rsidR="002C2C57" w:rsidRDefault="002C2C57" w:rsidP="002C2C57">
            <w:pPr>
              <w:numPr>
                <w:ilvl w:val="0"/>
                <w:numId w:val="16"/>
              </w:numPr>
              <w:contextualSpacing/>
              <w:rPr>
                <w:rFonts w:ascii="Sakkal Majalla" w:eastAsia="Calibri" w:hAnsi="Sakkal Majalla" w:cs="Sakkal Majalla"/>
                <w:b/>
                <w:bCs/>
                <w:sz w:val="30"/>
                <w:szCs w:val="30"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حساب حجم المفتاح.</w:t>
            </w:r>
          </w:p>
          <w:p w14:paraId="05EC1741" w14:textId="77777777" w:rsidR="002C2C57" w:rsidRDefault="002C2C57" w:rsidP="002C2C57">
            <w:pPr>
              <w:numPr>
                <w:ilvl w:val="0"/>
                <w:numId w:val="16"/>
              </w:numPr>
              <w:contextualSpacing/>
              <w:rPr>
                <w:rFonts w:ascii="Sakkal Majalla" w:eastAsia="Calibri" w:hAnsi="Sakkal Majalla" w:cs="Sakkal Majalla"/>
                <w:b/>
                <w:bCs/>
                <w:sz w:val="30"/>
                <w:szCs w:val="30"/>
                <w:lang w:bidi="ar-DZ"/>
              </w:rPr>
            </w:pPr>
            <w:r w:rsidRPr="009D0304">
              <w:rPr>
                <w:rFonts w:ascii="Sakkal Majalla" w:eastAsia="Calibri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تسمية الجه</w:t>
            </w:r>
            <w:r>
              <w:rPr>
                <w:rFonts w:ascii="Sakkal Majalla" w:eastAsia="Calibri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از المستعمل لقياس كتلة المفتاح.</w:t>
            </w:r>
          </w:p>
          <w:p w14:paraId="4D44C951" w14:textId="77777777" w:rsidR="002C2C57" w:rsidRPr="009D0304" w:rsidRDefault="002C2C57" w:rsidP="002C2C57">
            <w:pPr>
              <w:numPr>
                <w:ilvl w:val="0"/>
                <w:numId w:val="16"/>
              </w:numPr>
              <w:contextualSpacing/>
              <w:rPr>
                <w:rFonts w:ascii="Sakkal Majalla" w:eastAsia="Calibri" w:hAnsi="Sakkal Majalla" w:cs="Sakkal Majalla"/>
                <w:b/>
                <w:bCs/>
                <w:sz w:val="30"/>
                <w:szCs w:val="30"/>
                <w:lang w:bidi="ar-DZ"/>
              </w:rPr>
            </w:pPr>
            <w:r w:rsidRPr="009D0304">
              <w:rPr>
                <w:rFonts w:ascii="Sakkal Majalla" w:eastAsia="Calibri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 xml:space="preserve"> استنتاج كتلة المفتاح.</w:t>
            </w:r>
          </w:p>
          <w:p w14:paraId="62EC04D0" w14:textId="77777777" w:rsidR="002C2C57" w:rsidRPr="00471AA7" w:rsidRDefault="002C2C57" w:rsidP="002C2C57">
            <w:pPr>
              <w:numPr>
                <w:ilvl w:val="0"/>
                <w:numId w:val="16"/>
              </w:numPr>
              <w:contextualSpacing/>
              <w:rPr>
                <w:rFonts w:ascii="Sakkal Majalla" w:eastAsia="Calibri" w:hAnsi="Sakkal Majalla" w:cs="Sakkal Majalla"/>
                <w:b/>
                <w:bCs/>
                <w:sz w:val="30"/>
                <w:szCs w:val="30"/>
                <w:lang w:bidi="ar-DZ"/>
              </w:rPr>
            </w:pPr>
            <w:r w:rsidRPr="009D0304">
              <w:rPr>
                <w:rFonts w:ascii="Sakkal Majalla" w:eastAsia="Calibri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تحديد مادة صنع المفتاح</w:t>
            </w:r>
            <w:r w:rsidRPr="00471AA7">
              <w:rPr>
                <w:rFonts w:ascii="Sakkal Majalla" w:eastAsia="Calibri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 xml:space="preserve"> التعليل.</w:t>
            </w:r>
          </w:p>
          <w:p w14:paraId="138177FB" w14:textId="77777777" w:rsidR="002C2C57" w:rsidRPr="00F87E8E" w:rsidRDefault="002C2C57" w:rsidP="002C2C57">
            <w:pPr>
              <w:numPr>
                <w:ilvl w:val="0"/>
                <w:numId w:val="16"/>
              </w:numPr>
              <w:spacing w:afterAutospacing="0"/>
              <w:contextualSpacing/>
              <w:rPr>
                <w:rFonts w:ascii="Sakkal Majalla" w:eastAsia="Calibri" w:hAnsi="Sakkal Majalla" w:cs="Sakkal Majalla"/>
                <w:b/>
                <w:bCs/>
                <w:sz w:val="30"/>
                <w:szCs w:val="30"/>
                <w:rtl/>
                <w:lang w:bidi="ar-DZ"/>
              </w:rPr>
            </w:pPr>
            <w:r w:rsidRPr="009D0304">
              <w:rPr>
                <w:rFonts w:ascii="Sakkal Majalla" w:eastAsia="Calibri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تفسير سبب غوص المفتاح داخل الماء.</w:t>
            </w:r>
          </w:p>
        </w:tc>
        <w:tc>
          <w:tcPr>
            <w:tcW w:w="1008" w:type="dxa"/>
            <w:tcBorders>
              <w:top w:val="nil"/>
            </w:tcBorders>
          </w:tcPr>
          <w:p w14:paraId="68E4988B" w14:textId="77777777" w:rsidR="002C2C57" w:rsidRPr="00F87E8E" w:rsidRDefault="002C2C57" w:rsidP="002C2C57">
            <w:pPr>
              <w:pStyle w:val="ListParagraph"/>
              <w:numPr>
                <w:ilvl w:val="0"/>
                <w:numId w:val="22"/>
              </w:num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F87E8E">
              <w:rPr>
                <w:rFonts w:ascii="Sakkal Majalla" w:eastAsia="Calibri" w:hAnsi="Sakkal Majalla" w:cs="Sakkal Majalla" w:hint="cs"/>
                <w:b/>
                <w:bCs/>
                <w:noProof/>
                <w:sz w:val="28"/>
                <w:szCs w:val="28"/>
                <w:rtl/>
                <w:lang w:eastAsia="fr-FR"/>
              </w:rPr>
              <w:t>0.25</w:t>
            </w:r>
          </w:p>
          <w:p w14:paraId="24BD0DD3" w14:textId="77777777" w:rsidR="002C2C57" w:rsidRDefault="002C2C57" w:rsidP="002C2C57">
            <w:pPr>
              <w:pStyle w:val="ListParagraph"/>
              <w:numPr>
                <w:ilvl w:val="0"/>
                <w:numId w:val="22"/>
              </w:numPr>
              <w:jc w:val="center"/>
              <w:rPr>
                <w:rFonts w:ascii="Sakkal Majalla" w:eastAsia="Calibri" w:hAnsi="Sakkal Majalla" w:cs="Sakkal Majalla"/>
                <w:b/>
                <w:bCs/>
                <w:noProof/>
                <w:sz w:val="28"/>
                <w:szCs w:val="28"/>
                <w:lang w:eastAsia="fr-FR"/>
              </w:rPr>
            </w:pPr>
            <w:r w:rsidRPr="00F87E8E">
              <w:rPr>
                <w:rFonts w:ascii="Sakkal Majalla" w:eastAsia="Calibri" w:hAnsi="Sakkal Majalla" w:cs="Sakkal Majalla" w:hint="cs"/>
                <w:b/>
                <w:bCs/>
                <w:noProof/>
                <w:sz w:val="28"/>
                <w:szCs w:val="28"/>
                <w:rtl/>
                <w:lang w:eastAsia="fr-FR"/>
              </w:rPr>
              <w:t>0.25</w:t>
            </w:r>
          </w:p>
          <w:p w14:paraId="03C81EC3" w14:textId="77777777" w:rsidR="002C2C57" w:rsidRDefault="002C2C57" w:rsidP="002C2C57">
            <w:pPr>
              <w:pStyle w:val="ListParagraph"/>
              <w:numPr>
                <w:ilvl w:val="0"/>
                <w:numId w:val="22"/>
              </w:numPr>
              <w:jc w:val="center"/>
              <w:rPr>
                <w:rFonts w:ascii="Sakkal Majalla" w:eastAsia="Calibri" w:hAnsi="Sakkal Majalla" w:cs="Sakkal Majalla"/>
                <w:b/>
                <w:bCs/>
                <w:noProof/>
                <w:sz w:val="28"/>
                <w:szCs w:val="28"/>
                <w:lang w:eastAsia="fr-FR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noProof/>
                <w:sz w:val="28"/>
                <w:szCs w:val="28"/>
                <w:rtl/>
                <w:lang w:eastAsia="fr-FR"/>
              </w:rPr>
              <w:t>0.25</w:t>
            </w:r>
          </w:p>
          <w:p w14:paraId="2F50E0C7" w14:textId="77777777" w:rsidR="002C2C57" w:rsidRDefault="002C2C57" w:rsidP="002C2C57">
            <w:pPr>
              <w:pStyle w:val="ListParagraph"/>
              <w:numPr>
                <w:ilvl w:val="0"/>
                <w:numId w:val="22"/>
              </w:numPr>
              <w:jc w:val="center"/>
              <w:rPr>
                <w:rFonts w:ascii="Sakkal Majalla" w:eastAsia="Calibri" w:hAnsi="Sakkal Majalla" w:cs="Sakkal Majalla"/>
                <w:b/>
                <w:bCs/>
                <w:noProof/>
                <w:sz w:val="28"/>
                <w:szCs w:val="28"/>
                <w:lang w:eastAsia="fr-FR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noProof/>
                <w:sz w:val="28"/>
                <w:szCs w:val="28"/>
                <w:rtl/>
                <w:lang w:eastAsia="fr-FR"/>
              </w:rPr>
              <w:t>0.25</w:t>
            </w:r>
          </w:p>
          <w:p w14:paraId="4CCC0623" w14:textId="77777777" w:rsidR="002C2C57" w:rsidRDefault="002C2C57" w:rsidP="002C2C57">
            <w:pPr>
              <w:pStyle w:val="ListParagraph"/>
              <w:numPr>
                <w:ilvl w:val="0"/>
                <w:numId w:val="22"/>
              </w:numPr>
              <w:jc w:val="center"/>
              <w:rPr>
                <w:rFonts w:ascii="Sakkal Majalla" w:eastAsia="Calibri" w:hAnsi="Sakkal Majalla" w:cs="Sakkal Majalla"/>
                <w:b/>
                <w:bCs/>
                <w:noProof/>
                <w:sz w:val="28"/>
                <w:szCs w:val="28"/>
                <w:lang w:eastAsia="fr-FR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noProof/>
                <w:sz w:val="28"/>
                <w:szCs w:val="28"/>
                <w:rtl/>
                <w:lang w:eastAsia="fr-FR"/>
              </w:rPr>
              <w:t>0.25</w:t>
            </w:r>
          </w:p>
          <w:p w14:paraId="4A14505F" w14:textId="77777777" w:rsidR="002C2C57" w:rsidRDefault="002C2C57" w:rsidP="002C2C57">
            <w:pPr>
              <w:pStyle w:val="ListParagraph"/>
              <w:numPr>
                <w:ilvl w:val="0"/>
                <w:numId w:val="22"/>
              </w:numPr>
              <w:jc w:val="center"/>
              <w:rPr>
                <w:rFonts w:ascii="Sakkal Majalla" w:eastAsia="Calibri" w:hAnsi="Sakkal Majalla" w:cs="Sakkal Majalla"/>
                <w:b/>
                <w:bCs/>
                <w:noProof/>
                <w:sz w:val="28"/>
                <w:szCs w:val="28"/>
                <w:lang w:eastAsia="fr-FR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noProof/>
                <w:sz w:val="28"/>
                <w:szCs w:val="28"/>
                <w:rtl/>
                <w:lang w:eastAsia="fr-FR"/>
              </w:rPr>
              <w:t>0.25</w:t>
            </w:r>
          </w:p>
          <w:p w14:paraId="085C1652" w14:textId="77777777" w:rsidR="002C2C57" w:rsidRPr="00F87E8E" w:rsidRDefault="002C2C57" w:rsidP="002C2C57">
            <w:pPr>
              <w:pStyle w:val="ListParagraph"/>
              <w:numPr>
                <w:ilvl w:val="0"/>
                <w:numId w:val="22"/>
              </w:num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noProof/>
                <w:sz w:val="28"/>
                <w:szCs w:val="28"/>
                <w:rtl/>
                <w:lang w:eastAsia="fr-FR"/>
              </w:rPr>
              <w:t>0.25</w:t>
            </w:r>
          </w:p>
        </w:tc>
        <w:tc>
          <w:tcPr>
            <w:tcW w:w="612" w:type="dxa"/>
            <w:tcBorders>
              <w:top w:val="nil"/>
            </w:tcBorders>
          </w:tcPr>
          <w:p w14:paraId="4FD0F80B" w14:textId="77777777" w:rsidR="002C2C57" w:rsidRDefault="002C2C57" w:rsidP="00D506D6">
            <w:pPr>
              <w:spacing w:line="276" w:lineRule="auto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0.75</w:t>
            </w:r>
          </w:p>
          <w:p w14:paraId="1EC896F0" w14:textId="77777777" w:rsidR="002C2C57" w:rsidRDefault="002C2C57" w:rsidP="00D506D6">
            <w:pPr>
              <w:spacing w:line="276" w:lineRule="auto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0.5</w:t>
            </w:r>
          </w:p>
          <w:p w14:paraId="10533FF8" w14:textId="77777777" w:rsidR="002C2C57" w:rsidRDefault="002C2C57" w:rsidP="00D506D6">
            <w:pPr>
              <w:spacing w:line="276" w:lineRule="auto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0.25</w:t>
            </w:r>
          </w:p>
          <w:p w14:paraId="64C9CB35" w14:textId="77777777" w:rsidR="002C2C57" w:rsidRPr="00020E69" w:rsidRDefault="002C2C57" w:rsidP="00D506D6">
            <w:pPr>
              <w:spacing w:line="276" w:lineRule="auto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0.25</w:t>
            </w:r>
          </w:p>
        </w:tc>
      </w:tr>
      <w:tr w:rsidR="002C2C57" w:rsidRPr="00020E69" w14:paraId="2D8B0163" w14:textId="77777777" w:rsidTr="00D506D6">
        <w:trPr>
          <w:trHeight w:val="2909"/>
        </w:trPr>
        <w:tc>
          <w:tcPr>
            <w:tcW w:w="1095" w:type="dxa"/>
            <w:vAlign w:val="center"/>
          </w:tcPr>
          <w:p w14:paraId="1D6545FC" w14:textId="77777777" w:rsidR="002C2C57" w:rsidRPr="00020E69" w:rsidRDefault="002C2C57" w:rsidP="00D506D6">
            <w:pPr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proofErr w:type="spellStart"/>
            <w:r w:rsidRPr="00020E69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الإستخدام</w:t>
            </w:r>
            <w:proofErr w:type="spellEnd"/>
            <w:r w:rsidRPr="00020E69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020E69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السليم</w:t>
            </w:r>
            <w:r w:rsidRPr="00020E69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020E69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لأدوات</w:t>
            </w:r>
            <w:r w:rsidRPr="00020E69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020E69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المادة</w:t>
            </w:r>
          </w:p>
        </w:tc>
        <w:tc>
          <w:tcPr>
            <w:tcW w:w="871" w:type="dxa"/>
          </w:tcPr>
          <w:p w14:paraId="513A8B3E" w14:textId="77777777" w:rsidR="002C2C57" w:rsidRDefault="002C2C57" w:rsidP="00D506D6">
            <w:pPr>
              <w:spacing w:line="276" w:lineRule="auto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020E69">
              <w:rPr>
                <w:rFonts w:ascii="Sakkal Majalla" w:eastAsia="Calibri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88288" behindDoc="0" locked="0" layoutInCell="1" allowOverlap="1" wp14:anchorId="04FFB9AD" wp14:editId="6182DF70">
                      <wp:simplePos x="0" y="0"/>
                      <wp:positionH relativeFrom="column">
                        <wp:posOffset>-15924</wp:posOffset>
                      </wp:positionH>
                      <wp:positionV relativeFrom="paragraph">
                        <wp:posOffset>-14117</wp:posOffset>
                      </wp:positionV>
                      <wp:extent cx="456760" cy="352425"/>
                      <wp:effectExtent l="0" t="0" r="0" b="0"/>
                      <wp:wrapNone/>
                      <wp:docPr id="917" name="Text Box 9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6760" cy="352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01E76883" w14:textId="77777777" w:rsidR="002C2C57" w:rsidRDefault="002C2C57" w:rsidP="002C2C57">
                                  <w:r>
                                    <w:rPr>
                                      <w:rFonts w:ascii="Sakkal Majalla" w:eastAsia="Calibri" w:hAnsi="Sakkal Majalla" w:cs="Sakkal Majalla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س1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FFB9AD" id="Text Box 917" o:spid="_x0000_s1277" type="#_x0000_t202" style="position:absolute;left:0;text-align:left;margin-left:-1.25pt;margin-top:-1.1pt;width:35.95pt;height:27.7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" filled="f" stroked="f" strokeweight=".5pt">
                      <v:textbox>
                        <w:txbxContent>
                          <w:p w14:paraId="01E76883" w14:textId="77777777" w:rsidR="002C2C57" w:rsidRDefault="002C2C57" w:rsidP="002C2C57">
                            <w:r>
                              <w:rPr>
                                <w:rFonts w:ascii="Sakkal Majalla" w:eastAsia="Calibri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س1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DFCBA4A" w14:textId="77777777" w:rsidR="002C2C57" w:rsidRPr="00020E69" w:rsidRDefault="002C2C57" w:rsidP="00D506D6">
            <w:pPr>
              <w:spacing w:line="276" w:lineRule="auto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020E69">
              <w:rPr>
                <w:rFonts w:ascii="Sakkal Majalla" w:eastAsia="Calibri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74C2B15D" wp14:editId="6C1B2947">
                      <wp:simplePos x="0" y="0"/>
                      <wp:positionH relativeFrom="column">
                        <wp:posOffset>-18415</wp:posOffset>
                      </wp:positionH>
                      <wp:positionV relativeFrom="paragraph">
                        <wp:posOffset>312615</wp:posOffset>
                      </wp:positionV>
                      <wp:extent cx="456760" cy="352425"/>
                      <wp:effectExtent l="0" t="0" r="0" b="0"/>
                      <wp:wrapNone/>
                      <wp:docPr id="914" name="Text Box 9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6760" cy="352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2E16472F" w14:textId="77777777" w:rsidR="002C2C57" w:rsidRDefault="002C2C57" w:rsidP="002C2C57">
                                  <w:r>
                                    <w:rPr>
                                      <w:rFonts w:ascii="Sakkal Majalla" w:eastAsia="Calibri" w:hAnsi="Sakkal Majalla" w:cs="Sakkal Majalla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س2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C2B15D" id="Text Box 914" o:spid="_x0000_s1278" type="#_x0000_t202" style="position:absolute;left:0;text-align:left;margin-left:-1.45pt;margin-top:24.6pt;width:35.95pt;height:27.7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" filled="f" stroked="f" strokeweight=".5pt">
                      <v:textbox>
                        <w:txbxContent>
                          <w:p w14:paraId="2E16472F" w14:textId="77777777" w:rsidR="002C2C57" w:rsidRDefault="002C2C57" w:rsidP="002C2C57">
                            <w:r>
                              <w:rPr>
                                <w:rFonts w:ascii="Sakkal Majalla" w:eastAsia="Calibri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س2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38390E1" w14:textId="77777777" w:rsidR="002C2C57" w:rsidRPr="00020E69" w:rsidRDefault="002C2C57" w:rsidP="00D506D6">
            <w:pPr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020E69">
              <w:rPr>
                <w:rFonts w:ascii="Sakkal Majalla" w:eastAsia="Calibri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86240" behindDoc="0" locked="0" layoutInCell="1" allowOverlap="1" wp14:anchorId="690B8998" wp14:editId="7AAA6F58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350715</wp:posOffset>
                      </wp:positionV>
                      <wp:extent cx="456760" cy="352425"/>
                      <wp:effectExtent l="0" t="0" r="0" b="0"/>
                      <wp:wrapNone/>
                      <wp:docPr id="911" name="Text Box 9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6760" cy="352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7CF73A89" w14:textId="77777777" w:rsidR="002C2C57" w:rsidRDefault="002C2C57" w:rsidP="002C2C57">
                                  <w:r>
                                    <w:rPr>
                                      <w:rFonts w:ascii="Sakkal Majalla" w:eastAsia="Calibri" w:hAnsi="Sakkal Majalla" w:cs="Sakkal Majalla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س3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0B8998" id="Text Box 911" o:spid="_x0000_s1279" type="#_x0000_t202" style="position:absolute;left:0;text-align:left;margin-left:-1pt;margin-top:27.6pt;width:35.95pt;height:27.7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" filled="f" stroked="f" strokeweight=".5pt">
                      <v:textbox>
                        <w:txbxContent>
                          <w:p w14:paraId="7CF73A89" w14:textId="77777777" w:rsidR="002C2C57" w:rsidRDefault="002C2C57" w:rsidP="002C2C57">
                            <w:r>
                              <w:rPr>
                                <w:rFonts w:ascii="Sakkal Majalla" w:eastAsia="Calibri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س3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20E69">
              <w:rPr>
                <w:rFonts w:ascii="Sakkal Majalla" w:eastAsia="Calibri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777E8F15" wp14:editId="4D440C3E">
                      <wp:simplePos x="0" y="0"/>
                      <wp:positionH relativeFrom="column">
                        <wp:posOffset>-15680</wp:posOffset>
                      </wp:positionH>
                      <wp:positionV relativeFrom="paragraph">
                        <wp:posOffset>922020</wp:posOffset>
                      </wp:positionV>
                      <wp:extent cx="456760" cy="352425"/>
                      <wp:effectExtent l="0" t="0" r="0" b="0"/>
                      <wp:wrapNone/>
                      <wp:docPr id="909" name="Text Box 9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6760" cy="352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58113162" w14:textId="77777777" w:rsidR="002C2C57" w:rsidRDefault="002C2C57" w:rsidP="002C2C57">
                                  <w:r>
                                    <w:rPr>
                                      <w:rFonts w:ascii="Sakkal Majalla" w:eastAsia="Calibri" w:hAnsi="Sakkal Majalla" w:cs="Sakkal Majalla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س4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7E8F15" id="Text Box 909" o:spid="_x0000_s1280" type="#_x0000_t202" style="position:absolute;left:0;text-align:left;margin-left:-1.25pt;margin-top:72.6pt;width:35.95pt;height:27.7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" filled="f" stroked="f" strokeweight=".5pt">
                      <v:textbox>
                        <w:txbxContent>
                          <w:p w14:paraId="58113162" w14:textId="77777777" w:rsidR="002C2C57" w:rsidRDefault="002C2C57" w:rsidP="002C2C57">
                            <w:r>
                              <w:rPr>
                                <w:rFonts w:ascii="Sakkal Majalla" w:eastAsia="Calibri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س4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299" w:type="dxa"/>
          </w:tcPr>
          <w:p w14:paraId="195A0C70" w14:textId="77777777" w:rsidR="002C2C57" w:rsidRDefault="002C2C57" w:rsidP="002C2C57">
            <w:pPr>
              <w:numPr>
                <w:ilvl w:val="0"/>
                <w:numId w:val="16"/>
              </w:numPr>
              <w:contextualSpacing/>
              <w:rPr>
                <w:rFonts w:ascii="Sakkal Majalla" w:eastAsia="Calibri" w:hAnsi="Sakkal Majalla" w:cs="Sakkal Majalla"/>
                <w:b/>
                <w:bCs/>
                <w:sz w:val="30"/>
                <w:szCs w:val="30"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تسمية الطريقة التي استعملها هيثم لتعيين حجم المفتاح.</w:t>
            </w:r>
          </w:p>
          <w:p w14:paraId="2E9BF28A" w14:textId="77777777" w:rsidR="002C2C57" w:rsidRDefault="002C2C57" w:rsidP="002C2C57">
            <w:pPr>
              <w:numPr>
                <w:ilvl w:val="0"/>
                <w:numId w:val="16"/>
              </w:numPr>
              <w:contextualSpacing/>
              <w:rPr>
                <w:rFonts w:ascii="Sakkal Majalla" w:eastAsia="Calibri" w:hAnsi="Sakkal Majalla" w:cs="Sakkal Majalla"/>
                <w:b/>
                <w:bCs/>
                <w:sz w:val="30"/>
                <w:szCs w:val="30"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تحديد رقم الوضعية الصحيحة لقراءة الحجم.</w:t>
            </w:r>
          </w:p>
          <w:p w14:paraId="2FB46769" w14:textId="77777777" w:rsidR="002C2C57" w:rsidRDefault="002C2C57" w:rsidP="002C2C57">
            <w:pPr>
              <w:numPr>
                <w:ilvl w:val="0"/>
                <w:numId w:val="16"/>
              </w:numPr>
              <w:contextualSpacing/>
              <w:rPr>
                <w:rFonts w:ascii="Sakkal Majalla" w:eastAsia="Calibri" w:hAnsi="Sakkal Majalla" w:cs="Sakkal Majalla"/>
                <w:b/>
                <w:bCs/>
                <w:sz w:val="30"/>
                <w:szCs w:val="30"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حساب حجم المفتاح.</w:t>
            </w:r>
          </w:p>
          <w:p w14:paraId="36EFE15D" w14:textId="77777777" w:rsidR="002C2C57" w:rsidRDefault="002C2C57" w:rsidP="002C2C57">
            <w:pPr>
              <w:numPr>
                <w:ilvl w:val="0"/>
                <w:numId w:val="16"/>
              </w:numPr>
              <w:contextualSpacing/>
              <w:rPr>
                <w:rFonts w:ascii="Sakkal Majalla" w:eastAsia="Calibri" w:hAnsi="Sakkal Majalla" w:cs="Sakkal Majalla"/>
                <w:b/>
                <w:bCs/>
                <w:sz w:val="30"/>
                <w:szCs w:val="30"/>
                <w:lang w:bidi="ar-DZ"/>
              </w:rPr>
            </w:pPr>
            <w:r w:rsidRPr="009D0304">
              <w:rPr>
                <w:rFonts w:ascii="Sakkal Majalla" w:eastAsia="Calibri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تسمية الجه</w:t>
            </w:r>
            <w:r>
              <w:rPr>
                <w:rFonts w:ascii="Sakkal Majalla" w:eastAsia="Calibri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از المستعمل لقياس كتلة المفتاح.</w:t>
            </w:r>
          </w:p>
          <w:p w14:paraId="2BA58BCC" w14:textId="77777777" w:rsidR="002C2C57" w:rsidRDefault="002C2C57" w:rsidP="002C2C57">
            <w:pPr>
              <w:numPr>
                <w:ilvl w:val="0"/>
                <w:numId w:val="16"/>
              </w:numPr>
              <w:contextualSpacing/>
              <w:rPr>
                <w:rFonts w:ascii="Sakkal Majalla" w:eastAsia="Calibri" w:hAnsi="Sakkal Majalla" w:cs="Sakkal Majalla"/>
                <w:b/>
                <w:bCs/>
                <w:sz w:val="30"/>
                <w:szCs w:val="30"/>
                <w:lang w:bidi="ar-DZ"/>
              </w:rPr>
            </w:pPr>
            <w:r w:rsidRPr="009D0304">
              <w:rPr>
                <w:rFonts w:ascii="Sakkal Majalla" w:eastAsia="Calibri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استنتاج كتلة المفتاح.</w:t>
            </w:r>
          </w:p>
          <w:p w14:paraId="08F0D0E1" w14:textId="77777777" w:rsidR="002C2C57" w:rsidRDefault="002C2C57" w:rsidP="002C2C57">
            <w:pPr>
              <w:numPr>
                <w:ilvl w:val="0"/>
                <w:numId w:val="16"/>
              </w:numPr>
              <w:contextualSpacing/>
              <w:rPr>
                <w:rFonts w:ascii="Sakkal Majalla" w:eastAsia="Calibri" w:hAnsi="Sakkal Majalla" w:cs="Sakkal Majalla"/>
                <w:b/>
                <w:bCs/>
                <w:sz w:val="30"/>
                <w:szCs w:val="30"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تحديد مادة صنع المفتاح.</w:t>
            </w:r>
          </w:p>
          <w:p w14:paraId="1989EAF5" w14:textId="77777777" w:rsidR="002C2C57" w:rsidRPr="00471AA7" w:rsidRDefault="002C2C57" w:rsidP="002C2C57">
            <w:pPr>
              <w:numPr>
                <w:ilvl w:val="0"/>
                <w:numId w:val="16"/>
              </w:numPr>
              <w:contextualSpacing/>
              <w:rPr>
                <w:rFonts w:ascii="Sakkal Majalla" w:eastAsia="Calibri" w:hAnsi="Sakkal Majalla" w:cs="Sakkal Majalla"/>
                <w:b/>
                <w:bCs/>
                <w:sz w:val="30"/>
                <w:szCs w:val="30"/>
                <w:lang w:bidi="ar-DZ"/>
              </w:rPr>
            </w:pPr>
            <w:r w:rsidRPr="00471AA7">
              <w:rPr>
                <w:rFonts w:ascii="Sakkal Majalla" w:eastAsia="Calibri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التعليل.</w:t>
            </w:r>
          </w:p>
          <w:p w14:paraId="5B077AB7" w14:textId="77777777" w:rsidR="002C2C57" w:rsidRPr="009D0304" w:rsidRDefault="002C2C57" w:rsidP="002C2C57">
            <w:pPr>
              <w:numPr>
                <w:ilvl w:val="0"/>
                <w:numId w:val="16"/>
              </w:numPr>
              <w:contextualSpacing/>
              <w:rPr>
                <w:rFonts w:ascii="Sakkal Majalla" w:eastAsia="Calibri" w:hAnsi="Sakkal Majalla" w:cs="Sakkal Majalla"/>
                <w:b/>
                <w:bCs/>
                <w:sz w:val="30"/>
                <w:szCs w:val="30"/>
                <w:rtl/>
                <w:lang w:bidi="ar-DZ"/>
              </w:rPr>
            </w:pPr>
            <w:r w:rsidRPr="009D0304">
              <w:rPr>
                <w:rFonts w:ascii="Sakkal Majalla" w:eastAsia="Calibri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تفسير سبب غوص المفتاح داخل الماء.</w:t>
            </w:r>
          </w:p>
        </w:tc>
        <w:tc>
          <w:tcPr>
            <w:tcW w:w="1008" w:type="dxa"/>
          </w:tcPr>
          <w:p w14:paraId="48FBA3C9" w14:textId="77777777" w:rsidR="002C2C57" w:rsidRPr="00020E69" w:rsidRDefault="002C2C57" w:rsidP="00D506D6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020E69">
              <w:rPr>
                <w:rFonts w:ascii="Sakkal Majalla" w:eastAsia="Calibri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78048" behindDoc="0" locked="0" layoutInCell="1" allowOverlap="1" wp14:anchorId="46968ADA" wp14:editId="1859AF5B">
                      <wp:simplePos x="0" y="0"/>
                      <wp:positionH relativeFrom="column">
                        <wp:posOffset>49725</wp:posOffset>
                      </wp:positionH>
                      <wp:positionV relativeFrom="paragraph">
                        <wp:posOffset>314325</wp:posOffset>
                      </wp:positionV>
                      <wp:extent cx="569595" cy="352425"/>
                      <wp:effectExtent l="0" t="0" r="0" b="0"/>
                      <wp:wrapNone/>
                      <wp:docPr id="158" name="Text Box 1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69595" cy="352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6EF32C4D" w14:textId="77777777" w:rsidR="002C2C57" w:rsidRDefault="002C2C57" w:rsidP="002C2C57">
                                  <w:r>
                                    <w:rPr>
                                      <w:rFonts w:ascii="Sakkal Majalla" w:eastAsia="Calibri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lang w:val="en-US" w:bidi="ar-DZ"/>
                                    </w:rPr>
                                    <w:t>0.</w:t>
                                  </w:r>
                                  <w:r>
                                    <w:rPr>
                                      <w:rFonts w:ascii="Sakkal Majalla" w:eastAsia="Calibri" w:hAnsi="Sakkal Majalla" w:cs="Sakkal Majalla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968ADA" id="Text Box 158" o:spid="_x0000_s1281" type="#_x0000_t202" style="position:absolute;left:0;text-align:left;margin-left:3.9pt;margin-top:24.75pt;width:44.85pt;height:27.7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" filled="f" stroked="f" strokeweight=".5pt">
                      <v:textbox>
                        <w:txbxContent>
                          <w:p w14:paraId="6EF32C4D" w14:textId="77777777" w:rsidR="002C2C57" w:rsidRDefault="002C2C57" w:rsidP="002C2C57">
                            <w:r>
                              <w:rPr>
                                <w:rFonts w:ascii="Sakkal Majalla" w:eastAsia="Calibri" w:hAnsi="Sakkal Majalla" w:cs="Sakkal Majalla"/>
                                <w:b/>
                                <w:bCs/>
                                <w:sz w:val="28"/>
                                <w:szCs w:val="28"/>
                                <w:lang w:val="en-US" w:bidi="ar-DZ"/>
                              </w:rPr>
                              <w:t>0.</w:t>
                            </w:r>
                            <w:r>
                              <w:rPr>
                                <w:rFonts w:ascii="Sakkal Majalla" w:eastAsia="Calibri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20E69">
              <w:rPr>
                <w:rFonts w:ascii="Sakkal Majalla" w:eastAsia="Calibri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43A8E796" wp14:editId="41C941CE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543560</wp:posOffset>
                      </wp:positionV>
                      <wp:extent cx="641350" cy="352425"/>
                      <wp:effectExtent l="0" t="0" r="0" b="0"/>
                      <wp:wrapNone/>
                      <wp:docPr id="903" name="Text Box 9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41350" cy="352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0BAD4E85" w14:textId="77777777" w:rsidR="002C2C57" w:rsidRDefault="002C2C57" w:rsidP="002C2C57">
                                  <w:r>
                                    <w:rPr>
                                      <w:rFonts w:ascii="Sakkal Majalla" w:eastAsia="Calibri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lang w:val="en-US" w:bidi="ar-DZ"/>
                                    </w:rPr>
                                    <w:t>0.</w:t>
                                  </w:r>
                                  <w:r>
                                    <w:rPr>
                                      <w:rFonts w:ascii="Sakkal Majalla" w:eastAsia="Calibri" w:hAnsi="Sakkal Majalla" w:cs="Sakkal Majalla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Sakkal Majalla" w:eastAsia="Calibri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lang w:val="en-US" w:bidi="ar-DZ"/>
                                    </w:rPr>
                                    <w:t xml:space="preserve">5 x </w:t>
                                  </w:r>
                                  <w:r>
                                    <w:rPr>
                                      <w:rFonts w:ascii="Sakkal Majalla" w:eastAsia="Calibri" w:hAnsi="Sakkal Majalla" w:cs="Sakkal Majalla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A8E796" id="Text Box 903" o:spid="_x0000_s1282" type="#_x0000_t202" style="position:absolute;left:0;text-align:left;margin-left:-5.4pt;margin-top:42.8pt;width:50.5pt;height:27.7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" filled="f" stroked="f" strokeweight=".5pt">
                      <v:textbox>
                        <w:txbxContent>
                          <w:p w14:paraId="0BAD4E85" w14:textId="77777777" w:rsidR="002C2C57" w:rsidRDefault="002C2C57" w:rsidP="002C2C57">
                            <w:r>
                              <w:rPr>
                                <w:rFonts w:ascii="Sakkal Majalla" w:eastAsia="Calibri" w:hAnsi="Sakkal Majalla" w:cs="Sakkal Majalla"/>
                                <w:b/>
                                <w:bCs/>
                                <w:sz w:val="28"/>
                                <w:szCs w:val="28"/>
                                <w:lang w:val="en-US" w:bidi="ar-DZ"/>
                              </w:rPr>
                              <w:t>0.</w:t>
                            </w:r>
                            <w:r>
                              <w:rPr>
                                <w:rFonts w:ascii="Sakkal Majalla" w:eastAsia="Calibri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2</w:t>
                            </w:r>
                            <w:r>
                              <w:rPr>
                                <w:rFonts w:ascii="Sakkal Majalla" w:eastAsia="Calibri" w:hAnsi="Sakkal Majalla" w:cs="Sakkal Majalla"/>
                                <w:b/>
                                <w:bCs/>
                                <w:sz w:val="28"/>
                                <w:szCs w:val="28"/>
                                <w:lang w:val="en-US" w:bidi="ar-DZ"/>
                              </w:rPr>
                              <w:t xml:space="preserve">5 x </w:t>
                            </w:r>
                            <w:r>
                              <w:rPr>
                                <w:rFonts w:ascii="Sakkal Majalla" w:eastAsia="Calibri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20E69">
              <w:rPr>
                <w:rFonts w:ascii="Sakkal Majalla" w:eastAsia="Calibri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60EE4D48" wp14:editId="3117AE01">
                      <wp:simplePos x="0" y="0"/>
                      <wp:positionH relativeFrom="column">
                        <wp:posOffset>-22030</wp:posOffset>
                      </wp:positionH>
                      <wp:positionV relativeFrom="paragraph">
                        <wp:posOffset>888365</wp:posOffset>
                      </wp:positionV>
                      <wp:extent cx="641350" cy="352425"/>
                      <wp:effectExtent l="0" t="0" r="0" b="0"/>
                      <wp:wrapNone/>
                      <wp:docPr id="904" name="Text Box 9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41350" cy="352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1F239D70" w14:textId="77777777" w:rsidR="002C2C57" w:rsidRDefault="002C2C57" w:rsidP="002C2C57">
                                  <w:r>
                                    <w:rPr>
                                      <w:rFonts w:ascii="Sakkal Majalla" w:eastAsia="Calibri" w:hAnsi="Sakkal Majalla" w:cs="Sakkal Majalla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0.5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EE4D48" id="Text Box 904" o:spid="_x0000_s1283" type="#_x0000_t202" style="position:absolute;left:0;text-align:left;margin-left:-1.75pt;margin-top:69.95pt;width:50.5pt;height:27.7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" filled="f" stroked="f" strokeweight=".5pt">
                      <v:textbox>
                        <w:txbxContent>
                          <w:p w14:paraId="1F239D70" w14:textId="77777777" w:rsidR="002C2C57" w:rsidRDefault="002C2C57" w:rsidP="002C2C57">
                            <w:r>
                              <w:rPr>
                                <w:rFonts w:ascii="Sakkal Majalla" w:eastAsia="Calibri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0.5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20E69">
              <w:rPr>
                <w:rFonts w:ascii="Sakkal Majalla" w:eastAsia="Calibri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747B36F3" wp14:editId="35F7F945">
                      <wp:simplePos x="0" y="0"/>
                      <wp:positionH relativeFrom="column">
                        <wp:posOffset>-27940</wp:posOffset>
                      </wp:positionH>
                      <wp:positionV relativeFrom="paragraph">
                        <wp:posOffset>1119065</wp:posOffset>
                      </wp:positionV>
                      <wp:extent cx="641350" cy="352425"/>
                      <wp:effectExtent l="0" t="0" r="0" b="0"/>
                      <wp:wrapNone/>
                      <wp:docPr id="905" name="Text Box 9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41350" cy="352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87EC1EE" w14:textId="77777777" w:rsidR="002C2C57" w:rsidRDefault="002C2C57" w:rsidP="002C2C57">
                                  <w:r>
                                    <w:rPr>
                                      <w:rFonts w:ascii="Sakkal Majalla" w:eastAsia="Calibri" w:hAnsi="Sakkal Majalla" w:cs="Sakkal Majalla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0.5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7B36F3" id="Text Box 905" o:spid="_x0000_s1284" type="#_x0000_t202" style="position:absolute;left:0;text-align:left;margin-left:-2.2pt;margin-top:88.1pt;width:50.5pt;height:27.7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" filled="f" stroked="f" strokeweight=".5pt">
                      <v:textbox>
                        <w:txbxContent>
                          <w:p w14:paraId="387EC1EE" w14:textId="77777777" w:rsidR="002C2C57" w:rsidRDefault="002C2C57" w:rsidP="002C2C57">
                            <w:r>
                              <w:rPr>
                                <w:rFonts w:ascii="Sakkal Majalla" w:eastAsia="Calibri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0.5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20E69">
              <w:rPr>
                <w:rFonts w:ascii="Sakkal Majalla" w:eastAsia="Calibri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 wp14:anchorId="0522A29D" wp14:editId="1CC50CA5">
                      <wp:simplePos x="0" y="0"/>
                      <wp:positionH relativeFrom="column">
                        <wp:posOffset>-25205</wp:posOffset>
                      </wp:positionH>
                      <wp:positionV relativeFrom="paragraph">
                        <wp:posOffset>1341120</wp:posOffset>
                      </wp:positionV>
                      <wp:extent cx="641350" cy="352425"/>
                      <wp:effectExtent l="0" t="0" r="0" b="0"/>
                      <wp:wrapNone/>
                      <wp:docPr id="907" name="Text Box 9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41350" cy="352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1FA77949" w14:textId="77777777" w:rsidR="002C2C57" w:rsidRDefault="002C2C57" w:rsidP="002C2C57">
                                  <w:r>
                                    <w:rPr>
                                      <w:rFonts w:ascii="Sakkal Majalla" w:eastAsia="Calibri" w:hAnsi="Sakkal Majalla" w:cs="Sakkal Majalla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0.25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22A29D" id="Text Box 907" o:spid="_x0000_s1285" type="#_x0000_t202" style="position:absolute;left:0;text-align:left;margin-left:-2pt;margin-top:105.6pt;width:50.5pt;height:27.7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" filled="f" stroked="f" strokeweight=".5pt">
                      <v:textbox>
                        <w:txbxContent>
                          <w:p w14:paraId="1FA77949" w14:textId="77777777" w:rsidR="002C2C57" w:rsidRDefault="002C2C57" w:rsidP="002C2C57">
                            <w:r>
                              <w:rPr>
                                <w:rFonts w:ascii="Sakkal Majalla" w:eastAsia="Calibri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0.25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20E69">
              <w:rPr>
                <w:rFonts w:ascii="Sakkal Majalla" w:eastAsia="Calibri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82144" behindDoc="0" locked="0" layoutInCell="1" allowOverlap="1" wp14:anchorId="4E82E4D7" wp14:editId="0E91F037">
                      <wp:simplePos x="0" y="0"/>
                      <wp:positionH relativeFrom="column">
                        <wp:posOffset>-66626</wp:posOffset>
                      </wp:positionH>
                      <wp:positionV relativeFrom="paragraph">
                        <wp:posOffset>1574165</wp:posOffset>
                      </wp:positionV>
                      <wp:extent cx="641350" cy="352425"/>
                      <wp:effectExtent l="0" t="0" r="0" b="0"/>
                      <wp:wrapNone/>
                      <wp:docPr id="906" name="Text Box 9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41350" cy="352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BCB34EE" w14:textId="77777777" w:rsidR="002C2C57" w:rsidRDefault="002C2C57" w:rsidP="002C2C57">
                                  <w:r>
                                    <w:rPr>
                                      <w:rFonts w:ascii="Sakkal Majalla" w:eastAsia="Calibri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lang w:val="en-US" w:bidi="ar-DZ"/>
                                    </w:rPr>
                                    <w:t>0.</w:t>
                                  </w:r>
                                  <w:r>
                                    <w:rPr>
                                      <w:rFonts w:ascii="Sakkal Majalla" w:eastAsia="Calibri" w:hAnsi="Sakkal Majalla" w:cs="Sakkal Majalla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Sakkal Majalla" w:eastAsia="Calibri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lang w:val="en-US" w:bidi="ar-DZ"/>
                                    </w:rPr>
                                    <w:t xml:space="preserve">5 x </w:t>
                                  </w:r>
                                  <w:r>
                                    <w:rPr>
                                      <w:rFonts w:ascii="Sakkal Majalla" w:eastAsia="Calibri" w:hAnsi="Sakkal Majalla" w:cs="Sakkal Majalla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82E4D7" id="Text Box 906" o:spid="_x0000_s1286" type="#_x0000_t202" style="position:absolute;left:0;text-align:left;margin-left:-5.25pt;margin-top:123.95pt;width:50.5pt;height:27.7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" filled="f" stroked="f" strokeweight=".5pt">
                      <v:textbox>
                        <w:txbxContent>
                          <w:p w14:paraId="3BCB34EE" w14:textId="77777777" w:rsidR="002C2C57" w:rsidRDefault="002C2C57" w:rsidP="002C2C57">
                            <w:r>
                              <w:rPr>
                                <w:rFonts w:ascii="Sakkal Majalla" w:eastAsia="Calibri" w:hAnsi="Sakkal Majalla" w:cs="Sakkal Majalla"/>
                                <w:b/>
                                <w:bCs/>
                                <w:sz w:val="28"/>
                                <w:szCs w:val="28"/>
                                <w:lang w:val="en-US" w:bidi="ar-DZ"/>
                              </w:rPr>
                              <w:t>0.</w:t>
                            </w:r>
                            <w:r>
                              <w:rPr>
                                <w:rFonts w:ascii="Sakkal Majalla" w:eastAsia="Calibri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2</w:t>
                            </w:r>
                            <w:r>
                              <w:rPr>
                                <w:rFonts w:ascii="Sakkal Majalla" w:eastAsia="Calibri" w:hAnsi="Sakkal Majalla" w:cs="Sakkal Majalla"/>
                                <w:b/>
                                <w:bCs/>
                                <w:sz w:val="28"/>
                                <w:szCs w:val="28"/>
                                <w:lang w:val="en-US" w:bidi="ar-DZ"/>
                              </w:rPr>
                              <w:t xml:space="preserve">5 x </w:t>
                            </w:r>
                            <w:r>
                              <w:rPr>
                                <w:rFonts w:ascii="Sakkal Majalla" w:eastAsia="Calibri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20E69">
              <w:rPr>
                <w:rFonts w:ascii="Sakkal Majalla" w:eastAsia="Calibri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84192" behindDoc="0" locked="0" layoutInCell="1" allowOverlap="1" wp14:anchorId="0FB914DF" wp14:editId="4A626CE7">
                      <wp:simplePos x="0" y="0"/>
                      <wp:positionH relativeFrom="column">
                        <wp:posOffset>-71755</wp:posOffset>
                      </wp:positionH>
                      <wp:positionV relativeFrom="paragraph">
                        <wp:posOffset>1813023</wp:posOffset>
                      </wp:positionV>
                      <wp:extent cx="641350" cy="352425"/>
                      <wp:effectExtent l="0" t="0" r="0" b="0"/>
                      <wp:wrapNone/>
                      <wp:docPr id="908" name="Text Box 9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41350" cy="352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7099C22A" w14:textId="77777777" w:rsidR="002C2C57" w:rsidRDefault="002C2C57" w:rsidP="002C2C57">
                                  <w:r>
                                    <w:rPr>
                                      <w:rFonts w:ascii="Sakkal Majalla" w:eastAsia="Calibri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lang w:val="en-US" w:bidi="ar-DZ"/>
                                    </w:rPr>
                                    <w:t>0.</w:t>
                                  </w:r>
                                  <w:r>
                                    <w:rPr>
                                      <w:rFonts w:ascii="Sakkal Majalla" w:eastAsia="Calibri" w:hAnsi="Sakkal Majalla" w:cs="Sakkal Majalla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Sakkal Majalla" w:eastAsia="Calibri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lang w:val="en-US" w:bidi="ar-DZ"/>
                                    </w:rPr>
                                    <w:t xml:space="preserve">5 x </w:t>
                                  </w:r>
                                  <w:r>
                                    <w:rPr>
                                      <w:rFonts w:ascii="Sakkal Majalla" w:eastAsia="Calibri" w:hAnsi="Sakkal Majalla" w:cs="Sakkal Majalla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B914DF" id="Text Box 908" o:spid="_x0000_s1287" type="#_x0000_t202" style="position:absolute;left:0;text-align:left;margin-left:-5.65pt;margin-top:142.75pt;width:50.5pt;height:27.7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" filled="f" stroked="f" strokeweight=".5pt">
                      <v:textbox>
                        <w:txbxContent>
                          <w:p w14:paraId="7099C22A" w14:textId="77777777" w:rsidR="002C2C57" w:rsidRDefault="002C2C57" w:rsidP="002C2C57">
                            <w:r>
                              <w:rPr>
                                <w:rFonts w:ascii="Sakkal Majalla" w:eastAsia="Calibri" w:hAnsi="Sakkal Majalla" w:cs="Sakkal Majalla"/>
                                <w:b/>
                                <w:bCs/>
                                <w:sz w:val="28"/>
                                <w:szCs w:val="28"/>
                                <w:lang w:val="en-US" w:bidi="ar-DZ"/>
                              </w:rPr>
                              <w:t>0.</w:t>
                            </w:r>
                            <w:r>
                              <w:rPr>
                                <w:rFonts w:ascii="Sakkal Majalla" w:eastAsia="Calibri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2</w:t>
                            </w:r>
                            <w:r>
                              <w:rPr>
                                <w:rFonts w:ascii="Sakkal Majalla" w:eastAsia="Calibri" w:hAnsi="Sakkal Majalla" w:cs="Sakkal Majalla"/>
                                <w:b/>
                                <w:bCs/>
                                <w:sz w:val="28"/>
                                <w:szCs w:val="28"/>
                                <w:lang w:val="en-US" w:bidi="ar-DZ"/>
                              </w:rPr>
                              <w:t xml:space="preserve">5 x </w:t>
                            </w:r>
                            <w:r>
                              <w:rPr>
                                <w:rFonts w:ascii="Sakkal Majalla" w:eastAsia="Calibri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Sakkal Majalla" w:eastAsia="Calibri" w:hAnsi="Sakkal Majalla" w:cs="Sakkal Majalla" w:hint="cs"/>
                <w:b/>
                <w:bCs/>
                <w:noProof/>
                <w:sz w:val="28"/>
                <w:szCs w:val="28"/>
                <w:rtl/>
                <w:lang w:eastAsia="fr-FR"/>
              </w:rPr>
              <w:t>0.5</w:t>
            </w:r>
          </w:p>
        </w:tc>
        <w:tc>
          <w:tcPr>
            <w:tcW w:w="612" w:type="dxa"/>
          </w:tcPr>
          <w:p w14:paraId="78C71FAC" w14:textId="77777777" w:rsidR="002C2C57" w:rsidRDefault="002C2C57" w:rsidP="00D506D6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val="fr-FR" w:bidi="ar-DZ"/>
              </w:rPr>
              <w:t>02</w:t>
            </w:r>
          </w:p>
          <w:p w14:paraId="0A16F888" w14:textId="77777777" w:rsidR="002C2C57" w:rsidRDefault="002C2C57" w:rsidP="00D506D6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val="fr-FR" w:bidi="ar-DZ"/>
              </w:rPr>
              <w:t>01</w:t>
            </w:r>
          </w:p>
          <w:p w14:paraId="2E493460" w14:textId="77777777" w:rsidR="002C2C57" w:rsidRDefault="002C2C57" w:rsidP="00D506D6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val="fr-FR" w:bidi="ar-DZ"/>
              </w:rPr>
              <w:t>01.5</w:t>
            </w:r>
          </w:p>
          <w:p w14:paraId="496B1ED7" w14:textId="77777777" w:rsidR="002C2C57" w:rsidRPr="00020E69" w:rsidRDefault="002C2C57" w:rsidP="00D506D6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lang w:val="fr-FR"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val="fr-FR" w:bidi="ar-DZ"/>
              </w:rPr>
              <w:t>0.5</w:t>
            </w:r>
          </w:p>
        </w:tc>
      </w:tr>
      <w:tr w:rsidR="002C2C57" w:rsidRPr="00020E69" w14:paraId="1345B9BF" w14:textId="77777777" w:rsidTr="00D506D6">
        <w:tc>
          <w:tcPr>
            <w:tcW w:w="1095" w:type="dxa"/>
            <w:vAlign w:val="center"/>
          </w:tcPr>
          <w:p w14:paraId="48C1004A" w14:textId="77777777" w:rsidR="002C2C57" w:rsidRPr="00020E69" w:rsidRDefault="002C2C57" w:rsidP="00D506D6">
            <w:pPr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proofErr w:type="spellStart"/>
            <w:r w:rsidRPr="00020E69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الإنسجام</w:t>
            </w:r>
            <w:proofErr w:type="spellEnd"/>
          </w:p>
        </w:tc>
        <w:tc>
          <w:tcPr>
            <w:tcW w:w="871" w:type="dxa"/>
            <w:vAlign w:val="center"/>
          </w:tcPr>
          <w:p w14:paraId="2F35021B" w14:textId="77777777" w:rsidR="002C2C57" w:rsidRPr="00020E69" w:rsidRDefault="002C2C57" w:rsidP="00D506D6">
            <w:pPr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020E69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كل</w:t>
            </w:r>
          </w:p>
          <w:p w14:paraId="1F9E9CE1" w14:textId="77777777" w:rsidR="002C2C57" w:rsidRPr="00020E69" w:rsidRDefault="002C2C57" w:rsidP="00D506D6">
            <w:pPr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020E69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الأسئلة</w:t>
            </w:r>
          </w:p>
        </w:tc>
        <w:tc>
          <w:tcPr>
            <w:tcW w:w="7299" w:type="dxa"/>
          </w:tcPr>
          <w:p w14:paraId="22F519C4" w14:textId="77777777" w:rsidR="002C2C57" w:rsidRPr="0090297E" w:rsidRDefault="002C2C57" w:rsidP="002C2C57">
            <w:pPr>
              <w:numPr>
                <w:ilvl w:val="0"/>
                <w:numId w:val="12"/>
              </w:numPr>
              <w:spacing w:line="276" w:lineRule="auto"/>
              <w:contextualSpacing/>
              <w:rPr>
                <w:rFonts w:ascii="Sakkal Majalla" w:eastAsia="Calibri" w:hAnsi="Sakkal Majalla" w:cs="Sakkal Majalla"/>
                <w:b/>
                <w:bCs/>
                <w:sz w:val="30"/>
                <w:szCs w:val="30"/>
                <w:rtl/>
                <w:lang w:bidi="ar-DZ"/>
              </w:rPr>
            </w:pPr>
            <w:r w:rsidRPr="0090297E">
              <w:rPr>
                <w:rFonts w:ascii="Sakkal Majalla" w:eastAsia="Calibri" w:hAnsi="Sakkal Majalla" w:cs="Sakkal Majalla"/>
                <w:b/>
                <w:bCs/>
                <w:sz w:val="30"/>
                <w:szCs w:val="30"/>
                <w:rtl/>
                <w:lang w:bidi="ar-DZ"/>
              </w:rPr>
              <w:t>التعبير بلغة علمية سليمة</w:t>
            </w:r>
          </w:p>
          <w:p w14:paraId="2FEA2642" w14:textId="77777777" w:rsidR="002C2C57" w:rsidRPr="0090297E" w:rsidRDefault="002C2C57" w:rsidP="002C2C57">
            <w:pPr>
              <w:numPr>
                <w:ilvl w:val="0"/>
                <w:numId w:val="12"/>
              </w:numPr>
              <w:spacing w:line="276" w:lineRule="auto"/>
              <w:contextualSpacing/>
              <w:rPr>
                <w:rFonts w:ascii="Sakkal Majalla" w:eastAsia="Calibri" w:hAnsi="Sakkal Majalla" w:cs="Sakkal Majalla"/>
                <w:b/>
                <w:bCs/>
                <w:sz w:val="30"/>
                <w:szCs w:val="30"/>
                <w:rtl/>
                <w:lang w:bidi="ar-DZ"/>
              </w:rPr>
            </w:pPr>
            <w:r w:rsidRPr="0090297E">
              <w:rPr>
                <w:rFonts w:ascii="Sakkal Majalla" w:eastAsia="Calibri" w:hAnsi="Sakkal Majalla" w:cs="Sakkal Majalla"/>
                <w:b/>
                <w:bCs/>
                <w:sz w:val="30"/>
                <w:szCs w:val="30"/>
                <w:rtl/>
                <w:lang w:bidi="ar-DZ"/>
              </w:rPr>
              <w:t>التسلسل المنطقي للأفكار</w:t>
            </w:r>
          </w:p>
          <w:p w14:paraId="44CA7257" w14:textId="77777777" w:rsidR="002C2C57" w:rsidRPr="0090297E" w:rsidRDefault="002C2C57" w:rsidP="002C2C57">
            <w:pPr>
              <w:numPr>
                <w:ilvl w:val="0"/>
                <w:numId w:val="12"/>
              </w:numPr>
              <w:spacing w:line="276" w:lineRule="auto"/>
              <w:contextualSpacing/>
              <w:rPr>
                <w:rFonts w:ascii="Sakkal Majalla" w:eastAsia="Calibri" w:hAnsi="Sakkal Majalla" w:cs="Sakkal Majalla"/>
                <w:b/>
                <w:bCs/>
                <w:sz w:val="30"/>
                <w:szCs w:val="30"/>
                <w:rtl/>
                <w:lang w:bidi="ar-DZ"/>
              </w:rPr>
            </w:pPr>
            <w:r w:rsidRPr="0090297E">
              <w:rPr>
                <w:rFonts w:ascii="Sakkal Majalla" w:eastAsia="Calibri" w:hAnsi="Sakkal Majalla" w:cs="Sakkal Majalla"/>
                <w:b/>
                <w:bCs/>
                <w:sz w:val="30"/>
                <w:szCs w:val="30"/>
                <w:rtl/>
                <w:lang w:bidi="ar-DZ"/>
              </w:rPr>
              <w:t xml:space="preserve">دقة الإجابة (استعمال </w:t>
            </w:r>
            <w:r>
              <w:rPr>
                <w:rFonts w:ascii="Sakkal Majalla" w:eastAsia="Calibri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المصطلحات العلمية،</w:t>
            </w:r>
            <w:r w:rsidRPr="0090297E">
              <w:rPr>
                <w:rFonts w:ascii="Sakkal Majalla" w:eastAsia="Calibri" w:hAnsi="Sakkal Majalla" w:cs="Sakkal Majalla"/>
                <w:b/>
                <w:bCs/>
                <w:sz w:val="30"/>
                <w:szCs w:val="30"/>
                <w:rtl/>
                <w:lang w:bidi="ar-DZ"/>
              </w:rPr>
              <w:t xml:space="preserve"> واحترام </w:t>
            </w:r>
            <w:proofErr w:type="gramStart"/>
            <w:r w:rsidRPr="0090297E">
              <w:rPr>
                <w:rFonts w:ascii="Sakkal Majalla" w:eastAsia="Calibri" w:hAnsi="Sakkal Majalla" w:cs="Sakkal Majalla"/>
                <w:b/>
                <w:bCs/>
                <w:sz w:val="30"/>
                <w:szCs w:val="30"/>
                <w:rtl/>
                <w:lang w:bidi="ar-DZ"/>
              </w:rPr>
              <w:t xml:space="preserve">الرموز </w:t>
            </w:r>
            <w:r>
              <w:rPr>
                <w:rFonts w:ascii="Sakkal Majalla" w:eastAsia="Calibri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،</w:t>
            </w:r>
            <w:proofErr w:type="gramEnd"/>
            <w:r>
              <w:rPr>
                <w:rFonts w:ascii="Sakkal Majalla" w:eastAsia="Calibri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 xml:space="preserve"> والوحدات</w:t>
            </w:r>
            <w:r w:rsidRPr="0090297E">
              <w:rPr>
                <w:rFonts w:ascii="Sakkal Majalla" w:eastAsia="Calibri" w:hAnsi="Sakkal Majalla" w:cs="Sakkal Majalla"/>
                <w:b/>
                <w:bCs/>
                <w:sz w:val="30"/>
                <w:szCs w:val="30"/>
                <w:rtl/>
                <w:lang w:bidi="ar-DZ"/>
              </w:rPr>
              <w:t>..)</w:t>
            </w:r>
          </w:p>
        </w:tc>
        <w:tc>
          <w:tcPr>
            <w:tcW w:w="1008" w:type="dxa"/>
            <w:vAlign w:val="center"/>
          </w:tcPr>
          <w:p w14:paraId="25914E92" w14:textId="77777777" w:rsidR="002C2C57" w:rsidRPr="00020E69" w:rsidRDefault="002C2C57" w:rsidP="00D506D6">
            <w:pPr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0.75</w:t>
            </w:r>
          </w:p>
        </w:tc>
        <w:tc>
          <w:tcPr>
            <w:tcW w:w="612" w:type="dxa"/>
            <w:vAlign w:val="center"/>
          </w:tcPr>
          <w:p w14:paraId="527FFE25" w14:textId="77777777" w:rsidR="002C2C57" w:rsidRPr="00020E69" w:rsidRDefault="002C2C57" w:rsidP="00D506D6">
            <w:pPr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020E69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0.75</w:t>
            </w:r>
          </w:p>
        </w:tc>
      </w:tr>
      <w:tr w:rsidR="002C2C57" w:rsidRPr="00020E69" w14:paraId="513ED731" w14:textId="77777777" w:rsidTr="00D506D6">
        <w:tc>
          <w:tcPr>
            <w:tcW w:w="1095" w:type="dxa"/>
            <w:vAlign w:val="center"/>
          </w:tcPr>
          <w:p w14:paraId="74F381DE" w14:textId="77777777" w:rsidR="002C2C57" w:rsidRPr="00020E69" w:rsidRDefault="002C2C57" w:rsidP="00D506D6">
            <w:pPr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020E69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الإبداع</w:t>
            </w:r>
          </w:p>
          <w:p w14:paraId="3CCA054E" w14:textId="77777777" w:rsidR="002C2C57" w:rsidRPr="00020E69" w:rsidRDefault="002C2C57" w:rsidP="00D506D6">
            <w:pPr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020E69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والإتقان</w:t>
            </w:r>
          </w:p>
        </w:tc>
        <w:tc>
          <w:tcPr>
            <w:tcW w:w="871" w:type="dxa"/>
            <w:vAlign w:val="center"/>
          </w:tcPr>
          <w:p w14:paraId="2D3A4B4B" w14:textId="77777777" w:rsidR="002C2C57" w:rsidRPr="00020E69" w:rsidRDefault="002C2C57" w:rsidP="00D506D6">
            <w:pPr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020E69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كل</w:t>
            </w:r>
          </w:p>
          <w:p w14:paraId="30673A70" w14:textId="77777777" w:rsidR="002C2C57" w:rsidRPr="00020E69" w:rsidRDefault="002C2C57" w:rsidP="00D506D6">
            <w:pPr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020E69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الأسئلة</w:t>
            </w:r>
          </w:p>
        </w:tc>
        <w:tc>
          <w:tcPr>
            <w:tcW w:w="7299" w:type="dxa"/>
            <w:vAlign w:val="center"/>
          </w:tcPr>
          <w:p w14:paraId="0339AB64" w14:textId="77777777" w:rsidR="002C2C57" w:rsidRPr="0090297E" w:rsidRDefault="002C2C57" w:rsidP="002C2C57">
            <w:pPr>
              <w:numPr>
                <w:ilvl w:val="0"/>
                <w:numId w:val="13"/>
              </w:numPr>
              <w:contextualSpacing/>
              <w:jc w:val="center"/>
              <w:rPr>
                <w:rFonts w:ascii="Sakkal Majalla" w:eastAsia="Calibri" w:hAnsi="Sakkal Majalla" w:cs="Sakkal Majalla"/>
                <w:b/>
                <w:bCs/>
                <w:sz w:val="30"/>
                <w:szCs w:val="30"/>
                <w:rtl/>
                <w:lang w:bidi="ar-DZ"/>
              </w:rPr>
            </w:pPr>
            <w:r w:rsidRPr="0090297E">
              <w:rPr>
                <w:rFonts w:ascii="Sakkal Majalla" w:eastAsia="Calibri" w:hAnsi="Sakkal Majalla" w:cs="Sakkal Majalla"/>
                <w:b/>
                <w:bCs/>
                <w:sz w:val="30"/>
                <w:szCs w:val="30"/>
                <w:rtl/>
                <w:lang w:bidi="ar-DZ"/>
              </w:rPr>
              <w:t>وضوح الخط</w:t>
            </w:r>
          </w:p>
          <w:p w14:paraId="5670C07E" w14:textId="77777777" w:rsidR="002C2C57" w:rsidRPr="00F87E8E" w:rsidRDefault="002C2C57" w:rsidP="002C2C57">
            <w:pPr>
              <w:numPr>
                <w:ilvl w:val="0"/>
                <w:numId w:val="13"/>
              </w:numPr>
              <w:contextualSpacing/>
              <w:jc w:val="center"/>
              <w:rPr>
                <w:rFonts w:ascii="Sakkal Majalla" w:eastAsia="Calibri" w:hAnsi="Sakkal Majalla" w:cs="Sakkal Majalla"/>
                <w:b/>
                <w:bCs/>
                <w:sz w:val="30"/>
                <w:szCs w:val="30"/>
                <w:rtl/>
                <w:lang w:bidi="ar-DZ"/>
              </w:rPr>
            </w:pPr>
            <w:r w:rsidRPr="0090297E">
              <w:rPr>
                <w:rFonts w:ascii="Sakkal Majalla" w:eastAsia="Calibri" w:hAnsi="Sakkal Majalla" w:cs="Sakkal Majalla"/>
                <w:b/>
                <w:bCs/>
                <w:sz w:val="30"/>
                <w:szCs w:val="30"/>
                <w:rtl/>
                <w:lang w:bidi="ar-DZ"/>
              </w:rPr>
              <w:t>تنظيم الفقرات</w:t>
            </w:r>
          </w:p>
        </w:tc>
        <w:tc>
          <w:tcPr>
            <w:tcW w:w="1008" w:type="dxa"/>
            <w:vAlign w:val="center"/>
          </w:tcPr>
          <w:p w14:paraId="3E957F36" w14:textId="77777777" w:rsidR="002C2C57" w:rsidRPr="00020E69" w:rsidRDefault="002C2C57" w:rsidP="00D506D6">
            <w:pPr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0.5</w:t>
            </w:r>
          </w:p>
        </w:tc>
        <w:tc>
          <w:tcPr>
            <w:tcW w:w="612" w:type="dxa"/>
            <w:vAlign w:val="center"/>
          </w:tcPr>
          <w:p w14:paraId="083E1882" w14:textId="77777777" w:rsidR="002C2C57" w:rsidRPr="00020E69" w:rsidRDefault="002C2C57" w:rsidP="00D506D6">
            <w:pPr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020E69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0.5</w:t>
            </w:r>
          </w:p>
        </w:tc>
      </w:tr>
    </w:tbl>
    <w:p w14:paraId="72D253D5" w14:textId="77777777" w:rsidR="002C2C57" w:rsidRPr="00D73AC4" w:rsidRDefault="002C2C57" w:rsidP="002C2C57">
      <w:pPr>
        <w:bidi/>
        <w:rPr>
          <w:rFonts w:ascii="Calibri" w:eastAsia="Times New Roman" w:hAnsi="Calibri" w:cs="Calibri"/>
          <w:sz w:val="28"/>
          <w:szCs w:val="28"/>
          <w:rtl/>
          <w:lang w:eastAsia="ar-SA" w:bidi="ar-DZ"/>
        </w:rPr>
      </w:pPr>
    </w:p>
    <w:p w14:paraId="70BF6D10" w14:textId="77777777" w:rsidR="002C2C57" w:rsidRPr="00215CD1" w:rsidRDefault="002C2C57" w:rsidP="002C2C57">
      <w:pPr>
        <w:bidi/>
        <w:spacing w:after="0" w:line="240" w:lineRule="auto"/>
        <w:rPr>
          <w:rFonts w:ascii="Calibri" w:eastAsia="Times New Roman" w:hAnsi="Calibri" w:cs="Calibri"/>
          <w:sz w:val="28"/>
          <w:szCs w:val="28"/>
          <w:rtl/>
          <w:lang w:eastAsia="ar-SA" w:bidi="ar-DZ"/>
        </w:rPr>
      </w:pPr>
    </w:p>
    <w:sectPr w:rsidR="002C2C57" w:rsidRPr="00215CD1" w:rsidSect="00521B26">
      <w:pgSz w:w="11906" w:h="16838"/>
      <w:pgMar w:top="567" w:right="794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DS-Digital">
    <w:altName w:val="Calibri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253EA"/>
    <w:multiLevelType w:val="hybridMultilevel"/>
    <w:tmpl w:val="ED18383E"/>
    <w:lvl w:ilvl="0" w:tplc="2496EB9A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820369"/>
    <w:multiLevelType w:val="hybridMultilevel"/>
    <w:tmpl w:val="25800058"/>
    <w:lvl w:ilvl="0" w:tplc="0C6CCE34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B74F43"/>
    <w:multiLevelType w:val="hybridMultilevel"/>
    <w:tmpl w:val="2A382890"/>
    <w:lvl w:ilvl="0" w:tplc="0C6CCE34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6C78F5"/>
    <w:multiLevelType w:val="hybridMultilevel"/>
    <w:tmpl w:val="E5AA450A"/>
    <w:lvl w:ilvl="0" w:tplc="B6822F82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  <w:i/>
        <w:i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3731C7"/>
    <w:multiLevelType w:val="hybridMultilevel"/>
    <w:tmpl w:val="7AFC8C22"/>
    <w:lvl w:ilvl="0" w:tplc="E146F14C">
      <w:start w:val="1"/>
      <w:numFmt w:val="bullet"/>
      <w:lvlText w:val=""/>
      <w:lvlJc w:val="left"/>
      <w:pPr>
        <w:ind w:left="360" w:hanging="360"/>
      </w:pPr>
      <w:rPr>
        <w:rFonts w:ascii="Wingdings" w:hAnsi="Wingdings" w:cs="Wingdings"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5" w15:restartNumberingAfterBreak="0">
    <w:nsid w:val="172F27DB"/>
    <w:multiLevelType w:val="hybridMultilevel"/>
    <w:tmpl w:val="52526CC4"/>
    <w:lvl w:ilvl="0" w:tplc="9FEA764A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385148"/>
    <w:multiLevelType w:val="hybridMultilevel"/>
    <w:tmpl w:val="1DE8A694"/>
    <w:lvl w:ilvl="0" w:tplc="0C6CCE34">
      <w:start w:val="1"/>
      <w:numFmt w:val="bullet"/>
      <w:lvlText w:val=""/>
      <w:lvlJc w:val="left"/>
      <w:pPr>
        <w:ind w:left="90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284945A0"/>
    <w:multiLevelType w:val="hybridMultilevel"/>
    <w:tmpl w:val="ED18383E"/>
    <w:lvl w:ilvl="0" w:tplc="2496EB9A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7669A2"/>
    <w:multiLevelType w:val="hybridMultilevel"/>
    <w:tmpl w:val="2CE48E50"/>
    <w:lvl w:ilvl="0" w:tplc="0C487FAA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0E355C"/>
    <w:multiLevelType w:val="hybridMultilevel"/>
    <w:tmpl w:val="B74A036C"/>
    <w:lvl w:ilvl="0" w:tplc="C8E0D35E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BD1C81"/>
    <w:multiLevelType w:val="hybridMultilevel"/>
    <w:tmpl w:val="E488F3D6"/>
    <w:lvl w:ilvl="0" w:tplc="F8E8876A">
      <w:start w:val="2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5D1B10"/>
    <w:multiLevelType w:val="multilevel"/>
    <w:tmpl w:val="87EE3FFE"/>
    <w:lvl w:ilvl="0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  <w:sz w:val="28"/>
        <w:szCs w:val="28"/>
        <w:lang w:bidi="ar-DZ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56C46B8B"/>
    <w:multiLevelType w:val="hybridMultilevel"/>
    <w:tmpl w:val="DB26FDE6"/>
    <w:lvl w:ilvl="0" w:tplc="04FEC67E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3679C3"/>
    <w:multiLevelType w:val="hybridMultilevel"/>
    <w:tmpl w:val="D9566680"/>
    <w:lvl w:ilvl="0" w:tplc="0C6CCE34">
      <w:start w:val="1"/>
      <w:numFmt w:val="bullet"/>
      <w:lvlText w:val=""/>
      <w:lvlJc w:val="left"/>
      <w:pPr>
        <w:ind w:left="90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4" w15:restartNumberingAfterBreak="0">
    <w:nsid w:val="5FDE143A"/>
    <w:multiLevelType w:val="hybridMultilevel"/>
    <w:tmpl w:val="37623C94"/>
    <w:lvl w:ilvl="0" w:tplc="9FEA764A">
      <w:start w:val="1"/>
      <w:numFmt w:val="bullet"/>
      <w:lvlText w:val=""/>
      <w:lvlJc w:val="left"/>
      <w:pPr>
        <w:ind w:left="360" w:hanging="360"/>
      </w:pPr>
      <w:rPr>
        <w:rFonts w:ascii="Wingdings" w:hAnsi="Wingdings" w:cs="Wingdings"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F76034"/>
    <w:multiLevelType w:val="hybridMultilevel"/>
    <w:tmpl w:val="E398C970"/>
    <w:lvl w:ilvl="0" w:tplc="0C6CCE34">
      <w:start w:val="1"/>
      <w:numFmt w:val="bullet"/>
      <w:lvlText w:val=""/>
      <w:lvlJc w:val="left"/>
      <w:pPr>
        <w:ind w:left="36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635297"/>
    <w:multiLevelType w:val="hybridMultilevel"/>
    <w:tmpl w:val="68FAC94A"/>
    <w:lvl w:ilvl="0" w:tplc="FE34B274">
      <w:start w:val="2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  <w:i/>
        <w:i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8F6D3E"/>
    <w:multiLevelType w:val="hybridMultilevel"/>
    <w:tmpl w:val="06AA1434"/>
    <w:lvl w:ilvl="0" w:tplc="6FE6430E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6E6821"/>
    <w:multiLevelType w:val="hybridMultilevel"/>
    <w:tmpl w:val="2F60C48C"/>
    <w:lvl w:ilvl="0" w:tplc="0C6CCE34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3D031C"/>
    <w:multiLevelType w:val="hybridMultilevel"/>
    <w:tmpl w:val="ED18383E"/>
    <w:lvl w:ilvl="0" w:tplc="2496EB9A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F54B4A"/>
    <w:multiLevelType w:val="hybridMultilevel"/>
    <w:tmpl w:val="C0C4CA9E"/>
    <w:lvl w:ilvl="0" w:tplc="8FE0FBF0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  <w:i/>
        <w:iCs/>
        <w:color w:val="auto"/>
        <w:sz w:val="32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CF45C7"/>
    <w:multiLevelType w:val="hybridMultilevel"/>
    <w:tmpl w:val="2BE2EF66"/>
    <w:lvl w:ilvl="0" w:tplc="A3045344">
      <w:start w:val="1"/>
      <w:numFmt w:val="arabicAlpha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1670203">
    <w:abstractNumId w:val="12"/>
  </w:num>
  <w:num w:numId="2" w16cid:durableId="1337730822">
    <w:abstractNumId w:val="8"/>
  </w:num>
  <w:num w:numId="3" w16cid:durableId="1864123340">
    <w:abstractNumId w:val="0"/>
  </w:num>
  <w:num w:numId="4" w16cid:durableId="1662536443">
    <w:abstractNumId w:val="19"/>
  </w:num>
  <w:num w:numId="5" w16cid:durableId="1953054291">
    <w:abstractNumId w:val="7"/>
  </w:num>
  <w:num w:numId="6" w16cid:durableId="1748650358">
    <w:abstractNumId w:val="10"/>
  </w:num>
  <w:num w:numId="7" w16cid:durableId="324096193">
    <w:abstractNumId w:val="9"/>
  </w:num>
  <w:num w:numId="8" w16cid:durableId="1957247169">
    <w:abstractNumId w:val="17"/>
  </w:num>
  <w:num w:numId="9" w16cid:durableId="367337200">
    <w:abstractNumId w:val="13"/>
  </w:num>
  <w:num w:numId="10" w16cid:durableId="130514421">
    <w:abstractNumId w:val="6"/>
  </w:num>
  <w:num w:numId="11" w16cid:durableId="1773934656">
    <w:abstractNumId w:val="18"/>
  </w:num>
  <w:num w:numId="12" w16cid:durableId="1933855201">
    <w:abstractNumId w:val="14"/>
  </w:num>
  <w:num w:numId="13" w16cid:durableId="2005207918">
    <w:abstractNumId w:val="5"/>
  </w:num>
  <w:num w:numId="14" w16cid:durableId="2128041772">
    <w:abstractNumId w:val="20"/>
  </w:num>
  <w:num w:numId="15" w16cid:durableId="1248811786">
    <w:abstractNumId w:val="11"/>
  </w:num>
  <w:num w:numId="16" w16cid:durableId="128328437">
    <w:abstractNumId w:val="4"/>
  </w:num>
  <w:num w:numId="17" w16cid:durableId="363601271">
    <w:abstractNumId w:val="16"/>
  </w:num>
  <w:num w:numId="18" w16cid:durableId="1275282214">
    <w:abstractNumId w:val="3"/>
  </w:num>
  <w:num w:numId="19" w16cid:durableId="1896424452">
    <w:abstractNumId w:val="1"/>
  </w:num>
  <w:num w:numId="20" w16cid:durableId="880752445">
    <w:abstractNumId w:val="2"/>
  </w:num>
  <w:num w:numId="21" w16cid:durableId="740904472">
    <w:abstractNumId w:val="21"/>
  </w:num>
  <w:num w:numId="22" w16cid:durableId="655962539">
    <w:abstractNumId w:val="1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6AA"/>
    <w:rsid w:val="00004017"/>
    <w:rsid w:val="00052BBC"/>
    <w:rsid w:val="00083779"/>
    <w:rsid w:val="000844D2"/>
    <w:rsid w:val="000920F1"/>
    <w:rsid w:val="000A11F4"/>
    <w:rsid w:val="00121D50"/>
    <w:rsid w:val="00164E6E"/>
    <w:rsid w:val="00171181"/>
    <w:rsid w:val="00174A76"/>
    <w:rsid w:val="001C35B2"/>
    <w:rsid w:val="001F2310"/>
    <w:rsid w:val="0021287D"/>
    <w:rsid w:val="00215CD1"/>
    <w:rsid w:val="00234F1B"/>
    <w:rsid w:val="00250B6E"/>
    <w:rsid w:val="00255AFB"/>
    <w:rsid w:val="002564CB"/>
    <w:rsid w:val="00264DCB"/>
    <w:rsid w:val="002A6F3A"/>
    <w:rsid w:val="002C2C57"/>
    <w:rsid w:val="002D3493"/>
    <w:rsid w:val="002E54F5"/>
    <w:rsid w:val="0031469D"/>
    <w:rsid w:val="00334780"/>
    <w:rsid w:val="0035407F"/>
    <w:rsid w:val="003722FD"/>
    <w:rsid w:val="00397FDE"/>
    <w:rsid w:val="003A01E5"/>
    <w:rsid w:val="003B3423"/>
    <w:rsid w:val="003C2500"/>
    <w:rsid w:val="003E42EC"/>
    <w:rsid w:val="003F115D"/>
    <w:rsid w:val="003F32CF"/>
    <w:rsid w:val="003F6B76"/>
    <w:rsid w:val="00416138"/>
    <w:rsid w:val="00440C8D"/>
    <w:rsid w:val="00475480"/>
    <w:rsid w:val="0048767D"/>
    <w:rsid w:val="004B7052"/>
    <w:rsid w:val="004C0B44"/>
    <w:rsid w:val="004F0B54"/>
    <w:rsid w:val="004F529E"/>
    <w:rsid w:val="005062DD"/>
    <w:rsid w:val="00511E55"/>
    <w:rsid w:val="00521B26"/>
    <w:rsid w:val="00521D4B"/>
    <w:rsid w:val="0053119E"/>
    <w:rsid w:val="00582D7B"/>
    <w:rsid w:val="00584319"/>
    <w:rsid w:val="005C655C"/>
    <w:rsid w:val="005C7D7C"/>
    <w:rsid w:val="005F5552"/>
    <w:rsid w:val="006071C3"/>
    <w:rsid w:val="0062417A"/>
    <w:rsid w:val="0064244C"/>
    <w:rsid w:val="00653D73"/>
    <w:rsid w:val="00654F51"/>
    <w:rsid w:val="00697983"/>
    <w:rsid w:val="006B7FB5"/>
    <w:rsid w:val="006E6299"/>
    <w:rsid w:val="00713FF9"/>
    <w:rsid w:val="00723559"/>
    <w:rsid w:val="00757A42"/>
    <w:rsid w:val="00770D3C"/>
    <w:rsid w:val="00783638"/>
    <w:rsid w:val="007C2B24"/>
    <w:rsid w:val="007D1C9D"/>
    <w:rsid w:val="007D2790"/>
    <w:rsid w:val="007D6A3C"/>
    <w:rsid w:val="00824033"/>
    <w:rsid w:val="0089766F"/>
    <w:rsid w:val="008B1976"/>
    <w:rsid w:val="008C1882"/>
    <w:rsid w:val="008C3F7D"/>
    <w:rsid w:val="008D40F3"/>
    <w:rsid w:val="009540C7"/>
    <w:rsid w:val="0097023F"/>
    <w:rsid w:val="00981EE4"/>
    <w:rsid w:val="00986F91"/>
    <w:rsid w:val="00990039"/>
    <w:rsid w:val="009A280D"/>
    <w:rsid w:val="009C2A0D"/>
    <w:rsid w:val="009E3C71"/>
    <w:rsid w:val="00A04DB1"/>
    <w:rsid w:val="00A55E45"/>
    <w:rsid w:val="00A64480"/>
    <w:rsid w:val="00AA4A66"/>
    <w:rsid w:val="00AE2DE5"/>
    <w:rsid w:val="00AE447A"/>
    <w:rsid w:val="00AF423D"/>
    <w:rsid w:val="00B14800"/>
    <w:rsid w:val="00B14E64"/>
    <w:rsid w:val="00B40DE4"/>
    <w:rsid w:val="00B62021"/>
    <w:rsid w:val="00B70EEC"/>
    <w:rsid w:val="00B933D3"/>
    <w:rsid w:val="00BA6391"/>
    <w:rsid w:val="00BB3887"/>
    <w:rsid w:val="00BE0C20"/>
    <w:rsid w:val="00BF025E"/>
    <w:rsid w:val="00C03F0D"/>
    <w:rsid w:val="00C32360"/>
    <w:rsid w:val="00C33F9D"/>
    <w:rsid w:val="00C43CE8"/>
    <w:rsid w:val="00C77135"/>
    <w:rsid w:val="00C8111F"/>
    <w:rsid w:val="00C85749"/>
    <w:rsid w:val="00CB7732"/>
    <w:rsid w:val="00CD49ED"/>
    <w:rsid w:val="00CD4E32"/>
    <w:rsid w:val="00D01B9A"/>
    <w:rsid w:val="00D133E3"/>
    <w:rsid w:val="00D26C5A"/>
    <w:rsid w:val="00D51FA2"/>
    <w:rsid w:val="00D5209E"/>
    <w:rsid w:val="00D60199"/>
    <w:rsid w:val="00D72F58"/>
    <w:rsid w:val="00D84BE1"/>
    <w:rsid w:val="00DD5838"/>
    <w:rsid w:val="00E108BB"/>
    <w:rsid w:val="00E1191E"/>
    <w:rsid w:val="00E4337D"/>
    <w:rsid w:val="00E51AC8"/>
    <w:rsid w:val="00E51AE1"/>
    <w:rsid w:val="00E54B98"/>
    <w:rsid w:val="00E82E9E"/>
    <w:rsid w:val="00EA18FA"/>
    <w:rsid w:val="00EA6800"/>
    <w:rsid w:val="00EC3676"/>
    <w:rsid w:val="00EE5907"/>
    <w:rsid w:val="00F33FC5"/>
    <w:rsid w:val="00F73F8C"/>
    <w:rsid w:val="00F835F2"/>
    <w:rsid w:val="00F92DAD"/>
    <w:rsid w:val="00FB1B36"/>
    <w:rsid w:val="00FB55A9"/>
    <w:rsid w:val="00FC5DA5"/>
    <w:rsid w:val="00FD26AA"/>
    <w:rsid w:val="00FE1538"/>
    <w:rsid w:val="00FF0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2471B"/>
  <w15:chartTrackingRefBased/>
  <w15:docId w15:val="{2E5B3C63-0BBD-4170-A9A1-2104EE477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6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900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51FA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52BBC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78363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paragraph" w:customStyle="1" w:styleId="Gdmath">
    <w:name w:val="Gdmath"/>
    <w:basedOn w:val="Normal"/>
    <w:link w:val="GdmathChar"/>
    <w:rsid w:val="001C35B2"/>
    <w:pPr>
      <w:bidi/>
      <w:spacing w:after="0" w:line="240" w:lineRule="auto"/>
      <w:jc w:val="center"/>
    </w:pPr>
    <w:rPr>
      <w:rFonts w:ascii="Times New Roman" w:hAnsi="Times New Roman" w:cs="Times New Roman"/>
      <w:bCs/>
      <w:color w:val="000000"/>
      <w:sz w:val="24"/>
      <w:szCs w:val="28"/>
    </w:rPr>
  </w:style>
  <w:style w:type="character" w:customStyle="1" w:styleId="GdmathChar">
    <w:name w:val="Gdmath Char"/>
    <w:basedOn w:val="DefaultParagraphFont"/>
    <w:link w:val="Gdmath"/>
    <w:rsid w:val="001C35B2"/>
    <w:rPr>
      <w:rFonts w:ascii="Times New Roman" w:hAnsi="Times New Roman" w:cs="Times New Roman"/>
      <w:bCs/>
      <w:color w:val="000000"/>
      <w:sz w:val="24"/>
      <w:szCs w:val="28"/>
    </w:rPr>
  </w:style>
  <w:style w:type="table" w:customStyle="1" w:styleId="TableGrid1">
    <w:name w:val="Table Grid1"/>
    <w:basedOn w:val="TableNormal"/>
    <w:next w:val="TableGrid"/>
    <w:uiPriority w:val="39"/>
    <w:rsid w:val="00D26C5A"/>
    <w:pPr>
      <w:spacing w:after="0" w:line="240" w:lineRule="auto"/>
    </w:pPr>
    <w:tblPr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</w:tblPr>
  </w:style>
  <w:style w:type="paragraph" w:styleId="NoSpacing">
    <w:name w:val="No Spacing"/>
    <w:uiPriority w:val="1"/>
    <w:qFormat/>
    <w:rsid w:val="00164E6E"/>
    <w:pPr>
      <w:spacing w:after="0" w:line="240" w:lineRule="auto"/>
    </w:pPr>
  </w:style>
  <w:style w:type="table" w:customStyle="1" w:styleId="TableGrid12">
    <w:name w:val="Table Grid12"/>
    <w:basedOn w:val="TableNormal"/>
    <w:next w:val="TableGrid"/>
    <w:uiPriority w:val="39"/>
    <w:rsid w:val="002C2C57"/>
    <w:pPr>
      <w:bidi/>
      <w:spacing w:beforeAutospacing="1" w:after="0" w:afterAutospacing="1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ou\AppData\Roaming\Microsoft\Templates\MS-14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59B694-AE4E-4757-B72F-331A244DAA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MS-14.dotm</Template>
  <TotalTime>1891</TotalTime>
  <Pages>5</Pages>
  <Words>1072</Words>
  <Characters>6116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said2024</cp:lastModifiedBy>
  <cp:revision>71</cp:revision>
  <cp:lastPrinted>2024-02-26T03:56:00Z</cp:lastPrinted>
  <dcterms:created xsi:type="dcterms:W3CDTF">2019-11-23T07:37:00Z</dcterms:created>
  <dcterms:modified xsi:type="dcterms:W3CDTF">2024-03-17T20:39:00Z</dcterms:modified>
</cp:coreProperties>
</file>
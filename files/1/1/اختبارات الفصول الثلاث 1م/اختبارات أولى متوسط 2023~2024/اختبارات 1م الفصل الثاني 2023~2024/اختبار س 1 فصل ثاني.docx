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DE72B0" w14:textId="77777777" w:rsidR="00B056F6" w:rsidRPr="00575C32" w:rsidRDefault="00B056F6" w:rsidP="00B056F6">
      <w:pPr>
        <w:bidi/>
        <w:spacing w:after="0"/>
        <w:jc w:val="center"/>
        <w:rPr>
          <w:rFonts w:asciiTheme="majorBidi" w:hAnsiTheme="majorBidi" w:cstheme="majorBidi"/>
          <w:sz w:val="28"/>
          <w:szCs w:val="28"/>
          <w:u w:val="single"/>
          <w:rtl/>
          <w:lang w:bidi="ar-DZ"/>
        </w:rPr>
      </w:pPr>
      <w:r w:rsidRPr="00575C32">
        <w:rPr>
          <w:rFonts w:asciiTheme="majorBidi" w:hAnsiTheme="majorBidi" w:cstheme="majorBidi"/>
          <w:sz w:val="28"/>
          <w:szCs w:val="28"/>
          <w:u w:val="single"/>
          <w:rtl/>
          <w:lang w:bidi="ar-DZ"/>
        </w:rPr>
        <w:t>الجمهورية الجزائرية الديمقراطية الشعبية</w:t>
      </w:r>
    </w:p>
    <w:p w14:paraId="1BE2856F" w14:textId="39074D02" w:rsidR="00B056F6" w:rsidRPr="00575C32" w:rsidRDefault="00B056F6" w:rsidP="00B056F6">
      <w:pPr>
        <w:bidi/>
        <w:spacing w:after="0"/>
        <w:rPr>
          <w:rFonts w:asciiTheme="majorBidi" w:hAnsiTheme="majorBidi" w:cstheme="majorBidi"/>
          <w:sz w:val="28"/>
          <w:szCs w:val="28"/>
          <w:u w:val="single"/>
          <w:rtl/>
          <w:lang w:bidi="ar-DZ"/>
        </w:rPr>
      </w:pPr>
      <w:r w:rsidRPr="00575C32">
        <w:rPr>
          <w:rFonts w:asciiTheme="majorBidi" w:hAnsiTheme="majorBidi" w:cstheme="majorBidi"/>
          <w:sz w:val="28"/>
          <w:szCs w:val="28"/>
          <w:rtl/>
          <w:lang w:bidi="ar-DZ"/>
        </w:rPr>
        <w:t xml:space="preserve">وزارة التربية الوطنية                                                                  </w:t>
      </w:r>
      <w:r w:rsidR="00C62084" w:rsidRPr="00575C32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     </w:t>
      </w:r>
      <w:r w:rsidR="00EB1701" w:rsidRPr="00575C32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</w:t>
      </w:r>
      <w:r w:rsidR="002358BC" w:rsidRPr="00575C32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</w:t>
      </w:r>
      <w:r w:rsidRPr="00575C32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مديرية التربية لولاية</w:t>
      </w:r>
      <w:r w:rsidR="00A944F1" w:rsidRPr="00575C3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0843A8">
        <w:rPr>
          <w:rFonts w:asciiTheme="majorBidi" w:hAnsiTheme="majorBidi" w:cstheme="majorBidi" w:hint="cs"/>
          <w:sz w:val="28"/>
          <w:szCs w:val="28"/>
          <w:rtl/>
          <w:lang w:bidi="ar-DZ"/>
        </w:rPr>
        <w:t>عين الدفلى</w:t>
      </w:r>
    </w:p>
    <w:tbl>
      <w:tblPr>
        <w:tblStyle w:val="TableGrid"/>
        <w:tblpPr w:leftFromText="141" w:rightFromText="141" w:vertAnchor="text" w:horzAnchor="margin" w:tblpX="250" w:tblpY="655"/>
        <w:tblW w:w="10601" w:type="dxa"/>
        <w:tblBorders>
          <w:top w:val="single" w:sz="4" w:space="0" w:color="auto"/>
          <w:left w:val="none" w:sz="0" w:space="0" w:color="auto"/>
          <w:bottom w:val="single" w:sz="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0A0" w:firstRow="1" w:lastRow="0" w:firstColumn="1" w:lastColumn="0" w:noHBand="0" w:noVBand="0"/>
      </w:tblPr>
      <w:tblGrid>
        <w:gridCol w:w="4381"/>
        <w:gridCol w:w="6220"/>
      </w:tblGrid>
      <w:tr w:rsidR="00A51D3B" w:rsidRPr="00575C32" w14:paraId="0AD8045F" w14:textId="77777777" w:rsidTr="00A51D3B">
        <w:trPr>
          <w:trHeight w:val="643"/>
        </w:trPr>
        <w:tc>
          <w:tcPr>
            <w:tcW w:w="4381" w:type="dxa"/>
          </w:tcPr>
          <w:p w14:paraId="5C25AF57" w14:textId="6366CB38" w:rsidR="00A51D3B" w:rsidRPr="00575C32" w:rsidRDefault="00A944F1" w:rsidP="002E0CD3">
            <w:pPr>
              <w:bidi/>
              <w:spacing w:before="120" w:after="120"/>
              <w:jc w:val="right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  <w:r w:rsidRPr="00575C32">
              <w:rPr>
                <w:rFonts w:asciiTheme="majorBidi" w:hAnsiTheme="majorBidi" w:cstheme="majorBidi" w:hint="cs"/>
                <w:sz w:val="28"/>
                <w:szCs w:val="28"/>
                <w:rtl/>
              </w:rPr>
              <w:t>المدة: ساعة</w:t>
            </w:r>
            <w:r w:rsidR="007D082A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ونصف</w:t>
            </w:r>
            <w:r w:rsidR="00A51D3B" w:rsidRPr="00575C32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6220" w:type="dxa"/>
          </w:tcPr>
          <w:p w14:paraId="2CC48967" w14:textId="51390409" w:rsidR="00A51D3B" w:rsidRPr="00575C32" w:rsidRDefault="007D082A" w:rsidP="00A51D3B">
            <w:pPr>
              <w:bidi/>
              <w:spacing w:before="120" w:after="120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 xml:space="preserve">الاختبار الثاني </w:t>
            </w:r>
            <w:r w:rsidR="009A2547">
              <w:rPr>
                <w:rFonts w:asciiTheme="majorBidi" w:hAnsiTheme="majorBidi" w:cstheme="majorBidi" w:hint="cs"/>
                <w:sz w:val="32"/>
                <w:szCs w:val="32"/>
                <w:rtl/>
              </w:rPr>
              <w:t xml:space="preserve"> </w:t>
            </w:r>
            <w:r w:rsidR="009A2547" w:rsidRPr="00340C03">
              <w:rPr>
                <w:rFonts w:asciiTheme="majorBidi" w:hAnsiTheme="majorBidi" w:cstheme="majorBidi" w:hint="cs"/>
                <w:sz w:val="32"/>
                <w:szCs w:val="32"/>
                <w:rtl/>
              </w:rPr>
              <w:t>في</w:t>
            </w:r>
            <w:r w:rsidR="00A51D3B" w:rsidRPr="00340C03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 </w:t>
            </w:r>
            <w:r w:rsidR="00A944F1" w:rsidRPr="00340C03">
              <w:rPr>
                <w:rFonts w:asciiTheme="majorBidi" w:hAnsiTheme="majorBidi" w:cstheme="majorBidi" w:hint="cs"/>
                <w:sz w:val="32"/>
                <w:szCs w:val="32"/>
                <w:rtl/>
              </w:rPr>
              <w:t>مادة: العلوم</w:t>
            </w:r>
            <w:r w:rsidR="00A51D3B" w:rsidRPr="00340C03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 الفيزيائية والتكنولوجيا</w:t>
            </w:r>
          </w:p>
        </w:tc>
      </w:tr>
    </w:tbl>
    <w:p w14:paraId="1C2C5CB9" w14:textId="64A86EE2" w:rsidR="00EB1701" w:rsidRPr="00575C32" w:rsidRDefault="00A944F1" w:rsidP="000843A8">
      <w:pPr>
        <w:bidi/>
        <w:spacing w:after="0"/>
        <w:rPr>
          <w:rFonts w:asciiTheme="majorBidi" w:hAnsiTheme="majorBidi" w:cstheme="majorBidi"/>
          <w:sz w:val="28"/>
          <w:szCs w:val="28"/>
          <w:rtl/>
          <w:lang w:val="en-US" w:bidi="ar-DZ"/>
        </w:rPr>
      </w:pPr>
      <w:r w:rsidRPr="00575C32">
        <w:rPr>
          <w:rFonts w:asciiTheme="majorBidi" w:hAnsiTheme="majorBidi" w:cstheme="majorBidi" w:hint="cs"/>
          <w:sz w:val="28"/>
          <w:szCs w:val="28"/>
          <w:rtl/>
          <w:lang w:bidi="ar-DZ"/>
        </w:rPr>
        <w:t>متوسطة:</w:t>
      </w:r>
      <w:r w:rsidR="0056556B">
        <w:rPr>
          <w:rFonts w:asciiTheme="majorBidi" w:hAnsiTheme="majorBidi" w:cstheme="majorBidi" w:hint="cs"/>
          <w:sz w:val="28"/>
          <w:szCs w:val="28"/>
          <w:rtl/>
          <w:lang w:bidi="ar-DZ"/>
        </w:rPr>
        <w:t>بوذينة الجيلالي أولاد باسة</w:t>
      </w:r>
      <w:r w:rsidRPr="00575C32">
        <w:rPr>
          <w:rFonts w:asciiTheme="majorBidi" w:hAnsiTheme="majorBidi" w:cstheme="majorBidi" w:hint="cs"/>
          <w:sz w:val="28"/>
          <w:szCs w:val="28"/>
          <w:rtl/>
          <w:lang w:bidi="ar-DZ"/>
        </w:rPr>
        <w:t> </w:t>
      </w:r>
      <w:r w:rsidR="007D082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</w:t>
      </w:r>
      <w:r w:rsidR="000843A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   </w:t>
      </w:r>
      <w:r w:rsidRPr="00575C32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      المستوى: </w:t>
      </w:r>
      <w:r w:rsidR="000843A8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الأول </w:t>
      </w:r>
      <w:r w:rsidRPr="00575C3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متوسط         </w:t>
      </w:r>
      <w:r w:rsidR="000843A8">
        <w:rPr>
          <w:rFonts w:asciiTheme="majorBidi" w:hAnsiTheme="majorBidi" w:cstheme="majorBidi" w:hint="cs"/>
          <w:sz w:val="28"/>
          <w:szCs w:val="28"/>
          <w:rtl/>
          <w:lang w:bidi="ar-DZ"/>
        </w:rPr>
        <w:t>التاريخ:</w:t>
      </w:r>
      <w:r w:rsidR="003F2FC0">
        <w:rPr>
          <w:rFonts w:asciiTheme="majorBidi" w:hAnsiTheme="majorBidi" w:cstheme="majorBidi" w:hint="cs"/>
          <w:sz w:val="28"/>
          <w:szCs w:val="28"/>
          <w:rtl/>
          <w:lang w:bidi="ar-DZ"/>
        </w:rPr>
        <w:t>06</w:t>
      </w:r>
      <w:r w:rsidR="000843A8">
        <w:rPr>
          <w:rFonts w:asciiTheme="majorBidi" w:hAnsiTheme="majorBidi" w:cstheme="majorBidi" w:hint="cs"/>
          <w:sz w:val="28"/>
          <w:szCs w:val="28"/>
          <w:rtl/>
          <w:lang w:bidi="ar-DZ"/>
        </w:rPr>
        <w:t>-</w:t>
      </w:r>
      <w:r w:rsidR="003F2FC0">
        <w:rPr>
          <w:rFonts w:asciiTheme="majorBidi" w:hAnsiTheme="majorBidi" w:cstheme="majorBidi" w:hint="cs"/>
          <w:sz w:val="28"/>
          <w:szCs w:val="28"/>
          <w:rtl/>
          <w:lang w:bidi="ar-DZ"/>
        </w:rPr>
        <w:t>0</w:t>
      </w:r>
      <w:r w:rsidR="000843A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3-2023     </w:t>
      </w:r>
    </w:p>
    <w:p w14:paraId="6CEDDF20" w14:textId="77777777" w:rsidR="00B056F6" w:rsidRPr="00575C32" w:rsidRDefault="00C62084" w:rsidP="00EB1701">
      <w:pPr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575C32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B056F6" w:rsidRPr="00575C32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Pr="00575C32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   </w:t>
      </w:r>
      <w:r w:rsidR="001E73FE" w:rsidRPr="00575C32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                 </w:t>
      </w:r>
      <w:r w:rsidR="00B056F6" w:rsidRPr="00575C32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</w:t>
      </w:r>
      <w:r w:rsidRPr="00575C32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          </w:t>
      </w:r>
      <w:r w:rsidR="00B056F6" w:rsidRPr="00575C32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</w:t>
      </w:r>
      <w:r w:rsidRPr="00575C32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2358BC" w:rsidRPr="00575C32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 </w:t>
      </w:r>
      <w:r w:rsidR="00A51D3B" w:rsidRPr="00575C32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        </w:t>
      </w:r>
      <w:r w:rsidRPr="00575C32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725B7F" w:rsidRPr="00575C32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       </w:t>
      </w:r>
    </w:p>
    <w:p w14:paraId="16C9366A" w14:textId="623D5724" w:rsidR="00A30B02" w:rsidRPr="00D16F9A" w:rsidRDefault="007D082A" w:rsidP="008C2A2E">
      <w:pPr>
        <w:bidi/>
        <w:spacing w:after="120" w:line="360" w:lineRule="auto"/>
        <w:rPr>
          <w:rFonts w:asciiTheme="majorBidi" w:hAnsiTheme="majorBidi" w:cstheme="majorBidi"/>
          <w:b/>
          <w:bCs/>
          <w:sz w:val="36"/>
          <w:szCs w:val="36"/>
          <w:u w:val="single"/>
          <w:rtl/>
        </w:rPr>
      </w:pPr>
      <w:r w:rsidRPr="00D16F9A">
        <w:rPr>
          <w:rFonts w:asciiTheme="majorBidi" w:hAnsiTheme="majorBidi" w:cstheme="majorBidi" w:hint="cs"/>
          <w:b/>
          <w:bCs/>
          <w:sz w:val="36"/>
          <w:szCs w:val="36"/>
          <w:u w:val="single"/>
          <w:rtl/>
        </w:rPr>
        <w:t>الجزء الأول (12ن)</w:t>
      </w:r>
    </w:p>
    <w:p w14:paraId="719B1FAE" w14:textId="040B3037" w:rsidR="006037CB" w:rsidRDefault="0012431D" w:rsidP="00605693">
      <w:pPr>
        <w:bidi/>
        <w:spacing w:after="120" w:line="360" w:lineRule="auto"/>
        <w:rPr>
          <w:rFonts w:asciiTheme="majorBidi" w:hAnsiTheme="majorBidi" w:cstheme="majorBidi"/>
          <w:b/>
          <w:bCs/>
          <w:sz w:val="36"/>
          <w:szCs w:val="36"/>
          <w:u w:val="single"/>
          <w:rtl/>
        </w:rPr>
      </w:pPr>
      <w:r>
        <w:rPr>
          <w:rFonts w:asciiTheme="majorBidi" w:hAnsiTheme="majorBidi" w:cstheme="majorBidi" w:hint="cs"/>
          <w:b/>
          <w:bCs/>
          <w:noProof/>
          <w:sz w:val="36"/>
          <w:szCs w:val="36"/>
          <w:u w:val="single"/>
          <w:rtl/>
          <w:lang w:val="ar-SA"/>
        </w:rPr>
        <w:pict w14:anchorId="2AD301F2">
          <v:rect id="_x0000_s2885" style="position:absolute;left:0;text-align:left;margin-left:-27.3pt;margin-top:39.1pt;width:279pt;height:161.25pt;z-index:251660288">
            <v:textbox>
              <w:txbxContent>
                <w:p w14:paraId="7BFE7C2C" w14:textId="3EBAEF41" w:rsidR="00C30BC0" w:rsidRDefault="00C30BC0" w:rsidP="00C30BC0">
                  <w:pPr>
                    <w:jc w:val="center"/>
                  </w:pPr>
                  <w:r w:rsidRPr="00C30BC0">
                    <w:rPr>
                      <w:noProof/>
                    </w:rPr>
                    <w:drawing>
                      <wp:inline distT="0" distB="0" distL="0" distR="0" wp14:anchorId="62D9981D" wp14:editId="5E9549B8">
                        <wp:extent cx="3686175" cy="2038350"/>
                        <wp:effectExtent l="0" t="0" r="0" b="0"/>
                        <wp:docPr id="3" name="Pictur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686175" cy="20383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0843A8" w:rsidRPr="00D16F9A">
        <w:rPr>
          <w:rFonts w:asciiTheme="majorBidi" w:hAnsiTheme="majorBidi" w:cstheme="majorBidi" w:hint="cs"/>
          <w:b/>
          <w:bCs/>
          <w:sz w:val="36"/>
          <w:szCs w:val="36"/>
          <w:u w:val="single"/>
          <w:rtl/>
        </w:rPr>
        <w:t>الوضعية</w:t>
      </w:r>
      <w:r w:rsidR="007D082A" w:rsidRPr="00D16F9A">
        <w:rPr>
          <w:rFonts w:asciiTheme="majorBidi" w:hAnsiTheme="majorBidi" w:cstheme="majorBidi" w:hint="cs"/>
          <w:b/>
          <w:bCs/>
          <w:sz w:val="36"/>
          <w:szCs w:val="36"/>
          <w:u w:val="single"/>
          <w:rtl/>
        </w:rPr>
        <w:t xml:space="preserve">  الأول</w:t>
      </w:r>
      <w:r w:rsidR="000843A8" w:rsidRPr="00D16F9A">
        <w:rPr>
          <w:rFonts w:asciiTheme="majorBidi" w:hAnsiTheme="majorBidi" w:cstheme="majorBidi" w:hint="cs"/>
          <w:b/>
          <w:bCs/>
          <w:sz w:val="36"/>
          <w:szCs w:val="36"/>
          <w:u w:val="single"/>
          <w:rtl/>
        </w:rPr>
        <w:t>ى</w:t>
      </w:r>
      <w:r w:rsidR="007D082A" w:rsidRPr="00D16F9A">
        <w:rPr>
          <w:rFonts w:asciiTheme="majorBidi" w:hAnsiTheme="majorBidi" w:cstheme="majorBidi" w:hint="cs"/>
          <w:b/>
          <w:bCs/>
          <w:sz w:val="36"/>
          <w:szCs w:val="36"/>
          <w:u w:val="single"/>
          <w:rtl/>
        </w:rPr>
        <w:t xml:space="preserve"> (06ن)</w:t>
      </w:r>
    </w:p>
    <w:p w14:paraId="4B45DEDA" w14:textId="77777777" w:rsidR="0012431D" w:rsidRDefault="00F46B60" w:rsidP="005B55E5">
      <w:pPr>
        <w:bidi/>
        <w:spacing w:after="0"/>
        <w:rPr>
          <w:rFonts w:asciiTheme="majorBidi" w:eastAsia="Calibri" w:hAnsiTheme="majorBidi" w:cstheme="majorBidi"/>
          <w:sz w:val="32"/>
          <w:szCs w:val="32"/>
          <w:rtl/>
          <w:lang w:val="en-US" w:bidi="ar-DZ"/>
        </w:rPr>
      </w:pPr>
      <w:r w:rsidRPr="00F46B60">
        <w:rPr>
          <w:rFonts w:asciiTheme="majorBidi" w:eastAsia="Calibri" w:hAnsiTheme="majorBidi" w:cstheme="majorBidi"/>
          <w:sz w:val="32"/>
          <w:szCs w:val="32"/>
          <w:rtl/>
          <w:lang w:val="en-US" w:bidi="ar-DZ"/>
        </w:rPr>
        <w:t xml:space="preserve">في احد الأيام كانت كوثر تشاهد شريطا علميا حول دورة </w:t>
      </w:r>
    </w:p>
    <w:p w14:paraId="47E60D66" w14:textId="77777777" w:rsidR="0012431D" w:rsidRDefault="00F46B60" w:rsidP="005B55E5">
      <w:pPr>
        <w:bidi/>
        <w:spacing w:after="0"/>
        <w:rPr>
          <w:rFonts w:asciiTheme="majorBidi" w:eastAsia="Calibri" w:hAnsiTheme="majorBidi" w:cstheme="majorBidi"/>
          <w:sz w:val="32"/>
          <w:szCs w:val="32"/>
          <w:rtl/>
          <w:lang w:val="en-US" w:bidi="ar-DZ"/>
        </w:rPr>
      </w:pPr>
      <w:r w:rsidRPr="00F46B60">
        <w:rPr>
          <w:rFonts w:asciiTheme="majorBidi" w:eastAsia="Calibri" w:hAnsiTheme="majorBidi" w:cstheme="majorBidi"/>
          <w:sz w:val="32"/>
          <w:szCs w:val="32"/>
          <w:rtl/>
          <w:lang w:val="en-US" w:bidi="ar-DZ"/>
        </w:rPr>
        <w:t>المياه</w:t>
      </w:r>
      <w:r w:rsidR="0012431D" w:rsidRPr="0012431D">
        <w:rPr>
          <w:rFonts w:asciiTheme="majorBidi" w:eastAsia="Calibri" w:hAnsiTheme="majorBidi" w:cstheme="majorBidi"/>
          <w:sz w:val="32"/>
          <w:szCs w:val="32"/>
          <w:rtl/>
          <w:lang w:val="en-US" w:bidi="ar-DZ"/>
        </w:rPr>
        <w:t xml:space="preserve"> </w:t>
      </w:r>
      <w:r w:rsidR="0012431D" w:rsidRPr="00F46B60">
        <w:rPr>
          <w:rFonts w:asciiTheme="majorBidi" w:eastAsia="Calibri" w:hAnsiTheme="majorBidi" w:cstheme="majorBidi"/>
          <w:sz w:val="32"/>
          <w:szCs w:val="32"/>
          <w:rtl/>
          <w:lang w:val="en-US" w:bidi="ar-DZ"/>
        </w:rPr>
        <w:t>في الطبيعة حيث  تحدث ظاهرة تبخر</w:t>
      </w:r>
      <w:r w:rsidR="0012431D" w:rsidRPr="0012431D">
        <w:rPr>
          <w:rFonts w:asciiTheme="majorBidi" w:eastAsia="Calibri" w:hAnsiTheme="majorBidi" w:cstheme="majorBidi"/>
          <w:sz w:val="32"/>
          <w:szCs w:val="32"/>
          <w:rtl/>
          <w:lang w:val="en-US" w:bidi="ar-DZ"/>
        </w:rPr>
        <w:t xml:space="preserve"> </w:t>
      </w:r>
      <w:r w:rsidR="0012431D" w:rsidRPr="00F46B60">
        <w:rPr>
          <w:rFonts w:asciiTheme="majorBidi" w:eastAsia="Calibri" w:hAnsiTheme="majorBidi" w:cstheme="majorBidi"/>
          <w:sz w:val="32"/>
          <w:szCs w:val="32"/>
          <w:rtl/>
          <w:lang w:val="en-US" w:bidi="ar-DZ"/>
        </w:rPr>
        <w:t xml:space="preserve">المياه من </w:t>
      </w:r>
    </w:p>
    <w:p w14:paraId="5F79F4B1" w14:textId="2C2FFB99" w:rsidR="00404C7E" w:rsidRDefault="0012431D" w:rsidP="005B55E5">
      <w:pPr>
        <w:bidi/>
        <w:spacing w:after="0"/>
        <w:rPr>
          <w:rFonts w:asciiTheme="majorBidi" w:eastAsia="Calibri" w:hAnsiTheme="majorBidi" w:cstheme="majorBidi"/>
          <w:sz w:val="32"/>
          <w:szCs w:val="32"/>
          <w:rtl/>
          <w:lang w:val="en-US" w:bidi="ar-DZ"/>
        </w:rPr>
      </w:pPr>
      <w:r w:rsidRPr="00F46B60">
        <w:rPr>
          <w:rFonts w:asciiTheme="majorBidi" w:eastAsia="Calibri" w:hAnsiTheme="majorBidi" w:cstheme="majorBidi"/>
          <w:sz w:val="32"/>
          <w:szCs w:val="32"/>
          <w:rtl/>
          <w:lang w:val="en-US" w:bidi="ar-DZ"/>
        </w:rPr>
        <w:t>البحيرات</w:t>
      </w:r>
      <w:r>
        <w:rPr>
          <w:rFonts w:asciiTheme="majorBidi" w:eastAsia="Calibri" w:hAnsiTheme="majorBidi" w:cstheme="majorBidi" w:hint="cs"/>
          <w:sz w:val="32"/>
          <w:szCs w:val="32"/>
          <w:rtl/>
          <w:lang w:val="en-US" w:bidi="ar-DZ"/>
        </w:rPr>
        <w:t xml:space="preserve"> </w:t>
      </w:r>
      <w:r w:rsidRPr="00F46B60">
        <w:rPr>
          <w:rFonts w:asciiTheme="majorBidi" w:eastAsia="Calibri" w:hAnsiTheme="majorBidi" w:cstheme="majorBidi"/>
          <w:sz w:val="32"/>
          <w:szCs w:val="32"/>
          <w:rtl/>
          <w:lang w:val="en-US" w:bidi="ar-DZ"/>
        </w:rPr>
        <w:t>والمحيطات ثم تكاثفها وتسقط على شكل أمطار</w:t>
      </w:r>
    </w:p>
    <w:p w14:paraId="11C2F41D" w14:textId="4ABADB8A" w:rsidR="00404C7E" w:rsidRDefault="00F46B60" w:rsidP="005B55E5">
      <w:pPr>
        <w:bidi/>
        <w:spacing w:after="0"/>
        <w:rPr>
          <w:rFonts w:asciiTheme="majorBidi" w:eastAsia="Calibri" w:hAnsiTheme="majorBidi" w:cstheme="majorBidi"/>
          <w:sz w:val="32"/>
          <w:szCs w:val="32"/>
          <w:rtl/>
          <w:lang w:val="en-US" w:bidi="ar-DZ"/>
        </w:rPr>
      </w:pPr>
      <w:r w:rsidRPr="00F46B60">
        <w:rPr>
          <w:rFonts w:asciiTheme="majorBidi" w:eastAsia="Calibri" w:hAnsiTheme="majorBidi" w:cstheme="majorBidi"/>
          <w:sz w:val="32"/>
          <w:szCs w:val="32"/>
          <w:rtl/>
          <w:lang w:val="en-US" w:bidi="ar-DZ"/>
        </w:rPr>
        <w:t xml:space="preserve">وبرد وأحيانا تجمدها على </w:t>
      </w:r>
      <w:r w:rsidR="005B55E5" w:rsidRPr="00F46B60">
        <w:rPr>
          <w:rFonts w:asciiTheme="majorBidi" w:eastAsia="Calibri" w:hAnsiTheme="majorBidi" w:cstheme="majorBidi"/>
          <w:sz w:val="32"/>
          <w:szCs w:val="32"/>
          <w:rtl/>
          <w:lang w:val="en-US" w:bidi="ar-DZ"/>
        </w:rPr>
        <w:t>شكل ثلوج وجليد</w:t>
      </w:r>
      <w:r w:rsidR="005B55E5" w:rsidRPr="005B55E5">
        <w:rPr>
          <w:rFonts w:asciiTheme="majorBidi" w:eastAsia="Calibri" w:hAnsiTheme="majorBidi" w:cstheme="majorBidi"/>
          <w:sz w:val="32"/>
          <w:szCs w:val="32"/>
          <w:rtl/>
          <w:lang w:val="en-US" w:bidi="ar-DZ"/>
        </w:rPr>
        <w:t xml:space="preserve"> </w:t>
      </w:r>
      <w:r w:rsidR="005B55E5" w:rsidRPr="00F46B60">
        <w:rPr>
          <w:rFonts w:asciiTheme="majorBidi" w:eastAsia="Calibri" w:hAnsiTheme="majorBidi" w:cstheme="majorBidi"/>
          <w:sz w:val="32"/>
          <w:szCs w:val="32"/>
          <w:rtl/>
          <w:lang w:val="en-US" w:bidi="ar-DZ"/>
        </w:rPr>
        <w:t>ثم انصهارها</w:t>
      </w:r>
    </w:p>
    <w:p w14:paraId="67B74CAB" w14:textId="5CA58A9A" w:rsidR="00404C7E" w:rsidRDefault="00F46B60" w:rsidP="005B55E5">
      <w:pPr>
        <w:bidi/>
        <w:spacing w:after="0"/>
        <w:rPr>
          <w:rFonts w:asciiTheme="majorBidi" w:eastAsia="Calibri" w:hAnsiTheme="majorBidi" w:cstheme="majorBidi"/>
          <w:sz w:val="32"/>
          <w:szCs w:val="32"/>
          <w:rtl/>
          <w:lang w:val="en-US" w:bidi="ar-DZ"/>
        </w:rPr>
      </w:pPr>
      <w:r w:rsidRPr="00F46B60">
        <w:rPr>
          <w:rFonts w:asciiTheme="majorBidi" w:eastAsia="Calibri" w:hAnsiTheme="majorBidi" w:cstheme="majorBidi"/>
          <w:sz w:val="32"/>
          <w:szCs w:val="32"/>
          <w:rtl/>
          <w:lang w:val="en-US" w:bidi="ar-DZ"/>
        </w:rPr>
        <w:t xml:space="preserve">وتصبح مياها مرة ثانية، </w:t>
      </w:r>
    </w:p>
    <w:p w14:paraId="199FC837" w14:textId="7F1BC73C" w:rsidR="00F46B60" w:rsidRPr="00F46B60" w:rsidRDefault="00F46B60" w:rsidP="005B55E5">
      <w:pPr>
        <w:bidi/>
        <w:spacing w:after="0"/>
        <w:rPr>
          <w:rFonts w:asciiTheme="majorBidi" w:eastAsia="Calibri" w:hAnsiTheme="majorBidi" w:cstheme="majorBidi"/>
          <w:sz w:val="32"/>
          <w:szCs w:val="32"/>
          <w:rtl/>
          <w:lang w:val="en-US" w:bidi="ar-DZ"/>
        </w:rPr>
      </w:pPr>
      <w:r w:rsidRPr="00F46B60">
        <w:rPr>
          <w:rFonts w:asciiTheme="majorBidi" w:eastAsia="Calibri" w:hAnsiTheme="majorBidi" w:cstheme="majorBidi"/>
          <w:sz w:val="32"/>
          <w:szCs w:val="32"/>
          <w:rtl/>
          <w:lang w:val="en-US" w:bidi="ar-DZ"/>
        </w:rPr>
        <w:t>كما هو موضح في الوثيقة-</w:t>
      </w:r>
      <w:r w:rsidRPr="00F46B60">
        <w:rPr>
          <w:rFonts w:asciiTheme="majorBidi" w:eastAsia="Calibri" w:hAnsiTheme="majorBidi" w:cstheme="majorBidi"/>
          <w:sz w:val="32"/>
          <w:szCs w:val="32"/>
          <w:rtl/>
          <w:lang w:val="en-US" w:bidi="ar-DZ"/>
        </w:rPr>
        <w:t>1</w:t>
      </w:r>
      <w:r w:rsidRPr="00F46B60">
        <w:rPr>
          <w:rFonts w:asciiTheme="majorBidi" w:eastAsia="Calibri" w:hAnsiTheme="majorBidi" w:cstheme="majorBidi"/>
          <w:sz w:val="32"/>
          <w:szCs w:val="32"/>
          <w:rtl/>
          <w:lang w:val="en-US" w:bidi="ar-DZ"/>
        </w:rPr>
        <w:t>:</w:t>
      </w:r>
    </w:p>
    <w:p w14:paraId="0B059055" w14:textId="77777777" w:rsidR="00F07683" w:rsidRDefault="00F07683" w:rsidP="00D16F9A">
      <w:pPr>
        <w:bidi/>
        <w:spacing w:after="120" w:line="360" w:lineRule="auto"/>
        <w:rPr>
          <w:rFonts w:asciiTheme="majorBidi" w:hAnsiTheme="majorBidi" w:cstheme="majorBidi"/>
          <w:b/>
          <w:bCs/>
          <w:sz w:val="36"/>
          <w:szCs w:val="36"/>
          <w:u w:val="single"/>
          <w:rtl/>
        </w:rPr>
      </w:pPr>
    </w:p>
    <w:p w14:paraId="555EEB67" w14:textId="77777777" w:rsidR="00F07683" w:rsidRPr="00F07683" w:rsidRDefault="00F07683" w:rsidP="00F07683">
      <w:pPr>
        <w:numPr>
          <w:ilvl w:val="0"/>
          <w:numId w:val="26"/>
        </w:numPr>
        <w:bidi/>
        <w:spacing w:after="0" w:line="240" w:lineRule="auto"/>
        <w:contextualSpacing/>
        <w:rPr>
          <w:rFonts w:asciiTheme="majorBidi" w:eastAsia="Calibri" w:hAnsiTheme="majorBidi" w:cstheme="majorBidi"/>
          <w:sz w:val="32"/>
          <w:szCs w:val="32"/>
          <w:lang w:val="en-US" w:bidi="ar-DZ"/>
        </w:rPr>
      </w:pPr>
      <w:r w:rsidRPr="00F07683">
        <w:rPr>
          <w:rFonts w:asciiTheme="majorBidi" w:eastAsia="Calibri" w:hAnsiTheme="majorBidi" w:cstheme="majorBidi"/>
          <w:sz w:val="32"/>
          <w:szCs w:val="32"/>
          <w:rtl/>
          <w:lang w:val="en-US" w:bidi="ar-DZ"/>
        </w:rPr>
        <w:t>في الفقرة ذكرت بعض التحولات الفيزيائية التي تحدث للماء أثناء دورتها الطبيعية.اذكرها مع توضيح</w:t>
      </w:r>
    </w:p>
    <w:p w14:paraId="3579AB8E" w14:textId="0CB1B79B" w:rsidR="00F07683" w:rsidRPr="00404C7E" w:rsidRDefault="00F07683" w:rsidP="00F07683">
      <w:pPr>
        <w:bidi/>
        <w:spacing w:after="0" w:line="240" w:lineRule="auto"/>
        <w:ind w:left="360"/>
        <w:contextualSpacing/>
        <w:rPr>
          <w:rFonts w:asciiTheme="majorBidi" w:eastAsia="Calibri" w:hAnsiTheme="majorBidi" w:cstheme="majorBidi"/>
          <w:sz w:val="32"/>
          <w:szCs w:val="32"/>
          <w:rtl/>
          <w:lang w:val="en-US" w:bidi="ar-DZ"/>
        </w:rPr>
      </w:pPr>
      <w:r w:rsidRPr="00F07683">
        <w:rPr>
          <w:rFonts w:asciiTheme="majorBidi" w:eastAsia="Calibri" w:hAnsiTheme="majorBidi" w:cstheme="majorBidi"/>
          <w:sz w:val="32"/>
          <w:szCs w:val="32"/>
          <w:rtl/>
          <w:lang w:val="en-US" w:bidi="ar-DZ"/>
        </w:rPr>
        <w:t xml:space="preserve">      طريقة حدوثها</w:t>
      </w:r>
      <w:r w:rsidRPr="00404C7E">
        <w:rPr>
          <w:rFonts w:asciiTheme="majorBidi" w:eastAsia="Calibri" w:hAnsiTheme="majorBidi" w:cstheme="majorBidi"/>
          <w:sz w:val="32"/>
          <w:szCs w:val="32"/>
          <w:rtl/>
          <w:lang w:val="en-US" w:bidi="ar-DZ"/>
        </w:rPr>
        <w:t>.</w:t>
      </w:r>
    </w:p>
    <w:p w14:paraId="79E0180A" w14:textId="77777777" w:rsidR="00F07683" w:rsidRPr="00F07683" w:rsidRDefault="00F07683" w:rsidP="00F07683">
      <w:pPr>
        <w:numPr>
          <w:ilvl w:val="0"/>
          <w:numId w:val="26"/>
        </w:numPr>
        <w:bidi/>
        <w:spacing w:after="0" w:line="240" w:lineRule="auto"/>
        <w:contextualSpacing/>
        <w:rPr>
          <w:rFonts w:asciiTheme="majorBidi" w:eastAsia="Calibri" w:hAnsiTheme="majorBidi" w:cstheme="majorBidi"/>
          <w:sz w:val="32"/>
          <w:szCs w:val="32"/>
          <w:lang w:val="en-US" w:bidi="ar-DZ"/>
        </w:rPr>
      </w:pPr>
      <w:r w:rsidRPr="00F07683">
        <w:rPr>
          <w:rFonts w:asciiTheme="majorBidi" w:eastAsia="Calibri" w:hAnsiTheme="majorBidi" w:cstheme="majorBidi"/>
          <w:sz w:val="32"/>
          <w:szCs w:val="32"/>
          <w:rtl/>
          <w:lang w:val="en-US" w:bidi="ar-DZ"/>
        </w:rPr>
        <w:t>باستعمال النموذج الحبيبي للمادة،أكمل المخطط التالي لتغيرات حالات الماء في الطبيعة:</w:t>
      </w:r>
    </w:p>
    <w:p w14:paraId="250741BA" w14:textId="5E1284DC" w:rsidR="00F07683" w:rsidRPr="00F07683" w:rsidRDefault="00F07683" w:rsidP="00F07683">
      <w:pPr>
        <w:bidi/>
        <w:spacing w:after="0" w:line="240" w:lineRule="auto"/>
        <w:ind w:left="360"/>
        <w:contextualSpacing/>
        <w:rPr>
          <w:rFonts w:ascii="Sakkal Majalla" w:eastAsia="Calibri" w:hAnsi="Sakkal Majalla" w:cs="Sakkal Majalla"/>
          <w:sz w:val="20"/>
          <w:szCs w:val="20"/>
          <w:lang w:val="en-US" w:bidi="ar-DZ"/>
        </w:rPr>
      </w:pPr>
      <w:r>
        <w:rPr>
          <w:noProof/>
        </w:rPr>
      </w:r>
      <w:r w:rsidR="003F2FC0">
        <w:pict w14:anchorId="1AE1037E">
          <v:group id="Group 2721" o:spid="_x0000_s2886" style="width:451.2pt;height:161.3pt;mso-position-horizontal-relative:char;mso-position-vertical-relative:line" coordorigin="2054,8449" coordsize="7735,30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">
            <v:group id="Group 2705" o:spid="_x0000_s2887" style="position:absolute;left:2919;top:8449;width:2945;height:821" coordorigin="2221,475" coordsize="3781,8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<v:shape id="Freeform 2706" o:spid="_x0000_s2888" style="position:absolute;left:2230;top:689;width:3668;height:596;visibility:visible;mso-wrap-style:square;v-text-anchor:top" coordsize="3668,5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" path="m,595l39,548,84,501r52,-45l194,412r63,-42l327,329r75,-39l483,252r63,-26l612,201r67,-24l749,155r72,-21l894,115,970,97r77,-17l1125,65r80,-13l1287,40r82,-11l1453,20r85,-7l1623,7r86,-4l1796,1,1883,r88,1l2057,3r87,4l2229,13r85,7l2397,29r83,11l2561,52r80,13l2720,80r77,17l2872,115r74,19l3018,155r69,22l3155,201r65,25l3283,252r88,41l3452,336r75,45l3594,427r60,49l3668,491e" filled="f" strokecolor="#f15a22" strokeweight="1pt">
                <v:path arrowok="t" o:connecttype="custom" o:connectlocs="0,1285;39,1238;84,1191;136,1146;194,1102;257,1060;327,1019;402,980;483,942;546,916;612,891;679,867;749,845;821,824;894,805;970,787;1047,770;1125,755;1205,742;1287,730;1369,719;1453,710;1538,703;1623,697;1709,693;1796,691;1883,690;1971,691;2057,693;2144,697;2229,703;2314,710;2397,719;2480,730;2561,742;2641,755;2720,770;2797,787;2872,805;2946,824;3018,845;3087,867;3155,891;3220,916;3283,942;3371,983;3452,1026;3527,1071;3594,1117;3654,1166;3668,1181" o:connectangles="0,0,0,0,0,0,0,0,0,0,0,0,0,0,0,0,0,0,0,0,0,0,0,0,0,0,0,0,0,0,0,0,0,0,0,0,0,0,0,0,0,0,0,0,0,0,0,0,0,0,0"/>
              </v:shape>
              <v:shape id="Freeform 2707" o:spid="_x0000_s2889" style="position:absolute;left:5838;top:1120;width:163;height:170;visibility:visible;mso-wrap-style:square;v-text-anchor:top" coordsize="163,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" path="m73,l60,36,38,57,,68,163,169,73,xe" fillcolor="#f15a22" stroked="f">
                <v:path arrowok="t" o:connecttype="custom" o:connectlocs="73,1121;60,1157;38,1178;0,1189;163,1290;73,1121" o:connectangles="0,0,0,0,0,0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708" o:spid="_x0000_s2890" type="#_x0000_t202" style="position:absolute;left:3336;top:485;width:1609;height:503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" fillcolor="#f2f2f2" strokecolor="#0095da" strokeweight="1pt">
                <v:textbox inset="0,0,0,0">
                  <w:txbxContent>
                    <w:p w14:paraId="3DBC03D7" w14:textId="77777777" w:rsidR="00F07683" w:rsidRPr="00652D65" w:rsidRDefault="00F07683" w:rsidP="00F07683">
                      <w:pPr>
                        <w:spacing w:after="0"/>
                        <w:jc w:val="center"/>
                        <w:rPr>
                          <w:rFonts w:ascii="Hacen Algeria Hd" w:hAnsi="Hacen Algeria Hd" w:cs="Hacen Algeria Hd"/>
                          <w:sz w:val="24"/>
                          <w:szCs w:val="28"/>
                          <w:lang w:bidi="ar-DZ"/>
                        </w:rPr>
                      </w:pPr>
                      <w:r w:rsidRPr="00652D65">
                        <w:rPr>
                          <w:rFonts w:ascii="Hacen Algeria Hd" w:hAnsi="Hacen Algeria Hd" w:cs="Hacen Algeria Hd"/>
                          <w:color w:val="231F20"/>
                          <w:w w:val="110"/>
                          <w:sz w:val="24"/>
                          <w:szCs w:val="28"/>
                          <w:rtl/>
                          <w:lang w:bidi="ar-DZ"/>
                        </w:rPr>
                        <w:t>الانصهار</w:t>
                      </w:r>
                    </w:p>
                  </w:txbxContent>
                </v:textbox>
              </v:shape>
            </v:group>
            <v:shape id="Freeform 2700" o:spid="_x0000_s2891" style="position:absolute;left:2999;top:10744;width:2866;height:604;visibility:visible;mso-wrap-style:square;v-text-anchor:top" coordsize="3681,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" path="m3681,r-39,49l3596,97r-51,46l3486,188r-64,44l3351,274r-77,40l3191,352r-63,26l3063,403r-68,24l2926,449r-72,21l2780,489r-75,18l2628,524r-79,15l2469,552r-81,12l2305,575r-83,9l2137,591r-85,6l1965,601r-86,2l1791,604r-87,-1l1617,601r-86,-4l1446,591r-85,-7l1277,575r-82,-11l1113,552r-80,-13l955,524,878,507,802,489,729,470,657,449,587,427,520,403,454,378,391,352,316,317,245,281,180,243,119,204,64,164,13,122,,107e" filled="f" strokecolor="#f15a22" strokeweight="1pt">
              <v:path arrowok="t" o:connecttype="custom" o:connectlocs="2866,817;2836,866;2800,914;2760,960;2714,1005;2664,1049;2609,1091;2549,1131;2484,1169;2435,1195;2385,1220;2332,1244;2278,1266;2222,1287;2164,1306;2106,1324;2046,1341;1985,1356;1922,1369;1859,1381;1795,1392;1730,1401;1664,1408;1598,1414;1530,1418;1463,1420;1394,1421;1327,1420;1259,1418;1192,1414;1126,1408;1060,1401;994,1392;930,1381;867,1369;804,1356;744,1341;684,1324;624,1306;568,1287;512,1266;457,1244;405,1220;353,1195;304,1169;246,1134;191,1098;140,1060;93,1021;50,981;10,939;0,924" o:connectangles="0,0,0,0,0,0,0,0,0,0,0,0,0,0,0,0,0,0,0,0,0,0,0,0,0,0,0,0,0,0,0,0,0,0,0,0,0,0,0,0,0,0,0,0,0,0,0,0,0,0,0,0"/>
            </v:shape>
            <v:shape id="Freeform 2701" o:spid="_x0000_s2892" style="position:absolute;left:2899;top:10707;width:126;height:171;visibility:visible;mso-wrap-style:square;v-text-anchor:top" coordsize="162,1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" path="m,l88,171r14,-37l124,114r38,-10l,xe" fillcolor="#f15a22" stroked="f">
              <v:path arrowok="t" o:connecttype="custom" o:connectlocs="0,813;68,984;79,947;96,927;126,917;0,813" o:connectangles="0,0,0,0,0,0"/>
            </v:shape>
            <v:shape id="Text Box 2702" o:spid="_x0000_s2893" type="#_x0000_t202" style="position:absolute;left:2054;top:9334;width:1592;height:909;visibility:visibl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" filled="f" strokecolor="#0095da" strokeweight="1pt">
              <v:textbox inset="0,0,0,0">
                <w:txbxContent>
                  <w:p w14:paraId="70EC1EC0" w14:textId="77777777" w:rsidR="00F07683" w:rsidRPr="00577520" w:rsidRDefault="00F07683" w:rsidP="00F07683"/>
                </w:txbxContent>
              </v:textbox>
            </v:shape>
            <v:shape id="Text Box 2703" o:spid="_x0000_s2894" type="#_x0000_t202" style="position:absolute;left:5116;top:9259;width:1592;height:998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" filled="f" strokecolor="#0095da" strokeweight="1pt">
              <v:textbox inset="0,0,0,0">
                <w:txbxContent>
                  <w:p w14:paraId="0AA11BE8" w14:textId="77777777" w:rsidR="00F07683" w:rsidRPr="00577520" w:rsidRDefault="00F07683" w:rsidP="00F07683">
                    <w:pPr>
                      <w:spacing w:after="0" w:line="240" w:lineRule="auto"/>
                      <w:jc w:val="center"/>
                    </w:pPr>
                  </w:p>
                </w:txbxContent>
              </v:textbox>
            </v:shape>
            <v:shape id="Text Box 2704" o:spid="_x0000_s2895" type="#_x0000_t202" style="position:absolute;left:3787;top:10950;width:1253;height:503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" fillcolor="#f2f2f2" strokecolor="#0095da" strokeweight="1pt">
              <v:textbox inset="0,0,0,0">
                <w:txbxContent>
                  <w:p w14:paraId="73F583DD" w14:textId="77777777" w:rsidR="00F07683" w:rsidRPr="00652D65" w:rsidRDefault="00F07683" w:rsidP="00F07683">
                    <w:pPr>
                      <w:spacing w:after="0" w:line="240" w:lineRule="auto"/>
                      <w:ind w:left="51"/>
                      <w:jc w:val="center"/>
                      <w:rPr>
                        <w:rFonts w:ascii="Hacen Algeria Hd" w:hAnsi="Hacen Algeria Hd" w:cs="Hacen Algeria Hd"/>
                        <w:sz w:val="20"/>
                        <w:lang w:bidi="ar-DZ"/>
                      </w:rPr>
                    </w:pPr>
                    <w:r w:rsidRPr="00652D65">
                      <w:rPr>
                        <w:rFonts w:ascii="Hacen Algeria Hd" w:hAnsi="Hacen Algeria Hd" w:cs="Hacen Algeria Hd"/>
                        <w:color w:val="231F20"/>
                        <w:w w:val="105"/>
                        <w:sz w:val="20"/>
                        <w:rtl/>
                        <w:lang w:bidi="ar-DZ"/>
                      </w:rPr>
                      <w:t>..................</w:t>
                    </w:r>
                  </w:p>
                </w:txbxContent>
              </v:textbox>
            </v:shape>
            <v:shape id="Freeform 2710" o:spid="_x0000_s2896" style="position:absolute;left:6132;top:10668;width:2866;height:604;visibility:visible;mso-wrap-style:square;v-text-anchor:top" coordsize="3681,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" path="m3681,r-39,49l3597,97r-52,46l3487,188r-65,44l3351,274r-77,40l3192,352r-63,26l3063,403r-67,24l2926,449r-72,21l2780,489r-75,18l2628,524r-79,15l2469,552r-81,12l2306,575r-84,9l2137,591r-85,6l1966,601r-87,2l1792,604r-88,-1l1617,601r-86,-4l1446,591r-85,-7l1278,575r-83,-11l1114,552r-80,-13l955,524,878,507,803,489,729,470,657,449,588,427,520,403,454,378,391,352,316,317,246,281,180,243,119,204,64,164,14,122,,107e" filled="f" strokecolor="#f15a22" strokeweight="1pt">
              <v:path arrowok="t" o:connecttype="custom" o:connectlocs="2866,1809;2836,1858;2801,1906;2760,1952;2715,1997;2664,2041;2609,2083;2549,2123;2485,2161;2436,2187;2385,2212;2333,2236;2278,2258;2222,2279;2164,2298;2106,2316;2046,2333;1985,2348;1922,2361;1859,2373;1795,2384;1730,2393;1664,2400;1598,2406;1531,2410;1463,2412;1395,2413;1327,2412;1259,2410;1192,2406;1126,2400;1060,2393;995,2384;930,2373;867,2361;805,2348;744,2333;684,2316;625,2298;568,2279;512,2258;458,2236;405,2212;353,2187;304,2161;246,2126;192,2090;140,2052;93,2013;50,1973;11,1931;0,1916" o:connectangles="0,0,0,0,0,0,0,0,0,0,0,0,0,0,0,0,0,0,0,0,0,0,0,0,0,0,0,0,0,0,0,0,0,0,0,0,0,0,0,0,0,0,0,0,0,0,0,0,0,0,0,0"/>
            </v:shape>
            <v:shape id="Freeform 2711" o:spid="_x0000_s2897" style="position:absolute;left:6053;top:10664;width:126;height:171;visibility:visible;mso-wrap-style:square;v-text-anchor:top" coordsize="162,1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" path="m,l88,171r14,-37l124,114r38,-10l,xe" fillcolor="#f15a22" stroked="f">
              <v:path arrowok="t" o:connecttype="custom" o:connectlocs="0,1805;68,1976;79,1939;96,1919;126,1909;0,1805" o:connectangles="0,0,0,0,0,0"/>
            </v:shape>
            <v:shape id="Text Box 2712" o:spid="_x0000_s2898" type="#_x0000_t202" style="position:absolute;left:8198;top:9273;width:1591;height:910;visibility:visibl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" filled="f" strokecolor="#0095da" strokeweight="1pt">
              <v:textbox inset="0,0,0,0">
                <w:txbxContent>
                  <w:p w14:paraId="5C1D419C" w14:textId="77777777" w:rsidR="00F07683" w:rsidRPr="00577520" w:rsidRDefault="00F07683" w:rsidP="00F07683"/>
                </w:txbxContent>
              </v:textbox>
            </v:shape>
            <v:shape id="Text Box 2713" o:spid="_x0000_s2899" type="#_x0000_t202" style="position:absolute;left:6845;top:10926;width:1253;height:503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" fillcolor="#f2f2f2" strokecolor="#0095da" strokeweight="1pt">
              <v:textbox inset="0,0,0,0">
                <w:txbxContent>
                  <w:p w14:paraId="440E206D" w14:textId="77777777" w:rsidR="00F07683" w:rsidRPr="00652D65" w:rsidRDefault="00F07683" w:rsidP="00F07683">
                    <w:pPr>
                      <w:spacing w:after="0" w:line="240" w:lineRule="auto"/>
                      <w:jc w:val="center"/>
                      <w:rPr>
                        <w:rFonts w:ascii="Hacen Algeria Hd" w:hAnsi="Hacen Algeria Hd" w:cs="Hacen Algeria Hd"/>
                        <w:sz w:val="28"/>
                        <w:szCs w:val="28"/>
                        <w:lang w:bidi="ar-DZ"/>
                      </w:rPr>
                    </w:pPr>
                    <w:r w:rsidRPr="00652D65">
                      <w:rPr>
                        <w:rFonts w:ascii="Hacen Algeria Hd" w:hAnsi="Hacen Algeria Hd" w:cs="Hacen Algeria Hd"/>
                        <w:sz w:val="28"/>
                        <w:szCs w:val="28"/>
                        <w:rtl/>
                        <w:lang w:bidi="ar-DZ"/>
                      </w:rPr>
                      <w:t>التكاثف</w:t>
                    </w:r>
                  </w:p>
                </w:txbxContent>
              </v:textbox>
            </v:shape>
            <v:shape id="Freeform 2715" o:spid="_x0000_s2900" style="position:absolute;left:6060;top:8663;width:2857;height:596;visibility:visible;mso-wrap-style:square;v-text-anchor:top" coordsize="3668,5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" path="m,595l39,548,85,501r51,-45l194,412r64,-42l327,329r75,-39l483,252r63,-26l612,201r68,-24l749,155r72,-21l895,115,970,97r77,-17l1126,65r80,-13l1287,40r83,-11l1453,20r85,-7l1623,7r86,-4l1796,1,1884,r87,1l2058,3r86,4l2229,13r85,7l2398,29r82,11l2561,52r80,13l2720,80r77,17l2872,115r74,19l3018,155r70,22l3155,201r66,25l3284,252r88,41l3453,336r74,45l3594,427r60,49l3668,491e" filled="f" strokecolor="#f15a22" strokeweight="1pt">
              <v:path arrowok="t" o:connecttype="custom" o:connectlocs="0,1285;30,1238;66,1191;106,1146;151,1102;201,1060;255,1019;313,980;376,942;425,916;477,891;530,867;583,845;639,824;697,805;756,787;816,770;877,755;939,742;1002,730;1067,719;1132,710;1198,703;1264,697;1331,693;1399,691;1467,690;1535,691;1603,693;1670,697;1736,703;1802,710;1868,719;1932,730;1995,742;2057,755;2119,770;2179,787;2237,805;2295,824;2351,845;2405,867;2457,891;2509,916;2558,942;2626,983;2690,1026;2747,1071;2799,1117;2846,1166;2857,1181" o:connectangles="0,0,0,0,0,0,0,0,0,0,0,0,0,0,0,0,0,0,0,0,0,0,0,0,0,0,0,0,0,0,0,0,0,0,0,0,0,0,0,0,0,0,0,0,0,0,0,0,0,0,0"/>
            </v:shape>
            <v:shape id="Freeform 2716" o:spid="_x0000_s2901" style="position:absolute;left:8869;top:9094;width:127;height:170;visibility:visible;mso-wrap-style:square;v-text-anchor:top" coordsize="163,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" path="m73,l59,36,37,57,,68,162,169,73,xe" fillcolor="#f15a22" stroked="f">
              <v:path arrowok="t" o:connecttype="custom" o:connectlocs="57,1121;46,1157;29,1178;0,1189;126,1290;57,1121" o:connectangles="0,0,0,0,0,0"/>
            </v:shape>
            <v:shape id="Text Box 2717" o:spid="_x0000_s2902" type="#_x0000_t202" style="position:absolute;left:6845;top:8459;width:1253;height:503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" fillcolor="#f2f2f2" strokecolor="#0095da" strokeweight="1pt">
              <v:textbox inset="0,0,0,0">
                <w:txbxContent>
                  <w:p w14:paraId="03804EDC" w14:textId="77777777" w:rsidR="00F07683" w:rsidRPr="00652D65" w:rsidRDefault="00F07683" w:rsidP="00F07683">
                    <w:pPr>
                      <w:spacing w:after="0" w:line="240" w:lineRule="auto"/>
                      <w:jc w:val="center"/>
                      <w:rPr>
                        <w:rFonts w:ascii="Hacen Algeria Hd" w:hAnsi="Hacen Algeria Hd" w:cs="Hacen Algeria Hd"/>
                        <w:szCs w:val="24"/>
                        <w:lang w:bidi="ar-DZ"/>
                      </w:rPr>
                    </w:pPr>
                    <w:r>
                      <w:rPr>
                        <w:rFonts w:ascii="Hacen Algeria Hd" w:hAnsi="Hacen Algeria Hd" w:cs="Hacen Algeria Hd" w:hint="cs"/>
                        <w:color w:val="231F20"/>
                        <w:w w:val="105"/>
                        <w:szCs w:val="24"/>
                        <w:rtl/>
                        <w:lang w:bidi="ar-DZ"/>
                      </w:rPr>
                      <w:t>.....</w:t>
                    </w:r>
                    <w:r w:rsidRPr="00652D65">
                      <w:rPr>
                        <w:rFonts w:ascii="Hacen Algeria Hd" w:hAnsi="Hacen Algeria Hd" w:cs="Hacen Algeria Hd"/>
                        <w:color w:val="231F20"/>
                        <w:w w:val="105"/>
                        <w:szCs w:val="24"/>
                        <w:rtl/>
                        <w:lang w:bidi="ar-DZ"/>
                      </w:rPr>
                      <w:t>..............</w:t>
                    </w:r>
                  </w:p>
                </w:txbxContent>
              </v:textbox>
            </v:shape>
            <v:shape id="Text Box 2718" o:spid="_x0000_s2903" type="#_x0000_t202" style="position:absolute;left:8362;top:10212;width:1253;height:381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" fillcolor="#f2f2f2" strokecolor="#0095da" strokeweight="1pt">
              <v:textbox inset="0,0,0,0">
                <w:txbxContent>
                  <w:p w14:paraId="6C548424" w14:textId="77777777" w:rsidR="00F07683" w:rsidRPr="00652D65" w:rsidRDefault="00F07683" w:rsidP="00F07683">
                    <w:pPr>
                      <w:spacing w:after="0" w:line="240" w:lineRule="auto"/>
                      <w:jc w:val="center"/>
                      <w:rPr>
                        <w:rFonts w:ascii="Hacen Algeria Hd" w:hAnsi="Hacen Algeria Hd" w:cs="Hacen Algeria Hd"/>
                        <w:lang w:bidi="ar-DZ"/>
                      </w:rPr>
                    </w:pPr>
                    <w:r w:rsidRPr="00652D65">
                      <w:rPr>
                        <w:rFonts w:ascii="Hacen Algeria Hd" w:hAnsi="Hacen Algeria Hd" w:cs="Hacen Algeria Hd"/>
                        <w:rtl/>
                        <w:lang w:bidi="ar-DZ"/>
                      </w:rPr>
                      <w:t>....................</w:t>
                    </w:r>
                  </w:p>
                </w:txbxContent>
              </v:textbox>
            </v:shape>
            <v:shape id="Text Box 2719" o:spid="_x0000_s2904" type="#_x0000_t202" style="position:absolute;left:5292;top:10302;width:1253;height:381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" fillcolor="#f2f2f2" strokecolor="#0095da" strokeweight="1pt">
              <v:textbox inset="0,0,0,0">
                <w:txbxContent>
                  <w:p w14:paraId="17949EF2" w14:textId="77777777" w:rsidR="00F07683" w:rsidRPr="00652D65" w:rsidRDefault="00F07683" w:rsidP="00F07683">
                    <w:pPr>
                      <w:spacing w:after="0" w:line="240" w:lineRule="auto"/>
                      <w:ind w:left="51"/>
                      <w:rPr>
                        <w:rFonts w:ascii="Hacen Algeria Hd" w:hAnsi="Hacen Algeria Hd" w:cs="Hacen Algeria Hd"/>
                        <w:sz w:val="20"/>
                        <w:lang w:bidi="ar-DZ"/>
                      </w:rPr>
                    </w:pPr>
                    <w:r w:rsidRPr="00652D65">
                      <w:rPr>
                        <w:rFonts w:ascii="Hacen Algeria Hd" w:hAnsi="Hacen Algeria Hd" w:cs="Hacen Algeria Hd"/>
                        <w:color w:val="231F20"/>
                        <w:w w:val="105"/>
                        <w:sz w:val="20"/>
                        <w:rtl/>
                        <w:lang w:bidi="ar-DZ"/>
                      </w:rPr>
                      <w:t>.....................</w:t>
                    </w:r>
                  </w:p>
                </w:txbxContent>
              </v:textbox>
            </v:shape>
            <v:shape id="Text Box 2720" o:spid="_x0000_s2905" type="#_x0000_t202" style="position:absolute;left:2180;top:10273;width:1253;height:381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" fillcolor="#f2f2f2" strokecolor="#0095da" strokeweight="1pt">
              <v:textbox inset="0,0,0,0">
                <w:txbxContent>
                  <w:p w14:paraId="61442736" w14:textId="77777777" w:rsidR="00F07683" w:rsidRPr="00652D65" w:rsidRDefault="00F07683" w:rsidP="00F07683">
                    <w:pPr>
                      <w:spacing w:after="0" w:line="240" w:lineRule="auto"/>
                      <w:ind w:left="51"/>
                      <w:jc w:val="center"/>
                      <w:rPr>
                        <w:rFonts w:ascii="Hacen Algeria Hd" w:hAnsi="Hacen Algeria Hd" w:cs="Hacen Algeria Hd"/>
                        <w:sz w:val="20"/>
                        <w:lang w:bidi="ar-DZ"/>
                      </w:rPr>
                    </w:pPr>
                    <w:r w:rsidRPr="00652D65">
                      <w:rPr>
                        <w:rFonts w:ascii="Hacen Algeria Hd" w:hAnsi="Hacen Algeria Hd" w:cs="Hacen Algeria Hd"/>
                        <w:color w:val="231F20"/>
                        <w:w w:val="105"/>
                        <w:sz w:val="20"/>
                        <w:rtl/>
                        <w:lang w:bidi="ar-DZ"/>
                      </w:rPr>
                      <w:t>الحالة ال</w:t>
                    </w:r>
                    <w:r w:rsidRPr="00652D65">
                      <w:rPr>
                        <w:rFonts w:ascii="Hacen Algeria Hd" w:hAnsi="Hacen Algeria Hd" w:cs="Hacen Algeria Hd" w:hint="cs"/>
                        <w:color w:val="231F20"/>
                        <w:w w:val="105"/>
                        <w:sz w:val="20"/>
                        <w:rtl/>
                        <w:lang w:bidi="ar-DZ"/>
                      </w:rPr>
                      <w:t>صلبة</w:t>
                    </w:r>
                  </w:p>
                </w:txbxContent>
              </v:textbox>
            </v:shape>
            <w10:anchorlock/>
          </v:group>
        </w:pict>
      </w:r>
    </w:p>
    <w:p w14:paraId="18DD6318" w14:textId="77777777" w:rsidR="00F07683" w:rsidRPr="00F07683" w:rsidRDefault="00F07683" w:rsidP="00F07683">
      <w:pPr>
        <w:bidi/>
        <w:spacing w:after="0" w:line="240" w:lineRule="auto"/>
        <w:ind w:left="360"/>
        <w:contextualSpacing/>
        <w:rPr>
          <w:rFonts w:ascii="Sakkal Majalla" w:eastAsia="Calibri" w:hAnsi="Sakkal Majalla" w:cs="Sakkal Majalla"/>
          <w:sz w:val="32"/>
          <w:szCs w:val="32"/>
          <w:lang w:val="en-US" w:bidi="ar-DZ"/>
        </w:rPr>
      </w:pPr>
    </w:p>
    <w:p w14:paraId="3313A1F4" w14:textId="39D975DC" w:rsidR="00F07683" w:rsidRPr="003759EE" w:rsidRDefault="005B55E5" w:rsidP="003759EE">
      <w:pPr>
        <w:numPr>
          <w:ilvl w:val="0"/>
          <w:numId w:val="26"/>
        </w:numPr>
        <w:bidi/>
        <w:spacing w:after="0" w:line="240" w:lineRule="auto"/>
        <w:contextualSpacing/>
        <w:rPr>
          <w:rFonts w:asciiTheme="majorBidi" w:eastAsia="Calibri" w:hAnsiTheme="majorBidi" w:cstheme="majorBidi"/>
          <w:sz w:val="32"/>
          <w:szCs w:val="32"/>
          <w:rtl/>
          <w:lang w:val="en-US" w:bidi="ar-DZ"/>
        </w:rPr>
      </w:pPr>
      <w:r w:rsidRPr="003759EE">
        <w:rPr>
          <w:rFonts w:asciiTheme="majorBidi" w:eastAsia="Calibri" w:hAnsiTheme="majorBidi" w:cstheme="majorBidi"/>
          <w:sz w:val="32"/>
          <w:szCs w:val="32"/>
          <w:rtl/>
          <w:lang w:val="en-US" w:bidi="ar-DZ"/>
        </w:rPr>
        <w:t>حدد</w:t>
      </w:r>
      <w:r w:rsidRPr="005B55E5">
        <w:rPr>
          <w:rFonts w:asciiTheme="majorBidi" w:eastAsia="Calibri" w:hAnsiTheme="majorBidi" w:cstheme="majorBidi"/>
          <w:sz w:val="32"/>
          <w:szCs w:val="32"/>
          <w:rtl/>
          <w:lang w:val="en-US" w:bidi="ar-DZ"/>
        </w:rPr>
        <w:t xml:space="preserve"> العوامل  التي أدت إلى حدوث هذه الظواهر الطبيعية</w:t>
      </w:r>
      <w:r w:rsidR="003759EE" w:rsidRPr="003759EE">
        <w:rPr>
          <w:rFonts w:asciiTheme="majorBidi" w:eastAsia="Calibri" w:hAnsiTheme="majorBidi" w:cstheme="majorBidi"/>
          <w:sz w:val="32"/>
          <w:szCs w:val="32"/>
          <w:rtl/>
          <w:lang w:val="en-US" w:bidi="ar-DZ"/>
        </w:rPr>
        <w:t>.</w:t>
      </w:r>
    </w:p>
    <w:p w14:paraId="728D6F1E" w14:textId="0B7F70B6" w:rsidR="00D16F9A" w:rsidRPr="00D16F9A" w:rsidRDefault="00D16F9A" w:rsidP="00F07683">
      <w:pPr>
        <w:bidi/>
        <w:spacing w:after="120" w:line="360" w:lineRule="auto"/>
        <w:rPr>
          <w:rFonts w:asciiTheme="majorBidi" w:hAnsiTheme="majorBidi" w:cstheme="majorBidi"/>
          <w:b/>
          <w:bCs/>
          <w:sz w:val="36"/>
          <w:szCs w:val="36"/>
          <w:u w:val="single"/>
          <w:rtl/>
        </w:rPr>
      </w:pPr>
      <w:r w:rsidRPr="00D16F9A">
        <w:rPr>
          <w:rFonts w:asciiTheme="majorBidi" w:hAnsiTheme="majorBidi" w:cstheme="majorBidi" w:hint="cs"/>
          <w:b/>
          <w:bCs/>
          <w:sz w:val="36"/>
          <w:szCs w:val="36"/>
          <w:u w:val="single"/>
          <w:rtl/>
        </w:rPr>
        <w:t>الوضعية الثانية</w:t>
      </w:r>
      <w:r w:rsidR="00B764EC" w:rsidRPr="00D16F9A">
        <w:rPr>
          <w:rFonts w:asciiTheme="majorBidi" w:hAnsiTheme="majorBidi" w:cstheme="majorBidi" w:hint="cs"/>
          <w:b/>
          <w:bCs/>
          <w:sz w:val="36"/>
          <w:szCs w:val="36"/>
          <w:u w:val="single"/>
          <w:rtl/>
        </w:rPr>
        <w:t xml:space="preserve"> (06ن)</w:t>
      </w:r>
    </w:p>
    <w:p w14:paraId="5BDB5480" w14:textId="77777777" w:rsidR="00AD355C" w:rsidRPr="00D16F9A" w:rsidRDefault="00AD355C" w:rsidP="00AD355C">
      <w:pPr>
        <w:bidi/>
        <w:spacing w:after="120" w:line="360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</w:p>
    <w:tbl>
      <w:tblPr>
        <w:tblStyle w:val="TableGrid"/>
        <w:tblpPr w:leftFromText="141" w:rightFromText="141" w:vertAnchor="text" w:horzAnchor="margin" w:tblpY="83"/>
        <w:bidiVisual/>
        <w:tblW w:w="0" w:type="auto"/>
        <w:tblBorders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988"/>
      </w:tblGrid>
      <w:tr w:rsidR="007D082A" w:rsidRPr="00575C32" w14:paraId="1DC0E610" w14:textId="77777777" w:rsidTr="00F75BCC">
        <w:trPr>
          <w:trHeight w:val="70"/>
        </w:trPr>
        <w:tc>
          <w:tcPr>
            <w:tcW w:w="10988" w:type="dxa"/>
          </w:tcPr>
          <w:p w14:paraId="08A0D966" w14:textId="77777777" w:rsidR="007D082A" w:rsidRPr="00575C32" w:rsidRDefault="007D082A" w:rsidP="00F75BCC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575C32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صفحة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1</w:t>
            </w:r>
            <w:r w:rsidRPr="00575C32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من 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1</w:t>
            </w:r>
          </w:p>
        </w:tc>
      </w:tr>
    </w:tbl>
    <w:p w14:paraId="6505B301" w14:textId="77777777" w:rsidR="00D16F9A" w:rsidRDefault="00D16F9A" w:rsidP="00D16F9A">
      <w:pPr>
        <w:bidi/>
        <w:spacing w:after="120" w:line="360" w:lineRule="auto"/>
        <w:rPr>
          <w:rFonts w:ascii="Times New Roman" w:eastAsia="Calibri" w:hAnsi="Times New Roman" w:cs="Times New Roman"/>
          <w:sz w:val="28"/>
          <w:szCs w:val="28"/>
          <w:rtl/>
          <w:lang w:bidi="ar-DZ"/>
        </w:rPr>
      </w:pPr>
    </w:p>
    <w:p w14:paraId="38A13CB9" w14:textId="77777777" w:rsidR="0056556B" w:rsidRDefault="0056556B" w:rsidP="00484107">
      <w:pPr>
        <w:bidi/>
        <w:rPr>
          <w:rFonts w:asciiTheme="majorBidi" w:hAnsiTheme="majorBidi" w:cstheme="majorBidi"/>
          <w:b/>
          <w:bCs/>
          <w:sz w:val="36"/>
          <w:szCs w:val="36"/>
          <w:u w:val="single"/>
          <w:rtl/>
        </w:rPr>
      </w:pPr>
    </w:p>
    <w:p w14:paraId="235BA0EB" w14:textId="2EF64426" w:rsidR="00484107" w:rsidRPr="00D16F9A" w:rsidRDefault="00484107" w:rsidP="0056556B">
      <w:pPr>
        <w:bidi/>
        <w:rPr>
          <w:rFonts w:asciiTheme="majorBidi" w:hAnsiTheme="majorBidi" w:cstheme="majorBidi"/>
          <w:b/>
          <w:bCs/>
          <w:sz w:val="36"/>
          <w:szCs w:val="36"/>
          <w:u w:val="single"/>
          <w:rtl/>
        </w:rPr>
      </w:pPr>
      <w:r w:rsidRPr="00D16F9A">
        <w:rPr>
          <w:rFonts w:asciiTheme="majorBidi" w:hAnsiTheme="majorBidi" w:cstheme="majorBidi"/>
          <w:b/>
          <w:bCs/>
          <w:sz w:val="36"/>
          <w:szCs w:val="36"/>
          <w:u w:val="single"/>
          <w:rtl/>
        </w:rPr>
        <w:t>الجزء ال</w:t>
      </w:r>
      <w:r w:rsidRPr="00D16F9A">
        <w:rPr>
          <w:rFonts w:asciiTheme="majorBidi" w:hAnsiTheme="majorBidi" w:cstheme="majorBidi" w:hint="cs"/>
          <w:b/>
          <w:bCs/>
          <w:sz w:val="36"/>
          <w:szCs w:val="36"/>
          <w:u w:val="single"/>
          <w:rtl/>
        </w:rPr>
        <w:t>ثاني</w:t>
      </w:r>
      <w:r w:rsidRPr="00D16F9A">
        <w:rPr>
          <w:rFonts w:asciiTheme="majorBidi" w:hAnsiTheme="majorBidi" w:cstheme="majorBidi"/>
          <w:b/>
          <w:bCs/>
          <w:sz w:val="36"/>
          <w:szCs w:val="36"/>
          <w:rtl/>
        </w:rPr>
        <w:t xml:space="preserve">: </w:t>
      </w:r>
      <w:r w:rsidRPr="00D16F9A">
        <w:rPr>
          <w:rFonts w:asciiTheme="majorBidi" w:hAnsiTheme="majorBidi" w:cstheme="majorBidi" w:hint="cs"/>
          <w:b/>
          <w:bCs/>
          <w:sz w:val="36"/>
          <w:szCs w:val="36"/>
          <w:rtl/>
        </w:rPr>
        <w:t>(08</w:t>
      </w:r>
      <w:r w:rsidRPr="00D16F9A">
        <w:rPr>
          <w:rFonts w:asciiTheme="majorBidi" w:hAnsiTheme="majorBidi" w:cstheme="majorBidi"/>
          <w:b/>
          <w:bCs/>
          <w:sz w:val="36"/>
          <w:szCs w:val="36"/>
          <w:rtl/>
        </w:rPr>
        <w:t xml:space="preserve"> </w:t>
      </w:r>
      <w:r w:rsidRPr="00D16F9A">
        <w:rPr>
          <w:rFonts w:asciiTheme="majorBidi" w:hAnsiTheme="majorBidi" w:cstheme="majorBidi" w:hint="cs"/>
          <w:b/>
          <w:bCs/>
          <w:sz w:val="36"/>
          <w:szCs w:val="36"/>
          <w:rtl/>
        </w:rPr>
        <w:t>نقطة)</w:t>
      </w:r>
    </w:p>
    <w:p w14:paraId="0D392D8B" w14:textId="77777777" w:rsidR="00484107" w:rsidRPr="00D16F9A" w:rsidRDefault="00484107" w:rsidP="00484107">
      <w:pPr>
        <w:bidi/>
        <w:spacing w:after="120" w:line="360" w:lineRule="auto"/>
        <w:rPr>
          <w:rFonts w:asciiTheme="majorBidi" w:hAnsiTheme="majorBidi" w:cstheme="majorBidi"/>
          <w:b/>
          <w:bCs/>
          <w:sz w:val="36"/>
          <w:szCs w:val="36"/>
          <w:rtl/>
        </w:rPr>
      </w:pPr>
      <w:r w:rsidRPr="00D16F9A">
        <w:rPr>
          <w:rFonts w:asciiTheme="majorBidi" w:hAnsiTheme="majorBidi" w:cstheme="majorBidi" w:hint="cs"/>
          <w:b/>
          <w:bCs/>
          <w:sz w:val="36"/>
          <w:szCs w:val="36"/>
          <w:u w:val="single"/>
          <w:rtl/>
        </w:rPr>
        <w:lastRenderedPageBreak/>
        <w:t>الوضعية الادماجية:</w:t>
      </w:r>
      <w:r w:rsidRPr="00D16F9A">
        <w:rPr>
          <w:rFonts w:asciiTheme="majorBidi" w:hAnsiTheme="majorBidi" w:cstheme="majorBidi"/>
          <w:b/>
          <w:bCs/>
          <w:sz w:val="36"/>
          <w:szCs w:val="36"/>
          <w:rtl/>
        </w:rPr>
        <w:t xml:space="preserve"> (</w:t>
      </w:r>
      <w:r w:rsidRPr="00D16F9A">
        <w:rPr>
          <w:rFonts w:asciiTheme="majorBidi" w:hAnsiTheme="majorBidi" w:cstheme="majorBidi" w:hint="cs"/>
          <w:b/>
          <w:bCs/>
          <w:sz w:val="36"/>
          <w:szCs w:val="36"/>
          <w:rtl/>
        </w:rPr>
        <w:t>08</w:t>
      </w:r>
      <w:r w:rsidRPr="00D16F9A">
        <w:rPr>
          <w:rFonts w:asciiTheme="majorBidi" w:hAnsiTheme="majorBidi" w:cstheme="majorBidi"/>
          <w:b/>
          <w:bCs/>
          <w:sz w:val="36"/>
          <w:szCs w:val="36"/>
          <w:rtl/>
        </w:rPr>
        <w:t xml:space="preserve"> </w:t>
      </w:r>
      <w:r w:rsidRPr="00D16F9A">
        <w:rPr>
          <w:rFonts w:asciiTheme="majorBidi" w:hAnsiTheme="majorBidi" w:cstheme="majorBidi" w:hint="cs"/>
          <w:b/>
          <w:bCs/>
          <w:sz w:val="36"/>
          <w:szCs w:val="36"/>
          <w:rtl/>
        </w:rPr>
        <w:t>ن)</w:t>
      </w:r>
    </w:p>
    <w:p w14:paraId="77D79158" w14:textId="668B44D2" w:rsidR="000843A8" w:rsidRDefault="000843A8" w:rsidP="000843A8">
      <w:pPr>
        <w:bidi/>
        <w:spacing w:after="120" w:line="360" w:lineRule="auto"/>
        <w:rPr>
          <w:rFonts w:asciiTheme="majorBidi" w:hAnsiTheme="majorBidi" w:cstheme="majorBidi"/>
          <w:sz w:val="32"/>
          <w:szCs w:val="32"/>
          <w:rtl/>
        </w:rPr>
      </w:pPr>
      <w:r w:rsidRPr="000843A8">
        <w:rPr>
          <w:rFonts w:asciiTheme="majorBidi" w:hAnsiTheme="majorBidi" w:cstheme="majorBidi" w:hint="cs"/>
          <w:sz w:val="32"/>
          <w:szCs w:val="32"/>
          <w:rtl/>
        </w:rPr>
        <w:t xml:space="preserve">    يمتلك </w:t>
      </w:r>
      <w:r>
        <w:rPr>
          <w:rFonts w:asciiTheme="majorBidi" w:hAnsiTheme="majorBidi" w:cstheme="majorBidi" w:hint="cs"/>
          <w:sz w:val="32"/>
          <w:szCs w:val="32"/>
          <w:rtl/>
        </w:rPr>
        <w:t>العم أحمد خزان ماء حيث يقوم بملئه بماء المطر ليستعمله في عملية الري كما هو في (الوثيقة 03) ، بغرض تنقية مياه الخزان يضيف العم أحمد قرص من المعقم الموضع في الوثيقة 04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5462"/>
        <w:gridCol w:w="5462"/>
      </w:tblGrid>
      <w:tr w:rsidR="008F4052" w14:paraId="5DB8F300" w14:textId="77777777" w:rsidTr="008F4052">
        <w:tc>
          <w:tcPr>
            <w:tcW w:w="5462" w:type="dxa"/>
          </w:tcPr>
          <w:p w14:paraId="363C1EA4" w14:textId="2D006B89" w:rsidR="008F4052" w:rsidRDefault="00F9092F" w:rsidP="00F9092F">
            <w:pPr>
              <w:bidi/>
              <w:spacing w:after="120" w:line="360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48406E7E" wp14:editId="0B7F3785">
                  <wp:extent cx="2657475" cy="1752600"/>
                  <wp:effectExtent l="0" t="0" r="0" b="0"/>
                  <wp:docPr id="13" name="Imag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7475" cy="1752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62" w:type="dxa"/>
          </w:tcPr>
          <w:p w14:paraId="3B70494D" w14:textId="1EDDAC1D" w:rsidR="008F4052" w:rsidRDefault="008F4052" w:rsidP="008F4052">
            <w:pPr>
              <w:bidi/>
              <w:spacing w:after="120" w:line="360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39208F34" wp14:editId="390FD1F4">
                  <wp:extent cx="2886075" cy="1743075"/>
                  <wp:effectExtent l="0" t="0" r="0" b="0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6075" cy="1743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F4052" w14:paraId="04A6E33E" w14:textId="77777777" w:rsidTr="008F4052">
        <w:tc>
          <w:tcPr>
            <w:tcW w:w="5462" w:type="dxa"/>
          </w:tcPr>
          <w:p w14:paraId="1B4F33A6" w14:textId="7E70E3BA" w:rsidR="008F4052" w:rsidRDefault="00F9092F" w:rsidP="00F9092F">
            <w:pPr>
              <w:bidi/>
              <w:spacing w:after="120" w:line="360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>الوثيقة 03</w:t>
            </w:r>
          </w:p>
        </w:tc>
        <w:tc>
          <w:tcPr>
            <w:tcW w:w="5462" w:type="dxa"/>
          </w:tcPr>
          <w:p w14:paraId="487D2951" w14:textId="4813CD39" w:rsidR="008F4052" w:rsidRDefault="00F9092F" w:rsidP="00F9092F">
            <w:pPr>
              <w:bidi/>
              <w:spacing w:after="120" w:line="360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>الوثيقة 4</w:t>
            </w:r>
          </w:p>
        </w:tc>
      </w:tr>
    </w:tbl>
    <w:p w14:paraId="13E9B319" w14:textId="77777777" w:rsidR="008F4052" w:rsidRDefault="008F4052" w:rsidP="008F4052">
      <w:pPr>
        <w:bidi/>
        <w:spacing w:after="120" w:line="360" w:lineRule="auto"/>
        <w:rPr>
          <w:rFonts w:asciiTheme="majorBidi" w:hAnsiTheme="majorBidi" w:cstheme="majorBidi"/>
          <w:sz w:val="32"/>
          <w:szCs w:val="32"/>
          <w:rtl/>
        </w:rPr>
      </w:pPr>
    </w:p>
    <w:p w14:paraId="3EF5306B" w14:textId="7E5DE869" w:rsidR="000843A8" w:rsidRDefault="008F4052" w:rsidP="000843A8">
      <w:pPr>
        <w:bidi/>
        <w:spacing w:after="120" w:line="360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بالاعتماد على مكتسباتك والسياق والسند أجب عمايلي:</w:t>
      </w:r>
    </w:p>
    <w:p w14:paraId="2F7032E9" w14:textId="3C239B47" w:rsidR="008F4052" w:rsidRDefault="008F4052" w:rsidP="008F4052">
      <w:pPr>
        <w:bidi/>
        <w:spacing w:after="120" w:line="360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1-</w:t>
      </w:r>
      <w:r w:rsidR="0009775F">
        <w:rPr>
          <w:rFonts w:asciiTheme="majorBidi" w:hAnsiTheme="majorBidi" w:cstheme="majorBidi" w:hint="cs"/>
          <w:sz w:val="32"/>
          <w:szCs w:val="32"/>
          <w:rtl/>
        </w:rPr>
        <w:t>أذكر شكل الخزان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،ثم </w:t>
      </w:r>
      <w:r w:rsidR="0009775F">
        <w:rPr>
          <w:rFonts w:asciiTheme="majorBidi" w:hAnsiTheme="majorBidi" w:cstheme="majorBidi" w:hint="cs"/>
          <w:sz w:val="32"/>
          <w:szCs w:val="32"/>
          <w:rtl/>
        </w:rPr>
        <w:t>أحسب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حجم الماء الذي يمكن للخزان استعابه</w:t>
      </w:r>
    </w:p>
    <w:p w14:paraId="43BEF08E" w14:textId="216A515D" w:rsidR="008F4052" w:rsidRDefault="008F4052" w:rsidP="008F4052">
      <w:pPr>
        <w:bidi/>
        <w:spacing w:after="120" w:line="360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</w:rPr>
        <w:t xml:space="preserve">2-أ-اذا علمت أن حجم قرص المعقم هو </w:t>
      </w:r>
      <w:r>
        <w:rPr>
          <w:rFonts w:asciiTheme="majorBidi" w:hAnsiTheme="majorBidi" w:cstheme="majorBidi"/>
          <w:sz w:val="32"/>
          <w:szCs w:val="32"/>
        </w:rPr>
        <w:t>V=10cm</w:t>
      </w:r>
      <w:r w:rsidRPr="008F4052">
        <w:rPr>
          <w:rFonts w:asciiTheme="majorBidi" w:hAnsiTheme="majorBidi" w:cstheme="majorBidi"/>
          <w:sz w:val="32"/>
          <w:szCs w:val="32"/>
          <w:vertAlign w:val="superscript"/>
        </w:rPr>
        <w:t>3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،عين الكتلة الحجمية للقرص.</w:t>
      </w:r>
    </w:p>
    <w:p w14:paraId="06C011C3" w14:textId="7D200E4A" w:rsidR="008F4052" w:rsidRDefault="008F4052" w:rsidP="008F4052">
      <w:pPr>
        <w:bidi/>
        <w:spacing w:after="120" w:line="360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 ب-لاحظ المزارع وجود قطعة خشب على سطح الماء بين سبب طفو القطعة الخشبية حيث :</w:t>
      </w:r>
    </w:p>
    <w:p w14:paraId="0B6831EA" w14:textId="172BE2AE" w:rsidR="00A35FC9" w:rsidRPr="00A35FC9" w:rsidRDefault="00A35FC9" w:rsidP="00A35FC9">
      <w:pPr>
        <w:bidi/>
        <w:rPr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</w:t>
      </w:r>
      <w:r>
        <w:rPr>
          <w:b/>
          <w:bCs/>
          <w:sz w:val="32"/>
          <w:szCs w:val="32"/>
          <w:lang w:bidi="ar-DZ"/>
        </w:rPr>
        <w:t>0.</w:t>
      </w:r>
      <w:r w:rsidR="0009775F">
        <w:rPr>
          <w:b/>
          <w:bCs/>
          <w:sz w:val="32"/>
          <w:szCs w:val="32"/>
          <w:lang w:bidi="ar-DZ"/>
        </w:rPr>
        <w:t>6</w:t>
      </w:r>
      <w:r w:rsidRPr="00A35FC9">
        <w:rPr>
          <w:b/>
          <w:bCs/>
          <w:sz w:val="32"/>
          <w:szCs w:val="32"/>
          <w:lang w:bidi="ar-DZ"/>
        </w:rPr>
        <w:t>g/cm</w:t>
      </w:r>
      <w:r w:rsidRPr="00A35FC9">
        <w:rPr>
          <w:b/>
          <w:bCs/>
          <w:sz w:val="32"/>
          <w:szCs w:val="32"/>
          <w:vertAlign w:val="superscript"/>
          <w:lang w:bidi="ar-DZ"/>
        </w:rPr>
        <w:t>3</w:t>
      </w:r>
      <w:r w:rsidRPr="00A35FC9">
        <w:rPr>
          <w:rFonts w:hint="cs"/>
          <w:b/>
          <w:bCs/>
          <w:sz w:val="32"/>
          <w:szCs w:val="32"/>
          <w:rtl/>
          <w:lang w:bidi="ar-DZ"/>
        </w:rPr>
        <w:t>=</w:t>
      </w:r>
      <w:r>
        <w:rPr>
          <w:rFonts w:hint="cs"/>
          <w:b/>
          <w:bCs/>
          <w:sz w:val="32"/>
          <w:szCs w:val="32"/>
          <w:vertAlign w:val="subscript"/>
          <w:rtl/>
          <w:lang w:bidi="ar-DZ"/>
        </w:rPr>
        <w:t>للخشب</w:t>
      </w:r>
      <w:r w:rsidRPr="00A35FC9">
        <w:rPr>
          <w:rFonts w:hint="cs"/>
          <w:b/>
          <w:bCs/>
          <w:sz w:val="32"/>
          <w:szCs w:val="32"/>
          <w:lang w:bidi="ar-DZ"/>
        </w:rPr>
        <w:sym w:font="Symbol" w:char="F072"/>
      </w:r>
    </w:p>
    <w:p w14:paraId="2C6904F9" w14:textId="36049AE3" w:rsidR="00484107" w:rsidRPr="00F9092F" w:rsidRDefault="008F4052" w:rsidP="00F9092F">
      <w:pPr>
        <w:bidi/>
        <w:spacing w:after="120" w:line="360" w:lineRule="auto"/>
        <w:rPr>
          <w:rFonts w:asciiTheme="majorBidi" w:hAnsiTheme="majorBidi" w:cstheme="majorBidi" w:hint="cs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3- من حياتك اليومية أعط امثلة عن أجسام تطفو وأخرى تغرق </w:t>
      </w:r>
      <w:r w:rsidR="0056556B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في الماء </w:t>
      </w:r>
    </w:p>
    <w:p w14:paraId="34AF13D1" w14:textId="0F6F5F39" w:rsidR="00DA6C80" w:rsidRPr="00484107" w:rsidRDefault="00DA6C80" w:rsidP="00484107">
      <w:pPr>
        <w:bidi/>
        <w:rPr>
          <w:rFonts w:ascii="Arial" w:eastAsia="Times New Roman" w:hAnsi="Arial" w:cs="Arial"/>
          <w:b/>
          <w:bCs/>
          <w:sz w:val="32"/>
          <w:szCs w:val="32"/>
          <w:rtl/>
        </w:rPr>
      </w:pPr>
    </w:p>
    <w:p w14:paraId="529F0BB0" w14:textId="3A9036FB" w:rsidR="00DA6C80" w:rsidRDefault="00DA6C80" w:rsidP="00400487">
      <w:pPr>
        <w:rPr>
          <w:rFonts w:asciiTheme="majorBidi" w:hAnsiTheme="majorBidi" w:cstheme="majorBidi"/>
          <w:sz w:val="28"/>
          <w:szCs w:val="28"/>
          <w:rtl/>
          <w:lang w:val="fr-MA" w:bidi="ar-DZ"/>
        </w:rPr>
      </w:pPr>
    </w:p>
    <w:p w14:paraId="78F24BCC" w14:textId="77777777" w:rsidR="00400487" w:rsidRPr="00575C32" w:rsidRDefault="00400487" w:rsidP="00400487">
      <w:pPr>
        <w:bidi/>
        <w:spacing w:after="120" w:line="360" w:lineRule="auto"/>
        <w:rPr>
          <w:rFonts w:asciiTheme="majorBidi" w:hAnsiTheme="majorBidi" w:cstheme="majorBidi"/>
          <w:sz w:val="12"/>
          <w:szCs w:val="12"/>
          <w:u w:val="single"/>
          <w:rtl/>
          <w:lang w:bidi="ar-DZ"/>
        </w:rPr>
      </w:pPr>
      <w:r>
        <w:rPr>
          <w:rFonts w:asciiTheme="majorBidi" w:hAnsiTheme="majorBidi" w:cstheme="majorBidi"/>
          <w:sz w:val="28"/>
          <w:szCs w:val="28"/>
          <w:lang w:val="fr-MA" w:bidi="ar-DZ"/>
        </w:rPr>
        <w:tab/>
      </w:r>
    </w:p>
    <w:tbl>
      <w:tblPr>
        <w:tblStyle w:val="TableGrid"/>
        <w:tblpPr w:leftFromText="141" w:rightFromText="141" w:vertAnchor="text" w:horzAnchor="margin" w:tblpY="83"/>
        <w:bidiVisual/>
        <w:tblW w:w="0" w:type="auto"/>
        <w:tblBorders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988"/>
      </w:tblGrid>
      <w:tr w:rsidR="00400487" w:rsidRPr="00575C32" w14:paraId="3B29BEC8" w14:textId="77777777" w:rsidTr="00D01697">
        <w:tc>
          <w:tcPr>
            <w:tcW w:w="10988" w:type="dxa"/>
          </w:tcPr>
          <w:p w14:paraId="0252BD03" w14:textId="41D6E0CE" w:rsidR="00400487" w:rsidRPr="00575C32" w:rsidRDefault="00400487" w:rsidP="00400487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575C32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صفحة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2</w:t>
            </w:r>
            <w:r w:rsidRPr="00575C32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من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2</w:t>
            </w:r>
          </w:p>
        </w:tc>
      </w:tr>
    </w:tbl>
    <w:p w14:paraId="073A121C" w14:textId="59D57DE2" w:rsidR="00400487" w:rsidRPr="00400487" w:rsidRDefault="00400487" w:rsidP="00400487">
      <w:pPr>
        <w:tabs>
          <w:tab w:val="left" w:pos="9030"/>
        </w:tabs>
        <w:rPr>
          <w:rFonts w:asciiTheme="majorBidi" w:hAnsiTheme="majorBidi" w:cstheme="majorBidi"/>
          <w:sz w:val="28"/>
          <w:szCs w:val="28"/>
          <w:rtl/>
          <w:lang w:val="fr-MA" w:bidi="ar-DZ"/>
        </w:rPr>
      </w:pPr>
    </w:p>
    <w:sectPr w:rsidR="00400487" w:rsidRPr="00400487" w:rsidSect="009A2547">
      <w:pgSz w:w="11906" w:h="16838"/>
      <w:pgMar w:top="578" w:right="561" w:bottom="295" w:left="56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4305CD" w14:textId="77777777" w:rsidR="00E149E4" w:rsidRDefault="00E149E4" w:rsidP="001A5344">
      <w:pPr>
        <w:spacing w:after="0" w:line="240" w:lineRule="auto"/>
      </w:pPr>
      <w:r>
        <w:separator/>
      </w:r>
    </w:p>
  </w:endnote>
  <w:endnote w:type="continuationSeparator" w:id="0">
    <w:p w14:paraId="0925D110" w14:textId="77777777" w:rsidR="00E149E4" w:rsidRDefault="00E149E4" w:rsidP="001A53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Yakout Linotype Light">
    <w:altName w:val="Arial"/>
    <w:charset w:val="00"/>
    <w:family w:val="swiss"/>
    <w:pitch w:val="variable"/>
    <w:sig w:usb0="8000202F" w:usb1="8000204B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acen Algeria Hd">
    <w:altName w:val="Arial"/>
    <w:charset w:val="00"/>
    <w:family w:val="auto"/>
    <w:pitch w:val="variable"/>
    <w:sig w:usb0="80002027" w:usb1="D000004A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A24D30" w14:textId="77777777" w:rsidR="00E149E4" w:rsidRDefault="00E149E4" w:rsidP="001A5344">
      <w:pPr>
        <w:spacing w:after="0" w:line="240" w:lineRule="auto"/>
      </w:pPr>
      <w:r>
        <w:separator/>
      </w:r>
    </w:p>
  </w:footnote>
  <w:footnote w:type="continuationSeparator" w:id="0">
    <w:p w14:paraId="23C42CE3" w14:textId="77777777" w:rsidR="00E149E4" w:rsidRDefault="00E149E4" w:rsidP="001A53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640" type="#_x0000_t75" style="width:9pt;height:9pt" o:bullet="t">
        <v:imagedata r:id="rId1" o:title="BD14868_"/>
      </v:shape>
    </w:pict>
  </w:numPicBullet>
  <w:abstractNum w:abstractNumId="0" w15:restartNumberingAfterBreak="0">
    <w:nsid w:val="030741B4"/>
    <w:multiLevelType w:val="hybridMultilevel"/>
    <w:tmpl w:val="FC6A1510"/>
    <w:lvl w:ilvl="0" w:tplc="6576C324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  <w:bCs/>
        <w:color w:val="auto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9BD50F5"/>
    <w:multiLevelType w:val="hybridMultilevel"/>
    <w:tmpl w:val="13C4C7BE"/>
    <w:lvl w:ilvl="0" w:tplc="6DF2502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624" w:hanging="360"/>
      </w:pPr>
    </w:lvl>
    <w:lvl w:ilvl="2" w:tplc="0409001B" w:tentative="1">
      <w:start w:val="1"/>
      <w:numFmt w:val="lowerRoman"/>
      <w:lvlText w:val="%3."/>
      <w:lvlJc w:val="right"/>
      <w:pPr>
        <w:ind w:left="2344" w:hanging="180"/>
      </w:pPr>
    </w:lvl>
    <w:lvl w:ilvl="3" w:tplc="0409000F" w:tentative="1">
      <w:start w:val="1"/>
      <w:numFmt w:val="decimal"/>
      <w:lvlText w:val="%4."/>
      <w:lvlJc w:val="left"/>
      <w:pPr>
        <w:ind w:left="3064" w:hanging="360"/>
      </w:pPr>
    </w:lvl>
    <w:lvl w:ilvl="4" w:tplc="04090019" w:tentative="1">
      <w:start w:val="1"/>
      <w:numFmt w:val="lowerLetter"/>
      <w:lvlText w:val="%5."/>
      <w:lvlJc w:val="left"/>
      <w:pPr>
        <w:ind w:left="3784" w:hanging="360"/>
      </w:pPr>
    </w:lvl>
    <w:lvl w:ilvl="5" w:tplc="0409001B" w:tentative="1">
      <w:start w:val="1"/>
      <w:numFmt w:val="lowerRoman"/>
      <w:lvlText w:val="%6."/>
      <w:lvlJc w:val="right"/>
      <w:pPr>
        <w:ind w:left="4504" w:hanging="180"/>
      </w:pPr>
    </w:lvl>
    <w:lvl w:ilvl="6" w:tplc="0409000F" w:tentative="1">
      <w:start w:val="1"/>
      <w:numFmt w:val="decimal"/>
      <w:lvlText w:val="%7."/>
      <w:lvlJc w:val="left"/>
      <w:pPr>
        <w:ind w:left="5224" w:hanging="360"/>
      </w:pPr>
    </w:lvl>
    <w:lvl w:ilvl="7" w:tplc="04090019" w:tentative="1">
      <w:start w:val="1"/>
      <w:numFmt w:val="lowerLetter"/>
      <w:lvlText w:val="%8."/>
      <w:lvlJc w:val="left"/>
      <w:pPr>
        <w:ind w:left="5944" w:hanging="360"/>
      </w:pPr>
    </w:lvl>
    <w:lvl w:ilvl="8" w:tplc="0409001B" w:tentative="1">
      <w:start w:val="1"/>
      <w:numFmt w:val="lowerRoman"/>
      <w:lvlText w:val="%9."/>
      <w:lvlJc w:val="right"/>
      <w:pPr>
        <w:ind w:left="6664" w:hanging="180"/>
      </w:pPr>
    </w:lvl>
  </w:abstractNum>
  <w:abstractNum w:abstractNumId="2" w15:restartNumberingAfterBreak="0">
    <w:nsid w:val="0A2B4A43"/>
    <w:multiLevelType w:val="hybridMultilevel"/>
    <w:tmpl w:val="8CA04270"/>
    <w:lvl w:ilvl="0" w:tplc="07D26E64">
      <w:start w:val="1"/>
      <w:numFmt w:val="bullet"/>
      <w:suff w:val="space"/>
      <w:lvlText w:val="-"/>
      <w:lvlJc w:val="right"/>
      <w:pPr>
        <w:ind w:left="644" w:hanging="360"/>
      </w:pPr>
      <w:rPr>
        <w:rFonts w:ascii="Arial" w:hAnsi="Arial" w:hint="default"/>
        <w:sz w:val="20"/>
        <w:szCs w:val="20"/>
      </w:rPr>
    </w:lvl>
    <w:lvl w:ilvl="1" w:tplc="040C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0A98277C"/>
    <w:multiLevelType w:val="hybridMultilevel"/>
    <w:tmpl w:val="081C6ECE"/>
    <w:lvl w:ilvl="0" w:tplc="1D8E20C0">
      <w:start w:val="1"/>
      <w:numFmt w:val="decimal"/>
      <w:lvlText w:val="%1)"/>
      <w:lvlJc w:val="left"/>
      <w:pPr>
        <w:ind w:left="360" w:hanging="360"/>
      </w:pPr>
      <w:rPr>
        <w:rFonts w:ascii="Sakkal Majalla" w:hAnsi="Sakkal Majalla" w:cs="Sakkal Majalla" w:hint="default"/>
        <w:b/>
        <w:bCs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CD507A9"/>
    <w:multiLevelType w:val="hybridMultilevel"/>
    <w:tmpl w:val="2A58DDFC"/>
    <w:lvl w:ilvl="0" w:tplc="7800F8F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2905E8"/>
    <w:multiLevelType w:val="hybridMultilevel"/>
    <w:tmpl w:val="93CA12A8"/>
    <w:lvl w:ilvl="0" w:tplc="C3485754">
      <w:start w:val="1"/>
      <w:numFmt w:val="bullet"/>
      <w:suff w:val="space"/>
      <w:lvlText w:val="-"/>
      <w:lvlJc w:val="right"/>
      <w:pPr>
        <w:ind w:left="644" w:hanging="360"/>
      </w:pPr>
      <w:rPr>
        <w:rFonts w:ascii="Arial" w:hAnsi="Arial" w:hint="default"/>
        <w:sz w:val="20"/>
        <w:szCs w:val="20"/>
      </w:rPr>
    </w:lvl>
    <w:lvl w:ilvl="1" w:tplc="040C0003" w:tentative="1">
      <w:start w:val="1"/>
      <w:numFmt w:val="bullet"/>
      <w:lvlText w:val="o"/>
      <w:lvlJc w:val="left"/>
      <w:pPr>
        <w:ind w:left="178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7" w:hanging="360"/>
      </w:pPr>
      <w:rPr>
        <w:rFonts w:ascii="Wingdings" w:hAnsi="Wingdings" w:hint="default"/>
      </w:rPr>
    </w:lvl>
  </w:abstractNum>
  <w:abstractNum w:abstractNumId="6" w15:restartNumberingAfterBreak="0">
    <w:nsid w:val="152F5B7A"/>
    <w:multiLevelType w:val="hybridMultilevel"/>
    <w:tmpl w:val="AC502E14"/>
    <w:lvl w:ilvl="0" w:tplc="04090013">
      <w:start w:val="1"/>
      <w:numFmt w:val="arabicAlpha"/>
      <w:lvlText w:val="%1-"/>
      <w:lvlJc w:val="center"/>
      <w:pPr>
        <w:ind w:left="11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5" w:hanging="360"/>
      </w:pPr>
    </w:lvl>
    <w:lvl w:ilvl="2" w:tplc="0409001B" w:tentative="1">
      <w:start w:val="1"/>
      <w:numFmt w:val="lowerRoman"/>
      <w:lvlText w:val="%3."/>
      <w:lvlJc w:val="right"/>
      <w:pPr>
        <w:ind w:left="2585" w:hanging="180"/>
      </w:pPr>
    </w:lvl>
    <w:lvl w:ilvl="3" w:tplc="0409000F" w:tentative="1">
      <w:start w:val="1"/>
      <w:numFmt w:val="decimal"/>
      <w:lvlText w:val="%4."/>
      <w:lvlJc w:val="left"/>
      <w:pPr>
        <w:ind w:left="3305" w:hanging="360"/>
      </w:pPr>
    </w:lvl>
    <w:lvl w:ilvl="4" w:tplc="04090019" w:tentative="1">
      <w:start w:val="1"/>
      <w:numFmt w:val="lowerLetter"/>
      <w:lvlText w:val="%5."/>
      <w:lvlJc w:val="left"/>
      <w:pPr>
        <w:ind w:left="4025" w:hanging="360"/>
      </w:pPr>
    </w:lvl>
    <w:lvl w:ilvl="5" w:tplc="0409001B" w:tentative="1">
      <w:start w:val="1"/>
      <w:numFmt w:val="lowerRoman"/>
      <w:lvlText w:val="%6."/>
      <w:lvlJc w:val="right"/>
      <w:pPr>
        <w:ind w:left="4745" w:hanging="180"/>
      </w:pPr>
    </w:lvl>
    <w:lvl w:ilvl="6" w:tplc="0409000F" w:tentative="1">
      <w:start w:val="1"/>
      <w:numFmt w:val="decimal"/>
      <w:lvlText w:val="%7."/>
      <w:lvlJc w:val="left"/>
      <w:pPr>
        <w:ind w:left="5465" w:hanging="360"/>
      </w:pPr>
    </w:lvl>
    <w:lvl w:ilvl="7" w:tplc="04090019" w:tentative="1">
      <w:start w:val="1"/>
      <w:numFmt w:val="lowerLetter"/>
      <w:lvlText w:val="%8."/>
      <w:lvlJc w:val="left"/>
      <w:pPr>
        <w:ind w:left="6185" w:hanging="360"/>
      </w:pPr>
    </w:lvl>
    <w:lvl w:ilvl="8" w:tplc="040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7" w15:restartNumberingAfterBreak="0">
    <w:nsid w:val="17D031DA"/>
    <w:multiLevelType w:val="hybridMultilevel"/>
    <w:tmpl w:val="6FD0F758"/>
    <w:lvl w:ilvl="0" w:tplc="5B8ED470">
      <w:start w:val="1"/>
      <w:numFmt w:val="bullet"/>
      <w:lvlText w:val="-"/>
      <w:lvlJc w:val="left"/>
      <w:pPr>
        <w:ind w:left="90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8" w15:restartNumberingAfterBreak="0">
    <w:nsid w:val="189B2CE4"/>
    <w:multiLevelType w:val="hybridMultilevel"/>
    <w:tmpl w:val="B364B82A"/>
    <w:lvl w:ilvl="0" w:tplc="19ECEC52">
      <w:start w:val="5"/>
      <w:numFmt w:val="bullet"/>
      <w:lvlText w:val="-"/>
      <w:lvlJc w:val="left"/>
      <w:pPr>
        <w:ind w:left="927" w:hanging="360"/>
      </w:pPr>
      <w:rPr>
        <w:rFonts w:ascii="Yakout Linotype Light" w:eastAsiaTheme="minorHAnsi" w:hAnsi="Yakout Linotype Light" w:cs="Yakout Linotype Light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9" w15:restartNumberingAfterBreak="0">
    <w:nsid w:val="1CB57B97"/>
    <w:multiLevelType w:val="hybridMultilevel"/>
    <w:tmpl w:val="9A32DDEA"/>
    <w:lvl w:ilvl="0" w:tplc="FAB82556">
      <w:numFmt w:val="bullet"/>
      <w:lvlText w:val="-"/>
      <w:lvlJc w:val="left"/>
      <w:pPr>
        <w:ind w:left="2475" w:hanging="360"/>
      </w:pPr>
      <w:rPr>
        <w:rFonts w:ascii="Yakout Linotype Light" w:eastAsia="Times New Roman" w:hAnsi="Yakout Linotype Light" w:cs="Yakout Linotype Light" w:hint="default"/>
        <w:sz w:val="28"/>
      </w:rPr>
    </w:lvl>
    <w:lvl w:ilvl="1" w:tplc="040C0003" w:tentative="1">
      <w:start w:val="1"/>
      <w:numFmt w:val="bullet"/>
      <w:lvlText w:val="o"/>
      <w:lvlJc w:val="left"/>
      <w:pPr>
        <w:ind w:left="319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91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63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35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07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79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51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235" w:hanging="360"/>
      </w:pPr>
      <w:rPr>
        <w:rFonts w:ascii="Wingdings" w:hAnsi="Wingdings" w:hint="default"/>
      </w:rPr>
    </w:lvl>
  </w:abstractNum>
  <w:abstractNum w:abstractNumId="10" w15:restartNumberingAfterBreak="0">
    <w:nsid w:val="274663AF"/>
    <w:multiLevelType w:val="hybridMultilevel"/>
    <w:tmpl w:val="2FEAB520"/>
    <w:lvl w:ilvl="0" w:tplc="8EA24310">
      <w:numFmt w:val="bullet"/>
      <w:lvlText w:val="-"/>
      <w:lvlJc w:val="left"/>
      <w:pPr>
        <w:ind w:left="2715" w:hanging="360"/>
      </w:pPr>
      <w:rPr>
        <w:rFonts w:ascii="Yakout Linotype Light" w:eastAsia="Times New Roman" w:hAnsi="Yakout Linotype Light" w:cs="Yakout Linotype Light" w:hint="default"/>
      </w:rPr>
    </w:lvl>
    <w:lvl w:ilvl="1" w:tplc="040C0003" w:tentative="1">
      <w:start w:val="1"/>
      <w:numFmt w:val="bullet"/>
      <w:lvlText w:val="o"/>
      <w:lvlJc w:val="left"/>
      <w:pPr>
        <w:ind w:left="343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15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87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59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31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03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75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475" w:hanging="360"/>
      </w:pPr>
      <w:rPr>
        <w:rFonts w:ascii="Wingdings" w:hAnsi="Wingdings" w:hint="default"/>
      </w:rPr>
    </w:lvl>
  </w:abstractNum>
  <w:abstractNum w:abstractNumId="11" w15:restartNumberingAfterBreak="0">
    <w:nsid w:val="2761784C"/>
    <w:multiLevelType w:val="hybridMultilevel"/>
    <w:tmpl w:val="4D28735E"/>
    <w:lvl w:ilvl="0" w:tplc="040C0009">
      <w:start w:val="1"/>
      <w:numFmt w:val="bullet"/>
      <w:lvlText w:val=""/>
      <w:lvlJc w:val="left"/>
      <w:pPr>
        <w:tabs>
          <w:tab w:val="num" w:pos="964"/>
        </w:tabs>
        <w:ind w:left="964" w:hanging="360"/>
      </w:pPr>
      <w:rPr>
        <w:rFonts w:ascii="Wingdings" w:hAnsi="Wingdings" w:hint="default"/>
      </w:rPr>
    </w:lvl>
    <w:lvl w:ilvl="1" w:tplc="1D0CDB28">
      <w:start w:val="1"/>
      <w:numFmt w:val="arabicAlpha"/>
      <w:lvlText w:val="%2-"/>
      <w:lvlJc w:val="center"/>
      <w:pPr>
        <w:tabs>
          <w:tab w:val="num" w:pos="1210"/>
        </w:tabs>
        <w:ind w:left="1210" w:hanging="360"/>
      </w:pPr>
      <w:rPr>
        <w:lang w:bidi="ar-DZ"/>
      </w:rPr>
    </w:lvl>
    <w:lvl w:ilvl="2" w:tplc="04090001">
      <w:start w:val="1"/>
      <w:numFmt w:val="bullet"/>
      <w:lvlText w:val=""/>
      <w:lvlJc w:val="left"/>
      <w:pPr>
        <w:tabs>
          <w:tab w:val="num" w:pos="2584"/>
        </w:tabs>
        <w:ind w:left="2584" w:hanging="36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3124"/>
        </w:tabs>
        <w:ind w:left="312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44"/>
        </w:tabs>
        <w:ind w:left="384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64"/>
        </w:tabs>
        <w:ind w:left="456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84"/>
        </w:tabs>
        <w:ind w:left="528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004"/>
        </w:tabs>
        <w:ind w:left="600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724"/>
        </w:tabs>
        <w:ind w:left="6724" w:hanging="180"/>
      </w:pPr>
    </w:lvl>
  </w:abstractNum>
  <w:abstractNum w:abstractNumId="12" w15:restartNumberingAfterBreak="0">
    <w:nsid w:val="3AF10095"/>
    <w:multiLevelType w:val="hybridMultilevel"/>
    <w:tmpl w:val="62A4B11C"/>
    <w:lvl w:ilvl="0" w:tplc="88F6ECFE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C9362A"/>
    <w:multiLevelType w:val="hybridMultilevel"/>
    <w:tmpl w:val="39FE145A"/>
    <w:lvl w:ilvl="0" w:tplc="040C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4" w15:restartNumberingAfterBreak="0">
    <w:nsid w:val="44B92EB0"/>
    <w:multiLevelType w:val="hybridMultilevel"/>
    <w:tmpl w:val="8AC4E85A"/>
    <w:lvl w:ilvl="0" w:tplc="E88A89D0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Yakout Linotype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8D5707"/>
    <w:multiLevelType w:val="hybridMultilevel"/>
    <w:tmpl w:val="A868440C"/>
    <w:lvl w:ilvl="0" w:tplc="70FAAD02">
      <w:start w:val="1"/>
      <w:numFmt w:val="bullet"/>
      <w:suff w:val="space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  <w:sz w:val="18"/>
        <w:szCs w:val="18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9926EA8"/>
    <w:multiLevelType w:val="hybridMultilevel"/>
    <w:tmpl w:val="1700A64C"/>
    <w:lvl w:ilvl="0" w:tplc="6AA4A91C">
      <w:start w:val="3"/>
      <w:numFmt w:val="bullet"/>
      <w:lvlText w:val="-"/>
      <w:lvlJc w:val="left"/>
      <w:pPr>
        <w:ind w:left="675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39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1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3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5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7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9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1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35" w:hanging="360"/>
      </w:pPr>
      <w:rPr>
        <w:rFonts w:ascii="Wingdings" w:hAnsi="Wingdings" w:hint="default"/>
      </w:rPr>
    </w:lvl>
  </w:abstractNum>
  <w:abstractNum w:abstractNumId="17" w15:restartNumberingAfterBreak="0">
    <w:nsid w:val="5DCD411C"/>
    <w:multiLevelType w:val="hybridMultilevel"/>
    <w:tmpl w:val="B62C4346"/>
    <w:lvl w:ilvl="0" w:tplc="8F58A17A">
      <w:start w:val="1"/>
      <w:numFmt w:val="bullet"/>
      <w:suff w:val="space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  <w:sz w:val="18"/>
        <w:szCs w:val="18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EE33DF0"/>
    <w:multiLevelType w:val="hybridMultilevel"/>
    <w:tmpl w:val="7D7A4C50"/>
    <w:lvl w:ilvl="0" w:tplc="152CBE70">
      <w:start w:val="1"/>
      <w:numFmt w:val="bullet"/>
      <w:lvlText w:val="-"/>
      <w:lvlJc w:val="left"/>
      <w:pPr>
        <w:ind w:left="1080" w:hanging="360"/>
      </w:pPr>
      <w:rPr>
        <w:rFonts w:ascii="Arial" w:eastAsiaTheme="minorEastAsia" w:hAnsi="Arial" w:cs="Arial" w:hint="default"/>
        <w:b/>
        <w:bCs/>
        <w:color w:val="FF0000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F653CB9"/>
    <w:multiLevelType w:val="hybridMultilevel"/>
    <w:tmpl w:val="1F10EF7C"/>
    <w:lvl w:ilvl="0" w:tplc="B1B28F54">
      <w:start w:val="1"/>
      <w:numFmt w:val="bullet"/>
      <w:lvlText w:val=""/>
      <w:lvlJc w:val="left"/>
      <w:pPr>
        <w:ind w:left="927" w:hanging="360"/>
      </w:pPr>
      <w:rPr>
        <w:rFonts w:ascii="Symbol" w:eastAsiaTheme="minorHAnsi" w:hAnsi="Symbol" w:cs="Yakout Linotype Light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0" w15:restartNumberingAfterBreak="0">
    <w:nsid w:val="703627D8"/>
    <w:multiLevelType w:val="hybridMultilevel"/>
    <w:tmpl w:val="923809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430C0D"/>
    <w:multiLevelType w:val="hybridMultilevel"/>
    <w:tmpl w:val="B8AE94A8"/>
    <w:lvl w:ilvl="0" w:tplc="08785126">
      <w:start w:val="1"/>
      <w:numFmt w:val="bullet"/>
      <w:suff w:val="space"/>
      <w:lvlText w:val=""/>
      <w:lvlJc w:val="left"/>
      <w:pPr>
        <w:ind w:left="360" w:hanging="360"/>
      </w:pPr>
      <w:rPr>
        <w:rFonts w:ascii="Symbol" w:hAnsi="Symbol" w:hint="default"/>
        <w:sz w:val="24"/>
        <w:szCs w:val="28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72C25A68"/>
    <w:multiLevelType w:val="hybridMultilevel"/>
    <w:tmpl w:val="06E25D14"/>
    <w:lvl w:ilvl="0" w:tplc="FABA5F1A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  <w:sz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3EF6FC9"/>
    <w:multiLevelType w:val="hybridMultilevel"/>
    <w:tmpl w:val="13F62828"/>
    <w:lvl w:ilvl="0" w:tplc="AAE0D684">
      <w:start w:val="2"/>
      <w:numFmt w:val="arabicAlpha"/>
      <w:lvlText w:val="%1)"/>
      <w:lvlJc w:val="left"/>
      <w:pPr>
        <w:ind w:left="61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35" w:hanging="360"/>
      </w:pPr>
    </w:lvl>
    <w:lvl w:ilvl="2" w:tplc="040C001B" w:tentative="1">
      <w:start w:val="1"/>
      <w:numFmt w:val="lowerRoman"/>
      <w:lvlText w:val="%3."/>
      <w:lvlJc w:val="right"/>
      <w:pPr>
        <w:ind w:left="2055" w:hanging="180"/>
      </w:pPr>
    </w:lvl>
    <w:lvl w:ilvl="3" w:tplc="040C000F" w:tentative="1">
      <w:start w:val="1"/>
      <w:numFmt w:val="decimal"/>
      <w:lvlText w:val="%4."/>
      <w:lvlJc w:val="left"/>
      <w:pPr>
        <w:ind w:left="2775" w:hanging="360"/>
      </w:pPr>
    </w:lvl>
    <w:lvl w:ilvl="4" w:tplc="040C0019" w:tentative="1">
      <w:start w:val="1"/>
      <w:numFmt w:val="lowerLetter"/>
      <w:lvlText w:val="%5."/>
      <w:lvlJc w:val="left"/>
      <w:pPr>
        <w:ind w:left="3495" w:hanging="360"/>
      </w:pPr>
    </w:lvl>
    <w:lvl w:ilvl="5" w:tplc="040C001B" w:tentative="1">
      <w:start w:val="1"/>
      <w:numFmt w:val="lowerRoman"/>
      <w:lvlText w:val="%6."/>
      <w:lvlJc w:val="right"/>
      <w:pPr>
        <w:ind w:left="4215" w:hanging="180"/>
      </w:pPr>
    </w:lvl>
    <w:lvl w:ilvl="6" w:tplc="040C000F" w:tentative="1">
      <w:start w:val="1"/>
      <w:numFmt w:val="decimal"/>
      <w:lvlText w:val="%7."/>
      <w:lvlJc w:val="left"/>
      <w:pPr>
        <w:ind w:left="4935" w:hanging="360"/>
      </w:pPr>
    </w:lvl>
    <w:lvl w:ilvl="7" w:tplc="040C0019" w:tentative="1">
      <w:start w:val="1"/>
      <w:numFmt w:val="lowerLetter"/>
      <w:lvlText w:val="%8."/>
      <w:lvlJc w:val="left"/>
      <w:pPr>
        <w:ind w:left="5655" w:hanging="360"/>
      </w:pPr>
    </w:lvl>
    <w:lvl w:ilvl="8" w:tplc="040C001B" w:tentative="1">
      <w:start w:val="1"/>
      <w:numFmt w:val="lowerRoman"/>
      <w:lvlText w:val="%9."/>
      <w:lvlJc w:val="right"/>
      <w:pPr>
        <w:ind w:left="6375" w:hanging="180"/>
      </w:pPr>
    </w:lvl>
  </w:abstractNum>
  <w:abstractNum w:abstractNumId="24" w15:restartNumberingAfterBreak="0">
    <w:nsid w:val="7C9528BF"/>
    <w:multiLevelType w:val="hybridMultilevel"/>
    <w:tmpl w:val="B060E316"/>
    <w:lvl w:ilvl="0" w:tplc="EC5C1436">
      <w:numFmt w:val="bullet"/>
      <w:lvlText w:val="-"/>
      <w:lvlJc w:val="left"/>
      <w:pPr>
        <w:ind w:left="2475" w:hanging="360"/>
      </w:pPr>
      <w:rPr>
        <w:rFonts w:ascii="Yakout Linotype Light" w:eastAsia="Times New Roman" w:hAnsi="Yakout Linotype Light" w:cs="Yakout Linotype Light" w:hint="default"/>
      </w:rPr>
    </w:lvl>
    <w:lvl w:ilvl="1" w:tplc="040C0003" w:tentative="1">
      <w:start w:val="1"/>
      <w:numFmt w:val="bullet"/>
      <w:lvlText w:val="o"/>
      <w:lvlJc w:val="left"/>
      <w:pPr>
        <w:ind w:left="319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91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63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35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07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79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51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235" w:hanging="360"/>
      </w:pPr>
      <w:rPr>
        <w:rFonts w:ascii="Wingdings" w:hAnsi="Wingdings" w:hint="default"/>
      </w:rPr>
    </w:lvl>
  </w:abstractNum>
  <w:abstractNum w:abstractNumId="25" w15:restartNumberingAfterBreak="0">
    <w:nsid w:val="7D021860"/>
    <w:multiLevelType w:val="hybridMultilevel"/>
    <w:tmpl w:val="517EE60E"/>
    <w:lvl w:ilvl="0" w:tplc="DC12281E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aj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25"/>
  </w:num>
  <w:num w:numId="3">
    <w:abstractNumId w:val="12"/>
  </w:num>
  <w:num w:numId="4">
    <w:abstractNumId w:val="4"/>
  </w:num>
  <w:num w:numId="5">
    <w:abstractNumId w:val="11"/>
  </w:num>
  <w:num w:numId="6">
    <w:abstractNumId w:val="7"/>
  </w:num>
  <w:num w:numId="7">
    <w:abstractNumId w:val="16"/>
  </w:num>
  <w:num w:numId="8">
    <w:abstractNumId w:val="19"/>
  </w:num>
  <w:num w:numId="9">
    <w:abstractNumId w:val="14"/>
  </w:num>
  <w:num w:numId="10">
    <w:abstractNumId w:val="18"/>
  </w:num>
  <w:num w:numId="11">
    <w:abstractNumId w:val="0"/>
  </w:num>
  <w:num w:numId="12">
    <w:abstractNumId w:val="21"/>
  </w:num>
  <w:num w:numId="13">
    <w:abstractNumId w:val="5"/>
  </w:num>
  <w:num w:numId="14">
    <w:abstractNumId w:val="2"/>
  </w:num>
  <w:num w:numId="15">
    <w:abstractNumId w:val="17"/>
  </w:num>
  <w:num w:numId="16">
    <w:abstractNumId w:val="15"/>
  </w:num>
  <w:num w:numId="17">
    <w:abstractNumId w:val="9"/>
  </w:num>
  <w:num w:numId="18">
    <w:abstractNumId w:val="24"/>
  </w:num>
  <w:num w:numId="19">
    <w:abstractNumId w:val="10"/>
  </w:num>
  <w:num w:numId="20">
    <w:abstractNumId w:val="13"/>
  </w:num>
  <w:num w:numId="21">
    <w:abstractNumId w:val="8"/>
  </w:num>
  <w:num w:numId="22">
    <w:abstractNumId w:val="20"/>
  </w:num>
  <w:num w:numId="23">
    <w:abstractNumId w:val="23"/>
  </w:num>
  <w:num w:numId="24">
    <w:abstractNumId w:val="1"/>
  </w:num>
  <w:num w:numId="25">
    <w:abstractNumId w:val="6"/>
  </w:num>
  <w:num w:numId="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30228"/>
    <w:rsid w:val="000013D3"/>
    <w:rsid w:val="00001DBC"/>
    <w:rsid w:val="000229BA"/>
    <w:rsid w:val="000312EA"/>
    <w:rsid w:val="000351A8"/>
    <w:rsid w:val="00041DC0"/>
    <w:rsid w:val="00050960"/>
    <w:rsid w:val="00053DBE"/>
    <w:rsid w:val="00056306"/>
    <w:rsid w:val="00061889"/>
    <w:rsid w:val="00075326"/>
    <w:rsid w:val="00080311"/>
    <w:rsid w:val="000843A8"/>
    <w:rsid w:val="0009221A"/>
    <w:rsid w:val="00096483"/>
    <w:rsid w:val="0009775F"/>
    <w:rsid w:val="00097B22"/>
    <w:rsid w:val="000A1933"/>
    <w:rsid w:val="000B6B44"/>
    <w:rsid w:val="000D212C"/>
    <w:rsid w:val="000E1DB5"/>
    <w:rsid w:val="000E1FC9"/>
    <w:rsid w:val="000E24ED"/>
    <w:rsid w:val="000F057B"/>
    <w:rsid w:val="000F1B10"/>
    <w:rsid w:val="001032D0"/>
    <w:rsid w:val="0010419A"/>
    <w:rsid w:val="00110100"/>
    <w:rsid w:val="00121C16"/>
    <w:rsid w:val="0012431D"/>
    <w:rsid w:val="00124EC6"/>
    <w:rsid w:val="00126BA1"/>
    <w:rsid w:val="00130D35"/>
    <w:rsid w:val="001341C8"/>
    <w:rsid w:val="00137DC5"/>
    <w:rsid w:val="00140822"/>
    <w:rsid w:val="001414E3"/>
    <w:rsid w:val="00141A0A"/>
    <w:rsid w:val="0014225D"/>
    <w:rsid w:val="00145439"/>
    <w:rsid w:val="001462A0"/>
    <w:rsid w:val="001464AF"/>
    <w:rsid w:val="00150968"/>
    <w:rsid w:val="00150DB1"/>
    <w:rsid w:val="001517FC"/>
    <w:rsid w:val="00151C27"/>
    <w:rsid w:val="0015356A"/>
    <w:rsid w:val="0015443D"/>
    <w:rsid w:val="0015484E"/>
    <w:rsid w:val="00166BA7"/>
    <w:rsid w:val="00166E26"/>
    <w:rsid w:val="00166E31"/>
    <w:rsid w:val="00177916"/>
    <w:rsid w:val="00185F52"/>
    <w:rsid w:val="00192323"/>
    <w:rsid w:val="001A3BD2"/>
    <w:rsid w:val="001A5344"/>
    <w:rsid w:val="001A73C8"/>
    <w:rsid w:val="001B4A43"/>
    <w:rsid w:val="001B564A"/>
    <w:rsid w:val="001B5984"/>
    <w:rsid w:val="001C0976"/>
    <w:rsid w:val="001C0D46"/>
    <w:rsid w:val="001C3C72"/>
    <w:rsid w:val="001C6FFB"/>
    <w:rsid w:val="001D3189"/>
    <w:rsid w:val="001D4CFE"/>
    <w:rsid w:val="001D67AA"/>
    <w:rsid w:val="001E6605"/>
    <w:rsid w:val="001E73FE"/>
    <w:rsid w:val="001E7A8F"/>
    <w:rsid w:val="001F411C"/>
    <w:rsid w:val="00201333"/>
    <w:rsid w:val="00211712"/>
    <w:rsid w:val="002136B5"/>
    <w:rsid w:val="002146C6"/>
    <w:rsid w:val="00220C0C"/>
    <w:rsid w:val="0022267C"/>
    <w:rsid w:val="00232DF5"/>
    <w:rsid w:val="0023352C"/>
    <w:rsid w:val="002358BC"/>
    <w:rsid w:val="002520EE"/>
    <w:rsid w:val="00254216"/>
    <w:rsid w:val="002553E2"/>
    <w:rsid w:val="0026655D"/>
    <w:rsid w:val="00274B74"/>
    <w:rsid w:val="00291113"/>
    <w:rsid w:val="00291284"/>
    <w:rsid w:val="00294AB3"/>
    <w:rsid w:val="00295BE6"/>
    <w:rsid w:val="00296513"/>
    <w:rsid w:val="002B0EEE"/>
    <w:rsid w:val="002D3762"/>
    <w:rsid w:val="002D58C0"/>
    <w:rsid w:val="002E03C7"/>
    <w:rsid w:val="002E093B"/>
    <w:rsid w:val="002E0CD3"/>
    <w:rsid w:val="002E6A97"/>
    <w:rsid w:val="002F01F9"/>
    <w:rsid w:val="0030063D"/>
    <w:rsid w:val="00302F41"/>
    <w:rsid w:val="00312832"/>
    <w:rsid w:val="00321AE0"/>
    <w:rsid w:val="003223D0"/>
    <w:rsid w:val="00323904"/>
    <w:rsid w:val="00331B00"/>
    <w:rsid w:val="00334488"/>
    <w:rsid w:val="00340C03"/>
    <w:rsid w:val="003410DE"/>
    <w:rsid w:val="00341C35"/>
    <w:rsid w:val="00342B47"/>
    <w:rsid w:val="003652BE"/>
    <w:rsid w:val="00373218"/>
    <w:rsid w:val="003759EE"/>
    <w:rsid w:val="0038314D"/>
    <w:rsid w:val="003843C0"/>
    <w:rsid w:val="003846FF"/>
    <w:rsid w:val="00387364"/>
    <w:rsid w:val="003936BF"/>
    <w:rsid w:val="003A088D"/>
    <w:rsid w:val="003A3005"/>
    <w:rsid w:val="003A590D"/>
    <w:rsid w:val="003B0F0F"/>
    <w:rsid w:val="003B23CE"/>
    <w:rsid w:val="003B33AF"/>
    <w:rsid w:val="003C45CF"/>
    <w:rsid w:val="003C50A3"/>
    <w:rsid w:val="003C73C4"/>
    <w:rsid w:val="003C7A82"/>
    <w:rsid w:val="003F0711"/>
    <w:rsid w:val="003F2FC0"/>
    <w:rsid w:val="003F5DBD"/>
    <w:rsid w:val="003F6606"/>
    <w:rsid w:val="00400487"/>
    <w:rsid w:val="004042C6"/>
    <w:rsid w:val="00404C7E"/>
    <w:rsid w:val="004066DB"/>
    <w:rsid w:val="00420EC6"/>
    <w:rsid w:val="00421683"/>
    <w:rsid w:val="00431F70"/>
    <w:rsid w:val="004410D1"/>
    <w:rsid w:val="0044170B"/>
    <w:rsid w:val="00442E57"/>
    <w:rsid w:val="004462F1"/>
    <w:rsid w:val="004502BF"/>
    <w:rsid w:val="00454D56"/>
    <w:rsid w:val="004552B7"/>
    <w:rsid w:val="0045543D"/>
    <w:rsid w:val="00455BCD"/>
    <w:rsid w:val="004606B1"/>
    <w:rsid w:val="00462162"/>
    <w:rsid w:val="00464B77"/>
    <w:rsid w:val="00470C8F"/>
    <w:rsid w:val="00470CFC"/>
    <w:rsid w:val="004801B5"/>
    <w:rsid w:val="004824C0"/>
    <w:rsid w:val="00484107"/>
    <w:rsid w:val="00486D4B"/>
    <w:rsid w:val="004A57F9"/>
    <w:rsid w:val="004A6216"/>
    <w:rsid w:val="004A7D34"/>
    <w:rsid w:val="004B0C3A"/>
    <w:rsid w:val="004B0E66"/>
    <w:rsid w:val="004B6DBF"/>
    <w:rsid w:val="004C653E"/>
    <w:rsid w:val="004D04F1"/>
    <w:rsid w:val="004E3365"/>
    <w:rsid w:val="004F7008"/>
    <w:rsid w:val="00503269"/>
    <w:rsid w:val="00511C59"/>
    <w:rsid w:val="0051213A"/>
    <w:rsid w:val="00516399"/>
    <w:rsid w:val="0052239B"/>
    <w:rsid w:val="00525171"/>
    <w:rsid w:val="00536CE2"/>
    <w:rsid w:val="005452CE"/>
    <w:rsid w:val="0056556B"/>
    <w:rsid w:val="005655D3"/>
    <w:rsid w:val="0057365B"/>
    <w:rsid w:val="00575C32"/>
    <w:rsid w:val="005779FE"/>
    <w:rsid w:val="00580C2D"/>
    <w:rsid w:val="00585525"/>
    <w:rsid w:val="005B55E5"/>
    <w:rsid w:val="005B7A30"/>
    <w:rsid w:val="005C42F9"/>
    <w:rsid w:val="005C7807"/>
    <w:rsid w:val="005D14B2"/>
    <w:rsid w:val="005D6314"/>
    <w:rsid w:val="005D7460"/>
    <w:rsid w:val="005E0C31"/>
    <w:rsid w:val="005E1567"/>
    <w:rsid w:val="005E5DE7"/>
    <w:rsid w:val="005E7ECD"/>
    <w:rsid w:val="005F6E73"/>
    <w:rsid w:val="006037CB"/>
    <w:rsid w:val="006038EA"/>
    <w:rsid w:val="00605693"/>
    <w:rsid w:val="00606507"/>
    <w:rsid w:val="00606C73"/>
    <w:rsid w:val="006106DE"/>
    <w:rsid w:val="00621FC7"/>
    <w:rsid w:val="00624373"/>
    <w:rsid w:val="00630228"/>
    <w:rsid w:val="00630E6A"/>
    <w:rsid w:val="006319AC"/>
    <w:rsid w:val="0063383A"/>
    <w:rsid w:val="00634E50"/>
    <w:rsid w:val="0063699A"/>
    <w:rsid w:val="006376BA"/>
    <w:rsid w:val="00652218"/>
    <w:rsid w:val="00655188"/>
    <w:rsid w:val="00663357"/>
    <w:rsid w:val="00663A7F"/>
    <w:rsid w:val="00665C54"/>
    <w:rsid w:val="00667DD4"/>
    <w:rsid w:val="0067557F"/>
    <w:rsid w:val="00685C69"/>
    <w:rsid w:val="006941F8"/>
    <w:rsid w:val="006A3F46"/>
    <w:rsid w:val="006B2145"/>
    <w:rsid w:val="006C0C6E"/>
    <w:rsid w:val="006C6423"/>
    <w:rsid w:val="006C6795"/>
    <w:rsid w:val="006C6A00"/>
    <w:rsid w:val="006C6FDE"/>
    <w:rsid w:val="006D103B"/>
    <w:rsid w:val="006D1C97"/>
    <w:rsid w:val="006D2509"/>
    <w:rsid w:val="006D2784"/>
    <w:rsid w:val="006E08C6"/>
    <w:rsid w:val="007062F9"/>
    <w:rsid w:val="00711008"/>
    <w:rsid w:val="00722AAF"/>
    <w:rsid w:val="00725A22"/>
    <w:rsid w:val="00725B7F"/>
    <w:rsid w:val="00733CC9"/>
    <w:rsid w:val="00741968"/>
    <w:rsid w:val="0075031A"/>
    <w:rsid w:val="00757192"/>
    <w:rsid w:val="007606E8"/>
    <w:rsid w:val="00763DF7"/>
    <w:rsid w:val="007770E1"/>
    <w:rsid w:val="007865F2"/>
    <w:rsid w:val="00787564"/>
    <w:rsid w:val="00797BC5"/>
    <w:rsid w:val="007A0CC6"/>
    <w:rsid w:val="007A4840"/>
    <w:rsid w:val="007B2C1F"/>
    <w:rsid w:val="007B6829"/>
    <w:rsid w:val="007D082A"/>
    <w:rsid w:val="007D1F35"/>
    <w:rsid w:val="007D370E"/>
    <w:rsid w:val="007E1F28"/>
    <w:rsid w:val="008045B2"/>
    <w:rsid w:val="008054C3"/>
    <w:rsid w:val="00810715"/>
    <w:rsid w:val="00822454"/>
    <w:rsid w:val="00830142"/>
    <w:rsid w:val="00862D27"/>
    <w:rsid w:val="00865781"/>
    <w:rsid w:val="00865C11"/>
    <w:rsid w:val="008678CC"/>
    <w:rsid w:val="008719D6"/>
    <w:rsid w:val="00874C53"/>
    <w:rsid w:val="008839C8"/>
    <w:rsid w:val="00886426"/>
    <w:rsid w:val="00893BEA"/>
    <w:rsid w:val="00894896"/>
    <w:rsid w:val="00896452"/>
    <w:rsid w:val="008A0181"/>
    <w:rsid w:val="008A0596"/>
    <w:rsid w:val="008A3F38"/>
    <w:rsid w:val="008C12D6"/>
    <w:rsid w:val="008C2A2E"/>
    <w:rsid w:val="008C38AF"/>
    <w:rsid w:val="008C3B87"/>
    <w:rsid w:val="008C7BAE"/>
    <w:rsid w:val="008D1E17"/>
    <w:rsid w:val="008D2643"/>
    <w:rsid w:val="008D3580"/>
    <w:rsid w:val="008D38DF"/>
    <w:rsid w:val="008D4A8C"/>
    <w:rsid w:val="008E2BA5"/>
    <w:rsid w:val="008F3D62"/>
    <w:rsid w:val="008F4052"/>
    <w:rsid w:val="008F47ED"/>
    <w:rsid w:val="009071C7"/>
    <w:rsid w:val="009110A5"/>
    <w:rsid w:val="00912698"/>
    <w:rsid w:val="00932A9C"/>
    <w:rsid w:val="009353C8"/>
    <w:rsid w:val="00941EC6"/>
    <w:rsid w:val="009423B4"/>
    <w:rsid w:val="00945052"/>
    <w:rsid w:val="00946A44"/>
    <w:rsid w:val="00953931"/>
    <w:rsid w:val="00985133"/>
    <w:rsid w:val="009922E4"/>
    <w:rsid w:val="009923EE"/>
    <w:rsid w:val="009A2547"/>
    <w:rsid w:val="009A2568"/>
    <w:rsid w:val="009B499D"/>
    <w:rsid w:val="009B6E7B"/>
    <w:rsid w:val="009B7320"/>
    <w:rsid w:val="009B7B12"/>
    <w:rsid w:val="009C280F"/>
    <w:rsid w:val="009C3FD9"/>
    <w:rsid w:val="009D066D"/>
    <w:rsid w:val="009D114C"/>
    <w:rsid w:val="009D4EC8"/>
    <w:rsid w:val="009D7874"/>
    <w:rsid w:val="00A03D78"/>
    <w:rsid w:val="00A13BDB"/>
    <w:rsid w:val="00A13F20"/>
    <w:rsid w:val="00A30B02"/>
    <w:rsid w:val="00A35FC9"/>
    <w:rsid w:val="00A51D3B"/>
    <w:rsid w:val="00A54C09"/>
    <w:rsid w:val="00A67CEC"/>
    <w:rsid w:val="00A74ADA"/>
    <w:rsid w:val="00A74E9A"/>
    <w:rsid w:val="00A74F52"/>
    <w:rsid w:val="00A775DD"/>
    <w:rsid w:val="00A77844"/>
    <w:rsid w:val="00A839AF"/>
    <w:rsid w:val="00A87CD4"/>
    <w:rsid w:val="00A923CA"/>
    <w:rsid w:val="00A92EA5"/>
    <w:rsid w:val="00A93BDC"/>
    <w:rsid w:val="00A944F1"/>
    <w:rsid w:val="00A95B4E"/>
    <w:rsid w:val="00AA3920"/>
    <w:rsid w:val="00AA7C36"/>
    <w:rsid w:val="00AB0876"/>
    <w:rsid w:val="00AC1181"/>
    <w:rsid w:val="00AC3086"/>
    <w:rsid w:val="00AC375D"/>
    <w:rsid w:val="00AC4BEA"/>
    <w:rsid w:val="00AD0980"/>
    <w:rsid w:val="00AD18D6"/>
    <w:rsid w:val="00AD355C"/>
    <w:rsid w:val="00AD6D86"/>
    <w:rsid w:val="00AE4B36"/>
    <w:rsid w:val="00AE64C0"/>
    <w:rsid w:val="00B056F6"/>
    <w:rsid w:val="00B05BAD"/>
    <w:rsid w:val="00B05FA7"/>
    <w:rsid w:val="00B119F9"/>
    <w:rsid w:val="00B12C84"/>
    <w:rsid w:val="00B15766"/>
    <w:rsid w:val="00B36C44"/>
    <w:rsid w:val="00B46EA8"/>
    <w:rsid w:val="00B50295"/>
    <w:rsid w:val="00B63B02"/>
    <w:rsid w:val="00B6502E"/>
    <w:rsid w:val="00B667B4"/>
    <w:rsid w:val="00B72FEB"/>
    <w:rsid w:val="00B764EC"/>
    <w:rsid w:val="00B800E8"/>
    <w:rsid w:val="00B93C76"/>
    <w:rsid w:val="00BA0746"/>
    <w:rsid w:val="00BA1F68"/>
    <w:rsid w:val="00BA559F"/>
    <w:rsid w:val="00BA60A7"/>
    <w:rsid w:val="00BB4E3F"/>
    <w:rsid w:val="00BC0422"/>
    <w:rsid w:val="00BD5095"/>
    <w:rsid w:val="00BE5576"/>
    <w:rsid w:val="00BF7A4B"/>
    <w:rsid w:val="00C05BD9"/>
    <w:rsid w:val="00C156B8"/>
    <w:rsid w:val="00C233F0"/>
    <w:rsid w:val="00C30BC0"/>
    <w:rsid w:val="00C3553E"/>
    <w:rsid w:val="00C355F1"/>
    <w:rsid w:val="00C358F1"/>
    <w:rsid w:val="00C51181"/>
    <w:rsid w:val="00C51D65"/>
    <w:rsid w:val="00C54B39"/>
    <w:rsid w:val="00C54EEF"/>
    <w:rsid w:val="00C57656"/>
    <w:rsid w:val="00C61487"/>
    <w:rsid w:val="00C62084"/>
    <w:rsid w:val="00C73496"/>
    <w:rsid w:val="00C7664F"/>
    <w:rsid w:val="00CA0BE3"/>
    <w:rsid w:val="00CA0C5E"/>
    <w:rsid w:val="00CA43F3"/>
    <w:rsid w:val="00CA671F"/>
    <w:rsid w:val="00CB3540"/>
    <w:rsid w:val="00CC29C9"/>
    <w:rsid w:val="00CC3CCA"/>
    <w:rsid w:val="00CC73DC"/>
    <w:rsid w:val="00CD503A"/>
    <w:rsid w:val="00CD5669"/>
    <w:rsid w:val="00CD60E5"/>
    <w:rsid w:val="00CD7271"/>
    <w:rsid w:val="00CF2CB8"/>
    <w:rsid w:val="00D069BC"/>
    <w:rsid w:val="00D13630"/>
    <w:rsid w:val="00D16F9A"/>
    <w:rsid w:val="00D2225B"/>
    <w:rsid w:val="00D22ED9"/>
    <w:rsid w:val="00D23C3C"/>
    <w:rsid w:val="00D318B5"/>
    <w:rsid w:val="00D330D4"/>
    <w:rsid w:val="00D33A00"/>
    <w:rsid w:val="00D4246F"/>
    <w:rsid w:val="00D42E45"/>
    <w:rsid w:val="00D505E9"/>
    <w:rsid w:val="00D55DBC"/>
    <w:rsid w:val="00D6024B"/>
    <w:rsid w:val="00D6357E"/>
    <w:rsid w:val="00D641D0"/>
    <w:rsid w:val="00D8334E"/>
    <w:rsid w:val="00D8760A"/>
    <w:rsid w:val="00D87B1A"/>
    <w:rsid w:val="00D92E34"/>
    <w:rsid w:val="00D95DDE"/>
    <w:rsid w:val="00D972EF"/>
    <w:rsid w:val="00DA0792"/>
    <w:rsid w:val="00DA3454"/>
    <w:rsid w:val="00DA4418"/>
    <w:rsid w:val="00DA6C80"/>
    <w:rsid w:val="00DC4DF6"/>
    <w:rsid w:val="00DD109D"/>
    <w:rsid w:val="00DD233D"/>
    <w:rsid w:val="00DD314E"/>
    <w:rsid w:val="00DD33DD"/>
    <w:rsid w:val="00DE06B5"/>
    <w:rsid w:val="00DE122E"/>
    <w:rsid w:val="00DF2A24"/>
    <w:rsid w:val="00DF6E8E"/>
    <w:rsid w:val="00E02939"/>
    <w:rsid w:val="00E149E4"/>
    <w:rsid w:val="00E175D4"/>
    <w:rsid w:val="00E22868"/>
    <w:rsid w:val="00E2762E"/>
    <w:rsid w:val="00E35795"/>
    <w:rsid w:val="00E43740"/>
    <w:rsid w:val="00E53396"/>
    <w:rsid w:val="00E57D49"/>
    <w:rsid w:val="00E64DF4"/>
    <w:rsid w:val="00E85C87"/>
    <w:rsid w:val="00E87C29"/>
    <w:rsid w:val="00E90129"/>
    <w:rsid w:val="00E92740"/>
    <w:rsid w:val="00EA57C4"/>
    <w:rsid w:val="00EB1701"/>
    <w:rsid w:val="00EB3FD0"/>
    <w:rsid w:val="00EB6005"/>
    <w:rsid w:val="00EC0169"/>
    <w:rsid w:val="00EC0F20"/>
    <w:rsid w:val="00EC44CF"/>
    <w:rsid w:val="00EC4731"/>
    <w:rsid w:val="00EC47F1"/>
    <w:rsid w:val="00ED1E2C"/>
    <w:rsid w:val="00EE1A9D"/>
    <w:rsid w:val="00EE7E01"/>
    <w:rsid w:val="00EF2E68"/>
    <w:rsid w:val="00F0000E"/>
    <w:rsid w:val="00F07683"/>
    <w:rsid w:val="00F16C45"/>
    <w:rsid w:val="00F278DB"/>
    <w:rsid w:val="00F3162C"/>
    <w:rsid w:val="00F31D2A"/>
    <w:rsid w:val="00F337A6"/>
    <w:rsid w:val="00F34311"/>
    <w:rsid w:val="00F373B1"/>
    <w:rsid w:val="00F420E3"/>
    <w:rsid w:val="00F46B60"/>
    <w:rsid w:val="00F47AB9"/>
    <w:rsid w:val="00F47DCA"/>
    <w:rsid w:val="00F51E5F"/>
    <w:rsid w:val="00F52C29"/>
    <w:rsid w:val="00F7102D"/>
    <w:rsid w:val="00F7722C"/>
    <w:rsid w:val="00F77FAD"/>
    <w:rsid w:val="00F8228F"/>
    <w:rsid w:val="00F8570B"/>
    <w:rsid w:val="00F86DDB"/>
    <w:rsid w:val="00F902AC"/>
    <w:rsid w:val="00F9092F"/>
    <w:rsid w:val="00F922CA"/>
    <w:rsid w:val="00FA3FEA"/>
    <w:rsid w:val="00FB496C"/>
    <w:rsid w:val="00FB4A42"/>
    <w:rsid w:val="00FC254D"/>
    <w:rsid w:val="00FC2C70"/>
    <w:rsid w:val="00FC7FC0"/>
    <w:rsid w:val="00FD477E"/>
    <w:rsid w:val="00FF7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906"/>
    <o:shapelayout v:ext="edit">
      <o:idmap v:ext="edit" data="1,2"/>
    </o:shapelayout>
  </w:shapeDefaults>
  <w:decimalSymbol w:val=","/>
  <w:listSeparator w:val=";"/>
  <w14:docId w14:val="741AC0D3"/>
  <w15:docId w15:val="{88F1F9B7-2427-4524-91F9-F475ADBDD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6C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056F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9B732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B73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732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A534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5344"/>
  </w:style>
  <w:style w:type="paragraph" w:styleId="Footer">
    <w:name w:val="footer"/>
    <w:basedOn w:val="Normal"/>
    <w:link w:val="FooterChar"/>
    <w:uiPriority w:val="99"/>
    <w:unhideWhenUsed/>
    <w:rsid w:val="001A534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5344"/>
  </w:style>
  <w:style w:type="character" w:styleId="CommentReference">
    <w:name w:val="annotation reference"/>
    <w:basedOn w:val="DefaultParagraphFont"/>
    <w:uiPriority w:val="99"/>
    <w:semiHidden/>
    <w:unhideWhenUsed/>
    <w:rsid w:val="00CD727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D727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D727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D727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D7271"/>
    <w:rPr>
      <w:b/>
      <w:bCs/>
      <w:sz w:val="20"/>
      <w:szCs w:val="20"/>
    </w:rPr>
  </w:style>
  <w:style w:type="paragraph" w:customStyle="1" w:styleId="Gdmath">
    <w:name w:val="Gdmath"/>
    <w:basedOn w:val="Normal"/>
    <w:link w:val="GdmathCar"/>
    <w:rsid w:val="002E6A97"/>
    <w:pPr>
      <w:bidi/>
      <w:spacing w:after="0"/>
      <w:jc w:val="center"/>
    </w:pPr>
    <w:rPr>
      <w:rFonts w:ascii="Times New Roman" w:hAnsi="Times New Roman" w:cs="Times New Roman"/>
      <w:color w:val="000000"/>
      <w:sz w:val="24"/>
      <w:szCs w:val="28"/>
      <w:lang w:bidi="ar-DZ"/>
    </w:rPr>
  </w:style>
  <w:style w:type="character" w:customStyle="1" w:styleId="GdmathCar">
    <w:name w:val="Gdmath Car"/>
    <w:basedOn w:val="DefaultParagraphFont"/>
    <w:link w:val="Gdmath"/>
    <w:rsid w:val="002E6A97"/>
    <w:rPr>
      <w:rFonts w:ascii="Times New Roman" w:hAnsi="Times New Roman" w:cs="Times New Roman"/>
      <w:color w:val="000000"/>
      <w:sz w:val="24"/>
      <w:szCs w:val="28"/>
      <w:lang w:bidi="ar-DZ"/>
    </w:rPr>
  </w:style>
  <w:style w:type="paragraph" w:styleId="NoSpacing">
    <w:name w:val="No Spacing"/>
    <w:uiPriority w:val="1"/>
    <w:qFormat/>
    <w:rsid w:val="006037CB"/>
    <w:pPr>
      <w:bidi/>
      <w:spacing w:after="0" w:line="240" w:lineRule="auto"/>
    </w:pPr>
    <w:rPr>
      <w:rFonts w:ascii="Calibri" w:eastAsia="Calibri" w:hAnsi="Calibri" w:cs="Arial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892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HMED\AppData\Roaming\Microsoft\Templates\MS-14.dotm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MS-14</Template>
  <TotalTime>1241</TotalTime>
  <Pages>2</Pages>
  <Words>256</Words>
  <Characters>1413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Moussa</dc:creator>
  <cp:lastModifiedBy>Utilisateur Windows</cp:lastModifiedBy>
  <cp:revision>37</cp:revision>
  <cp:lastPrinted>2024-02-29T06:22:00Z</cp:lastPrinted>
  <dcterms:created xsi:type="dcterms:W3CDTF">2018-05-14T17:49:00Z</dcterms:created>
  <dcterms:modified xsi:type="dcterms:W3CDTF">2024-02-29T06:22:00Z</dcterms:modified>
</cp:coreProperties>
</file>
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BC2" w:rsidRDefault="00EF4BC2" w:rsidP="00EF4BC2">
      <w:pPr>
        <w:tabs>
          <w:tab w:val="left" w:pos="6327"/>
        </w:tabs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وزارة التربية الوطنية</w:t>
      </w:r>
    </w:p>
    <w:p w:rsidR="00D71A63" w:rsidRPr="009D6472" w:rsidRDefault="00D71A63" w:rsidP="00EF4BC2">
      <w:pPr>
        <w:tabs>
          <w:tab w:val="left" w:pos="6327"/>
        </w:tabs>
        <w:bidi/>
        <w:rPr>
          <w:b/>
          <w:bCs/>
          <w:sz w:val="28"/>
          <w:szCs w:val="28"/>
          <w:rtl/>
          <w:lang w:bidi="ar-DZ"/>
        </w:rPr>
      </w:pPr>
      <w:r w:rsidRPr="009D6472">
        <w:rPr>
          <w:rFonts w:hint="cs"/>
          <w:b/>
          <w:bCs/>
          <w:sz w:val="28"/>
          <w:szCs w:val="28"/>
          <w:rtl/>
          <w:lang w:bidi="ar-DZ"/>
        </w:rPr>
        <w:t xml:space="preserve">متوسطة الشهيد </w:t>
      </w:r>
      <w:proofErr w:type="spellStart"/>
      <w:r w:rsidRPr="009D6472">
        <w:rPr>
          <w:rFonts w:hint="cs"/>
          <w:b/>
          <w:bCs/>
          <w:sz w:val="28"/>
          <w:szCs w:val="28"/>
          <w:rtl/>
          <w:lang w:bidi="ar-DZ"/>
        </w:rPr>
        <w:t>مامو</w:t>
      </w:r>
      <w:proofErr w:type="spellEnd"/>
      <w:r w:rsidRPr="009D6472">
        <w:rPr>
          <w:rFonts w:hint="cs"/>
          <w:b/>
          <w:bCs/>
          <w:sz w:val="28"/>
          <w:szCs w:val="28"/>
          <w:rtl/>
          <w:lang w:bidi="ar-DZ"/>
        </w:rPr>
        <w:t xml:space="preserve"> عيسى / </w:t>
      </w:r>
      <w:proofErr w:type="spellStart"/>
      <w:r w:rsidRPr="009D6472">
        <w:rPr>
          <w:rFonts w:hint="cs"/>
          <w:b/>
          <w:bCs/>
          <w:sz w:val="28"/>
          <w:szCs w:val="28"/>
          <w:rtl/>
          <w:lang w:bidi="ar-DZ"/>
        </w:rPr>
        <w:t>الشعابنية</w:t>
      </w:r>
      <w:proofErr w:type="spellEnd"/>
      <w:r w:rsidRPr="009D6472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9D6472">
        <w:rPr>
          <w:b/>
          <w:bCs/>
          <w:sz w:val="28"/>
          <w:szCs w:val="28"/>
          <w:rtl/>
          <w:lang w:bidi="ar-DZ"/>
        </w:rPr>
        <w:tab/>
      </w:r>
      <w:r w:rsidR="00356353">
        <w:rPr>
          <w:rFonts w:hint="cs"/>
          <w:b/>
          <w:bCs/>
          <w:sz w:val="28"/>
          <w:szCs w:val="28"/>
          <w:rtl/>
          <w:lang w:bidi="ar-DZ"/>
        </w:rPr>
        <w:t xml:space="preserve">       </w:t>
      </w:r>
      <w:r w:rsidR="00EF4BC2">
        <w:rPr>
          <w:rFonts w:hint="cs"/>
          <w:b/>
          <w:bCs/>
          <w:sz w:val="28"/>
          <w:szCs w:val="28"/>
          <w:rtl/>
          <w:lang w:bidi="ar-DZ"/>
        </w:rPr>
        <w:t xml:space="preserve">       </w:t>
      </w:r>
      <w:r w:rsidR="009D6472">
        <w:rPr>
          <w:rFonts w:hint="cs"/>
          <w:b/>
          <w:bCs/>
          <w:sz w:val="28"/>
          <w:szCs w:val="28"/>
          <w:rtl/>
          <w:lang w:bidi="ar-DZ"/>
        </w:rPr>
        <w:t xml:space="preserve">التاريخ: </w:t>
      </w:r>
      <w:r w:rsidR="00356353">
        <w:rPr>
          <w:rFonts w:hint="cs"/>
          <w:b/>
          <w:bCs/>
          <w:sz w:val="28"/>
          <w:szCs w:val="28"/>
          <w:rtl/>
          <w:lang w:bidi="ar-DZ"/>
        </w:rPr>
        <w:t>05</w:t>
      </w:r>
      <w:r w:rsidR="009D6472">
        <w:rPr>
          <w:rFonts w:hint="cs"/>
          <w:b/>
          <w:bCs/>
          <w:sz w:val="28"/>
          <w:szCs w:val="28"/>
          <w:rtl/>
          <w:lang w:bidi="ar-DZ"/>
        </w:rPr>
        <w:t>/</w:t>
      </w:r>
      <w:r w:rsidR="00356353">
        <w:rPr>
          <w:rFonts w:hint="cs"/>
          <w:b/>
          <w:bCs/>
          <w:sz w:val="28"/>
          <w:szCs w:val="28"/>
          <w:rtl/>
          <w:lang w:bidi="ar-DZ"/>
        </w:rPr>
        <w:t>03</w:t>
      </w:r>
      <w:r w:rsidR="009D6472">
        <w:rPr>
          <w:rFonts w:hint="cs"/>
          <w:b/>
          <w:bCs/>
          <w:sz w:val="28"/>
          <w:szCs w:val="28"/>
          <w:rtl/>
          <w:lang w:bidi="ar-DZ"/>
        </w:rPr>
        <w:t>/2024</w:t>
      </w:r>
    </w:p>
    <w:p w:rsidR="009D6472" w:rsidRDefault="00356353" w:rsidP="00356353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631541" w:rsidRPr="009D6472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-DZ"/>
        </w:rPr>
        <w:t>اختبار الفصل الثاني في مادة العلوم الفيزيائية والتكنولوجيا</w:t>
      </w:r>
      <w:r w:rsidR="00D71A63" w:rsidRPr="009D6472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EF4BC2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="00D71A63" w:rsidRPr="009D647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D71A63" w:rsidRPr="009D6472">
        <w:rPr>
          <w:rFonts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="00D71A63" w:rsidRPr="009D6472">
        <w:rPr>
          <w:rFonts w:hint="cs"/>
          <w:b/>
          <w:bCs/>
          <w:sz w:val="28"/>
          <w:szCs w:val="28"/>
          <w:rtl/>
          <w:lang w:bidi="ar-DZ"/>
        </w:rPr>
        <w:t xml:space="preserve"> 01 متوسط</w:t>
      </w:r>
    </w:p>
    <w:p w:rsidR="00356353" w:rsidRPr="009D6472" w:rsidRDefault="00356353" w:rsidP="00356353">
      <w:pPr>
        <w:tabs>
          <w:tab w:val="left" w:pos="6923"/>
        </w:tabs>
        <w:bidi/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tab/>
      </w:r>
      <w:r w:rsidR="00EF4BC2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المدة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ساعة ونصف</w:t>
      </w:r>
    </w:p>
    <w:p w:rsidR="00423ADD" w:rsidRPr="00423ADD" w:rsidRDefault="00423ADD" w:rsidP="00423ADD">
      <w:pPr>
        <w:bidi/>
        <w:spacing w:after="160"/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423ADD"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u w:val="single"/>
          <w:rtl/>
          <w:lang w:bidi="ar-DZ"/>
        </w:rPr>
        <w:t>الجزء الأول (12نقطة) </w:t>
      </w:r>
      <w:r w:rsidRPr="00423ADD">
        <w:rPr>
          <w:rFonts w:ascii="Times New Roman" w:eastAsia="Calibri" w:hAnsi="Times New Roman" w:cs="Times New Roman"/>
          <w:b/>
          <w:bCs/>
          <w:noProof/>
          <w:sz w:val="32"/>
          <w:szCs w:val="32"/>
          <w:u w:val="single"/>
          <w:lang w:bidi="ar-DZ"/>
        </w:rPr>
        <w:t>:</w:t>
      </w:r>
    </w:p>
    <w:p w:rsidR="00423ADD" w:rsidRPr="00423ADD" w:rsidRDefault="00423ADD" w:rsidP="00423ADD">
      <w:pPr>
        <w:bidi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23ADD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423ADD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الأول: (06نقاط) </w:t>
      </w:r>
    </w:p>
    <w:p w:rsidR="00423ADD" w:rsidRPr="00423ADD" w:rsidRDefault="00423ADD" w:rsidP="00C20C4C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1- صنف المواد التالية حسب الجدول التالي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خل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-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قطعة زبدة –</w:t>
      </w:r>
      <w:r w:rsidR="008939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هواء- قطعة خشب –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ماء-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غاز </w:t>
      </w:r>
      <w:r w:rsidR="003563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ثنائي أكسيد الكربون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-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جليد –</w:t>
      </w:r>
      <w:r w:rsidR="003563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زيت –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بخار الماء</w:t>
      </w:r>
      <w:r w:rsidR="00C20C4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  .........2.5ن  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714"/>
        <w:gridCol w:w="2874"/>
        <w:gridCol w:w="2980"/>
      </w:tblGrid>
      <w:tr w:rsidR="00423ADD" w:rsidTr="00423ADD">
        <w:tc>
          <w:tcPr>
            <w:tcW w:w="2714" w:type="dxa"/>
          </w:tcPr>
          <w:p w:rsidR="00423ADD" w:rsidRPr="00423ADD" w:rsidRDefault="00423ADD" w:rsidP="00C25CA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874" w:type="dxa"/>
          </w:tcPr>
          <w:p w:rsidR="00423ADD" w:rsidRPr="00423ADD" w:rsidRDefault="00423ADD" w:rsidP="00C25CA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السائلة</w:t>
            </w:r>
          </w:p>
        </w:tc>
        <w:tc>
          <w:tcPr>
            <w:tcW w:w="2980" w:type="dxa"/>
          </w:tcPr>
          <w:p w:rsidR="00423ADD" w:rsidRPr="00423ADD" w:rsidRDefault="00423ADD" w:rsidP="00C25CA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الغازية</w:t>
            </w:r>
          </w:p>
        </w:tc>
      </w:tr>
      <w:tr w:rsidR="00423ADD" w:rsidRPr="00423ADD" w:rsidTr="00CE0881">
        <w:trPr>
          <w:trHeight w:val="280"/>
        </w:trPr>
        <w:tc>
          <w:tcPr>
            <w:tcW w:w="2714" w:type="dxa"/>
          </w:tcPr>
          <w:p w:rsidR="00423ADD" w:rsidRPr="00423ADD" w:rsidRDefault="00423ADD" w:rsidP="00CE088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2874" w:type="dxa"/>
          </w:tcPr>
          <w:p w:rsidR="00423ADD" w:rsidRPr="00423ADD" w:rsidRDefault="00423ADD" w:rsidP="00CE088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2980" w:type="dxa"/>
          </w:tcPr>
          <w:p w:rsidR="00423ADD" w:rsidRPr="00423ADD" w:rsidRDefault="00423ADD" w:rsidP="00CE088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AD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423ADD" w:rsidRPr="00C20C4C" w:rsidRDefault="00423ADD" w:rsidP="004F0009">
      <w:pPr>
        <w:bidi/>
        <w:spacing w:after="160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2-</w:t>
      </w:r>
      <w:r w:rsidRPr="00423AD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4F0009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أذكر جسم من ال</w:t>
      </w:r>
      <w:r w:rsidR="004F00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جسام السابقة موجود في </w:t>
      </w:r>
      <w:r w:rsidRPr="00423ADD">
        <w:rPr>
          <w:rFonts w:ascii="Times New Roman" w:eastAsia="Calibri" w:hAnsi="Times New Roman" w:cs="Times New Roman"/>
          <w:sz w:val="28"/>
          <w:szCs w:val="28"/>
          <w:lang w:bidi="ar-DZ"/>
        </w:rPr>
        <w:t>: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الشروط العادية </w:t>
      </w:r>
      <w:r w:rsidR="004F00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، و</w:t>
      </w:r>
      <w:r w:rsidR="00A14D2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جسم آخر </w:t>
      </w:r>
      <w:proofErr w:type="gramStart"/>
      <w:r w:rsidR="00A14D2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موجود </w:t>
      </w:r>
      <w:r w:rsidR="004F00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</w:t>
      </w:r>
      <w:proofErr w:type="gramEnd"/>
      <w:r w:rsidR="004F000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423AD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الشروط غير العادية </w:t>
      </w:r>
      <w:r w:rsidRPr="00423ADD">
        <w:rPr>
          <w:rFonts w:ascii="Times New Roman" w:eastAsia="Calibri" w:hAnsi="Times New Roman" w:cs="Times New Roman"/>
          <w:sz w:val="28"/>
          <w:szCs w:val="28"/>
          <w:lang w:bidi="ar-DZ"/>
        </w:rPr>
        <w:t>:</w:t>
      </w:r>
      <w:r w:rsidR="00C20C4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...........01</w:t>
      </w:r>
    </w:p>
    <w:p w:rsidR="00423ADD" w:rsidRPr="00423ADD" w:rsidRDefault="00423ADD" w:rsidP="00423ADD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</w:t>
      </w:r>
      <w:r w:rsidR="004F0009"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اعتمادا على النموذج الحبيبي أ</w:t>
      </w:r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كمل المخطط التالي مبينا نوع التحول ف</w:t>
      </w:r>
      <w:proofErr w:type="gramStart"/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ي كل ح</w:t>
      </w:r>
      <w:proofErr w:type="gramEnd"/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الة .</w:t>
      </w:r>
      <w:r w:rsidR="00C20C4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...........02 ن</w:t>
      </w:r>
    </w:p>
    <w:p w:rsidR="00423ADD" w:rsidRPr="00423ADD" w:rsidRDefault="00C20C4C" w:rsidP="0083760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337185</wp:posOffset>
                </wp:positionV>
                <wp:extent cx="228600" cy="228600"/>
                <wp:effectExtent l="0" t="0" r="19050" b="190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3" o:spid="_x0000_s1026" style="position:absolute;margin-left:54.35pt;margin-top:26.55pt;width:18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" fillcolor="black [3200]" strokecolor="black [1600]" strokeweight="2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337185</wp:posOffset>
                </wp:positionV>
                <wp:extent cx="228600" cy="228600"/>
                <wp:effectExtent l="0" t="0" r="19050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2" o:spid="_x0000_s1026" style="position:absolute;margin-left:36pt;margin-top:26.55pt;width:18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" fillcolor="black [3200]" strokecolor="black [1600]" strokeweight="2pt"/>
            </w:pict>
          </mc:Fallback>
        </mc:AlternateContent>
      </w:r>
      <w:r w:rsidR="00423ADD" w:rsidRPr="00423ADD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667946" wp14:editId="61475F39">
                <wp:simplePos x="0" y="0"/>
                <wp:positionH relativeFrom="column">
                  <wp:posOffset>5054600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941B62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398pt;margin-top:6.9pt;width:89.65pt;height:62.4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" fillcolor="window" strokecolor="windowText" strokeweight="2pt">
                <v:textbox>
                  <w:txbxContent>
                    <w:p w:rsidR="00423ADD" w:rsidRPr="00941B62" w:rsidRDefault="00423ADD" w:rsidP="00423AD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23ADD" w:rsidRPr="00423ADD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1D0406" wp14:editId="16300664">
                <wp:simplePos x="0" y="0"/>
                <wp:positionH relativeFrom="column">
                  <wp:posOffset>258445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941B62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20.35pt;margin-top:6.9pt;width:89.65pt;height:62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" fillcolor="window" strokecolor="windowText" strokeweight="2pt">
                <v:textbox>
                  <w:txbxContent>
                    <w:p w:rsidR="00423ADD" w:rsidRPr="00941B62" w:rsidRDefault="00423ADD" w:rsidP="00423AD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23ADD" w:rsidRPr="00423ADD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71E43F" wp14:editId="6B4E2E62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1714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941B62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left:0;text-align:left;margin-left:211.9pt;margin-top:6.9pt;width:91.65pt;height:62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" fillcolor="window" strokecolor="windowText" strokeweight="2pt">
                <v:textbox>
                  <w:txbxContent>
                    <w:p w:rsidR="00423ADD" w:rsidRPr="00941B62" w:rsidRDefault="00423ADD" w:rsidP="00423AD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23ADD" w:rsidRPr="00423ADD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565C37" wp14:editId="591C7223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20955" b="14414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110pt;margin-top:19.2pt;width:101.85pt;height: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3ADD" w:rsidRPr="00423ADD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537F7C" wp14:editId="254E7890">
                <wp:simplePos x="0" y="0"/>
                <wp:positionH relativeFrom="column">
                  <wp:posOffset>3854450</wp:posOffset>
                </wp:positionH>
                <wp:positionV relativeFrom="paragraph">
                  <wp:posOffset>252095</wp:posOffset>
                </wp:positionV>
                <wp:extent cx="1199515" cy="0"/>
                <wp:effectExtent l="0" t="76200" r="19685" b="1524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9" o:spid="_x0000_s1026" type="#_x0000_t32" style="position:absolute;margin-left:303.5pt;margin-top:19.85pt;width:94.4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E08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8376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CE08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    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</w:t>
      </w:r>
      <w:r w:rsidR="00CE08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.......................</w:t>
      </w:r>
      <w:r w:rsidR="008376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</w:p>
    <w:p w:rsidR="00423ADD" w:rsidRPr="00423ADD" w:rsidRDefault="00C20C4C" w:rsidP="00423AD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203200</wp:posOffset>
                </wp:positionV>
                <wp:extent cx="228600" cy="228600"/>
                <wp:effectExtent l="0" t="0" r="19050" b="1905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" o:spid="_x0000_s1026" style="position:absolute;margin-left:54.35pt;margin-top:16pt;width:18pt;height:1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" fillcolor="black [3200]" strokecolor="black [1600]" strokeweight="2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CFE8DA" wp14:editId="2F24CA7D">
                <wp:simplePos x="0" y="0"/>
                <wp:positionH relativeFrom="column">
                  <wp:posOffset>456565</wp:posOffset>
                </wp:positionH>
                <wp:positionV relativeFrom="paragraph">
                  <wp:posOffset>203200</wp:posOffset>
                </wp:positionV>
                <wp:extent cx="228600" cy="228600"/>
                <wp:effectExtent l="0" t="0" r="19050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" o:spid="_x0000_s1026" style="position:absolute;margin-left:35.95pt;margin-top:16pt;width:18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" fillcolor="black [3200]" strokecolor="black [1600]" strokeweight="2pt"/>
            </w:pict>
          </mc:Fallback>
        </mc:AlternateContent>
      </w:r>
      <w:r w:rsidR="00423ADD" w:rsidRPr="00423AD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31D643" wp14:editId="2DF5BB5B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4414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9" o:spid="_x0000_s1026" type="#_x0000_t32" style="position:absolute;margin-left:109.85pt;margin-top:23.1pt;width:101.85pt;height:.6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3ADD" w:rsidRPr="00423AD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2164EE" wp14:editId="6729D440">
                <wp:simplePos x="0" y="0"/>
                <wp:positionH relativeFrom="column">
                  <wp:posOffset>3854450</wp:posOffset>
                </wp:positionH>
                <wp:positionV relativeFrom="paragraph">
                  <wp:posOffset>292735</wp:posOffset>
                </wp:positionV>
                <wp:extent cx="1198880" cy="0"/>
                <wp:effectExtent l="57150" t="76200" r="0" b="1524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303.5pt;margin-top:23.05pt;width:94.4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423ADD" w:rsidRPr="00423ADD" w:rsidRDefault="00423ADD" w:rsidP="00423AD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23AD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C09AA1" wp14:editId="59F8E43C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26035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252269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9" style="position:absolute;left:0;text-align:left;margin-left:29.85pt;margin-top:24.5pt;width:69.95pt;height:21.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" fillcolor="window" strokecolor="windowText" strokeweight="2pt">
                <v:textbox>
                  <w:txbxContent>
                    <w:p w:rsidR="00423ADD" w:rsidRPr="00252269" w:rsidRDefault="00423ADD" w:rsidP="00423AD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 w:rsidRPr="00423AD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58B228" wp14:editId="31B772A3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1270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252269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left:0;text-align:left;margin-left:219.35pt;margin-top:24.5pt;width:74pt;height:21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" fillcolor="window" strokecolor="windowText" strokeweight="2pt">
                <v:textbox>
                  <w:txbxContent>
                    <w:p w:rsidR="00423ADD" w:rsidRPr="00252269" w:rsidRDefault="00423ADD" w:rsidP="00423AD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السائلة </w:t>
                      </w:r>
                    </w:p>
                  </w:txbxContent>
                </v:textbox>
              </v:rect>
            </w:pict>
          </mc:Fallback>
        </mc:AlternateContent>
      </w:r>
      <w:r w:rsidRPr="00423AD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B5A357" wp14:editId="04482F6E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2222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23ADD" w:rsidRPr="00252269" w:rsidRDefault="00423ADD" w:rsidP="00423ADD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الغازي</w:t>
                            </w: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1" style="position:absolute;left:0;text-align:left;margin-left:409.55pt;margin-top:24.5pt;width:67.25pt;height:2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" fillcolor="window" strokecolor="windowText" strokeweight="2pt">
                <v:textbox>
                  <w:txbxContent>
                    <w:p w:rsidR="00423ADD" w:rsidRPr="00252269" w:rsidRDefault="00423ADD" w:rsidP="00423AD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الغازي</w:t>
                      </w: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CE08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........................                              .........................</w:t>
      </w:r>
    </w:p>
    <w:p w:rsidR="00423ADD" w:rsidRPr="00423ADD" w:rsidRDefault="00423ADD" w:rsidP="00423AD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</w:t>
      </w:r>
    </w:p>
    <w:p w:rsidR="00423ADD" w:rsidRPr="00423ADD" w:rsidRDefault="00356353" w:rsidP="00423ADD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12512" behindDoc="1" locked="0" layoutInCell="1" allowOverlap="1" wp14:anchorId="5DF5DECB" wp14:editId="3C70F746">
            <wp:simplePos x="0" y="0"/>
            <wp:positionH relativeFrom="column">
              <wp:posOffset>-114300</wp:posOffset>
            </wp:positionH>
            <wp:positionV relativeFrom="paragraph">
              <wp:posOffset>471805</wp:posOffset>
            </wp:positionV>
            <wp:extent cx="4119245" cy="19431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2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 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r w:rsidR="00111F3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عامل </w:t>
      </w:r>
      <w:r w:rsidR="00111F3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ؤثر في التحو</w:t>
      </w:r>
      <w:r w:rsidR="00111F31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423ADD" w:rsidRPr="00423ADD">
        <w:rPr>
          <w:rFonts w:asciiTheme="majorBidi" w:hAnsiTheme="majorBidi" w:cstheme="majorBidi" w:hint="cs"/>
          <w:sz w:val="28"/>
          <w:szCs w:val="28"/>
          <w:rtl/>
          <w:lang w:bidi="ar-DZ"/>
        </w:rPr>
        <w:t>لات الفيزيائية ؟</w:t>
      </w:r>
      <w:r w:rsidR="00C20C4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............0.5 ن</w:t>
      </w:r>
    </w:p>
    <w:p w:rsidR="001618BE" w:rsidRPr="00631541" w:rsidRDefault="001618BE" w:rsidP="00423ADD">
      <w:pPr>
        <w:tabs>
          <w:tab w:val="left" w:pos="3207"/>
        </w:tabs>
        <w:bidi/>
        <w:rPr>
          <w:b/>
          <w:bCs/>
          <w:sz w:val="32"/>
          <w:szCs w:val="32"/>
          <w:u w:val="single"/>
          <w:rtl/>
          <w:lang w:bidi="ar-DZ"/>
        </w:rPr>
      </w:pPr>
      <w:r w:rsidRPr="00C735AA">
        <w:rPr>
          <w:b/>
          <w:bCs/>
          <w:sz w:val="28"/>
          <w:szCs w:val="28"/>
          <w:lang w:bidi="ar-DZ"/>
        </w:rPr>
        <w:t xml:space="preserve">  </w:t>
      </w:r>
      <w:proofErr w:type="gramStart"/>
      <w:r w:rsidR="00386695" w:rsidRPr="00631541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386695" w:rsidRPr="0063154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 w:rsidR="00423AD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(06</w:t>
      </w:r>
      <w:r w:rsidR="008905C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ن</w:t>
      </w:r>
      <w:r w:rsidR="00423ADD">
        <w:rPr>
          <w:rFonts w:hint="cs"/>
          <w:b/>
          <w:bCs/>
          <w:sz w:val="32"/>
          <w:szCs w:val="32"/>
          <w:u w:val="single"/>
          <w:rtl/>
          <w:lang w:bidi="ar-DZ"/>
        </w:rPr>
        <w:t>قاط)</w:t>
      </w:r>
    </w:p>
    <w:p w:rsidR="00E31C78" w:rsidRDefault="00510035" w:rsidP="00A14D2D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1-</w:t>
      </w:r>
      <w:r w:rsidR="00360A44">
        <w:rPr>
          <w:rFonts w:hint="cs"/>
          <w:sz w:val="28"/>
          <w:szCs w:val="28"/>
          <w:rtl/>
          <w:lang w:bidi="ar-DZ"/>
        </w:rPr>
        <w:t xml:space="preserve"> </w:t>
      </w:r>
      <w:r w:rsidR="00A14D2D">
        <w:rPr>
          <w:rFonts w:hint="cs"/>
          <w:sz w:val="28"/>
          <w:szCs w:val="28"/>
          <w:rtl/>
          <w:lang w:bidi="ar-DZ"/>
        </w:rPr>
        <w:t>أ</w:t>
      </w:r>
      <w:r w:rsidR="00360A44">
        <w:rPr>
          <w:rFonts w:hint="cs"/>
          <w:sz w:val="28"/>
          <w:szCs w:val="28"/>
          <w:rtl/>
          <w:lang w:bidi="ar-DZ"/>
        </w:rPr>
        <w:t>تمم الجدول التالي:</w:t>
      </w:r>
      <w:r w:rsidR="00C20C4C">
        <w:rPr>
          <w:rFonts w:hint="cs"/>
          <w:sz w:val="28"/>
          <w:szCs w:val="28"/>
          <w:rtl/>
          <w:lang w:bidi="ar-DZ"/>
        </w:rPr>
        <w:t xml:space="preserve"> .........02.5 ن</w:t>
      </w:r>
    </w:p>
    <w:p w:rsidR="00535785" w:rsidRDefault="00535785" w:rsidP="00535785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</w:p>
    <w:p w:rsidR="00837604" w:rsidRDefault="00837604" w:rsidP="00837604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</w:p>
    <w:p w:rsidR="00A14D2D" w:rsidRDefault="00A14D2D" w:rsidP="00A14D2D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="328"/>
        <w:bidiVisual/>
        <w:tblW w:w="7380" w:type="dxa"/>
        <w:tblLook w:val="04A0" w:firstRow="1" w:lastRow="0" w:firstColumn="1" w:lastColumn="0" w:noHBand="0" w:noVBand="1"/>
      </w:tblPr>
      <w:tblGrid>
        <w:gridCol w:w="1548"/>
        <w:gridCol w:w="1152"/>
        <w:gridCol w:w="1306"/>
        <w:gridCol w:w="1214"/>
        <w:gridCol w:w="1080"/>
        <w:gridCol w:w="1080"/>
      </w:tblGrid>
      <w:tr w:rsidR="0089399E" w:rsidTr="0089399E">
        <w:tc>
          <w:tcPr>
            <w:tcW w:w="1548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152" w:type="dxa"/>
          </w:tcPr>
          <w:p w:rsidR="0089399E" w:rsidRPr="00EF4BC2" w:rsidRDefault="0089399E" w:rsidP="0089399E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01</w:t>
            </w:r>
          </w:p>
        </w:tc>
        <w:tc>
          <w:tcPr>
            <w:tcW w:w="1306" w:type="dxa"/>
          </w:tcPr>
          <w:p w:rsidR="0089399E" w:rsidRPr="00EF4BC2" w:rsidRDefault="0089399E" w:rsidP="0089399E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02</w:t>
            </w:r>
          </w:p>
        </w:tc>
        <w:tc>
          <w:tcPr>
            <w:tcW w:w="1214" w:type="dxa"/>
          </w:tcPr>
          <w:p w:rsidR="0089399E" w:rsidRPr="00EF4BC2" w:rsidRDefault="0089399E" w:rsidP="0089399E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1080" w:type="dxa"/>
          </w:tcPr>
          <w:p w:rsidR="0089399E" w:rsidRPr="00EF4BC2" w:rsidRDefault="0089399E" w:rsidP="0089399E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1080" w:type="dxa"/>
          </w:tcPr>
          <w:p w:rsidR="0089399E" w:rsidRPr="00EF4BC2" w:rsidRDefault="0089399E" w:rsidP="0089399E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</w:p>
        </w:tc>
      </w:tr>
      <w:tr w:rsidR="0089399E" w:rsidTr="0089399E">
        <w:tc>
          <w:tcPr>
            <w:tcW w:w="1548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الوسيلة</w:t>
            </w:r>
            <w:proofErr w:type="gramEnd"/>
          </w:p>
        </w:tc>
        <w:tc>
          <w:tcPr>
            <w:tcW w:w="1152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1306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214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080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1080" w:type="dxa"/>
          </w:tcPr>
          <w:p w:rsidR="0089399E" w:rsidRDefault="0089399E" w:rsidP="0089399E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</w:p>
        </w:tc>
      </w:tr>
    </w:tbl>
    <w:p w:rsidR="00837604" w:rsidRDefault="00837604" w:rsidP="00837604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</w:p>
    <w:p w:rsidR="004F0009" w:rsidRDefault="004F0009" w:rsidP="004F0009">
      <w:pPr>
        <w:tabs>
          <w:tab w:val="left" w:pos="3207"/>
        </w:tabs>
        <w:bidi/>
        <w:rPr>
          <w:sz w:val="28"/>
          <w:szCs w:val="28"/>
          <w:rtl/>
          <w:lang w:bidi="ar-DZ"/>
        </w:rPr>
      </w:pPr>
    </w:p>
    <w:p w:rsidR="00A14D2D" w:rsidRPr="00837604" w:rsidRDefault="00A14D2D" w:rsidP="00A14D2D">
      <w:pPr>
        <w:tabs>
          <w:tab w:val="left" w:pos="3207"/>
        </w:tabs>
        <w:bidi/>
        <w:rPr>
          <w:sz w:val="28"/>
          <w:szCs w:val="28"/>
          <w:vertAlign w:val="superscript"/>
          <w:lang w:bidi="ar-DZ"/>
        </w:rPr>
      </w:pPr>
      <w:r>
        <w:rPr>
          <w:rFonts w:hint="cs"/>
          <w:sz w:val="28"/>
          <w:szCs w:val="28"/>
          <w:rtl/>
          <w:lang w:bidi="ar-DZ"/>
        </w:rPr>
        <w:t>2- حوّل ما يلي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: </w:t>
      </w:r>
      <w:r>
        <w:rPr>
          <w:sz w:val="28"/>
          <w:szCs w:val="28"/>
          <w:lang w:bidi="ar-DZ"/>
        </w:rPr>
        <w:t xml:space="preserve">        </w:t>
      </w:r>
      <w:r w:rsidR="00C20C4C">
        <w:rPr>
          <w:rFonts w:hint="cs"/>
          <w:sz w:val="28"/>
          <w:szCs w:val="28"/>
          <w:rtl/>
          <w:lang w:bidi="ar-DZ"/>
        </w:rPr>
        <w:t>.</w:t>
      </w:r>
      <w:proofErr w:type="gramEnd"/>
      <w:r w:rsidR="00C20C4C">
        <w:rPr>
          <w:rFonts w:hint="cs"/>
          <w:sz w:val="28"/>
          <w:szCs w:val="28"/>
          <w:rtl/>
          <w:lang w:bidi="ar-DZ"/>
        </w:rPr>
        <w:t>...........02 ن</w:t>
      </w:r>
      <w:r>
        <w:rPr>
          <w:sz w:val="28"/>
          <w:szCs w:val="28"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A14D2D" w:rsidTr="00356353">
        <w:trPr>
          <w:trHeight w:val="758"/>
        </w:trPr>
        <w:tc>
          <w:tcPr>
            <w:tcW w:w="4606" w:type="dxa"/>
          </w:tcPr>
          <w:p w:rsidR="00A14D2D" w:rsidRPr="00837604" w:rsidRDefault="00A14D2D" w:rsidP="00356353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58162C">
              <w:rPr>
                <w:b/>
                <w:bCs/>
                <w:sz w:val="28"/>
                <w:szCs w:val="28"/>
                <w:lang w:bidi="ar-DZ"/>
              </w:rPr>
              <w:t xml:space="preserve">                        105L</w:t>
            </w:r>
            <w:r>
              <w:rPr>
                <w:sz w:val="28"/>
                <w:szCs w:val="28"/>
                <w:lang w:bidi="ar-DZ"/>
              </w:rPr>
              <w:t>=………………..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m</w:t>
            </w:r>
            <w:r w:rsidRPr="0058162C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sz w:val="28"/>
                <w:szCs w:val="28"/>
                <w:lang w:bidi="ar-DZ"/>
              </w:rPr>
              <w:t xml:space="preserve">                       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0.02 q</w:t>
            </w:r>
            <w:r>
              <w:rPr>
                <w:sz w:val="28"/>
                <w:szCs w:val="28"/>
                <w:lang w:bidi="ar-DZ"/>
              </w:rPr>
              <w:t>=……………….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hg</w:t>
            </w:r>
          </w:p>
        </w:tc>
        <w:tc>
          <w:tcPr>
            <w:tcW w:w="4606" w:type="dxa"/>
          </w:tcPr>
          <w:p w:rsidR="00A14D2D" w:rsidRDefault="00A14D2D" w:rsidP="00F448A0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58162C">
              <w:rPr>
                <w:b/>
                <w:bCs/>
                <w:sz w:val="28"/>
                <w:szCs w:val="28"/>
                <w:lang w:bidi="ar-DZ"/>
              </w:rPr>
              <w:t xml:space="preserve">4.5dam </w:t>
            </w:r>
            <w:r>
              <w:rPr>
                <w:sz w:val="28"/>
                <w:szCs w:val="28"/>
                <w:lang w:bidi="ar-DZ"/>
              </w:rPr>
              <w:t>=……………….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dm</w:t>
            </w:r>
          </w:p>
          <w:p w:rsidR="00A14D2D" w:rsidRDefault="00A14D2D" w:rsidP="00F448A0">
            <w:pPr>
              <w:tabs>
                <w:tab w:val="left" w:pos="3207"/>
              </w:tabs>
              <w:bidi/>
              <w:rPr>
                <w:sz w:val="28"/>
                <w:szCs w:val="28"/>
                <w:vertAlign w:val="superscript"/>
                <w:rtl/>
                <w:lang w:bidi="ar-DZ"/>
              </w:rPr>
            </w:pPr>
            <w:r w:rsidRPr="0058162C">
              <w:rPr>
                <w:b/>
                <w:bCs/>
                <w:sz w:val="28"/>
                <w:szCs w:val="28"/>
                <w:lang w:val="en-US" w:bidi="ar-DZ"/>
              </w:rPr>
              <w:t>2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dm</w:t>
            </w:r>
            <w:r w:rsidRPr="0058162C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sz w:val="28"/>
                <w:szCs w:val="28"/>
                <w:lang w:bidi="ar-DZ"/>
              </w:rPr>
              <w:t>=…………..</w:t>
            </w:r>
            <w:r w:rsidRPr="0058162C">
              <w:rPr>
                <w:b/>
                <w:bCs/>
                <w:sz w:val="28"/>
                <w:szCs w:val="28"/>
                <w:lang w:bidi="ar-DZ"/>
              </w:rPr>
              <w:t>cm</w:t>
            </w:r>
            <w:r w:rsidRPr="0058162C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:rsidR="00121F17" w:rsidRDefault="00121F17" w:rsidP="00A14D2D">
      <w:pPr>
        <w:tabs>
          <w:tab w:val="left" w:pos="3207"/>
        </w:tabs>
        <w:bidi/>
        <w:ind w:left="72"/>
        <w:jc w:val="center"/>
        <w:rPr>
          <w:b/>
          <w:bCs/>
          <w:sz w:val="32"/>
          <w:szCs w:val="32"/>
          <w:rtl/>
          <w:lang w:bidi="ar-DZ"/>
        </w:rPr>
      </w:pPr>
    </w:p>
    <w:p w:rsidR="00A14D2D" w:rsidRDefault="00A14D2D" w:rsidP="00EF4BC2">
      <w:pPr>
        <w:tabs>
          <w:tab w:val="left" w:pos="3207"/>
        </w:tabs>
        <w:bidi/>
        <w:jc w:val="center"/>
        <w:rPr>
          <w:b/>
          <w:bCs/>
          <w:sz w:val="32"/>
          <w:szCs w:val="32"/>
          <w:rtl/>
          <w:lang w:bidi="ar-DZ"/>
        </w:rPr>
      </w:pPr>
      <w:r w:rsidRPr="00A14D2D">
        <w:rPr>
          <w:rFonts w:hint="cs"/>
          <w:b/>
          <w:bCs/>
          <w:sz w:val="32"/>
          <w:szCs w:val="32"/>
          <w:rtl/>
          <w:lang w:bidi="ar-DZ"/>
        </w:rPr>
        <w:t xml:space="preserve">الصفحة </w:t>
      </w:r>
      <w:r w:rsidR="00C20C4C">
        <w:rPr>
          <w:rFonts w:hint="cs"/>
          <w:b/>
          <w:bCs/>
          <w:sz w:val="32"/>
          <w:szCs w:val="32"/>
          <w:rtl/>
          <w:lang w:bidi="ar-DZ"/>
        </w:rPr>
        <w:t>1/2</w:t>
      </w:r>
    </w:p>
    <w:p w:rsidR="00C20C4C" w:rsidRPr="00A14D2D" w:rsidRDefault="00C20C4C" w:rsidP="0058162C">
      <w:pPr>
        <w:tabs>
          <w:tab w:val="left" w:pos="3207"/>
        </w:tabs>
        <w:bidi/>
        <w:rPr>
          <w:b/>
          <w:bCs/>
          <w:sz w:val="32"/>
          <w:szCs w:val="32"/>
          <w:rtl/>
          <w:lang w:bidi="ar-DZ"/>
        </w:rPr>
      </w:pPr>
    </w:p>
    <w:p w:rsidR="007B77C7" w:rsidRPr="007B77C7" w:rsidRDefault="00A14D2D" w:rsidP="00A14D2D">
      <w:pPr>
        <w:tabs>
          <w:tab w:val="left" w:pos="3207"/>
        </w:tabs>
        <w:bidi/>
        <w:ind w:left="7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</w:t>
      </w:r>
      <w:r w:rsidR="007B77C7">
        <w:rPr>
          <w:rFonts w:hint="cs"/>
          <w:sz w:val="28"/>
          <w:szCs w:val="28"/>
          <w:rtl/>
          <w:lang w:bidi="ar-DZ"/>
        </w:rPr>
        <w:t xml:space="preserve">- ضع علامة </w:t>
      </w:r>
      <w:r w:rsidR="007B77C7">
        <w:rPr>
          <w:sz w:val="28"/>
          <w:szCs w:val="28"/>
          <w:lang w:val="en-US" w:bidi="ar-DZ"/>
        </w:rPr>
        <w:t>X</w:t>
      </w:r>
      <w:r w:rsidR="007B77C7">
        <w:rPr>
          <w:rFonts w:hint="cs"/>
          <w:sz w:val="28"/>
          <w:szCs w:val="28"/>
          <w:rtl/>
          <w:lang w:bidi="ar-DZ"/>
        </w:rPr>
        <w:t xml:space="preserve"> في المكان المناسب من الجدول</w:t>
      </w:r>
      <w:r w:rsidR="00C20C4C">
        <w:rPr>
          <w:rFonts w:hint="cs"/>
          <w:sz w:val="28"/>
          <w:szCs w:val="28"/>
          <w:rtl/>
          <w:lang w:bidi="ar-DZ"/>
        </w:rPr>
        <w:t>: .................01.5 ن</w:t>
      </w:r>
    </w:p>
    <w:tbl>
      <w:tblPr>
        <w:tblStyle w:val="Grilledutableau"/>
        <w:bidiVisual/>
        <w:tblW w:w="10112" w:type="dxa"/>
        <w:tblInd w:w="-21" w:type="dxa"/>
        <w:tblLook w:val="04A0" w:firstRow="1" w:lastRow="0" w:firstColumn="1" w:lastColumn="0" w:noHBand="0" w:noVBand="1"/>
      </w:tblPr>
      <w:tblGrid>
        <w:gridCol w:w="3203"/>
        <w:gridCol w:w="2303"/>
        <w:gridCol w:w="2303"/>
        <w:gridCol w:w="2303"/>
      </w:tblGrid>
      <w:tr w:rsidR="007B77C7" w:rsidTr="00A14D2D">
        <w:tc>
          <w:tcPr>
            <w:tcW w:w="32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Pr="00EF4BC2" w:rsidRDefault="0089399E" w:rsidP="0089399E">
            <w:pPr>
              <w:tabs>
                <w:tab w:val="left" w:pos="3207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قطعة</w:t>
            </w:r>
            <w:proofErr w:type="gramEnd"/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من الحديد</w:t>
            </w:r>
          </w:p>
        </w:tc>
        <w:tc>
          <w:tcPr>
            <w:tcW w:w="2303" w:type="dxa"/>
          </w:tcPr>
          <w:p w:rsidR="007B77C7" w:rsidRPr="00EF4BC2" w:rsidRDefault="0075430A" w:rsidP="0075430A">
            <w:pPr>
              <w:tabs>
                <w:tab w:val="left" w:pos="3207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ماء </w:t>
            </w:r>
            <w:proofErr w:type="spellStart"/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جافيل</w:t>
            </w:r>
            <w:proofErr w:type="spellEnd"/>
            <w:r w:rsidR="007B77C7"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303" w:type="dxa"/>
          </w:tcPr>
          <w:p w:rsidR="007B77C7" w:rsidRPr="00EF4BC2" w:rsidRDefault="007B77C7" w:rsidP="007B77C7">
            <w:pPr>
              <w:tabs>
                <w:tab w:val="left" w:pos="3207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الهواء</w:t>
            </w:r>
          </w:p>
        </w:tc>
      </w:tr>
      <w:tr w:rsidR="007B77C7" w:rsidTr="00A14D2D">
        <w:tc>
          <w:tcPr>
            <w:tcW w:w="3203" w:type="dxa"/>
          </w:tcPr>
          <w:p w:rsidR="007B77C7" w:rsidRPr="00EF4BC2" w:rsidRDefault="007B77C7" w:rsidP="00535785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قابلة </w:t>
            </w:r>
            <w:r w:rsidR="0089399E"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للانضغاط</w:t>
            </w: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B77C7" w:rsidTr="00A14D2D">
        <w:tc>
          <w:tcPr>
            <w:tcW w:w="3203" w:type="dxa"/>
          </w:tcPr>
          <w:p w:rsidR="007B77C7" w:rsidRPr="00EF4BC2" w:rsidRDefault="007B77C7" w:rsidP="00535785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الشكل ثابت</w:t>
            </w: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B77C7" w:rsidTr="00A14D2D">
        <w:tc>
          <w:tcPr>
            <w:tcW w:w="3203" w:type="dxa"/>
          </w:tcPr>
          <w:p w:rsidR="007B77C7" w:rsidRPr="00EF4BC2" w:rsidRDefault="007B77C7" w:rsidP="00535785">
            <w:pPr>
              <w:tabs>
                <w:tab w:val="left" w:pos="3207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السطح الحر مستوي </w:t>
            </w:r>
            <w:proofErr w:type="gramStart"/>
            <w:r w:rsidRPr="00EF4BC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وأفقي</w:t>
            </w:r>
            <w:proofErr w:type="gramEnd"/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3" w:type="dxa"/>
          </w:tcPr>
          <w:p w:rsidR="007B77C7" w:rsidRDefault="007B77C7" w:rsidP="00535785">
            <w:pPr>
              <w:tabs>
                <w:tab w:val="left" w:pos="3207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535785" w:rsidRPr="00356353" w:rsidRDefault="00535785" w:rsidP="004F0009">
      <w:pPr>
        <w:tabs>
          <w:tab w:val="left" w:pos="3207"/>
        </w:tabs>
        <w:bidi/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الثاني  (08ن) </w:t>
      </w:r>
      <w:r w:rsidRPr="00356353"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  <w:t>:</w:t>
      </w:r>
    </w:p>
    <w:p w:rsidR="00535785" w:rsidRPr="00356353" w:rsidRDefault="00535785" w:rsidP="004F0009">
      <w:pPr>
        <w:bidi/>
        <w:spacing w:after="160" w:line="240" w:lineRule="auto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A14D2D"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الإدماجة</w:t>
      </w:r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(08</w:t>
      </w:r>
      <w:r w:rsidR="00356353"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ن</w:t>
      </w:r>
      <w:r w:rsidR="00356353"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قاط</w:t>
      </w:r>
      <w:r w:rsidRPr="0035635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) </w:t>
      </w:r>
      <w:r w:rsidRPr="00356353"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  <w:t>:</w:t>
      </w:r>
    </w:p>
    <w:p w:rsidR="00535785" w:rsidRPr="00121F17" w:rsidRDefault="0058162C" w:rsidP="0075430A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A14D2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أحضر التلميذ النّجيب 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عبد الحق الذي يدرس في السنة الأولى متوسط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ُ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رغي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ًا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معدني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للن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ّ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ادي العلمي بمتوسطة </w:t>
      </w:r>
      <w:proofErr w:type="spellStart"/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مامو</w:t>
      </w:r>
      <w:proofErr w:type="spellEnd"/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عيسى ،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التي يدرس فيها ، واقترح على زملائه استغلال هذا البرغي في التدر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ّ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 على بعض القياسات للوصول في النهاية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لمعرفة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نوع المعدن الذي ص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ُ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نع منه ، فانطلقت المجموعة</w:t>
      </w:r>
      <w:r w:rsidR="00EF4BC2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 تحضير الوسائل اللازمة ، وحققت </w:t>
      </w:r>
      <w:r w:rsidR="00535785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التجربتين الموضحتين في </w:t>
      </w:r>
      <w:r w:rsidR="00111F31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الوثيقتين</w:t>
      </w:r>
      <w:r w:rsidR="00535785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7543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A14D2D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0</w:t>
      </w:r>
      <w:r w:rsidR="00535785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2</w:t>
      </w:r>
      <w:r w:rsidR="007543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</w:t>
      </w:r>
      <w:r w:rsidR="00111F31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03</w:t>
      </w:r>
    </w:p>
    <w:p w:rsidR="00535785" w:rsidRPr="00121F17" w:rsidRDefault="00535785" w:rsidP="0075430A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اعتماد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ً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 على مكتسباتك القبلية و</w:t>
      </w:r>
      <w:r w:rsidR="00FA31CF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الوثيقتين</w:t>
      </w:r>
      <w:r w:rsidR="00A14D2D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FA31CF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2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</w:t>
      </w:r>
      <w:r w:rsidR="00FA31CF"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="00A14D2D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ساعد 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زملاء 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عبد الحق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معرفة مادة صنع 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البرغي</w:t>
      </w:r>
      <w:r w:rsidR="00A14D2D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بالإجابة عن الاسئلة الآ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تية </w:t>
      </w:r>
      <w:r w:rsidRPr="00121F17">
        <w:rPr>
          <w:rFonts w:ascii="Times New Roman" w:eastAsia="Calibri" w:hAnsi="Times New Roman" w:cs="Times New Roman"/>
          <w:sz w:val="28"/>
          <w:szCs w:val="28"/>
          <w:lang w:bidi="ar-DZ"/>
        </w:rPr>
        <w:t>:</w:t>
      </w:r>
    </w:p>
    <w:p w:rsidR="00535785" w:rsidRPr="00121F17" w:rsidRDefault="00535785" w:rsidP="0058162C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1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-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اشرح باختصار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خطوات التجربتين التي قام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بها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زملاء 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عبد </w:t>
      </w:r>
      <w:proofErr w:type="gramStart"/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الحق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</w:t>
      </w:r>
      <w:proofErr w:type="gramEnd"/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.......01 ن</w:t>
      </w:r>
    </w:p>
    <w:p w:rsidR="00535785" w:rsidRPr="00121F17" w:rsidRDefault="00535785" w:rsidP="00121F17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2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-</w:t>
      </w:r>
      <w:r w:rsidR="004F0009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أ-</w:t>
      </w:r>
      <w:r w:rsidR="004F0009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أ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حسب </w:t>
      </w:r>
      <w:r w:rsid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حجم البرغي انطلاقا من </w:t>
      </w:r>
      <w:r w:rsidR="00121F17" w:rsidRPr="007543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الوثيقة</w:t>
      </w:r>
      <w:r w:rsidR="0075430A" w:rsidRPr="0075430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03</w:t>
      </w:r>
      <w:r w:rsid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 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...........02</w:t>
      </w:r>
      <w:r w:rsidR="00F056D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</w:t>
      </w:r>
    </w:p>
    <w:p w:rsidR="00535785" w:rsidRPr="00121F17" w:rsidRDefault="004F0009" w:rsidP="0075430A">
      <w:pPr>
        <w:bidi/>
        <w:spacing w:after="16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</w:t>
      </w:r>
      <w:r w:rsidR="00535785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ب-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535785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حسب الكتلة الحجمية  للبرغي ، ثم استنتج </w:t>
      </w:r>
      <w:r w:rsidR="00535785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مادة صنع </w:t>
      </w:r>
      <w:r w:rsidR="00111F31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البرغي</w:t>
      </w:r>
      <w:r w:rsidR="00535785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. 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..........2.5</w:t>
      </w:r>
      <w:r w:rsidR="00F056D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</w:t>
      </w:r>
    </w:p>
    <w:p w:rsidR="00535785" w:rsidRPr="00121F17" w:rsidRDefault="00535785" w:rsidP="00121F17">
      <w:pPr>
        <w:bidi/>
        <w:spacing w:after="160"/>
        <w:rPr>
          <w:rFonts w:ascii="Times New Roman" w:eastAsia="Calibri" w:hAnsi="Times New Roman" w:cs="Times New Roman"/>
          <w:sz w:val="24"/>
          <w:szCs w:val="24"/>
          <w:rtl/>
          <w:lang w:bidi="ar-DZ"/>
        </w:rPr>
      </w:pPr>
      <w:r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- 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تم وضع البرغي في الماء ف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لاحظوا أنه 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غاص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 الماء</w:t>
      </w:r>
      <w:r w:rsidR="0075430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،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فس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ّ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ر سبب غوص </w:t>
      </w:r>
      <w:r w:rsidR="00FA31CF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البُرغي المعدني</w:t>
      </w:r>
      <w:r w:rsidR="004F0009"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121F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في الماء.</w:t>
      </w:r>
      <w:r w:rsidR="0058162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............01.5 ن</w:t>
      </w:r>
    </w:p>
    <w:p w:rsidR="00121F17" w:rsidRDefault="00FA31CF" w:rsidP="00121F17">
      <w:pPr>
        <w:bidi/>
        <w:spacing w:after="160" w:line="360" w:lineRule="auto"/>
        <w:jc w:val="center"/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 w:bidi="ar-DZ"/>
        </w:rPr>
        <w:t xml:space="preserve">(لا تنسى </w:t>
      </w: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/>
        </w:rPr>
        <w:t>في حساب المقادير أعلاه أكتب : العلاقة ، التعويض بالأرقام ، النتيجة مع الوحدة)</w:t>
      </w:r>
      <w:r w:rsidR="00121F17"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lang w:eastAsia="fr-FR"/>
        </w:rPr>
        <w:t xml:space="preserve">   </w:t>
      </w:r>
      <w:r w:rsidR="00121F17"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 w:bidi="ar-DZ"/>
        </w:rPr>
        <w:t xml:space="preserve">،  </w:t>
      </w:r>
    </w:p>
    <w:tbl>
      <w:tblPr>
        <w:tblStyle w:val="Grilledutableau"/>
        <w:tblpPr w:leftFromText="141" w:rightFromText="141" w:vertAnchor="text" w:horzAnchor="margin" w:tblpXSpec="right" w:tblpY="97"/>
        <w:bidiVisual/>
        <w:tblW w:w="0" w:type="auto"/>
        <w:tblLook w:val="04A0" w:firstRow="1" w:lastRow="0" w:firstColumn="1" w:lastColumn="0" w:noHBand="0" w:noVBand="1"/>
      </w:tblPr>
      <w:tblGrid>
        <w:gridCol w:w="1391"/>
        <w:gridCol w:w="1620"/>
        <w:gridCol w:w="1440"/>
        <w:gridCol w:w="1260"/>
        <w:gridCol w:w="1260"/>
      </w:tblGrid>
      <w:tr w:rsidR="00121F17" w:rsidRPr="00121F17" w:rsidTr="00121F17">
        <w:tc>
          <w:tcPr>
            <w:tcW w:w="1391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المادة</w:t>
            </w:r>
          </w:p>
        </w:tc>
        <w:tc>
          <w:tcPr>
            <w:tcW w:w="162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معدن الرصاص</w:t>
            </w:r>
          </w:p>
        </w:tc>
        <w:tc>
          <w:tcPr>
            <w:tcW w:w="144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معدن الزنك</w:t>
            </w:r>
          </w:p>
        </w:tc>
        <w:tc>
          <w:tcPr>
            <w:tcW w:w="126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معدن الحديد</w:t>
            </w:r>
          </w:p>
        </w:tc>
        <w:tc>
          <w:tcPr>
            <w:tcW w:w="126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الماء</w:t>
            </w:r>
          </w:p>
        </w:tc>
      </w:tr>
      <w:tr w:rsidR="00121F17" w:rsidRPr="00121F17" w:rsidTr="00121F17">
        <w:trPr>
          <w:trHeight w:val="560"/>
        </w:trPr>
        <w:tc>
          <w:tcPr>
            <w:tcW w:w="1391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كتلتها الحجمية</w:t>
            </w:r>
          </w:p>
        </w:tc>
        <w:tc>
          <w:tcPr>
            <w:tcW w:w="162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eastAsia="fr-FR"/>
              </w:rPr>
            </w:pP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>11.3  g/cm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eastAsia="fr-FR"/>
              </w:rPr>
              <w:t>3</w:t>
            </w:r>
          </w:p>
        </w:tc>
        <w:tc>
          <w:tcPr>
            <w:tcW w:w="144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 xml:space="preserve"> g/cm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eastAsia="fr-FR"/>
              </w:rPr>
              <w:t>3</w:t>
            </w: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7.14</w:t>
            </w:r>
          </w:p>
        </w:tc>
        <w:tc>
          <w:tcPr>
            <w:tcW w:w="126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 xml:space="preserve">  g/cm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eastAsia="fr-FR"/>
              </w:rPr>
              <w:t>3</w:t>
            </w: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7.8</w:t>
            </w:r>
          </w:p>
        </w:tc>
        <w:tc>
          <w:tcPr>
            <w:tcW w:w="1260" w:type="dxa"/>
          </w:tcPr>
          <w:p w:rsidR="00121F17" w:rsidRPr="00121F17" w:rsidRDefault="00121F17" w:rsidP="00121F17">
            <w:pPr>
              <w:bidi/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 xml:space="preserve">  g/cm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eastAsia="fr-FR"/>
              </w:rPr>
              <w:t>3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 xml:space="preserve"> </w:t>
            </w:r>
            <w:r w:rsidRPr="00121F17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1</w:t>
            </w:r>
            <w:r w:rsidRPr="00121F17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 xml:space="preserve">  </w:t>
            </w:r>
          </w:p>
        </w:tc>
      </w:tr>
    </w:tbl>
    <w:p w:rsidR="00121F17" w:rsidRPr="00121F17" w:rsidRDefault="00121F17" w:rsidP="00121F17">
      <w:pPr>
        <w:bidi/>
        <w:spacing w:after="160" w:line="360" w:lineRule="auto"/>
        <w:rPr>
          <w:rFonts w:asciiTheme="majorBidi" w:eastAsia="Calibri" w:hAnsiTheme="majorBidi" w:cstheme="majorBidi"/>
          <w:b/>
          <w:bCs/>
          <w:noProof/>
          <w:sz w:val="28"/>
          <w:szCs w:val="28"/>
          <w:lang w:eastAsia="fr-FR" w:bidi="ar-DZ"/>
        </w:rPr>
      </w:pP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 w:bidi="ar-DZ"/>
        </w:rPr>
        <w:t>علما أن: :</w:t>
      </w: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lang w:eastAsia="fr-FR"/>
        </w:rPr>
        <w:t xml:space="preserve">1 </w:t>
      </w:r>
      <w:r w:rsidRPr="00121F17">
        <w:rPr>
          <w:rFonts w:asciiTheme="majorBidi" w:eastAsia="Arial Unicode MS" w:hAnsiTheme="majorBidi" w:cstheme="majorBidi"/>
          <w:b/>
          <w:bCs/>
          <w:noProof/>
          <w:sz w:val="28"/>
          <w:szCs w:val="28"/>
          <w:lang w:eastAsia="fr-FR"/>
        </w:rPr>
        <w:t>m</w:t>
      </w: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lang w:eastAsia="fr-FR"/>
        </w:rPr>
        <w:t>L=1 cm</w:t>
      </w:r>
      <w:r w:rsidRPr="00121F17">
        <w:rPr>
          <w:rFonts w:asciiTheme="majorBidi" w:eastAsia="Calibri" w:hAnsiTheme="majorBidi" w:cstheme="majorBidi"/>
          <w:b/>
          <w:bCs/>
          <w:noProof/>
          <w:sz w:val="28"/>
          <w:szCs w:val="28"/>
          <w:vertAlign w:val="superscript"/>
          <w:lang w:eastAsia="fr-FR"/>
        </w:rPr>
        <w:t>3</w:t>
      </w:r>
    </w:p>
    <w:p w:rsidR="00111F31" w:rsidRPr="00121F17" w:rsidRDefault="00EF4BC2" w:rsidP="00121F17">
      <w:pPr>
        <w:bidi/>
        <w:spacing w:after="160" w:line="360" w:lineRule="auto"/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25824" behindDoc="0" locked="0" layoutInCell="1" allowOverlap="1" wp14:anchorId="25693A3C" wp14:editId="50EBE6F0">
            <wp:simplePos x="0" y="0"/>
            <wp:positionH relativeFrom="column">
              <wp:posOffset>457200</wp:posOffset>
            </wp:positionH>
            <wp:positionV relativeFrom="paragraph">
              <wp:posOffset>448310</wp:posOffset>
            </wp:positionV>
            <wp:extent cx="6505575" cy="2398395"/>
            <wp:effectExtent l="0" t="0" r="9525" b="1905"/>
            <wp:wrapSquare wrapText="bothSides"/>
            <wp:docPr id="141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162C" w:rsidRDefault="0058162C" w:rsidP="00121F17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121F17" w:rsidRDefault="00121F17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121F17">
        <w:rPr>
          <w:rFonts w:ascii="Times New Roman" w:eastAsia="Calibri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2A27BD11" wp14:editId="518CF04B">
                <wp:simplePos x="0" y="0"/>
                <wp:positionH relativeFrom="character">
                  <wp:posOffset>1768475</wp:posOffset>
                </wp:positionH>
                <wp:positionV relativeFrom="paragraph">
                  <wp:posOffset>2550795</wp:posOffset>
                </wp:positionV>
                <wp:extent cx="723900" cy="228600"/>
                <wp:effectExtent l="0" t="0" r="0" b="0"/>
                <wp:wrapNone/>
                <wp:docPr id="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1F17" w:rsidRPr="00121F17" w:rsidRDefault="00121F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4"/>
                                <w:lang w:bidi="ar-DZ"/>
                              </w:rPr>
                            </w:pPr>
                            <w:r w:rsidRPr="00121F17">
                              <w:rPr>
                                <w:rFonts w:ascii="Arial" w:hAnsi="Arial" w:cs="Arial" w:hint="cs"/>
                                <w:b/>
                                <w:bCs/>
                                <w:sz w:val="18"/>
                                <w:szCs w:val="24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139.25pt;margin-top:200.85pt;width:57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" o:allowincell="f" filled="f" stroked="f">
                <v:textbox inset="1pt,1pt,1pt,1pt">
                  <w:txbxContent>
                    <w:p w:rsidR="00121F17" w:rsidRPr="00121F17" w:rsidRDefault="00121F1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24"/>
                          <w:lang w:bidi="ar-DZ"/>
                        </w:rPr>
                      </w:pPr>
                      <w:r w:rsidRPr="00121F17">
                        <w:rPr>
                          <w:rFonts w:ascii="Arial" w:hAnsi="Arial" w:cs="Arial" w:hint="cs"/>
                          <w:b/>
                          <w:bCs/>
                          <w:sz w:val="18"/>
                          <w:szCs w:val="24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rect>
            </w:pict>
          </mc:Fallback>
        </mc:AlternateContent>
      </w:r>
      <w:r w:rsidR="0075430A" w:rsidRPr="00121F17">
        <w:rPr>
          <w:rFonts w:ascii="Times New Roman" w:eastAsia="Calibri" w:hAnsi="Times New Roman" w:cs="Times New Roman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26EB5327" wp14:editId="2CE1B3D8">
                <wp:simplePos x="0" y="0"/>
                <wp:positionH relativeFrom="character">
                  <wp:posOffset>-1894205</wp:posOffset>
                </wp:positionH>
                <wp:positionV relativeFrom="paragraph">
                  <wp:posOffset>2550795</wp:posOffset>
                </wp:positionV>
                <wp:extent cx="723900" cy="228600"/>
                <wp:effectExtent l="0" t="0" r="0" b="0"/>
                <wp:wrapNone/>
                <wp:docPr id="1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430A" w:rsidRPr="00121F17" w:rsidRDefault="0075430A" w:rsidP="007543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24"/>
                                <w:lang w:bidi="ar-DZ"/>
                              </w:rPr>
                            </w:pPr>
                            <w:r w:rsidRPr="00121F17">
                              <w:rPr>
                                <w:rFonts w:ascii="Arial" w:hAnsi="Arial" w:cs="Arial" w:hint="cs"/>
                                <w:b/>
                                <w:bCs/>
                                <w:sz w:val="18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18"/>
                                <w:szCs w:val="24"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149.15pt;margin-top:200.85pt;width:57pt;height:18pt;z-index:25172992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" o:allowincell="f" filled="f" stroked="f">
                <v:textbox inset="1pt,1pt,1pt,1pt">
                  <w:txbxContent>
                    <w:p w:rsidR="0075430A" w:rsidRPr="00121F17" w:rsidRDefault="0075430A" w:rsidP="0075430A">
                      <w:pPr>
                        <w:jc w:val="center"/>
                        <w:rPr>
                          <w:rFonts w:ascii="Arial" w:hAnsi="Arial" w:cs="Arial" w:hint="cs"/>
                          <w:b/>
                          <w:bCs/>
                          <w:sz w:val="18"/>
                          <w:szCs w:val="24"/>
                          <w:lang w:bidi="ar-DZ"/>
                        </w:rPr>
                      </w:pPr>
                      <w:r w:rsidRPr="00121F17">
                        <w:rPr>
                          <w:rFonts w:ascii="Arial" w:hAnsi="Arial" w:cs="Arial" w:hint="cs"/>
                          <w:b/>
                          <w:bCs/>
                          <w:sz w:val="18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18"/>
                          <w:szCs w:val="24"/>
                          <w:rtl/>
                          <w:lang w:bidi="ar-DZ"/>
                        </w:rPr>
                        <w:t>03</w:t>
                      </w:r>
                    </w:p>
                  </w:txbxContent>
                </v:textbox>
              </v:rect>
            </w:pict>
          </mc:Fallback>
        </mc:AlternateContent>
      </w:r>
    </w:p>
    <w:p w:rsidR="0058162C" w:rsidRDefault="0058162C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(+1 على الاتقان والابداع)          </w:t>
      </w:r>
      <w:r w:rsidR="00121F17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حافظ على نظا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فة ورقتك                     </w:t>
      </w:r>
      <w:r w:rsidR="00121F17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ab/>
      </w:r>
      <w:r w:rsidR="00121F17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بالتوفيق أبنائي الكرام                        أستاذ المادة </w:t>
      </w:r>
      <w:r w:rsidR="00121F17" w:rsidRPr="00121F17">
        <w:rPr>
          <w:rFonts w:ascii="Times New Roman" w:eastAsia="Calibri" w:hAnsi="Times New Roman" w:cs="Times New Roman"/>
          <w:b/>
          <w:bCs/>
          <w:sz w:val="24"/>
          <w:szCs w:val="24"/>
          <w:lang w:bidi="ar-DZ"/>
        </w:rPr>
        <w:t>:</w:t>
      </w:r>
      <w:r w:rsidR="00B46979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bookmarkStart w:id="0" w:name="_GoBack"/>
      <w:bookmarkEnd w:id="0"/>
      <w:r w:rsidRPr="00B46979">
        <w:rPr>
          <w:rFonts w:ascii="Script MT Bold" w:eastAsia="Calibri" w:hAnsi="Script MT Bold" w:cs="Times New Roman"/>
          <w:b/>
          <w:bCs/>
          <w:i/>
          <w:iCs/>
          <w:sz w:val="24"/>
          <w:szCs w:val="24"/>
          <w:rtl/>
          <w:lang w:bidi="ar-DZ"/>
        </w:rPr>
        <w:t>يوسفي</w:t>
      </w:r>
    </w:p>
    <w:p w:rsidR="00121F17" w:rsidRPr="0058162C" w:rsidRDefault="00121F17" w:rsidP="0058162C">
      <w:pPr>
        <w:bidi/>
        <w:spacing w:after="16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bidi="ar-DZ"/>
        </w:rPr>
      </w:pPr>
      <w:r w:rsidRPr="00121F1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الصفحة 2 / 2</w:t>
      </w:r>
      <w:r w:rsidR="00535785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</w:t>
      </w:r>
      <w:r w:rsidR="00A14D2D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        </w:t>
      </w:r>
      <w:r w:rsidR="00535785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A14D2D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</w:t>
      </w:r>
      <w:r w:rsidR="00A14D2D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  <w:r w:rsidR="00535785" w:rsidRPr="00121F17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</w:p>
    <w:sectPr w:rsidR="00121F17" w:rsidRPr="0058162C" w:rsidSect="00EF4BC2">
      <w:pgSz w:w="11906" w:h="16838"/>
      <w:pgMar w:top="360" w:right="386" w:bottom="36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26E57"/>
    <w:multiLevelType w:val="hybridMultilevel"/>
    <w:tmpl w:val="4656BFF6"/>
    <w:lvl w:ilvl="0" w:tplc="A3B01A1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51820"/>
    <w:multiLevelType w:val="hybridMultilevel"/>
    <w:tmpl w:val="DD2A15D6"/>
    <w:lvl w:ilvl="0" w:tplc="03B2024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5953F0"/>
    <w:multiLevelType w:val="hybridMultilevel"/>
    <w:tmpl w:val="3C225012"/>
    <w:lvl w:ilvl="0" w:tplc="50809EC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8BE"/>
    <w:rsid w:val="000A5975"/>
    <w:rsid w:val="00111F31"/>
    <w:rsid w:val="00121F17"/>
    <w:rsid w:val="00144D86"/>
    <w:rsid w:val="001618BE"/>
    <w:rsid w:val="00356353"/>
    <w:rsid w:val="00360A44"/>
    <w:rsid w:val="00386695"/>
    <w:rsid w:val="003C1BBE"/>
    <w:rsid w:val="00423ADD"/>
    <w:rsid w:val="004A3140"/>
    <w:rsid w:val="004E7E78"/>
    <w:rsid w:val="004F0009"/>
    <w:rsid w:val="00510035"/>
    <w:rsid w:val="00535785"/>
    <w:rsid w:val="0058162C"/>
    <w:rsid w:val="005A676F"/>
    <w:rsid w:val="00631541"/>
    <w:rsid w:val="006555C4"/>
    <w:rsid w:val="00677C14"/>
    <w:rsid w:val="007365FF"/>
    <w:rsid w:val="0075430A"/>
    <w:rsid w:val="007B77C7"/>
    <w:rsid w:val="00815AE4"/>
    <w:rsid w:val="00837604"/>
    <w:rsid w:val="008905C7"/>
    <w:rsid w:val="0089399E"/>
    <w:rsid w:val="00926DF4"/>
    <w:rsid w:val="009D6472"/>
    <w:rsid w:val="00A14D2D"/>
    <w:rsid w:val="00B362C0"/>
    <w:rsid w:val="00B46979"/>
    <w:rsid w:val="00BF3410"/>
    <w:rsid w:val="00C20C4C"/>
    <w:rsid w:val="00C735AA"/>
    <w:rsid w:val="00CE0881"/>
    <w:rsid w:val="00D71A63"/>
    <w:rsid w:val="00E31C78"/>
    <w:rsid w:val="00E835E5"/>
    <w:rsid w:val="00EF4BC2"/>
    <w:rsid w:val="00F056D8"/>
    <w:rsid w:val="00F515BC"/>
    <w:rsid w:val="00FA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618BE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1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18BE"/>
    <w:rPr>
      <w:rFonts w:ascii="Tahoma" w:hAnsi="Tahoma" w:cs="Tahoma"/>
      <w:sz w:val="16"/>
      <w:szCs w:val="16"/>
    </w:rPr>
  </w:style>
  <w:style w:type="paragraph" w:customStyle="1" w:styleId="Gdmath">
    <w:name w:val="Gdmath"/>
    <w:basedOn w:val="Normal"/>
    <w:link w:val="GdmathCar"/>
    <w:rsid w:val="00144D86"/>
    <w:pPr>
      <w:bidi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144D86"/>
    <w:rPr>
      <w:rFonts w:ascii="Times New Roman" w:hAnsi="Times New Roman" w:cs="Times New Roman"/>
      <w:color w:val="000000"/>
      <w:sz w:val="24"/>
      <w:szCs w:val="28"/>
      <w:lang w:bidi="ar-DZ"/>
    </w:rPr>
  </w:style>
  <w:style w:type="table" w:styleId="Grilledutableau">
    <w:name w:val="Table Grid"/>
    <w:basedOn w:val="TableauNormal"/>
    <w:uiPriority w:val="59"/>
    <w:rsid w:val="003866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D64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618BE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1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18BE"/>
    <w:rPr>
      <w:rFonts w:ascii="Tahoma" w:hAnsi="Tahoma" w:cs="Tahoma"/>
      <w:sz w:val="16"/>
      <w:szCs w:val="16"/>
    </w:rPr>
  </w:style>
  <w:style w:type="paragraph" w:customStyle="1" w:styleId="Gdmath">
    <w:name w:val="Gdmath"/>
    <w:basedOn w:val="Normal"/>
    <w:link w:val="GdmathCar"/>
    <w:rsid w:val="00144D86"/>
    <w:pPr>
      <w:bidi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144D86"/>
    <w:rPr>
      <w:rFonts w:ascii="Times New Roman" w:hAnsi="Times New Roman" w:cs="Times New Roman"/>
      <w:color w:val="000000"/>
      <w:sz w:val="24"/>
      <w:szCs w:val="28"/>
      <w:lang w:bidi="ar-DZ"/>
    </w:rPr>
  </w:style>
  <w:style w:type="table" w:styleId="Grilledutableau">
    <w:name w:val="Table Grid"/>
    <w:basedOn w:val="TableauNormal"/>
    <w:uiPriority w:val="59"/>
    <w:rsid w:val="003866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D6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nnn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201</TotalTime>
  <Pages>2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nnnnnn</dc:creator>
  <cp:lastModifiedBy>nnnnnn</cp:lastModifiedBy>
  <cp:revision>13</cp:revision>
  <cp:lastPrinted>2024-02-24T17:14:00Z</cp:lastPrinted>
  <dcterms:created xsi:type="dcterms:W3CDTF">2024-02-28T14:00:00Z</dcterms:created>
  <dcterms:modified xsi:type="dcterms:W3CDTF">2024-03-02T20:51:00Z</dcterms:modified>
</cp:coreProperties>
</file>
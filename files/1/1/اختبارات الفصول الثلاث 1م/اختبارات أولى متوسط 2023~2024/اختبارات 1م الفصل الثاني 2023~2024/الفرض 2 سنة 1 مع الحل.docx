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10490" w:type="dxa"/>
        <w:tblInd w:w="-239" w:type="dxa"/>
        <w:tblLook w:val="04A0" w:firstRow="1" w:lastRow="0" w:firstColumn="1" w:lastColumn="0" w:noHBand="0" w:noVBand="1"/>
      </w:tblPr>
      <w:tblGrid>
        <w:gridCol w:w="10490"/>
      </w:tblGrid>
      <w:tr w:rsidR="00990039" w:rsidRPr="000250F2" w14:paraId="6D2F4088" w14:textId="77777777" w:rsidTr="00264DCB">
        <w:trPr>
          <w:trHeight w:val="1125"/>
        </w:trPr>
        <w:tc>
          <w:tcPr>
            <w:tcW w:w="10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EF30CFD" w14:textId="77777777" w:rsidR="00990039" w:rsidRPr="000250F2" w:rsidRDefault="00990039" w:rsidP="00990039">
            <w:pPr>
              <w:bidi/>
              <w:jc w:val="center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14:paraId="3D460467" w14:textId="77777777" w:rsidR="00990039" w:rsidRPr="000250F2" w:rsidRDefault="00990039" w:rsidP="00A32712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متوسطة حمدوش محمد-واد حمليل بالزبوجة        </w:t>
            </w:r>
            <w:r w:rsidR="00264DC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    السنة الدراسية: </w:t>
            </w:r>
            <w:r w:rsidR="00FE356B"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  <w:t>202</w:t>
            </w:r>
            <w:r w:rsidR="00A32712"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  <w:t>3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-</w:t>
            </w:r>
            <w:r w:rsidR="00FE356B"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  <w:t>202</w:t>
            </w:r>
            <w:r w:rsidR="00A32712"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  <w:t>4</w:t>
            </w:r>
          </w:p>
          <w:p w14:paraId="4223A9A0" w14:textId="77777777" w:rsidR="00990039" w:rsidRPr="000250F2" w:rsidRDefault="00EB0FA3" w:rsidP="00ED72B7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فرض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الثلاثي ال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ثاني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                                               المستوى: السنة ال</w:t>
            </w:r>
            <w:r w:rsidR="00ED72B7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  <w:lang w:bidi="ar-DZ"/>
              </w:rPr>
              <w:t>أولى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</w:tr>
      <w:tr w:rsidR="00990039" w:rsidRPr="000250F2" w14:paraId="420768D7" w14:textId="77777777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14:paraId="48CB8057" w14:textId="77777777" w:rsidR="00990039" w:rsidRPr="000250F2" w:rsidRDefault="009B5A8B" w:rsidP="00EB0FA3">
            <w:pPr>
              <w:bidi/>
              <w:jc w:val="both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المادة: ال</w:t>
            </w:r>
            <w:r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علوم الفيزيائية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والتكنولوجيا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       المدة: ســـــــــــــــــــــــــاعة </w:t>
            </w:r>
            <w:r w:rsidR="00EB0FA3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واحدة</w:t>
            </w:r>
          </w:p>
        </w:tc>
      </w:tr>
    </w:tbl>
    <w:p w14:paraId="314DD4C7" w14:textId="77777777" w:rsidR="005579C6" w:rsidRDefault="005C29D0" w:rsidP="00914DFF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</w:rPr>
      </w:pPr>
      <w:r>
        <w:rPr>
          <w:rFonts w:ascii="Times New Roman" w:hAnsi="Times New Roman" w:cstheme="minorHAns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98DFA28" wp14:editId="56C2C44B">
                <wp:simplePos x="0" y="0"/>
                <wp:positionH relativeFrom="column">
                  <wp:posOffset>3425632</wp:posOffset>
                </wp:positionH>
                <wp:positionV relativeFrom="paragraph">
                  <wp:posOffset>111125</wp:posOffset>
                </wp:positionV>
                <wp:extent cx="802005" cy="1482725"/>
                <wp:effectExtent l="0" t="0" r="0" b="31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005" cy="1482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F473EA" w14:textId="77777777" w:rsidR="00DA4F8E" w:rsidRDefault="005C29D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0B199CD" wp14:editId="68665398">
                                  <wp:extent cx="484284" cy="1318895"/>
                                  <wp:effectExtent l="0" t="0" r="0" b="0"/>
                                  <wp:docPr id="3643" name="Picture 36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43" name="images (7).jpe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2361" cy="13408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8DFA28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269.75pt;margin-top:8.75pt;width:63.15pt;height:116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" filled="f" stroked="f" strokeweight=".5pt">
                <v:textbox>
                  <w:txbxContent>
                    <w:p w14:paraId="29F473EA" w14:textId="77777777" w:rsidR="00DA4F8E" w:rsidRDefault="005C29D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0B199CD" wp14:editId="68665398">
                            <wp:extent cx="484284" cy="1318895"/>
                            <wp:effectExtent l="0" t="0" r="0" b="0"/>
                            <wp:docPr id="3643" name="Picture 36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43" name="images (7).jpe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2361" cy="134089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8051D5">
        <w:rPr>
          <w:rFonts w:ascii="Times New Roman" w:hAnsi="Times New Roman" w:cstheme="minorHAnsi"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8F16384" wp14:editId="2F837281">
                <wp:simplePos x="0" y="0"/>
                <wp:positionH relativeFrom="character">
                  <wp:posOffset>-4077142</wp:posOffset>
                </wp:positionH>
                <wp:positionV relativeFrom="paragraph">
                  <wp:posOffset>3368</wp:posOffset>
                </wp:positionV>
                <wp:extent cx="454467" cy="1483167"/>
                <wp:effectExtent l="0" t="0" r="22225" b="22225"/>
                <wp:wrapNone/>
                <wp:docPr id="1619" name="Groupe 1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H="1">
                          <a:off x="0" y="0"/>
                          <a:ext cx="454467" cy="1483167"/>
                          <a:chOff x="2713" y="-254"/>
                          <a:chExt cx="1611" cy="4537"/>
                        </a:xfrm>
                      </wpg:grpSpPr>
                      <wpg:grpSp>
                        <wpg:cNvPr id="1620" name="Group 101"/>
                        <wpg:cNvGrpSpPr>
                          <a:grpSpLocks/>
                        </wpg:cNvGrpSpPr>
                        <wpg:grpSpPr bwMode="auto">
                          <a:xfrm>
                            <a:off x="2713" y="-254"/>
                            <a:ext cx="1611" cy="4537"/>
                            <a:chOff x="1707" y="11408"/>
                            <a:chExt cx="1611" cy="4537"/>
                          </a:xfrm>
                        </wpg:grpSpPr>
                        <wps:wsp>
                          <wps:cNvPr id="1621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11" y="11700"/>
                              <a:ext cx="840" cy="405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2" name="Freeform 103"/>
                          <wps:cNvSpPr>
                            <a:spLocks/>
                          </wps:cNvSpPr>
                          <wps:spPr bwMode="auto">
                            <a:xfrm>
                              <a:off x="1707" y="15750"/>
                              <a:ext cx="1611" cy="195"/>
                            </a:xfrm>
                            <a:custGeom>
                              <a:avLst/>
                              <a:gdLst>
                                <a:gd name="T0" fmla="*/ 408 w 1611"/>
                                <a:gd name="T1" fmla="*/ 0 h 195"/>
                                <a:gd name="T2" fmla="*/ 0 w 1611"/>
                                <a:gd name="T3" fmla="*/ 195 h 195"/>
                                <a:gd name="T4" fmla="*/ 1611 w 1611"/>
                                <a:gd name="T5" fmla="*/ 195 h 195"/>
                                <a:gd name="T6" fmla="*/ 1248 w 1611"/>
                                <a:gd name="T7" fmla="*/ 3 h 1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11" h="195">
                                  <a:moveTo>
                                    <a:pt x="408" y="0"/>
                                  </a:moveTo>
                                  <a:lnTo>
                                    <a:pt x="0" y="195"/>
                                  </a:lnTo>
                                  <a:lnTo>
                                    <a:pt x="1611" y="195"/>
                                  </a:lnTo>
                                  <a:lnTo>
                                    <a:pt x="1248" y="3"/>
                                  </a:lnTo>
                                </a:path>
                              </a:pathLst>
                            </a:cu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100000">
                                  <a:srgbClr val="FFFFFF"/>
                                </a:gs>
                              </a:gsLst>
                              <a:lin ang="5400000" scaled="1"/>
                            </a:gra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623" name="Group 104"/>
                          <wpg:cNvGrpSpPr>
                            <a:grpSpLocks/>
                          </wpg:cNvGrpSpPr>
                          <wpg:grpSpPr bwMode="auto">
                            <a:xfrm>
                              <a:off x="2086" y="11408"/>
                              <a:ext cx="890" cy="4222"/>
                              <a:chOff x="2086" y="11408"/>
                              <a:chExt cx="890" cy="4222"/>
                            </a:xfrm>
                          </wpg:grpSpPr>
                          <wpg:grpSp>
                            <wpg:cNvPr id="1624" name="Group 1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86" y="11408"/>
                                <a:ext cx="890" cy="4222"/>
                                <a:chOff x="2086" y="11408"/>
                                <a:chExt cx="890" cy="4222"/>
                              </a:xfrm>
                            </wpg:grpSpPr>
                            <wps:wsp>
                              <wps:cNvPr id="1625" name="AutoShape 1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57" y="11444"/>
                                  <a:ext cx="764" cy="4186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26" name="Rectangle 1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86" y="11408"/>
                                  <a:ext cx="890" cy="4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627" name="Oval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10" y="11773"/>
                                <a:ext cx="847" cy="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628" name="Oval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43" y="11779"/>
                              <a:ext cx="775" cy="81"/>
                            </a:xfrm>
                            <a:prstGeom prst="ellips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629" name="Group 110"/>
                          <wpg:cNvGrpSpPr>
                            <a:grpSpLocks/>
                          </wpg:cNvGrpSpPr>
                          <wpg:grpSpPr bwMode="auto">
                            <a:xfrm>
                              <a:off x="2445" y="11931"/>
                              <a:ext cx="432" cy="3388"/>
                              <a:chOff x="2445" y="11931"/>
                              <a:chExt cx="432" cy="3388"/>
                            </a:xfrm>
                          </wpg:grpSpPr>
                          <wpg:grpSp>
                            <wpg:cNvPr id="1630" name="Group 1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19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631" name="Freeform 1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2" name="Freeform 1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3" name="Freeform 1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4" name="Freeform 1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5" name="Freeform 1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36" name="Group 1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1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637" name="Freeform 1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8" name="Freeform 1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9" name="Freeform 1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40" name="Freeform 1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41" name="Freeform 1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42" name="Group 1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4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643" name="Freeform 1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44" name="Freeform 1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45" name="Freeform 1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46" name="Freeform 1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47" name="Freeform 1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48" name="Group 1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65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649" name="Freeform 1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0" name="Freeform 1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1" name="Freeform 1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2" name="Freeform 1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3" name="Freeform 1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54" name="Group 1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89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655" name="Freeform 1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6" name="Freeform 1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7" name="Freeform 1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8" name="Freeform 1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9" name="Freeform 14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60" name="Group 1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1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661" name="Freeform 1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2" name="Freeform 1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3" name="Freeform 1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4" name="Freeform 1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5" name="Freeform 1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66" name="Group 1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3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667" name="Freeform 14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8" name="Freeform 1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9" name="Freeform 1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70" name="Freeform 1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71" name="Freeform 1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72" name="Group 1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6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673" name="Freeform 1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74" name="Freeform 1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75" name="Freeform 1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76" name="Freeform 1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77" name="Freeform 1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78" name="Group 1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85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679" name="Freeform 16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0" name="Freeform 1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1" name="Freeform 1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2" name="Freeform 1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3" name="Freeform 1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84" name="Group 1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09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685" name="Freeform 1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6" name="Freeform 1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7" name="Freeform 1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8" name="Freeform 1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9" name="Freeform 17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90" name="Group 1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3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691" name="Freeform 1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2" name="Freeform 1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3" name="Freeform 17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4" name="Freeform 1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5" name="Freeform 1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96" name="Group 1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5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697" name="Freeform 17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8" name="Freeform 1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" name="Freeform 1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0" name="Freeform 1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1" name="Freeform 18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702" name="Group 1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8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703" name="Freeform 1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4" name="Freeform 1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5" name="Freeform 1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6" name="Freeform 18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7" name="Freeform 1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708" name="Freeform 189"/>
                            <wps:cNvSpPr>
                              <a:spLocks/>
                            </wps:cNvSpPr>
                            <wps:spPr bwMode="auto">
                              <a:xfrm>
                                <a:off x="2445" y="1505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09" name="Freeform 190"/>
                            <wps:cNvSpPr>
                              <a:spLocks/>
                            </wps:cNvSpPr>
                            <wps:spPr bwMode="auto">
                              <a:xfrm>
                                <a:off x="2631" y="1509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10" name="Freeform 191"/>
                            <wps:cNvSpPr>
                              <a:spLocks/>
                            </wps:cNvSpPr>
                            <wps:spPr bwMode="auto">
                              <a:xfrm>
                                <a:off x="2631" y="1514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11" name="Freeform 192"/>
                            <wps:cNvSpPr>
                              <a:spLocks/>
                            </wps:cNvSpPr>
                            <wps:spPr bwMode="auto">
                              <a:xfrm>
                                <a:off x="2631" y="1518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12" name="Freeform 193"/>
                            <wps:cNvSpPr>
                              <a:spLocks/>
                            </wps:cNvSpPr>
                            <wps:spPr bwMode="auto">
                              <a:xfrm>
                                <a:off x="2631" y="1523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13" name="Freeform 194"/>
                            <wps:cNvSpPr>
                              <a:spLocks/>
                            </wps:cNvSpPr>
                            <wps:spPr bwMode="auto">
                              <a:xfrm>
                                <a:off x="2445" y="1529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714" name="Group 195"/>
                        <wpg:cNvGrpSpPr>
                          <a:grpSpLocks/>
                        </wpg:cNvGrpSpPr>
                        <wpg:grpSpPr bwMode="auto">
                          <a:xfrm>
                            <a:off x="3158" y="1771"/>
                            <a:ext cx="772" cy="2194"/>
                            <a:chOff x="3158" y="1771"/>
                            <a:chExt cx="772" cy="2194"/>
                          </a:xfrm>
                        </wpg:grpSpPr>
                        <wps:wsp>
                          <wps:cNvPr id="1715" name="Freeform 196"/>
                          <wps:cNvSpPr>
                            <a:spLocks/>
                          </wps:cNvSpPr>
                          <wps:spPr bwMode="auto">
                            <a:xfrm>
                              <a:off x="3158" y="1778"/>
                              <a:ext cx="772" cy="2187"/>
                            </a:xfrm>
                            <a:custGeom>
                              <a:avLst/>
                              <a:gdLst>
                                <a:gd name="T0" fmla="*/ 0 w 772"/>
                                <a:gd name="T1" fmla="*/ 22 h 2187"/>
                                <a:gd name="T2" fmla="*/ 17 w 772"/>
                                <a:gd name="T3" fmla="*/ 1917 h 2187"/>
                                <a:gd name="T4" fmla="*/ 98 w 772"/>
                                <a:gd name="T5" fmla="*/ 2058 h 2187"/>
                                <a:gd name="T6" fmla="*/ 182 w 772"/>
                                <a:gd name="T7" fmla="*/ 2124 h 2187"/>
                                <a:gd name="T8" fmla="*/ 320 w 772"/>
                                <a:gd name="T9" fmla="*/ 2181 h 2187"/>
                                <a:gd name="T10" fmla="*/ 431 w 772"/>
                                <a:gd name="T11" fmla="*/ 2187 h 2187"/>
                                <a:gd name="T12" fmla="*/ 526 w 772"/>
                                <a:gd name="T13" fmla="*/ 2151 h 2187"/>
                                <a:gd name="T14" fmla="*/ 635 w 772"/>
                                <a:gd name="T15" fmla="*/ 2094 h 2187"/>
                                <a:gd name="T16" fmla="*/ 716 w 772"/>
                                <a:gd name="T17" fmla="*/ 2001 h 2187"/>
                                <a:gd name="T18" fmla="*/ 770 w 772"/>
                                <a:gd name="T19" fmla="*/ 1869 h 2187"/>
                                <a:gd name="T20" fmla="*/ 772 w 772"/>
                                <a:gd name="T21" fmla="*/ 37 h 2187"/>
                                <a:gd name="T22" fmla="*/ 682 w 772"/>
                                <a:gd name="T23" fmla="*/ 15 h 2187"/>
                                <a:gd name="T24" fmla="*/ 547 w 772"/>
                                <a:gd name="T25" fmla="*/ 0 h 2187"/>
                                <a:gd name="T26" fmla="*/ 375 w 772"/>
                                <a:gd name="T27" fmla="*/ 0 h 2187"/>
                                <a:gd name="T28" fmla="*/ 217 w 772"/>
                                <a:gd name="T29" fmla="*/ 0 h 2187"/>
                                <a:gd name="T30" fmla="*/ 75 w 772"/>
                                <a:gd name="T31" fmla="*/ 7 h 2187"/>
                                <a:gd name="T32" fmla="*/ 0 w 772"/>
                                <a:gd name="T33" fmla="*/ 22 h 2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772" h="2187">
                                  <a:moveTo>
                                    <a:pt x="0" y="22"/>
                                  </a:moveTo>
                                  <a:lnTo>
                                    <a:pt x="17" y="1917"/>
                                  </a:lnTo>
                                  <a:lnTo>
                                    <a:pt x="98" y="2058"/>
                                  </a:lnTo>
                                  <a:lnTo>
                                    <a:pt x="182" y="2124"/>
                                  </a:lnTo>
                                  <a:lnTo>
                                    <a:pt x="320" y="2181"/>
                                  </a:lnTo>
                                  <a:lnTo>
                                    <a:pt x="431" y="2187"/>
                                  </a:lnTo>
                                  <a:lnTo>
                                    <a:pt x="526" y="2151"/>
                                  </a:lnTo>
                                  <a:lnTo>
                                    <a:pt x="635" y="2094"/>
                                  </a:lnTo>
                                  <a:lnTo>
                                    <a:pt x="716" y="2001"/>
                                  </a:lnTo>
                                  <a:lnTo>
                                    <a:pt x="770" y="1869"/>
                                  </a:lnTo>
                                  <a:lnTo>
                                    <a:pt x="772" y="37"/>
                                  </a:lnTo>
                                  <a:lnTo>
                                    <a:pt x="682" y="15"/>
                                  </a:lnTo>
                                  <a:lnTo>
                                    <a:pt x="547" y="0"/>
                                  </a:lnTo>
                                  <a:lnTo>
                                    <a:pt x="375" y="0"/>
                                  </a:lnTo>
                                  <a:lnTo>
                                    <a:pt x="217" y="0"/>
                                  </a:lnTo>
                                  <a:lnTo>
                                    <a:pt x="75" y="7"/>
                                  </a:lnTo>
                                  <a:lnTo>
                                    <a:pt x="0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6" name="Oval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3160" y="1771"/>
                              <a:ext cx="768" cy="71"/>
                            </a:xfrm>
                            <a:prstGeom prst="ellipse">
                              <a:avLst/>
                            </a:prstGeom>
                            <a:solidFill>
                              <a:srgbClr val="99CC00">
                                <a:alpha val="50000"/>
                              </a:srgbClr>
                            </a:solidFill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1B31A1" id="Groupe 1619" o:spid="_x0000_s1026" style="position:absolute;margin-left:-321.05pt;margin-top:.25pt;width:35.8pt;height:116.8pt;flip:x;z-index:251662336;mso-position-horizontal-relative:char" coordorigin="2713,-254" coordsize="1611,4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">
                <v:group id="Group 101" o:spid="_x0000_s1027" style="position:absolute;left:2713;top:-254;width:1611;height:4537" coordorigin="1707,11408" coordsize="1611,45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ZPf7xgAAAN0A&#10;AAAPAAAAAAAAAAAAAAAAAKoCAABkcnMvZG93bnJldi54bWxQSwUGAAAAAAQABAD6AAAAnQMAAAAA&#10;">
                  <v:rect id="Rectangle 102" o:spid="_x0000_s1028" style="position:absolute;left:2111;top:11700;width:840;height:40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jP4cIA&#10;AADdAAAADwAAAGRycy9kb3ducmV2LnhtbERPTWuDQBC9F/oflin01qx6kGKykSK0ya1UE3Id3KlK&#10;3Vm7u0n033cLgdzm8T5nU85mFBdyfrCsIF0lIIhbqwfuFBya95dXED4gaxwtk4KFPJTbx4cNFtpe&#10;+YsudehEDGFfoII+hKmQ0rc9GfQrOxFH7ts6gyFC10nt8BrDzSizJMmlwYFjQ48TVT21P/XZKPjg&#10;46f7bUJ14vTQkjyelmq/U+r5aX5bgwg0h7v45t7rOD/PUvj/Jp4gt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iM/hwgAAAN0AAAAPAAAAAAAAAAAAAAAAAJgCAABkcnMvZG93&#10;bnJldi54bWxQSwUGAAAAAAQABAD1AAAAhwMAAAAA&#10;" fillcolor="#767676">
                    <v:fill angle="90" focus="50%" type="gradient"/>
                  </v:rect>
                  <v:shape id="Freeform 103" o:spid="_x0000_s1029" style="position:absolute;left:1707;top:15750;width:1611;height:195;visibility:visible;mso-wrap-style:square;v-text-anchor:top" coordsize="1611,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pYAsMA&#10;AADdAAAADwAAAGRycy9kb3ducmV2LnhtbERPS2sCMRC+F/wPYYReimbdw1ZWo4hQLHipj4u3cTPu&#10;Lm4maRJ1/fdNodDbfHzPmS9704k7+dBaVjAZZyCIK6tbrhUcDx+jKYgQkTV2lknBkwIsF4OXOZba&#10;PnhH932sRQrhUKKCJkZXShmqhgyGsXXEibtYbzAm6GupPT5SuOlknmWFNNhyamjQ0bqh6rq/GQXF&#10;rvfn7YS/nXNvctpuzl/h9K7U67BfzUBE6uO/+M/9qdP8Is/h95t0gl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OpYAsMAAADdAAAADwAAAAAAAAAAAAAAAACYAgAAZHJzL2Rv&#10;d25yZXYueG1sUEsFBgAAAAAEAAQA9QAAAIgDAAAAAA==&#10;" path="m408,l,195r1611,l1248,3e" fillcolor="#767676">
                    <v:fill focus="100%" type="gradient"/>
                    <v:path arrowok="t" o:connecttype="custom" o:connectlocs="408,0;0,195;1611,195;1248,3" o:connectangles="0,0,0,0"/>
                  </v:shape>
                  <v:group id="Group 104" o:spid="_x0000_s1030" style="position:absolute;left:2086;top:11408;width:890;height:4222" coordorigin="2086,11408" coordsize="890,42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K2aYzCAAAA3QAAAA8A&#10;AAAAAAAAAAAAAAAAqgIAAGRycy9kb3ducmV2LnhtbFBLBQYAAAAABAAEAPoAAACZAwAAAAA=&#10;">
                    <v:group id="Group 105" o:spid="_x0000_s1031" style="position:absolute;left:2086;top:11408;width:890;height:4222" coordorigin="2086,11408" coordsize="890,42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/x+MUAAADdAAAADwAAAGRycy9kb3ducmV2LnhtbERPTWvCQBC9F/wPyxS8&#10;NZtoGyTNKiJWPIRCVSi9DdkxCWZnQ3abxH/fLRR6m8f7nHwzmVYM1LvGsoIkikEQl1Y3XCm4nN+e&#10;ViCcR9bYWiYFd3KwWc8ecsy0HfmDhpOvRAhhl6GC2vsuk9KVNRl0ke2IA3e1vUEfYF9J3eMYwk0r&#10;F3GcSoMNh4YaO9rVVN5O30bBYcRxu0z2Q3G77u5f55f3zyIhpeaP0/YVhKfJ/4v/3Ecd5qeLZ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1f8fjFAAAA3QAA&#10;AA8AAAAAAAAAAAAAAAAAqgIAAGRycy9kb3ducmV2LnhtbFBLBQYAAAAABAAEAPoAAACcAwAAAAA=&#10;">
                      <v:roundrect id="AutoShape 106" o:spid="_x0000_s1032" style="position:absolute;left:2157;top:11444;width:764;height:4186;visibility:visible;mso-wrap-style:square;v-text-anchor:top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Wj/MEA&#10;AADdAAAADwAAAGRycy9kb3ducmV2LnhtbERPTUsDMRC9C/6HMII3m7TUUtamRQoFr60i7W3cjJtl&#10;N5MlGbfrvzeC4G0e73M2uyn0aqSU28gW5jMDiriOruXGwtvr4WENKguywz4yWfimDLvt7c0GKxev&#10;fKTxJI0qIZwrtOBFhkrrXHsKmGdxIC7cZ0wBpcDUaJfwWsJDrxfGrHTAlkuDx4H2nuru9BUsdB+m&#10;O49Ln9wS5f0orannl87a+7vp+QmU0CT/4j/3iyvzV4tH+P2mnKC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4lo/zBAAAA3QAAAA8AAAAAAAAAAAAAAAAAmAIAAGRycy9kb3du&#10;cmV2LnhtbFBLBQYAAAAABAAEAPUAAACGAwAAAAA=&#10;" filled="f"/>
                      <v:rect id="Rectangle 107" o:spid="_x0000_s1033" style="position:absolute;left:2086;top:11408;width:890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OkPMIA&#10;AADdAAAADwAAAGRycy9kb3ducmV2LnhtbERPTWsCMRC9C/0PYQreNKnaUFejlIJQ0B7UgtdhM+4u&#10;bibbTdTtvzeC4G0e73Pmy87V4kJtqDwbeBsqEMS5txUXBn73q8EHiBCRLdaeycA/BVguXnpzzKy/&#10;8pYuu1iIFMIhQwNljE0mZchLchiGviFO3NG3DmOCbSFti9cU7mo5UkpLhxWnhhIb+iopP+3OzgDq&#10;if37OY43+/VZ47To1Or9oIzpv3afMxCRuvgUP9zfNs3XIw33b9IJcn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Q6Q8wgAAAN0AAAAPAAAAAAAAAAAAAAAAAJgCAABkcnMvZG93&#10;bnJldi54bWxQSwUGAAAAAAQABAD1AAAAhwMAAAAA&#10;" stroked="f"/>
                    </v:group>
                    <v:oval id="Oval 108" o:spid="_x0000_s1034" style="position:absolute;left:2110;top:11773;width:847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iL5cIA&#10;AADdAAAADwAAAGRycy9kb3ducmV2LnhtbERPTWvCQBC9C/0Pywi96SYpqKRuggiF3mqjYI9DdkyC&#10;2dl0d6Ppv3cLhd7m8T5nW06mFzdyvrOsIF0mIIhrqztuFJyOb4sNCB+QNfaWScEPeSiLp9kWc23v&#10;/Em3KjQihrDPUUEbwpBL6euWDPqlHYgjd7HOYIjQNVI7vMdw08ssSVbSYMexocWB9i3V12o0CrJR&#10;u3SzD1n1ceC+/k5exq/0rNTzfNq9ggg0hX/xn/tdx/mrbA2/38QTZP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uIvlwgAAAN0AAAAPAAAAAAAAAAAAAAAAAJgCAABkcnMvZG93&#10;bnJldi54bWxQSwUGAAAAAAQABAD1AAAAhwMAAAAA&#10;" strokeweight=".5pt"/>
                  </v:group>
                  <v:oval id="Oval 109" o:spid="_x0000_s1035" style="position:absolute;left:2143;top:11779;width:775;height: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suD8YA&#10;AADdAAAADwAAAGRycy9kb3ducmV2LnhtbESPQUvDQBCF74L/YRnBm9kYpGjabRBRETy1FfE4zY5J&#10;THY27G6b1F/vHAreZnhv3vtmVc1uUEcKsfNs4DbLQRHX3nbcGPjYvdzcg4oJ2eLgmQycKEK1vrxY&#10;YWn9xBs6blOjJIRjiQbalMZS61i35DBmfiQW7dsHh0nW0GgbcJJwN+gizxfaYcfS0OJITy3V/fbg&#10;DGjbv+8nHWP4DZ8/d6fD68PzV2HM9dX8uASVaE7/5vP1mxX8RSG48o2Mo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xsuD8YAAADdAAAADwAAAAAAAAAAAAAAAACYAgAAZHJz&#10;L2Rvd25yZXYueG1sUEsFBgAAAAAEAAQA9QAAAIsDAAAAAA==&#10;" fillcolor="#767676" strokeweight=".5pt">
                    <v:fill angle="90" focus="50%" type="gradient"/>
                  </v:oval>
                  <v:group id="Group 110" o:spid="_x0000_s1036" style="position:absolute;left:2445;top:11931;width:432;height:3388" coordorigin="2445,11931" coordsize="432,3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15eZsUAAADdAAAADwAAAGRycy9kb3ducmV2LnhtbERPTWvCQBC9F/wPywi9&#10;NZtYGmrMKiJWPIRCVSi9DdkxCWZnQ3abxH/fLRR6m8f7nHwzmVYM1LvGsoIkikEQl1Y3XCm4nN+e&#10;XkE4j6yxtUwK7uRgs5495JhpO/IHDSdfiRDCLkMFtfddJqUrazLoItsRB+5qe4M+wL6SuscxhJtW&#10;LuI4lQYbDg01drSrqbydvo2Cw4jj9jnZD8Xturt/nV/eP4uElHqcT9sVCE+T/xf/uY86zE8XS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NeXmbFAAAA3QAA&#10;AA8AAAAAAAAAAAAAAAAAqgIAAGRycy9kb3ducmV2LnhtbFBLBQYAAAAABAAEAPoAAACcAwAAAAA=&#10;">
                    <v:group id="Group 111" o:spid="_x0000_s1037" style="position:absolute;left:2445;top:119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F71hJscAAADd&#10;AAAADwAAAAAAAAAAAAAAAACqAgAAZHJzL2Rvd25yZXYueG1sUEsFBgAAAAAEAAQA+gAAAJ4DAAAA&#10;AA==&#10;">
                      <v:shape id="Freeform 112" o:spid="_x0000_s1038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uM/cQA&#10;AADdAAAADwAAAGRycy9kb3ducmV2LnhtbERPTWvCQBC9F/oflil4M5solRJdpQQDHqxUm4PHMTsm&#10;qdnZkN1q+u/dgtDbPN7nLFaDacWVetdYVpBEMQji0uqGKwXFVz5+A+E8ssbWMin4JQer5fPTAlNt&#10;b7yn68FXIoSwS1FB7X2XSunKmgy6yHbEgTvb3qAPsK+k7vEWwk0rJ3E8kwYbDg01dpTVVF4OP0bB&#10;6+d3sc6S/MNVW79rthfbHk8bpUYvw/schKfB/4sf7o0O82fTBP6+CS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bjP3EAAAA3QAAAA8AAAAAAAAAAAAAAAAAmAIAAGRycy9k&#10;b3ducmV2LnhtbFBLBQYAAAAABAAEAPUAAACJAwAAAAA=&#10;" path="m,24v37,,150,4,222,c294,20,388,5,432,e" filled="f">
                        <v:path arrowok="t" o:connecttype="custom" o:connectlocs="0,24;222,24;432,0" o:connectangles="0,0,0"/>
                      </v:shape>
                      <v:shape id="Freeform 113" o:spid="_x0000_s1039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XNf8QA&#10;AADdAAAADwAAAGRycy9kb3ducmV2LnhtbERPS2vCQBC+F/wPywheQt1oi9jUVUTwcaoYvfQ2ZMds&#10;MDsbsquJ/75bKPQ2H99zFqve1uJBra8cK5iMUxDEhdMVlwou5+3rHIQPyBprx6TgSR5Wy8HLAjPt&#10;Oj7RIw+liCHsM1RgQmgyKX1hyKIfu4Y4clfXWgwRtqXULXYx3NZymqYzabHi2GCwoY2h4pbfrQK6&#10;7crD85K/Jx9fx8Qk83333eyVGg379SeIQH34F/+5DzrOn71N4febeIJ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lzX/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14" o:spid="_x0000_s1040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lo5MUA&#10;AADdAAAADwAAAGRycy9kb3ducmV2LnhtbERPTWvCQBC9F/wPywi9hLppLWLTrCIFq6eK0UtvQ3bM&#10;hmRnQ3Y18d93C4Xe5vE+J1+PthU36n3tWMHzLAVBXDpdc6XgfNo+LUH4gKyxdUwK7uRhvZo85Jhp&#10;N/CRbkWoRAxhn6ECE0KXSelLQxb9zHXEkbu43mKIsK+k7nGI4baVL2m6kBZrjg0GO/owVDbF1Sqg&#10;5rPa38/Fa/L2dUhMstwN391OqcfpuHkHEWgM/+I/917H+Yv5HH6/iSf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6WjkxQAAAN0AAAAPAAAAAAAAAAAAAAAAAJgCAABkcnMv&#10;ZG93bnJldi54bWxQSwUGAAAAAAQABAD1AAAAigM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15" o:spid="_x0000_s1041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DwkMQA&#10;AADdAAAADwAAAGRycy9kb3ducmV2LnhtbERPS2vCQBC+C/0PyxS8hLqpitjUVUrBx0kxeultyE6z&#10;wexsyK4m/vtuQfA2H99zFqve1uJGra8cK3gfpSCIC6crLhWcT+u3OQgfkDXWjknBnTysli+DBWba&#10;dXykWx5KEUPYZ6jAhNBkUvrCkEU/cg1x5H5dazFE2JZSt9jFcFvLcZrOpMWKY4PBhr4NFZf8ahXQ&#10;ZVPu7ud8mnzsD4lJ5tvup9kqNXztvz5BBOrDU/xw73ScP5tM4f+beIJ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A8JD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16" o:spid="_x0000_s1042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xVC8QA&#10;AADdAAAADwAAAGRycy9kb3ducmV2LnhtbERPTWvCQBC9F/wPywhegm60VWx0lVKwelJMvfQ2ZKfZ&#10;YHY2ZFcT/323UOhtHu9z1tve1uJOra8cK5hOUhDEhdMVlwoun7vxEoQPyBprx6TgQR62m8HTGjPt&#10;Oj7TPQ+liCHsM1RgQmgyKX1hyKKfuIY4ct+utRgibEupW+xiuK3lLE0X0mLFscFgQ++Gimt+swro&#10;+lEeHpf8JXk9nhKTLPfdV7NXajTs31YgAvXhX/znPug4f/E8h99v4gl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MVQv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17" o:spid="_x0000_s1043" style="position:absolute;left:2445;top:121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3GFzJwwAAAN0AAAAP&#10;AAAAAAAAAAAAAAAAAKoCAABkcnMvZG93bnJldi54bWxQSwUGAAAAAAQABAD6AAAAmgMAAAAA&#10;">
                      <v:shape id="Freeform 118" o:spid="_x0000_s1044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6xEsUA&#10;AADdAAAADwAAAGRycy9kb3ducmV2LnhtbERPTWvCQBC9F/oflin0phtbGkt0lSIN5BBFo4cex+w0&#10;Sc3OhuxW03/vCkJv83ifM18OphVn6l1jWcFkHIEgLq1uuFJw2KejdxDOI2tsLZOCP3KwXDw+zDHR&#10;9sI7Ohe+EiGEXYIKau+7REpX1mTQjW1HHLhv2xv0AfaV1D1eQrhp5UsUxdJgw6Ghxo5WNZWn4tco&#10;eNv+HD5Xk3Ttqtxvmvxk269jptTz0/AxA+Fp8P/iuzvTYX78OoXbN+EEub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vrES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119" o:spid="_x0000_s1045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36lccA&#10;AADdAAAADwAAAGRycy9kb3ducmV2LnhtbESPT2vCQBDF7wW/wzKFXkLd9A+i0VWk0OpJaeqltyE7&#10;zQazsyG7NfHbdw4FbzO8N+/9ZrUZfasu1McmsIGnaQ6KuAq24drA6ev9cQ4qJmSLbWAycKUIm/Xk&#10;boWFDQN/0qVMtZIQjgUacCl1hdaxcuQxTkNHLNpP6D0mWfta2x4HCfetfs7zmfbYsDQ47OjNUXUu&#10;f70BOn/U++upfM0Wh2Pmsvlu+O52xjzcj9slqERjupn/r/dW8GcvgivfyAh6/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BN+pX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0" o:spid="_x0000_s1046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FfDsQA&#10;AADdAAAADwAAAGRycy9kb3ducmV2LnhtbERPTWvCQBC9F/wPywi9hLpRi2jqKlKweqoYvfQ2ZKfZ&#10;YHY2ZLcm/ntXEHqbx/uc5bq3tbhS6yvHCsajFARx4XTFpYLzafs2B+EDssbaMSm4kYf1avCyxEy7&#10;jo90zUMpYgj7DBWYEJpMSl8YsuhHriGO3K9rLYYI21LqFrsYbms5SdOZtFhxbDDY0Keh4pL/WQV0&#10;+Sr3t3P+niy+D4lJ5rvup9kp9TrsNx8gAvXhX/x073WcP5su4PFNPEG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BXw7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1" o:spid="_x0000_s1047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2F7scA&#10;AADdAAAADwAAAGRycy9kb3ducmV2LnhtbESPQWvCQBCF74X+h2UKvYS6aRGx0VVEaPXUYuqltyE7&#10;ZoPZ2ZDdmvjvnYPQ2wzvzXvfLNejb9WF+tgENvA6yUERV8E2XBs4/ny8zEHFhGyxDUwGrhRhvXp8&#10;WGJhw8AHupSpVhLCsUADLqWu0DpWjjzGSeiIRTuF3mOSta+17XGQcN/qtzyfaY8NS4PDjraOqnP5&#10;5w3Q+bPeX4/lNHv/+s5cNt8Nv93OmOencbMAlWhM/+b79d4K/mwq/PKNjKB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Y9he7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2" o:spid="_x0000_s1048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EgdcQA&#10;AADdAAAADwAAAGRycy9kb3ducmV2LnhtbERPTWvCQBC9C/0PyxR6CXVjEYmpq4hg9VQxeultyE6z&#10;wexsyK4m/vtuQfA2j/c5i9VgG3GjzteOFUzGKQji0umaKwXn0/Y9A+EDssbGMSm4k4fV8mW0wFy7&#10;no90K0IlYgj7HBWYENpcSl8asujHriWO3K/rLIYIu0rqDvsYbhv5kaYzabHm2GCwpY2h8lJcrQK6&#10;fFX7+7mYJvPvQ2KSbNf/tDul3l6H9SeIQEN4ih/uvY7zZ9MJ/H8TT5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xIHX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23" o:spid="_x0000_s1049" style="position:absolute;left:2445;top:124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CUpt8UAAADdAAAADwAAAGRycy9kb3ducmV2LnhtbERPTWvCQBC9F/wPyxS8&#10;NZtoGyTNKiJWPIRCVSi9DdkxCWZnQ3abxH/fLRR6m8f7nHwzmVYM1LvGsoIkikEQl1Y3XCm4nN+e&#10;ViCcR9bYWiYFd3KwWc8ecsy0HfmDhpOvRAhhl6GC2vsuk9KVNRl0ke2IA3e1vUEfYF9J3eMYwk0r&#10;F3GcSoMNh4YaO9rVVN5O30bBYcRxu0z2Q3G77u5f55f3zyIhpeaP0/YVhKfJ/4v/3Ecd5qfPC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AlKbfFAAAA3QAA&#10;AA8AAAAAAAAAAAAAAAAAqgIAAGRycy9kb3ducmV2LnhtbFBLBQYAAAAABAAEAPoAAACcAwAAAAA=&#10;">
                      <v:shape id="Freeform 124" o:spid="_x0000_s1050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PEbMUA&#10;AADdAAAADwAAAGRycy9kb3ducmV2LnhtbERPTWvCQBC9F/oflin0Vje2NZToKkUayCGKRg89jtlp&#10;kpqdDdmtpv/eFQRv83ifM1sMphUn6l1jWcF4FIEgLq1uuFKw36UvHyCcR9bYWiYF/+RgMX98mGGi&#10;7Zm3dCp8JUIIuwQV1N53iZSurMmgG9mOOHA/tjfoA+wrqXs8h3DTytcoiqXBhkNDjR0tayqPxZ9R&#10;MNn87r+W43Tlqtyvm/xo2+9DptTz0/A5BeFp8HfxzZ3pMD9+f4PrN+EE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g8Rs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125" o:spid="_x0000_s1051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aD7cQA&#10;AADdAAAADwAAAGRycy9kb3ducmV2LnhtbERPTWvCQBC9F/wPyxR6CbqpBNHUVaRQ9WQxeultyE6z&#10;wexsyG5N/PddQfA2j/c5y/VgG3GlzteOFbxPUhDEpdM1VwrOp6/xHIQPyBobx6TgRh7Wq9HLEnPt&#10;ej7StQiViCHsc1RgQmhzKX1pyKKfuJY4cr+usxgi7CqpO+xjuG3kNE1n0mLNscFgS5+GykvxZxXQ&#10;ZVvtb+ciSxaH78Qk813/0+6UensdNh8gAg3hKX649zrOn2UZ3L+JJ8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Gg+3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6" o:spid="_x0000_s1052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omdsUA&#10;AADdAAAADwAAAGRycy9kb3ducmV2LnhtbERPTWvCQBC9F/wPywi9hLppsWLTrCIFq6eK0UtvQ3bM&#10;hmRnQ3Y18d93C4Xe5vE+J1+PthU36n3tWMHzLAVBXDpdc6XgfNo+LUH4gKyxdUwK7uRhvZo85Jhp&#10;N/CRbkWoRAxhn6ECE0KXSelLQxb9zHXEkbu43mKIsK+k7nGI4baVL2m6kBZrjg0GO/owVDbF1Sqg&#10;5rPa38/FPHn7OiQmWe6G726n1ON03LyDCDSGf/Gfe6/j/MX8FX6/iSf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SiZ2xQAAAN0AAAAPAAAAAAAAAAAAAAAAAJgCAABkcnMv&#10;ZG93bnJldi54bWxQSwUGAAAAAAQABAD1AAAAigM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7" o:spid="_x0000_s1053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i4AcQA&#10;AADdAAAADwAAAGRycy9kb3ducmV2LnhtbERPS2vCQBC+F/wPyxR6CbqpSNDUVaTg49Ri9NLbkJ1m&#10;g9nZkF1N/PfdguBtPr7nLNeDbcSNOl87VvA+SUEQl07XXCk4n7bjOQgfkDU2jknBnTysV6OXJeba&#10;9XykWxEqEUPY56jAhNDmUvrSkEU/cS1x5H5dZzFE2FVSd9jHcNvIaZpm0mLNscFgS5+GyktxtQro&#10;sqsO93MxSxZf34lJ5vv+p90r9fY6bD5ABBrCU/xwH3Scn80y+P8mni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YuAH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8" o:spid="_x0000_s1054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QdmsQA&#10;AADdAAAADwAAAGRycy9kb3ducmV2LnhtbERPS2vCQBC+F/wPywheQt20iI/oKkWoeqqYevE2ZMds&#10;MDsbsquJ/75bKPQ2H99zVpve1uJBra8cK3gbpyCIC6crLhWcvz9f5yB8QNZYOyYFT/KwWQ9eVphp&#10;1/GJHnkoRQxhn6ECE0KTSekLQxb92DXEkbu61mKIsC2lbrGL4baW72k6lRYrjg0GG9oaKm753Sqg&#10;2648PM/5JFl8HROTzPfdpdkrNRr2H0sQgfrwL/5zH3ScP53M4PebeIJ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UHZr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29" o:spid="_x0000_s1055" style="position:absolute;left:2445;top:1265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LHNHl3IAAAA&#10;3QAAAA8AAAAAAAAAAAAAAAAAqgIAAGRycy9kb3ducmV2LnhtbFBLBQYAAAAABAAEAPoAAACfAwAA&#10;AAA=&#10;">
                      <v:shape id="Freeform 130" o:spid="_x0000_s1056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vzhsUA&#10;AADdAAAADwAAAGRycy9kb3ducmV2LnhtbERPTWvCQBC9F/oflin0phtLG2x0lSIN5BBFo4cex+w0&#10;Sc3OhuxW03/vCkJv83ifM18OphVn6l1jWcFkHIEgLq1uuFJw2KejKQjnkTW2lknBHzlYLh4f5pho&#10;e+EdnQtfiRDCLkEFtfddIqUrazLoxrYjDty37Q36APtK6h4vIdy08iWKYmmw4dBQY0ermspT8WsU&#10;vG1/Dp+rSbp2Ve43TX6y7dcxU+r5afiYgfA0+H/x3Z3pMD9+fYfbN+EEub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a/OG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131" o:spid="_x0000_s1057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QTM8cA&#10;AADdAAAADwAAAGRycy9kb3ducmV2LnhtbESPQWvCQBCF7wX/wzKFXkLdtLSi0VWk0OpJaeqltyE7&#10;zQazsyG7NfHfdw4FbzO8N+99s9qMvlUX6mMT2MDTNAdFXAXbcG3g9PX+OAcVE7LFNjAZuFKEzXpy&#10;t8LChoE/6VKmWkkIxwINuJS6QutYOfIYp6EjFu0n9B6TrH2tbY+DhPtWP+f5THtsWBocdvTmqDqX&#10;v94AnT/q/fVUvmSLwzFz2Xw3fHc7Yx7ux+0SVKIx3cz/13sr+LNX4ZdvZAS9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PkEzP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32" o:spid="_x0000_s1058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i2qMQA&#10;AADdAAAADwAAAGRycy9kb3ducmV2LnhtbERPTWvCQBC9F/wPywi9hLpRWrGpq4hg9VQxeultyI7Z&#10;YHY2ZFcT/31XEHqbx/uc+bK3tbhR6yvHCsajFARx4XTFpYLTcfM2A+EDssbaMSm4k4flYvAyx0y7&#10;jg90y0MpYgj7DBWYEJpMSl8YsuhHriGO3Nm1FkOEbSl1i10Mt7WcpOlUWqw4NhhsaG2ouORXq4Au&#10;3+Xufsrfk8+ffWKS2bb7bbZKvQ771ReIQH34Fz/dOx3nTz/G8Pgmni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otqj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33" o:spid="_x0000_s1059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oo38QA&#10;AADdAAAADwAAAGRycy9kb3ducmV2LnhtbERPS2vCQBC+F/wPywheQt0ordjUVUTwcaoYvfQ2ZMds&#10;MDsbsquJ/75bKPQ2H99zFqve1uJBra8cK5iMUxDEhdMVlwou5+3rHIQPyBprx6TgSR5Wy8HLAjPt&#10;Oj7RIw+liCHsM1RgQmgyKX1hyKIfu4Y4clfXWgwRtqXULXYx3NZymqYzabHi2GCwoY2h4pbfrQK6&#10;7crD85K/JR9fx8Qk83333eyVGg379SeIQH34F/+5DzrOn71P4febeIJ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6KN/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34" o:spid="_x0000_s1060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aNRMQA&#10;AADdAAAADwAAAGRycy9kb3ducmV2LnhtbERPTWvCQBC9F/wPywhegm60VWx0lVKwelJMvfQ2ZKfZ&#10;YHY2ZFcT/323UOhtHu9z1tve1uJOra8cK5hOUhDEhdMVlwoun7vxEoQPyBprx6TgQR62m8HTGjPt&#10;Oj7TPQ+liCHsM1RgQmgyKX1hyKKfuIY4ct+utRgibEupW+xiuK3lLE0X0mLFscFgQ++Gimt+swro&#10;+lEeHpf8JXk9nhKTLPfdV7NXajTs31YgAvXhX/znPug4fzF/ht9v4gl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2jUT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35" o:spid="_x0000_s1061" style="position:absolute;left:2445;top:1289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VZgoXFAAAA3QAA&#10;AA8AAAAAAAAAAAAAAAAAqgIAAGRycy9kb3ducmV2LnhtbFBLBQYAAAAABAAEAPoAAACcAwAAAAA=&#10;">
                      <v:shape id="Freeform 136" o:spid="_x0000_s1062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9vXsUA&#10;AADdAAAADwAAAGRycy9kb3ducmV2LnhtbERPTWvCQBC9F/oflin0VjcKkZJmIyVU8JCKVQ8ep9lp&#10;kiY7G7JrjP/eLRS8zeN9TrqaTCdGGlxjWcF8FoEgLq1uuFJwPKxfXkE4j6yxs0wKruRglT0+pJho&#10;e+EvGve+EiGEXYIKau/7REpX1mTQzWxPHLgfOxj0AQ6V1ANeQrjp5CKKltJgw6Ghxp7ymsp2fzYK&#10;4t3v8SOfrz9dVfhtU7S2O31vlHp+mt7fQHia/F38797oMH8Zx/D3TThB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/29e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137" o:spid="_x0000_s1063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Eu3MQA&#10;AADdAAAADwAAAGRycy9kb3ducmV2LnhtbERPTWvCQBC9C/6HZYReQt1U2hCjq5SC1VNLUy/ehuyY&#10;DWZnQ3Zr4r/vFgre5vE+Z70dbSuu1PvGsYKneQqCuHK64VrB8Xv3mIPwAVlj65gU3MjDdjOdrLHQ&#10;buAvupahFjGEfYEKTAhdIaWvDFn0c9cRR+7seoshwr6WuschhttWLtI0kxYbjg0GO3ozVF3KH6uA&#10;Lu/14XYsn5Plx2diknw/nLq9Ug+z8XUFItAY7uJ/90HH+dlLBn/fxB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BLtz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38" o:spid="_x0000_s1064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2LR8QA&#10;AADdAAAADwAAAGRycy9kb3ducmV2LnhtbERPTWvCQBC9F/wPyxR6CXVjUWtTVxGh6kkx9dLbkJ1m&#10;g9nZkN2a+O9dQehtHu9z5sve1uJCra8cKxgNUxDEhdMVlwpO31+vMxA+IGusHZOCK3lYLgZPc8y0&#10;6/hIlzyUIoawz1CBCaHJpPSFIYt+6BriyP261mKIsC2lbrGL4baWb2k6lRYrjg0GG1obKs75n1VA&#10;5025u57ycfKxPyQmmW27n2ar1Mtzv/oEEagP/+KHe6fj/OnkHe7fxBP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Ni0f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39" o:spid="_x0000_s1065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IfNccA&#10;AADdAAAADwAAAGRycy9kb3ducmV2LnhtbESPQWvCQBCF7wX/wzKFXkLdtLSi0VWk0OpJaeqltyE7&#10;zQazsyG7NfHfdw4FbzO8N+99s9qMvlUX6mMT2MDTNAdFXAXbcG3g9PX+OAcVE7LFNjAZuFKEzXpy&#10;t8LChoE/6VKmWkkIxwINuJS6QutYOfIYp6EjFu0n9B6TrH2tbY+DhPtWP+f5THtsWBocdvTmqDqX&#10;v94AnT/q/fVUvmSLwzFz2Xw3fHc7Yx7ux+0SVKIx3cz/13sr+LNXwZVvZAS9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2SHzX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40" o:spid="_x0000_s1066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66rsQA&#10;AADdAAAADwAAAGRycy9kb3ducmV2LnhtbERPTWvCQBC9F/wPywi9hLpRrGjqKlKweqoYvfQ2ZKfZ&#10;YHY2ZLcm/ntXEHqbx/uc5bq3tbhS6yvHCsajFARx4XTFpYLzafs2B+EDssbaMSm4kYf1avCyxEy7&#10;jo90zUMpYgj7DBWYEJpMSl8YsuhHriGO3K9rLYYI21LqFrsYbms5SdOZtFhxbDDY0Keh4pL/WQV0&#10;+Sr3t3M+TRbfh8Qk81330+yUeh32mw8QgfrwL3669zrOn70v4PFNPEG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euq7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41" o:spid="_x0000_s1067" style="position:absolute;left:2445;top:131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Dk47xgAAAN0A&#10;AAAPAAAAAAAAAAAAAAAAAKoCAABkcnMvZG93bnJldi54bWxQSwUGAAAAAAQABAD6AAAAnQMAAAAA&#10;">
                      <v:shape id="Freeform 142" o:spid="_x0000_s1068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ij4MUA&#10;AADdAAAADwAAAGRycy9kb3ducmV2LnhtbERPTWvCQBC9C/0PyxS8mU2EhpJmFREDOWhpbQ49jtkx&#10;iWZnQ3ar6b/vFgq9zeN9Tr6eTC9uNLrOsoIkikEQ11Z33CioPorFMwjnkTX2lknBNzlYrx5mOWba&#10;3vmdbkffiBDCLkMFrfdDJqWrWzLoIjsQB+5sR4M+wLGResR7CDe9XMZxKg12HBpaHGjbUn09fhkF&#10;T2+XardNioNr9v61219t/3kqlZo/TpsXEJ4m/y/+c5c6zE/TBH6/CSf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qKPg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143" o:spid="_x0000_s1069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biYsQA&#10;AADdAAAADwAAAGRycy9kb3ducmV2LnhtbERPS2vCQBC+C/0PyxS8hLqpSLCpq5SCj1PF6KW3ITvN&#10;BrOzIbua+O/dguBtPr7nLFaDbcSVOl87VvA+SUEQl07XXCk4HddvcxA+IGtsHJOCG3lYLV9GC8y1&#10;6/lA1yJUIoawz1GBCaHNpfSlIYt+4lriyP25zmKIsKuk7rCP4baR0zTNpMWaY4PBlr4NlefiYhXQ&#10;eVPtbqdilnz87BOTzLf9b7tVavw6fH2CCDSEp/jh3uk4P8um8P9NPEE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W4mL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44" o:spid="_x0000_s1070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pH+cQA&#10;AADdAAAADwAAAGRycy9kb3ducmV2LnhtbERPTWvCQBC9C/6HZYReQt3UlhCjq5SC1VNLUy/ehuyY&#10;DWZnQ3Zr4r/vFgre5vE+Z70dbSuu1PvGsYKneQqCuHK64VrB8Xv3mIPwAVlj65gU3MjDdjOdrLHQ&#10;buAvupahFjGEfYEKTAhdIaWvDFn0c9cRR+7seoshwr6WuschhttWLtI0kxYbjg0GO3ozVF3KH6uA&#10;Lu/14XYsX5Llx2diknw/nLq9Ug+z8XUFItAY7uJ/90HH+Vn2DH/fxB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aR/n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45" o:spid="_x0000_s1071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PfjcQA&#10;AADdAAAADwAAAGRycy9kb3ducmV2LnhtbERPS2vCQBC+F/wPyxR6CbqpSNDUVaTg49Ri9NLbkJ1m&#10;g9nZkF1N/PfdguBtPr7nLNeDbcSNOl87VvA+SUEQl07XXCk4n7bjOQgfkDU2jknBnTysV6OXJeba&#10;9XykWxEqEUPY56jAhNDmUvrSkEU/cS1x5H5dZzFE2FVSd9jHcNvIaZpm0mLNscFgS5+GyktxtQro&#10;sqsO93MxSxZf34lJ5vv+p90r9fY6bD5ABBrCU/xwH3Scn2Uz+P8mni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z343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46" o:spid="_x0000_s1072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96FsQA&#10;AADdAAAADwAAAGRycy9kb3ducmV2LnhtbERPTWvCQBC9C/6HZYReQt1U2hCjq5SC1VNLUy/ehuyY&#10;DWZnQ3Zr4r/vFgre5vE+Z70dbSuu1PvGsYKneQqCuHK64VrB8Xv3mIPwAVlj65gU3MjDdjOdrLHQ&#10;buAvupahFjGEfYEKTAhdIaWvDFn0c9cRR+7seoshwr6WuschhttWLtI0kxYbjg0GO3ozVF3KH6uA&#10;Lu/14XYsn5Plx2diknw/nLq9Ug+z8XUFItAY7uJ/90HH+Vn2An/fxB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/ehb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47" o:spid="_x0000_s1073" style="position:absolute;left:2445;top:133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Ktz1MQAAADdAAAA&#10;DwAAAAAAAAAAAAAAAACqAgAAZHJzL2Rvd25yZXYueG1sUEsFBgAAAAAEAAQA+gAAAJsDAAAAAA==&#10;">
                      <v:shape id="Freeform 148" o:spid="_x0000_s1074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2eD8UA&#10;AADdAAAADwAAAGRycy9kb3ducmV2LnhtbERPTWvCQBC9C/0PyxS81Y2CqaSuUoKCh1Rq9NDjNDtN&#10;0mRnQ3Yb03/fFQre5vE+Z70dTSsG6l1tWcF8FoEgLqyuuVRwOe+fViCcR9bYWiYFv+Rgu3mYrDHR&#10;9sonGnJfihDCLkEFlfddIqUrKjLoZrYjDtyX7Q36APtS6h6vIdy0chFFsTRYc2iosKO0oqLJf4yC&#10;5fv3ZZfO92+uzPyxzhrbfnwelJo+jq8vIDyN/i7+dx90mB/Hz3D7Jpw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DZ4P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149" o:spid="_x0000_s1075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7ViMcA&#10;AADdAAAADwAAAGRycy9kb3ducmV2LnhtbESPQWvDMAyF74P+B6PBLmF1Vkbo0rqlDNb2tLGsl95E&#10;rMWhsRxir0n//XQY7Cbxnt77tN5OvlNXGmIb2MDTPAdFXAfbcmPg9PX2uAQVE7LFLjAZuFGE7WZ2&#10;t8bShpE/6VqlRkkIxxINuJT6UutYO/IY56EnFu07DB6TrEOj7YCjhPtOL/K80B5blgaHPb06qi/V&#10;jzdAl31zvJ2q5+zl/SNz2fIwnvuDMQ/3024FKtGU/s1/10cr+EUhuPKNjKA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P+1Yj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0" o:spid="_x0000_s1076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JwE8QA&#10;AADdAAAADwAAAGRycy9kb3ducmV2LnhtbERPTWvCQBC9C/0PyxR6CbqxlKCpq4hg9aQYvXgbstNs&#10;MDsbslsT/31XKPQ2j/c5i9VgG3GnzteOFUwnKQji0umaKwWX83Y8A+EDssbGMSl4kIfV8mW0wFy7&#10;nk90L0IlYgj7HBWYENpcSl8asugnriWO3LfrLIYIu0rqDvsYbhv5nqaZtFhzbDDY0sZQeSt+rAK6&#10;fVX7x6X4SOaHY2KS2a6/tjul3l6H9SeIQEP4F/+59zrOz7I5PL+JJ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ycBP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1" o:spid="_x0000_s1077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FPU8cA&#10;AADdAAAADwAAAGRycy9kb3ducmV2LnhtbESPQWvCQBCF7wX/wzJCL6FuLMVq6ipSaPVUaerF25Cd&#10;ZoPZ2ZDdmvjvO4dCbzO8N+99s96OvlVX6mMT2MB8loMiroJtuDZw+np7WIKKCdliG5gM3CjCdjO5&#10;W2Nhw8CfdC1TrSSEY4EGXEpdoXWsHHmMs9ARi/Ydeo9J1r7WtsdBwn2rH/N8oT02LA0OO3p1VF3K&#10;H2+ALu/14XYqn7LVxzFz2XI/nLu9MffTcfcCKtGY/s1/1wcr+Itn4ZdvZAS9+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hRT1P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2" o:spid="_x0000_s1078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3qyMQA&#10;AADdAAAADwAAAGRycy9kb3ducmV2LnhtbERPTWvCQBC9F/wPywheQt0oRW3qKiJYPVVMvfQ2ZKfZ&#10;YHY2ZFcT/70rFHqbx/uc5bq3tbhR6yvHCibjFARx4XTFpYLz9+51AcIHZI21Y1JwJw/r1eBliZl2&#10;HZ/olodSxBD2GSowITSZlL4wZNGPXUMcuV/XWgwRtqXULXYx3NZymqYzabHi2GCwoa2h4pJfrQK6&#10;fJaH+zl/S96/jolJFvvup9krNRr2mw8QgfrwL/5zH3ScP5tP4PlNPEG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d6sj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53" o:spid="_x0000_s1079" style="position:absolute;left:2445;top:136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knjCsUAAADdAAAADwAAAGRycy9kb3ducmV2LnhtbERPTWvCQBC9F/wPywi9&#10;NZtYmkrMKiJWPIRCVSi9DdkxCWZnQ3abxH/fLRR6m8f7nHwzmVYM1LvGsoIkikEQl1Y3XCm4nN+e&#10;liCcR9bYWiYFd3KwWc8ecsy0HfmDhpOvRAhhl6GC2vsuk9KVNRl0ke2IA3e1vUEfYF9J3eMYwk0r&#10;F3GcSoMNh4YaO9rVVN5O30bBYcRx+5zsh+J23d2/zi/vn0VCSj3Op+0KhKfJ/4v/3Ecd5qevC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5J4wrFAAAA3QAA&#10;AA8AAAAAAAAAAAAAAAAAqgIAAGRycy9kb3ducmV2LnhtbFBLBQYAAAAABAAEAPoAAACcAwAAAAA=&#10;">
                      <v:shape id="Freeform 154" o:spid="_x0000_s1080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8O0cUA&#10;AADdAAAADwAAAGRycy9kb3ducmV2LnhtbERPTWvCQBC9F/oflin0phtbGkt0lSIN5BBFo4cex+w0&#10;Sc3OhuxW03/vCkJv83ifM18OphVn6l1jWcFkHIEgLq1uuFJw2KejdxDOI2tsLZOCP3KwXDw+zDHR&#10;9sI7Ohe+EiGEXYIKau+7REpX1mTQjW1HHLhv2xv0AfaV1D1eQrhp5UsUxdJgw6Ghxo5WNZWn4tco&#10;eNv+HD5Xk3Ttqtxvmvxk269jptTz0/AxA+Fp8P/iuzvTYX48fYXbN+EEub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7w7R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155" o:spid="_x0000_s1081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pJUMQA&#10;AADdAAAADwAAAGRycy9kb3ducmV2LnhtbERPS2vCQBC+F/wPywheQt20iI/oKkWoeqqYevE2ZMds&#10;MDsbsquJ/75bKPQ2H99zVpve1uJBra8cK3gbpyCIC6crLhWcvz9f5yB8QNZYOyYFT/KwWQ9eVphp&#10;1/GJHnkoRQxhn6ECE0KTSekLQxb92DXEkbu61mKIsC2lbrGL4baW72k6lRYrjg0GG9oaKm753Sqg&#10;2648PM/5JFl8HROTzPfdpdkrNRr2H0sQgfrwL/5zH3ScP51N4PebeIJ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qSVD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6" o:spid="_x0000_s1082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bsy8QA&#10;AADdAAAADwAAAGRycy9kb3ducmV2LnhtbERPTWvCQBC9F/wPyxR6CXVjUWtTVxGh6kkx9dLbkJ1m&#10;g9nZkN2a+O9dQehtHu9z5sve1uJCra8cKxgNUxDEhdMVlwpO31+vMxA+IGusHZOCK3lYLgZPc8y0&#10;6/hIlzyUIoawz1CBCaHJpPSFIYt+6BriyP261mKIsC2lbrGL4baWb2k6lRYrjg0GG1obKs75n1VA&#10;5025u57ycfKxPyQmmW27n2ar1Mtzv/oEEagP/+KHe6fj/On7BO7fxBP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m7Mv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7" o:spid="_x0000_s1083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yvMQA&#10;AADdAAAADwAAAGRycy9kb3ducmV2LnhtbERPTWvCQBC9F/wPyxS8BN1USqrRVaTQ6kkx9eJtyE6z&#10;wexsyG5N/PfdgtDbPN7nrDaDbcSNOl87VvAyTUEQl07XXCk4f31M5iB8QNbYOCYFd/KwWY+eVphr&#10;1/OJbkWoRAxhn6MCE0KbS+lLQxb91LXEkft2ncUQYVdJ3WEfw20jZ2maSYs1xwaDLb0bKq/Fj1VA&#10;189qfz8Xr8nicExMMt/1l3an1Ph52C5BBBrCv/jh3us4P3vL4O+beIJ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0crz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8" o:spid="_x0000_s1084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jXJ8QA&#10;AADdAAAADwAAAGRycy9kb3ducmV2LnhtbERPS2vCQBC+C/0PyxS8hLqpiNrUVUrBx0kxeultyE6z&#10;wexsyK4m/vtuQfA2H99zFqve1uJGra8cK3gfpSCIC6crLhWcT+u3OQgfkDXWjknBnTysli+DBWba&#10;dXykWx5KEUPYZ6jAhNBkUvrCkEU/cg1x5H5dazFE2JZSt9jFcFvLcZpOpcWKY4PBhr4NFZf8ahXQ&#10;ZVPu7ud8knzsD4lJ5tvup9kqNXztvz5BBOrDU/xw73ScP53N4P+beIJ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41yf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59" o:spid="_x0000_s1085" style="position:absolute;left:2445;top:1385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f6HU4McAAADd&#10;AAAADwAAAAAAAAAAAAAAAACqAgAAZHJzL2Rvd25yZXYueG1sUEsFBgAAAAAEAAQA+gAAAJ4DAAAA&#10;AA==&#10;">
                      <v:shape id="Freeform 160" o:spid="_x0000_s1086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c5O8UA&#10;AADdAAAADwAAAGRycy9kb3ducmV2LnhtbERPTWvCQBC9F/wPywjemo1CrUZXEangIS2t5uBxzI5J&#10;NDsbsqtJ/323UOhtHu9zluve1OJBrassKxhHMQji3OqKCwXZcfc8A+E8ssbaMin4Jgfr1eBpiYm2&#10;HX/R4+ALEULYJaig9L5JpHR5SQZdZBviwF1sa9AH2BZSt9iFcFPLSRxPpcGKQ0OJDW1Lym+Hu1Hw&#10;8nnN3rbj3bsrUv9RpTdbn857pUbDfrMA4an3/+I/916H+dPXOfx+E06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Bzk7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161" o:spid="_x0000_s1087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Q/dMcA&#10;AADdAAAADwAAAGRycy9kb3ducmV2LnhtbESPQWvDMAyF74P+B6PBLmF1VkbJ0rqlDNb2tLGsl95E&#10;rMWhsRxir0n//XQY7Cbxnt77tN5OvlNXGmIb2MDTPAdFXAfbcmPg9PX2WICKCdliF5gM3CjCdjO7&#10;W2Npw8ifdK1SoySEY4kGXEp9qXWsHXmM89ATi/YdBo9J1qHRdsBRwn2nF3m+1B5blgaHPb06qi/V&#10;jzdAl31zvJ2q5+zl/SNzWXEYz/3BmIf7abcClWhK/+a/66MV/GUh/PKNjKA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2EP3T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62" o:spid="_x0000_s1088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ia78QA&#10;AADdAAAADwAAAGRycy9kb3ducmV2LnhtbERPS2vCQBC+C/0PyxR6CXVjKZKmrlIEHyfF6KW3ITvN&#10;BrOzIbua+O+7guBtPr7nzBaDbcSVOl87VjAZpyCIS6drrhScjqv3DIQPyBobx6TgRh4W85fRDHPt&#10;ej7QtQiViCHsc1RgQmhzKX1pyKIfu5Y4cn+usxgi7CqpO+xjuG3kR5pOpcWaY4PBlpaGynNxsQro&#10;vK62t1PxmXzt9olJsk3/226Uensdfr5BBBrCU/xwb3WcP80mcP8mni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Imu/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63" o:spid="_x0000_s1089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oEmMQA&#10;AADdAAAADwAAAGRycy9kb3ducmV2LnhtbERPS2vCQBC+C/0PyxS8hLqpiKSpq5SCj5PS1EtvQ3aa&#10;DWZnQ3Y18d+7guBtPr7nLFaDbcSFOl87VvA+SUEQl07XXCk4/q7fMhA+IGtsHJOCK3lYLV9GC8y1&#10;6/mHLkWoRAxhn6MCE0KbS+lLQxb9xLXEkft3ncUQYVdJ3WEfw20jp2k6lxZrjg0GW/o2VJ6Ks1VA&#10;p021ux6LWfKxPyQmybb9X7tVavw6fH2CCDSEp/jh3uk4f55N4f5NPEE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aBJj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64" o:spid="_x0000_s1090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ahA8QA&#10;AADdAAAADwAAAGRycy9kb3ducmV2LnhtbERPTWvCQBC9C/6HZYReQt3UlhCjq5SC1VNLUy/ehuyY&#10;DWZnQ3Zr4r/vFgre5vE+Z70dbSuu1PvGsYKneQqCuHK64VrB8Xv3mIPwAVlj65gU3MjDdjOdrLHQ&#10;buAvupahFjGEfYEKTAhdIaWvDFn0c9cRR+7seoshwr6WuschhttWLtI0kxYbjg0GO3ozVF3KH6uA&#10;Lu/14XYsX5Llx2diknw/nLq9Ug+z8XUFItAY7uJ/90HH+Vn+DH/fxB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WoQP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65" o:spid="_x0000_s1091" style="position:absolute;left:2445;top:1409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zmuwsQAAADdAAAA&#10;DwAAAAAAAAAAAAAAAACqAgAAZHJzL2Rvd25yZXYueG1sUEsFBgAAAAAEAAQA+gAAAJsDAAAAAA==&#10;">
                      <v:shape id="Freeform 166" o:spid="_x0000_s1092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9DGcQA&#10;AADdAAAADwAAAGRycy9kb3ducmV2LnhtbERPTWvCQBC9C/6HZYTezEbBIDGrFFHwYMWqB4/T7DRJ&#10;zc6G7Nak/94VCt7m8T4nW/WmFndqXWVZwSSKQRDnVldcKLict+M5COeRNdaWScEfOVgth4MMU207&#10;/qT7yRcihLBLUUHpfZNK6fKSDLrINsSB+7atQR9gW0jdYhfCTS2ncZxIgxWHhhIbWpeU306/RsHs&#10;+HPZrCfbD1fs/aHa32x9/dop9Tbq3xcgPPX+Jf5373SYn8xn8PwmnC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fQxnEAAAA3QAAAA8AAAAAAAAAAAAAAAAAmAIAAGRycy9k&#10;b3ducmV2LnhtbFBLBQYAAAAABAAEAPUAAACJAwAAAAA=&#10;" path="m,24v37,,150,4,222,c294,20,388,5,432,e" filled="f">
                        <v:path arrowok="t" o:connecttype="custom" o:connectlocs="0,24;222,24;432,0" o:connectangles="0,0,0"/>
                      </v:shape>
                      <v:shape id="Freeform 167" o:spid="_x0000_s1093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ECm8QA&#10;AADdAAAADwAAAGRycy9kb3ducmV2LnhtbERPS2vCQBC+F/oflin0EurGUkKMrlIKPk4Wo5fehuyY&#10;DWZnQ3Y18d93hUJv8/E9Z7EabStu1PvGsYLpJAVBXDndcK3gdFy/5SB8QNbYOiYFd/KwWj4/LbDQ&#10;buAD3cpQixjCvkAFJoSukNJXhiz6ieuII3d2vcUQYV9L3eMQw20r39M0kxYbjg0GO/oyVF3Kq1VA&#10;l029u5/Kj2S2/05Mkm+Hn26r1OvL+DkHEWgM/+I/907H+VmeweObeIJ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0hApv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68" o:spid="_x0000_s1094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2nAMQA&#10;AADdAAAADwAAAGRycy9kb3ducmV2LnhtbERPTWvCQBC9F/wPyxS8BN1UxMboKlKoerI09eJtyE6z&#10;wexsyG5N/PfdgtDbPN7nrLeDbcSNOl87VvAyTUEQl07XXCk4f71PMhA+IGtsHJOCO3nYbkZPa8y1&#10;6/mTbkWoRAxhn6MCE0KbS+lLQxb91LXEkft2ncUQYVdJ3WEfw20jZ2m6kBZrjg0GW3ozVF6LH6uA&#10;rvvqeD8X82R5+khMkh36S3tQavw87FYgAg3hX/xwH3Wcv8he4e+beIL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tpwD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69" o:spid="_x0000_s1095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IzcscA&#10;AADdAAAADwAAAGRycy9kb3ducmV2LnhtbESPQWvDMAyF74P+B6PBLmF1VkbJ0rqlDNb2tLGsl95E&#10;rMWhsRxir0n//XQY7Cbxnt77tN5OvlNXGmIb2MDTPAdFXAfbcmPg9PX2WICKCdliF5gM3CjCdjO7&#10;W2Npw8ifdK1SoySEY4kGXEp9qXWsHXmM89ATi/YdBo9J1qHRdsBRwn2nF3m+1B5blgaHPb06qi/V&#10;jzdAl31zvJ2q5+zl/SNzWXEYz/3BmIf7abcClWhK/+a/66MV/GUhuPKNjKA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PyM3L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70" o:spid="_x0000_s1096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6W6cQA&#10;AADdAAAADwAAAGRycy9kb3ducmV2LnhtbERPS2vCQBC+F/oflin0EnRjEYmpq4jg49Ri9OJtyE6z&#10;wexsyK4m/nu3UOhtPr7nLFaDbcSdOl87VjAZpyCIS6drrhScT9tRBsIHZI2NY1LwIA+r5evLAnPt&#10;ej7SvQiViCHsc1RgQmhzKX1pyKIfu5Y4cj+usxgi7CqpO+xjuG3kR5rOpMWaY4PBljaGymtxswro&#10;uqsOj3MxTeZf34lJsn1/afdKvb8N608QgYbwL/5zH3ScP8vm8PtNPEE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+lun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71" o:spid="_x0000_s1097" style="position:absolute;left:2445;top:143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ds+HMcAAADd&#10;AAAADwAAAAAAAAAAAAAAAACqAgAAZHJzL2Rvd25yZXYueG1sUEsFBgAAAAAEAAQA+gAAAJ4DAAAA&#10;AA==&#10;">
                      <v:shape id="Freeform 172" o:spid="_x0000_s1098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3Tx8UA&#10;AADdAAAADwAAAGRycy9kb3ducmV2LnhtbERPTWvCQBC9C/0PyxR6M5sIlTa6SgkGPNhS0xw8jtkx&#10;Sc3OhuxW03/fLQje5vE+Z7keTScuNLjWsoIkikEQV1a3XCsov/LpCwjnkTV2lknBLzlYrx4mS0y1&#10;vfKeLoWvRQhhl6KCxvs+ldJVDRl0ke2JA3eyg0Ef4FBLPeA1hJtOzuJ4Lg22HBoa7ClrqDoXP0bB&#10;8+d3ucmS/N3VO//R7s62Oxy3Sj09jm8LEJ5Gfxff3Fsd5s9fE/j/Jpw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fdPH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173" o:spid="_x0000_s1099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OSRcQA&#10;AADdAAAADwAAAGRycy9kb3ducmV2LnhtbERPS4vCMBC+C/6HMAteiqbKIto1igg+TitWL3sbmtmm&#10;2ExKE23995uFhb3Nx/ec1aa3tXhS6yvHCqaTFARx4XTFpYLbdT9egPABWWPtmBS8yMNmPRysMNOu&#10;4ws981CKGMI+QwUmhCaT0heGLPqJa4gj9+1aiyHCtpS6xS6G21rO0nQuLVYcGww2tDNU3POHVUD3&#10;Q3l63fL3ZPl5TkyyOHZfzVGp0Vu//QARqA//4j/3Scf58+UMfr+JJ8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DkkX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74" o:spid="_x0000_s1100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833sQA&#10;AADdAAAADwAAAGRycy9kb3ducmV2LnhtbERPTWvCQBC9F/wPywi9hLpRi2jqKlKweqoYvfQ2ZKfZ&#10;YHY2ZLcm/ntXEHqbx/uc5bq3tbhS6yvHCsajFARx4XTFpYLzafs2B+EDssbaMSm4kYf1avCyxEy7&#10;jo90zUMpYgj7DBWYEJpMSl8YsuhHriGO3K9rLYYI21LqFrsYbms5SdOZtFhxbDDY0Keh4pL/WQV0&#10;+Sr3t3P+niy+D4lJ5rvup9kp9TrsNx8gAvXhX/x073WcP1tM4fFNPEG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PN97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75" o:spid="_x0000_s1101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avqsQA&#10;AADdAAAADwAAAGRycy9kb3ducmV2LnhtbERPS4vCMBC+L/gfwizspWiqiGjXKCL4OO1i9bK3oZlt&#10;is2kNNHWf79ZELzNx/ec5bq3tbhT6yvHCsajFARx4XTFpYLLeTecg/ABWWPtmBQ8yMN6NXhbYqZd&#10;xye656EUMYR9hgpMCE0mpS8MWfQj1xBH7te1FkOEbSl1i10Mt7WcpOlMWqw4NhhsaGuouOY3q4Cu&#10;+/L4uOTTZPH1nZhkfuh+moNSH+/95hNEoD68xE/3Ucf5s8UU/r+JJ8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mr6r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76" o:spid="_x0000_s1102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oKMcQA&#10;AADdAAAADwAAAGRycy9kb3ducmV2LnhtbERPTWvCQBC9F/wPywi9hLpRrGjqKlKweqoYvfQ2ZKfZ&#10;YHY2ZLcm/ntXEHqbx/uc5bq3tbhS6yvHCsajFARx4XTFpYLzafs2B+EDssbaMSm4kYf1avCyxEy7&#10;jo90zUMpYgj7DBWYEJpMSl8YsuhHriGO3K9rLYYI21LqFrsYbms5SdOZtFhxbDDY0Keh4pL/WQV0&#10;+Sr3t3M+TRbfh8Qk81330+yUeh32mw8QgfrwL3669zrOny3e4fFNPEG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qCjH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77" o:spid="_x0000_s1103" style="position:absolute;left:2445;top:145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X4D88QAAADdAAAA&#10;DwAAAAAAAAAAAAAAAACqAgAAZHJzL2Rvd25yZXYueG1sUEsFBgAAAAAEAAQA+gAAAJsDAAAAAA==&#10;">
                      <v:shape id="Freeform 178" o:spid="_x0000_s1104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juKMUA&#10;AADdAAAADwAAAGRycy9kb3ducmV2LnhtbERPTWvCQBC9F/wPywjemo1CrUZXEangIS2t5uBxzI5J&#10;NDsbsqtJ/323UOhtHu9zluve1OJBrassKxhHMQji3OqKCwXZcfc8A+E8ssbaMin4Jgfr1eBpiYm2&#10;HX/R4+ALEULYJaig9L5JpHR5SQZdZBviwF1sa9AH2BZSt9iFcFPLSRxPpcGKQ0OJDW1Lym+Hu1Hw&#10;8nnN3rbj3bsrUv9RpTdbn857pUbDfrMA4an3/+I/916H+dP5K/x+E06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2O4o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179" o:spid="_x0000_s1105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ulr8cA&#10;AADdAAAADwAAAGRycy9kb3ducmV2LnhtbESPQWvCQBCF74X+h2UKvQTdVIpodJVSqHpqMXrxNmSn&#10;2WB2NmS3Jv77zqHQ2wzvzXvfrLejb9WN+tgENvAyzUERV8E2XBs4nz4mC1AxIVtsA5OBO0XYbh4f&#10;1ljYMPCRbmWqlYRwLNCAS6krtI6VI49xGjpi0b5D7zHJ2tfa9jhIuG/1LM/n2mPD0uCwo3dH1bX8&#10;8QbouqsP93P5mi0/vzKXLfbDpdsb8/w0vq1AJRrTv/nv+mAFf74UXPlGRtCb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Yrpa/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0" o:spid="_x0000_s1106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cANMQA&#10;AADdAAAADwAAAGRycy9kb3ducmV2LnhtbERPS2vCQBC+F/oflin0EnRjETGpq4jg49Ri9OJtyE6z&#10;wexsyK4m/nu3UOhtPr7nLFaDbcSdOl87VjAZpyCIS6drrhScT9vRHIQPyBobx6TgQR5Wy9eXBeba&#10;9XykexEqEUPY56jAhNDmUvrSkEU/di1x5H5cZzFE2FVSd9jHcNvIjzSdSYs1xwaDLW0MldfiZhXQ&#10;dVcdHudimmRf34lJ5vv+0u6Ven8b1p8gAg3hX/znPug4f5Zl8PtNPEE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nADT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1" o:spid="_x0000_s1107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Yzs8cA&#10;AADdAAAADwAAAGRycy9kb3ducmV2LnhtbESPT2vDMAzF74N9B6NBL2F1VsrWZXXLGPTPaaVZL7uJ&#10;WItDYznEbpN+++kw2E3iPb3303I9+lZdqY9NYANP0xwUcRVsw7WB09fmcQEqJmSLbWAycKMI69X9&#10;3RILGwY+0rVMtZIQjgUacCl1hdaxcuQxTkNHLNpP6D0mWfta2x4HCfetnuX5s/bYsDQ47OjDUXUu&#10;L94Anbf1/nYq59nr5yFz2WI3fHc7YyYP4/sbqERj+jf/Xe+t4L/kwi/fyAh69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a2M7P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2" o:spid="_x0000_s1108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qWKMQA&#10;AADdAAAADwAAAGRycy9kb3ducmV2LnhtbERPTWvCQBC9F/wPyxR6CXVjkarRVURo9VQxeultyE6z&#10;wexsyK4m/ntXEHqbx/ucxaq3tbhS6yvHCkbDFARx4XTFpYLT8et9CsIHZI21Y1JwIw+r5eBlgZl2&#10;HR/omodSxBD2GSowITSZlL4wZNEPXUMcuT/XWgwRtqXULXYx3NbyI00/pcWKY4PBhjaGinN+sQro&#10;/F3ubqd8nMx+9olJptvut9kq9fbar+cgAvXhX/x073ScP0lH8Pgmni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6lij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83" o:spid="_x0000_s1109" style="position:absolute;left:2445;top:148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Cun+rFAAAA3QAA&#10;AA8AAAAAAAAAAAAAAAAAqgIAAGRycy9kb3ducmV2LnhtbFBLBQYAAAAABAAEAPoAAACcAwAAAAA=&#10;">
                      <v:shape id="Freeform 184" o:spid="_x0000_s1110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hyMcMA&#10;AADdAAAADwAAAGRycy9kb3ducmV2LnhtbERPTYvCMBC9L/gfwgjeNFXRlWoUEQUPrrjqwePYjG21&#10;mZQmavffG0HY2zze50xmtSnEgyqXW1bQ7UQgiBOrc04VHA+r9giE88gaC8uk4I8czKaNrwnG2j75&#10;lx57n4oQwi5GBZn3ZSylSzIy6Dq2JA7cxVYGfYBVKnWFzxBuCtmLoqE0mHNoyLCkRUbJbX83Cga7&#10;63G56K5+XLrx23xzs8XpvFaq1aznYxCeav8v/rjXOsz/jvrw/iacIK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whyMcMAAADdAAAADwAAAAAAAAAAAAAAAACYAgAAZHJzL2Rv&#10;d25yZXYueG1sUEsFBgAAAAAEAAQA9QAAAIgDAAAAAA==&#10;" path="m,24v37,,150,4,222,c294,20,388,5,432,e" filled="f">
                        <v:path arrowok="t" o:connecttype="custom" o:connectlocs="0,24;222,24;432,0" o:connectangles="0,0,0"/>
                      </v:shape>
                      <v:shape id="Freeform 185" o:spid="_x0000_s1111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01sMQA&#10;AADdAAAADwAAAGRycy9kb3ducmV2LnhtbERPS2vCQBC+F/wPyxS8hLpRxEd0FRFaPSlGL70N2Wk2&#10;mJ0N2a2J/75bKPQ2H99z1tve1uJBra8cKxiPUhDEhdMVlwpu1/e3BQgfkDXWjknBkzxsN4OXNWba&#10;dXyhRx5KEUPYZ6jAhNBkUvrCkEU/cg1x5L5cazFE2JZSt9jFcFvLSZrOpMWKY4PBhvaGinv+bRXQ&#10;/aM8Pm/5NFmezolJFofuszkoNXztdysQgfrwL/5zH3WcP0+n8PtNPEF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NNbD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6" o:spid="_x0000_s1112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GQK8QA&#10;AADdAAAADwAAAGRycy9kb3ducmV2LnhtbERPS2vCQBC+F/wPyxS8hLpRtLWpq5SCj1NLoxdvQ3aa&#10;DWZnQ3Y18d+7gtDbfHzPWax6W4sLtb5yrGA8SkEQF05XXCo47NcvcxA+IGusHZOCK3lYLQdPC8y0&#10;6/iXLnkoRQxhn6ECE0KTSekLQxb9yDXEkftzrcUQYVtK3WIXw20tJ2n6Ki1WHBsMNvRlqDjlZ6uA&#10;Tptydz3k0+T9+ycxyXzbHZutUsPn/vMDRKA+/Isf7p2O89/SGdy/iSf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BkCv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7" o:spid="_x0000_s1113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MOXMQA&#10;AADdAAAADwAAAGRycy9kb3ducmV2LnhtbERPS2vCQBC+F/wPyxS8hLpRio/oKiK0eqoYvfQ2ZKfZ&#10;YHY2ZLcm/ntXKPQ2H99zVpve1uJGra8cKxiPUhDEhdMVlwou54+3OQgfkDXWjknBnTxs1oOXFWba&#10;dXyiWx5KEUPYZ6jAhNBkUvrCkEU/cg1x5H5cazFE2JZSt9jFcFvLSZpOpcWKY4PBhnaGimv+axXQ&#10;9bM83C/5e7L4OiYmme+772av1PC13y5BBOrDv/jPfdBx/iydwvObeIJ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TDlz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8" o:spid="_x0000_s1114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+rx8QA&#10;AADdAAAADwAAAGRycy9kb3ducmV2LnhtbERPTWvCQBC9F/wPywi9BN0opWp0FRGsnloavXgbsmM2&#10;mJ0N2dXEf98tFHqbx/uc1aa3tXhQ6yvHCibjFARx4XTFpYLzaT+ag/ABWWPtmBQ8ycNmPXhZYaZd&#10;x9/0yEMpYgj7DBWYEJpMSl8YsujHriGO3NW1FkOEbSl1i10Mt7Wcpum7tFhxbDDY0M5QccvvVgHd&#10;Psrj85y/JYvPr8Qk80N3aQ5KvQ777RJEoD78i//cRx3nz9IZ/H4TT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fq8f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shape id="Freeform 189" o:spid="_x0000_s1115" style="position:absolute;left:2445;top:1505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zgQMcA&#10;AADdAAAADwAAAGRycy9kb3ducmV2LnhtbESPT2vCQBDF7wW/wzKCt7pJQSupaxCp4MFK/XPocZqd&#10;JtHsbMhuNX5751DobYb35r3fzPPeNepKXag9G0jHCSjiwtuaSwOn4/p5BipEZIuNZzJwpwD5YvA0&#10;x8z6G+/peoilkhAOGRqoYmwzrUNRkcMw9i2xaD++cxhl7UptO7xJuGv0S5JMtcOapaHCllYVFZfD&#10;rzMw+Tyf3lfp+iOU27irtxfffH1vjBkN++UbqEh9/Df/XW+s4L8mgivfyAh68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2s4EDHAAAA3QAAAA8AAAAAAAAAAAAAAAAAmAIAAGRy&#10;cy9kb3ducmV2LnhtbFBLBQYAAAAABAAEAPUAAACMAwAAAAA=&#10;" path="m,24v37,,150,4,222,c294,20,388,5,432,e" filled="f">
                      <v:path arrowok="t" o:connecttype="custom" o:connectlocs="0,24;222,24;432,0" o:connectangles="0,0,0"/>
                    </v:shape>
                    <v:shape id="Freeform 190" o:spid="_x0000_s1116" style="position:absolute;left:2631;top:1509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yaLsQA&#10;AADdAAAADwAAAGRycy9kb3ducmV2LnhtbERPTWvCQBC9F/wPywi9BN0opWp0FRGsnloavXgbsmM2&#10;mJ0N2dXEf98tFHqbx/uc1aa3tXhQ6yvHCibjFARx4XTFpYLzaT+ag/ABWWPtmBQ8ycNmPXhZYaZd&#10;x9/0yEMpYgj7DBWYEJpMSl8YsujHriGO3NW1FkOEbSl1i10Mt7Wcpum7tFhxbDDY0M5QccvvVgHd&#10;Psrj85y/JYvPr8Qk80N3aQ5KvQ777RJEoD78i//cRx3nz9IF/H4TT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Mmi7EAAAA3QAAAA8AAAAAAAAAAAAAAAAAmAIAAGRycy9k&#10;b3ducmV2LnhtbFBLBQYAAAAABAAEAPUAAACJ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191" o:spid="_x0000_s1117" style="position:absolute;left:2631;top:1514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+lbscA&#10;AADdAAAADwAAAGRycy9kb3ducmV2LnhtbESPQWvCQBCF74X+h2UKvYS6sZRWU1cRodWT0tSLtyE7&#10;zQazsyG7NfHfdw4FbzO8N+99s1iNvlUX6mMT2MB0koMiroJtuDZw/P54moGKCdliG5gMXCnCanl/&#10;t8DChoG/6FKmWkkIxwINuJS6QutYOfIYJ6EjFu0n9B6TrH2tbY+DhPtWP+f5q/bYsDQ47GjjqDqX&#10;v94AnT/r3fVYvmTz/SFz2Ww7nLqtMY8P4/odVKIx3cz/1zsr+G9T4ZdvZAS9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NvpW7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192" o:spid="_x0000_s1118" style="position:absolute;left:2631;top:1518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MA9cQA&#10;AADdAAAADwAAAGRycy9kb3ducmV2LnhtbERPTWvCQBC9F/wPywi9hLqJlGpTV5GC1VPF6KW3ITtm&#10;g9nZkN2a+O+7gtDbPN7nLFaDbcSVOl87VpBNUhDEpdM1VwpOx83LHIQPyBobx6TgRh5Wy9HTAnPt&#10;ej7QtQiViCHsc1RgQmhzKX1pyKKfuJY4cmfXWQwRdpXUHfYx3DZymqZv0mLNscFgS5+GykvxaxXQ&#10;5ava3U7Fa/L+vU9MMt/2P+1WqefxsP4AEWgI/+KHe6fj/FmWwf2beIJ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jAPXEAAAA3QAAAA8AAAAAAAAAAAAAAAAAmAIAAGRycy9k&#10;b3ducmV2LnhtbFBLBQYAAAAABAAEAPUAAACJ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193" o:spid="_x0000_s1119" style="position:absolute;left:2631;top:1523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GegsQA&#10;AADdAAAADwAAAGRycy9kb3ducmV2LnhtbERPS2vCQBC+F/wPywheQt0o0mrqKiL4OFWaevE2ZKfZ&#10;YHY2ZFcT/71bKPQ2H99zluve1uJOra8cK5iMUxDEhdMVlwrO37vXOQgfkDXWjknBgzysV4OXJWba&#10;dfxF9zyUIoawz1CBCaHJpPSFIYt+7BriyP241mKIsC2lbrGL4baW0zR9kxYrjg0GG9oaKq75zSqg&#10;6748Ps75LFl8nhKTzA/dpTkoNRr2mw8QgfrwL/5zH3Wc/z6Zwu838QS5e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xnoLEAAAA3QAAAA8AAAAAAAAAAAAAAAAAmAIAAGRycy9k&#10;b3ducmV2LnhtbFBLBQYAAAAABAAEAPUAAACJ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194" o:spid="_x0000_s1120" style="position:absolute;left:2445;top:1529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Hk7MMA&#10;AADdAAAADwAAAGRycy9kb3ducmV2LnhtbERPTYvCMBC9L/gfwgjeNK3iulSjiCh4UFHXwx5nm7Gt&#10;NpPSRK3/3iwIe5vH+5zJrDGluFPtCssK4l4Egji1uuBMwel71f0C4TyyxtIyKXiSg9m09THBRNsH&#10;H+h+9JkIIewSVJB7XyVSujQng65nK+LAnW1t0AdYZ1LX+AjhppT9KPqUBgsODTlWtMgpvR5vRsFw&#10;fzktF/Fq67KN3xWbqy1/ftdKddrNfAzCU+P/xW/3Wof5o3gAf9+EE+T0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Hk7MMAAADdAAAADwAAAAAAAAAAAAAAAACYAgAAZHJzL2Rv&#10;d25yZXYueG1sUEsFBgAAAAAEAAQA9QAAAIgDAAAAAA==&#10;" path="m,24v37,,150,4,222,c294,20,388,5,432,e" filled="f">
                      <v:path arrowok="t" o:connecttype="custom" o:connectlocs="0,24;222,24;432,0" o:connectangles="0,0,0"/>
                    </v:shape>
                  </v:group>
                </v:group>
                <v:group id="Group 195" o:spid="_x0000_s1121" style="position:absolute;left:3158;top:1771;width:772;height:2194" coordorigin="3158,1771" coordsize="772,21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dI02MQAAADdAAAADwAAAGRycy9kb3ducmV2LnhtbERPTWvCQBC9F/wPywje&#10;dBNtbYmuIqLFgwhqoXgbsmMSzM6G7JrEf+8WhN7m8T5nvuxMKRqqXWFZQTyKQBCnVhecKfg5b4df&#10;IJxH1lhaJgUPcrBc9N7mmGjb8pGak89ECGGXoILc+yqR0qU5GXQjWxEH7mprgz7AOpO6xjaEm1KO&#10;o2gqDRYcGnKsaJ1TejvdjYLvFtvVJN40+9t1/bicPw6/+5iUGvS71QyEp87/i1/unQ7zP+N3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dI02MQAAADdAAAA&#10;DwAAAAAAAAAAAAAAAACqAgAAZHJzL2Rvd25yZXYueG1sUEsFBgAAAAAEAAQA+gAAAJsDAAAAAA==&#10;">
                  <v:shape id="Freeform 196" o:spid="_x0000_s1122" style="position:absolute;left:3158;top:1778;width:772;height:2187;visibility:visible;mso-wrap-style:square;v-text-anchor:top" coordsize="772,2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bk9sAA&#10;AADdAAAADwAAAGRycy9kb3ducmV2LnhtbERPTYvCMBC9L/gfwgje1lTB3VKNooKgl6JVPA/N2Bab&#10;SWmirf9+Iwh7m8f7nMWqN7V4Uusqywom4wgEcW51xYWCy3n3HYNwHlljbZkUvMjBajn4WmCibccn&#10;ema+ECGEXYIKSu+bREqXl2TQjW1DHLibbQ36ANtC6ha7EG5qOY2iH2mw4tBQYkPbkvJ79jAKinR6&#10;4M3xyFmut6dr2sWRSWOlRsN+PQfhqff/4o97r8P838kM3t+EE+Ty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nbk9sAAAADdAAAADwAAAAAAAAAAAAAAAACYAgAAZHJzL2Rvd25y&#10;ZXYueG1sUEsFBgAAAAAEAAQA9QAAAIUDAAAAAA==&#10;" path="m,22l17,1917r81,141l182,2124r138,57l431,2187r95,-36l635,2094r81,-93l770,1869,772,37,682,15,547,,375,,217,,75,7,,22xe" fillcolor="#9c0" stroked="f" strokecolor="navy">
                    <v:fill opacity="32896f"/>
                    <v:path arrowok="t" o:connecttype="custom" o:connectlocs="0,22;17,1917;98,2058;182,2124;320,2181;431,2187;526,2151;635,2094;716,2001;770,1869;772,37;682,15;547,0;375,0;217,0;75,7;0,22" o:connectangles="0,0,0,0,0,0,0,0,0,0,0,0,0,0,0,0,0"/>
                  </v:shape>
                  <v:oval id="Oval 197" o:spid="_x0000_s1123" style="position:absolute;left:3160;top:1771;width:768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LwVcMA&#10;AADdAAAADwAAAGRycy9kb3ducmV2LnhtbERP22oCMRB9L/QfwhT6pokFt2U1SilUBEHwUsS3YTPu&#10;rm4mcZPq+vemIPRtDuc642lnG3GhNtSONQz6CgRx4UzNpYbt5rv3ASJEZIONY9JwowDTyfPTGHPj&#10;rryiyzqWIoVwyFFDFaPPpQxFRRZD33nixB1cazEm2JbStHhN4baRb0pl0mLNqaFCT18VFaf1r9Vw&#10;XuyOOz/0P3V27DLaz2il1FLr15fucwQiUhf/xQ/33KT574MM/r5JJ8jJ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dLwVcMAAADdAAAADwAAAAAAAAAAAAAAAACYAgAAZHJzL2Rv&#10;d25yZXYueG1sUEsFBgAAAAAEAAQA9QAAAIgDAAAAAA==&#10;" fillcolor="#9c0" strokeweight=".25pt">
                    <v:fill opacity="32896f"/>
                  </v:oval>
                </v:group>
              </v:group>
            </w:pict>
          </mc:Fallback>
        </mc:AlternateContent>
      </w:r>
      <w:r w:rsidR="00264DCB" w:rsidRPr="005A0F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التمرين الأول:</w:t>
      </w:r>
      <w:r w:rsidR="00264DCB" w:rsidRPr="005A0F4F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</w:rPr>
        <w:t xml:space="preserve"> </w:t>
      </w:r>
      <w:r w:rsidR="00264DCB" w:rsidRPr="005A0F4F">
        <w:rPr>
          <w:rFonts w:ascii="Times New Roman" w:hAnsi="Times New Roman" w:cstheme="minorHAnsi" w:hint="cs"/>
          <w:sz w:val="32"/>
          <w:szCs w:val="32"/>
          <w:rtl/>
        </w:rPr>
        <w:t xml:space="preserve"> </w:t>
      </w:r>
    </w:p>
    <w:p w14:paraId="11E89383" w14:textId="77777777" w:rsidR="005579C6" w:rsidRDefault="005C29D0" w:rsidP="005579C6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w:r>
        <w:rPr>
          <w:rFonts w:ascii="Times New Roman" w:hAnsi="Times New Roman" w:cstheme="minorHAns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0CC9780" wp14:editId="23DD0522">
                <wp:simplePos x="0" y="0"/>
                <wp:positionH relativeFrom="column">
                  <wp:posOffset>4569267</wp:posOffset>
                </wp:positionH>
                <wp:positionV relativeFrom="paragraph">
                  <wp:posOffset>95250</wp:posOffset>
                </wp:positionV>
                <wp:extent cx="1637444" cy="1254567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444" cy="12545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AB832" w14:textId="77777777" w:rsidR="00DA4F8E" w:rsidRDefault="00DA4F8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8A1CD74" wp14:editId="3253AFD0">
                                  <wp:extent cx="1608681" cy="1204871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s.jpe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8610" cy="12123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C9780" id="Text Box 1" o:spid="_x0000_s1027" type="#_x0000_t202" style="position:absolute;left:0;text-align:left;margin-left:359.8pt;margin-top:7.5pt;width:128.95pt;height:9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" filled="f" stroked="f" strokeweight=".5pt">
                <v:textbox>
                  <w:txbxContent>
                    <w:p w14:paraId="4D5AB832" w14:textId="77777777" w:rsidR="00DA4F8E" w:rsidRDefault="00DA4F8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8A1CD74" wp14:editId="3253AFD0">
                            <wp:extent cx="1608681" cy="1204871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s.jpe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18610" cy="12123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26FCB6E" w14:textId="77777777" w:rsidR="00DA4F8E" w:rsidRDefault="00DA4F8E" w:rsidP="00DA4F8E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</w:p>
    <w:p w14:paraId="35DBEF56" w14:textId="77777777" w:rsidR="00DA4F8E" w:rsidRDefault="005C29D0" w:rsidP="00DA4F8E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w:r w:rsidRPr="008051D5">
        <w:rPr>
          <w:rFonts w:ascii="Times New Roman" w:hAnsi="Times New Roman" w:cstheme="minorHAns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11AB7F3" wp14:editId="290FD3E0">
                <wp:simplePos x="0" y="0"/>
                <wp:positionH relativeFrom="character">
                  <wp:posOffset>-6252210</wp:posOffset>
                </wp:positionH>
                <wp:positionV relativeFrom="paragraph">
                  <wp:posOffset>101600</wp:posOffset>
                </wp:positionV>
                <wp:extent cx="1552575" cy="414655"/>
                <wp:effectExtent l="19050" t="0" r="28575" b="23495"/>
                <wp:wrapNone/>
                <wp:docPr id="3586" name="Group 4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2575" cy="414655"/>
                          <a:chOff x="2505" y="5895"/>
                          <a:chExt cx="2445" cy="653"/>
                        </a:xfrm>
                      </wpg:grpSpPr>
                      <wps:wsp>
                        <wps:cNvPr id="3587" name="AutoShape 4060"/>
                        <wps:cNvSpPr>
                          <a:spLocks noChangeArrowheads="1"/>
                        </wps:cNvSpPr>
                        <wps:spPr bwMode="auto">
                          <a:xfrm>
                            <a:off x="2505" y="6029"/>
                            <a:ext cx="2445" cy="5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FFFFFF">
                                  <a:gamma/>
                                  <a:shade val="76471"/>
                                  <a:invGamma/>
                                </a:srgbClr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shade val="76471"/>
                                  <a:invGamma/>
                                </a:srgbClr>
                              </a:gs>
                            </a:gsLst>
                            <a:lin ang="5400000" scaled="1"/>
                          </a:gradFill>
                          <a:ln w="2857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8" name="Text Box 4061"/>
                        <wps:cNvSpPr txBox="1">
                          <a:spLocks noChangeArrowheads="1"/>
                        </wps:cNvSpPr>
                        <wps:spPr bwMode="auto">
                          <a:xfrm>
                            <a:off x="2632" y="6125"/>
                            <a:ext cx="957" cy="277"/>
                          </a:xfrm>
                          <a:prstGeom prst="rect">
                            <a:avLst/>
                          </a:prstGeom>
                          <a:solidFill>
                            <a:srgbClr val="EAEAEA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961C65" w14:textId="77777777" w:rsidR="008051D5" w:rsidRDefault="008051D5" w:rsidP="003148A3">
                              <w:pPr>
                                <w:jc w:val="right"/>
                                <w:rPr>
                                  <w:rFonts w:ascii="DS-Digital" w:hAnsi="DS-Digital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DS-Digital" w:hAnsi="DS-Digital"/>
                                  <w:b/>
                                  <w:bCs/>
                                </w:rPr>
                                <w:t>00.00</w:t>
                              </w:r>
                            </w:p>
                          </w:txbxContent>
                        </wps:txbx>
                        <wps:bodyPr rot="0" vert="horz" wrap="square" lIns="18000" tIns="18000" rIns="18000" bIns="18000" anchor="t" anchorCtr="0" upright="1">
                          <a:noAutofit/>
                        </wps:bodyPr>
                      </wps:wsp>
                      <wps:wsp>
                        <wps:cNvPr id="3589" name="Rectangle 4062"/>
                        <wps:cNvSpPr>
                          <a:spLocks noChangeArrowheads="1"/>
                        </wps:cNvSpPr>
                        <wps:spPr bwMode="auto">
                          <a:xfrm>
                            <a:off x="2505" y="5895"/>
                            <a:ext cx="2433" cy="71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0" name="Text Box 4063"/>
                        <wps:cNvSpPr txBox="1">
                          <a:spLocks noChangeArrowheads="1"/>
                        </wps:cNvSpPr>
                        <wps:spPr bwMode="auto">
                          <a:xfrm>
                            <a:off x="3693" y="6076"/>
                            <a:ext cx="285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1325F2" w14:textId="77777777" w:rsidR="008051D5" w:rsidRDefault="008051D5" w:rsidP="003148A3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18000" tIns="18000" rIns="18000" bIns="18000" anchor="t" anchorCtr="0" upright="1">
                          <a:noAutofit/>
                        </wps:bodyPr>
                      </wps:wsp>
                      <wps:wsp>
                        <wps:cNvPr id="3591" name="Line 4064"/>
                        <wps:cNvCnPr/>
                        <wps:spPr bwMode="auto">
                          <a:xfrm>
                            <a:off x="2600" y="6006"/>
                            <a:ext cx="2282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92" name="Oval 4065"/>
                        <wps:cNvSpPr>
                          <a:spLocks noChangeArrowheads="1"/>
                        </wps:cNvSpPr>
                        <wps:spPr bwMode="auto">
                          <a:xfrm>
                            <a:off x="2715" y="6435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7961" dir="2700000" algn="ctr" rotWithShape="0">
                              <a:srgbClr val="333333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3" name="Oval 4066"/>
                        <wps:cNvSpPr>
                          <a:spLocks noChangeArrowheads="1"/>
                        </wps:cNvSpPr>
                        <wps:spPr bwMode="auto">
                          <a:xfrm>
                            <a:off x="3075" y="6435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7961" dir="2700000" algn="ctr" rotWithShape="0">
                              <a:srgbClr val="333333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4" name="Oval 4067"/>
                        <wps:cNvSpPr>
                          <a:spLocks noChangeArrowheads="1"/>
                        </wps:cNvSpPr>
                        <wps:spPr bwMode="auto">
                          <a:xfrm>
                            <a:off x="3435" y="6435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7961" dir="2700000" algn="ctr" rotWithShape="0">
                              <a:srgbClr val="333333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1AB7F3" id="Group 4059" o:spid="_x0000_s1028" style="position:absolute;margin-left:-492.3pt;margin-top:8pt;width:122.25pt;height:32.65pt;z-index:251660288;mso-position-horizontal-relative:char" coordorigin="2505,5895" coordsize="2445,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">
                <v:roundrect id="AutoShape 4060" o:spid="_x0000_s1029" style="position:absolute;left:2505;top:6029;width:2445;height:51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" fillcolor="#c3c3c3" strokecolor="#333" strokeweight="2.25pt">
                  <v:fill focus="50%" type="gradient"/>
                </v:roundrect>
                <v:shape id="Text Box 4061" o:spid="_x0000_s1030" type="#_x0000_t202" style="position:absolute;left:2632;top:6125;width:957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" fillcolor="#eaeaea">
                  <v:textbox inset=".5mm,.5mm,.5mm,.5mm">
                    <w:txbxContent>
                      <w:p w14:paraId="75961C65" w14:textId="77777777" w:rsidR="008051D5" w:rsidRDefault="008051D5" w:rsidP="003148A3">
                        <w:pPr>
                          <w:jc w:val="right"/>
                          <w:rPr>
                            <w:rFonts w:ascii="DS-Digital" w:hAnsi="DS-Digital"/>
                            <w:b/>
                            <w:bCs/>
                          </w:rPr>
                        </w:pPr>
                        <w:r>
                          <w:rPr>
                            <w:rFonts w:ascii="DS-Digital" w:hAnsi="DS-Digital"/>
                            <w:b/>
                            <w:bCs/>
                          </w:rPr>
                          <w:t>00.00</w:t>
                        </w:r>
                      </w:p>
                    </w:txbxContent>
                  </v:textbox>
                </v:shape>
                <v:rect id="Rectangle 4062" o:spid="_x0000_s1031" style="position:absolute;left:2505;top:5895;width:2433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" fillcolor="gray" strokecolor="gray"/>
                <v:shape id="Text Box 4063" o:spid="_x0000_s1032" type="#_x0000_t202" style="position:absolute;left:3693;top:6076;width:28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" filled="f" stroked="f">
                  <v:textbox inset=".5mm,.5mm,.5mm,.5mm">
                    <w:txbxContent>
                      <w:p w14:paraId="271325F2" w14:textId="77777777" w:rsidR="008051D5" w:rsidRDefault="008051D5" w:rsidP="003148A3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g</w:t>
                        </w:r>
                      </w:p>
                    </w:txbxContent>
                  </v:textbox>
                </v:shape>
                <v:line id="Line 4064" o:spid="_x0000_s1033" style="position:absolute;visibility:visible;mso-wrap-style:square" from="2600,6006" to="4882,6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" strokeweight="2.25pt"/>
                <v:oval id="Oval 4065" o:spid="_x0000_s1034" style="position:absolute;left:271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">
                  <v:shadow on="t" color="#333" offset="1pt,1pt"/>
                </v:oval>
                <v:oval id="Oval 4066" o:spid="_x0000_s1035" style="position:absolute;left:307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">
                  <v:shadow on="t" color="#333" offset="1pt,1pt"/>
                </v:oval>
                <v:oval id="Oval 4067" o:spid="_x0000_s1036" style="position:absolute;left:343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">
                  <v:shadow on="t" color="#333" offset="1pt,1pt"/>
                </v:oval>
              </v:group>
            </w:pict>
          </mc:Fallback>
        </mc:AlternateContent>
      </w:r>
    </w:p>
    <w:p w14:paraId="51798ECF" w14:textId="77777777" w:rsidR="00DA4F8E" w:rsidRDefault="00DA4F8E" w:rsidP="00DA4F8E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</w:p>
    <w:p w14:paraId="3F686980" w14:textId="77777777" w:rsidR="00DA4F8E" w:rsidRDefault="00914DFF" w:rsidP="00DA4F8E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</w:rPr>
      </w:pPr>
      <w:r>
        <w:rPr>
          <w:rFonts w:ascii="Times New Roman" w:hAnsi="Times New Roman" w:cstheme="minorHAns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3FEFBF" wp14:editId="32DD5525">
                <wp:simplePos x="0" y="0"/>
                <wp:positionH relativeFrom="column">
                  <wp:posOffset>693503</wp:posOffset>
                </wp:positionH>
                <wp:positionV relativeFrom="paragraph">
                  <wp:posOffset>124874</wp:posOffset>
                </wp:positionV>
                <wp:extent cx="449497" cy="344805"/>
                <wp:effectExtent l="0" t="0" r="27305" b="17145"/>
                <wp:wrapNone/>
                <wp:docPr id="3647" name="Text Box 3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497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61167" w14:textId="77777777" w:rsidR="00914DFF" w:rsidRPr="005C29D0" w:rsidRDefault="00914DFF" w:rsidP="00914DF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C29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FEFBF" id="Text Box 3647" o:spid="_x0000_s1037" type="#_x0000_t202" style="position:absolute;left:0;text-align:left;margin-left:54.6pt;margin-top:9.85pt;width:35.4pt;height:27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" fillcolor="white [3201]" strokeweight=".5pt">
                <v:textbox>
                  <w:txbxContent>
                    <w:p w14:paraId="2F161167" w14:textId="77777777" w:rsidR="00914DFF" w:rsidRPr="005C29D0" w:rsidRDefault="00914DFF" w:rsidP="00914DF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C29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theme="minorHAns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182F5A" wp14:editId="6ADD7166">
                <wp:simplePos x="0" y="0"/>
                <wp:positionH relativeFrom="column">
                  <wp:posOffset>4917440</wp:posOffset>
                </wp:positionH>
                <wp:positionV relativeFrom="paragraph">
                  <wp:posOffset>131445</wp:posOffset>
                </wp:positionV>
                <wp:extent cx="454025" cy="344805"/>
                <wp:effectExtent l="0" t="0" r="22225" b="17145"/>
                <wp:wrapNone/>
                <wp:docPr id="3644" name="Text Box 3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25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B50EF0" w14:textId="77777777" w:rsidR="005C29D0" w:rsidRPr="005C29D0" w:rsidRDefault="005C29D0" w:rsidP="005C29D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C29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82F5A" id="Text Box 3644" o:spid="_x0000_s1038" type="#_x0000_t202" style="position:absolute;left:0;text-align:left;margin-left:387.2pt;margin-top:10.35pt;width:35.75pt;height:27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" fillcolor="white [3201]" strokeweight=".5pt">
                <v:textbox>
                  <w:txbxContent>
                    <w:p w14:paraId="16B50EF0" w14:textId="77777777" w:rsidR="005C29D0" w:rsidRPr="005C29D0" w:rsidRDefault="005C29D0" w:rsidP="005C29D0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C29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</w:p>
    <w:p w14:paraId="23A42639" w14:textId="77777777" w:rsidR="005579C6" w:rsidRDefault="00914DFF" w:rsidP="005579C6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w:r>
        <w:rPr>
          <w:rFonts w:ascii="Times New Roman" w:hAnsi="Times New Roman" w:cstheme="minorHAns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5450DD" wp14:editId="59AEFD09">
                <wp:simplePos x="0" y="0"/>
                <wp:positionH relativeFrom="column">
                  <wp:posOffset>3541091</wp:posOffset>
                </wp:positionH>
                <wp:positionV relativeFrom="paragraph">
                  <wp:posOffset>10160</wp:posOffset>
                </wp:positionV>
                <wp:extent cx="459436" cy="344805"/>
                <wp:effectExtent l="0" t="0" r="17145" b="17145"/>
                <wp:wrapNone/>
                <wp:docPr id="3645" name="Text Box 3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36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53DFFA" w14:textId="77777777" w:rsidR="005C29D0" w:rsidRPr="005C29D0" w:rsidRDefault="005C29D0" w:rsidP="00914DF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C29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 w:rsidR="00914DF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450DD" id="Text Box 3645" o:spid="_x0000_s1039" type="#_x0000_t202" style="position:absolute;left:0;text-align:left;margin-left:278.85pt;margin-top:.8pt;width:36.2pt;height:27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" fillcolor="white [3201]" strokeweight=".5pt">
                <v:textbox>
                  <w:txbxContent>
                    <w:p w14:paraId="2A53DFFA" w14:textId="77777777" w:rsidR="005C29D0" w:rsidRPr="005C29D0" w:rsidRDefault="005C29D0" w:rsidP="00914DF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C29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</w:t>
                      </w:r>
                      <w:r w:rsidR="00914DF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C29D0">
        <w:rPr>
          <w:rFonts w:ascii="Times New Roman" w:hAnsi="Times New Roman" w:cstheme="minorHAns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2E1870" wp14:editId="686C562E">
                <wp:simplePos x="0" y="0"/>
                <wp:positionH relativeFrom="column">
                  <wp:posOffset>2398091</wp:posOffset>
                </wp:positionH>
                <wp:positionV relativeFrom="paragraph">
                  <wp:posOffset>10160</wp:posOffset>
                </wp:positionV>
                <wp:extent cx="459436" cy="345136"/>
                <wp:effectExtent l="0" t="0" r="17145" b="17145"/>
                <wp:wrapNone/>
                <wp:docPr id="3646" name="Text Box 3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36" cy="3451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F130C" w14:textId="77777777" w:rsidR="005C29D0" w:rsidRPr="005C29D0" w:rsidRDefault="005C29D0" w:rsidP="00914DF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C29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 w:rsidR="00914DF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E1870" id="Text Box 3646" o:spid="_x0000_s1040" type="#_x0000_t202" style="position:absolute;left:0;text-align:left;margin-left:188.85pt;margin-top:.8pt;width:36.2pt;height:27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" fillcolor="white [3201]" strokeweight=".5pt">
                <v:textbox>
                  <w:txbxContent>
                    <w:p w14:paraId="7C2F130C" w14:textId="77777777" w:rsidR="005C29D0" w:rsidRPr="005C29D0" w:rsidRDefault="005C29D0" w:rsidP="00914DF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C29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</w:t>
                      </w:r>
                      <w:r w:rsidR="00914DF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6B5B2090" w14:textId="77777777" w:rsidR="005C29D0" w:rsidRPr="00914DFF" w:rsidRDefault="00914DFF" w:rsidP="00914DFF">
      <w:pPr>
        <w:pStyle w:val="ListParagraph"/>
        <w:numPr>
          <w:ilvl w:val="0"/>
          <w:numId w:val="32"/>
        </w:numPr>
        <w:bidi/>
        <w:spacing w:after="0" w:line="240" w:lineRule="auto"/>
        <w:rPr>
          <w:rFonts w:ascii="Times New Roman" w:hAnsi="Times New Roman" w:cstheme="minorHAnsi"/>
          <w:sz w:val="32"/>
          <w:szCs w:val="32"/>
        </w:rPr>
      </w:pPr>
      <w:r w:rsidRPr="00914DFF">
        <w:rPr>
          <w:rFonts w:ascii="Times New Roman" w:hAnsi="Times New Roman" w:cstheme="minorHAnsi" w:hint="cs"/>
          <w:sz w:val="32"/>
          <w:szCs w:val="32"/>
          <w:rtl/>
        </w:rPr>
        <w:t>أكمل الجدول:</w:t>
      </w:r>
    </w:p>
    <w:tbl>
      <w:tblPr>
        <w:tblStyle w:val="TableGrid"/>
        <w:bidiVisual/>
        <w:tblW w:w="10802" w:type="dxa"/>
        <w:tblInd w:w="-425" w:type="dxa"/>
        <w:tblLook w:val="04A0" w:firstRow="1" w:lastRow="0" w:firstColumn="1" w:lastColumn="0" w:noHBand="0" w:noVBand="1"/>
      </w:tblPr>
      <w:tblGrid>
        <w:gridCol w:w="2506"/>
        <w:gridCol w:w="2074"/>
        <w:gridCol w:w="2074"/>
        <w:gridCol w:w="2074"/>
        <w:gridCol w:w="2074"/>
      </w:tblGrid>
      <w:tr w:rsidR="005579C6" w14:paraId="3D564196" w14:textId="77777777" w:rsidTr="005C29D0">
        <w:trPr>
          <w:trHeight w:val="624"/>
        </w:trPr>
        <w:tc>
          <w:tcPr>
            <w:tcW w:w="2506" w:type="dxa"/>
          </w:tcPr>
          <w:p w14:paraId="21FD1592" w14:textId="77777777" w:rsidR="005579C6" w:rsidRDefault="005579C6" w:rsidP="005579C6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  <w:tc>
          <w:tcPr>
            <w:tcW w:w="2074" w:type="dxa"/>
            <w:vAlign w:val="center"/>
          </w:tcPr>
          <w:p w14:paraId="05315331" w14:textId="77777777" w:rsidR="005579C6" w:rsidRDefault="005579C6" w:rsidP="005C29D0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  <w:lang w:bidi="ar-DZ"/>
              </w:rPr>
              <w:t>الأداة (01)</w:t>
            </w:r>
          </w:p>
        </w:tc>
        <w:tc>
          <w:tcPr>
            <w:tcW w:w="2074" w:type="dxa"/>
            <w:vAlign w:val="center"/>
          </w:tcPr>
          <w:p w14:paraId="50512769" w14:textId="77777777" w:rsidR="005579C6" w:rsidRDefault="005579C6" w:rsidP="005C29D0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  <w:lang w:bidi="ar-DZ"/>
              </w:rPr>
              <w:t>الأداة (02)</w:t>
            </w:r>
          </w:p>
        </w:tc>
        <w:tc>
          <w:tcPr>
            <w:tcW w:w="2074" w:type="dxa"/>
            <w:vAlign w:val="center"/>
          </w:tcPr>
          <w:p w14:paraId="5461D237" w14:textId="77777777" w:rsidR="005579C6" w:rsidRDefault="005579C6" w:rsidP="005C29D0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  <w:lang w:bidi="ar-DZ"/>
              </w:rPr>
              <w:t>الأداة (03)</w:t>
            </w:r>
          </w:p>
        </w:tc>
        <w:tc>
          <w:tcPr>
            <w:tcW w:w="2074" w:type="dxa"/>
            <w:vAlign w:val="center"/>
          </w:tcPr>
          <w:p w14:paraId="47CA7779" w14:textId="77777777" w:rsidR="005579C6" w:rsidRDefault="005579C6" w:rsidP="005C29D0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  <w:lang w:bidi="ar-DZ"/>
              </w:rPr>
              <w:t>الأداة (04)</w:t>
            </w:r>
          </w:p>
        </w:tc>
      </w:tr>
      <w:tr w:rsidR="005579C6" w14:paraId="796F185A" w14:textId="77777777" w:rsidTr="005C29D0">
        <w:trPr>
          <w:trHeight w:val="587"/>
        </w:trPr>
        <w:tc>
          <w:tcPr>
            <w:tcW w:w="2506" w:type="dxa"/>
            <w:vAlign w:val="center"/>
          </w:tcPr>
          <w:p w14:paraId="311EEF29" w14:textId="77777777" w:rsidR="005579C6" w:rsidRDefault="005579C6" w:rsidP="005C29D0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</w:rPr>
              <w:t>اسم الأداة</w:t>
            </w:r>
          </w:p>
        </w:tc>
        <w:tc>
          <w:tcPr>
            <w:tcW w:w="2074" w:type="dxa"/>
          </w:tcPr>
          <w:p w14:paraId="0AC9BF4E" w14:textId="77777777" w:rsidR="005579C6" w:rsidRDefault="005579C6" w:rsidP="005579C6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  <w:tc>
          <w:tcPr>
            <w:tcW w:w="2074" w:type="dxa"/>
          </w:tcPr>
          <w:p w14:paraId="78BCCAC8" w14:textId="77777777" w:rsidR="005579C6" w:rsidRDefault="005579C6" w:rsidP="005579C6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  <w:tc>
          <w:tcPr>
            <w:tcW w:w="2074" w:type="dxa"/>
          </w:tcPr>
          <w:p w14:paraId="7DBC4460" w14:textId="77777777" w:rsidR="005579C6" w:rsidRDefault="005579C6" w:rsidP="005579C6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  <w:tc>
          <w:tcPr>
            <w:tcW w:w="2074" w:type="dxa"/>
          </w:tcPr>
          <w:p w14:paraId="3A982278" w14:textId="77777777" w:rsidR="005579C6" w:rsidRDefault="005579C6" w:rsidP="005579C6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</w:tr>
      <w:tr w:rsidR="005579C6" w14:paraId="6F2E5940" w14:textId="77777777" w:rsidTr="005C29D0">
        <w:trPr>
          <w:trHeight w:val="624"/>
        </w:trPr>
        <w:tc>
          <w:tcPr>
            <w:tcW w:w="2506" w:type="dxa"/>
            <w:vAlign w:val="center"/>
          </w:tcPr>
          <w:p w14:paraId="36062ED4" w14:textId="77777777" w:rsidR="005579C6" w:rsidRDefault="005C29D0" w:rsidP="005C29D0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</w:rPr>
              <w:t>تستعمل لقياس</w:t>
            </w:r>
          </w:p>
        </w:tc>
        <w:tc>
          <w:tcPr>
            <w:tcW w:w="2074" w:type="dxa"/>
          </w:tcPr>
          <w:p w14:paraId="263F57DB" w14:textId="77777777" w:rsidR="005579C6" w:rsidRDefault="005579C6" w:rsidP="005579C6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  <w:tc>
          <w:tcPr>
            <w:tcW w:w="2074" w:type="dxa"/>
          </w:tcPr>
          <w:p w14:paraId="671A220E" w14:textId="77777777" w:rsidR="005579C6" w:rsidRDefault="005579C6" w:rsidP="005579C6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  <w:tc>
          <w:tcPr>
            <w:tcW w:w="2074" w:type="dxa"/>
          </w:tcPr>
          <w:p w14:paraId="70996772" w14:textId="77777777" w:rsidR="005579C6" w:rsidRDefault="005579C6" w:rsidP="005579C6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  <w:tc>
          <w:tcPr>
            <w:tcW w:w="2074" w:type="dxa"/>
          </w:tcPr>
          <w:p w14:paraId="482283FD" w14:textId="77777777" w:rsidR="005579C6" w:rsidRDefault="005579C6" w:rsidP="005579C6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</w:tr>
      <w:tr w:rsidR="005579C6" w14:paraId="467890A5" w14:textId="77777777" w:rsidTr="005C29D0">
        <w:trPr>
          <w:trHeight w:val="587"/>
        </w:trPr>
        <w:tc>
          <w:tcPr>
            <w:tcW w:w="2506" w:type="dxa"/>
            <w:vAlign w:val="center"/>
          </w:tcPr>
          <w:p w14:paraId="6022CC02" w14:textId="77777777" w:rsidR="005579C6" w:rsidRDefault="005579C6" w:rsidP="005C29D0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</w:rPr>
              <w:t>رمز المقدار المقاس</w:t>
            </w:r>
          </w:p>
        </w:tc>
        <w:tc>
          <w:tcPr>
            <w:tcW w:w="2074" w:type="dxa"/>
          </w:tcPr>
          <w:p w14:paraId="31F947F6" w14:textId="77777777" w:rsidR="005579C6" w:rsidRDefault="005579C6" w:rsidP="005579C6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  <w:tc>
          <w:tcPr>
            <w:tcW w:w="2074" w:type="dxa"/>
          </w:tcPr>
          <w:p w14:paraId="434A7D09" w14:textId="77777777" w:rsidR="005579C6" w:rsidRDefault="005579C6" w:rsidP="005579C6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  <w:tc>
          <w:tcPr>
            <w:tcW w:w="2074" w:type="dxa"/>
          </w:tcPr>
          <w:p w14:paraId="1BABA5DA" w14:textId="77777777" w:rsidR="005579C6" w:rsidRDefault="005579C6" w:rsidP="005579C6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  <w:tc>
          <w:tcPr>
            <w:tcW w:w="2074" w:type="dxa"/>
          </w:tcPr>
          <w:p w14:paraId="23065F09" w14:textId="77777777" w:rsidR="005579C6" w:rsidRDefault="005579C6" w:rsidP="005579C6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</w:tr>
      <w:tr w:rsidR="005579C6" w14:paraId="299B23A0" w14:textId="77777777" w:rsidTr="005C29D0">
        <w:trPr>
          <w:trHeight w:val="587"/>
        </w:trPr>
        <w:tc>
          <w:tcPr>
            <w:tcW w:w="2506" w:type="dxa"/>
            <w:vAlign w:val="center"/>
          </w:tcPr>
          <w:p w14:paraId="1A51E282" w14:textId="77777777" w:rsidR="005579C6" w:rsidRDefault="005579C6" w:rsidP="005C29D0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</w:rPr>
              <w:t>رمز وحدة القياس</w:t>
            </w:r>
          </w:p>
        </w:tc>
        <w:tc>
          <w:tcPr>
            <w:tcW w:w="2074" w:type="dxa"/>
          </w:tcPr>
          <w:p w14:paraId="526B6387" w14:textId="77777777" w:rsidR="005579C6" w:rsidRDefault="005579C6" w:rsidP="005579C6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  <w:tc>
          <w:tcPr>
            <w:tcW w:w="2074" w:type="dxa"/>
          </w:tcPr>
          <w:p w14:paraId="7CD604C3" w14:textId="77777777" w:rsidR="005579C6" w:rsidRDefault="005579C6" w:rsidP="005579C6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  <w:tc>
          <w:tcPr>
            <w:tcW w:w="2074" w:type="dxa"/>
          </w:tcPr>
          <w:p w14:paraId="39819B0F" w14:textId="77777777" w:rsidR="005579C6" w:rsidRDefault="005579C6" w:rsidP="005579C6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  <w:tc>
          <w:tcPr>
            <w:tcW w:w="2074" w:type="dxa"/>
          </w:tcPr>
          <w:p w14:paraId="3C266FC8" w14:textId="77777777" w:rsidR="005579C6" w:rsidRDefault="005579C6" w:rsidP="005579C6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</w:tr>
    </w:tbl>
    <w:p w14:paraId="3FB26E0B" w14:textId="77777777" w:rsidR="00054C9C" w:rsidRPr="00054C9C" w:rsidRDefault="00D50092" w:rsidP="00054C9C">
      <w:pPr>
        <w:pStyle w:val="ListParagraph"/>
        <w:numPr>
          <w:ilvl w:val="0"/>
          <w:numId w:val="32"/>
        </w:num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w:r w:rsidRPr="00054C9C">
        <w:rPr>
          <w:rFonts w:ascii="Times New Roman" w:hAnsi="Times New Roman" w:cstheme="minorHAnsi" w:hint="cs"/>
          <w:sz w:val="32"/>
          <w:szCs w:val="32"/>
          <w:rtl/>
        </w:rPr>
        <w:t>أنجز التحويلات التالية:</w:t>
      </w:r>
    </w:p>
    <w:p w14:paraId="3B346953" w14:textId="77777777" w:rsidR="00D50092" w:rsidRDefault="00E21AEF" w:rsidP="00054C9C">
      <w:pPr>
        <w:spacing w:after="0" w:line="240" w:lineRule="auto"/>
        <w:rPr>
          <w:rFonts w:ascii="Times New Roman" w:hAnsi="Times New Roman" w:cstheme="minorHAnsi"/>
          <w:sz w:val="32"/>
          <w:szCs w:val="32"/>
        </w:rPr>
      </w:pPr>
      <m:oMathPara>
        <m:oMath>
          <m:r>
            <w:rPr>
              <w:rFonts w:ascii="Cambria Math" w:hAnsi="Cambria Math" w:cstheme="minorHAnsi"/>
              <w:sz w:val="32"/>
              <w:szCs w:val="32"/>
            </w:rPr>
            <m:t>125.23 m =.  .  .  .  .  .  .  .   .   .km = .  .  .  .  .  .  .  .  .  .  .mm</m:t>
          </m:r>
        </m:oMath>
      </m:oMathPara>
    </w:p>
    <w:p w14:paraId="64B95A02" w14:textId="77777777" w:rsidR="00D50092" w:rsidRDefault="00E21AEF" w:rsidP="00054C9C">
      <w:pPr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m:oMathPara>
        <m:oMath>
          <m:r>
            <w:rPr>
              <w:rFonts w:ascii="Cambria Math" w:hAnsi="Cambria Math" w:cstheme="minorHAnsi"/>
              <w:sz w:val="32"/>
              <w:szCs w:val="32"/>
            </w:rPr>
            <m:t>2012.12 kg =   .  .  .  .  .  .  .  .  .  .  q  = .  .  .  .  .  .  .  .  .  .  .  .  .g</m:t>
          </m:r>
        </m:oMath>
      </m:oMathPara>
    </w:p>
    <w:p w14:paraId="35BEFC28" w14:textId="77777777" w:rsidR="00054C9C" w:rsidRDefault="00E21AEF" w:rsidP="00E21AEF">
      <w:pPr>
        <w:spacing w:after="0" w:line="240" w:lineRule="auto"/>
        <w:rPr>
          <w:rFonts w:ascii="Times New Roman" w:hAnsi="Times New Roman" w:cstheme="minorHAnsi"/>
          <w:sz w:val="32"/>
          <w:szCs w:val="32"/>
        </w:rPr>
      </w:pPr>
      <m:oMathPara>
        <m:oMath>
          <m:r>
            <w:rPr>
              <w:rFonts w:ascii="Cambria Math" w:hAnsi="Cambria Math" w:cstheme="minorHAnsi"/>
              <w:sz w:val="32"/>
              <w:szCs w:val="32"/>
            </w:rPr>
            <m:t xml:space="preserve">520 </m:t>
          </m:r>
          <m:sSup>
            <m:sSupPr>
              <m:ctrlPr>
                <w:rPr>
                  <w:rFonts w:ascii="Cambria Math" w:hAnsi="Cambria Math" w:cstheme="minorHAnsi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theme="minorHAnsi"/>
                  <w:sz w:val="32"/>
                  <w:szCs w:val="32"/>
                </w:rPr>
                <m:t>cm</m:t>
              </m:r>
            </m:e>
            <m:sup>
              <m:r>
                <w:rPr>
                  <w:rFonts w:ascii="Cambria Math" w:hAnsi="Cambria Math" w:cstheme="minorHAnsi"/>
                  <w:sz w:val="32"/>
                  <w:szCs w:val="32"/>
                </w:rPr>
                <m:t>3</m:t>
              </m:r>
            </m:sup>
          </m:sSup>
          <m:r>
            <w:rPr>
              <w:rFonts w:ascii="Cambria Math" w:hAnsi="Cambria Math" w:cstheme="minorHAnsi"/>
              <w:sz w:val="32"/>
              <w:szCs w:val="32"/>
            </w:rPr>
            <m:t>=.  .  .   .  .  .  .  .  .  .  .l=.   .  .  .  .  .  .  .  .  .  .ml</m:t>
          </m:r>
        </m:oMath>
      </m:oMathPara>
    </w:p>
    <w:p w14:paraId="7ADC66EA" w14:textId="77777777" w:rsidR="00E21AEF" w:rsidRDefault="00E21AEF" w:rsidP="00E21AEF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</w:p>
    <w:p w14:paraId="74651DC9" w14:textId="77777777" w:rsidR="00D50092" w:rsidRDefault="00914DFF" w:rsidP="00914DFF">
      <w:pPr>
        <w:pStyle w:val="ListParagraph"/>
        <w:numPr>
          <w:ilvl w:val="0"/>
          <w:numId w:val="32"/>
        </w:numPr>
        <w:bidi/>
        <w:spacing w:after="0" w:line="240" w:lineRule="auto"/>
        <w:rPr>
          <w:rFonts w:ascii="Times New Roman" w:hAnsi="Times New Roman" w:cstheme="minorHAnsi"/>
          <w:sz w:val="32"/>
          <w:szCs w:val="32"/>
        </w:rPr>
      </w:pPr>
      <w:r>
        <w:rPr>
          <w:rFonts w:ascii="Times New Roman" w:hAnsi="Times New Roman" w:cstheme="minorHAnsi" w:hint="cs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F330638" wp14:editId="03824E37">
                <wp:simplePos x="0" y="0"/>
                <wp:positionH relativeFrom="column">
                  <wp:posOffset>225232</wp:posOffset>
                </wp:positionH>
                <wp:positionV relativeFrom="paragraph">
                  <wp:posOffset>18415</wp:posOffset>
                </wp:positionV>
                <wp:extent cx="719455" cy="1135298"/>
                <wp:effectExtent l="38100" t="0" r="23495" b="0"/>
                <wp:wrapNone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455" cy="1135298"/>
                          <a:chOff x="0" y="0"/>
                          <a:chExt cx="719455" cy="1135298"/>
                        </a:xfrm>
                      </wpg:grpSpPr>
                      <wpg:grpSp>
                        <wpg:cNvPr id="70" name="Group 70"/>
                        <wpg:cNvGrpSpPr/>
                        <wpg:grpSpPr>
                          <a:xfrm>
                            <a:off x="0" y="0"/>
                            <a:ext cx="719455" cy="805070"/>
                            <a:chOff x="0" y="0"/>
                            <a:chExt cx="719455" cy="805070"/>
                          </a:xfrm>
                        </wpg:grpSpPr>
                        <wps:wsp>
                          <wps:cNvPr id="68" name="Cube 68"/>
                          <wps:cNvSpPr/>
                          <wps:spPr>
                            <a:xfrm>
                              <a:off x="0" y="0"/>
                              <a:ext cx="719455" cy="719455"/>
                            </a:xfrm>
                            <a:prstGeom prst="cube">
                              <a:avLst>
                                <a:gd name="adj" fmla="val 23618"/>
                              </a:avLst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Straight Arrow Connector 69"/>
                          <wps:cNvCnPr/>
                          <wps:spPr>
                            <a:xfrm>
                              <a:off x="0" y="805070"/>
                              <a:ext cx="571500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1" name="Text Box 71"/>
                        <wps:cNvSpPr txBox="1"/>
                        <wps:spPr>
                          <a:xfrm>
                            <a:off x="0" y="795131"/>
                            <a:ext cx="688533" cy="3401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90FB08" w14:textId="77777777" w:rsidR="00914DFF" w:rsidRPr="00914DFF" w:rsidRDefault="00914DFF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914DF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3 </w:t>
                              </w:r>
                              <w:r w:rsidRPr="00914DF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30638" id="Group 72" o:spid="_x0000_s1041" style="position:absolute;left:0;text-align:left;margin-left:17.75pt;margin-top:1.45pt;width:56.65pt;height:89.4pt;z-index:251680768" coordsize="7194,11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">
                <v:group id="Group 70" o:spid="_x0000_s1042" style="position:absolute;width:7194;height:8050" coordsize="7194,8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type id="_x0000_t16" coordsize="21600,21600" o:spt="16" adj="5400" path="m@0,l0@0,,21600@1,21600,21600@2,21600,xem0@0nfl@1@0,21600,em@1@0nfl@1,21600e">
                    <v:stroke joinstyle="miter"/>
                    <v:formulas>
                      <v:f eqn="val #0"/>
                      <v:f eqn="sum width 0 #0"/>
                      <v:f eqn="sum height 0 #0"/>
                      <v:f eqn="mid height #0"/>
                      <v:f eqn="prod @1 1 2"/>
                      <v:f eqn="prod @2 1 2"/>
                      <v:f eqn="mid width #0"/>
                    </v:formulas>
                    <v:path o:extrusionok="f" gradientshapeok="t" limo="10800,10800" o:connecttype="custom" o:connectlocs="@6,0;@4,@0;0,@3;@4,21600;@1,@3;21600,@5" o:connectangles="270,270,180,90,0,0" textboxrect="0,@0,@1,21600"/>
                    <v:handles>
                      <v:h position="topLeft,#0" switch="" yrange="0,21600"/>
                    </v:handles>
                    <o:complex v:ext="view"/>
                  </v:shapetype>
                  <v:shape id="Cube 68" o:spid="_x0000_s1043" type="#_x0000_t16" style="position:absolute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" adj="5101" fillcolor="#f2f2f2 [3052]" strokecolor="black [3213]" strokeweight="1pt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69" o:spid="_x0000_s1044" type="#_x0000_t32" style="position:absolute;top:8050;width:57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" strokecolor="black [3200]" strokeweight="1.5pt">
                    <v:stroke startarrow="block" endarrow="block" joinstyle="miter"/>
                  </v:shape>
                </v:group>
                <v:shape id="Text Box 71" o:spid="_x0000_s1045" type="#_x0000_t202" style="position:absolute;top:7951;width:6885;height:3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<v:textbox>
                    <w:txbxContent>
                      <w:p w14:paraId="0F90FB08" w14:textId="77777777" w:rsidR="00914DFF" w:rsidRPr="00914DFF" w:rsidRDefault="00914DFF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914DFF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3 </w:t>
                        </w:r>
                        <w:r w:rsidRPr="00914DFF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 xml:space="preserve"> 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50092" w:rsidRPr="00914DFF">
        <w:rPr>
          <w:rFonts w:ascii="Times New Roman" w:hAnsi="Times New Roman" w:cstheme="minorHAnsi" w:hint="cs"/>
          <w:sz w:val="32"/>
          <w:szCs w:val="32"/>
          <w:rtl/>
        </w:rPr>
        <w:t>اختر الإجابة الصحيحة فيما يلي</w:t>
      </w:r>
      <w:r w:rsidR="002F3463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مع التعليل</w:t>
      </w:r>
      <w:r w:rsidR="00D50092" w:rsidRPr="00914DFF">
        <w:rPr>
          <w:rFonts w:ascii="Times New Roman" w:hAnsi="Times New Roman" w:cstheme="minorHAnsi" w:hint="cs"/>
          <w:sz w:val="32"/>
          <w:szCs w:val="32"/>
          <w:rtl/>
        </w:rPr>
        <w:t>:</w:t>
      </w:r>
    </w:p>
    <w:p w14:paraId="66348EBF" w14:textId="77777777" w:rsidR="00914DFF" w:rsidRPr="00914DFF" w:rsidRDefault="00914DFF" w:rsidP="00914DFF">
      <w:pPr>
        <w:pStyle w:val="ListParagraph"/>
        <w:numPr>
          <w:ilvl w:val="0"/>
          <w:numId w:val="33"/>
        </w:num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w:r>
        <w:rPr>
          <w:rFonts w:ascii="Times New Roman" w:hAnsi="Times New Roman" w:cstheme="minorHAnsi" w:hint="cs"/>
          <w:sz w:val="32"/>
          <w:szCs w:val="32"/>
          <w:rtl/>
        </w:rPr>
        <w:t xml:space="preserve">حجم المكعب المقابل هو:  </w:t>
      </w:r>
      <w:r w:rsidR="002F3463">
        <w:rPr>
          <w:rFonts w:ascii="Times New Roman" w:hAnsi="Times New Roman" w:cstheme="minorHAnsi"/>
          <w:sz w:val="32"/>
          <w:szCs w:val="32"/>
        </w:rPr>
        <w:t>. . . . .  . . .</w:t>
      </w:r>
      <w:r>
        <w:rPr>
          <w:rFonts w:ascii="Times New Roman" w:hAnsi="Times New Roman" w:cstheme="minorHAnsi" w:hint="cs"/>
          <w:sz w:val="32"/>
          <w:szCs w:val="32"/>
          <w:rtl/>
        </w:rPr>
        <w:t xml:space="preserve">                                     </w:t>
      </w:r>
    </w:p>
    <w:p w14:paraId="0955106E" w14:textId="77777777" w:rsidR="005579C6" w:rsidRPr="002F3463" w:rsidRDefault="002F3463" w:rsidP="002F3463">
      <w:pPr>
        <w:pStyle w:val="ListParagraph"/>
        <w:numPr>
          <w:ilvl w:val="0"/>
          <w:numId w:val="34"/>
        </w:num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  <w:lang w:bidi="ar-DZ"/>
        </w:rPr>
      </w:pPr>
      <m:oMath>
        <m:r>
          <w:rPr>
            <w:rFonts w:ascii="Cambria Math" w:hAnsi="Cambria Math" w:cstheme="minorHAnsi" w:hint="cs"/>
            <w:sz w:val="32"/>
            <w:szCs w:val="32"/>
            <w:rtl/>
            <w:lang w:bidi="ar-DZ"/>
          </w:rPr>
          <m:t>12</m:t>
        </m:r>
        <m:sSup>
          <m:sSupPr>
            <m:ctrlPr>
              <w:rPr>
                <w:rFonts w:ascii="Cambria Math" w:hAnsi="Cambria Math" w:cstheme="minorHAnsi"/>
                <w:i/>
                <w:sz w:val="32"/>
                <w:szCs w:val="32"/>
                <w:lang w:bidi="ar-DZ"/>
              </w:rPr>
            </m:ctrlPr>
          </m:sSupPr>
          <m:e>
            <m:r>
              <w:rPr>
                <w:rFonts w:ascii="Cambria Math" w:hAnsi="Cambria Math" w:cstheme="minorHAnsi"/>
                <w:sz w:val="32"/>
                <w:szCs w:val="32"/>
                <w:lang w:bidi="ar-DZ"/>
              </w:rPr>
              <m:t>cm</m:t>
            </m:r>
          </m:e>
          <m:sup>
            <m:r>
              <w:rPr>
                <w:rFonts w:ascii="Cambria Math" w:hAnsi="Cambria Math" w:cstheme="minorHAnsi"/>
                <w:sz w:val="32"/>
                <w:szCs w:val="32"/>
                <w:lang w:bidi="ar-DZ"/>
              </w:rPr>
              <m:t>3</m:t>
            </m:r>
          </m:sup>
        </m:sSup>
      </m:oMath>
      <w:r>
        <w:rPr>
          <w:rFonts w:ascii="Times New Roman" w:hAnsi="Times New Roman" w:cstheme="minorHAnsi"/>
          <w:sz w:val="32"/>
          <w:szCs w:val="32"/>
          <w:lang w:bidi="ar-DZ"/>
        </w:rPr>
        <w:t xml:space="preserve"> </w:t>
      </w:r>
      <w:r w:rsidRPr="002F3463">
        <w:rPr>
          <w:rFonts w:ascii="Times New Roman" w:hAnsi="Times New Roman" w:cstheme="minorHAnsi"/>
          <w:sz w:val="32"/>
          <w:szCs w:val="32"/>
          <w:lang w:bidi="ar-DZ"/>
        </w:rPr>
        <w:t xml:space="preserve"> </w:t>
      </w:r>
      <w:r w:rsidRPr="002F3463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</w:t>
      </w:r>
      <w:r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              ب.  </w:t>
      </w:r>
      <m:oMath>
        <m:r>
          <w:rPr>
            <w:rFonts w:ascii="Cambria Math" w:hAnsi="Cambria Math" w:cstheme="minorHAnsi" w:hint="cs"/>
            <w:sz w:val="32"/>
            <w:szCs w:val="32"/>
            <w:rtl/>
            <w:lang w:bidi="ar-DZ"/>
          </w:rPr>
          <m:t>9</m:t>
        </m:r>
        <m:sSup>
          <m:sSupPr>
            <m:ctrlPr>
              <w:rPr>
                <w:rFonts w:ascii="Cambria Math" w:hAnsi="Cambria Math" w:cstheme="minorHAnsi"/>
                <w:i/>
                <w:sz w:val="32"/>
                <w:szCs w:val="32"/>
                <w:lang w:bidi="ar-DZ"/>
              </w:rPr>
            </m:ctrlPr>
          </m:sSupPr>
          <m:e>
            <m:r>
              <w:rPr>
                <w:rFonts w:ascii="Cambria Math" w:hAnsi="Cambria Math" w:cstheme="minorHAnsi"/>
                <w:sz w:val="32"/>
                <w:szCs w:val="32"/>
                <w:lang w:bidi="ar-DZ"/>
              </w:rPr>
              <m:t>cm</m:t>
            </m:r>
          </m:e>
          <m:sup>
            <m:r>
              <w:rPr>
                <w:rFonts w:ascii="Cambria Math" w:hAnsi="Cambria Math" w:cstheme="minorHAnsi"/>
                <w:sz w:val="32"/>
                <w:szCs w:val="32"/>
                <w:lang w:bidi="ar-DZ"/>
              </w:rPr>
              <m:t>3</m:t>
            </m:r>
          </m:sup>
        </m:sSup>
      </m:oMath>
      <w:r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               ج.  </w:t>
      </w:r>
      <m:oMath>
        <m:r>
          <w:rPr>
            <w:rFonts w:ascii="Cambria Math" w:hAnsi="Cambria Math" w:cstheme="minorHAnsi" w:hint="cs"/>
            <w:sz w:val="32"/>
            <w:szCs w:val="32"/>
            <w:rtl/>
            <w:lang w:bidi="ar-DZ"/>
          </w:rPr>
          <m:t>27</m:t>
        </m:r>
        <m:sSup>
          <m:sSupPr>
            <m:ctrlPr>
              <w:rPr>
                <w:rFonts w:ascii="Cambria Math" w:hAnsi="Cambria Math" w:cstheme="minorHAnsi"/>
                <w:i/>
                <w:sz w:val="32"/>
                <w:szCs w:val="32"/>
                <w:lang w:bidi="ar-DZ"/>
              </w:rPr>
            </m:ctrlPr>
          </m:sSupPr>
          <m:e>
            <m:r>
              <w:rPr>
                <w:rFonts w:ascii="Cambria Math" w:hAnsi="Cambria Math" w:cstheme="minorHAnsi"/>
                <w:sz w:val="32"/>
                <w:szCs w:val="32"/>
                <w:lang w:bidi="ar-DZ"/>
              </w:rPr>
              <m:t>cm</m:t>
            </m:r>
          </m:e>
          <m:sup>
            <m:r>
              <w:rPr>
                <w:rFonts w:ascii="Cambria Math" w:hAnsi="Cambria Math" w:cstheme="minorHAnsi"/>
                <w:sz w:val="32"/>
                <w:szCs w:val="32"/>
                <w:lang w:bidi="ar-DZ"/>
              </w:rPr>
              <m:t>3</m:t>
            </m:r>
          </m:sup>
        </m:sSup>
      </m:oMath>
    </w:p>
    <w:p w14:paraId="1F63F3AD" w14:textId="77777777" w:rsidR="005579C6" w:rsidRPr="00E21AEF" w:rsidRDefault="002F3463" w:rsidP="005579C6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</w:rPr>
      </w:pPr>
      <w:r w:rsidRPr="00E21AEF">
        <w:rPr>
          <w:rFonts w:ascii="Times New Roman" w:hAnsi="Times New Roman" w:cstheme="minorHAnsi" w:hint="cs"/>
          <w:sz w:val="32"/>
          <w:szCs w:val="32"/>
          <w:rtl/>
        </w:rPr>
        <w:t>التعليل:</w:t>
      </w:r>
    </w:p>
    <w:p w14:paraId="5887F1AA" w14:textId="77777777" w:rsidR="002F3463" w:rsidRDefault="002F3463" w:rsidP="002F3463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.  .  .  .  .  .  .  .  .  .  .  .  .  .  .  .  .  .  .  .  .  .  .  .  .  .  .  .  .  .  .  .  .  . </w:t>
      </w:r>
    </w:p>
    <w:p w14:paraId="724EDAF9" w14:textId="77777777" w:rsidR="005579C6" w:rsidRDefault="002F3463" w:rsidP="002F3463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.  .  .  .  .  .  .  .  .  .  .  .  .  .  .  .  .  .  .  .  .  .  .  .  .  .  .  .  .  .  .  .  .  . </w:t>
      </w:r>
    </w:p>
    <w:p w14:paraId="563388F4" w14:textId="77777777" w:rsidR="005579C6" w:rsidRPr="00054C9C" w:rsidRDefault="00054C9C" w:rsidP="00054C9C">
      <w:pPr>
        <w:pStyle w:val="ListParagraph"/>
        <w:numPr>
          <w:ilvl w:val="0"/>
          <w:numId w:val="33"/>
        </w:num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w:r>
        <w:rPr>
          <w:rFonts w:ascii="Times New Roman" w:hAnsi="Times New Roman" w:cstheme="minorHAnsi"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8FF4C7A" wp14:editId="3525BC83">
                <wp:simplePos x="0" y="0"/>
                <wp:positionH relativeFrom="column">
                  <wp:posOffset>1824162</wp:posOffset>
                </wp:positionH>
                <wp:positionV relativeFrom="paragraph">
                  <wp:posOffset>139700</wp:posOffset>
                </wp:positionV>
                <wp:extent cx="1552575" cy="1567594"/>
                <wp:effectExtent l="19050" t="0" r="28575" b="13970"/>
                <wp:wrapNone/>
                <wp:docPr id="3269" name="Group 3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575" cy="1567594"/>
                          <a:chOff x="0" y="0"/>
                          <a:chExt cx="1552575" cy="1567594"/>
                        </a:xfrm>
                      </wpg:grpSpPr>
                      <wpg:grpSp>
                        <wpg:cNvPr id="82" name="Group 4059"/>
                        <wpg:cNvGrpSpPr>
                          <a:grpSpLocks/>
                        </wpg:cNvGrpSpPr>
                        <wpg:grpSpPr bwMode="auto">
                          <a:xfrm>
                            <a:off x="0" y="1152939"/>
                            <a:ext cx="1552575" cy="414655"/>
                            <a:chOff x="2505" y="5895"/>
                            <a:chExt cx="2445" cy="653"/>
                          </a:xfrm>
                        </wpg:grpSpPr>
                        <wps:wsp>
                          <wps:cNvPr id="83" name="AutoShape 4060"/>
                          <wps:cNvSpPr>
                            <a:spLocks noChangeArrowheads="1"/>
                          </wps:cNvSpPr>
                          <wps:spPr bwMode="auto">
                            <a:xfrm>
                              <a:off x="2505" y="6029"/>
                              <a:ext cx="2445" cy="51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76471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76471"/>
                                    <a:invGamma/>
                                  </a:srgbClr>
                                </a:gs>
                              </a:gsLst>
                              <a:lin ang="5400000" scaled="1"/>
                            </a:gradFill>
                            <a:ln w="28575">
                              <a:solidFill>
                                <a:srgbClr val="3333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Text Box 40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32" y="6125"/>
                              <a:ext cx="957" cy="277"/>
                            </a:xfrm>
                            <a:prstGeom prst="rect">
                              <a:avLst/>
                            </a:prstGeom>
                            <a:solidFill>
                              <a:srgbClr val="EAEAEA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1FD169" w14:textId="77777777" w:rsidR="002F3463" w:rsidRDefault="002F3463" w:rsidP="002F3463">
                                <w:pPr>
                                  <w:jc w:val="right"/>
                                  <w:rPr>
                                    <w:rFonts w:ascii="DS-Digital" w:hAnsi="DS-Digital"/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DS-Digital" w:hAnsi="DS-Digital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278.23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5" name="Rectangle 4062"/>
                          <wps:cNvSpPr>
                            <a:spLocks noChangeArrowheads="1"/>
                          </wps:cNvSpPr>
                          <wps:spPr bwMode="auto">
                            <a:xfrm>
                              <a:off x="2505" y="5895"/>
                              <a:ext cx="2433" cy="71"/>
                            </a:xfrm>
                            <a:prstGeom prst="rect">
                              <a:avLst/>
                            </a:prstGeom>
                            <a:solidFill>
                              <a:srgbClr val="808080"/>
                            </a:solidFill>
                            <a:ln w="952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Text Box 40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93" y="6076"/>
                              <a:ext cx="285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CAE8ECB" w14:textId="77777777" w:rsidR="002F3463" w:rsidRDefault="002F3463" w:rsidP="003148A3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7" name="Line 4064"/>
                          <wps:cNvCnPr/>
                          <wps:spPr bwMode="auto">
                            <a:xfrm>
                              <a:off x="2600" y="6006"/>
                              <a:ext cx="2282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Oval 40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715" y="6435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17961" dir="2700000" algn="ctr" rotWithShape="0">
                                <a:srgbClr val="333333"/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Oval 4066"/>
                          <wps:cNvSpPr>
                            <a:spLocks noChangeArrowheads="1"/>
                          </wps:cNvSpPr>
                          <wps:spPr bwMode="auto">
                            <a:xfrm>
                              <a:off x="3075" y="6435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17961" dir="2700000" algn="ctr" rotWithShape="0">
                                <a:srgbClr val="333333"/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Oval 4067"/>
                          <wps:cNvSpPr>
                            <a:spLocks noChangeArrowheads="1"/>
                          </wps:cNvSpPr>
                          <wps:spPr bwMode="auto">
                            <a:xfrm>
                              <a:off x="3435" y="6435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17961" dir="2700000" algn="ctr" rotWithShape="0">
                                <a:srgbClr val="333333"/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" name="Groupe 1619"/>
                        <wpg:cNvGrpSpPr>
                          <a:grpSpLocks/>
                        </wpg:cNvGrpSpPr>
                        <wpg:grpSpPr bwMode="auto">
                          <a:xfrm>
                            <a:off x="576469" y="0"/>
                            <a:ext cx="360000" cy="1152000"/>
                            <a:chOff x="2713" y="-254"/>
                            <a:chExt cx="1611" cy="4537"/>
                          </a:xfrm>
                        </wpg:grpSpPr>
                        <wpg:grpSp>
                          <wpg:cNvPr id="92" name="Group 101"/>
                          <wpg:cNvGrpSpPr>
                            <a:grpSpLocks/>
                          </wpg:cNvGrpSpPr>
                          <wpg:grpSpPr bwMode="auto">
                            <a:xfrm>
                              <a:off x="2713" y="-254"/>
                              <a:ext cx="1611" cy="4537"/>
                              <a:chOff x="1707" y="11408"/>
                              <a:chExt cx="1611" cy="4537"/>
                            </a:xfrm>
                          </wpg:grpSpPr>
                          <wps:wsp>
                            <wps:cNvPr id="93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11" y="11700"/>
                                <a:ext cx="840" cy="405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" name="Freeform 103"/>
                            <wps:cNvSpPr>
                              <a:spLocks/>
                            </wps:cNvSpPr>
                            <wps:spPr bwMode="auto">
                              <a:xfrm>
                                <a:off x="1707" y="15750"/>
                                <a:ext cx="1611" cy="195"/>
                              </a:xfrm>
                              <a:custGeom>
                                <a:avLst/>
                                <a:gdLst>
                                  <a:gd name="T0" fmla="*/ 408 w 1611"/>
                                  <a:gd name="T1" fmla="*/ 0 h 195"/>
                                  <a:gd name="T2" fmla="*/ 0 w 1611"/>
                                  <a:gd name="T3" fmla="*/ 195 h 195"/>
                                  <a:gd name="T4" fmla="*/ 1611 w 1611"/>
                                  <a:gd name="T5" fmla="*/ 195 h 195"/>
                                  <a:gd name="T6" fmla="*/ 1248 w 1611"/>
                                  <a:gd name="T7" fmla="*/ 3 h 1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611" h="195">
                                    <a:moveTo>
                                      <a:pt x="408" y="0"/>
                                    </a:moveTo>
                                    <a:lnTo>
                                      <a:pt x="0" y="195"/>
                                    </a:lnTo>
                                    <a:lnTo>
                                      <a:pt x="1611" y="195"/>
                                    </a:lnTo>
                                    <a:lnTo>
                                      <a:pt x="1248" y="3"/>
                                    </a:lnTo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100000">
                                    <a:srgbClr val="FFFFFF"/>
                                  </a:gs>
                                </a:gsLst>
                                <a:lin ang="540000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5" name="Group 10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86" y="11408"/>
                                <a:ext cx="890" cy="4222"/>
                                <a:chOff x="2086" y="11408"/>
                                <a:chExt cx="890" cy="4222"/>
                              </a:xfrm>
                            </wpg:grpSpPr>
                            <wpg:grpSp>
                              <wpg:cNvPr id="96" name="Group 10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86" y="11408"/>
                                  <a:ext cx="890" cy="4222"/>
                                  <a:chOff x="2086" y="11408"/>
                                  <a:chExt cx="890" cy="4222"/>
                                </a:xfrm>
                              </wpg:grpSpPr>
                              <wps:wsp>
                                <wps:cNvPr id="97" name="AutoShape 1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57" y="11444"/>
                                    <a:ext cx="764" cy="4186"/>
                                  </a:xfrm>
                                  <a:prstGeom prst="roundRect">
                                    <a:avLst>
                                      <a:gd name="adj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8" name="Rectangle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86" y="11408"/>
                                    <a:ext cx="890" cy="40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9" name="Oval 1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10" y="11773"/>
                                  <a:ext cx="847" cy="9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00" name="Oval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43" y="11779"/>
                                <a:ext cx="775" cy="81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1" name="Group 1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1931"/>
                                <a:ext cx="432" cy="3388"/>
                                <a:chOff x="2445" y="11931"/>
                                <a:chExt cx="432" cy="3388"/>
                              </a:xfrm>
                            </wpg:grpSpPr>
                            <wpg:grpSp>
                              <wpg:cNvPr id="102" name="Group 1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193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03" name="Freeform 1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4" name="Freeform 1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5" name="Freeform 1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6" name="Freeform 1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7" name="Freeform 1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8" name="Group 1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17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09" name="Freeform 1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0" name="Freeform 1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1" name="Freeform 1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2" name="Freeform 1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3" name="Freeform 1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4" name="Group 1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41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15" name="Freeform 1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6" name="Freeform 1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7" name="Freeform 1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8" name="Freeform 1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9" name="Freeform 1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0" name="Group 1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65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21" name="Freeform 1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" name="Freeform 1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3" name="Freeform 1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4" name="Freeform 1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5" name="Freeform 1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6" name="Group 1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89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27" name="Freeform 1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56" name="Freeform 1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57" name="Freeform 1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58" name="Freeform 1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59" name="Freeform 1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60" name="Group 1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13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861" name="Freeform 1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62" name="Freeform 1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63" name="Freeform 1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64" name="Freeform 1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65" name="Freeform 14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66" name="Group 14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37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867" name="Freeform 1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68" name="Freeform 14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69" name="Freeform 1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70" name="Freeform 15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71" name="Freeform 1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72" name="Group 1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61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873" name="Freeform 1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74" name="Freeform 15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75" name="Freeform 1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76" name="Freeform 1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77" name="Freeform 1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78" name="Group 1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85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879" name="Freeform 1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0" name="Freeform 16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1" name="Freeform 16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2" name="Freeform 16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3" name="Freeform 16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84" name="Group 1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09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885" name="Freeform 16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6" name="Freeform 16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7" name="Freeform 16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8" name="Freeform 16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9" name="Freeform 1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90" name="Group 1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33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891" name="Freeform 17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92" name="Freeform 17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93" name="Freeform 17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94" name="Freeform 17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95" name="Freeform 17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96" name="Group 1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57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897" name="Freeform 17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98" name="Freeform 17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99" name="Freeform 18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00" name="Freeform 18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01" name="Freeform 18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902" name="Group 1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81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903" name="Freeform 18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04" name="Freeform 18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05" name="Freeform 18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06" name="Freeform 18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07" name="Freeform 18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908" name="Freeform 1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505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09" name="Freeform 1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09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10" name="Freeform 1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14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11" name="Freeform 1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18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12" name="Freeform 19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23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64" name="Freeform 19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529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265" name="Group 195"/>
                          <wpg:cNvGrpSpPr>
                            <a:grpSpLocks/>
                          </wpg:cNvGrpSpPr>
                          <wpg:grpSpPr bwMode="auto">
                            <a:xfrm>
                              <a:off x="3158" y="1771"/>
                              <a:ext cx="772" cy="2194"/>
                              <a:chOff x="3158" y="1771"/>
                              <a:chExt cx="772" cy="2194"/>
                            </a:xfrm>
                          </wpg:grpSpPr>
                          <wps:wsp>
                            <wps:cNvPr id="3266" name="Freeform 196"/>
                            <wps:cNvSpPr>
                              <a:spLocks/>
                            </wps:cNvSpPr>
                            <wps:spPr bwMode="auto">
                              <a:xfrm>
                                <a:off x="3158" y="1778"/>
                                <a:ext cx="772" cy="2187"/>
                              </a:xfrm>
                              <a:custGeom>
                                <a:avLst/>
                                <a:gdLst>
                                  <a:gd name="T0" fmla="*/ 0 w 772"/>
                                  <a:gd name="T1" fmla="*/ 22 h 2187"/>
                                  <a:gd name="T2" fmla="*/ 17 w 772"/>
                                  <a:gd name="T3" fmla="*/ 1917 h 2187"/>
                                  <a:gd name="T4" fmla="*/ 98 w 772"/>
                                  <a:gd name="T5" fmla="*/ 2058 h 2187"/>
                                  <a:gd name="T6" fmla="*/ 182 w 772"/>
                                  <a:gd name="T7" fmla="*/ 2124 h 2187"/>
                                  <a:gd name="T8" fmla="*/ 320 w 772"/>
                                  <a:gd name="T9" fmla="*/ 2181 h 2187"/>
                                  <a:gd name="T10" fmla="*/ 431 w 772"/>
                                  <a:gd name="T11" fmla="*/ 2187 h 2187"/>
                                  <a:gd name="T12" fmla="*/ 526 w 772"/>
                                  <a:gd name="T13" fmla="*/ 2151 h 2187"/>
                                  <a:gd name="T14" fmla="*/ 635 w 772"/>
                                  <a:gd name="T15" fmla="*/ 2094 h 2187"/>
                                  <a:gd name="T16" fmla="*/ 716 w 772"/>
                                  <a:gd name="T17" fmla="*/ 2001 h 2187"/>
                                  <a:gd name="T18" fmla="*/ 770 w 772"/>
                                  <a:gd name="T19" fmla="*/ 1869 h 2187"/>
                                  <a:gd name="T20" fmla="*/ 772 w 772"/>
                                  <a:gd name="T21" fmla="*/ 37 h 2187"/>
                                  <a:gd name="T22" fmla="*/ 682 w 772"/>
                                  <a:gd name="T23" fmla="*/ 15 h 2187"/>
                                  <a:gd name="T24" fmla="*/ 547 w 772"/>
                                  <a:gd name="T25" fmla="*/ 0 h 2187"/>
                                  <a:gd name="T26" fmla="*/ 375 w 772"/>
                                  <a:gd name="T27" fmla="*/ 0 h 2187"/>
                                  <a:gd name="T28" fmla="*/ 217 w 772"/>
                                  <a:gd name="T29" fmla="*/ 0 h 2187"/>
                                  <a:gd name="T30" fmla="*/ 75 w 772"/>
                                  <a:gd name="T31" fmla="*/ 7 h 2187"/>
                                  <a:gd name="T32" fmla="*/ 0 w 772"/>
                                  <a:gd name="T33" fmla="*/ 22 h 218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</a:cxnLst>
                                <a:rect l="0" t="0" r="r" b="b"/>
                                <a:pathLst>
                                  <a:path w="772" h="2187">
                                    <a:moveTo>
                                      <a:pt x="0" y="22"/>
                                    </a:moveTo>
                                    <a:lnTo>
                                      <a:pt x="17" y="1917"/>
                                    </a:lnTo>
                                    <a:lnTo>
                                      <a:pt x="98" y="2058"/>
                                    </a:lnTo>
                                    <a:lnTo>
                                      <a:pt x="182" y="2124"/>
                                    </a:lnTo>
                                    <a:lnTo>
                                      <a:pt x="320" y="2181"/>
                                    </a:lnTo>
                                    <a:lnTo>
                                      <a:pt x="431" y="2187"/>
                                    </a:lnTo>
                                    <a:lnTo>
                                      <a:pt x="526" y="2151"/>
                                    </a:lnTo>
                                    <a:lnTo>
                                      <a:pt x="635" y="2094"/>
                                    </a:lnTo>
                                    <a:lnTo>
                                      <a:pt x="716" y="2001"/>
                                    </a:lnTo>
                                    <a:lnTo>
                                      <a:pt x="770" y="1869"/>
                                    </a:lnTo>
                                    <a:lnTo>
                                      <a:pt x="772" y="37"/>
                                    </a:lnTo>
                                    <a:lnTo>
                                      <a:pt x="682" y="15"/>
                                    </a:lnTo>
                                    <a:lnTo>
                                      <a:pt x="547" y="0"/>
                                    </a:lnTo>
                                    <a:lnTo>
                                      <a:pt x="375" y="0"/>
                                    </a:lnTo>
                                    <a:lnTo>
                                      <a:pt x="217" y="0"/>
                                    </a:lnTo>
                                    <a:lnTo>
                                      <a:pt x="75" y="7"/>
                                    </a:lnTo>
                                    <a:lnTo>
                                      <a:pt x="0" y="2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9CC00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67" name="Oval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0" y="1771"/>
                                <a:ext cx="768" cy="7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9CC00">
                                  <a:alpha val="50000"/>
                                </a:srgbClr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8FF4C7A" id="Group 3269" o:spid="_x0000_s1046" style="position:absolute;left:0;text-align:left;margin-left:143.65pt;margin-top:11pt;width:122.25pt;height:123.45pt;z-index:251691008" coordsize="15525,15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">
                <v:group id="_x0000_s1047" style="position:absolute;top:11529;width:15525;height:4146" coordorigin="2505,5895" coordsize="2445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roundrect id="AutoShape 4060" o:spid="_x0000_s1048" style="position:absolute;left:2505;top:6029;width:2445;height:51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" fillcolor="#c3c3c3" strokecolor="#333" strokeweight="2.25pt">
                    <v:fill focus="50%" type="gradient"/>
                  </v:roundrect>
                  <v:shape id="Text Box 4061" o:spid="_x0000_s1049" type="#_x0000_t202" style="position:absolute;left:2632;top:6125;width:957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" fillcolor="#eaeaea">
                    <v:textbox inset=".5mm,.5mm,.5mm,.5mm">
                      <w:txbxContent>
                        <w:p w14:paraId="051FD169" w14:textId="77777777" w:rsidR="002F3463" w:rsidRDefault="002F3463" w:rsidP="002F3463">
                          <w:pPr>
                            <w:jc w:val="right"/>
                            <w:rPr>
                              <w:rFonts w:ascii="DS-Digital" w:hAnsi="DS-Digital"/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ascii="DS-Digital" w:hAnsi="DS-Digital" w:hint="cs"/>
                              <w:b/>
                              <w:bCs/>
                              <w:rtl/>
                              <w:lang w:bidi="ar-DZ"/>
                            </w:rPr>
                            <w:t>278.23</w:t>
                          </w:r>
                        </w:p>
                      </w:txbxContent>
                    </v:textbox>
                  </v:shape>
                  <v:rect id="Rectangle 4062" o:spid="_x0000_s1050" style="position:absolute;left:2505;top:5895;width:2433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" fillcolor="gray" strokecolor="gray"/>
                  <v:shape id="Text Box 4063" o:spid="_x0000_s1051" type="#_x0000_t202" style="position:absolute;left:3693;top:6076;width:28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" filled="f" stroked="f">
                    <v:textbox inset=".5mm,.5mm,.5mm,.5mm">
                      <w:txbxContent>
                        <w:p w14:paraId="1CAE8ECB" w14:textId="77777777" w:rsidR="002F3463" w:rsidRDefault="002F3463" w:rsidP="003148A3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g</w:t>
                          </w:r>
                        </w:p>
                      </w:txbxContent>
                    </v:textbox>
                  </v:shape>
                  <v:line id="Line 4064" o:spid="_x0000_s1052" style="position:absolute;visibility:visible;mso-wrap-style:square" from="2600,6006" to="4882,6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" strokeweight="2.25pt"/>
                  <v:oval id="Oval 4065" o:spid="_x0000_s1053" style="position:absolute;left:271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">
                    <v:shadow on="t" color="#333" offset="1pt,1pt"/>
                  </v:oval>
                  <v:oval id="Oval 4066" o:spid="_x0000_s1054" style="position:absolute;left:307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">
                    <v:shadow on="t" color="#333" offset="1pt,1pt"/>
                  </v:oval>
                  <v:oval id="Oval 4067" o:spid="_x0000_s1055" style="position:absolute;left:343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">
                    <v:shadow on="t" color="#333" offset="1pt,1pt"/>
                  </v:oval>
                </v:group>
                <v:group id="Groupe 1619" o:spid="_x0000_s1056" style="position:absolute;left:5764;width:3600;height:11520" coordorigin="2713,-254" coordsize="1611,4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group id="Group 101" o:spid="_x0000_s1057" style="position:absolute;left:2713;top:-254;width:1611;height:4537" coordorigin="1707,11408" coordsize="1611,4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rect id="Rectangle 102" o:spid="_x0000_s1058" style="position:absolute;left:2111;top:11700;width:840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" fillcolor="#767676">
                      <v:fill angle="90" focus="50%" type="gradient"/>
                    </v:rect>
                    <v:shape id="Freeform 103" o:spid="_x0000_s1059" style="position:absolute;left:1707;top:15750;width:1611;height:195;visibility:visible;mso-wrap-style:square;v-text-anchor:top" coordsize="1611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" path="m408,l,195r1611,l1248,3e" fillcolor="#767676">
                      <v:fill focus="100%" type="gradient"/>
                      <v:path arrowok="t" o:connecttype="custom" o:connectlocs="408,0;0,195;1611,195;1248,3" o:connectangles="0,0,0,0"/>
                    </v:shape>
                    <v:group id="Group 104" o:spid="_x0000_s1060" style="position:absolute;left:2086;top:11408;width:890;height:4222" coordorigin="2086,11408" coordsize="890,4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<v:group id="Group 105" o:spid="_x0000_s1061" style="position:absolute;left:2086;top:11408;width:890;height:4222" coordorigin="2086,11408" coordsize="890,4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<v:roundrect id="AutoShape 106" o:spid="_x0000_s1062" style="position:absolute;left:2157;top:11444;width:764;height:4186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" filled="f"/>
                        <v:rect id="Rectangle 107" o:spid="_x0000_s1063" style="position:absolute;left:2086;top:11408;width:890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" stroked="f"/>
                      </v:group>
                      <v:oval id="Oval 108" o:spid="_x0000_s1064" style="position:absolute;left:2110;top:11773;width:847;height: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" strokeweight=".5pt"/>
                    </v:group>
                    <v:oval id="Oval 109" o:spid="_x0000_s1065" style="position:absolute;left:2143;top:11779;width:775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" fillcolor="#767676" strokeweight=".5pt">
                      <v:fill angle="90" focus="50%" type="gradient"/>
                    </v:oval>
                    <v:group id="Group 110" o:spid="_x0000_s1066" style="position:absolute;left:2445;top:11931;width:432;height:3388" coordorigin="2445,11931" coordsize="432,3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<v:group id="Group 111" o:spid="_x0000_s1067" style="position:absolute;left:2445;top:119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  <v:shape id="Freeform 112" o:spid="_x0000_s1068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13" o:spid="_x0000_s1069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14" o:spid="_x0000_s1070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15" o:spid="_x0000_s1071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16" o:spid="_x0000_s1072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17" o:spid="_x0000_s1073" style="position:absolute;left:2445;top:121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  <v:shape id="Freeform 118" o:spid="_x0000_s1074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19" o:spid="_x0000_s1075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0" o:spid="_x0000_s1076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1" o:spid="_x0000_s1077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2" o:spid="_x0000_s1078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23" o:spid="_x0000_s1079" style="position:absolute;left:2445;top:124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    <v:shape id="Freeform 124" o:spid="_x0000_s1080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" path="m,24v37,,150,4,222,c294,20,388,5,432,e" filled="f">
                          <v:path arrowok="t" o:connecttype="custom" o:connectlocs="0,24;222,24;432,0" o:connectangles="0,0,0"/>
                        </v:shape>
                        <v:shape id="Freeform 125" o:spid="_x0000_s1081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6" o:spid="_x0000_s1082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7" o:spid="_x0000_s1083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8" o:spid="_x0000_s1084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29" o:spid="_x0000_s1085" style="position:absolute;left:2445;top:1265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      <v:shape id="Freeform 130" o:spid="_x0000_s1086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" path="m,24v37,,150,4,222,c294,20,388,5,432,e" filled="f">
                          <v:path arrowok="t" o:connecttype="custom" o:connectlocs="0,24;222,24;432,0" o:connectangles="0,0,0"/>
                        </v:shape>
                        <v:shape id="Freeform 131" o:spid="_x0000_s1087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2" o:spid="_x0000_s1088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3" o:spid="_x0000_s1089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4" o:spid="_x0000_s1090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35" o:spid="_x0000_s1091" style="position:absolute;left:2445;top:1289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      <v:shape id="Freeform 136" o:spid="_x0000_s1092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" path="m,24v37,,150,4,222,c294,20,388,5,432,e" filled="f">
                          <v:path arrowok="t" o:connecttype="custom" o:connectlocs="0,24;222,24;432,0" o:connectangles="0,0,0"/>
                        </v:shape>
                        <v:shape id="Freeform 137" o:spid="_x0000_s1093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8" o:spid="_x0000_s1094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9" o:spid="_x0000_s1095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40" o:spid="_x0000_s1096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41" o:spid="_x0000_s1097" style="position:absolute;left:2445;top:131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">
                        <v:shape id="Freeform 142" o:spid="_x0000_s1098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" path="m,24v37,,150,4,222,c294,20,388,5,432,e" filled="f">
                          <v:path arrowok="t" o:connecttype="custom" o:connectlocs="0,24;222,24;432,0" o:connectangles="0,0,0"/>
                        </v:shape>
                        <v:shape id="Freeform 143" o:spid="_x0000_s1099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44" o:spid="_x0000_s1100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45" o:spid="_x0000_s1101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46" o:spid="_x0000_s1102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47" o:spid="_x0000_s1103" style="position:absolute;left:2445;top:133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">
                        <v:shape id="Freeform 148" o:spid="_x0000_s1104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" path="m,24v37,,150,4,222,c294,20,388,5,432,e" filled="f">
                          <v:path arrowok="t" o:connecttype="custom" o:connectlocs="0,24;222,24;432,0" o:connectangles="0,0,0"/>
                        </v:shape>
                        <v:shape id="Freeform 149" o:spid="_x0000_s1105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0" o:spid="_x0000_s1106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1" o:spid="_x0000_s1107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2" o:spid="_x0000_s1108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53" o:spid="_x0000_s1109" style="position:absolute;left:2445;top:136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">
                        <v:shape id="Freeform 154" o:spid="_x0000_s1110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55" o:spid="_x0000_s1111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6" o:spid="_x0000_s1112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7" o:spid="_x0000_s1113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8" o:spid="_x0000_s1114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59" o:spid="_x0000_s1115" style="position:absolute;left:2445;top:1385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">
                        <v:shape id="Freeform 160" o:spid="_x0000_s1116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61" o:spid="_x0000_s1117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2" o:spid="_x0000_s1118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3" o:spid="_x0000_s1119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4" o:spid="_x0000_s1120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65" o:spid="_x0000_s1121" style="position:absolute;left:2445;top:1409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">
                        <v:shape id="Freeform 166" o:spid="_x0000_s1122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" path="m,24v37,,150,4,222,c294,20,388,5,432,e" filled="f">
                          <v:path arrowok="t" o:connecttype="custom" o:connectlocs="0,24;222,24;432,0" o:connectangles="0,0,0"/>
                        </v:shape>
                        <v:shape id="Freeform 167" o:spid="_x0000_s1123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8" o:spid="_x0000_s1124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9" o:spid="_x0000_s1125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70" o:spid="_x0000_s1126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71" o:spid="_x0000_s1127" style="position:absolute;left:2445;top:143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">
                        <v:shape id="Freeform 172" o:spid="_x0000_s1128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" path="m,24v37,,150,4,222,c294,20,388,5,432,e" filled="f">
                          <v:path arrowok="t" o:connecttype="custom" o:connectlocs="0,24;222,24;432,0" o:connectangles="0,0,0"/>
                        </v:shape>
                        <v:shape id="Freeform 173" o:spid="_x0000_s1129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74" o:spid="_x0000_s1130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75" o:spid="_x0000_s1131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76" o:spid="_x0000_s1132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77" o:spid="_x0000_s1133" style="position:absolute;left:2445;top:145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">
                        <v:shape id="Freeform 178" o:spid="_x0000_s1134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79" o:spid="_x0000_s1135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0" o:spid="_x0000_s1136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1" o:spid="_x0000_s1137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2" o:spid="_x0000_s1138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83" o:spid="_x0000_s1139" style="position:absolute;left:2445;top:148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">
                        <v:shape id="Freeform 184" o:spid="_x0000_s1140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" path="m,24v37,,150,4,222,c294,20,388,5,432,e" filled="f">
                          <v:path arrowok="t" o:connecttype="custom" o:connectlocs="0,24;222,24;432,0" o:connectangles="0,0,0"/>
                        </v:shape>
                        <v:shape id="Freeform 185" o:spid="_x0000_s1141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6" o:spid="_x0000_s1142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7" o:spid="_x0000_s1143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8" o:spid="_x0000_s1144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shape id="Freeform 189" o:spid="_x0000_s1145" style="position:absolute;left:2445;top:1505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" path="m,24v37,,150,4,222,c294,20,388,5,432,e" filled="f">
                        <v:path arrowok="t" o:connecttype="custom" o:connectlocs="0,24;222,24;432,0" o:connectangles="0,0,0"/>
                      </v:shape>
                      <v:shape id="Freeform 190" o:spid="_x0000_s1146" style="position:absolute;left:2631;top:1509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91" o:spid="_x0000_s1147" style="position:absolute;left:2631;top:1514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92" o:spid="_x0000_s1148" style="position:absolute;left:2631;top:1518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93" o:spid="_x0000_s1149" style="position:absolute;left:2631;top:1523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94" o:spid="_x0000_s1150" style="position:absolute;left:2445;top:1529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" path="m,24v37,,150,4,222,c294,20,388,5,432,e" filled="f">
                        <v:path arrowok="t" o:connecttype="custom" o:connectlocs="0,24;222,24;432,0" o:connectangles="0,0,0"/>
                      </v:shape>
                    </v:group>
                  </v:group>
                  <v:group id="Group 195" o:spid="_x0000_s1151" style="position:absolute;left:3158;top:1771;width:772;height:2194" coordorigin="3158,1771" coordsize="772,2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">
                    <v:shape id="Freeform 196" o:spid="_x0000_s1152" style="position:absolute;left:3158;top:1778;width:772;height:2187;visibility:visible;mso-wrap-style:square;v-text-anchor:top" coordsize="772,2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" path="m,22l17,1917r81,141l182,2124r138,57l431,2187r95,-36l635,2094r81,-93l770,1869,772,37,682,15,547,,375,,217,,75,7,,22xe" fillcolor="#9c0" stroked="f" strokecolor="navy">
                      <v:fill opacity="32896f"/>
                      <v:path arrowok="t" o:connecttype="custom" o:connectlocs="0,22;17,1917;98,2058;182,2124;320,2181;431,2187;526,2151;635,2094;716,2001;770,1869;772,37;682,15;547,0;375,0;217,0;75,7;0,22" o:connectangles="0,0,0,0,0,0,0,0,0,0,0,0,0,0,0,0,0"/>
                    </v:shape>
                    <v:oval id="Oval 197" o:spid="_x0000_s1153" style="position:absolute;left:3160;top:1771;width:768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" fillcolor="#9c0" strokeweight=".25pt">
                      <v:fill opacity="32896f"/>
                    </v:oval>
                  </v:group>
                </v:group>
              </v:group>
            </w:pict>
          </mc:Fallback>
        </mc:AlternateContent>
      </w:r>
      <w:r>
        <w:rPr>
          <w:rFonts w:ascii="Times New Roman" w:hAnsi="Times New Roman" w:cstheme="minorHAnsi"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3BDBF6A" wp14:editId="21650679">
                <wp:simplePos x="0" y="0"/>
                <wp:positionH relativeFrom="column">
                  <wp:posOffset>-3368</wp:posOffset>
                </wp:positionH>
                <wp:positionV relativeFrom="paragraph">
                  <wp:posOffset>120015</wp:posOffset>
                </wp:positionV>
                <wp:extent cx="1552575" cy="1577534"/>
                <wp:effectExtent l="19050" t="0" r="28575" b="22860"/>
                <wp:wrapNone/>
                <wp:docPr id="3268" name="Group 3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575" cy="1577534"/>
                          <a:chOff x="0" y="0"/>
                          <a:chExt cx="1552575" cy="1577534"/>
                        </a:xfrm>
                      </wpg:grpSpPr>
                      <wpg:grpSp>
                        <wpg:cNvPr id="73" name="Group 4059"/>
                        <wpg:cNvGrpSpPr>
                          <a:grpSpLocks/>
                        </wpg:cNvGrpSpPr>
                        <wpg:grpSpPr bwMode="auto">
                          <a:xfrm>
                            <a:off x="0" y="1162879"/>
                            <a:ext cx="1552575" cy="414655"/>
                            <a:chOff x="2505" y="5895"/>
                            <a:chExt cx="2445" cy="653"/>
                          </a:xfrm>
                        </wpg:grpSpPr>
                        <wps:wsp>
                          <wps:cNvPr id="74" name="AutoShape 4060"/>
                          <wps:cNvSpPr>
                            <a:spLocks noChangeArrowheads="1"/>
                          </wps:cNvSpPr>
                          <wps:spPr bwMode="auto">
                            <a:xfrm>
                              <a:off x="2505" y="6029"/>
                              <a:ext cx="2445" cy="51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76471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76471"/>
                                    <a:invGamma/>
                                  </a:srgbClr>
                                </a:gs>
                              </a:gsLst>
                              <a:lin ang="5400000" scaled="1"/>
                            </a:gradFill>
                            <a:ln w="28575">
                              <a:solidFill>
                                <a:srgbClr val="3333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Text Box 40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32" y="6125"/>
                              <a:ext cx="957" cy="277"/>
                            </a:xfrm>
                            <a:prstGeom prst="rect">
                              <a:avLst/>
                            </a:prstGeom>
                            <a:solidFill>
                              <a:srgbClr val="EAEAEA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6224AE" w14:textId="77777777" w:rsidR="002F3463" w:rsidRDefault="002F3463" w:rsidP="003148A3">
                                <w:pPr>
                                  <w:jc w:val="right"/>
                                  <w:rPr>
                                    <w:rFonts w:ascii="DS-Digital" w:hAnsi="DS-Digital"/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DS-Digital" w:hAnsi="DS-Digital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87.1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6" name="Rectangle 4062"/>
                          <wps:cNvSpPr>
                            <a:spLocks noChangeArrowheads="1"/>
                          </wps:cNvSpPr>
                          <wps:spPr bwMode="auto">
                            <a:xfrm>
                              <a:off x="2505" y="5895"/>
                              <a:ext cx="2433" cy="71"/>
                            </a:xfrm>
                            <a:prstGeom prst="rect">
                              <a:avLst/>
                            </a:prstGeom>
                            <a:solidFill>
                              <a:srgbClr val="808080"/>
                            </a:solidFill>
                            <a:ln w="952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Text Box 40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93" y="6076"/>
                              <a:ext cx="285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1FB0450" w14:textId="77777777" w:rsidR="002F3463" w:rsidRDefault="002F3463" w:rsidP="003148A3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8" name="Line 4064"/>
                          <wps:cNvCnPr/>
                          <wps:spPr bwMode="auto">
                            <a:xfrm>
                              <a:off x="2600" y="6006"/>
                              <a:ext cx="2282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Oval 40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715" y="6435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17961" dir="2700000" algn="ctr" rotWithShape="0">
                                <a:srgbClr val="333333"/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Oval 4066"/>
                          <wps:cNvSpPr>
                            <a:spLocks noChangeArrowheads="1"/>
                          </wps:cNvSpPr>
                          <wps:spPr bwMode="auto">
                            <a:xfrm>
                              <a:off x="3075" y="6435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17961" dir="2700000" algn="ctr" rotWithShape="0">
                                <a:srgbClr val="333333"/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Oval 4067"/>
                          <wps:cNvSpPr>
                            <a:spLocks noChangeArrowheads="1"/>
                          </wps:cNvSpPr>
                          <wps:spPr bwMode="auto">
                            <a:xfrm>
                              <a:off x="3435" y="6435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17961" dir="2700000" algn="ctr" rotWithShape="0">
                                <a:srgbClr val="333333"/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13" name="Groupe 1913"/>
                        <wpg:cNvGrpSpPr>
                          <a:grpSpLocks/>
                        </wpg:cNvGrpSpPr>
                        <wpg:grpSpPr bwMode="auto">
                          <a:xfrm>
                            <a:off x="566530" y="0"/>
                            <a:ext cx="360000" cy="1152000"/>
                            <a:chOff x="1707" y="11408"/>
                            <a:chExt cx="1611" cy="4537"/>
                          </a:xfrm>
                        </wpg:grpSpPr>
                        <wps:wsp>
                          <wps:cNvPr id="1914" name="Rectangle 39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11" y="11700"/>
                              <a:ext cx="840" cy="405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5" name="Freeform 396"/>
                          <wps:cNvSpPr>
                            <a:spLocks/>
                          </wps:cNvSpPr>
                          <wps:spPr bwMode="auto">
                            <a:xfrm>
                              <a:off x="1707" y="15750"/>
                              <a:ext cx="1611" cy="195"/>
                            </a:xfrm>
                            <a:custGeom>
                              <a:avLst/>
                              <a:gdLst>
                                <a:gd name="T0" fmla="*/ 408 w 1611"/>
                                <a:gd name="T1" fmla="*/ 0 h 195"/>
                                <a:gd name="T2" fmla="*/ 0 w 1611"/>
                                <a:gd name="T3" fmla="*/ 195 h 195"/>
                                <a:gd name="T4" fmla="*/ 1611 w 1611"/>
                                <a:gd name="T5" fmla="*/ 195 h 195"/>
                                <a:gd name="T6" fmla="*/ 1248 w 1611"/>
                                <a:gd name="T7" fmla="*/ 3 h 1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11" h="195">
                                  <a:moveTo>
                                    <a:pt x="408" y="0"/>
                                  </a:moveTo>
                                  <a:lnTo>
                                    <a:pt x="0" y="195"/>
                                  </a:lnTo>
                                  <a:lnTo>
                                    <a:pt x="1611" y="195"/>
                                  </a:lnTo>
                                  <a:lnTo>
                                    <a:pt x="1248" y="3"/>
                                  </a:lnTo>
                                </a:path>
                              </a:pathLst>
                            </a:cu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100000">
                                  <a:srgbClr val="FFFFFF"/>
                                </a:gs>
                              </a:gsLst>
                              <a:lin ang="5400000" scaled="1"/>
                            </a:gra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16" name="Group 397"/>
                          <wpg:cNvGrpSpPr>
                            <a:grpSpLocks/>
                          </wpg:cNvGrpSpPr>
                          <wpg:grpSpPr bwMode="auto">
                            <a:xfrm>
                              <a:off x="2086" y="11408"/>
                              <a:ext cx="890" cy="4222"/>
                              <a:chOff x="2086" y="11408"/>
                              <a:chExt cx="890" cy="4222"/>
                            </a:xfrm>
                          </wpg:grpSpPr>
                          <wpg:grpSp>
                            <wpg:cNvPr id="1917" name="Group 39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86" y="11408"/>
                                <a:ext cx="890" cy="4222"/>
                                <a:chOff x="2086" y="11408"/>
                                <a:chExt cx="890" cy="4222"/>
                              </a:xfrm>
                            </wpg:grpSpPr>
                            <wps:wsp>
                              <wps:cNvPr id="1918" name="AutoShape 3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57" y="11444"/>
                                  <a:ext cx="764" cy="4186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19" name="Rectangle 4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86" y="11408"/>
                                  <a:ext cx="890" cy="4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920" name="Oval 4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10" y="11773"/>
                                <a:ext cx="847" cy="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921" name="Oval 40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43" y="11779"/>
                              <a:ext cx="775" cy="81"/>
                            </a:xfrm>
                            <a:prstGeom prst="ellips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22" name="Group 403"/>
                          <wpg:cNvGrpSpPr>
                            <a:grpSpLocks/>
                          </wpg:cNvGrpSpPr>
                          <wpg:grpSpPr bwMode="auto">
                            <a:xfrm>
                              <a:off x="2445" y="11931"/>
                              <a:ext cx="432" cy="3388"/>
                              <a:chOff x="2445" y="11931"/>
                              <a:chExt cx="432" cy="3388"/>
                            </a:xfrm>
                          </wpg:grpSpPr>
                          <wpg:grpSp>
                            <wpg:cNvPr id="1923" name="Group 40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19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924" name="Freeform 4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5" name="Freeform 4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6" name="Freeform 4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7" name="Freeform 40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8" name="Freeform 40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29" name="Group 4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1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930" name="Freeform 4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1" name="Freeform 4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2" name="Freeform 4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3" name="Freeform 4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4" name="Freeform 4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35" name="Group 4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4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936" name="Freeform 4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7" name="Freeform 4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8" name="Freeform 4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9" name="Freeform 4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40" name="Freeform 4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41" name="Group 4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65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942" name="Freeform 4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43" name="Freeform 4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44" name="Freeform 4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45" name="Freeform 4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46" name="Freeform 4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47" name="Group 4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89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948" name="Freeform 4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49" name="Freeform 4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50" name="Freeform 4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51" name="Freeform 4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52" name="Freeform 4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53" name="Group 4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1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954" name="Freeform 4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55" name="Freeform 4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56" name="Freeform 4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57" name="Freeform 4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58" name="Freeform 4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59" name="Group 4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3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960" name="Freeform 4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1" name="Freeform 4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2" name="Freeform 4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3" name="Freeform 4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4" name="Freeform 4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65" name="Group 4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6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966" name="Freeform 4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7" name="Freeform 44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8" name="Freeform 4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9" name="Freeform 4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0" name="Freeform 4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71" name="Group 45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85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972" name="Freeform 4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3" name="Freeform 4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4" name="Freeform 4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5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6" name="Freeform 4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77" name="Group 4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09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978" name="Freeform 45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9" name="Freeform 46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0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1" name="Freeform 4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2" name="Freeform 4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83" name="Group 4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3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984" name="Freeform 46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5" name="Freeform 4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6" name="Freeform 4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7" name="Freeform 4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8" name="Freeform 4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89" name="Group 4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5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990" name="Freeform 47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1" name="Freeform 4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2" name="Freeform 4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3" name="Freeform 47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4" name="Freeform 4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95" name="Group 4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8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996" name="Freeform 47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7" name="Freeform 47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8" name="Freeform 4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9" name="Freeform 4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0" name="Freeform 4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001" name="Freeform 482"/>
                            <wps:cNvSpPr>
                              <a:spLocks/>
                            </wps:cNvSpPr>
                            <wps:spPr bwMode="auto">
                              <a:xfrm>
                                <a:off x="2445" y="1505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02" name="Freeform 483"/>
                            <wps:cNvSpPr>
                              <a:spLocks/>
                            </wps:cNvSpPr>
                            <wps:spPr bwMode="auto">
                              <a:xfrm>
                                <a:off x="2631" y="1509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03" name="Freeform 484"/>
                            <wps:cNvSpPr>
                              <a:spLocks/>
                            </wps:cNvSpPr>
                            <wps:spPr bwMode="auto">
                              <a:xfrm>
                                <a:off x="2631" y="1514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04" name="Freeform 485"/>
                            <wps:cNvSpPr>
                              <a:spLocks/>
                            </wps:cNvSpPr>
                            <wps:spPr bwMode="auto">
                              <a:xfrm>
                                <a:off x="2631" y="1518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05" name="Freeform 486"/>
                            <wps:cNvSpPr>
                              <a:spLocks/>
                            </wps:cNvSpPr>
                            <wps:spPr bwMode="auto">
                              <a:xfrm>
                                <a:off x="2631" y="1523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06" name="Freeform 487"/>
                            <wps:cNvSpPr>
                              <a:spLocks/>
                            </wps:cNvSpPr>
                            <wps:spPr bwMode="auto">
                              <a:xfrm>
                                <a:off x="2445" y="1529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BDBF6A" id="Group 3268" o:spid="_x0000_s1154" style="position:absolute;left:0;text-align:left;margin-left:-.25pt;margin-top:9.45pt;width:122.25pt;height:124.2pt;z-index:251687936" coordsize="15525,1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">
                <v:group id="_x0000_s1155" style="position:absolute;top:11628;width:15525;height:4147" coordorigin="2505,5895" coordsize="2445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roundrect id="AutoShape 4060" o:spid="_x0000_s1156" style="position:absolute;left:2505;top:6029;width:2445;height:51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" fillcolor="#c3c3c3" strokecolor="#333" strokeweight="2.25pt">
                    <v:fill focus="50%" type="gradient"/>
                  </v:roundrect>
                  <v:shape id="Text Box 4061" o:spid="_x0000_s1157" type="#_x0000_t202" style="position:absolute;left:2632;top:6125;width:957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" fillcolor="#eaeaea">
                    <v:textbox inset=".5mm,.5mm,.5mm,.5mm">
                      <w:txbxContent>
                        <w:p w14:paraId="386224AE" w14:textId="77777777" w:rsidR="002F3463" w:rsidRDefault="002F3463" w:rsidP="003148A3">
                          <w:pPr>
                            <w:jc w:val="right"/>
                            <w:rPr>
                              <w:rFonts w:ascii="DS-Digital" w:hAnsi="DS-Digital"/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ascii="DS-Digital" w:hAnsi="DS-Digital" w:hint="cs"/>
                              <w:b/>
                              <w:bCs/>
                              <w:rtl/>
                              <w:lang w:bidi="ar-DZ"/>
                            </w:rPr>
                            <w:t>87.1</w:t>
                          </w:r>
                        </w:p>
                      </w:txbxContent>
                    </v:textbox>
                  </v:shape>
                  <v:rect id="Rectangle 4062" o:spid="_x0000_s1158" style="position:absolute;left:2505;top:5895;width:2433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" fillcolor="gray" strokecolor="gray"/>
                  <v:shape id="Text Box 4063" o:spid="_x0000_s1159" type="#_x0000_t202" style="position:absolute;left:3693;top:6076;width:28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" filled="f" stroked="f">
                    <v:textbox inset=".5mm,.5mm,.5mm,.5mm">
                      <w:txbxContent>
                        <w:p w14:paraId="51FB0450" w14:textId="77777777" w:rsidR="002F3463" w:rsidRDefault="002F3463" w:rsidP="003148A3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g</w:t>
                          </w:r>
                        </w:p>
                      </w:txbxContent>
                    </v:textbox>
                  </v:shape>
                  <v:line id="Line 4064" o:spid="_x0000_s1160" style="position:absolute;visibility:visible;mso-wrap-style:square" from="2600,6006" to="4882,6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ft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7HxS/wBcv8LAAD//wMAUEsBAi0AFAAGAAgAAAAhANvh9svuAAAAhQEAABMAAAAAAAAAAAAAAAAA&#10;AAAAAFtDb250ZW50X1R5cGVzXS54bWxQSwECLQAUAAYACAAAACEAWvQsW78AAAAVAQAACwAAAAAA&#10;AAAAAAAAAAAfAQAAX3JlbHMvLnJlbHNQSwECLQAUAAYACAAAACEA9hZ37cAAAADbAAAADwAAAAAA&#10;AAAAAAAAAAAHAgAAZHJzL2Rvd25yZXYueG1sUEsFBgAAAAADAAMAtwAAAPQCAAAAAA==&#10;" strokeweight="2.25pt"/>
                  <v:oval id="Oval 4065" o:spid="_x0000_s1161" style="position:absolute;left:271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">
                    <v:shadow on="t" color="#333" offset="1pt,1pt"/>
                  </v:oval>
                  <v:oval id="Oval 4066" o:spid="_x0000_s1162" style="position:absolute;left:307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">
                    <v:shadow on="t" color="#333" offset="1pt,1pt"/>
                  </v:oval>
                  <v:oval id="Oval 4067" o:spid="_x0000_s1163" style="position:absolute;left:343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">
                    <v:shadow on="t" color="#333" offset="1pt,1pt"/>
                  </v:oval>
                </v:group>
                <v:group id="Groupe 1913" o:spid="_x0000_s1164" style="position:absolute;left:5665;width:3600;height:11520" coordorigin="1707,11408" coordsize="1611,4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">
                  <v:rect id="Rectangle 395" o:spid="_x0000_s1165" style="position:absolute;left:2111;top:11700;width:840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" fillcolor="#767676">
                    <v:fill angle="90" focus="50%" type="gradient"/>
                  </v:rect>
                  <v:shape id="Freeform 396" o:spid="_x0000_s1166" style="position:absolute;left:1707;top:15750;width:1611;height:195;visibility:visible;mso-wrap-style:square;v-text-anchor:top" coordsize="1611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" path="m408,l,195r1611,l1248,3e" fillcolor="#767676">
                    <v:fill focus="100%" type="gradient"/>
                    <v:path arrowok="t" o:connecttype="custom" o:connectlocs="408,0;0,195;1611,195;1248,3" o:connectangles="0,0,0,0"/>
                  </v:shape>
                  <v:group id="Group 397" o:spid="_x0000_s1167" style="position:absolute;left:2086;top:11408;width:890;height:4222" coordorigin="2086,11408" coordsize="890,4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T/wwAAAN0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eArPb8IJcvEPAAD//wMAUEsBAi0AFAAGAAgAAAAhANvh9svuAAAAhQEAABMAAAAAAAAAAAAA&#10;AAAAAAAAAFtDb250ZW50X1R5cGVzXS54bWxQSwECLQAUAAYACAAAACEAWvQsW78AAAAVAQAACwAA&#10;AAAAAAAAAAAAAAAfAQAAX3JlbHMvLnJlbHNQSwECLQAUAAYACAAAACEAShmU/8MAAADdAAAADwAA&#10;AAAAAAAAAAAAAAAHAgAAZHJzL2Rvd25yZXYueG1sUEsFBgAAAAADAAMAtwAAAPcCAAAAAA==&#10;">
                    <v:group id="Group 398" o:spid="_x0000_s1168" style="position:absolute;left:2086;top:11408;width:890;height:4222" coordorigin="2086,11408" coordsize="890,4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TFk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Z/xVP4+yacIBdPAAAA//8DAFBLAQItABQABgAIAAAAIQDb4fbL7gAAAIUBAAATAAAAAAAAAAAA&#10;AAAAAAAAAABbQ29udGVudF9UeXBlc10ueG1sUEsBAi0AFAAGAAgAAAAhAFr0LFu/AAAAFQEAAAsA&#10;AAAAAAAAAAAAAAAAHwEAAF9yZWxzLy5yZWxzUEsBAi0AFAAGAAgAAAAhACVVMWTEAAAA3QAAAA8A&#10;AAAAAAAAAAAAAAAABwIAAGRycy9kb3ducmV2LnhtbFBLBQYAAAAAAwADALcAAAD4AgAAAAA=&#10;">
                      <v:roundrect id="AutoShape 399" o:spid="_x0000_s1169" style="position:absolute;left:2157;top:11444;width:764;height:4186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" filled="f"/>
                      <v:rect id="Rectangle 400" o:spid="_x0000_s1170" style="position:absolute;left:2086;top:11408;width:890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" stroked="f"/>
                    </v:group>
                    <v:oval id="Oval 401" o:spid="_x0000_s1171" style="position:absolute;left:2110;top:11773;width:847;height: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" strokeweight=".5pt"/>
                  </v:group>
                  <v:oval id="Oval 402" o:spid="_x0000_s1172" style="position:absolute;left:2143;top:11779;width:775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" fillcolor="#767676" strokeweight=".5pt">
                    <v:fill angle="90" focus="50%" type="gradient"/>
                  </v:oval>
                  <v:group id="Group 403" o:spid="_x0000_s1173" style="position:absolute;left:2445;top:11931;width:432;height:3388" coordorigin="2445,11931" coordsize="432,3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">
                    <v:group id="Group 404" o:spid="_x0000_s1174" style="position:absolute;left:2445;top:119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">
                      <v:shape id="Freeform 405" o:spid="_x0000_s1175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" path="m,24v37,,150,4,222,c294,20,388,5,432,e" filled="f">
                        <v:path arrowok="t" o:connecttype="custom" o:connectlocs="0,24;222,24;432,0" o:connectangles="0,0,0"/>
                      </v:shape>
                      <v:shape id="Freeform 406" o:spid="_x0000_s1176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07" o:spid="_x0000_s1177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08" o:spid="_x0000_s1178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09" o:spid="_x0000_s1179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10" o:spid="_x0000_s1180" style="position:absolute;left:2445;top:121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">
                      <v:shape id="Freeform 411" o:spid="_x0000_s1181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" path="m,24v37,,150,4,222,c294,20,388,5,432,e" filled="f">
                        <v:path arrowok="t" o:connecttype="custom" o:connectlocs="0,24;222,24;432,0" o:connectangles="0,0,0"/>
                      </v:shape>
                      <v:shape id="Freeform 412" o:spid="_x0000_s1182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13" o:spid="_x0000_s1183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14" o:spid="_x0000_s1184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15" o:spid="_x0000_s1185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16" o:spid="_x0000_s1186" style="position:absolute;left:2445;top:124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">
                      <v:shape id="Freeform 417" o:spid="_x0000_s1187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" path="m,24v37,,150,4,222,c294,20,388,5,432,e" filled="f">
                        <v:path arrowok="t" o:connecttype="custom" o:connectlocs="0,24;222,24;432,0" o:connectangles="0,0,0"/>
                      </v:shape>
                      <v:shape id="Freeform 418" o:spid="_x0000_s1188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19" o:spid="_x0000_s1189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20" o:spid="_x0000_s1190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21" o:spid="_x0000_s1191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22" o:spid="_x0000_s1192" style="position:absolute;left:2445;top:1265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">
                      <v:shape id="Freeform 423" o:spid="_x0000_s1193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" path="m,24v37,,150,4,222,c294,20,388,5,432,e" filled="f">
                        <v:path arrowok="t" o:connecttype="custom" o:connectlocs="0,24;222,24;432,0" o:connectangles="0,0,0"/>
                      </v:shape>
                      <v:shape id="Freeform 424" o:spid="_x0000_s1194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25" o:spid="_x0000_s1195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26" o:spid="_x0000_s1196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27" o:spid="_x0000_s1197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28" o:spid="_x0000_s1198" style="position:absolute;left:2445;top:1289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">
                      <v:shape id="Freeform 429" o:spid="_x0000_s1199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" path="m,24v37,,150,4,222,c294,20,388,5,432,e" filled="f">
                        <v:path arrowok="t" o:connecttype="custom" o:connectlocs="0,24;222,24;432,0" o:connectangles="0,0,0"/>
                      </v:shape>
                      <v:shape id="Freeform 430" o:spid="_x0000_s1200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31" o:spid="_x0000_s1201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32" o:spid="_x0000_s1202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33" o:spid="_x0000_s1203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34" o:spid="_x0000_s1204" style="position:absolute;left:2445;top:131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">
                      <v:shape id="Freeform 435" o:spid="_x0000_s1205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" path="m,24v37,,150,4,222,c294,20,388,5,432,e" filled="f">
                        <v:path arrowok="t" o:connecttype="custom" o:connectlocs="0,24;222,24;432,0" o:connectangles="0,0,0"/>
                      </v:shape>
                      <v:shape id="Freeform 436" o:spid="_x0000_s1206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37" o:spid="_x0000_s1207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38" o:spid="_x0000_s1208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39" o:spid="_x0000_s1209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40" o:spid="_x0000_s1210" style="position:absolute;left:2445;top:133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">
                      <v:shape id="Freeform 441" o:spid="_x0000_s1211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" path="m,24v37,,150,4,222,c294,20,388,5,432,e" filled="f">
                        <v:path arrowok="t" o:connecttype="custom" o:connectlocs="0,24;222,24;432,0" o:connectangles="0,0,0"/>
                      </v:shape>
                      <v:shape id="Freeform 442" o:spid="_x0000_s1212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43" o:spid="_x0000_s1213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44" o:spid="_x0000_s1214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45" o:spid="_x0000_s1215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46" o:spid="_x0000_s1216" style="position:absolute;left:2445;top:136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">
                      <v:shape id="Freeform 447" o:spid="_x0000_s1217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" path="m,24v37,,150,4,222,c294,20,388,5,432,e" filled="f">
                        <v:path arrowok="t" o:connecttype="custom" o:connectlocs="0,24;222,24;432,0" o:connectangles="0,0,0"/>
                      </v:shape>
                      <v:shape id="Freeform 448" o:spid="_x0000_s1218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49" o:spid="_x0000_s1219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50" o:spid="_x0000_s1220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51" o:spid="_x0000_s1221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52" o:spid="_x0000_s1222" style="position:absolute;left:2445;top:1385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+kr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Z/TWP4+yacIBdPAAAA//8DAFBLAQItABQABgAIAAAAIQDb4fbL7gAAAIUBAAATAAAAAAAAAAAA&#10;AAAAAAAAAABbQ29udGVudF9UeXBlc10ueG1sUEsBAi0AFAAGAAgAAAAhAFr0LFu/AAAAFQEAAAsA&#10;AAAAAAAAAAAAAAAAHwEAAF9yZWxzLy5yZWxzUEsBAi0AFAAGAAgAAAAhABgv6SvEAAAA3QAAAA8A&#10;AAAAAAAAAAAAAAAABwIAAGRycy9kb3ducmV2LnhtbFBLBQYAAAAAAwADALcAAAD4AgAAAAA=&#10;">
                      <v:shape id="Freeform 453" o:spid="_x0000_s1223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" path="m,24v37,,150,4,222,c294,20,388,5,432,e" filled="f">
                        <v:path arrowok="t" o:connecttype="custom" o:connectlocs="0,24;222,24;432,0" o:connectangles="0,0,0"/>
                      </v:shape>
                      <v:shape id="Freeform 454" o:spid="_x0000_s1224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55" o:spid="_x0000_s1225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56" o:spid="_x0000_s1226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57" o:spid="_x0000_s1227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58" o:spid="_x0000_s1228" style="position:absolute;left:2445;top:1409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">
                      <v:shape id="Freeform 459" o:spid="_x0000_s1229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" path="m,24v37,,150,4,222,c294,20,388,5,432,e" filled="f">
                        <v:path arrowok="t" o:connecttype="custom" o:connectlocs="0,24;222,24;432,0" o:connectangles="0,0,0"/>
                      </v:shape>
                      <v:shape id="Freeform 460" o:spid="_x0000_s1230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61" o:spid="_x0000_s1231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62" o:spid="_x0000_s1232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63" o:spid="_x0000_s1233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64" o:spid="_x0000_s1234" style="position:absolute;left:2445;top:143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">
                      <v:shape id="Freeform 465" o:spid="_x0000_s1235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" path="m,24v37,,150,4,222,c294,20,388,5,432,e" filled="f">
                        <v:path arrowok="t" o:connecttype="custom" o:connectlocs="0,24;222,24;432,0" o:connectangles="0,0,0"/>
                      </v:shape>
                      <v:shape id="Freeform 466" o:spid="_x0000_s1236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67" o:spid="_x0000_s1237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68" o:spid="_x0000_s1238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69" o:spid="_x0000_s1239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70" o:spid="_x0000_s1240" style="position:absolute;left:2445;top:145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">
                      <v:shape id="Freeform 471" o:spid="_x0000_s1241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" path="m,24v37,,150,4,222,c294,20,388,5,432,e" filled="f">
                        <v:path arrowok="t" o:connecttype="custom" o:connectlocs="0,24;222,24;432,0" o:connectangles="0,0,0"/>
                      </v:shape>
                      <v:shape id="Freeform 472" o:spid="_x0000_s1242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73" o:spid="_x0000_s1243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74" o:spid="_x0000_s1244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75" o:spid="_x0000_s1245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76" o:spid="_x0000_s1246" style="position:absolute;left:2445;top:148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">
                      <v:shape id="Freeform 477" o:spid="_x0000_s1247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" path="m,24v37,,150,4,222,c294,20,388,5,432,e" filled="f">
                        <v:path arrowok="t" o:connecttype="custom" o:connectlocs="0,24;222,24;432,0" o:connectangles="0,0,0"/>
                      </v:shape>
                      <v:shape id="Freeform 478" o:spid="_x0000_s1248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79" o:spid="_x0000_s1249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80" o:spid="_x0000_s1250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81" o:spid="_x0000_s1251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shape id="Freeform 482" o:spid="_x0000_s1252" style="position:absolute;left:2445;top:1505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" path="m,24v37,,150,4,222,c294,20,388,5,432,e" filled="f">
                      <v:path arrowok="t" o:connecttype="custom" o:connectlocs="0,24;222,24;432,0" o:connectangles="0,0,0"/>
                    </v:shape>
                    <v:shape id="Freeform 483" o:spid="_x0000_s1253" style="position:absolute;left:2631;top:1509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84" o:spid="_x0000_s1254" style="position:absolute;left:2631;top:1514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85" o:spid="_x0000_s1255" style="position:absolute;left:2631;top:1518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86" o:spid="_x0000_s1256" style="position:absolute;left:2631;top:1523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87" o:spid="_x0000_s1257" style="position:absolute;left:2445;top:1529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" path="m,24v37,,150,4,222,c294,20,388,5,432,e" filled="f">
                      <v:path arrowok="t" o:connecttype="custom" o:connectlocs="0,24;222,24;432,0" o:connectangles="0,0,0"/>
                    </v:shape>
                  </v:group>
                </v:group>
              </v:group>
            </w:pict>
          </mc:Fallback>
        </mc:AlternateContent>
      </w:r>
      <w:r w:rsidR="002F3463">
        <w:rPr>
          <w:rFonts w:ascii="Times New Roman" w:hAnsi="Times New Roman" w:cstheme="minorHAnsi" w:hint="cs"/>
          <w:sz w:val="32"/>
          <w:szCs w:val="32"/>
          <w:rtl/>
        </w:rPr>
        <w:t xml:space="preserve">كتلة الماء هي : </w:t>
      </w:r>
      <w:r>
        <w:rPr>
          <w:rFonts w:ascii="Times New Roman" w:hAnsi="Times New Roman" w:cstheme="minorHAnsi" w:hint="cs"/>
          <w:sz w:val="32"/>
          <w:szCs w:val="32"/>
          <w:rtl/>
        </w:rPr>
        <w:t>. . . . . . . . . . .</w:t>
      </w:r>
      <w:r w:rsidR="002F3463">
        <w:rPr>
          <w:rFonts w:ascii="Times New Roman" w:hAnsi="Times New Roman" w:cstheme="minorHAnsi" w:hint="cs"/>
          <w:sz w:val="32"/>
          <w:szCs w:val="32"/>
          <w:rtl/>
        </w:rPr>
        <w:t xml:space="preserve"> </w:t>
      </w:r>
    </w:p>
    <w:p w14:paraId="1219D448" w14:textId="77777777" w:rsidR="002F3463" w:rsidRPr="00054C9C" w:rsidRDefault="00054C9C" w:rsidP="00054C9C">
      <w:pPr>
        <w:pStyle w:val="ListParagraph"/>
        <w:numPr>
          <w:ilvl w:val="0"/>
          <w:numId w:val="35"/>
        </w:num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m:oMath>
        <m:r>
          <w:rPr>
            <w:rFonts w:ascii="Cambria Math" w:hAnsi="Cambria Math" w:cstheme="minorHAnsi" w:hint="cs"/>
            <w:sz w:val="32"/>
            <w:szCs w:val="32"/>
            <w:rtl/>
            <w:lang w:bidi="ar-DZ"/>
          </w:rPr>
          <m:t>19.113</m:t>
        </m:r>
        <m:r>
          <w:rPr>
            <w:rFonts w:ascii="Cambria Math" w:hAnsi="Cambria Math" w:cstheme="minorHAnsi"/>
            <w:sz w:val="32"/>
            <w:szCs w:val="32"/>
            <w:lang w:bidi="ar-DZ"/>
          </w:rPr>
          <m:t>g</m:t>
        </m:r>
      </m:oMath>
      <w:r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  </w:t>
      </w:r>
      <w:r>
        <w:rPr>
          <w:rFonts w:ascii="Times New Roman" w:hAnsi="Times New Roman" w:cstheme="minorHAnsi"/>
          <w:sz w:val="32"/>
          <w:szCs w:val="32"/>
          <w:lang w:bidi="ar-DZ"/>
        </w:rPr>
        <w:t xml:space="preserve"> </w:t>
      </w:r>
      <w:r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ب.  </w:t>
      </w:r>
      <m:oMath>
        <m:r>
          <w:rPr>
            <w:rFonts w:ascii="Cambria Math" w:hAnsi="Cambria Math" w:cstheme="minorHAnsi" w:hint="cs"/>
            <w:sz w:val="32"/>
            <w:szCs w:val="32"/>
            <w:rtl/>
            <w:lang w:bidi="ar-DZ"/>
          </w:rPr>
          <m:t>191.13</m:t>
        </m:r>
        <m:r>
          <w:rPr>
            <w:rFonts w:ascii="Cambria Math" w:hAnsi="Cambria Math" w:cstheme="minorHAnsi"/>
            <w:sz w:val="32"/>
            <w:szCs w:val="32"/>
            <w:lang w:bidi="ar-DZ"/>
          </w:rPr>
          <m:t>g</m:t>
        </m:r>
      </m:oMath>
      <w:r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 </w:t>
      </w:r>
      <w:r>
        <w:rPr>
          <w:rFonts w:ascii="Times New Roman" w:hAnsi="Times New Roman" w:cstheme="minorHAnsi"/>
          <w:sz w:val="32"/>
          <w:szCs w:val="32"/>
          <w:lang w:bidi="ar-DZ"/>
        </w:rPr>
        <w:t xml:space="preserve">    </w:t>
      </w:r>
      <w:r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ج. </w:t>
      </w:r>
      <m:oMath>
        <m:r>
          <w:rPr>
            <w:rFonts w:ascii="Cambria Math" w:hAnsi="Cambria Math" w:cstheme="minorHAnsi" w:hint="cs"/>
            <w:sz w:val="32"/>
            <w:szCs w:val="32"/>
            <w:rtl/>
            <w:lang w:bidi="ar-DZ"/>
          </w:rPr>
          <m:t>365.33</m:t>
        </m:r>
        <m:r>
          <w:rPr>
            <w:rFonts w:ascii="Cambria Math" w:hAnsi="Cambria Math" w:cstheme="minorHAnsi"/>
            <w:sz w:val="32"/>
            <w:szCs w:val="32"/>
            <w:lang w:bidi="ar-DZ"/>
          </w:rPr>
          <m:t>g</m:t>
        </m:r>
      </m:oMath>
    </w:p>
    <w:p w14:paraId="03F18741" w14:textId="77777777" w:rsidR="002F3463" w:rsidRDefault="002F3463" w:rsidP="002F3463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</w:p>
    <w:p w14:paraId="63DE8BD2" w14:textId="77777777" w:rsidR="002F3463" w:rsidRDefault="00054C9C" w:rsidP="002F3463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  <w:lang w:bidi="ar-DZ"/>
        </w:rPr>
      </w:pPr>
      <w:r>
        <w:rPr>
          <w:rFonts w:ascii="Times New Roman" w:hAnsi="Times New Roman" w:cstheme="minorHAnsi" w:hint="cs"/>
          <w:sz w:val="32"/>
          <w:szCs w:val="32"/>
          <w:rtl/>
          <w:lang w:bidi="ar-DZ"/>
        </w:rPr>
        <w:t>التعليل:</w:t>
      </w:r>
    </w:p>
    <w:p w14:paraId="6BA6F4DE" w14:textId="77777777" w:rsidR="005579C6" w:rsidRDefault="00054C9C" w:rsidP="005579C6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.  .  .  .  .  .  .  .  .  .  .  .  .  .  .  .  </w:t>
      </w:r>
    </w:p>
    <w:p w14:paraId="7F0CD2F8" w14:textId="77777777" w:rsidR="005579C6" w:rsidRDefault="00E21AEF" w:rsidP="005579C6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B615F1" wp14:editId="53748B0D">
                <wp:simplePos x="0" y="0"/>
                <wp:positionH relativeFrom="column">
                  <wp:posOffset>3317433</wp:posOffset>
                </wp:positionH>
                <wp:positionV relativeFrom="paragraph">
                  <wp:posOffset>362889</wp:posOffset>
                </wp:positionV>
                <wp:extent cx="911667" cy="345136"/>
                <wp:effectExtent l="0" t="0" r="22225" b="17145"/>
                <wp:wrapNone/>
                <wp:docPr id="3270" name="Text Box 3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667" cy="3451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7D21B" w14:textId="77777777" w:rsidR="00E21AEF" w:rsidRPr="00E21AEF" w:rsidRDefault="00E21AEF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E21AEF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اقلب الورقة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615F1" id="Text Box 3270" o:spid="_x0000_s1258" type="#_x0000_t202" style="position:absolute;left:0;text-align:left;margin-left:261.2pt;margin-top:28.55pt;width:71.8pt;height:27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" fillcolor="white [3201]" strokeweight=".5pt">
                <v:textbox>
                  <w:txbxContent>
                    <w:p w14:paraId="4EF7D21B" w14:textId="77777777" w:rsidR="00E21AEF" w:rsidRPr="00E21AEF" w:rsidRDefault="00E21AEF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E21AEF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اقلب الورقة</w:t>
                      </w:r>
                    </w:p>
                  </w:txbxContent>
                </v:textbox>
              </v:shape>
            </w:pict>
          </mc:Fallback>
        </mc:AlternateContent>
      </w:r>
      <w:r w:rsidR="00054C9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.  .  .  .  .  .  .  .  .  .  .  .  .  .  .  .  </w:t>
      </w:r>
    </w:p>
    <w:p w14:paraId="2A066AB5" w14:textId="77777777" w:rsidR="005579C6" w:rsidRDefault="00C5459A" w:rsidP="005579C6">
      <w:pPr>
        <w:bidi/>
        <w:spacing w:after="0" w:line="240" w:lineRule="auto"/>
        <w:rPr>
          <w:rFonts w:ascii="Times New Roman" w:hAnsi="Times New Roman" w:cstheme="minorHAnsi"/>
          <w:b/>
          <w:bCs/>
          <w:sz w:val="32"/>
          <w:szCs w:val="32"/>
          <w:u w:val="single"/>
          <w:rtl/>
          <w:lang w:bidi="ar-DZ"/>
        </w:rPr>
      </w:pPr>
      <w:r w:rsidRPr="000519A3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  <w:lang w:bidi="ar-DZ"/>
        </w:rPr>
        <w:lastRenderedPageBreak/>
        <w:t>التمرين الثاني:</w:t>
      </w:r>
    </w:p>
    <w:p w14:paraId="533869E9" w14:textId="77777777" w:rsidR="008051D5" w:rsidRDefault="00C5459A" w:rsidP="00E21AEF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0519A3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</w:t>
      </w:r>
      <w:r w:rsidR="005579C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وجد </w:t>
      </w:r>
      <w:r w:rsidR="00C16F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فؤاد</w:t>
      </w:r>
      <w:r w:rsidR="005579C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الذي يدرس في السنة الأولى </w:t>
      </w:r>
      <w:r w:rsidR="00E21AEF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بمتوسطة حمدوش محمد، قطعة معدنية</w:t>
      </w:r>
      <w:r w:rsidR="00C16F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  <w:r w:rsidR="001F151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كما هو موضح أدناه.</w:t>
      </w:r>
      <w:r w:rsidR="00C16F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  <w:r w:rsidR="00C82360"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  <w:t xml:space="preserve">    </w:t>
      </w:r>
    </w:p>
    <w:p w14:paraId="3643E66A" w14:textId="77777777" w:rsidR="00C82360" w:rsidRPr="001F1517" w:rsidRDefault="001A20FA" w:rsidP="00C82360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9075D05" wp14:editId="6A8866D9">
                <wp:simplePos x="0" y="0"/>
                <wp:positionH relativeFrom="column">
                  <wp:posOffset>3068955</wp:posOffset>
                </wp:positionH>
                <wp:positionV relativeFrom="paragraph">
                  <wp:posOffset>95885</wp:posOffset>
                </wp:positionV>
                <wp:extent cx="3217545" cy="817245"/>
                <wp:effectExtent l="0" t="0" r="20955" b="1905"/>
                <wp:wrapNone/>
                <wp:docPr id="3626" name="Group 3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545" cy="817245"/>
                          <a:chOff x="1141095" y="702945"/>
                          <a:chExt cx="3217545" cy="817245"/>
                        </a:xfrm>
                      </wpg:grpSpPr>
                      <wps:wsp>
                        <wps:cNvPr id="3627" name="Cube 3627"/>
                        <wps:cNvSpPr/>
                        <wps:spPr>
                          <a:xfrm>
                            <a:off x="3213840" y="720090"/>
                            <a:ext cx="1144800" cy="572400"/>
                          </a:xfrm>
                          <a:prstGeom prst="cub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28" name="Group 3628"/>
                        <wpg:cNvGrpSpPr/>
                        <wpg:grpSpPr>
                          <a:xfrm>
                            <a:off x="1141095" y="702945"/>
                            <a:ext cx="1162050" cy="817245"/>
                            <a:chOff x="1026795" y="0"/>
                            <a:chExt cx="1162050" cy="817245"/>
                          </a:xfrm>
                        </wpg:grpSpPr>
                        <wpg:grpSp>
                          <wpg:cNvPr id="3629" name="Group 3629"/>
                          <wpg:cNvGrpSpPr/>
                          <wpg:grpSpPr>
                            <a:xfrm>
                              <a:off x="1026795" y="0"/>
                              <a:ext cx="1088100" cy="702945"/>
                              <a:chOff x="1026795" y="0"/>
                              <a:chExt cx="1088100" cy="702945"/>
                            </a:xfrm>
                          </wpg:grpSpPr>
                          <wpg:grpSp>
                            <wpg:cNvPr id="3630" name="Group 3630"/>
                            <wpg:cNvGrpSpPr/>
                            <wpg:grpSpPr>
                              <a:xfrm>
                                <a:off x="1026795" y="0"/>
                                <a:ext cx="1088100" cy="664950"/>
                                <a:chOff x="1026795" y="59445"/>
                                <a:chExt cx="1088100" cy="664950"/>
                              </a:xfrm>
                            </wpg:grpSpPr>
                            <wps:wsp>
                              <wps:cNvPr id="3631" name="Can 3631"/>
                              <wps:cNvSpPr/>
                              <wps:spPr>
                                <a:xfrm>
                                  <a:off x="1483995" y="226695"/>
                                  <a:ext cx="324000" cy="432000"/>
                                </a:xfrm>
                                <a:prstGeom prst="can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2" name="Can 3632"/>
                              <wps:cNvSpPr/>
                              <wps:spPr>
                                <a:xfrm>
                                  <a:off x="1826895" y="340995"/>
                                  <a:ext cx="288000" cy="324000"/>
                                </a:xfrm>
                                <a:prstGeom prst="can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3633" name="Group 3633"/>
                              <wpg:cNvGrpSpPr/>
                              <wpg:grpSpPr>
                                <a:xfrm>
                                  <a:off x="1026795" y="59445"/>
                                  <a:ext cx="986400" cy="664950"/>
                                  <a:chOff x="1026795" y="59445"/>
                                  <a:chExt cx="986400" cy="664950"/>
                                </a:xfrm>
                              </wpg:grpSpPr>
                              <wps:wsp>
                                <wps:cNvPr id="3634" name="Can 3634"/>
                                <wps:cNvSpPr/>
                                <wps:spPr>
                                  <a:xfrm>
                                    <a:off x="1026795" y="112395"/>
                                    <a:ext cx="432000" cy="612000"/>
                                  </a:xfrm>
                                  <a:prstGeom prst="ca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35" name="Oval 3635"/>
                                <wps:cNvSpPr/>
                                <wps:spPr>
                                  <a:xfrm>
                                    <a:off x="1202445" y="59445"/>
                                    <a:ext cx="72000" cy="72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solidFill>
                                      <a:sysClr val="windowText" lastClr="000000">
                                        <a:shade val="50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36" name="Oval 3636"/>
                                <wps:cNvSpPr/>
                                <wps:spPr>
                                  <a:xfrm>
                                    <a:off x="1617345" y="173745"/>
                                    <a:ext cx="72000" cy="72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solidFill>
                                      <a:sysClr val="windowText" lastClr="000000">
                                        <a:shade val="50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37" name="Oval 3637"/>
                                <wps:cNvSpPr/>
                                <wps:spPr>
                                  <a:xfrm>
                                    <a:off x="1941195" y="288045"/>
                                    <a:ext cx="72000" cy="72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solidFill>
                                      <a:sysClr val="windowText" lastClr="000000">
                                        <a:shade val="50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3638" name="Text Box 3638"/>
                            <wps:cNvSpPr txBox="1"/>
                            <wps:spPr>
                              <a:xfrm>
                                <a:off x="1026795" y="226695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94BE94E" w14:textId="77777777" w:rsidR="001A20FA" w:rsidRPr="001F1517" w:rsidRDefault="001A20FA" w:rsidP="001A20FA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1F151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150 </w:t>
                                  </w:r>
                                  <w:r w:rsidRPr="001F151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39" name="Text Box 3639"/>
                            <wps:cNvSpPr txBox="1"/>
                            <wps:spPr>
                              <a:xfrm>
                                <a:off x="1388745" y="245745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058E53C" w14:textId="77777777" w:rsidR="001A20FA" w:rsidRPr="001F1517" w:rsidRDefault="001A20FA" w:rsidP="001A20FA">
                                  <w:pPr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1F151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50 </w:t>
                                  </w:r>
                                  <w:r w:rsidRPr="001F151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40" name="Text Box 3640"/>
                          <wps:cNvSpPr txBox="1"/>
                          <wps:spPr>
                            <a:xfrm>
                              <a:off x="1756845" y="360045"/>
                              <a:ext cx="432000" cy="457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1C9E7AA" w14:textId="77777777" w:rsidR="001A20FA" w:rsidRPr="001F1517" w:rsidRDefault="001A20FA" w:rsidP="001A20FA">
                                <w:pPr>
                                  <w:spacing w:after="0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bidi="ar-DZ"/>
                                  </w:rPr>
                                  <w:t>16g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9075D05" id="Group 3626" o:spid="_x0000_s1259" style="position:absolute;left:0;text-align:left;margin-left:241.65pt;margin-top:7.55pt;width:253.35pt;height:64.35pt;z-index:251665408;mso-width-relative:margin" coordorigin="11410,7029" coordsize="32175,8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">
                <v:shape id="Cube 3627" o:spid="_x0000_s1260" type="#_x0000_t16" style="position:absolute;left:32138;top:7200;width:11448;height:5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" fillcolor="window" strokecolor="windowText" strokeweight="1pt"/>
                <v:group id="Group 3628" o:spid="_x0000_s1261" style="position:absolute;left:11410;top:7029;width:11621;height:8172" coordorigin="10267" coordsize="11620,8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">
                  <v:group id="Group 3629" o:spid="_x0000_s1262" style="position:absolute;left:10267;width:10881;height:7029" coordorigin="10267" coordsize="10881,7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">
                    <v:group id="Group 3630" o:spid="_x0000_s1263" style="position:absolute;left:10267;width:10881;height:6649" coordorigin="10267,594" coordsize="10881,6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">
                      <v:shapetype id="_x0000_t22" coordsize="21600,21600" o:spt="22" adj="5400" path="m10800,qx0@1l0@2qy10800,21600,21600@2l21600@1qy10800,xem0@1qy10800@0,21600@1nfe">
                        <v:formulas>
                          <v:f eqn="val #0"/>
                          <v:f eqn="prod #0 1 2"/>
                          <v:f eqn="sum height 0 @1"/>
                        </v:formulas>
                        <v:path o:extrusionok="f" gradientshapeok="t" o:connecttype="custom" o:connectlocs="10800,@0;10800,0;0,10800;10800,21600;21600,10800" o:connectangles="270,270,180,90,0" textboxrect="0,@0,21600,@2"/>
                        <v:handles>
                          <v:h position="center,#0" yrange="0,10800"/>
                        </v:handles>
                        <o:complex v:ext="view"/>
                      </v:shapetype>
                      <v:shape id="Can 3631" o:spid="_x0000_s1264" type="#_x0000_t22" style="position:absolute;left:14839;top:2266;width:324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" adj="4050" fillcolor="window" strokecolor="windowText" strokeweight="1pt">
                        <v:stroke joinstyle="miter"/>
                      </v:shape>
                      <v:shape id="Can 3632" o:spid="_x0000_s1265" type="#_x0000_t22" style="position:absolute;left:18268;top:3409;width:288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" adj="4800" fillcolor="window" strokecolor="windowText" strokeweight="1pt">
                        <v:stroke joinstyle="miter"/>
                      </v:shape>
                      <v:group id="Group 3633" o:spid="_x0000_s1266" style="position:absolute;left:10267;top:594;width:9864;height:6649" coordorigin="10267,594" coordsize="9864,6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nn5xQAAAN0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">
                        <v:shape id="Can 3634" o:spid="_x0000_s1267" type="#_x0000_t22" style="position:absolute;left:10267;top:1123;width:4320;height:6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" adj="3812" fillcolor="window" strokecolor="windowText" strokeweight="1pt">
                          <v:stroke joinstyle="miter"/>
                        </v:shape>
                        <v:oval id="Oval 3635" o:spid="_x0000_s1268" style="position:absolute;left:12024;top:594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" fillcolor="windowText" strokeweight="1pt">
                          <v:stroke joinstyle="miter"/>
                        </v:oval>
                        <v:oval id="Oval 3636" o:spid="_x0000_s1269" style="position:absolute;left:16173;top:1737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" fillcolor="windowText" strokeweight="1pt">
                          <v:stroke joinstyle="miter"/>
                        </v:oval>
                        <v:oval id="Oval 3637" o:spid="_x0000_s1270" style="position:absolute;left:19411;top:288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" fillcolor="windowText" strokeweight="1pt">
                          <v:stroke joinstyle="miter"/>
                        </v:oval>
                      </v:group>
                    </v:group>
                    <v:shape id="Text Box 3638" o:spid="_x0000_s1271" type="#_x0000_t202" style="position:absolute;left:10267;top:2266;width:457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" filled="f" stroked="f" strokeweight=".5pt">
                      <v:textbox>
                        <w:txbxContent>
                          <w:p w14:paraId="194BE94E" w14:textId="77777777" w:rsidR="001A20FA" w:rsidRPr="001F1517" w:rsidRDefault="001A20FA" w:rsidP="001A20F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 w:rsidRPr="001F1517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150 </w:t>
                            </w:r>
                            <w:r w:rsidRPr="001F1517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g</w:t>
                            </w:r>
                          </w:p>
                        </w:txbxContent>
                      </v:textbox>
                    </v:shape>
                    <v:shape id="Text Box 3639" o:spid="_x0000_s1272" type="#_x0000_t202" style="position:absolute;left:13887;top:2457;width:457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" filled="f" stroked="f" strokeweight=".5pt">
                      <v:textbox>
                        <w:txbxContent>
                          <w:p w14:paraId="5058E53C" w14:textId="77777777" w:rsidR="001A20FA" w:rsidRPr="001F1517" w:rsidRDefault="001A20FA" w:rsidP="001A20FA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 w:rsidRPr="001F1517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50 </w:t>
                            </w:r>
                            <w:r w:rsidRPr="001F1517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v:group>
                  <v:shape id="Text Box 3640" o:spid="_x0000_s1273" type="#_x0000_t202" style="position:absolute;left:17568;top:3600;width:4320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" filled="f" stroked="f" strokeweight=".5pt">
                    <v:textbox>
                      <w:txbxContent>
                        <w:p w14:paraId="41C9E7AA" w14:textId="77777777" w:rsidR="001A20FA" w:rsidRPr="001F1517" w:rsidRDefault="001A20FA" w:rsidP="001A20FA">
                          <w:pPr>
                            <w:spacing w:after="0"/>
                            <w:rPr>
                              <w:rFonts w:asciiTheme="majorBidi" w:hAnsiTheme="majorBidi" w:cstheme="majorBidi"/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lang w:bidi="ar-DZ"/>
                            </w:rPr>
                            <w:t>16g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DE9177" wp14:editId="2E7F34A9">
                <wp:simplePos x="0" y="0"/>
                <wp:positionH relativeFrom="column">
                  <wp:posOffset>2859405</wp:posOffset>
                </wp:positionH>
                <wp:positionV relativeFrom="paragraph">
                  <wp:posOffset>229235</wp:posOffset>
                </wp:positionV>
                <wp:extent cx="3769995" cy="1404000"/>
                <wp:effectExtent l="0" t="0" r="1905" b="5715"/>
                <wp:wrapNone/>
                <wp:docPr id="3622" name="Text Box 3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9995" cy="140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6DD91" w14:textId="77777777" w:rsidR="001A20FA" w:rsidRDefault="001A20F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8C7BC7" wp14:editId="5B756A7E">
                                  <wp:extent cx="3375660" cy="1616710"/>
                                  <wp:effectExtent l="0" t="0" r="0" b="2540"/>
                                  <wp:docPr id="3621" name="Picture 362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21" name="Picture 3621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75660" cy="1616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E9177" id="Text Box 3622" o:spid="_x0000_s1274" type="#_x0000_t202" style="position:absolute;left:0;text-align:left;margin-left:225.15pt;margin-top:18.05pt;width:296.85pt;height:11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" fillcolor="white [3201]" stroked="f" strokeweight=".5pt">
                <v:textbox>
                  <w:txbxContent>
                    <w:p w14:paraId="3656DD91" w14:textId="77777777" w:rsidR="001A20FA" w:rsidRDefault="001A20F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F8C7BC7" wp14:editId="5B756A7E">
                            <wp:extent cx="3375660" cy="1616710"/>
                            <wp:effectExtent l="0" t="0" r="0" b="2540"/>
                            <wp:docPr id="3621" name="Picture 362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21" name="Picture 3621"/>
                                    <pic:cNvPicPr/>
                                  </pic:nvPicPr>
                                  <pic:blipFill>
                                    <a:blip r:embed="rId10" cstate="print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75660" cy="1616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5EB3105" w14:textId="77777777" w:rsidR="008051D5" w:rsidRDefault="001A20FA" w:rsidP="008051D5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113F43C" wp14:editId="558D8E84">
                <wp:simplePos x="0" y="0"/>
                <wp:positionH relativeFrom="column">
                  <wp:posOffset>226060</wp:posOffset>
                </wp:positionH>
                <wp:positionV relativeFrom="paragraph">
                  <wp:posOffset>120015</wp:posOffset>
                </wp:positionV>
                <wp:extent cx="2286000" cy="1019175"/>
                <wp:effectExtent l="0" t="0" r="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1019175"/>
                          <a:chOff x="798195" y="826770"/>
                          <a:chExt cx="2286000" cy="1019175"/>
                        </a:xfrm>
                      </wpg:grpSpPr>
                      <wpg:grpSp>
                        <wpg:cNvPr id="40" name="Group 40"/>
                        <wpg:cNvGrpSpPr/>
                        <wpg:grpSpPr>
                          <a:xfrm>
                            <a:off x="798195" y="826770"/>
                            <a:ext cx="1257300" cy="685800"/>
                            <a:chOff x="683895" y="1055370"/>
                            <a:chExt cx="1257300" cy="685800"/>
                          </a:xfrm>
                        </wpg:grpSpPr>
                        <wps:wsp>
                          <wps:cNvPr id="41" name="Cube 41"/>
                          <wps:cNvSpPr/>
                          <wps:spPr>
                            <a:xfrm>
                              <a:off x="683895" y="1055370"/>
                              <a:ext cx="1143000" cy="571500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Straight Arrow Connector 42"/>
                          <wps:cNvCnPr/>
                          <wps:spPr>
                            <a:xfrm>
                              <a:off x="683895" y="1741170"/>
                              <a:ext cx="1028700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triangle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Straight Arrow Connector 43"/>
                          <wps:cNvCnPr/>
                          <wps:spPr>
                            <a:xfrm flipV="1">
                              <a:off x="1712595" y="1512570"/>
                              <a:ext cx="228600" cy="22860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triangle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44" name="Straight Arrow Connector 44"/>
                          <wps:cNvCnPr/>
                          <wps:spPr>
                            <a:xfrm>
                              <a:off x="1941195" y="1055370"/>
                              <a:ext cx="0" cy="43200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triangle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45" name="Text Box 45"/>
                        <wps:cNvSpPr txBox="1"/>
                        <wps:spPr>
                          <a:xfrm>
                            <a:off x="912495" y="1503045"/>
                            <a:ext cx="9144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4818D636" w14:textId="77777777" w:rsidR="00C82360" w:rsidRPr="00855B9C" w:rsidRDefault="00C82360" w:rsidP="00C82360">
                              <w:pP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theme="majorBidi"/>
                                      <w:sz w:val="28"/>
                                      <w:szCs w:val="28"/>
                                    </w:rPr>
                                    <m:t>L=8 cm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1960245" y="1274445"/>
                            <a:ext cx="9144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2720C2A5" w14:textId="77777777" w:rsidR="00C82360" w:rsidRPr="00855B9C" w:rsidRDefault="00C82360" w:rsidP="00C82360">
                              <w:pP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 w:cstheme="majorBidi"/>
                                      <w:sz w:val="28"/>
                                      <w:szCs w:val="28"/>
                                    </w:rPr>
                                    <m:t>l=</m:t>
                                  </m:r>
                                  <m:r>
                                    <w:rPr>
                                      <w:rFonts w:ascii="Cambria Math" w:hAnsi="Cambria Math" w:cstheme="majorBidi"/>
                                      <w:sz w:val="28"/>
                                      <w:szCs w:val="28"/>
                                    </w:rPr>
                                    <m:t>5 cm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47"/>
                        <wps:cNvSpPr txBox="1"/>
                        <wps:spPr>
                          <a:xfrm>
                            <a:off x="2093595" y="931545"/>
                            <a:ext cx="9906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08D0F3A" w14:textId="77777777" w:rsidR="00C82360" w:rsidRPr="00855B9C" w:rsidRDefault="00C82360" w:rsidP="00C82360">
                              <w:pP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theme="majorBidi"/>
                                      <w:sz w:val="28"/>
                                      <w:szCs w:val="28"/>
                                    </w:rPr>
                                    <m:t>h=2 cm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13F43C" id="Group 35" o:spid="_x0000_s1275" style="position:absolute;left:0;text-align:left;margin-left:17.8pt;margin-top:9.45pt;width:180pt;height:80.25pt;z-index:251658240" coordorigin="7981,8267" coordsize="22860,10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">
                <v:group id="Group 40" o:spid="_x0000_s1276" style="position:absolute;left:7981;top:8267;width:12573;height:6858" coordorigin="6838,10553" coordsize="12573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Cube 41" o:spid="_x0000_s1277" type="#_x0000_t16" style="position:absolute;left:6838;top:10553;width:11430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" fillcolor="window" strokecolor="windowText" strokeweight="1pt"/>
                  <v:shape id="Straight Arrow Connector 42" o:spid="_x0000_s1278" type="#_x0000_t32" style="position:absolute;left:6838;top:17411;width:102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" strokecolor="windowText" strokeweight=".5pt">
                    <v:stroke startarrow="block" endarrow="block" joinstyle="miter"/>
                  </v:shape>
                  <v:shape id="Straight Arrow Connector 43" o:spid="_x0000_s1279" type="#_x0000_t32" style="position:absolute;left:17125;top:15125;width:2286;height:22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" strokecolor="windowText" strokeweight=".5pt">
                    <v:stroke startarrow="block" endarrow="block" joinstyle="miter"/>
                  </v:shape>
                  <v:shape id="Straight Arrow Connector 44" o:spid="_x0000_s1280" type="#_x0000_t32" style="position:absolute;left:19411;top:10553;width:0;height:4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" strokecolor="windowText" strokeweight=".5pt">
                    <v:stroke startarrow="block" endarrow="block" joinstyle="miter"/>
                  </v:shape>
                </v:group>
                <v:shape id="Text Box 45" o:spid="_x0000_s1281" type="#_x0000_t202" style="position:absolute;left:9124;top:15030;width:914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14:paraId="4818D636" w14:textId="77777777" w:rsidR="00C82360" w:rsidRPr="00855B9C" w:rsidRDefault="00C82360" w:rsidP="00C82360">
                        <w:pPr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theme="majorBidi"/>
                                <w:sz w:val="28"/>
                                <w:szCs w:val="28"/>
                              </w:rPr>
                              <m:t>L=8 cm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6" o:spid="_x0000_s1282" type="#_x0000_t202" style="position:absolute;left:19602;top:12744;width:914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<v:textbox>
                    <w:txbxContent>
                      <w:p w14:paraId="2720C2A5" w14:textId="77777777" w:rsidR="00C82360" w:rsidRPr="00855B9C" w:rsidRDefault="00C82360" w:rsidP="00C82360">
                        <w:pPr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theme="majorBidi"/>
                                <w:sz w:val="28"/>
                                <w:szCs w:val="28"/>
                              </w:rPr>
                              <m:t>l=</m:t>
                            </m:r>
                            <m:r>
                              <w:rPr>
                                <w:rFonts w:ascii="Cambria Math" w:hAnsi="Cambria Math" w:cstheme="majorBidi"/>
                                <w:sz w:val="28"/>
                                <w:szCs w:val="28"/>
                              </w:rPr>
                              <m:t>5 cm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7" o:spid="_x0000_s1283" type="#_x0000_t202" style="position:absolute;left:20935;top:9315;width:990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<v:textbox>
                    <w:txbxContent>
                      <w:p w14:paraId="308D0F3A" w14:textId="77777777" w:rsidR="00C82360" w:rsidRPr="00855B9C" w:rsidRDefault="00C82360" w:rsidP="00C82360">
                        <w:pPr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theme="majorBidi"/>
                                <w:sz w:val="28"/>
                                <w:szCs w:val="28"/>
                              </w:rPr>
                              <m:t>h=2 cm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14:paraId="0AC475B8" w14:textId="77777777" w:rsidR="008051D5" w:rsidRDefault="008051D5" w:rsidP="008051D5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</w:p>
    <w:p w14:paraId="2DE4D2B6" w14:textId="77777777" w:rsidR="00C82360" w:rsidRDefault="00C82360" w:rsidP="00C82360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3E7452CE" w14:textId="77777777" w:rsidR="001A20FA" w:rsidRDefault="001A20FA" w:rsidP="001A20F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0F9975A4" w14:textId="77777777" w:rsidR="001A20FA" w:rsidRDefault="001A20FA" w:rsidP="001A20FA">
      <w:pPr>
        <w:bidi/>
        <w:spacing w:before="240"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A14D4C" wp14:editId="711F334C">
                <wp:simplePos x="0" y="0"/>
                <wp:positionH relativeFrom="column">
                  <wp:posOffset>457200</wp:posOffset>
                </wp:positionH>
                <wp:positionV relativeFrom="paragraph">
                  <wp:posOffset>22860</wp:posOffset>
                </wp:positionV>
                <wp:extent cx="1141095" cy="342900"/>
                <wp:effectExtent l="0" t="0" r="20955" b="19050"/>
                <wp:wrapNone/>
                <wp:docPr id="3642" name="Text Box 3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09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94EDDB" w14:textId="77777777" w:rsidR="001A20FA" w:rsidRPr="001A20FA" w:rsidRDefault="001A20FA" w:rsidP="001A20F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A20F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1A20F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A14D4C" id="Text Box 3642" o:spid="_x0000_s1284" type="#_x0000_t202" style="position:absolute;left:0;text-align:left;margin-left:36pt;margin-top:1.8pt;width:89.85pt;height:2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" filled="f" strokecolor="black [3213]" strokeweight=".5pt">
                <v:textbox>
                  <w:txbxContent>
                    <w:p w14:paraId="1794EDDB" w14:textId="77777777" w:rsidR="001A20FA" w:rsidRPr="001A20FA" w:rsidRDefault="001A20FA" w:rsidP="001A20FA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1A20FA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الوثيقة (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1A20FA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FFF0E1" wp14:editId="79C8D4C1">
                <wp:simplePos x="0" y="0"/>
                <wp:positionH relativeFrom="column">
                  <wp:posOffset>3773805</wp:posOffset>
                </wp:positionH>
                <wp:positionV relativeFrom="paragraph">
                  <wp:posOffset>24765</wp:posOffset>
                </wp:positionV>
                <wp:extent cx="1141095" cy="342900"/>
                <wp:effectExtent l="0" t="0" r="20955" b="19050"/>
                <wp:wrapNone/>
                <wp:docPr id="3641" name="Text Box 3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09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F8BC6" w14:textId="77777777" w:rsidR="001A20FA" w:rsidRPr="001A20FA" w:rsidRDefault="001A20FA" w:rsidP="001A20F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A20F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FFF0E1" id="Text Box 3641" o:spid="_x0000_s1285" type="#_x0000_t202" style="position:absolute;left:0;text-align:left;margin-left:297.15pt;margin-top:1.95pt;width:89.85pt;height:27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" filled="f" strokecolor="black [3213]" strokeweight=".5pt">
                <v:textbox>
                  <w:txbxContent>
                    <w:p w14:paraId="06AF8BC6" w14:textId="77777777" w:rsidR="001A20FA" w:rsidRPr="001A20FA" w:rsidRDefault="001A20FA" w:rsidP="001A20FA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1A20FA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الوثيقة (1)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     </w:t>
      </w:r>
    </w:p>
    <w:p w14:paraId="0D42CF07" w14:textId="77777777" w:rsidR="00C16FC7" w:rsidRDefault="00C16FC7" w:rsidP="00C16FC7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غير أنّه لم يستطع الجزم حول متدة صنع القطعة المعدنية هل هي من  النحاس أو الحديد أو الألمنيوم.</w:t>
      </w:r>
    </w:p>
    <w:p w14:paraId="570CE6BB" w14:textId="77777777" w:rsidR="00E21AEF" w:rsidRDefault="00E21AEF" w:rsidP="00E21AEF">
      <w:pPr>
        <w:pStyle w:val="ListParagraph"/>
        <w:numPr>
          <w:ilvl w:val="0"/>
          <w:numId w:val="3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 w:bidi="ar-DZ"/>
        </w:rPr>
      </w:pPr>
      <w:r w:rsidRPr="00E21AEF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ماهو شكل القطعة المعدنية؟</w:t>
      </w:r>
    </w:p>
    <w:p w14:paraId="24FC6DB3" w14:textId="77777777" w:rsidR="00E21AEF" w:rsidRPr="00E21AEF" w:rsidRDefault="00E21AEF" w:rsidP="00E21AEF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 w:bidi="ar-DZ"/>
        </w:rPr>
      </w:pPr>
      <w:r w:rsidRPr="00E21AEF"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 w:bidi="ar-DZ"/>
        </w:rPr>
        <w:t xml:space="preserve">.  .  .  .  .  .  .  .  .  .  .  .  .  .  .  .  .  .  .  .  .  .  .  .  .  .  .  .  .  .  .  .  .  . </w:t>
      </w:r>
    </w:p>
    <w:p w14:paraId="030936BC" w14:textId="77777777" w:rsidR="00C16FC7" w:rsidRPr="001A20FA" w:rsidRDefault="001F1517" w:rsidP="001A20FA">
      <w:pPr>
        <w:pStyle w:val="ListParagraph"/>
        <w:numPr>
          <w:ilvl w:val="0"/>
          <w:numId w:val="3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1A20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بالإعتماد على الوثيقة (1) </w:t>
      </w:r>
      <w:r w:rsidR="00C16FC7" w:rsidRPr="001A20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ماهي كتلة القطعة المعدنية؟</w:t>
      </w:r>
    </w:p>
    <w:p w14:paraId="13858172" w14:textId="77777777" w:rsidR="00C16FC7" w:rsidRDefault="001A20FA" w:rsidP="00C16FC7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.  .  .  .  .  .  .  .  .  .  .  .  .  .  .  .  .  .  .  .  .  .  .  .  .  .  .  .  .  .  .  .  .  . </w:t>
      </w:r>
    </w:p>
    <w:p w14:paraId="03C3C045" w14:textId="77777777" w:rsidR="001A20FA" w:rsidRDefault="001A20FA" w:rsidP="001A20F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.  .  .  .  .  .  .  .  .  .  .  .  .  .  .  .  .  .  .  .  .  .  .  .  .  .  .  .  .  .  .  .  .  . </w:t>
      </w:r>
    </w:p>
    <w:p w14:paraId="07B3D6FC" w14:textId="77777777" w:rsidR="00C16FC7" w:rsidRPr="001A20FA" w:rsidRDefault="001F1517" w:rsidP="001A20FA">
      <w:pPr>
        <w:pStyle w:val="ListParagraph"/>
        <w:numPr>
          <w:ilvl w:val="0"/>
          <w:numId w:val="3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1A20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 xml:space="preserve">بالإعتماد على الوثيقة (2) </w:t>
      </w:r>
      <w:r w:rsidR="00C16FC7" w:rsidRPr="001A20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أحسب حجم القطعة المعدنية؟</w:t>
      </w:r>
    </w:p>
    <w:p w14:paraId="194B32B4" w14:textId="77777777" w:rsidR="00C16FC7" w:rsidRDefault="001A20FA" w:rsidP="00C16FC7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.  .  .  .  .  .  .  .  .  .  .  .  .  .  .  .  .  .  .  .  .  .  .  .  .  .  .  .  .  .  .  .  .  . </w:t>
      </w:r>
    </w:p>
    <w:p w14:paraId="74E4DCDC" w14:textId="77777777" w:rsidR="00C16FC7" w:rsidRDefault="001A20FA" w:rsidP="00C16FC7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.  .  .  .  .  .  .  .  .  .  .  .  .  .  .  .  .  .  .  .  .  .  .  .  .  .  .  .  .  .  .  .  .  . </w:t>
      </w:r>
    </w:p>
    <w:p w14:paraId="0AF9C9FA" w14:textId="77777777" w:rsidR="00C16FC7" w:rsidRPr="001A20FA" w:rsidRDefault="00C16FC7" w:rsidP="001A20FA">
      <w:pPr>
        <w:pStyle w:val="ListParagraph"/>
        <w:numPr>
          <w:ilvl w:val="0"/>
          <w:numId w:val="3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1A20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أحسب الكتلة الحجمية للقطعة المعدنية؟</w:t>
      </w:r>
    </w:p>
    <w:p w14:paraId="2BC63E95" w14:textId="77777777" w:rsidR="001A20FA" w:rsidRDefault="001A20FA" w:rsidP="001A20F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.  .  .  .  .  .  .  .  .  .  .  .  .  .  .  .  .  .  .  .  .  .  .  .  .  .  .  .  .  .  .  .  .  . </w:t>
      </w:r>
    </w:p>
    <w:p w14:paraId="6F5BADE5" w14:textId="77777777" w:rsidR="001A20FA" w:rsidRDefault="001A20FA" w:rsidP="001A20F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.  .  .  .  .  .  .  .  .  .  .  .  .  .  .  .  .  .  .  .  .  .  .  .  .  .  .  .  .  .  .  .  .  . </w:t>
      </w:r>
    </w:p>
    <w:p w14:paraId="2B2B2D3E" w14:textId="77777777" w:rsidR="00C16FC7" w:rsidRPr="001A20FA" w:rsidRDefault="00C16FC7" w:rsidP="001A20FA">
      <w:pPr>
        <w:pStyle w:val="ListParagraph"/>
        <w:numPr>
          <w:ilvl w:val="0"/>
          <w:numId w:val="3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1A20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من أي مادة صنعت القطعة المعدنية؟ مع التعليل؟</w:t>
      </w:r>
    </w:p>
    <w:p w14:paraId="32737186" w14:textId="77777777" w:rsidR="001A20FA" w:rsidRDefault="001A20FA" w:rsidP="001A20F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.  .  .  .  .  .  .  .  .  .  .  .  .  .  .  .  .  .  .  .  .  .  .  .  .  .  .  .  .  .  .  .  .  . </w:t>
      </w:r>
    </w:p>
    <w:p w14:paraId="11D6FEE5" w14:textId="77777777" w:rsidR="00C16FC7" w:rsidRDefault="001A20FA" w:rsidP="00C16FC7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.  .  .  .  .  .  .  .  .  .  .  .  .  .  .  .  .  .  .  .  .  .  .  .  .  .  .  .  .  .  .  .  .  . </w:t>
      </w:r>
    </w:p>
    <w:p w14:paraId="7FFD492A" w14:textId="77777777" w:rsidR="001A20FA" w:rsidRDefault="001A20FA" w:rsidP="001A20F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علما أن:</w:t>
      </w:r>
    </w:p>
    <w:tbl>
      <w:tblPr>
        <w:tblStyle w:val="TableGrid"/>
        <w:bidiVisual/>
        <w:tblW w:w="0" w:type="auto"/>
        <w:tblInd w:w="-425" w:type="dxa"/>
        <w:tblLook w:val="04A0" w:firstRow="1" w:lastRow="0" w:firstColumn="1" w:lastColumn="0" w:noHBand="0" w:noVBand="1"/>
      </w:tblPr>
      <w:tblGrid>
        <w:gridCol w:w="3420"/>
        <w:gridCol w:w="2340"/>
        <w:gridCol w:w="2520"/>
        <w:gridCol w:w="2340"/>
      </w:tblGrid>
      <w:tr w:rsidR="00C16FC7" w14:paraId="67850F96" w14:textId="77777777" w:rsidTr="00ED72B7">
        <w:tc>
          <w:tcPr>
            <w:tcW w:w="3420" w:type="dxa"/>
          </w:tcPr>
          <w:p w14:paraId="32ECD661" w14:textId="77777777" w:rsidR="00C16FC7" w:rsidRDefault="00C16FC7" w:rsidP="00C16FC7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  <w:lang w:bidi="ar-DZ"/>
              </w:rPr>
              <w:t xml:space="preserve">المادة </w:t>
            </w:r>
          </w:p>
        </w:tc>
        <w:tc>
          <w:tcPr>
            <w:tcW w:w="2340" w:type="dxa"/>
          </w:tcPr>
          <w:p w14:paraId="42E92679" w14:textId="77777777" w:rsidR="00C16FC7" w:rsidRDefault="00C16FC7" w:rsidP="00ED72B7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  <w:lang w:bidi="ar-DZ"/>
              </w:rPr>
              <w:t>النحاس</w:t>
            </w:r>
          </w:p>
        </w:tc>
        <w:tc>
          <w:tcPr>
            <w:tcW w:w="2520" w:type="dxa"/>
          </w:tcPr>
          <w:p w14:paraId="0575C4A1" w14:textId="77777777" w:rsidR="00C16FC7" w:rsidRDefault="00C16FC7" w:rsidP="00ED72B7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  <w:lang w:bidi="ar-DZ"/>
              </w:rPr>
              <w:t>الحديد</w:t>
            </w:r>
          </w:p>
        </w:tc>
        <w:tc>
          <w:tcPr>
            <w:tcW w:w="2340" w:type="dxa"/>
          </w:tcPr>
          <w:p w14:paraId="120511B5" w14:textId="77777777" w:rsidR="00C16FC7" w:rsidRDefault="00C16FC7" w:rsidP="00ED72B7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  <w:lang w:bidi="ar-DZ"/>
              </w:rPr>
              <w:t>الألمنيوم</w:t>
            </w:r>
          </w:p>
        </w:tc>
      </w:tr>
      <w:tr w:rsidR="00C16FC7" w14:paraId="5935C719" w14:textId="77777777" w:rsidTr="00ED72B7">
        <w:tc>
          <w:tcPr>
            <w:tcW w:w="3420" w:type="dxa"/>
          </w:tcPr>
          <w:p w14:paraId="76B3EE97" w14:textId="77777777" w:rsidR="00C16FC7" w:rsidRDefault="00C16FC7" w:rsidP="00ED72B7">
            <w:pPr>
              <w:bidi/>
              <w:rPr>
                <w:rFonts w:ascii="Times New Roman" w:hAnsi="Times New Roman" w:cstheme="minorHAnsi"/>
                <w:sz w:val="32"/>
                <w:szCs w:val="32"/>
                <w:lang w:bidi="ar-DZ"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  <w:lang w:bidi="ar-DZ"/>
              </w:rPr>
              <w:t>الكتلة الحجمية</w:t>
            </w:r>
            <w:r w:rsidR="00ED72B7">
              <w:rPr>
                <w:rFonts w:ascii="Times New Roman" w:hAnsi="Times New Roman" w:cstheme="minorHAnsi" w:hint="cs"/>
                <w:sz w:val="32"/>
                <w:szCs w:val="32"/>
                <w:rtl/>
                <w:lang w:bidi="ar-DZ"/>
              </w:rPr>
              <w:t xml:space="preserve"> </w:t>
            </w:r>
            <m:oMath>
              <m:r>
                <w:rPr>
                  <w:rFonts w:ascii="Cambria Math" w:hAnsi="Cambria Math" w:cs="Cambria Math" w:hint="cs"/>
                  <w:sz w:val="32"/>
                  <w:szCs w:val="32"/>
                  <w:rtl/>
                  <w:lang w:bidi="ar-DZ"/>
                </w:rPr>
                <m:t>ρ</m:t>
              </m:r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 xml:space="preserve"> (</m:t>
              </m:r>
              <m:f>
                <m:fPr>
                  <m:type m:val="lin"/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32"/>
                          <w:szCs w:val="32"/>
                          <w:lang w:bidi="ar-DZ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32"/>
                          <w:szCs w:val="32"/>
                          <w:lang w:bidi="ar-DZ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32"/>
                          <w:szCs w:val="32"/>
                          <w:lang w:bidi="ar-DZ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>)</m:t>
              </m:r>
            </m:oMath>
          </w:p>
        </w:tc>
        <w:tc>
          <w:tcPr>
            <w:tcW w:w="2340" w:type="dxa"/>
          </w:tcPr>
          <w:p w14:paraId="6FD515C8" w14:textId="77777777" w:rsidR="00C16FC7" w:rsidRDefault="00C16FC7" w:rsidP="00ED72B7">
            <w:pPr>
              <w:jc w:val="center"/>
              <w:rPr>
                <w:rFonts w:ascii="Times New Roman" w:hAnsi="Times New Roman" w:cstheme="minorHAnsi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  <w:lang w:bidi="ar-DZ"/>
              </w:rPr>
              <w:t>8.9</w:t>
            </w:r>
            <w:r w:rsidR="00ED72B7">
              <w:rPr>
                <w:rFonts w:ascii="Times New Roman" w:hAnsi="Times New Roman" w:cstheme="minorHAnsi"/>
                <w:sz w:val="32"/>
                <w:szCs w:val="32"/>
                <w:lang w:bidi="ar-DZ"/>
              </w:rPr>
              <w:t xml:space="preserve"> </w:t>
            </w:r>
            <m:oMath>
              <m:f>
                <m:fPr>
                  <m:type m:val="lin"/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 xml:space="preserve">  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32"/>
                          <w:szCs w:val="32"/>
                          <w:lang w:bidi="ar-DZ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32"/>
                          <w:szCs w:val="32"/>
                          <w:lang w:bidi="ar-DZ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32"/>
                          <w:szCs w:val="32"/>
                          <w:lang w:bidi="ar-DZ"/>
                        </w:rPr>
                        <m:t>3</m:t>
                      </m:r>
                    </m:sup>
                  </m:sSup>
                </m:den>
              </m:f>
            </m:oMath>
          </w:p>
        </w:tc>
        <w:tc>
          <w:tcPr>
            <w:tcW w:w="2520" w:type="dxa"/>
          </w:tcPr>
          <w:p w14:paraId="5CB18E78" w14:textId="77777777" w:rsidR="00C16FC7" w:rsidRDefault="00C16FC7" w:rsidP="00ED72B7">
            <w:pPr>
              <w:jc w:val="center"/>
              <w:rPr>
                <w:rFonts w:ascii="Times New Roman" w:hAnsi="Times New Roman" w:cstheme="minorHAnsi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  <w:lang w:bidi="ar-DZ"/>
              </w:rPr>
              <w:t>7.8</w:t>
            </w:r>
            <m:oMath>
              <m:f>
                <m:fPr>
                  <m:type m:val="lin"/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 xml:space="preserve">   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32"/>
                          <w:szCs w:val="32"/>
                          <w:lang w:bidi="ar-DZ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32"/>
                          <w:szCs w:val="32"/>
                          <w:lang w:bidi="ar-DZ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32"/>
                          <w:szCs w:val="32"/>
                          <w:lang w:bidi="ar-DZ"/>
                        </w:rPr>
                        <m:t>3</m:t>
                      </m:r>
                    </m:sup>
                  </m:sSup>
                </m:den>
              </m:f>
            </m:oMath>
            <w:r w:rsidR="00ED72B7">
              <w:rPr>
                <w:rFonts w:ascii="Times New Roman" w:hAnsi="Times New Roman" w:cstheme="minorHAnsi"/>
                <w:sz w:val="32"/>
                <w:szCs w:val="32"/>
                <w:lang w:bidi="ar-DZ"/>
              </w:rPr>
              <w:t xml:space="preserve"> </w:t>
            </w:r>
          </w:p>
        </w:tc>
        <w:tc>
          <w:tcPr>
            <w:tcW w:w="2340" w:type="dxa"/>
          </w:tcPr>
          <w:p w14:paraId="22B37254" w14:textId="77777777" w:rsidR="00C16FC7" w:rsidRDefault="00C16FC7" w:rsidP="00ED72B7">
            <w:pPr>
              <w:jc w:val="center"/>
              <w:rPr>
                <w:rFonts w:ascii="Times New Roman" w:hAnsi="Times New Roman" w:cstheme="minorHAnsi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  <w:lang w:bidi="ar-DZ"/>
              </w:rPr>
              <w:t>2.7</w:t>
            </w:r>
            <m:oMath>
              <m:f>
                <m:fPr>
                  <m:type m:val="lin"/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 xml:space="preserve">   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32"/>
                          <w:szCs w:val="32"/>
                          <w:lang w:bidi="ar-DZ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32"/>
                          <w:szCs w:val="32"/>
                          <w:lang w:bidi="ar-DZ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32"/>
                          <w:szCs w:val="32"/>
                          <w:lang w:bidi="ar-DZ"/>
                        </w:rPr>
                        <m:t>3</m:t>
                      </m:r>
                    </m:sup>
                  </m:sSup>
                </m:den>
              </m:f>
            </m:oMath>
          </w:p>
        </w:tc>
      </w:tr>
    </w:tbl>
    <w:p w14:paraId="7F23E7F7" w14:textId="77777777" w:rsidR="00C16FC7" w:rsidRPr="005579C6" w:rsidRDefault="00C16FC7" w:rsidP="00C16FC7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lang w:bidi="ar-DZ"/>
        </w:rPr>
      </w:pPr>
    </w:p>
    <w:p w14:paraId="1F86DF6D" w14:textId="77777777" w:rsidR="005579C6" w:rsidRDefault="005579C6" w:rsidP="003802C1">
      <w:pPr>
        <w:bidi/>
        <w:spacing w:line="240" w:lineRule="auto"/>
        <w:jc w:val="right"/>
        <w:rPr>
          <w:rFonts w:ascii="Simplified Arabic" w:eastAsia="Calibri" w:hAnsi="Simplified Arabic" w:cs="Simplified Arabic"/>
          <w:sz w:val="32"/>
          <w:szCs w:val="32"/>
          <w:rtl/>
          <w:lang w:bidi="ar-DZ"/>
        </w:rPr>
      </w:pPr>
    </w:p>
    <w:p w14:paraId="14361345" w14:textId="77777777" w:rsidR="00DA4F8E" w:rsidRDefault="00E21AEF" w:rsidP="00E21AEF">
      <w:pPr>
        <w:bidi/>
        <w:spacing w:line="240" w:lineRule="auto"/>
        <w:jc w:val="right"/>
        <w:rPr>
          <w:rFonts w:ascii="Times New Roman" w:hAnsi="Times New Roman" w:cstheme="minorHAnsi"/>
          <w:sz w:val="28"/>
          <w:szCs w:val="28"/>
          <w:lang w:bidi="ar-DZ"/>
        </w:rPr>
      </w:pPr>
      <w:r>
        <w:rPr>
          <w:rFonts w:ascii="Times New Roman" w:hAnsi="Times New Roman" w:cstheme="minorHAnsi" w:hint="cs"/>
          <w:sz w:val="28"/>
          <w:szCs w:val="28"/>
          <w:rtl/>
          <w:lang w:bidi="ar-DZ"/>
        </w:rPr>
        <w:t>بالتوفيق للجميع</w:t>
      </w:r>
    </w:p>
    <w:tbl>
      <w:tblPr>
        <w:tblStyle w:val="TableGrid"/>
        <w:bidiVisual/>
        <w:tblW w:w="10490" w:type="dxa"/>
        <w:tblInd w:w="-239" w:type="dxa"/>
        <w:tblLook w:val="04A0" w:firstRow="1" w:lastRow="0" w:firstColumn="1" w:lastColumn="0" w:noHBand="0" w:noVBand="1"/>
      </w:tblPr>
      <w:tblGrid>
        <w:gridCol w:w="10490"/>
      </w:tblGrid>
      <w:tr w:rsidR="00E60934" w:rsidRPr="000250F2" w14:paraId="3A2FB22D" w14:textId="77777777" w:rsidTr="005F214C">
        <w:trPr>
          <w:trHeight w:val="1125"/>
        </w:trPr>
        <w:tc>
          <w:tcPr>
            <w:tcW w:w="10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A5E56FF" w14:textId="77777777" w:rsidR="00E60934" w:rsidRPr="000250F2" w:rsidRDefault="00E60934" w:rsidP="005F214C">
            <w:pPr>
              <w:bidi/>
              <w:jc w:val="center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lastRenderedPageBreak/>
              <w:t>الجمهورية الجزائرية الديمقراطية الشعبية</w:t>
            </w:r>
          </w:p>
          <w:p w14:paraId="703C6A46" w14:textId="77777777" w:rsidR="00E60934" w:rsidRPr="000250F2" w:rsidRDefault="00E60934" w:rsidP="005F214C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متوسطة حمدوش محمد-واد حمليل بالزبوجة        </w:t>
            </w:r>
            <w:r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    السنة الدراسية: </w:t>
            </w:r>
            <w:r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  <w:t>2023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-</w:t>
            </w:r>
            <w:r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  <w:t>2024</w:t>
            </w:r>
          </w:p>
          <w:p w14:paraId="58C5E003" w14:textId="77777777" w:rsidR="00E60934" w:rsidRPr="000250F2" w:rsidRDefault="00E60934" w:rsidP="005F214C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  <w:lang w:bidi="ar-DZ"/>
              </w:rPr>
              <w:t>التصحيح النموذجي ل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فرض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الثلاثي ال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ثاني</w:t>
            </w:r>
            <w:r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    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      المستوى: السنة ال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  <w:lang w:bidi="ar-DZ"/>
              </w:rPr>
              <w:t>أولى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</w:tr>
      <w:tr w:rsidR="00E60934" w:rsidRPr="000250F2" w14:paraId="0AC1FE17" w14:textId="77777777" w:rsidTr="005F214C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14:paraId="52D32F14" w14:textId="77777777" w:rsidR="00E60934" w:rsidRPr="000250F2" w:rsidRDefault="00E60934" w:rsidP="005F214C">
            <w:pPr>
              <w:bidi/>
              <w:jc w:val="both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المادة: ال</w:t>
            </w:r>
            <w:r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علوم الفيزيائية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والتكنولوجيا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                                المدة: ســـــــــــــــــــــــــاعة 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واحدة</w:t>
            </w:r>
          </w:p>
        </w:tc>
      </w:tr>
    </w:tbl>
    <w:p w14:paraId="4F3D7A71" w14:textId="77777777" w:rsidR="00E60934" w:rsidRDefault="00E60934" w:rsidP="00E60934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</w:rPr>
      </w:pPr>
      <w:r>
        <w:rPr>
          <w:rFonts w:ascii="Times New Roman" w:hAnsi="Times New Roman" w:cstheme="minorHAns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191487" wp14:editId="56356D43">
                <wp:simplePos x="0" y="0"/>
                <wp:positionH relativeFrom="column">
                  <wp:posOffset>3425632</wp:posOffset>
                </wp:positionH>
                <wp:positionV relativeFrom="paragraph">
                  <wp:posOffset>111125</wp:posOffset>
                </wp:positionV>
                <wp:extent cx="802005" cy="1482725"/>
                <wp:effectExtent l="0" t="0" r="0" b="3175"/>
                <wp:wrapNone/>
                <wp:docPr id="496195721" name="Text Box 496195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005" cy="1482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B7D14" w14:textId="77777777" w:rsidR="00E60934" w:rsidRDefault="00E60934" w:rsidP="00E6093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71CDDB0" wp14:editId="69718852">
                                  <wp:extent cx="484284" cy="1318895"/>
                                  <wp:effectExtent l="0" t="0" r="0" b="0"/>
                                  <wp:docPr id="489347091" name="Picture 4893470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43" name="images (7).jpe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2361" cy="13408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91487" id="Text Box 496195721" o:spid="_x0000_s1286" type="#_x0000_t202" style="position:absolute;left:0;text-align:left;margin-left:269.75pt;margin-top:8.75pt;width:63.15pt;height:116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" filled="f" stroked="f" strokeweight=".5pt">
                <v:textbox>
                  <w:txbxContent>
                    <w:p w14:paraId="5BDB7D14" w14:textId="77777777" w:rsidR="00E60934" w:rsidRDefault="00E60934" w:rsidP="00E6093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71CDDB0" wp14:editId="69718852">
                            <wp:extent cx="484284" cy="1318895"/>
                            <wp:effectExtent l="0" t="0" r="0" b="0"/>
                            <wp:docPr id="489347091" name="Picture 48934709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43" name="images (7).jpe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2361" cy="134089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8051D5">
        <w:rPr>
          <w:rFonts w:ascii="Times New Roman" w:hAnsi="Times New Roman" w:cstheme="minorHAnsi"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5AAD8498" wp14:editId="4DC4B294">
                <wp:simplePos x="0" y="0"/>
                <wp:positionH relativeFrom="character">
                  <wp:posOffset>-4077142</wp:posOffset>
                </wp:positionH>
                <wp:positionV relativeFrom="paragraph">
                  <wp:posOffset>3368</wp:posOffset>
                </wp:positionV>
                <wp:extent cx="454467" cy="1483167"/>
                <wp:effectExtent l="0" t="0" r="22225" b="22225"/>
                <wp:wrapNone/>
                <wp:docPr id="1594685861" name="Groupe 1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H="1">
                          <a:off x="0" y="0"/>
                          <a:ext cx="454467" cy="1483167"/>
                          <a:chOff x="2713" y="-254"/>
                          <a:chExt cx="1611" cy="4537"/>
                        </a:xfrm>
                      </wpg:grpSpPr>
                      <wpg:grpSp>
                        <wpg:cNvPr id="451213565" name="Group 101"/>
                        <wpg:cNvGrpSpPr>
                          <a:grpSpLocks/>
                        </wpg:cNvGrpSpPr>
                        <wpg:grpSpPr bwMode="auto">
                          <a:xfrm>
                            <a:off x="2713" y="-254"/>
                            <a:ext cx="1611" cy="4537"/>
                            <a:chOff x="1707" y="11408"/>
                            <a:chExt cx="1611" cy="4537"/>
                          </a:xfrm>
                        </wpg:grpSpPr>
                        <wps:wsp>
                          <wps:cNvPr id="984172882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11" y="11700"/>
                              <a:ext cx="840" cy="405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8075051" name="Freeform 103"/>
                          <wps:cNvSpPr>
                            <a:spLocks/>
                          </wps:cNvSpPr>
                          <wps:spPr bwMode="auto">
                            <a:xfrm>
                              <a:off x="1707" y="15750"/>
                              <a:ext cx="1611" cy="195"/>
                            </a:xfrm>
                            <a:custGeom>
                              <a:avLst/>
                              <a:gdLst>
                                <a:gd name="T0" fmla="*/ 408 w 1611"/>
                                <a:gd name="T1" fmla="*/ 0 h 195"/>
                                <a:gd name="T2" fmla="*/ 0 w 1611"/>
                                <a:gd name="T3" fmla="*/ 195 h 195"/>
                                <a:gd name="T4" fmla="*/ 1611 w 1611"/>
                                <a:gd name="T5" fmla="*/ 195 h 195"/>
                                <a:gd name="T6" fmla="*/ 1248 w 1611"/>
                                <a:gd name="T7" fmla="*/ 3 h 1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11" h="195">
                                  <a:moveTo>
                                    <a:pt x="408" y="0"/>
                                  </a:moveTo>
                                  <a:lnTo>
                                    <a:pt x="0" y="195"/>
                                  </a:lnTo>
                                  <a:lnTo>
                                    <a:pt x="1611" y="195"/>
                                  </a:lnTo>
                                  <a:lnTo>
                                    <a:pt x="1248" y="3"/>
                                  </a:lnTo>
                                </a:path>
                              </a:pathLst>
                            </a:cu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100000">
                                  <a:srgbClr val="FFFFFF"/>
                                </a:gs>
                              </a:gsLst>
                              <a:lin ang="5400000" scaled="1"/>
                            </a:gra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024310411" name="Group 104"/>
                          <wpg:cNvGrpSpPr>
                            <a:grpSpLocks/>
                          </wpg:cNvGrpSpPr>
                          <wpg:grpSpPr bwMode="auto">
                            <a:xfrm>
                              <a:off x="2086" y="11408"/>
                              <a:ext cx="890" cy="4222"/>
                              <a:chOff x="2086" y="11408"/>
                              <a:chExt cx="890" cy="4222"/>
                            </a:xfrm>
                          </wpg:grpSpPr>
                          <wpg:grpSp>
                            <wpg:cNvPr id="1539307338" name="Group 1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86" y="11408"/>
                                <a:ext cx="890" cy="4222"/>
                                <a:chOff x="2086" y="11408"/>
                                <a:chExt cx="890" cy="4222"/>
                              </a:xfrm>
                            </wpg:grpSpPr>
                            <wps:wsp>
                              <wps:cNvPr id="374863546" name="AutoShape 1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57" y="11444"/>
                                  <a:ext cx="764" cy="4186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4750035" name="Rectangle 1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86" y="11408"/>
                                  <a:ext cx="890" cy="4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306345785" name="Oval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10" y="11773"/>
                                <a:ext cx="847" cy="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6223929" name="Oval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43" y="11779"/>
                              <a:ext cx="775" cy="81"/>
                            </a:xfrm>
                            <a:prstGeom prst="ellips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81242238" name="Group 110"/>
                          <wpg:cNvGrpSpPr>
                            <a:grpSpLocks/>
                          </wpg:cNvGrpSpPr>
                          <wpg:grpSpPr bwMode="auto">
                            <a:xfrm>
                              <a:off x="2445" y="11931"/>
                              <a:ext cx="432" cy="3388"/>
                              <a:chOff x="2445" y="11931"/>
                              <a:chExt cx="432" cy="3388"/>
                            </a:xfrm>
                          </wpg:grpSpPr>
                          <wpg:grpSp>
                            <wpg:cNvPr id="1100801952" name="Group 1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19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680242206" name="Freeform 1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654051" name="Freeform 1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25802928" name="Freeform 1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5683852" name="Freeform 1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14899223" name="Freeform 1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78145420" name="Group 1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1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911119970" name="Freeform 1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6810244" name="Freeform 1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20207248" name="Freeform 1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3179241" name="Freeform 1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2482499" name="Freeform 1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79872589" name="Group 1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4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001174675" name="Freeform 1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1320415" name="Freeform 1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4757304" name="Freeform 1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1109646" name="Freeform 1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5234511" name="Freeform 1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11955336" name="Group 1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65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428538452" name="Freeform 1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8032321" name="Freeform 1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1409105" name="Freeform 1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83919498" name="Freeform 1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25874080" name="Freeform 1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86120578" name="Group 1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89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032294637" name="Freeform 1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7151266" name="Freeform 1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6544085" name="Freeform 1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4828841" name="Freeform 1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89142981" name="Freeform 14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5985205" name="Group 1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1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161705193" name="Freeform 1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0049427" name="Freeform 1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09616" name="Freeform 1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124174" name="Freeform 1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6179621" name="Freeform 1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72690077" name="Group 1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3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296290739" name="Freeform 14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4874251" name="Freeform 1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4281643" name="Freeform 1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0241842" name="Freeform 1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4418764" name="Freeform 1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54379539" name="Group 1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6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810442592" name="Freeform 1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959143" name="Freeform 1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3747549" name="Freeform 1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0926759" name="Freeform 1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639415" name="Freeform 1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96285124" name="Group 1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85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592568491" name="Freeform 16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8079273" name="Freeform 1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8700585" name="Freeform 1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06568853" name="Freeform 1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5313871" name="Freeform 1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755969876" name="Group 1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09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103103757" name="Freeform 1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5719170" name="Freeform 1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3442321" name="Freeform 1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0336774" name="Freeform 1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14368784" name="Freeform 17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73701144" name="Group 1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3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346413169" name="Freeform 1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0549644" name="Freeform 1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1545107" name="Freeform 17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760217" name="Freeform 1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0399166" name="Freeform 1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81478301" name="Group 1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5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959915298" name="Freeform 17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0573189" name="Freeform 1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2081791" name="Freeform 1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02432180" name="Freeform 1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0860456" name="Freeform 18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77114798" name="Group 1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8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989838433" name="Freeform 1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733766" name="Freeform 1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33140260" name="Freeform 1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8279903" name="Freeform 18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8249819" name="Freeform 1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324200781" name="Freeform 189"/>
                            <wps:cNvSpPr>
                              <a:spLocks/>
                            </wps:cNvSpPr>
                            <wps:spPr bwMode="auto">
                              <a:xfrm>
                                <a:off x="2445" y="1505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13964098" name="Freeform 190"/>
                            <wps:cNvSpPr>
                              <a:spLocks/>
                            </wps:cNvSpPr>
                            <wps:spPr bwMode="auto">
                              <a:xfrm>
                                <a:off x="2631" y="1509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4243900" name="Freeform 191"/>
                            <wps:cNvSpPr>
                              <a:spLocks/>
                            </wps:cNvSpPr>
                            <wps:spPr bwMode="auto">
                              <a:xfrm>
                                <a:off x="2631" y="1514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839010" name="Freeform 192"/>
                            <wps:cNvSpPr>
                              <a:spLocks/>
                            </wps:cNvSpPr>
                            <wps:spPr bwMode="auto">
                              <a:xfrm>
                                <a:off x="2631" y="1518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20056509" name="Freeform 193"/>
                            <wps:cNvSpPr>
                              <a:spLocks/>
                            </wps:cNvSpPr>
                            <wps:spPr bwMode="auto">
                              <a:xfrm>
                                <a:off x="2631" y="1523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62471214" name="Freeform 194"/>
                            <wps:cNvSpPr>
                              <a:spLocks/>
                            </wps:cNvSpPr>
                            <wps:spPr bwMode="auto">
                              <a:xfrm>
                                <a:off x="2445" y="1529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845360271" name="Group 195"/>
                        <wpg:cNvGrpSpPr>
                          <a:grpSpLocks/>
                        </wpg:cNvGrpSpPr>
                        <wpg:grpSpPr bwMode="auto">
                          <a:xfrm>
                            <a:off x="3158" y="1771"/>
                            <a:ext cx="772" cy="2194"/>
                            <a:chOff x="3158" y="1771"/>
                            <a:chExt cx="772" cy="2194"/>
                          </a:xfrm>
                        </wpg:grpSpPr>
                        <wps:wsp>
                          <wps:cNvPr id="548829985" name="Freeform 196"/>
                          <wps:cNvSpPr>
                            <a:spLocks/>
                          </wps:cNvSpPr>
                          <wps:spPr bwMode="auto">
                            <a:xfrm>
                              <a:off x="3158" y="1778"/>
                              <a:ext cx="772" cy="2187"/>
                            </a:xfrm>
                            <a:custGeom>
                              <a:avLst/>
                              <a:gdLst>
                                <a:gd name="T0" fmla="*/ 0 w 772"/>
                                <a:gd name="T1" fmla="*/ 22 h 2187"/>
                                <a:gd name="T2" fmla="*/ 17 w 772"/>
                                <a:gd name="T3" fmla="*/ 1917 h 2187"/>
                                <a:gd name="T4" fmla="*/ 98 w 772"/>
                                <a:gd name="T5" fmla="*/ 2058 h 2187"/>
                                <a:gd name="T6" fmla="*/ 182 w 772"/>
                                <a:gd name="T7" fmla="*/ 2124 h 2187"/>
                                <a:gd name="T8" fmla="*/ 320 w 772"/>
                                <a:gd name="T9" fmla="*/ 2181 h 2187"/>
                                <a:gd name="T10" fmla="*/ 431 w 772"/>
                                <a:gd name="T11" fmla="*/ 2187 h 2187"/>
                                <a:gd name="T12" fmla="*/ 526 w 772"/>
                                <a:gd name="T13" fmla="*/ 2151 h 2187"/>
                                <a:gd name="T14" fmla="*/ 635 w 772"/>
                                <a:gd name="T15" fmla="*/ 2094 h 2187"/>
                                <a:gd name="T16" fmla="*/ 716 w 772"/>
                                <a:gd name="T17" fmla="*/ 2001 h 2187"/>
                                <a:gd name="T18" fmla="*/ 770 w 772"/>
                                <a:gd name="T19" fmla="*/ 1869 h 2187"/>
                                <a:gd name="T20" fmla="*/ 772 w 772"/>
                                <a:gd name="T21" fmla="*/ 37 h 2187"/>
                                <a:gd name="T22" fmla="*/ 682 w 772"/>
                                <a:gd name="T23" fmla="*/ 15 h 2187"/>
                                <a:gd name="T24" fmla="*/ 547 w 772"/>
                                <a:gd name="T25" fmla="*/ 0 h 2187"/>
                                <a:gd name="T26" fmla="*/ 375 w 772"/>
                                <a:gd name="T27" fmla="*/ 0 h 2187"/>
                                <a:gd name="T28" fmla="*/ 217 w 772"/>
                                <a:gd name="T29" fmla="*/ 0 h 2187"/>
                                <a:gd name="T30" fmla="*/ 75 w 772"/>
                                <a:gd name="T31" fmla="*/ 7 h 2187"/>
                                <a:gd name="T32" fmla="*/ 0 w 772"/>
                                <a:gd name="T33" fmla="*/ 22 h 2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772" h="2187">
                                  <a:moveTo>
                                    <a:pt x="0" y="22"/>
                                  </a:moveTo>
                                  <a:lnTo>
                                    <a:pt x="17" y="1917"/>
                                  </a:lnTo>
                                  <a:lnTo>
                                    <a:pt x="98" y="2058"/>
                                  </a:lnTo>
                                  <a:lnTo>
                                    <a:pt x="182" y="2124"/>
                                  </a:lnTo>
                                  <a:lnTo>
                                    <a:pt x="320" y="2181"/>
                                  </a:lnTo>
                                  <a:lnTo>
                                    <a:pt x="431" y="2187"/>
                                  </a:lnTo>
                                  <a:lnTo>
                                    <a:pt x="526" y="2151"/>
                                  </a:lnTo>
                                  <a:lnTo>
                                    <a:pt x="635" y="2094"/>
                                  </a:lnTo>
                                  <a:lnTo>
                                    <a:pt x="716" y="2001"/>
                                  </a:lnTo>
                                  <a:lnTo>
                                    <a:pt x="770" y="1869"/>
                                  </a:lnTo>
                                  <a:lnTo>
                                    <a:pt x="772" y="37"/>
                                  </a:lnTo>
                                  <a:lnTo>
                                    <a:pt x="682" y="15"/>
                                  </a:lnTo>
                                  <a:lnTo>
                                    <a:pt x="547" y="0"/>
                                  </a:lnTo>
                                  <a:lnTo>
                                    <a:pt x="375" y="0"/>
                                  </a:lnTo>
                                  <a:lnTo>
                                    <a:pt x="217" y="0"/>
                                  </a:lnTo>
                                  <a:lnTo>
                                    <a:pt x="75" y="7"/>
                                  </a:lnTo>
                                  <a:lnTo>
                                    <a:pt x="0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7482178" name="Oval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3160" y="1771"/>
                              <a:ext cx="768" cy="71"/>
                            </a:xfrm>
                            <a:prstGeom prst="ellipse">
                              <a:avLst/>
                            </a:prstGeom>
                            <a:solidFill>
                              <a:srgbClr val="99CC00">
                                <a:alpha val="50000"/>
                              </a:srgbClr>
                            </a:solidFill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36918F" id="Groupe 1619" o:spid="_x0000_s1026" style="position:absolute;margin-left:-321.05pt;margin-top:.25pt;width:35.8pt;height:116.8pt;flip:x;z-index:251698176;mso-position-horizontal-relative:char" coordorigin="2713,-254" coordsize="1611,4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">
                <v:group id="Group 101" o:spid="_x0000_s1027" style="position:absolute;left:2713;top:-254;width:1611;height:4537" coordorigin="1707,11408" coordsize="1611,4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">
                  <v:rect id="Rectangle 102" o:spid="_x0000_s1028" style="position:absolute;left:2111;top:11700;width:840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" fillcolor="#767676">
                    <v:fill angle="90" focus="50%" type="gradient"/>
                  </v:rect>
                  <v:shape id="Freeform 103" o:spid="_x0000_s1029" style="position:absolute;left:1707;top:15750;width:1611;height:195;visibility:visible;mso-wrap-style:square;v-text-anchor:top" coordsize="1611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" path="m408,l,195r1611,l1248,3e" fillcolor="#767676">
                    <v:fill focus="100%" type="gradient"/>
                    <v:path arrowok="t" o:connecttype="custom" o:connectlocs="408,0;0,195;1611,195;1248,3" o:connectangles="0,0,0,0"/>
                  </v:shape>
                  <v:group id="Group 104" o:spid="_x0000_s1030" style="position:absolute;left:2086;top:11408;width:890;height:4222" coordorigin="2086,11408" coordsize="890,4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">
                    <v:group id="Group 105" o:spid="_x0000_s1031" style="position:absolute;left:2086;top:11408;width:890;height:4222" coordorigin="2086,11408" coordsize="890,4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">
                      <v:roundrect id="AutoShape 106" o:spid="_x0000_s1032" style="position:absolute;left:2157;top:11444;width:764;height:4186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" filled="f"/>
                      <v:rect id="Rectangle 107" o:spid="_x0000_s1033" style="position:absolute;left:2086;top:11408;width:890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" stroked="f"/>
                    </v:group>
                    <v:oval id="Oval 108" o:spid="_x0000_s1034" style="position:absolute;left:2110;top:11773;width:847;height: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" strokeweight=".5pt"/>
                  </v:group>
                  <v:oval id="Oval 109" o:spid="_x0000_s1035" style="position:absolute;left:2143;top:11779;width:775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" fillcolor="#767676" strokeweight=".5pt">
                    <v:fill angle="90" focus="50%" type="gradient"/>
                  </v:oval>
                  <v:group id="Group 110" o:spid="_x0000_s1036" style="position:absolute;left:2445;top:11931;width:432;height:3388" coordorigin="2445,11931" coordsize="432,3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">
                    <v:group id="Group 111" o:spid="_x0000_s1037" style="position:absolute;left:2445;top:119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">
                      <v:shape id="Freeform 112" o:spid="_x0000_s1038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" path="m,24v37,,150,4,222,c294,20,388,5,432,e" filled="f">
                        <v:path arrowok="t" o:connecttype="custom" o:connectlocs="0,24;222,24;432,0" o:connectangles="0,0,0"/>
                      </v:shape>
                      <v:shape id="Freeform 113" o:spid="_x0000_s1039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14" o:spid="_x0000_s1040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15" o:spid="_x0000_s1041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16" o:spid="_x0000_s1042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17" o:spid="_x0000_s1043" style="position:absolute;left:2445;top:121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">
                      <v:shape id="Freeform 118" o:spid="_x0000_s1044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" path="m,24v37,,150,4,222,c294,20,388,5,432,e" filled="f">
                        <v:path arrowok="t" o:connecttype="custom" o:connectlocs="0,24;222,24;432,0" o:connectangles="0,0,0"/>
                      </v:shape>
                      <v:shape id="Freeform 119" o:spid="_x0000_s1045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0" o:spid="_x0000_s1046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1" o:spid="_x0000_s1047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2" o:spid="_x0000_s1048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23" o:spid="_x0000_s1049" style="position:absolute;left:2445;top:124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">
                      <v:shape id="Freeform 124" o:spid="_x0000_s1050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" path="m,24v37,,150,4,222,c294,20,388,5,432,e" filled="f">
                        <v:path arrowok="t" o:connecttype="custom" o:connectlocs="0,24;222,24;432,0" o:connectangles="0,0,0"/>
                      </v:shape>
                      <v:shape id="Freeform 125" o:spid="_x0000_s1051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6" o:spid="_x0000_s1052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7" o:spid="_x0000_s1053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8" o:spid="_x0000_s1054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29" o:spid="_x0000_s1055" style="position:absolute;left:2445;top:1265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">
                      <v:shape id="Freeform 130" o:spid="_x0000_s1056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" path="m,24v37,,150,4,222,c294,20,388,5,432,e" filled="f">
                        <v:path arrowok="t" o:connecttype="custom" o:connectlocs="0,24;222,24;432,0" o:connectangles="0,0,0"/>
                      </v:shape>
                      <v:shape id="Freeform 131" o:spid="_x0000_s1057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32" o:spid="_x0000_s1058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33" o:spid="_x0000_s1059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34" o:spid="_x0000_s1060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35" o:spid="_x0000_s1061" style="position:absolute;left:2445;top:1289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">
                      <v:shape id="Freeform 136" o:spid="_x0000_s1062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" path="m,24v37,,150,4,222,c294,20,388,5,432,e" filled="f">
                        <v:path arrowok="t" o:connecttype="custom" o:connectlocs="0,24;222,24;432,0" o:connectangles="0,0,0"/>
                      </v:shape>
                      <v:shape id="Freeform 137" o:spid="_x0000_s1063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38" o:spid="_x0000_s1064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39" o:spid="_x0000_s1065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40" o:spid="_x0000_s1066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41" o:spid="_x0000_s1067" style="position:absolute;left:2445;top:131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">
                      <v:shape id="Freeform 142" o:spid="_x0000_s1068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" path="m,24v37,,150,4,222,c294,20,388,5,432,e" filled="f">
                        <v:path arrowok="t" o:connecttype="custom" o:connectlocs="0,24;222,24;432,0" o:connectangles="0,0,0"/>
                      </v:shape>
                      <v:shape id="Freeform 143" o:spid="_x0000_s1069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44" o:spid="_x0000_s1070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45" o:spid="_x0000_s1071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46" o:spid="_x0000_s1072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47" o:spid="_x0000_s1073" style="position:absolute;left:2445;top:133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">
                      <v:shape id="Freeform 148" o:spid="_x0000_s1074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" path="m,24v37,,150,4,222,c294,20,388,5,432,e" filled="f">
                        <v:path arrowok="t" o:connecttype="custom" o:connectlocs="0,24;222,24;432,0" o:connectangles="0,0,0"/>
                      </v:shape>
                      <v:shape id="Freeform 149" o:spid="_x0000_s1075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0" o:spid="_x0000_s1076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1" o:spid="_x0000_s1077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2" o:spid="_x0000_s1078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53" o:spid="_x0000_s1079" style="position:absolute;left:2445;top:136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">
                      <v:shape id="Freeform 154" o:spid="_x0000_s1080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" path="m,24v37,,150,4,222,c294,20,388,5,432,e" filled="f">
                        <v:path arrowok="t" o:connecttype="custom" o:connectlocs="0,24;222,24;432,0" o:connectangles="0,0,0"/>
                      </v:shape>
                      <v:shape id="Freeform 155" o:spid="_x0000_s1081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6" o:spid="_x0000_s1082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7" o:spid="_x0000_s1083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8" o:spid="_x0000_s1084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59" o:spid="_x0000_s1085" style="position:absolute;left:2445;top:1385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">
                      <v:shape id="Freeform 160" o:spid="_x0000_s1086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" path="m,24v37,,150,4,222,c294,20,388,5,432,e" filled="f">
                        <v:path arrowok="t" o:connecttype="custom" o:connectlocs="0,24;222,24;432,0" o:connectangles="0,0,0"/>
                      </v:shape>
                      <v:shape id="Freeform 161" o:spid="_x0000_s1087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62" o:spid="_x0000_s1088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63" o:spid="_x0000_s1089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64" o:spid="_x0000_s1090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65" o:spid="_x0000_s1091" style="position:absolute;left:2445;top:1409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">
                      <v:shape id="Freeform 166" o:spid="_x0000_s1092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" path="m,24v37,,150,4,222,c294,20,388,5,432,e" filled="f">
                        <v:path arrowok="t" o:connecttype="custom" o:connectlocs="0,24;222,24;432,0" o:connectangles="0,0,0"/>
                      </v:shape>
                      <v:shape id="Freeform 167" o:spid="_x0000_s1093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68" o:spid="_x0000_s1094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69" o:spid="_x0000_s1095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70" o:spid="_x0000_s1096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71" o:spid="_x0000_s1097" style="position:absolute;left:2445;top:143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">
                      <v:shape id="Freeform 172" o:spid="_x0000_s1098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" path="m,24v37,,150,4,222,c294,20,388,5,432,e" filled="f">
                        <v:path arrowok="t" o:connecttype="custom" o:connectlocs="0,24;222,24;432,0" o:connectangles="0,0,0"/>
                      </v:shape>
                      <v:shape id="Freeform 173" o:spid="_x0000_s1099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74" o:spid="_x0000_s1100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75" o:spid="_x0000_s1101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76" o:spid="_x0000_s1102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77" o:spid="_x0000_s1103" style="position:absolute;left:2445;top:145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">
                      <v:shape id="Freeform 178" o:spid="_x0000_s1104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" path="m,24v37,,150,4,222,c294,20,388,5,432,e" filled="f">
                        <v:path arrowok="t" o:connecttype="custom" o:connectlocs="0,24;222,24;432,0" o:connectangles="0,0,0"/>
                      </v:shape>
                      <v:shape id="Freeform 179" o:spid="_x0000_s1105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0" o:spid="_x0000_s1106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1" o:spid="_x0000_s1107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2" o:spid="_x0000_s1108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83" o:spid="_x0000_s1109" style="position:absolute;left:2445;top:148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">
                      <v:shape id="Freeform 184" o:spid="_x0000_s1110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" path="m,24v37,,150,4,222,c294,20,388,5,432,e" filled="f">
                        <v:path arrowok="t" o:connecttype="custom" o:connectlocs="0,24;222,24;432,0" o:connectangles="0,0,0"/>
                      </v:shape>
                      <v:shape id="Freeform 185" o:spid="_x0000_s1111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6" o:spid="_x0000_s1112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7" o:spid="_x0000_s1113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8" o:spid="_x0000_s1114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shape id="Freeform 189" o:spid="_x0000_s1115" style="position:absolute;left:2445;top:1505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" path="m,24v37,,150,4,222,c294,20,388,5,432,e" filled="f">
                      <v:path arrowok="t" o:connecttype="custom" o:connectlocs="0,24;222,24;432,0" o:connectangles="0,0,0"/>
                    </v:shape>
                    <v:shape id="Freeform 190" o:spid="_x0000_s1116" style="position:absolute;left:2631;top:1509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191" o:spid="_x0000_s1117" style="position:absolute;left:2631;top:1514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192" o:spid="_x0000_s1118" style="position:absolute;left:2631;top:1518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193" o:spid="_x0000_s1119" style="position:absolute;left:2631;top:1523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194" o:spid="_x0000_s1120" style="position:absolute;left:2445;top:1529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" path="m,24v37,,150,4,222,c294,20,388,5,432,e" filled="f">
                      <v:path arrowok="t" o:connecttype="custom" o:connectlocs="0,24;222,24;432,0" o:connectangles="0,0,0"/>
                    </v:shape>
                  </v:group>
                </v:group>
                <v:group id="Group 195" o:spid="_x0000_s1121" style="position:absolute;left:3158;top:1771;width:772;height:2194" coordorigin="3158,1771" coordsize="772,2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">
                  <v:shape id="Freeform 196" o:spid="_x0000_s1122" style="position:absolute;left:3158;top:1778;width:772;height:2187;visibility:visible;mso-wrap-style:square;v-text-anchor:top" coordsize="772,2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" path="m,22l17,1917r81,141l182,2124r138,57l431,2187r95,-36l635,2094r81,-93l770,1869,772,37,682,15,547,,375,,217,,75,7,,22xe" fillcolor="#9c0" stroked="f" strokecolor="navy">
                    <v:fill opacity="32896f"/>
                    <v:path arrowok="t" o:connecttype="custom" o:connectlocs="0,22;17,1917;98,2058;182,2124;320,2181;431,2187;526,2151;635,2094;716,2001;770,1869;772,37;682,15;547,0;375,0;217,0;75,7;0,22" o:connectangles="0,0,0,0,0,0,0,0,0,0,0,0,0,0,0,0,0"/>
                  </v:shape>
                  <v:oval id="Oval 197" o:spid="_x0000_s1123" style="position:absolute;left:3160;top:1771;width:768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" fillcolor="#9c0" strokeweight=".25pt">
                    <v:fill opacity="32896f"/>
                  </v:oval>
                </v:group>
              </v:group>
            </w:pict>
          </mc:Fallback>
        </mc:AlternateContent>
      </w:r>
      <w:r w:rsidRPr="005A0F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التمرين الأول:</w:t>
      </w:r>
      <w:r w:rsidRPr="005A0F4F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</w:rPr>
        <w:t xml:space="preserve"> </w:t>
      </w:r>
      <w:r w:rsidRPr="005A0F4F">
        <w:rPr>
          <w:rFonts w:ascii="Times New Roman" w:hAnsi="Times New Roman" w:cstheme="minorHAnsi" w:hint="cs"/>
          <w:sz w:val="32"/>
          <w:szCs w:val="32"/>
          <w:rtl/>
        </w:rPr>
        <w:t xml:space="preserve"> </w:t>
      </w:r>
    </w:p>
    <w:p w14:paraId="048F22D6" w14:textId="77777777" w:rsidR="00E60934" w:rsidRDefault="00E60934" w:rsidP="00E60934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w:r>
        <w:rPr>
          <w:rFonts w:ascii="Times New Roman" w:hAnsi="Times New Roman" w:cstheme="minorHAns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03BF2C" wp14:editId="40C9A193">
                <wp:simplePos x="0" y="0"/>
                <wp:positionH relativeFrom="column">
                  <wp:posOffset>4569267</wp:posOffset>
                </wp:positionH>
                <wp:positionV relativeFrom="paragraph">
                  <wp:posOffset>95250</wp:posOffset>
                </wp:positionV>
                <wp:extent cx="1637444" cy="1254567"/>
                <wp:effectExtent l="0" t="0" r="0" b="3175"/>
                <wp:wrapNone/>
                <wp:docPr id="1382890912" name="Text Box 1382890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444" cy="12545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879465" w14:textId="77777777" w:rsidR="00E60934" w:rsidRDefault="00E60934" w:rsidP="00E6093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5A4707E" wp14:editId="307C6578">
                                  <wp:extent cx="1608681" cy="1204871"/>
                                  <wp:effectExtent l="0" t="0" r="0" b="0"/>
                                  <wp:docPr id="360414472" name="Picture 3604144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s.jpe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8610" cy="12123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3BF2C" id="Text Box 1382890912" o:spid="_x0000_s1287" type="#_x0000_t202" style="position:absolute;left:0;text-align:left;margin-left:359.8pt;margin-top:7.5pt;width:128.95pt;height:98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" filled="f" stroked="f" strokeweight=".5pt">
                <v:textbox>
                  <w:txbxContent>
                    <w:p w14:paraId="43879465" w14:textId="77777777" w:rsidR="00E60934" w:rsidRDefault="00E60934" w:rsidP="00E6093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5A4707E" wp14:editId="307C6578">
                            <wp:extent cx="1608681" cy="1204871"/>
                            <wp:effectExtent l="0" t="0" r="0" b="0"/>
                            <wp:docPr id="360414472" name="Picture 3604144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s.jpe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18610" cy="12123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23820CC" w14:textId="77777777" w:rsidR="00E60934" w:rsidRDefault="00E60934" w:rsidP="00E60934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</w:p>
    <w:p w14:paraId="3E4ED64D" w14:textId="77777777" w:rsidR="00E60934" w:rsidRDefault="00E60934" w:rsidP="00E60934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w:r w:rsidRPr="008051D5">
        <w:rPr>
          <w:rFonts w:ascii="Times New Roman" w:hAnsi="Times New Roman" w:cstheme="minorHAnsi"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2484CC9" wp14:editId="7AB68053">
                <wp:simplePos x="0" y="0"/>
                <wp:positionH relativeFrom="character">
                  <wp:posOffset>-6252210</wp:posOffset>
                </wp:positionH>
                <wp:positionV relativeFrom="paragraph">
                  <wp:posOffset>101600</wp:posOffset>
                </wp:positionV>
                <wp:extent cx="1552575" cy="414655"/>
                <wp:effectExtent l="19050" t="0" r="28575" b="23495"/>
                <wp:wrapNone/>
                <wp:docPr id="913009412" name="Group 4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2575" cy="414655"/>
                          <a:chOff x="2505" y="5895"/>
                          <a:chExt cx="2445" cy="653"/>
                        </a:xfrm>
                      </wpg:grpSpPr>
                      <wps:wsp>
                        <wps:cNvPr id="1353182012" name="AutoShape 4060"/>
                        <wps:cNvSpPr>
                          <a:spLocks noChangeArrowheads="1"/>
                        </wps:cNvSpPr>
                        <wps:spPr bwMode="auto">
                          <a:xfrm>
                            <a:off x="2505" y="6029"/>
                            <a:ext cx="2445" cy="5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FFFFFF">
                                  <a:gamma/>
                                  <a:shade val="76471"/>
                                  <a:invGamma/>
                                </a:srgbClr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shade val="76471"/>
                                  <a:invGamma/>
                                </a:srgbClr>
                              </a:gs>
                            </a:gsLst>
                            <a:lin ang="5400000" scaled="1"/>
                          </a:gradFill>
                          <a:ln w="2857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558667" name="Text Box 4061"/>
                        <wps:cNvSpPr txBox="1">
                          <a:spLocks noChangeArrowheads="1"/>
                        </wps:cNvSpPr>
                        <wps:spPr bwMode="auto">
                          <a:xfrm>
                            <a:off x="2632" y="6125"/>
                            <a:ext cx="957" cy="277"/>
                          </a:xfrm>
                          <a:prstGeom prst="rect">
                            <a:avLst/>
                          </a:prstGeom>
                          <a:solidFill>
                            <a:srgbClr val="EAEAEA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4D8250" w14:textId="77777777" w:rsidR="00E60934" w:rsidRDefault="00E60934" w:rsidP="00E60934">
                              <w:pPr>
                                <w:jc w:val="right"/>
                                <w:rPr>
                                  <w:rFonts w:ascii="DS-Digital" w:hAnsi="DS-Digital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DS-Digital" w:hAnsi="DS-Digital"/>
                                  <w:b/>
                                  <w:bCs/>
                                </w:rPr>
                                <w:t>00.00</w:t>
                              </w:r>
                            </w:p>
                          </w:txbxContent>
                        </wps:txbx>
                        <wps:bodyPr rot="0" vert="horz" wrap="square" lIns="18000" tIns="18000" rIns="18000" bIns="18000" anchor="t" anchorCtr="0" upright="1">
                          <a:noAutofit/>
                        </wps:bodyPr>
                      </wps:wsp>
                      <wps:wsp>
                        <wps:cNvPr id="2122309876" name="Rectangle 4062"/>
                        <wps:cNvSpPr>
                          <a:spLocks noChangeArrowheads="1"/>
                        </wps:cNvSpPr>
                        <wps:spPr bwMode="auto">
                          <a:xfrm>
                            <a:off x="2505" y="5895"/>
                            <a:ext cx="2433" cy="71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2993743" name="Text Box 4063"/>
                        <wps:cNvSpPr txBox="1">
                          <a:spLocks noChangeArrowheads="1"/>
                        </wps:cNvSpPr>
                        <wps:spPr bwMode="auto">
                          <a:xfrm>
                            <a:off x="3693" y="6076"/>
                            <a:ext cx="285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A34D09" w14:textId="77777777" w:rsidR="00E60934" w:rsidRDefault="00E60934" w:rsidP="00E60934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18000" tIns="18000" rIns="18000" bIns="18000" anchor="t" anchorCtr="0" upright="1">
                          <a:noAutofit/>
                        </wps:bodyPr>
                      </wps:wsp>
                      <wps:wsp>
                        <wps:cNvPr id="1164231871" name="Line 4064"/>
                        <wps:cNvCnPr/>
                        <wps:spPr bwMode="auto">
                          <a:xfrm>
                            <a:off x="2600" y="6006"/>
                            <a:ext cx="2282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8115542" name="Oval 4065"/>
                        <wps:cNvSpPr>
                          <a:spLocks noChangeArrowheads="1"/>
                        </wps:cNvSpPr>
                        <wps:spPr bwMode="auto">
                          <a:xfrm>
                            <a:off x="2715" y="6435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7961" dir="2700000" algn="ctr" rotWithShape="0">
                              <a:srgbClr val="333333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2344166" name="Oval 4066"/>
                        <wps:cNvSpPr>
                          <a:spLocks noChangeArrowheads="1"/>
                        </wps:cNvSpPr>
                        <wps:spPr bwMode="auto">
                          <a:xfrm>
                            <a:off x="3075" y="6435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7961" dir="2700000" algn="ctr" rotWithShape="0">
                              <a:srgbClr val="333333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852840" name="Oval 4067"/>
                        <wps:cNvSpPr>
                          <a:spLocks noChangeArrowheads="1"/>
                        </wps:cNvSpPr>
                        <wps:spPr bwMode="auto">
                          <a:xfrm>
                            <a:off x="3435" y="6435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7961" dir="2700000" algn="ctr" rotWithShape="0">
                              <a:srgbClr val="333333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484CC9" id="_x0000_s1288" style="position:absolute;margin-left:-492.3pt;margin-top:8pt;width:122.25pt;height:32.65pt;z-index:251697152;mso-position-horizontal-relative:char" coordorigin="2505,5895" coordsize="2445,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">
                <v:roundrect id="AutoShape 4060" o:spid="_x0000_s1289" style="position:absolute;left:2505;top:6029;width:2445;height:51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" fillcolor="#c3c3c3" strokecolor="#333" strokeweight="2.25pt">
                  <v:fill focus="50%" type="gradient"/>
                </v:roundrect>
                <v:shape id="Text Box 4061" o:spid="_x0000_s1290" type="#_x0000_t202" style="position:absolute;left:2632;top:6125;width:957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" fillcolor="#eaeaea">
                  <v:textbox inset=".5mm,.5mm,.5mm,.5mm">
                    <w:txbxContent>
                      <w:p w14:paraId="2F4D8250" w14:textId="77777777" w:rsidR="00E60934" w:rsidRDefault="00E60934" w:rsidP="00E60934">
                        <w:pPr>
                          <w:jc w:val="right"/>
                          <w:rPr>
                            <w:rFonts w:ascii="DS-Digital" w:hAnsi="DS-Digital"/>
                            <w:b/>
                            <w:bCs/>
                          </w:rPr>
                        </w:pPr>
                        <w:r>
                          <w:rPr>
                            <w:rFonts w:ascii="DS-Digital" w:hAnsi="DS-Digital"/>
                            <w:b/>
                            <w:bCs/>
                          </w:rPr>
                          <w:t>00.00</w:t>
                        </w:r>
                      </w:p>
                    </w:txbxContent>
                  </v:textbox>
                </v:shape>
                <v:rect id="Rectangle 4062" o:spid="_x0000_s1291" style="position:absolute;left:2505;top:5895;width:2433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" fillcolor="gray" strokecolor="gray"/>
                <v:shape id="Text Box 4063" o:spid="_x0000_s1292" type="#_x0000_t202" style="position:absolute;left:3693;top:6076;width:28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" filled="f" stroked="f">
                  <v:textbox inset=".5mm,.5mm,.5mm,.5mm">
                    <w:txbxContent>
                      <w:p w14:paraId="7CA34D09" w14:textId="77777777" w:rsidR="00E60934" w:rsidRDefault="00E60934" w:rsidP="00E60934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g</w:t>
                        </w:r>
                      </w:p>
                    </w:txbxContent>
                  </v:textbox>
                </v:shape>
                <v:line id="Line 4064" o:spid="_x0000_s1293" style="position:absolute;visibility:visible;mso-wrap-style:square" from="2600,6006" to="4882,6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" strokeweight="2.25pt"/>
                <v:oval id="Oval 4065" o:spid="_x0000_s1294" style="position:absolute;left:271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">
                  <v:shadow on="t" color="#333" offset="1pt,1pt"/>
                </v:oval>
                <v:oval id="Oval 4066" o:spid="_x0000_s1295" style="position:absolute;left:307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">
                  <v:shadow on="t" color="#333" offset="1pt,1pt"/>
                </v:oval>
                <v:oval id="Oval 4067" o:spid="_x0000_s1296" style="position:absolute;left:343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">
                  <v:shadow on="t" color="#333" offset="1pt,1pt"/>
                </v:oval>
              </v:group>
            </w:pict>
          </mc:Fallback>
        </mc:AlternateContent>
      </w:r>
    </w:p>
    <w:p w14:paraId="7180178C" w14:textId="77777777" w:rsidR="00E60934" w:rsidRDefault="00E60934" w:rsidP="00E60934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</w:p>
    <w:p w14:paraId="5A1442F4" w14:textId="77777777" w:rsidR="00E60934" w:rsidRDefault="00E60934" w:rsidP="00E60934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</w:rPr>
      </w:pPr>
      <w:r>
        <w:rPr>
          <w:rFonts w:ascii="Times New Roman" w:hAnsi="Times New Roman" w:cstheme="minorHAns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65F107" wp14:editId="4FDC8391">
                <wp:simplePos x="0" y="0"/>
                <wp:positionH relativeFrom="column">
                  <wp:posOffset>693503</wp:posOffset>
                </wp:positionH>
                <wp:positionV relativeFrom="paragraph">
                  <wp:posOffset>124874</wp:posOffset>
                </wp:positionV>
                <wp:extent cx="449497" cy="344805"/>
                <wp:effectExtent l="0" t="0" r="27305" b="17145"/>
                <wp:wrapNone/>
                <wp:docPr id="187633335" name="Text Box 187633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497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877319" w14:textId="77777777" w:rsidR="00E60934" w:rsidRPr="005C29D0" w:rsidRDefault="00E60934" w:rsidP="00E6093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C29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5F107" id="Text Box 187633335" o:spid="_x0000_s1297" type="#_x0000_t202" style="position:absolute;left:0;text-align:left;margin-left:54.6pt;margin-top:9.85pt;width:35.4pt;height:27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" fillcolor="white [3201]" strokeweight=".5pt">
                <v:textbox>
                  <w:txbxContent>
                    <w:p w14:paraId="70877319" w14:textId="77777777" w:rsidR="00E60934" w:rsidRPr="005C29D0" w:rsidRDefault="00E60934" w:rsidP="00E6093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C29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theme="minorHAns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9B02C56" wp14:editId="56A1D734">
                <wp:simplePos x="0" y="0"/>
                <wp:positionH relativeFrom="column">
                  <wp:posOffset>4917440</wp:posOffset>
                </wp:positionH>
                <wp:positionV relativeFrom="paragraph">
                  <wp:posOffset>131445</wp:posOffset>
                </wp:positionV>
                <wp:extent cx="454025" cy="344805"/>
                <wp:effectExtent l="0" t="0" r="22225" b="17145"/>
                <wp:wrapNone/>
                <wp:docPr id="251605348" name="Text Box 251605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25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B7A7C" w14:textId="77777777" w:rsidR="00E60934" w:rsidRPr="005C29D0" w:rsidRDefault="00E60934" w:rsidP="00E6093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C29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02C56" id="Text Box 251605348" o:spid="_x0000_s1298" type="#_x0000_t202" style="position:absolute;left:0;text-align:left;margin-left:387.2pt;margin-top:10.35pt;width:35.75pt;height:27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" fillcolor="white [3201]" strokeweight=".5pt">
                <v:textbox>
                  <w:txbxContent>
                    <w:p w14:paraId="101B7A7C" w14:textId="77777777" w:rsidR="00E60934" w:rsidRPr="005C29D0" w:rsidRDefault="00E60934" w:rsidP="00E6093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C29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</w:p>
    <w:p w14:paraId="56597676" w14:textId="77777777" w:rsidR="00E60934" w:rsidRDefault="00E60934" w:rsidP="00E60934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w:r>
        <w:rPr>
          <w:rFonts w:ascii="Times New Roman" w:hAnsi="Times New Roman" w:cstheme="minorHAns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9C9B850" wp14:editId="6AB0A768">
                <wp:simplePos x="0" y="0"/>
                <wp:positionH relativeFrom="column">
                  <wp:posOffset>3541091</wp:posOffset>
                </wp:positionH>
                <wp:positionV relativeFrom="paragraph">
                  <wp:posOffset>10160</wp:posOffset>
                </wp:positionV>
                <wp:extent cx="459436" cy="344805"/>
                <wp:effectExtent l="0" t="0" r="17145" b="17145"/>
                <wp:wrapNone/>
                <wp:docPr id="467190843" name="Text Box 467190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36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7C70B9" w14:textId="77777777" w:rsidR="00E60934" w:rsidRPr="005C29D0" w:rsidRDefault="00E60934" w:rsidP="00E6093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C29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9B850" id="Text Box 467190843" o:spid="_x0000_s1299" type="#_x0000_t202" style="position:absolute;left:0;text-align:left;margin-left:278.85pt;margin-top:.8pt;width:36.2pt;height:27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" fillcolor="white [3201]" strokeweight=".5pt">
                <v:textbox>
                  <w:txbxContent>
                    <w:p w14:paraId="0F7C70B9" w14:textId="77777777" w:rsidR="00E60934" w:rsidRPr="005C29D0" w:rsidRDefault="00E60934" w:rsidP="00E6093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C29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theme="minorHAns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6133286" wp14:editId="79860E2D">
                <wp:simplePos x="0" y="0"/>
                <wp:positionH relativeFrom="column">
                  <wp:posOffset>2398091</wp:posOffset>
                </wp:positionH>
                <wp:positionV relativeFrom="paragraph">
                  <wp:posOffset>10160</wp:posOffset>
                </wp:positionV>
                <wp:extent cx="459436" cy="345136"/>
                <wp:effectExtent l="0" t="0" r="17145" b="17145"/>
                <wp:wrapNone/>
                <wp:docPr id="502970170" name="Text Box 502970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36" cy="3451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F6C2F" w14:textId="77777777" w:rsidR="00E60934" w:rsidRPr="005C29D0" w:rsidRDefault="00E60934" w:rsidP="00E6093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C29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33286" id="Text Box 502970170" o:spid="_x0000_s1300" type="#_x0000_t202" style="position:absolute;left:0;text-align:left;margin-left:188.85pt;margin-top:.8pt;width:36.2pt;height:27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" fillcolor="white [3201]" strokeweight=".5pt">
                <v:textbox>
                  <w:txbxContent>
                    <w:p w14:paraId="13FF6C2F" w14:textId="77777777" w:rsidR="00E60934" w:rsidRPr="005C29D0" w:rsidRDefault="00E60934" w:rsidP="00E6093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C29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41227551" w14:textId="77777777" w:rsidR="00E60934" w:rsidRPr="00914DFF" w:rsidRDefault="00E60934" w:rsidP="00E60934">
      <w:pPr>
        <w:pStyle w:val="ListParagraph"/>
        <w:numPr>
          <w:ilvl w:val="0"/>
          <w:numId w:val="32"/>
        </w:numPr>
        <w:bidi/>
        <w:spacing w:before="240" w:after="0" w:line="360" w:lineRule="auto"/>
        <w:rPr>
          <w:rFonts w:ascii="Times New Roman" w:hAnsi="Times New Roman" w:cstheme="minorHAnsi"/>
          <w:sz w:val="32"/>
          <w:szCs w:val="32"/>
        </w:rPr>
      </w:pPr>
      <w:r w:rsidRPr="00914DFF">
        <w:rPr>
          <w:rFonts w:ascii="Times New Roman" w:hAnsi="Times New Roman" w:cstheme="minorHAnsi" w:hint="cs"/>
          <w:sz w:val="32"/>
          <w:szCs w:val="32"/>
          <w:rtl/>
        </w:rPr>
        <w:t>أكمل الجدول:</w:t>
      </w:r>
      <m:oMath>
        <m:r>
          <m:rPr>
            <m:sty m:val="b"/>
          </m:rPr>
          <w:rPr>
            <w:rFonts w:ascii="Cambria Math" w:hAnsi="Cambria Math" w:cstheme="minorHAnsi"/>
            <w:color w:val="7030A0"/>
            <w:sz w:val="32"/>
            <w:szCs w:val="32"/>
          </w:rPr>
          <m:t xml:space="preserve">0.25 ×16=4   </m:t>
        </m:r>
      </m:oMath>
    </w:p>
    <w:tbl>
      <w:tblPr>
        <w:tblStyle w:val="TableGrid"/>
        <w:bidiVisual/>
        <w:tblW w:w="10802" w:type="dxa"/>
        <w:tblInd w:w="-425" w:type="dxa"/>
        <w:tblLook w:val="04A0" w:firstRow="1" w:lastRow="0" w:firstColumn="1" w:lastColumn="0" w:noHBand="0" w:noVBand="1"/>
      </w:tblPr>
      <w:tblGrid>
        <w:gridCol w:w="2506"/>
        <w:gridCol w:w="2074"/>
        <w:gridCol w:w="2074"/>
        <w:gridCol w:w="2074"/>
        <w:gridCol w:w="2074"/>
      </w:tblGrid>
      <w:tr w:rsidR="00E60934" w14:paraId="54797E0A" w14:textId="77777777" w:rsidTr="005F214C">
        <w:trPr>
          <w:trHeight w:val="624"/>
        </w:trPr>
        <w:tc>
          <w:tcPr>
            <w:tcW w:w="2506" w:type="dxa"/>
          </w:tcPr>
          <w:p w14:paraId="61FB8635" w14:textId="77777777" w:rsidR="00E60934" w:rsidRDefault="00E60934" w:rsidP="005F214C">
            <w:pPr>
              <w:bidi/>
              <w:rPr>
                <w:rFonts w:ascii="Times New Roman" w:hAnsi="Times New Roman" w:cstheme="minorHAnsi"/>
                <w:sz w:val="32"/>
                <w:szCs w:val="32"/>
                <w:rtl/>
              </w:rPr>
            </w:pPr>
          </w:p>
        </w:tc>
        <w:tc>
          <w:tcPr>
            <w:tcW w:w="2074" w:type="dxa"/>
            <w:vAlign w:val="center"/>
          </w:tcPr>
          <w:p w14:paraId="09587AAC" w14:textId="77777777" w:rsidR="00E60934" w:rsidRDefault="00E60934" w:rsidP="005F214C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  <w:lang w:bidi="ar-DZ"/>
              </w:rPr>
              <w:t>الأداة (01)</w:t>
            </w:r>
          </w:p>
        </w:tc>
        <w:tc>
          <w:tcPr>
            <w:tcW w:w="2074" w:type="dxa"/>
            <w:vAlign w:val="center"/>
          </w:tcPr>
          <w:p w14:paraId="2266BCAD" w14:textId="77777777" w:rsidR="00E60934" w:rsidRDefault="00E60934" w:rsidP="005F214C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  <w:lang w:bidi="ar-DZ"/>
              </w:rPr>
              <w:t>الأداة (02)</w:t>
            </w:r>
          </w:p>
        </w:tc>
        <w:tc>
          <w:tcPr>
            <w:tcW w:w="2074" w:type="dxa"/>
            <w:vAlign w:val="center"/>
          </w:tcPr>
          <w:p w14:paraId="5A61086C" w14:textId="77777777" w:rsidR="00E60934" w:rsidRDefault="00E60934" w:rsidP="005F214C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  <w:lang w:bidi="ar-DZ"/>
              </w:rPr>
              <w:t>الأداة (03)</w:t>
            </w:r>
          </w:p>
        </w:tc>
        <w:tc>
          <w:tcPr>
            <w:tcW w:w="2074" w:type="dxa"/>
            <w:vAlign w:val="center"/>
          </w:tcPr>
          <w:p w14:paraId="578CED53" w14:textId="77777777" w:rsidR="00E60934" w:rsidRDefault="00E60934" w:rsidP="005F214C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  <w:lang w:bidi="ar-DZ"/>
              </w:rPr>
              <w:t>الأداة (04)</w:t>
            </w:r>
          </w:p>
        </w:tc>
      </w:tr>
      <w:tr w:rsidR="00E60934" w14:paraId="72550AE2" w14:textId="77777777" w:rsidTr="005F214C">
        <w:trPr>
          <w:trHeight w:val="587"/>
        </w:trPr>
        <w:tc>
          <w:tcPr>
            <w:tcW w:w="2506" w:type="dxa"/>
            <w:vAlign w:val="center"/>
          </w:tcPr>
          <w:p w14:paraId="53E52D42" w14:textId="77777777" w:rsidR="00E60934" w:rsidRDefault="00E60934" w:rsidP="005F214C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</w:rPr>
              <w:t>اسم الأداة</w:t>
            </w:r>
          </w:p>
        </w:tc>
        <w:tc>
          <w:tcPr>
            <w:tcW w:w="2074" w:type="dxa"/>
            <w:vAlign w:val="center"/>
          </w:tcPr>
          <w:p w14:paraId="1A061ED6" w14:textId="77777777" w:rsidR="00E60934" w:rsidRPr="003745C7" w:rsidRDefault="00E60934" w:rsidP="005F214C">
            <w:pPr>
              <w:bidi/>
              <w:jc w:val="center"/>
              <w:rPr>
                <w:rFonts w:ascii="Times New Roman" w:hAnsi="Times New Roman" w:cstheme="minorHAnsi"/>
                <w:b/>
                <w:bCs/>
                <w:color w:val="FF0000"/>
                <w:sz w:val="32"/>
                <w:szCs w:val="32"/>
                <w:rtl/>
              </w:rPr>
            </w:pPr>
            <w:r w:rsidRPr="003745C7">
              <w:rPr>
                <w:rFonts w:ascii="Times New Roman" w:hAnsi="Times New Roman" w:cstheme="minorHAnsi" w:hint="cs"/>
                <w:b/>
                <w:bCs/>
                <w:color w:val="FF0000"/>
                <w:sz w:val="32"/>
                <w:szCs w:val="32"/>
                <w:rtl/>
              </w:rPr>
              <w:t>المتر الشريطي</w:t>
            </w:r>
          </w:p>
        </w:tc>
        <w:tc>
          <w:tcPr>
            <w:tcW w:w="2074" w:type="dxa"/>
            <w:vAlign w:val="center"/>
          </w:tcPr>
          <w:p w14:paraId="77D9B3C2" w14:textId="77777777" w:rsidR="00E60934" w:rsidRPr="003745C7" w:rsidRDefault="00E60934" w:rsidP="005F214C">
            <w:pPr>
              <w:bidi/>
              <w:jc w:val="center"/>
              <w:rPr>
                <w:rFonts w:ascii="Times New Roman" w:hAnsi="Times New Roman" w:cstheme="minorHAnsi"/>
                <w:b/>
                <w:bCs/>
                <w:color w:val="FF0000"/>
                <w:sz w:val="32"/>
                <w:szCs w:val="32"/>
                <w:rtl/>
              </w:rPr>
            </w:pPr>
            <w:r w:rsidRPr="003745C7">
              <w:rPr>
                <w:rFonts w:ascii="Times New Roman" w:hAnsi="Times New Roman" w:cstheme="minorHAnsi" w:hint="cs"/>
                <w:b/>
                <w:bCs/>
                <w:color w:val="FF0000"/>
                <w:sz w:val="32"/>
                <w:szCs w:val="32"/>
                <w:rtl/>
              </w:rPr>
              <w:t>محرار</w:t>
            </w:r>
          </w:p>
        </w:tc>
        <w:tc>
          <w:tcPr>
            <w:tcW w:w="2074" w:type="dxa"/>
            <w:vAlign w:val="center"/>
          </w:tcPr>
          <w:p w14:paraId="75D20645" w14:textId="77777777" w:rsidR="00E60934" w:rsidRPr="003745C7" w:rsidRDefault="00E60934" w:rsidP="005F214C">
            <w:pPr>
              <w:bidi/>
              <w:jc w:val="center"/>
              <w:rPr>
                <w:rFonts w:ascii="Times New Roman" w:hAnsi="Times New Roman" w:cstheme="minorHAnsi"/>
                <w:b/>
                <w:bCs/>
                <w:color w:val="FF0000"/>
                <w:sz w:val="32"/>
                <w:szCs w:val="32"/>
                <w:rtl/>
              </w:rPr>
            </w:pPr>
            <w:r w:rsidRPr="003745C7">
              <w:rPr>
                <w:rFonts w:ascii="Times New Roman" w:hAnsi="Times New Roman" w:cstheme="minorHAnsi" w:hint="cs"/>
                <w:b/>
                <w:bCs/>
                <w:color w:val="FF0000"/>
                <w:sz w:val="32"/>
                <w:szCs w:val="32"/>
                <w:rtl/>
              </w:rPr>
              <w:t>مخبار مدرج</w:t>
            </w:r>
          </w:p>
        </w:tc>
        <w:tc>
          <w:tcPr>
            <w:tcW w:w="2074" w:type="dxa"/>
            <w:vAlign w:val="center"/>
          </w:tcPr>
          <w:p w14:paraId="15477B62" w14:textId="77777777" w:rsidR="00E60934" w:rsidRPr="003745C7" w:rsidRDefault="00E60934" w:rsidP="005F214C">
            <w:pPr>
              <w:bidi/>
              <w:jc w:val="center"/>
              <w:rPr>
                <w:rFonts w:ascii="Times New Roman" w:hAnsi="Times New Roman" w:cstheme="minorHAnsi"/>
                <w:b/>
                <w:bCs/>
                <w:color w:val="FF0000"/>
                <w:sz w:val="32"/>
                <w:szCs w:val="32"/>
                <w:rtl/>
              </w:rPr>
            </w:pPr>
            <w:r w:rsidRPr="003745C7">
              <w:rPr>
                <w:rFonts w:ascii="Times New Roman" w:hAnsi="Times New Roman" w:cstheme="minorHAnsi" w:hint="cs"/>
                <w:b/>
                <w:bCs/>
                <w:color w:val="FF0000"/>
                <w:sz w:val="32"/>
                <w:szCs w:val="32"/>
                <w:rtl/>
              </w:rPr>
              <w:t>ميزان إلكتروني</w:t>
            </w:r>
          </w:p>
        </w:tc>
      </w:tr>
      <w:tr w:rsidR="00E60934" w14:paraId="0B3C7FE5" w14:textId="77777777" w:rsidTr="005F214C">
        <w:trPr>
          <w:trHeight w:val="624"/>
        </w:trPr>
        <w:tc>
          <w:tcPr>
            <w:tcW w:w="2506" w:type="dxa"/>
            <w:vAlign w:val="center"/>
          </w:tcPr>
          <w:p w14:paraId="438F675A" w14:textId="77777777" w:rsidR="00E60934" w:rsidRDefault="00E60934" w:rsidP="005F214C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</w:rPr>
              <w:t>تستعمل لقياس</w:t>
            </w:r>
          </w:p>
        </w:tc>
        <w:tc>
          <w:tcPr>
            <w:tcW w:w="2074" w:type="dxa"/>
            <w:vAlign w:val="center"/>
          </w:tcPr>
          <w:p w14:paraId="6F7CCD38" w14:textId="77777777" w:rsidR="00E60934" w:rsidRPr="003745C7" w:rsidRDefault="00E60934" w:rsidP="005F214C">
            <w:pPr>
              <w:bidi/>
              <w:jc w:val="center"/>
              <w:rPr>
                <w:rFonts w:ascii="Times New Roman" w:hAnsi="Times New Roman" w:cstheme="minorHAnsi"/>
                <w:b/>
                <w:bCs/>
                <w:color w:val="FF0000"/>
                <w:sz w:val="32"/>
                <w:szCs w:val="32"/>
                <w:rtl/>
              </w:rPr>
            </w:pPr>
            <w:r w:rsidRPr="003745C7">
              <w:rPr>
                <w:rFonts w:ascii="Times New Roman" w:hAnsi="Times New Roman" w:cstheme="minorHAnsi" w:hint="cs"/>
                <w:b/>
                <w:bCs/>
                <w:color w:val="FF0000"/>
                <w:sz w:val="32"/>
                <w:szCs w:val="32"/>
                <w:rtl/>
              </w:rPr>
              <w:t>الأطوال</w:t>
            </w:r>
          </w:p>
        </w:tc>
        <w:tc>
          <w:tcPr>
            <w:tcW w:w="2074" w:type="dxa"/>
            <w:vAlign w:val="center"/>
          </w:tcPr>
          <w:p w14:paraId="21D9E245" w14:textId="77777777" w:rsidR="00E60934" w:rsidRPr="003745C7" w:rsidRDefault="00E60934" w:rsidP="005F214C">
            <w:pPr>
              <w:bidi/>
              <w:jc w:val="center"/>
              <w:rPr>
                <w:rFonts w:ascii="Times New Roman" w:hAnsi="Times New Roman" w:cstheme="minorHAnsi"/>
                <w:b/>
                <w:bCs/>
                <w:color w:val="FF0000"/>
                <w:sz w:val="32"/>
                <w:szCs w:val="32"/>
                <w:rtl/>
              </w:rPr>
            </w:pPr>
            <w:r w:rsidRPr="003745C7">
              <w:rPr>
                <w:rFonts w:ascii="Times New Roman" w:hAnsi="Times New Roman" w:cstheme="minorHAnsi" w:hint="cs"/>
                <w:b/>
                <w:bCs/>
                <w:color w:val="FF0000"/>
                <w:sz w:val="32"/>
                <w:szCs w:val="32"/>
                <w:rtl/>
              </w:rPr>
              <w:t>درجة الحرارة</w:t>
            </w:r>
          </w:p>
        </w:tc>
        <w:tc>
          <w:tcPr>
            <w:tcW w:w="2074" w:type="dxa"/>
            <w:vAlign w:val="center"/>
          </w:tcPr>
          <w:p w14:paraId="3ECA2D89" w14:textId="77777777" w:rsidR="00E60934" w:rsidRPr="003745C7" w:rsidRDefault="00E60934" w:rsidP="005F214C">
            <w:pPr>
              <w:bidi/>
              <w:jc w:val="center"/>
              <w:rPr>
                <w:rFonts w:ascii="Times New Roman" w:hAnsi="Times New Roman" w:cstheme="minorHAnsi"/>
                <w:b/>
                <w:bCs/>
                <w:color w:val="FF0000"/>
                <w:sz w:val="32"/>
                <w:szCs w:val="32"/>
                <w:rtl/>
              </w:rPr>
            </w:pPr>
            <w:r w:rsidRPr="003745C7">
              <w:rPr>
                <w:rFonts w:ascii="Times New Roman" w:hAnsi="Times New Roman" w:cstheme="minorHAnsi" w:hint="cs"/>
                <w:b/>
                <w:bCs/>
                <w:color w:val="FF0000"/>
                <w:sz w:val="32"/>
                <w:szCs w:val="32"/>
                <w:rtl/>
              </w:rPr>
              <w:t>الحجم</w:t>
            </w:r>
          </w:p>
        </w:tc>
        <w:tc>
          <w:tcPr>
            <w:tcW w:w="2074" w:type="dxa"/>
            <w:vAlign w:val="center"/>
          </w:tcPr>
          <w:p w14:paraId="6D41AAA5" w14:textId="77777777" w:rsidR="00E60934" w:rsidRPr="003745C7" w:rsidRDefault="00E60934" w:rsidP="005F214C">
            <w:pPr>
              <w:bidi/>
              <w:jc w:val="center"/>
              <w:rPr>
                <w:rFonts w:ascii="Times New Roman" w:hAnsi="Times New Roman" w:cstheme="minorHAnsi"/>
                <w:b/>
                <w:bCs/>
                <w:color w:val="FF0000"/>
                <w:sz w:val="32"/>
                <w:szCs w:val="32"/>
                <w:rtl/>
              </w:rPr>
            </w:pPr>
            <w:r w:rsidRPr="003745C7">
              <w:rPr>
                <w:rFonts w:ascii="Times New Roman" w:hAnsi="Times New Roman" w:cstheme="minorHAnsi" w:hint="cs"/>
                <w:b/>
                <w:bCs/>
                <w:color w:val="FF0000"/>
                <w:sz w:val="32"/>
                <w:szCs w:val="32"/>
                <w:rtl/>
              </w:rPr>
              <w:t>الكتلة</w:t>
            </w:r>
          </w:p>
        </w:tc>
      </w:tr>
      <w:tr w:rsidR="00E60934" w14:paraId="374BC23B" w14:textId="77777777" w:rsidTr="005F214C">
        <w:trPr>
          <w:trHeight w:val="587"/>
        </w:trPr>
        <w:tc>
          <w:tcPr>
            <w:tcW w:w="2506" w:type="dxa"/>
            <w:vAlign w:val="center"/>
          </w:tcPr>
          <w:p w14:paraId="2B0322B9" w14:textId="77777777" w:rsidR="00E60934" w:rsidRDefault="00E60934" w:rsidP="005F214C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</w:rPr>
              <w:t>رمز المقدار المقاس</w:t>
            </w:r>
          </w:p>
        </w:tc>
        <w:tc>
          <w:tcPr>
            <w:tcW w:w="2074" w:type="dxa"/>
            <w:vAlign w:val="center"/>
          </w:tcPr>
          <w:p w14:paraId="3257E554" w14:textId="77777777" w:rsidR="00E60934" w:rsidRPr="003745C7" w:rsidRDefault="00E60934" w:rsidP="005F214C">
            <w:pPr>
              <w:bidi/>
              <w:jc w:val="center"/>
              <w:rPr>
                <w:rFonts w:ascii="Times New Roman" w:hAnsi="Times New Roman" w:cstheme="minorHAnsi"/>
                <w:b/>
                <w:bCs/>
                <w:color w:val="FF0000"/>
                <w:sz w:val="32"/>
                <w:szCs w:val="3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FF0000"/>
                    <w:sz w:val="32"/>
                    <w:szCs w:val="32"/>
                  </w:rPr>
                  <m:t>L</m:t>
                </m:r>
              </m:oMath>
            </m:oMathPara>
          </w:p>
        </w:tc>
        <w:tc>
          <w:tcPr>
            <w:tcW w:w="2074" w:type="dxa"/>
            <w:vAlign w:val="center"/>
          </w:tcPr>
          <w:p w14:paraId="7105A459" w14:textId="77777777" w:rsidR="00E60934" w:rsidRPr="003745C7" w:rsidRDefault="00E60934" w:rsidP="005F214C">
            <w:pPr>
              <w:bidi/>
              <w:jc w:val="center"/>
              <w:rPr>
                <w:rFonts w:ascii="Times New Roman" w:hAnsi="Times New Roman" w:cstheme="minorHAnsi"/>
                <w:b/>
                <w:bCs/>
                <w:color w:val="FF0000"/>
                <w:sz w:val="32"/>
                <w:szCs w:val="3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FF0000"/>
                    <w:sz w:val="32"/>
                    <w:szCs w:val="32"/>
                  </w:rPr>
                  <m:t>T</m:t>
                </m:r>
              </m:oMath>
            </m:oMathPara>
          </w:p>
        </w:tc>
        <w:tc>
          <w:tcPr>
            <w:tcW w:w="2074" w:type="dxa"/>
            <w:vAlign w:val="center"/>
          </w:tcPr>
          <w:p w14:paraId="007EEC90" w14:textId="77777777" w:rsidR="00E60934" w:rsidRPr="003745C7" w:rsidRDefault="00E60934" w:rsidP="005F214C">
            <w:pPr>
              <w:bidi/>
              <w:jc w:val="center"/>
              <w:rPr>
                <w:rFonts w:ascii="Times New Roman" w:hAnsi="Times New Roman" w:cstheme="minorHAnsi"/>
                <w:b/>
                <w:bCs/>
                <w:color w:val="FF0000"/>
                <w:sz w:val="32"/>
                <w:szCs w:val="3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FF0000"/>
                    <w:sz w:val="32"/>
                    <w:szCs w:val="32"/>
                  </w:rPr>
                  <m:t>V</m:t>
                </m:r>
              </m:oMath>
            </m:oMathPara>
          </w:p>
        </w:tc>
        <w:tc>
          <w:tcPr>
            <w:tcW w:w="2074" w:type="dxa"/>
            <w:vAlign w:val="center"/>
          </w:tcPr>
          <w:p w14:paraId="2045F81A" w14:textId="77777777" w:rsidR="00E60934" w:rsidRPr="003745C7" w:rsidRDefault="00E60934" w:rsidP="005F214C">
            <w:pPr>
              <w:bidi/>
              <w:jc w:val="center"/>
              <w:rPr>
                <w:rFonts w:ascii="Times New Roman" w:hAnsi="Times New Roman" w:cstheme="minorHAnsi"/>
                <w:b/>
                <w:bCs/>
                <w:color w:val="FF0000"/>
                <w:sz w:val="32"/>
                <w:szCs w:val="3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FF0000"/>
                    <w:sz w:val="32"/>
                    <w:szCs w:val="32"/>
                  </w:rPr>
                  <m:t>m</m:t>
                </m:r>
              </m:oMath>
            </m:oMathPara>
          </w:p>
        </w:tc>
      </w:tr>
      <w:tr w:rsidR="00E60934" w14:paraId="08EDFCCD" w14:textId="77777777" w:rsidTr="005F214C">
        <w:trPr>
          <w:trHeight w:val="587"/>
        </w:trPr>
        <w:tc>
          <w:tcPr>
            <w:tcW w:w="2506" w:type="dxa"/>
            <w:vAlign w:val="center"/>
          </w:tcPr>
          <w:p w14:paraId="70672D08" w14:textId="77777777" w:rsidR="00E60934" w:rsidRDefault="00E60934" w:rsidP="005F214C">
            <w:pPr>
              <w:bidi/>
              <w:jc w:val="center"/>
              <w:rPr>
                <w:rFonts w:ascii="Times New Roman" w:hAnsi="Times New Roman" w:cstheme="minorHAnsi"/>
                <w:sz w:val="32"/>
                <w:szCs w:val="32"/>
                <w:rtl/>
              </w:rPr>
            </w:pPr>
            <w:r>
              <w:rPr>
                <w:rFonts w:ascii="Times New Roman" w:hAnsi="Times New Roman" w:cstheme="minorHAnsi" w:hint="cs"/>
                <w:sz w:val="32"/>
                <w:szCs w:val="32"/>
                <w:rtl/>
              </w:rPr>
              <w:t>رمز وحدة القياس</w:t>
            </w:r>
          </w:p>
        </w:tc>
        <w:tc>
          <w:tcPr>
            <w:tcW w:w="2074" w:type="dxa"/>
            <w:vAlign w:val="center"/>
          </w:tcPr>
          <w:p w14:paraId="41377B1A" w14:textId="77777777" w:rsidR="00E60934" w:rsidRPr="003745C7" w:rsidRDefault="00E60934" w:rsidP="005F214C">
            <w:pPr>
              <w:bidi/>
              <w:jc w:val="center"/>
              <w:rPr>
                <w:rFonts w:ascii="Times New Roman" w:hAnsi="Times New Roman" w:cstheme="minorHAnsi"/>
                <w:b/>
                <w:bCs/>
                <w:color w:val="FF0000"/>
                <w:sz w:val="32"/>
                <w:szCs w:val="3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FF0000"/>
                    <w:sz w:val="32"/>
                    <w:szCs w:val="32"/>
                  </w:rPr>
                  <m:t>m</m:t>
                </m:r>
              </m:oMath>
            </m:oMathPara>
          </w:p>
        </w:tc>
        <w:tc>
          <w:tcPr>
            <w:tcW w:w="2074" w:type="dxa"/>
            <w:vAlign w:val="center"/>
          </w:tcPr>
          <w:p w14:paraId="087A5D34" w14:textId="77777777" w:rsidR="00E60934" w:rsidRPr="003745C7" w:rsidRDefault="00E60934" w:rsidP="005F214C">
            <w:pPr>
              <w:bidi/>
              <w:jc w:val="center"/>
              <w:rPr>
                <w:rFonts w:ascii="Times New Roman" w:hAnsi="Times New Roman" w:cstheme="minorHAnsi"/>
                <w:b/>
                <w:bCs/>
                <w:color w:val="FF0000"/>
                <w:sz w:val="32"/>
                <w:szCs w:val="3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mbria Math" w:hint="cs"/>
                    <w:color w:val="FF0000"/>
                    <w:sz w:val="32"/>
                    <w:szCs w:val="32"/>
                    <w:rtl/>
                  </w:rPr>
                  <m:t>℃</m:t>
                </m:r>
              </m:oMath>
            </m:oMathPara>
          </w:p>
        </w:tc>
        <w:tc>
          <w:tcPr>
            <w:tcW w:w="2074" w:type="dxa"/>
            <w:vAlign w:val="center"/>
          </w:tcPr>
          <w:p w14:paraId="595655AD" w14:textId="77777777" w:rsidR="00E60934" w:rsidRPr="003745C7" w:rsidRDefault="00E60934" w:rsidP="005F214C">
            <w:pPr>
              <w:bidi/>
              <w:jc w:val="center"/>
              <w:rPr>
                <w:rFonts w:ascii="Times New Roman" w:hAnsi="Times New Roman" w:cstheme="minorHAnsi"/>
                <w:b/>
                <w:bCs/>
                <w:color w:val="FF0000"/>
                <w:sz w:val="32"/>
                <w:szCs w:val="32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FF0000"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FF0000"/>
                        <w:sz w:val="32"/>
                        <w:szCs w:val="32"/>
                      </w:rPr>
                      <m:t>m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FF0000"/>
                        <w:sz w:val="32"/>
                        <w:szCs w:val="32"/>
                      </w:rPr>
                      <m:t xml:space="preserve">3 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FF0000"/>
                    <w:sz w:val="32"/>
                    <w:szCs w:val="32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 w:cstheme="minorHAnsi" w:hint="cs"/>
                    <w:color w:val="FF0000"/>
                    <w:sz w:val="32"/>
                    <w:szCs w:val="32"/>
                    <w:rtl/>
                    <w:lang w:bidi="ar-DZ"/>
                  </w:rPr>
                  <m:t>أو</m:t>
                </m:r>
                <m:r>
                  <m:rPr>
                    <m:scr m:val="script"/>
                    <m:sty m:val="bi"/>
                  </m:rPr>
                  <w:rPr>
                    <w:rFonts w:ascii="Cambria Math" w:hAnsi="Cambria Math" w:cstheme="minorHAnsi"/>
                    <w:color w:val="FF0000"/>
                    <w:sz w:val="32"/>
                    <w:szCs w:val="32"/>
                  </w:rPr>
                  <m:t xml:space="preserve">  l</m:t>
                </m:r>
              </m:oMath>
            </m:oMathPara>
          </w:p>
        </w:tc>
        <w:tc>
          <w:tcPr>
            <w:tcW w:w="2074" w:type="dxa"/>
            <w:vAlign w:val="center"/>
          </w:tcPr>
          <w:p w14:paraId="6021BA1E" w14:textId="77777777" w:rsidR="00E60934" w:rsidRPr="003745C7" w:rsidRDefault="00E60934" w:rsidP="005F214C">
            <w:pPr>
              <w:bidi/>
              <w:jc w:val="center"/>
              <w:rPr>
                <w:rFonts w:ascii="Times New Roman" w:hAnsi="Times New Roman" w:cstheme="minorHAnsi"/>
                <w:b/>
                <w:bCs/>
                <w:color w:val="FF0000"/>
                <w:sz w:val="32"/>
                <w:szCs w:val="32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FF0000"/>
                    <w:sz w:val="32"/>
                    <w:szCs w:val="32"/>
                  </w:rPr>
                  <m:t>Kg</m:t>
                </m:r>
              </m:oMath>
            </m:oMathPara>
          </w:p>
        </w:tc>
      </w:tr>
    </w:tbl>
    <w:p w14:paraId="2D07E72A" w14:textId="77777777" w:rsidR="00E60934" w:rsidRPr="003745C7" w:rsidRDefault="00E60934" w:rsidP="00E60934">
      <w:pPr>
        <w:pStyle w:val="ListParagraph"/>
        <w:bidi/>
        <w:spacing w:after="0" w:line="240" w:lineRule="auto"/>
        <w:ind w:left="360"/>
        <w:rPr>
          <w:rFonts w:ascii="Times New Roman" w:hAnsi="Times New Roman" w:cstheme="minorHAnsi"/>
          <w:b/>
          <w:bCs/>
          <w:color w:val="FF0000"/>
          <w:sz w:val="32"/>
          <w:szCs w:val="32"/>
        </w:rPr>
      </w:pPr>
      <w:r w:rsidRPr="003745C7">
        <w:rPr>
          <w:rFonts w:ascii="Times New Roman" w:hAnsi="Times New Roman" w:cstheme="minorHAnsi" w:hint="cs"/>
          <w:b/>
          <w:bCs/>
          <w:color w:val="FF0000"/>
          <w:sz w:val="32"/>
          <w:szCs w:val="32"/>
          <w:rtl/>
        </w:rPr>
        <w:t>ملاحظة: (لا يشترط رمز الوحدة الأساسية حيث يقبل أي رمز صحيح لوحدة القياس)</w:t>
      </w:r>
    </w:p>
    <w:p w14:paraId="233C13EC" w14:textId="77777777" w:rsidR="00E60934" w:rsidRPr="00054C9C" w:rsidRDefault="00E60934" w:rsidP="00E60934">
      <w:pPr>
        <w:pStyle w:val="ListParagraph"/>
        <w:numPr>
          <w:ilvl w:val="0"/>
          <w:numId w:val="32"/>
        </w:num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w:r w:rsidRPr="00054C9C">
        <w:rPr>
          <w:rFonts w:ascii="Times New Roman" w:hAnsi="Times New Roman" w:cstheme="minorHAnsi" w:hint="cs"/>
          <w:sz w:val="32"/>
          <w:szCs w:val="32"/>
          <w:rtl/>
        </w:rPr>
        <w:t>أنجز التحويلات التالية:</w:t>
      </w:r>
      <m:oMath>
        <m:r>
          <m:rPr>
            <m:sty m:val="b"/>
          </m:rPr>
          <w:rPr>
            <w:rFonts w:ascii="Cambria Math" w:hAnsi="Cambria Math" w:cstheme="minorHAnsi"/>
            <w:color w:val="7030A0"/>
            <w:sz w:val="32"/>
            <w:szCs w:val="32"/>
          </w:rPr>
          <m:t xml:space="preserve">0.5 ×6=3   </m:t>
        </m:r>
      </m:oMath>
    </w:p>
    <w:p w14:paraId="52D4FA28" w14:textId="77777777" w:rsidR="00E60934" w:rsidRDefault="00E60934" w:rsidP="00E60934">
      <w:pPr>
        <w:spacing w:after="0" w:line="240" w:lineRule="auto"/>
        <w:rPr>
          <w:rFonts w:ascii="Times New Roman" w:hAnsi="Times New Roman" w:cstheme="minorHAnsi"/>
          <w:sz w:val="32"/>
          <w:szCs w:val="32"/>
        </w:rPr>
      </w:pPr>
      <m:oMathPara>
        <m:oMath>
          <m:r>
            <w:rPr>
              <w:rFonts w:ascii="Cambria Math" w:hAnsi="Cambria Math" w:cstheme="minorHAnsi"/>
              <w:sz w:val="32"/>
              <w:szCs w:val="32"/>
            </w:rPr>
            <m:t>125.23 m =</m:t>
          </m:r>
          <m:r>
            <m:rPr>
              <m:sty m:val="bi"/>
            </m:rPr>
            <w:rPr>
              <w:rFonts w:ascii="Cambria Math" w:hAnsi="Cambria Math" w:cstheme="minorHAnsi"/>
              <w:color w:val="FF0000"/>
              <w:sz w:val="32"/>
              <w:szCs w:val="32"/>
            </w:rPr>
            <m:t>0.12523</m:t>
          </m:r>
          <m:r>
            <w:rPr>
              <w:rFonts w:ascii="Cambria Math" w:hAnsi="Cambria Math" w:cstheme="minorHAnsi"/>
              <w:sz w:val="32"/>
              <w:szCs w:val="32"/>
            </w:rPr>
            <m:t xml:space="preserve">    km =  </m:t>
          </m:r>
          <m:r>
            <m:rPr>
              <m:sty m:val="bi"/>
            </m:rPr>
            <w:rPr>
              <w:rFonts w:ascii="Cambria Math" w:hAnsi="Cambria Math" w:cstheme="minorHAnsi"/>
              <w:color w:val="FF0000"/>
              <w:sz w:val="32"/>
              <w:szCs w:val="32"/>
            </w:rPr>
            <m:t>125230</m:t>
          </m:r>
          <m:r>
            <w:rPr>
              <w:rFonts w:ascii="Cambria Math" w:hAnsi="Cambria Math" w:cstheme="minorHAnsi"/>
              <w:sz w:val="32"/>
              <w:szCs w:val="32"/>
            </w:rPr>
            <m:t xml:space="preserve">   mm</m:t>
          </m:r>
        </m:oMath>
      </m:oMathPara>
    </w:p>
    <w:p w14:paraId="4F8DBDED" w14:textId="77777777" w:rsidR="00E60934" w:rsidRDefault="00E60934" w:rsidP="00E60934">
      <w:pPr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m:oMathPara>
        <m:oMath>
          <m:r>
            <w:rPr>
              <w:rFonts w:ascii="Cambria Math" w:hAnsi="Cambria Math" w:cstheme="minorHAnsi"/>
              <w:sz w:val="32"/>
              <w:szCs w:val="32"/>
            </w:rPr>
            <m:t xml:space="preserve">2012.12 kg =   </m:t>
          </m:r>
          <m:r>
            <m:rPr>
              <m:sty m:val="bi"/>
            </m:rPr>
            <w:rPr>
              <w:rFonts w:ascii="Cambria Math" w:hAnsi="Cambria Math" w:cstheme="minorHAnsi"/>
              <w:color w:val="FF0000"/>
              <w:sz w:val="32"/>
              <w:szCs w:val="32"/>
            </w:rPr>
            <m:t>20.1212</m:t>
          </m:r>
          <m:r>
            <w:rPr>
              <w:rFonts w:ascii="Cambria Math" w:hAnsi="Cambria Math" w:cstheme="minorHAnsi"/>
              <w:sz w:val="32"/>
              <w:szCs w:val="32"/>
            </w:rPr>
            <m:t xml:space="preserve">   q  =</m:t>
          </m:r>
          <m:r>
            <m:rPr>
              <m:sty m:val="bi"/>
            </m:rPr>
            <w:rPr>
              <w:rFonts w:ascii="Cambria Math" w:hAnsi="Cambria Math" w:cstheme="minorHAnsi"/>
              <w:color w:val="FF0000"/>
              <w:sz w:val="32"/>
              <w:szCs w:val="32"/>
            </w:rPr>
            <m:t xml:space="preserve">   2012120 </m:t>
          </m:r>
          <m:r>
            <w:rPr>
              <w:rFonts w:ascii="Cambria Math" w:hAnsi="Cambria Math" w:cstheme="minorHAnsi"/>
              <w:sz w:val="32"/>
              <w:szCs w:val="32"/>
            </w:rPr>
            <m:t xml:space="preserve">   g</m:t>
          </m:r>
        </m:oMath>
      </m:oMathPara>
    </w:p>
    <w:p w14:paraId="0BBC0E6F" w14:textId="77777777" w:rsidR="00E60934" w:rsidRDefault="00E60934" w:rsidP="00E60934">
      <w:pPr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m:oMathPara>
        <m:oMath>
          <m:r>
            <w:rPr>
              <w:rFonts w:ascii="Cambria Math" w:hAnsi="Cambria Math" w:cstheme="minorHAnsi"/>
              <w:sz w:val="32"/>
              <w:szCs w:val="32"/>
            </w:rPr>
            <m:t xml:space="preserve">520 </m:t>
          </m:r>
          <m:sSup>
            <m:sSupPr>
              <m:ctrlPr>
                <w:rPr>
                  <w:rFonts w:ascii="Cambria Math" w:hAnsi="Cambria Math" w:cstheme="minorHAnsi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theme="minorHAnsi"/>
                  <w:sz w:val="32"/>
                  <w:szCs w:val="32"/>
                </w:rPr>
                <m:t>cm</m:t>
              </m:r>
            </m:e>
            <m:sup>
              <m:r>
                <w:rPr>
                  <w:rFonts w:ascii="Cambria Math" w:hAnsi="Cambria Math" w:cstheme="minorHAnsi"/>
                  <w:sz w:val="32"/>
                  <w:szCs w:val="32"/>
                </w:rPr>
                <m:t>3</m:t>
              </m:r>
            </m:sup>
          </m:sSup>
          <m:r>
            <w:rPr>
              <w:rFonts w:ascii="Cambria Math" w:hAnsi="Cambria Math" w:cstheme="minorHAnsi"/>
              <w:sz w:val="32"/>
              <w:szCs w:val="32"/>
            </w:rPr>
            <m:t xml:space="preserve">=  </m:t>
          </m:r>
          <m:r>
            <m:rPr>
              <m:sty m:val="bi"/>
            </m:rPr>
            <w:rPr>
              <w:rFonts w:ascii="Cambria Math" w:hAnsi="Cambria Math" w:cstheme="minorHAnsi"/>
              <w:color w:val="FF0000"/>
              <w:sz w:val="32"/>
              <w:szCs w:val="32"/>
            </w:rPr>
            <m:t>0.520</m:t>
          </m:r>
          <m:r>
            <w:rPr>
              <w:rFonts w:ascii="Cambria Math" w:hAnsi="Cambria Math" w:cstheme="minorHAnsi"/>
              <w:sz w:val="32"/>
              <w:szCs w:val="32"/>
            </w:rPr>
            <m:t xml:space="preserve">    l=  </m:t>
          </m:r>
          <m:r>
            <m:rPr>
              <m:sty m:val="bi"/>
            </m:rPr>
            <w:rPr>
              <w:rFonts w:ascii="Cambria Math" w:hAnsi="Cambria Math" w:cstheme="minorHAnsi"/>
              <w:color w:val="FF0000"/>
              <w:sz w:val="32"/>
              <w:szCs w:val="32"/>
            </w:rPr>
            <m:t>520</m:t>
          </m:r>
          <m:r>
            <w:rPr>
              <w:rFonts w:ascii="Cambria Math" w:hAnsi="Cambria Math" w:cstheme="minorHAnsi"/>
              <w:sz w:val="32"/>
              <w:szCs w:val="32"/>
            </w:rPr>
            <m:t xml:space="preserve">    ml</m:t>
          </m:r>
        </m:oMath>
      </m:oMathPara>
    </w:p>
    <w:p w14:paraId="488269ED" w14:textId="77777777" w:rsidR="00E60934" w:rsidRDefault="00E60934" w:rsidP="00E60934">
      <w:pPr>
        <w:pStyle w:val="ListParagraph"/>
        <w:numPr>
          <w:ilvl w:val="0"/>
          <w:numId w:val="32"/>
        </w:numPr>
        <w:bidi/>
        <w:spacing w:after="0" w:line="240" w:lineRule="auto"/>
        <w:rPr>
          <w:rFonts w:ascii="Times New Roman" w:hAnsi="Times New Roman" w:cstheme="minorHAnsi"/>
          <w:sz w:val="32"/>
          <w:szCs w:val="32"/>
        </w:rPr>
      </w:pPr>
      <w:r>
        <w:rPr>
          <w:rFonts w:ascii="Times New Roman" w:hAnsi="Times New Roman" w:cstheme="minorHAnsi" w:hint="cs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26DAC9D6" wp14:editId="327DE964">
                <wp:simplePos x="0" y="0"/>
                <wp:positionH relativeFrom="column">
                  <wp:posOffset>225232</wp:posOffset>
                </wp:positionH>
                <wp:positionV relativeFrom="paragraph">
                  <wp:posOffset>18415</wp:posOffset>
                </wp:positionV>
                <wp:extent cx="719455" cy="1135298"/>
                <wp:effectExtent l="38100" t="0" r="23495" b="0"/>
                <wp:wrapNone/>
                <wp:docPr id="1376107180" name="Group 1376107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455" cy="1135298"/>
                          <a:chOff x="0" y="0"/>
                          <a:chExt cx="719455" cy="1135298"/>
                        </a:xfrm>
                      </wpg:grpSpPr>
                      <wpg:grpSp>
                        <wpg:cNvPr id="295732333" name="Group 295732333"/>
                        <wpg:cNvGrpSpPr/>
                        <wpg:grpSpPr>
                          <a:xfrm>
                            <a:off x="0" y="0"/>
                            <a:ext cx="719455" cy="805070"/>
                            <a:chOff x="0" y="0"/>
                            <a:chExt cx="719455" cy="805070"/>
                          </a:xfrm>
                        </wpg:grpSpPr>
                        <wps:wsp>
                          <wps:cNvPr id="1727712046" name="Cube 1727712046"/>
                          <wps:cNvSpPr/>
                          <wps:spPr>
                            <a:xfrm>
                              <a:off x="0" y="0"/>
                              <a:ext cx="719455" cy="719455"/>
                            </a:xfrm>
                            <a:prstGeom prst="cube">
                              <a:avLst>
                                <a:gd name="adj" fmla="val 23618"/>
                              </a:avLst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2559098" name="Straight Arrow Connector 972559098"/>
                          <wps:cNvCnPr/>
                          <wps:spPr>
                            <a:xfrm>
                              <a:off x="0" y="805070"/>
                              <a:ext cx="571500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53153605" name="Text Box 853153605"/>
                        <wps:cNvSpPr txBox="1"/>
                        <wps:spPr>
                          <a:xfrm>
                            <a:off x="0" y="795131"/>
                            <a:ext cx="688533" cy="3401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08D68A" w14:textId="77777777" w:rsidR="00E60934" w:rsidRPr="00914DFF" w:rsidRDefault="00E60934" w:rsidP="00E60934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914DF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3 </w:t>
                              </w:r>
                              <w:r w:rsidRPr="00914DF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AC9D6" id="Group 1376107180" o:spid="_x0000_s1301" style="position:absolute;left:0;text-align:left;margin-left:17.75pt;margin-top:1.45pt;width:56.65pt;height:89.4pt;z-index:251707392" coordsize="7194,11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">
                <v:group id="Group 295732333" o:spid="_x0000_s1302" style="position:absolute;width:7194;height:8050" coordsize="7194,8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">
                  <v:shape id="Cube 1727712046" o:spid="_x0000_s1303" type="#_x0000_t16" style="position:absolute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" adj="5101" fillcolor="#f2f2f2 [3052]" strokecolor="black [3213]" strokeweight="1pt"/>
                  <v:shape id="Straight Arrow Connector 972559098" o:spid="_x0000_s1304" type="#_x0000_t32" style="position:absolute;top:8050;width:57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" strokecolor="black [3200]" strokeweight="1.5pt">
                    <v:stroke startarrow="block" endarrow="block" joinstyle="miter"/>
                  </v:shape>
                </v:group>
                <v:shape id="Text Box 853153605" o:spid="_x0000_s1305" type="#_x0000_t202" style="position:absolute;top:7951;width:6885;height:3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" filled="f" stroked="f" strokeweight=".5pt">
                  <v:textbox>
                    <w:txbxContent>
                      <w:p w14:paraId="3B08D68A" w14:textId="77777777" w:rsidR="00E60934" w:rsidRPr="00914DFF" w:rsidRDefault="00E60934" w:rsidP="00E60934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914DFF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3 </w:t>
                        </w:r>
                        <w:r w:rsidRPr="00914DFF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 xml:space="preserve"> 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14DFF">
        <w:rPr>
          <w:rFonts w:ascii="Times New Roman" w:hAnsi="Times New Roman" w:cstheme="minorHAnsi" w:hint="cs"/>
          <w:sz w:val="32"/>
          <w:szCs w:val="32"/>
          <w:rtl/>
        </w:rPr>
        <w:t>اختر الإجابة الصحيحة فيما يلي</w:t>
      </w:r>
      <w:r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مع التعليل</w:t>
      </w:r>
      <w:r w:rsidRPr="00914DFF">
        <w:rPr>
          <w:rFonts w:ascii="Times New Roman" w:hAnsi="Times New Roman" w:cstheme="minorHAnsi" w:hint="cs"/>
          <w:sz w:val="32"/>
          <w:szCs w:val="32"/>
          <w:rtl/>
        </w:rPr>
        <w:t>:</w:t>
      </w:r>
    </w:p>
    <w:p w14:paraId="4E268C61" w14:textId="77777777" w:rsidR="00E60934" w:rsidRPr="00914DFF" w:rsidRDefault="00E60934" w:rsidP="00E60934">
      <w:pPr>
        <w:pStyle w:val="ListParagraph"/>
        <w:numPr>
          <w:ilvl w:val="0"/>
          <w:numId w:val="33"/>
        </w:num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w:r w:rsidRPr="00D16A33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36F6238" wp14:editId="0317BD5D">
                <wp:simplePos x="0" y="0"/>
                <wp:positionH relativeFrom="column">
                  <wp:posOffset>2056765</wp:posOffset>
                </wp:positionH>
                <wp:positionV relativeFrom="paragraph">
                  <wp:posOffset>172085</wp:posOffset>
                </wp:positionV>
                <wp:extent cx="2054860" cy="114998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60" cy="1149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AB70EDC" w14:textId="77777777" w:rsidR="00E60934" w:rsidRPr="00D16A33" w:rsidRDefault="00E60934" w:rsidP="00E60934">
                            <w:pPr>
                              <w:numPr>
                                <w:ilvl w:val="0"/>
                                <w:numId w:val="38"/>
                              </w:num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اختيار الإجابة الصحيحة</w:t>
                            </w:r>
                          </w:p>
                          <w:p w14:paraId="5BC1F8C5" w14:textId="77777777" w:rsidR="00E60934" w:rsidRPr="00D16A33" w:rsidRDefault="00E60934" w:rsidP="00E60934">
                            <w:pPr>
                              <w:numPr>
                                <w:ilvl w:val="0"/>
                                <w:numId w:val="38"/>
                              </w:numPr>
                              <w:bidi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D16A3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لعلاقة</w:t>
                            </w:r>
                          </w:p>
                          <w:p w14:paraId="3B71784E" w14:textId="77777777" w:rsidR="00E60934" w:rsidRDefault="00E60934" w:rsidP="00E60934">
                            <w:pPr>
                              <w:numPr>
                                <w:ilvl w:val="0"/>
                                <w:numId w:val="38"/>
                              </w:num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التطبيق</w:t>
                            </w:r>
                          </w:p>
                          <w:p w14:paraId="0B2120E8" w14:textId="77777777" w:rsidR="00E60934" w:rsidRDefault="00E60934" w:rsidP="00E60934">
                            <w:pPr>
                              <w:numPr>
                                <w:ilvl w:val="0"/>
                                <w:numId w:val="38"/>
                              </w:num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النتيجة</w:t>
                            </w:r>
                          </w:p>
                          <w:p w14:paraId="10F80C39" w14:textId="77777777" w:rsidR="00E60934" w:rsidRPr="00D16A33" w:rsidRDefault="00E60934" w:rsidP="00E60934">
                            <w:pPr>
                              <w:numPr>
                                <w:ilvl w:val="0"/>
                                <w:numId w:val="38"/>
                              </w:num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الوحدة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F6238" id="Text Box 6" o:spid="_x0000_s1306" type="#_x0000_t202" style="position:absolute;left:0;text-align:left;margin-left:161.95pt;margin-top:13.55pt;width:161.8pt;height:90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" filled="f" stroked="f" strokeweight=".5pt">
                <v:textbox>
                  <w:txbxContent>
                    <w:p w14:paraId="7AB70EDC" w14:textId="77777777" w:rsidR="00E60934" w:rsidRPr="00D16A33" w:rsidRDefault="00E60934" w:rsidP="00E60934">
                      <w:pPr>
                        <w:numPr>
                          <w:ilvl w:val="0"/>
                          <w:numId w:val="38"/>
                        </w:num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اختيار الإجابة الصحيحة</w:t>
                      </w:r>
                    </w:p>
                    <w:p w14:paraId="5BC1F8C5" w14:textId="77777777" w:rsidR="00E60934" w:rsidRPr="00D16A33" w:rsidRDefault="00E60934" w:rsidP="00E60934">
                      <w:pPr>
                        <w:numPr>
                          <w:ilvl w:val="0"/>
                          <w:numId w:val="38"/>
                        </w:numPr>
                        <w:bidi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D16A33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لعلاقة</w:t>
                      </w:r>
                    </w:p>
                    <w:p w14:paraId="3B71784E" w14:textId="77777777" w:rsidR="00E60934" w:rsidRDefault="00E60934" w:rsidP="00E60934">
                      <w:pPr>
                        <w:numPr>
                          <w:ilvl w:val="0"/>
                          <w:numId w:val="38"/>
                        </w:num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التطبيق</w:t>
                      </w:r>
                    </w:p>
                    <w:p w14:paraId="0B2120E8" w14:textId="77777777" w:rsidR="00E60934" w:rsidRDefault="00E60934" w:rsidP="00E60934">
                      <w:pPr>
                        <w:numPr>
                          <w:ilvl w:val="0"/>
                          <w:numId w:val="38"/>
                        </w:num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النتيجة</w:t>
                      </w:r>
                    </w:p>
                    <w:p w14:paraId="10F80C39" w14:textId="77777777" w:rsidR="00E60934" w:rsidRPr="00D16A33" w:rsidRDefault="00E60934" w:rsidP="00E60934">
                      <w:pPr>
                        <w:numPr>
                          <w:ilvl w:val="0"/>
                          <w:numId w:val="38"/>
                        </w:num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الوحدة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theme="minorHAnsi" w:hint="cs"/>
          <w:sz w:val="32"/>
          <w:szCs w:val="32"/>
          <w:rtl/>
        </w:rPr>
        <w:t xml:space="preserve">حجم المكعب المقابل هو:       </w:t>
      </w:r>
      <m:oMath>
        <m:r>
          <m:rPr>
            <m:sty m:val="bi"/>
          </m:rPr>
          <w:rPr>
            <w:rFonts w:ascii="Cambria Math" w:hAnsi="Cambria Math" w:cs="Cambria Math"/>
            <w:color w:val="FF0000"/>
            <w:sz w:val="32"/>
            <w:szCs w:val="32"/>
            <w:lang w:bidi="ar-DZ"/>
          </w:rPr>
          <m:t>27</m:t>
        </m:r>
        <m:sSup>
          <m:sSupPr>
            <m:ctrlPr>
              <w:rPr>
                <w:rFonts w:ascii="Cambria Math" w:hAnsi="Cambria Math" w:cstheme="minorHAnsi"/>
                <w:b/>
                <w:bCs/>
                <w:i/>
                <w:color w:val="FF0000"/>
                <w:sz w:val="32"/>
                <w:szCs w:val="32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color w:val="FF0000"/>
                <w:sz w:val="32"/>
                <w:szCs w:val="32"/>
                <w:lang w:bidi="ar-DZ"/>
              </w:rPr>
              <m:t xml:space="preserve"> cm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color w:val="FF0000"/>
                <w:sz w:val="32"/>
                <w:szCs w:val="32"/>
                <w:lang w:bidi="ar-DZ"/>
              </w:rPr>
              <m:t>3</m:t>
            </m:r>
          </m:sup>
        </m:sSup>
      </m:oMath>
      <w:r>
        <w:rPr>
          <w:rFonts w:ascii="Times New Roman" w:hAnsi="Times New Roman" w:cstheme="minorHAnsi" w:hint="cs"/>
          <w:sz w:val="32"/>
          <w:szCs w:val="32"/>
          <w:rtl/>
        </w:rPr>
        <w:t xml:space="preserve">            </w:t>
      </w:r>
      <m:oMath>
        <m:r>
          <m:rPr>
            <m:sty m:val="b"/>
          </m:rPr>
          <w:rPr>
            <w:rFonts w:ascii="Cambria Math" w:hAnsi="Cambria Math" w:cstheme="minorHAnsi"/>
            <w:color w:val="7030A0"/>
            <w:sz w:val="32"/>
            <w:szCs w:val="32"/>
          </w:rPr>
          <m:t>0.5 ×5=2.5</m:t>
        </m:r>
      </m:oMath>
      <w:r>
        <w:rPr>
          <w:rFonts w:ascii="Times New Roman" w:hAnsi="Times New Roman" w:cstheme="minorHAnsi" w:hint="cs"/>
          <w:sz w:val="32"/>
          <w:szCs w:val="32"/>
          <w:rtl/>
        </w:rPr>
        <w:t xml:space="preserve">                    </w:t>
      </w:r>
    </w:p>
    <w:p w14:paraId="37E43291" w14:textId="77777777" w:rsidR="00E60934" w:rsidRPr="003745C7" w:rsidRDefault="00E60934" w:rsidP="00E60934">
      <w:pPr>
        <w:pStyle w:val="ListParagraph"/>
        <w:bidi/>
        <w:spacing w:after="0" w:line="240" w:lineRule="auto"/>
        <w:ind w:left="360"/>
        <w:rPr>
          <w:rFonts w:ascii="Times New Roman" w:hAnsi="Times New Roman" w:cstheme="minorHAnsi"/>
          <w:sz w:val="32"/>
          <w:szCs w:val="32"/>
        </w:rPr>
      </w:pPr>
      <w:r w:rsidRPr="003745C7">
        <w:rPr>
          <w:rFonts w:ascii="Times New Roman" w:hAnsi="Times New Roman" w:cstheme="minorHAnsi" w:hint="cs"/>
          <w:sz w:val="32"/>
          <w:szCs w:val="32"/>
          <w:rtl/>
        </w:rPr>
        <w:t>التعليل:</w:t>
      </w:r>
    </w:p>
    <w:p w14:paraId="4874A989" w14:textId="77777777" w:rsidR="00E60934" w:rsidRPr="009C7CDD" w:rsidRDefault="00E60934" w:rsidP="00E60934">
      <w:pPr>
        <w:bidi/>
        <w:spacing w:after="0" w:line="240" w:lineRule="auto"/>
        <w:jc w:val="both"/>
        <w:rPr>
          <w:rFonts w:ascii="Simplified Arabic" w:eastAsia="Calibri" w:hAnsi="Simplified Arabic" w:cs="Simplified Arabic"/>
          <w:b/>
          <w:bCs/>
          <w:i/>
          <w:noProof/>
          <w:color w:val="FF0000"/>
          <w:sz w:val="32"/>
          <w:szCs w:val="32"/>
          <w:lang w:eastAsia="fr-FR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="Calibri" w:hAnsi="Cambria Math" w:cs="Simplified Arabic"/>
              <w:noProof/>
              <w:color w:val="FF0000"/>
              <w:sz w:val="32"/>
              <w:szCs w:val="32"/>
              <w:lang w:eastAsia="fr-FR"/>
            </w:rPr>
            <m:t>V=a×a×a</m:t>
          </m:r>
        </m:oMath>
      </m:oMathPara>
    </w:p>
    <w:p w14:paraId="3E98C3D6" w14:textId="77777777" w:rsidR="00E60934" w:rsidRPr="009C7CDD" w:rsidRDefault="00E60934" w:rsidP="00E60934">
      <w:pPr>
        <w:bidi/>
        <w:spacing w:after="0" w:line="240" w:lineRule="auto"/>
        <w:jc w:val="both"/>
        <w:rPr>
          <w:rFonts w:ascii="Simplified Arabic" w:eastAsia="Calibri" w:hAnsi="Simplified Arabic" w:cs="Simplified Arabic"/>
          <w:b/>
          <w:bCs/>
          <w:noProof/>
          <w:color w:val="FF0000"/>
          <w:sz w:val="32"/>
          <w:szCs w:val="32"/>
          <w:rtl/>
          <w:lang w:eastAsia="fr-FR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="Calibri" w:hAnsi="Cambria Math" w:cs="Simplified Arabic"/>
              <w:noProof/>
              <w:color w:val="FF0000"/>
              <w:sz w:val="32"/>
              <w:szCs w:val="32"/>
              <w:lang w:eastAsia="fr-FR"/>
            </w:rPr>
            <m:t>V=3×3×3</m:t>
          </m:r>
        </m:oMath>
      </m:oMathPara>
    </w:p>
    <w:p w14:paraId="059DC522" w14:textId="77777777" w:rsidR="00E60934" w:rsidRPr="009C7CDD" w:rsidRDefault="00E60934" w:rsidP="00E60934">
      <w:pPr>
        <w:bidi/>
        <w:spacing w:after="0" w:line="240" w:lineRule="auto"/>
        <w:jc w:val="both"/>
        <w:rPr>
          <w:rFonts w:ascii="Simplified Arabic" w:eastAsia="Calibri" w:hAnsi="Simplified Arabic" w:cs="Simplified Arabic"/>
          <w:b/>
          <w:bCs/>
          <w:noProof/>
          <w:color w:val="FF0000"/>
          <w:sz w:val="32"/>
          <w:szCs w:val="32"/>
          <w:rtl/>
          <w:lang w:eastAsia="fr-FR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="Calibri" w:hAnsi="Cambria Math" w:cs="Simplified Arabic"/>
              <w:noProof/>
              <w:color w:val="FF0000"/>
              <w:sz w:val="32"/>
              <w:szCs w:val="32"/>
              <w:lang w:eastAsia="fr-FR"/>
            </w:rPr>
            <m:t xml:space="preserve">V=27 </m:t>
          </m:r>
          <m:sSup>
            <m:sSupPr>
              <m:ctrlPr>
                <w:rPr>
                  <w:rFonts w:ascii="Cambria Math" w:eastAsia="Calibri" w:hAnsi="Cambria Math" w:cs="Simplified Arabic"/>
                  <w:b/>
                  <w:bCs/>
                  <w:i/>
                  <w:noProof/>
                  <w:color w:val="FF0000"/>
                  <w:sz w:val="32"/>
                  <w:szCs w:val="32"/>
                  <w:lang w:eastAsia="fr-FR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Calibri" w:hAnsi="Cambria Math" w:cs="Simplified Arabic"/>
                  <w:noProof/>
                  <w:color w:val="FF0000"/>
                  <w:sz w:val="32"/>
                  <w:szCs w:val="32"/>
                  <w:lang w:eastAsia="fr-FR"/>
                </w:rPr>
                <m:t>cm</m:t>
              </m:r>
            </m:e>
            <m:sup>
              <m:r>
                <m:rPr>
                  <m:sty m:val="bi"/>
                </m:rPr>
                <w:rPr>
                  <w:rFonts w:ascii="Cambria Math" w:eastAsia="Calibri" w:hAnsi="Cambria Math" w:cs="Simplified Arabic"/>
                  <w:noProof/>
                  <w:color w:val="FF0000"/>
                  <w:sz w:val="32"/>
                  <w:szCs w:val="32"/>
                  <w:lang w:eastAsia="fr-FR"/>
                </w:rPr>
                <m:t>3</m:t>
              </m:r>
            </m:sup>
          </m:sSup>
        </m:oMath>
      </m:oMathPara>
    </w:p>
    <w:p w14:paraId="10A05B68" w14:textId="77777777" w:rsidR="00E60934" w:rsidRPr="003745C7" w:rsidRDefault="00E60934" w:rsidP="00E60934">
      <w:pPr>
        <w:pStyle w:val="ListParagraph"/>
        <w:numPr>
          <w:ilvl w:val="0"/>
          <w:numId w:val="33"/>
        </w:numPr>
        <w:bidi/>
        <w:spacing w:after="0" w:line="240" w:lineRule="auto"/>
        <w:rPr>
          <w:rFonts w:ascii="Times New Roman" w:hAnsi="Times New Roman" w:cstheme="minorHAnsi"/>
          <w:sz w:val="32"/>
          <w:szCs w:val="32"/>
          <w:rtl/>
        </w:rPr>
      </w:pPr>
      <w:r>
        <w:rPr>
          <w:rFonts w:ascii="Times New Roman" w:hAnsi="Times New Roman" w:cstheme="minorHAnsi"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0C8430C" wp14:editId="5DC0E7EB">
                <wp:simplePos x="0" y="0"/>
                <wp:positionH relativeFrom="column">
                  <wp:posOffset>1824162</wp:posOffset>
                </wp:positionH>
                <wp:positionV relativeFrom="paragraph">
                  <wp:posOffset>139700</wp:posOffset>
                </wp:positionV>
                <wp:extent cx="1552575" cy="1567594"/>
                <wp:effectExtent l="19050" t="0" r="28575" b="13970"/>
                <wp:wrapNone/>
                <wp:docPr id="706676279" name="Group 706676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575" cy="1567594"/>
                          <a:chOff x="0" y="0"/>
                          <a:chExt cx="1552575" cy="1567594"/>
                        </a:xfrm>
                      </wpg:grpSpPr>
                      <wpg:grpSp>
                        <wpg:cNvPr id="1280684401" name="Group 4059"/>
                        <wpg:cNvGrpSpPr>
                          <a:grpSpLocks/>
                        </wpg:cNvGrpSpPr>
                        <wpg:grpSpPr bwMode="auto">
                          <a:xfrm>
                            <a:off x="0" y="1152939"/>
                            <a:ext cx="1552575" cy="414655"/>
                            <a:chOff x="2505" y="5895"/>
                            <a:chExt cx="2445" cy="653"/>
                          </a:xfrm>
                        </wpg:grpSpPr>
                        <wps:wsp>
                          <wps:cNvPr id="483207757" name="AutoShape 4060"/>
                          <wps:cNvSpPr>
                            <a:spLocks noChangeArrowheads="1"/>
                          </wps:cNvSpPr>
                          <wps:spPr bwMode="auto">
                            <a:xfrm>
                              <a:off x="2505" y="6029"/>
                              <a:ext cx="2445" cy="51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76471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76471"/>
                                    <a:invGamma/>
                                  </a:srgbClr>
                                </a:gs>
                              </a:gsLst>
                              <a:lin ang="5400000" scaled="1"/>
                            </a:gradFill>
                            <a:ln w="28575">
                              <a:solidFill>
                                <a:srgbClr val="3333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5743191" name="Text Box 40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32" y="6125"/>
                              <a:ext cx="957" cy="277"/>
                            </a:xfrm>
                            <a:prstGeom prst="rect">
                              <a:avLst/>
                            </a:prstGeom>
                            <a:solidFill>
                              <a:srgbClr val="EAEAEA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8BBB07" w14:textId="77777777" w:rsidR="00E60934" w:rsidRDefault="00E60934" w:rsidP="00E60934">
                                <w:pPr>
                                  <w:jc w:val="right"/>
                                  <w:rPr>
                                    <w:rFonts w:ascii="DS-Digital" w:hAnsi="DS-Digital"/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DS-Digital" w:hAnsi="DS-Digital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278.23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48156886" name="Rectangle 4062"/>
                          <wps:cNvSpPr>
                            <a:spLocks noChangeArrowheads="1"/>
                          </wps:cNvSpPr>
                          <wps:spPr bwMode="auto">
                            <a:xfrm>
                              <a:off x="2505" y="5895"/>
                              <a:ext cx="2433" cy="71"/>
                            </a:xfrm>
                            <a:prstGeom prst="rect">
                              <a:avLst/>
                            </a:prstGeom>
                            <a:solidFill>
                              <a:srgbClr val="808080"/>
                            </a:solidFill>
                            <a:ln w="952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0678719" name="Text Box 40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93" y="6076"/>
                              <a:ext cx="285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8ED3367" w14:textId="77777777" w:rsidR="00E60934" w:rsidRDefault="00E60934" w:rsidP="00E60934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04116965" name="Line 4064"/>
                          <wps:cNvCnPr/>
                          <wps:spPr bwMode="auto">
                            <a:xfrm>
                              <a:off x="2600" y="6006"/>
                              <a:ext cx="2282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2285127" name="Oval 40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715" y="6435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17961" dir="2700000" algn="ctr" rotWithShape="0">
                                <a:srgbClr val="333333"/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9857688" name="Oval 4066"/>
                          <wps:cNvSpPr>
                            <a:spLocks noChangeArrowheads="1"/>
                          </wps:cNvSpPr>
                          <wps:spPr bwMode="auto">
                            <a:xfrm>
                              <a:off x="3075" y="6435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17961" dir="2700000" algn="ctr" rotWithShape="0">
                                <a:srgbClr val="333333"/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6337916" name="Oval 4067"/>
                          <wps:cNvSpPr>
                            <a:spLocks noChangeArrowheads="1"/>
                          </wps:cNvSpPr>
                          <wps:spPr bwMode="auto">
                            <a:xfrm>
                              <a:off x="3435" y="6435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17961" dir="2700000" algn="ctr" rotWithShape="0">
                                <a:srgbClr val="333333"/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2920653" name="Groupe 1619"/>
                        <wpg:cNvGrpSpPr>
                          <a:grpSpLocks/>
                        </wpg:cNvGrpSpPr>
                        <wpg:grpSpPr bwMode="auto">
                          <a:xfrm>
                            <a:off x="576469" y="0"/>
                            <a:ext cx="360000" cy="1152000"/>
                            <a:chOff x="2713" y="-254"/>
                            <a:chExt cx="1611" cy="4537"/>
                          </a:xfrm>
                        </wpg:grpSpPr>
                        <wpg:grpSp>
                          <wpg:cNvPr id="325166849" name="Group 101"/>
                          <wpg:cNvGrpSpPr>
                            <a:grpSpLocks/>
                          </wpg:cNvGrpSpPr>
                          <wpg:grpSpPr bwMode="auto">
                            <a:xfrm>
                              <a:off x="2713" y="-254"/>
                              <a:ext cx="1611" cy="4537"/>
                              <a:chOff x="1707" y="11408"/>
                              <a:chExt cx="1611" cy="4537"/>
                            </a:xfrm>
                          </wpg:grpSpPr>
                          <wps:wsp>
                            <wps:cNvPr id="1567937051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11" y="11700"/>
                                <a:ext cx="840" cy="405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2405989" name="Freeform 103"/>
                            <wps:cNvSpPr>
                              <a:spLocks/>
                            </wps:cNvSpPr>
                            <wps:spPr bwMode="auto">
                              <a:xfrm>
                                <a:off x="1707" y="15750"/>
                                <a:ext cx="1611" cy="195"/>
                              </a:xfrm>
                              <a:custGeom>
                                <a:avLst/>
                                <a:gdLst>
                                  <a:gd name="T0" fmla="*/ 408 w 1611"/>
                                  <a:gd name="T1" fmla="*/ 0 h 195"/>
                                  <a:gd name="T2" fmla="*/ 0 w 1611"/>
                                  <a:gd name="T3" fmla="*/ 195 h 195"/>
                                  <a:gd name="T4" fmla="*/ 1611 w 1611"/>
                                  <a:gd name="T5" fmla="*/ 195 h 195"/>
                                  <a:gd name="T6" fmla="*/ 1248 w 1611"/>
                                  <a:gd name="T7" fmla="*/ 3 h 1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611" h="195">
                                    <a:moveTo>
                                      <a:pt x="408" y="0"/>
                                    </a:moveTo>
                                    <a:lnTo>
                                      <a:pt x="0" y="195"/>
                                    </a:lnTo>
                                    <a:lnTo>
                                      <a:pt x="1611" y="195"/>
                                    </a:lnTo>
                                    <a:lnTo>
                                      <a:pt x="1248" y="3"/>
                                    </a:lnTo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100000">
                                    <a:srgbClr val="FFFFFF"/>
                                  </a:gs>
                                </a:gsLst>
                                <a:lin ang="540000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357890420" name="Group 10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86" y="11408"/>
                                <a:ext cx="890" cy="4222"/>
                                <a:chOff x="2086" y="11408"/>
                                <a:chExt cx="890" cy="4222"/>
                              </a:xfrm>
                            </wpg:grpSpPr>
                            <wpg:grpSp>
                              <wpg:cNvPr id="159460873" name="Group 10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86" y="11408"/>
                                  <a:ext cx="890" cy="4222"/>
                                  <a:chOff x="2086" y="11408"/>
                                  <a:chExt cx="890" cy="4222"/>
                                </a:xfrm>
                              </wpg:grpSpPr>
                              <wps:wsp>
                                <wps:cNvPr id="1414879981" name="AutoShape 1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57" y="11444"/>
                                    <a:ext cx="764" cy="4186"/>
                                  </a:xfrm>
                                  <a:prstGeom prst="roundRect">
                                    <a:avLst>
                                      <a:gd name="adj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7577837" name="Rectangle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86" y="11408"/>
                                    <a:ext cx="890" cy="40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072025986" name="Oval 1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10" y="11773"/>
                                  <a:ext cx="847" cy="9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640360463" name="Oval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43" y="11779"/>
                                <a:ext cx="775" cy="81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825798840" name="Group 1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1931"/>
                                <a:ext cx="432" cy="3388"/>
                                <a:chOff x="2445" y="11931"/>
                                <a:chExt cx="432" cy="3388"/>
                              </a:xfrm>
                            </wpg:grpSpPr>
                            <wpg:grpSp>
                              <wpg:cNvPr id="693473066" name="Group 1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193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61025323" name="Freeform 1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53717980" name="Freeform 1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7700316" name="Freeform 1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5169562" name="Freeform 1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69316946" name="Freeform 1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68337919" name="Group 1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17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572304898" name="Freeform 1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6801389" name="Freeform 1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5552987" name="Freeform 1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00399257" name="Freeform 1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24490392" name="Freeform 1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489288471" name="Group 1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41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2006286613" name="Freeform 1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965556" name="Freeform 1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8346198" name="Freeform 1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03766733" name="Freeform 1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46551219" name="Freeform 1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68254399" name="Group 1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65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133285390" name="Freeform 1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20513910" name="Freeform 1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17063077" name="Freeform 1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26658082" name="Freeform 1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25733666" name="Freeform 1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34039153" name="Group 1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89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248532877" name="Freeform 1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34793315" name="Freeform 1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47593374" name="Freeform 1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32295986" name="Freeform 1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9040974" name="Freeform 1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97978923" name="Group 1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13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600349246" name="Freeform 1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15689384" name="Freeform 1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4534711" name="Freeform 1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9928118" name="Freeform 1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994683" name="Freeform 14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089218225" name="Group 14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37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228115794" name="Freeform 1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43655408" name="Freeform 14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98653226" name="Freeform 1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88535465" name="Freeform 15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0618777" name="Freeform 1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90631557" name="Group 1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61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555380431" name="Freeform 1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8327380" name="Freeform 15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9618727" name="Freeform 1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44688965" name="Freeform 1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48530056" name="Freeform 1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32179132" name="Group 1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85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378546151" name="Freeform 1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4116666" name="Freeform 16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62976024" name="Freeform 16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25019332" name="Freeform 16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91723839" name="Freeform 16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965723407" name="Group 1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09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239377414" name="Freeform 16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57356359" name="Freeform 16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84075684" name="Freeform 16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10322724" name="Freeform 16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24338338" name="Freeform 1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27325105" name="Group 1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33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337154113" name="Freeform 17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32768282" name="Freeform 17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2094868" name="Freeform 17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43109676" name="Freeform 17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2068528" name="Freeform 17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64463025" name="Group 1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57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685256831" name="Freeform 17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39967941" name="Freeform 17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24299548" name="Freeform 18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45553537" name="Freeform 18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8095534" name="Freeform 18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85671434" name="Group 1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81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20925821" name="Freeform 18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62440301" name="Freeform 18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48237478" name="Freeform 18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866481" name="Freeform 18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05244247" name="Freeform 18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022552631" name="Freeform 1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505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6013428" name="Freeform 1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09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2778626" name="Freeform 1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14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0374640" name="Freeform 1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18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5427197" name="Freeform 19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23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0221091" name="Freeform 19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529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119046091" name="Group 195"/>
                          <wpg:cNvGrpSpPr>
                            <a:grpSpLocks/>
                          </wpg:cNvGrpSpPr>
                          <wpg:grpSpPr bwMode="auto">
                            <a:xfrm>
                              <a:off x="3158" y="1771"/>
                              <a:ext cx="772" cy="2194"/>
                              <a:chOff x="3158" y="1771"/>
                              <a:chExt cx="772" cy="2194"/>
                            </a:xfrm>
                          </wpg:grpSpPr>
                          <wps:wsp>
                            <wps:cNvPr id="876174243" name="Freeform 196"/>
                            <wps:cNvSpPr>
                              <a:spLocks/>
                            </wps:cNvSpPr>
                            <wps:spPr bwMode="auto">
                              <a:xfrm>
                                <a:off x="3158" y="1778"/>
                                <a:ext cx="772" cy="2187"/>
                              </a:xfrm>
                              <a:custGeom>
                                <a:avLst/>
                                <a:gdLst>
                                  <a:gd name="T0" fmla="*/ 0 w 772"/>
                                  <a:gd name="T1" fmla="*/ 22 h 2187"/>
                                  <a:gd name="T2" fmla="*/ 17 w 772"/>
                                  <a:gd name="T3" fmla="*/ 1917 h 2187"/>
                                  <a:gd name="T4" fmla="*/ 98 w 772"/>
                                  <a:gd name="T5" fmla="*/ 2058 h 2187"/>
                                  <a:gd name="T6" fmla="*/ 182 w 772"/>
                                  <a:gd name="T7" fmla="*/ 2124 h 2187"/>
                                  <a:gd name="T8" fmla="*/ 320 w 772"/>
                                  <a:gd name="T9" fmla="*/ 2181 h 2187"/>
                                  <a:gd name="T10" fmla="*/ 431 w 772"/>
                                  <a:gd name="T11" fmla="*/ 2187 h 2187"/>
                                  <a:gd name="T12" fmla="*/ 526 w 772"/>
                                  <a:gd name="T13" fmla="*/ 2151 h 2187"/>
                                  <a:gd name="T14" fmla="*/ 635 w 772"/>
                                  <a:gd name="T15" fmla="*/ 2094 h 2187"/>
                                  <a:gd name="T16" fmla="*/ 716 w 772"/>
                                  <a:gd name="T17" fmla="*/ 2001 h 2187"/>
                                  <a:gd name="T18" fmla="*/ 770 w 772"/>
                                  <a:gd name="T19" fmla="*/ 1869 h 2187"/>
                                  <a:gd name="T20" fmla="*/ 772 w 772"/>
                                  <a:gd name="T21" fmla="*/ 37 h 2187"/>
                                  <a:gd name="T22" fmla="*/ 682 w 772"/>
                                  <a:gd name="T23" fmla="*/ 15 h 2187"/>
                                  <a:gd name="T24" fmla="*/ 547 w 772"/>
                                  <a:gd name="T25" fmla="*/ 0 h 2187"/>
                                  <a:gd name="T26" fmla="*/ 375 w 772"/>
                                  <a:gd name="T27" fmla="*/ 0 h 2187"/>
                                  <a:gd name="T28" fmla="*/ 217 w 772"/>
                                  <a:gd name="T29" fmla="*/ 0 h 2187"/>
                                  <a:gd name="T30" fmla="*/ 75 w 772"/>
                                  <a:gd name="T31" fmla="*/ 7 h 2187"/>
                                  <a:gd name="T32" fmla="*/ 0 w 772"/>
                                  <a:gd name="T33" fmla="*/ 22 h 218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</a:cxnLst>
                                <a:rect l="0" t="0" r="r" b="b"/>
                                <a:pathLst>
                                  <a:path w="772" h="2187">
                                    <a:moveTo>
                                      <a:pt x="0" y="22"/>
                                    </a:moveTo>
                                    <a:lnTo>
                                      <a:pt x="17" y="1917"/>
                                    </a:lnTo>
                                    <a:lnTo>
                                      <a:pt x="98" y="2058"/>
                                    </a:lnTo>
                                    <a:lnTo>
                                      <a:pt x="182" y="2124"/>
                                    </a:lnTo>
                                    <a:lnTo>
                                      <a:pt x="320" y="2181"/>
                                    </a:lnTo>
                                    <a:lnTo>
                                      <a:pt x="431" y="2187"/>
                                    </a:lnTo>
                                    <a:lnTo>
                                      <a:pt x="526" y="2151"/>
                                    </a:lnTo>
                                    <a:lnTo>
                                      <a:pt x="635" y="2094"/>
                                    </a:lnTo>
                                    <a:lnTo>
                                      <a:pt x="716" y="2001"/>
                                    </a:lnTo>
                                    <a:lnTo>
                                      <a:pt x="770" y="1869"/>
                                    </a:lnTo>
                                    <a:lnTo>
                                      <a:pt x="772" y="37"/>
                                    </a:lnTo>
                                    <a:lnTo>
                                      <a:pt x="682" y="15"/>
                                    </a:lnTo>
                                    <a:lnTo>
                                      <a:pt x="547" y="0"/>
                                    </a:lnTo>
                                    <a:lnTo>
                                      <a:pt x="375" y="0"/>
                                    </a:lnTo>
                                    <a:lnTo>
                                      <a:pt x="217" y="0"/>
                                    </a:lnTo>
                                    <a:lnTo>
                                      <a:pt x="75" y="7"/>
                                    </a:lnTo>
                                    <a:lnTo>
                                      <a:pt x="0" y="2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9CC00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50173786" name="Oval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0" y="1771"/>
                                <a:ext cx="768" cy="7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9CC00">
                                  <a:alpha val="50000"/>
                                </a:srgbClr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C8430C" id="Group 706676279" o:spid="_x0000_s1307" style="position:absolute;left:0;text-align:left;margin-left:143.65pt;margin-top:11pt;width:122.25pt;height:123.45pt;z-index:251709440" coordsize="15525,15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">
                <v:group id="_x0000_s1308" style="position:absolute;top:11529;width:15525;height:4146" coordorigin="2505,5895" coordsize="2445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">
                  <v:roundrect id="AutoShape 4060" o:spid="_x0000_s1309" style="position:absolute;left:2505;top:6029;width:2445;height:51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" fillcolor="#c3c3c3" strokecolor="#333" strokeweight="2.25pt">
                    <v:fill focus="50%" type="gradient"/>
                  </v:roundrect>
                  <v:shape id="Text Box 4061" o:spid="_x0000_s1310" type="#_x0000_t202" style="position:absolute;left:2632;top:6125;width:957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" fillcolor="#eaeaea">
                    <v:textbox inset=".5mm,.5mm,.5mm,.5mm">
                      <w:txbxContent>
                        <w:p w14:paraId="7F8BBB07" w14:textId="77777777" w:rsidR="00E60934" w:rsidRDefault="00E60934" w:rsidP="00E60934">
                          <w:pPr>
                            <w:jc w:val="right"/>
                            <w:rPr>
                              <w:rFonts w:ascii="DS-Digital" w:hAnsi="DS-Digital"/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ascii="DS-Digital" w:hAnsi="DS-Digital" w:hint="cs"/>
                              <w:b/>
                              <w:bCs/>
                              <w:rtl/>
                              <w:lang w:bidi="ar-DZ"/>
                            </w:rPr>
                            <w:t>278.23</w:t>
                          </w:r>
                        </w:p>
                      </w:txbxContent>
                    </v:textbox>
                  </v:shape>
                  <v:rect id="Rectangle 4062" o:spid="_x0000_s1311" style="position:absolute;left:2505;top:5895;width:2433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" fillcolor="gray" strokecolor="gray"/>
                  <v:shape id="Text Box 4063" o:spid="_x0000_s1312" type="#_x0000_t202" style="position:absolute;left:3693;top:6076;width:28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" filled="f" stroked="f">
                    <v:textbox inset=".5mm,.5mm,.5mm,.5mm">
                      <w:txbxContent>
                        <w:p w14:paraId="58ED3367" w14:textId="77777777" w:rsidR="00E60934" w:rsidRDefault="00E60934" w:rsidP="00E60934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g</w:t>
                          </w:r>
                        </w:p>
                      </w:txbxContent>
                    </v:textbox>
                  </v:shape>
                  <v:line id="Line 4064" o:spid="_x0000_s1313" style="position:absolute;visibility:visible;mso-wrap-style:square" from="2600,6006" to="4882,6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" strokeweight="2.25pt"/>
                  <v:oval id="Oval 4065" o:spid="_x0000_s1314" style="position:absolute;left:271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">
                    <v:shadow on="t" color="#333" offset="1pt,1pt"/>
                  </v:oval>
                  <v:oval id="Oval 4066" o:spid="_x0000_s1315" style="position:absolute;left:307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">
                    <v:shadow on="t" color="#333" offset="1pt,1pt"/>
                  </v:oval>
                  <v:oval id="Oval 4067" o:spid="_x0000_s1316" style="position:absolute;left:343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">
                    <v:shadow on="t" color="#333" offset="1pt,1pt"/>
                  </v:oval>
                </v:group>
                <v:group id="Groupe 1619" o:spid="_x0000_s1317" style="position:absolute;left:5764;width:3600;height:11520" coordorigin="2713,-254" coordsize="1611,4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">
                  <v:group id="Group 101" o:spid="_x0000_s1318" style="position:absolute;left:2713;top:-254;width:1611;height:4537" coordorigin="1707,11408" coordsize="1611,4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">
                    <v:rect id="Rectangle 102" o:spid="_x0000_s1319" style="position:absolute;left:2111;top:11700;width:840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" fillcolor="#767676">
                      <v:fill angle="90" focus="50%" type="gradient"/>
                    </v:rect>
                    <v:shape id="Freeform 103" o:spid="_x0000_s1320" style="position:absolute;left:1707;top:15750;width:1611;height:195;visibility:visible;mso-wrap-style:square;v-text-anchor:top" coordsize="1611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" path="m408,l,195r1611,l1248,3e" fillcolor="#767676">
                      <v:fill focus="100%" type="gradient"/>
                      <v:path arrowok="t" o:connecttype="custom" o:connectlocs="408,0;0,195;1611,195;1248,3" o:connectangles="0,0,0,0"/>
                    </v:shape>
                    <v:group id="Group 104" o:spid="_x0000_s1321" style="position:absolute;left:2086;top:11408;width:890;height:4222" coordorigin="2086,11408" coordsize="890,4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">
                      <v:group id="Group 105" o:spid="_x0000_s1322" style="position:absolute;left:2086;top:11408;width:890;height:4222" coordorigin="2086,11408" coordsize="890,4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">
                        <v:roundrect id="AutoShape 106" o:spid="_x0000_s1323" style="position:absolute;left:2157;top:11444;width:764;height:4186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" filled="f"/>
                        <v:rect id="Rectangle 107" o:spid="_x0000_s1324" style="position:absolute;left:2086;top:11408;width:890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" stroked="f"/>
                      </v:group>
                      <v:oval id="Oval 108" o:spid="_x0000_s1325" style="position:absolute;left:2110;top:11773;width:847;height: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" strokeweight=".5pt"/>
                    </v:group>
                    <v:oval id="Oval 109" o:spid="_x0000_s1326" style="position:absolute;left:2143;top:11779;width:775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" fillcolor="#767676" strokeweight=".5pt">
                      <v:fill angle="90" focus="50%" type="gradient"/>
                    </v:oval>
                    <v:group id="Group 110" o:spid="_x0000_s1327" style="position:absolute;left:2445;top:11931;width:432;height:3388" coordorigin="2445,11931" coordsize="432,3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">
                      <v:group id="Group 111" o:spid="_x0000_s1328" style="position:absolute;left:2445;top:119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">
                        <v:shape id="Freeform 112" o:spid="_x0000_s1329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13" o:spid="_x0000_s1330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14" o:spid="_x0000_s1331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15" o:spid="_x0000_s1332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16" o:spid="_x0000_s1333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17" o:spid="_x0000_s1334" style="position:absolute;left:2445;top:121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">
                        <v:shape id="Freeform 118" o:spid="_x0000_s1335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19" o:spid="_x0000_s1336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0" o:spid="_x0000_s1337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1" o:spid="_x0000_s1338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2" o:spid="_x0000_s1339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23" o:spid="_x0000_s1340" style="position:absolute;left:2445;top:124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">
                        <v:shape id="Freeform 124" o:spid="_x0000_s1341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" path="m,24v37,,150,4,222,c294,20,388,5,432,e" filled="f">
                          <v:path arrowok="t" o:connecttype="custom" o:connectlocs="0,24;222,24;432,0" o:connectangles="0,0,0"/>
                        </v:shape>
                        <v:shape id="Freeform 125" o:spid="_x0000_s1342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6" o:spid="_x0000_s1343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7" o:spid="_x0000_s1344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8" o:spid="_x0000_s1345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29" o:spid="_x0000_s1346" style="position:absolute;left:2445;top:1265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">
                        <v:shape id="Freeform 130" o:spid="_x0000_s1347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" path="m,24v37,,150,4,222,c294,20,388,5,432,e" filled="f">
                          <v:path arrowok="t" o:connecttype="custom" o:connectlocs="0,24;222,24;432,0" o:connectangles="0,0,0"/>
                        </v:shape>
                        <v:shape id="Freeform 131" o:spid="_x0000_s1348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2" o:spid="_x0000_s1349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3" o:spid="_x0000_s1350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4" o:spid="_x0000_s1351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35" o:spid="_x0000_s1352" style="position:absolute;left:2445;top:1289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">
                        <v:shape id="Freeform 136" o:spid="_x0000_s1353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37" o:spid="_x0000_s1354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8" o:spid="_x0000_s1355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9" o:spid="_x0000_s1356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40" o:spid="_x0000_s1357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41" o:spid="_x0000_s1358" style="position:absolute;left:2445;top:131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">
                        <v:shape id="Freeform 142" o:spid="_x0000_s1359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" path="m,24v37,,150,4,222,c294,20,388,5,432,e" filled="f">
                          <v:path arrowok="t" o:connecttype="custom" o:connectlocs="0,24;222,24;432,0" o:connectangles="0,0,0"/>
                        </v:shape>
                        <v:shape id="Freeform 143" o:spid="_x0000_s1360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44" o:spid="_x0000_s1361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45" o:spid="_x0000_s1362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46" o:spid="_x0000_s1363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47" o:spid="_x0000_s1364" style="position:absolute;left:2445;top:133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">
                        <v:shape id="Freeform 148" o:spid="_x0000_s1365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49" o:spid="_x0000_s1366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0" o:spid="_x0000_s1367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1" o:spid="_x0000_s1368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2" o:spid="_x0000_s1369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53" o:spid="_x0000_s1370" style="position:absolute;left:2445;top:136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">
                        <v:shape id="Freeform 154" o:spid="_x0000_s1371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" path="m,24v37,,150,4,222,c294,20,388,5,432,e" filled="f">
                          <v:path arrowok="t" o:connecttype="custom" o:connectlocs="0,24;222,24;432,0" o:connectangles="0,0,0"/>
                        </v:shape>
                        <v:shape id="Freeform 155" o:spid="_x0000_s1372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6" o:spid="_x0000_s1373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7" o:spid="_x0000_s1374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8" o:spid="_x0000_s1375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59" o:spid="_x0000_s1376" style="position:absolute;left:2445;top:1385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">
                        <v:shape id="Freeform 160" o:spid="_x0000_s1377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61" o:spid="_x0000_s1378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2" o:spid="_x0000_s1379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3" o:spid="_x0000_s1380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4" o:spid="_x0000_s1381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65" o:spid="_x0000_s1382" style="position:absolute;left:2445;top:1409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">
                        <v:shape id="Freeform 166" o:spid="_x0000_s1383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67" o:spid="_x0000_s1384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8" o:spid="_x0000_s1385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9" o:spid="_x0000_s1386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70" o:spid="_x0000_s1387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71" o:spid="_x0000_s1388" style="position:absolute;left:2445;top:143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">
                        <v:shape id="Freeform 172" o:spid="_x0000_s1389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" path="m,24v37,,150,4,222,c294,20,388,5,432,e" filled="f">
                          <v:path arrowok="t" o:connecttype="custom" o:connectlocs="0,24;222,24;432,0" o:connectangles="0,0,0"/>
                        </v:shape>
                        <v:shape id="Freeform 173" o:spid="_x0000_s1390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74" o:spid="_x0000_s1391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75" o:spid="_x0000_s1392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76" o:spid="_x0000_s1393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77" o:spid="_x0000_s1394" style="position:absolute;left:2445;top:145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">
                        <v:shape id="Freeform 178" o:spid="_x0000_s1395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79" o:spid="_x0000_s1396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0" o:spid="_x0000_s1397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1" o:spid="_x0000_s1398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2" o:spid="_x0000_s1399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83" o:spid="_x0000_s1400" style="position:absolute;left:2445;top:148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">
                        <v:shape id="Freeform 184" o:spid="_x0000_s1401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" path="m,24v37,,150,4,222,c294,20,388,5,432,e" filled="f">
                          <v:path arrowok="t" o:connecttype="custom" o:connectlocs="0,24;222,24;432,0" o:connectangles="0,0,0"/>
                        </v:shape>
                        <v:shape id="Freeform 185" o:spid="_x0000_s1402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6" o:spid="_x0000_s1403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7" o:spid="_x0000_s1404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8" o:spid="_x0000_s1405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shape id="Freeform 189" o:spid="_x0000_s1406" style="position:absolute;left:2445;top:1505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" path="m,24v37,,150,4,222,c294,20,388,5,432,e" filled="f">
                        <v:path arrowok="t" o:connecttype="custom" o:connectlocs="0,24;222,24;432,0" o:connectangles="0,0,0"/>
                      </v:shape>
                      <v:shape id="Freeform 190" o:spid="_x0000_s1407" style="position:absolute;left:2631;top:1509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91" o:spid="_x0000_s1408" style="position:absolute;left:2631;top:1514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92" o:spid="_x0000_s1409" style="position:absolute;left:2631;top:1518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93" o:spid="_x0000_s1410" style="position:absolute;left:2631;top:1523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94" o:spid="_x0000_s1411" style="position:absolute;left:2445;top:1529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" path="m,24v37,,150,4,222,c294,20,388,5,432,e" filled="f">
                        <v:path arrowok="t" o:connecttype="custom" o:connectlocs="0,24;222,24;432,0" o:connectangles="0,0,0"/>
                      </v:shape>
                    </v:group>
                  </v:group>
                  <v:group id="Group 195" o:spid="_x0000_s1412" style="position:absolute;left:3158;top:1771;width:772;height:2194" coordorigin="3158,1771" coordsize="772,2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">
                    <v:shape id="Freeform 196" o:spid="_x0000_s1413" style="position:absolute;left:3158;top:1778;width:772;height:2187;visibility:visible;mso-wrap-style:square;v-text-anchor:top" coordsize="772,2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" path="m,22l17,1917r81,141l182,2124r138,57l431,2187r95,-36l635,2094r81,-93l770,1869,772,37,682,15,547,,375,,217,,75,7,,22xe" fillcolor="#9c0" stroked="f" strokecolor="navy">
                      <v:fill opacity="32896f"/>
                      <v:path arrowok="t" o:connecttype="custom" o:connectlocs="0,22;17,1917;98,2058;182,2124;320,2181;431,2187;526,2151;635,2094;716,2001;770,1869;772,37;682,15;547,0;375,0;217,0;75,7;0,22" o:connectangles="0,0,0,0,0,0,0,0,0,0,0,0,0,0,0,0,0"/>
                    </v:shape>
                    <v:oval id="Oval 197" o:spid="_x0000_s1414" style="position:absolute;left:3160;top:1771;width:768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" fillcolor="#9c0" strokeweight=".25pt">
                      <v:fill opacity="32896f"/>
                    </v:oval>
                  </v:group>
                </v:group>
              </v:group>
            </w:pict>
          </mc:Fallback>
        </mc:AlternateContent>
      </w:r>
      <w:r>
        <w:rPr>
          <w:rFonts w:ascii="Times New Roman" w:hAnsi="Times New Roman" w:cstheme="minorHAnsi"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4C8E1AEE" wp14:editId="02AC0045">
                <wp:simplePos x="0" y="0"/>
                <wp:positionH relativeFrom="column">
                  <wp:posOffset>-3368</wp:posOffset>
                </wp:positionH>
                <wp:positionV relativeFrom="paragraph">
                  <wp:posOffset>120015</wp:posOffset>
                </wp:positionV>
                <wp:extent cx="1552575" cy="1577534"/>
                <wp:effectExtent l="19050" t="0" r="28575" b="22860"/>
                <wp:wrapNone/>
                <wp:docPr id="2049598252" name="Group 2049598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575" cy="1577534"/>
                          <a:chOff x="0" y="0"/>
                          <a:chExt cx="1552575" cy="1577534"/>
                        </a:xfrm>
                      </wpg:grpSpPr>
                      <wpg:grpSp>
                        <wpg:cNvPr id="374751874" name="Group 4059"/>
                        <wpg:cNvGrpSpPr>
                          <a:grpSpLocks/>
                        </wpg:cNvGrpSpPr>
                        <wpg:grpSpPr bwMode="auto">
                          <a:xfrm>
                            <a:off x="0" y="1162879"/>
                            <a:ext cx="1552575" cy="414655"/>
                            <a:chOff x="2505" y="5895"/>
                            <a:chExt cx="2445" cy="653"/>
                          </a:xfrm>
                        </wpg:grpSpPr>
                        <wps:wsp>
                          <wps:cNvPr id="1651359442" name="AutoShape 4060"/>
                          <wps:cNvSpPr>
                            <a:spLocks noChangeArrowheads="1"/>
                          </wps:cNvSpPr>
                          <wps:spPr bwMode="auto">
                            <a:xfrm>
                              <a:off x="2505" y="6029"/>
                              <a:ext cx="2445" cy="51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76471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76471"/>
                                    <a:invGamma/>
                                  </a:srgbClr>
                                </a:gs>
                              </a:gsLst>
                              <a:lin ang="5400000" scaled="1"/>
                            </a:gradFill>
                            <a:ln w="28575">
                              <a:solidFill>
                                <a:srgbClr val="3333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7122630" name="Text Box 40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32" y="6125"/>
                              <a:ext cx="957" cy="277"/>
                            </a:xfrm>
                            <a:prstGeom prst="rect">
                              <a:avLst/>
                            </a:prstGeom>
                            <a:solidFill>
                              <a:srgbClr val="EAEAEA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363630" w14:textId="77777777" w:rsidR="00E60934" w:rsidRDefault="00E60934" w:rsidP="00E60934">
                                <w:pPr>
                                  <w:jc w:val="right"/>
                                  <w:rPr>
                                    <w:rFonts w:ascii="DS-Digital" w:hAnsi="DS-Digital"/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DS-Digital" w:hAnsi="DS-Digital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87.1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65168494" name="Rectangle 4062"/>
                          <wps:cNvSpPr>
                            <a:spLocks noChangeArrowheads="1"/>
                          </wps:cNvSpPr>
                          <wps:spPr bwMode="auto">
                            <a:xfrm>
                              <a:off x="2505" y="5895"/>
                              <a:ext cx="2433" cy="71"/>
                            </a:xfrm>
                            <a:prstGeom prst="rect">
                              <a:avLst/>
                            </a:prstGeom>
                            <a:solidFill>
                              <a:srgbClr val="808080"/>
                            </a:solidFill>
                            <a:ln w="952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608192" name="Text Box 40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93" y="6076"/>
                              <a:ext cx="285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3EED74F" w14:textId="77777777" w:rsidR="00E60934" w:rsidRDefault="00E60934" w:rsidP="00E60934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02706321" name="Line 4064"/>
                          <wps:cNvCnPr/>
                          <wps:spPr bwMode="auto">
                            <a:xfrm>
                              <a:off x="2600" y="6006"/>
                              <a:ext cx="2282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0565786" name="Oval 40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715" y="6435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17961" dir="2700000" algn="ctr" rotWithShape="0">
                                <a:srgbClr val="333333"/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7882010" name="Oval 4066"/>
                          <wps:cNvSpPr>
                            <a:spLocks noChangeArrowheads="1"/>
                          </wps:cNvSpPr>
                          <wps:spPr bwMode="auto">
                            <a:xfrm>
                              <a:off x="3075" y="6435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17961" dir="2700000" algn="ctr" rotWithShape="0">
                                <a:srgbClr val="333333"/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20069" name="Oval 4067"/>
                          <wps:cNvSpPr>
                            <a:spLocks noChangeArrowheads="1"/>
                          </wps:cNvSpPr>
                          <wps:spPr bwMode="auto">
                            <a:xfrm>
                              <a:off x="3435" y="6435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17961" dir="2700000" algn="ctr" rotWithShape="0">
                                <a:srgbClr val="333333"/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61816727" name="Groupe 1913"/>
                        <wpg:cNvGrpSpPr>
                          <a:grpSpLocks/>
                        </wpg:cNvGrpSpPr>
                        <wpg:grpSpPr bwMode="auto">
                          <a:xfrm>
                            <a:off x="566530" y="0"/>
                            <a:ext cx="360000" cy="1152000"/>
                            <a:chOff x="1707" y="11408"/>
                            <a:chExt cx="1611" cy="4537"/>
                          </a:xfrm>
                        </wpg:grpSpPr>
                        <wps:wsp>
                          <wps:cNvPr id="1458925325" name="Rectangle 39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11" y="11700"/>
                              <a:ext cx="840" cy="405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4084386" name="Freeform 396"/>
                          <wps:cNvSpPr>
                            <a:spLocks/>
                          </wps:cNvSpPr>
                          <wps:spPr bwMode="auto">
                            <a:xfrm>
                              <a:off x="1707" y="15750"/>
                              <a:ext cx="1611" cy="195"/>
                            </a:xfrm>
                            <a:custGeom>
                              <a:avLst/>
                              <a:gdLst>
                                <a:gd name="T0" fmla="*/ 408 w 1611"/>
                                <a:gd name="T1" fmla="*/ 0 h 195"/>
                                <a:gd name="T2" fmla="*/ 0 w 1611"/>
                                <a:gd name="T3" fmla="*/ 195 h 195"/>
                                <a:gd name="T4" fmla="*/ 1611 w 1611"/>
                                <a:gd name="T5" fmla="*/ 195 h 195"/>
                                <a:gd name="T6" fmla="*/ 1248 w 1611"/>
                                <a:gd name="T7" fmla="*/ 3 h 1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11" h="195">
                                  <a:moveTo>
                                    <a:pt x="408" y="0"/>
                                  </a:moveTo>
                                  <a:lnTo>
                                    <a:pt x="0" y="195"/>
                                  </a:lnTo>
                                  <a:lnTo>
                                    <a:pt x="1611" y="195"/>
                                  </a:lnTo>
                                  <a:lnTo>
                                    <a:pt x="1248" y="3"/>
                                  </a:lnTo>
                                </a:path>
                              </a:pathLst>
                            </a:cu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100000">
                                  <a:srgbClr val="FFFFFF"/>
                                </a:gs>
                              </a:gsLst>
                              <a:lin ang="5400000" scaled="1"/>
                            </a:gra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55814407" name="Group 397"/>
                          <wpg:cNvGrpSpPr>
                            <a:grpSpLocks/>
                          </wpg:cNvGrpSpPr>
                          <wpg:grpSpPr bwMode="auto">
                            <a:xfrm>
                              <a:off x="2086" y="11408"/>
                              <a:ext cx="890" cy="4222"/>
                              <a:chOff x="2086" y="11408"/>
                              <a:chExt cx="890" cy="4222"/>
                            </a:xfrm>
                          </wpg:grpSpPr>
                          <wpg:grpSp>
                            <wpg:cNvPr id="1388357411" name="Group 39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86" y="11408"/>
                                <a:ext cx="890" cy="4222"/>
                                <a:chOff x="2086" y="11408"/>
                                <a:chExt cx="890" cy="4222"/>
                              </a:xfrm>
                            </wpg:grpSpPr>
                            <wps:wsp>
                              <wps:cNvPr id="1768256801" name="AutoShape 3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57" y="11444"/>
                                  <a:ext cx="764" cy="4186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31108463" name="Rectangle 4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86" y="11408"/>
                                  <a:ext cx="890" cy="4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948413726" name="Oval 4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10" y="11773"/>
                                <a:ext cx="847" cy="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91182105" name="Oval 40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43" y="11779"/>
                              <a:ext cx="775" cy="81"/>
                            </a:xfrm>
                            <a:prstGeom prst="ellips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288736462" name="Group 403"/>
                          <wpg:cNvGrpSpPr>
                            <a:grpSpLocks/>
                          </wpg:cNvGrpSpPr>
                          <wpg:grpSpPr bwMode="auto">
                            <a:xfrm>
                              <a:off x="2445" y="11931"/>
                              <a:ext cx="432" cy="3388"/>
                              <a:chOff x="2445" y="11931"/>
                              <a:chExt cx="432" cy="3388"/>
                            </a:xfrm>
                          </wpg:grpSpPr>
                          <wpg:grpSp>
                            <wpg:cNvPr id="1554558803" name="Group 40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19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449137850" name="Freeform 4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3569584" name="Freeform 4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47504228" name="Freeform 4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0673297" name="Freeform 40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5695272" name="Freeform 40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19605970" name="Group 4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1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932526080" name="Freeform 4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60042" name="Freeform 4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8380918" name="Freeform 4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28367506" name="Freeform 4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1835404" name="Freeform 4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18524452" name="Group 4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4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631310974" name="Freeform 4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8762129" name="Freeform 4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2982123" name="Freeform 4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1637851" name="Freeform 4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93179853" name="Freeform 4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54760658" name="Group 4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65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441752773" name="Freeform 4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36908128" name="Freeform 4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3361197" name="Freeform 4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0217588" name="Freeform 4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14480588" name="Freeform 4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14297302" name="Group 4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89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23213422" name="Freeform 4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6557221" name="Freeform 4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2759564" name="Freeform 4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5907372" name="Freeform 4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8136431" name="Freeform 4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12178527" name="Group 4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1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102111563" name="Freeform 4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5221531" name="Freeform 4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3859466" name="Freeform 4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4078534" name="Freeform 4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95924453" name="Freeform 4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71375002" name="Group 4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3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476636657" name="Freeform 4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5423614" name="Freeform 4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5978431" name="Freeform 4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2879358" name="Freeform 4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80694578" name="Freeform 4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1964348" name="Group 4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6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521338479" name="Freeform 4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9960016" name="Freeform 44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193942" name="Freeform 4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8838552" name="Freeform 4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9791708" name="Freeform 4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34377897" name="Group 45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85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69141242" name="Freeform 4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1128045" name="Freeform 4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8776071" name="Freeform 4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7865628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6068494" name="Freeform 4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50110141" name="Group 4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09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288846443" name="Freeform 45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249131" name="Freeform 46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323288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12357234" name="Freeform 4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48927551" name="Freeform 4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32953274" name="Group 4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3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884229360" name="Freeform 46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6702736" name="Freeform 4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7486738" name="Freeform 4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7322786" name="Freeform 4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6918714" name="Freeform 4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71223595" name="Group 4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5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373596422" name="Freeform 47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0477948" name="Freeform 4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3273880" name="Freeform 4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9894340" name="Freeform 47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9740941" name="Freeform 4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17593270" name="Group 4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8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252418725" name="Freeform 47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7041617" name="Freeform 47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40214096" name="Freeform 4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1231911" name="Freeform 4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6129414" name="Freeform 4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230987955" name="Freeform 482"/>
                            <wps:cNvSpPr>
                              <a:spLocks/>
                            </wps:cNvSpPr>
                            <wps:spPr bwMode="auto">
                              <a:xfrm>
                                <a:off x="2445" y="1505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35376175" name="Freeform 483"/>
                            <wps:cNvSpPr>
                              <a:spLocks/>
                            </wps:cNvSpPr>
                            <wps:spPr bwMode="auto">
                              <a:xfrm>
                                <a:off x="2631" y="1509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37041989" name="Freeform 484"/>
                            <wps:cNvSpPr>
                              <a:spLocks/>
                            </wps:cNvSpPr>
                            <wps:spPr bwMode="auto">
                              <a:xfrm>
                                <a:off x="2631" y="1514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8997208" name="Freeform 485"/>
                            <wps:cNvSpPr>
                              <a:spLocks/>
                            </wps:cNvSpPr>
                            <wps:spPr bwMode="auto">
                              <a:xfrm>
                                <a:off x="2631" y="1518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10259710" name="Freeform 486"/>
                            <wps:cNvSpPr>
                              <a:spLocks/>
                            </wps:cNvSpPr>
                            <wps:spPr bwMode="auto">
                              <a:xfrm>
                                <a:off x="2631" y="1523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98286101" name="Freeform 487"/>
                            <wps:cNvSpPr>
                              <a:spLocks/>
                            </wps:cNvSpPr>
                            <wps:spPr bwMode="auto">
                              <a:xfrm>
                                <a:off x="2445" y="1529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8E1AEE" id="Group 2049598252" o:spid="_x0000_s1415" style="position:absolute;left:0;text-align:left;margin-left:-.25pt;margin-top:9.45pt;width:122.25pt;height:124.2pt;z-index:251708416" coordsize="15525,1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">
                <v:group id="_x0000_s1416" style="position:absolute;top:11628;width:15525;height:4147" coordorigin="2505,5895" coordsize="2445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">
                  <v:roundrect id="AutoShape 4060" o:spid="_x0000_s1417" style="position:absolute;left:2505;top:6029;width:2445;height:51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" fillcolor="#c3c3c3" strokecolor="#333" strokeweight="2.25pt">
                    <v:fill focus="50%" type="gradient"/>
                  </v:roundrect>
                  <v:shape id="Text Box 4061" o:spid="_x0000_s1418" type="#_x0000_t202" style="position:absolute;left:2632;top:6125;width:957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" fillcolor="#eaeaea">
                    <v:textbox inset=".5mm,.5mm,.5mm,.5mm">
                      <w:txbxContent>
                        <w:p w14:paraId="29363630" w14:textId="77777777" w:rsidR="00E60934" w:rsidRDefault="00E60934" w:rsidP="00E60934">
                          <w:pPr>
                            <w:jc w:val="right"/>
                            <w:rPr>
                              <w:rFonts w:ascii="DS-Digital" w:hAnsi="DS-Digital"/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ascii="DS-Digital" w:hAnsi="DS-Digital" w:hint="cs"/>
                              <w:b/>
                              <w:bCs/>
                              <w:rtl/>
                              <w:lang w:bidi="ar-DZ"/>
                            </w:rPr>
                            <w:t>87.1</w:t>
                          </w:r>
                        </w:p>
                      </w:txbxContent>
                    </v:textbox>
                  </v:shape>
                  <v:rect id="Rectangle 4062" o:spid="_x0000_s1419" style="position:absolute;left:2505;top:5895;width:2433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" fillcolor="gray" strokecolor="gray"/>
                  <v:shape id="Text Box 4063" o:spid="_x0000_s1420" type="#_x0000_t202" style="position:absolute;left:3693;top:6076;width:28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" filled="f" stroked="f">
                    <v:textbox inset=".5mm,.5mm,.5mm,.5mm">
                      <w:txbxContent>
                        <w:p w14:paraId="13EED74F" w14:textId="77777777" w:rsidR="00E60934" w:rsidRDefault="00E60934" w:rsidP="00E60934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g</w:t>
                          </w:r>
                        </w:p>
                      </w:txbxContent>
                    </v:textbox>
                  </v:shape>
                  <v:line id="Line 4064" o:spid="_x0000_s1421" style="position:absolute;visibility:visible;mso-wrap-style:square" from="2600,6006" to="4882,6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" strokeweight="2.25pt"/>
                  <v:oval id="Oval 4065" o:spid="_x0000_s1422" style="position:absolute;left:271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">
                    <v:shadow on="t" color="#333" offset="1pt,1pt"/>
                  </v:oval>
                  <v:oval id="Oval 4066" o:spid="_x0000_s1423" style="position:absolute;left:307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">
                    <v:shadow on="t" color="#333" offset="1pt,1pt"/>
                  </v:oval>
                  <v:oval id="Oval 4067" o:spid="_x0000_s1424" style="position:absolute;left:343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">
                    <v:shadow on="t" color="#333" offset="1pt,1pt"/>
                  </v:oval>
                </v:group>
                <v:group id="Groupe 1913" o:spid="_x0000_s1425" style="position:absolute;left:5665;width:3600;height:11520" coordorigin="1707,11408" coordsize="1611,4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">
                  <v:rect id="Rectangle 395" o:spid="_x0000_s1426" style="position:absolute;left:2111;top:11700;width:840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" fillcolor="#767676">
                    <v:fill angle="90" focus="50%" type="gradient"/>
                  </v:rect>
                  <v:shape id="Freeform 396" o:spid="_x0000_s1427" style="position:absolute;left:1707;top:15750;width:1611;height:195;visibility:visible;mso-wrap-style:square;v-text-anchor:top" coordsize="1611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" path="m408,l,195r1611,l1248,3e" fillcolor="#767676">
                    <v:fill focus="100%" type="gradient"/>
                    <v:path arrowok="t" o:connecttype="custom" o:connectlocs="408,0;0,195;1611,195;1248,3" o:connectangles="0,0,0,0"/>
                  </v:shape>
                  <v:group id="Group 397" o:spid="_x0000_s1428" style="position:absolute;left:2086;top:11408;width:890;height:4222" coordorigin="2086,11408" coordsize="890,4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">
                    <v:group id="Group 398" o:spid="_x0000_s1429" style="position:absolute;left:2086;top:11408;width:890;height:4222" coordorigin="2086,11408" coordsize="890,4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">
                      <v:roundrect id="AutoShape 399" o:spid="_x0000_s1430" style="position:absolute;left:2157;top:11444;width:764;height:4186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" filled="f"/>
                      <v:rect id="Rectangle 400" o:spid="_x0000_s1431" style="position:absolute;left:2086;top:11408;width:890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" stroked="f"/>
                    </v:group>
                    <v:oval id="Oval 401" o:spid="_x0000_s1432" style="position:absolute;left:2110;top:11773;width:847;height: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" strokeweight=".5pt"/>
                  </v:group>
                  <v:oval id="Oval 402" o:spid="_x0000_s1433" style="position:absolute;left:2143;top:11779;width:775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" fillcolor="#767676" strokeweight=".5pt">
                    <v:fill angle="90" focus="50%" type="gradient"/>
                  </v:oval>
                  <v:group id="Group 403" o:spid="_x0000_s1434" style="position:absolute;left:2445;top:11931;width:432;height:3388" coordorigin="2445,11931" coordsize="432,3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">
                    <v:group id="Group 404" o:spid="_x0000_s1435" style="position:absolute;left:2445;top:119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">
                      <v:shape id="Freeform 405" o:spid="_x0000_s1436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" path="m,24v37,,150,4,222,c294,20,388,5,432,e" filled="f">
                        <v:path arrowok="t" o:connecttype="custom" o:connectlocs="0,24;222,24;432,0" o:connectangles="0,0,0"/>
                      </v:shape>
                      <v:shape id="Freeform 406" o:spid="_x0000_s1437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07" o:spid="_x0000_s1438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08" o:spid="_x0000_s1439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09" o:spid="_x0000_s1440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10" o:spid="_x0000_s1441" style="position:absolute;left:2445;top:121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">
                      <v:shape id="Freeform 411" o:spid="_x0000_s1442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" path="m,24v37,,150,4,222,c294,20,388,5,432,e" filled="f">
                        <v:path arrowok="t" o:connecttype="custom" o:connectlocs="0,24;222,24;432,0" o:connectangles="0,0,0"/>
                      </v:shape>
                      <v:shape id="Freeform 412" o:spid="_x0000_s1443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13" o:spid="_x0000_s1444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14" o:spid="_x0000_s1445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15" o:spid="_x0000_s1446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16" o:spid="_x0000_s1447" style="position:absolute;left:2445;top:124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">
                      <v:shape id="Freeform 417" o:spid="_x0000_s1448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" path="m,24v37,,150,4,222,c294,20,388,5,432,e" filled="f">
                        <v:path arrowok="t" o:connecttype="custom" o:connectlocs="0,24;222,24;432,0" o:connectangles="0,0,0"/>
                      </v:shape>
                      <v:shape id="Freeform 418" o:spid="_x0000_s1449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19" o:spid="_x0000_s1450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20" o:spid="_x0000_s1451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21" o:spid="_x0000_s1452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22" o:spid="_x0000_s1453" style="position:absolute;left:2445;top:1265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">
                      <v:shape id="Freeform 423" o:spid="_x0000_s1454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" path="m,24v37,,150,4,222,c294,20,388,5,432,e" filled="f">
                        <v:path arrowok="t" o:connecttype="custom" o:connectlocs="0,24;222,24;432,0" o:connectangles="0,0,0"/>
                      </v:shape>
                      <v:shape id="Freeform 424" o:spid="_x0000_s1455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25" o:spid="_x0000_s1456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26" o:spid="_x0000_s1457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27" o:spid="_x0000_s1458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28" o:spid="_x0000_s1459" style="position:absolute;left:2445;top:1289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">
                      <v:shape id="Freeform 429" o:spid="_x0000_s1460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" path="m,24v37,,150,4,222,c294,20,388,5,432,e" filled="f">
                        <v:path arrowok="t" o:connecttype="custom" o:connectlocs="0,24;222,24;432,0" o:connectangles="0,0,0"/>
                      </v:shape>
                      <v:shape id="Freeform 430" o:spid="_x0000_s1461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31" o:spid="_x0000_s1462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32" o:spid="_x0000_s1463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33" o:spid="_x0000_s1464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34" o:spid="_x0000_s1465" style="position:absolute;left:2445;top:131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">
                      <v:shape id="Freeform 435" o:spid="_x0000_s1466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" path="m,24v37,,150,4,222,c294,20,388,5,432,e" filled="f">
                        <v:path arrowok="t" o:connecttype="custom" o:connectlocs="0,24;222,24;432,0" o:connectangles="0,0,0"/>
                      </v:shape>
                      <v:shape id="Freeform 436" o:spid="_x0000_s1467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37" o:spid="_x0000_s1468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38" o:spid="_x0000_s1469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39" o:spid="_x0000_s1470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40" o:spid="_x0000_s1471" style="position:absolute;left:2445;top:133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">
                      <v:shape id="Freeform 441" o:spid="_x0000_s1472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" path="m,24v37,,150,4,222,c294,20,388,5,432,e" filled="f">
                        <v:path arrowok="t" o:connecttype="custom" o:connectlocs="0,24;222,24;432,0" o:connectangles="0,0,0"/>
                      </v:shape>
                      <v:shape id="Freeform 442" o:spid="_x0000_s1473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43" o:spid="_x0000_s1474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44" o:spid="_x0000_s1475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45" o:spid="_x0000_s1476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46" o:spid="_x0000_s1477" style="position:absolute;left:2445;top:136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">
                      <v:shape id="Freeform 447" o:spid="_x0000_s1478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" path="m,24v37,,150,4,222,c294,20,388,5,432,e" filled="f">
                        <v:path arrowok="t" o:connecttype="custom" o:connectlocs="0,24;222,24;432,0" o:connectangles="0,0,0"/>
                      </v:shape>
                      <v:shape id="Freeform 448" o:spid="_x0000_s1479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49" o:spid="_x0000_s1480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50" o:spid="_x0000_s1481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51" o:spid="_x0000_s1482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52" o:spid="_x0000_s1483" style="position:absolute;left:2445;top:1385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">
                      <v:shape id="Freeform 453" o:spid="_x0000_s1484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" path="m,24v37,,150,4,222,c294,20,388,5,432,e" filled="f">
                        <v:path arrowok="t" o:connecttype="custom" o:connectlocs="0,24;222,24;432,0" o:connectangles="0,0,0"/>
                      </v:shape>
                      <v:shape id="Freeform 454" o:spid="_x0000_s1485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55" o:spid="_x0000_s1486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56" o:spid="_x0000_s1487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57" o:spid="_x0000_s1488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58" o:spid="_x0000_s1489" style="position:absolute;left:2445;top:1409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">
                      <v:shape id="Freeform 459" o:spid="_x0000_s1490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" path="m,24v37,,150,4,222,c294,20,388,5,432,e" filled="f">
                        <v:path arrowok="t" o:connecttype="custom" o:connectlocs="0,24;222,24;432,0" o:connectangles="0,0,0"/>
                      </v:shape>
                      <v:shape id="Freeform 460" o:spid="_x0000_s1491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61" o:spid="_x0000_s1492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62" o:spid="_x0000_s1493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63" o:spid="_x0000_s1494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64" o:spid="_x0000_s1495" style="position:absolute;left:2445;top:143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">
                      <v:shape id="Freeform 465" o:spid="_x0000_s1496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" path="m,24v37,,150,4,222,c294,20,388,5,432,e" filled="f">
                        <v:path arrowok="t" o:connecttype="custom" o:connectlocs="0,24;222,24;432,0" o:connectangles="0,0,0"/>
                      </v:shape>
                      <v:shape id="Freeform 466" o:spid="_x0000_s1497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67" o:spid="_x0000_s1498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68" o:spid="_x0000_s1499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69" o:spid="_x0000_s1500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70" o:spid="_x0000_s1501" style="position:absolute;left:2445;top:145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">
                      <v:shape id="Freeform 471" o:spid="_x0000_s1502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" path="m,24v37,,150,4,222,c294,20,388,5,432,e" filled="f">
                        <v:path arrowok="t" o:connecttype="custom" o:connectlocs="0,24;222,24;432,0" o:connectangles="0,0,0"/>
                      </v:shape>
                      <v:shape id="Freeform 472" o:spid="_x0000_s1503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73" o:spid="_x0000_s1504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74" o:spid="_x0000_s1505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75" o:spid="_x0000_s1506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476" o:spid="_x0000_s1507" style="position:absolute;left:2445;top:148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">
                      <v:shape id="Freeform 477" o:spid="_x0000_s1508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" path="m,24v37,,150,4,222,c294,20,388,5,432,e" filled="f">
                        <v:path arrowok="t" o:connecttype="custom" o:connectlocs="0,24;222,24;432,0" o:connectangles="0,0,0"/>
                      </v:shape>
                      <v:shape id="Freeform 478" o:spid="_x0000_s1509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79" o:spid="_x0000_s1510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80" o:spid="_x0000_s1511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481" o:spid="_x0000_s1512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shape id="Freeform 482" o:spid="_x0000_s1513" style="position:absolute;left:2445;top:1505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" path="m,24v37,,150,4,222,c294,20,388,5,432,e" filled="f">
                      <v:path arrowok="t" o:connecttype="custom" o:connectlocs="0,24;222,24;432,0" o:connectangles="0,0,0"/>
                    </v:shape>
                    <v:shape id="Freeform 483" o:spid="_x0000_s1514" style="position:absolute;left:2631;top:1509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84" o:spid="_x0000_s1515" style="position:absolute;left:2631;top:1514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85" o:spid="_x0000_s1516" style="position:absolute;left:2631;top:1518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86" o:spid="_x0000_s1517" style="position:absolute;left:2631;top:1523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87" o:spid="_x0000_s1518" style="position:absolute;left:2445;top:1529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" path="m,24v37,,150,4,222,c294,20,388,5,432,e" filled="f">
                      <v:path arrowok="t" o:connecttype="custom" o:connectlocs="0,24;222,24;432,0" o:connectangles="0,0,0"/>
                    </v:shape>
                  </v:group>
                </v:group>
              </v:group>
            </w:pict>
          </mc:Fallback>
        </mc:AlternateContent>
      </w:r>
      <w:r>
        <w:rPr>
          <w:rFonts w:ascii="Times New Roman" w:hAnsi="Times New Roman" w:cstheme="minorHAnsi" w:hint="cs"/>
          <w:sz w:val="32"/>
          <w:szCs w:val="32"/>
          <w:rtl/>
        </w:rPr>
        <w:t xml:space="preserve">كتلة الماء هي : </w:t>
      </w:r>
      <w:r w:rsidRPr="003745C7">
        <w:rPr>
          <w:rFonts w:ascii="Times New Roman" w:hAnsi="Times New Roman" w:cstheme="minorHAnsi"/>
          <w:b/>
          <w:bCs/>
          <w:color w:val="FF0000"/>
          <w:sz w:val="32"/>
          <w:szCs w:val="32"/>
        </w:rPr>
        <w:t xml:space="preserve">191.13  g  </w:t>
      </w:r>
      <w:r w:rsidRPr="003745C7">
        <w:rPr>
          <w:rFonts w:ascii="Times New Roman" w:hAnsi="Times New Roman" w:cstheme="minorHAnsi" w:hint="cs"/>
          <w:b/>
          <w:bCs/>
          <w:color w:val="FF0000"/>
          <w:sz w:val="32"/>
          <w:szCs w:val="32"/>
          <w:rtl/>
        </w:rPr>
        <w:t xml:space="preserve"> </w:t>
      </w:r>
      <w:r>
        <w:rPr>
          <w:rFonts w:ascii="Times New Roman" w:hAnsi="Times New Roman" w:cstheme="minorHAnsi" w:hint="cs"/>
          <w:b/>
          <w:bCs/>
          <w:color w:val="FF0000"/>
          <w:sz w:val="32"/>
          <w:szCs w:val="32"/>
          <w:rtl/>
        </w:rPr>
        <w:t xml:space="preserve"> </w:t>
      </w:r>
      <m:oMath>
        <m:r>
          <m:rPr>
            <m:sty m:val="b"/>
          </m:rPr>
          <w:rPr>
            <w:rFonts w:ascii="Cambria Math" w:hAnsi="Cambria Math" w:cstheme="minorHAnsi"/>
            <w:color w:val="7030A0"/>
            <w:sz w:val="32"/>
            <w:szCs w:val="32"/>
          </w:rPr>
          <m:t xml:space="preserve">0.5×4=2                                </m:t>
        </m:r>
      </m:oMath>
    </w:p>
    <w:p w14:paraId="72DF6524" w14:textId="77777777" w:rsidR="00E60934" w:rsidRDefault="00E60934" w:rsidP="00E6093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D16A33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B930872" wp14:editId="72B7CBCA">
                <wp:simplePos x="0" y="0"/>
                <wp:positionH relativeFrom="column">
                  <wp:posOffset>2860040</wp:posOffset>
                </wp:positionH>
                <wp:positionV relativeFrom="paragraph">
                  <wp:posOffset>513936</wp:posOffset>
                </wp:positionV>
                <wp:extent cx="2054860" cy="916636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60" cy="916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B6824C4" w14:textId="77777777" w:rsidR="00E60934" w:rsidRPr="00D16A33" w:rsidRDefault="00E60934" w:rsidP="00E60934">
                            <w:pPr>
                              <w:numPr>
                                <w:ilvl w:val="0"/>
                                <w:numId w:val="39"/>
                              </w:num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اختيار الإجابة الصحيحة</w:t>
                            </w:r>
                          </w:p>
                          <w:p w14:paraId="65577760" w14:textId="77777777" w:rsidR="00E60934" w:rsidRDefault="00E60934" w:rsidP="00E60934">
                            <w:pPr>
                              <w:numPr>
                                <w:ilvl w:val="0"/>
                                <w:numId w:val="39"/>
                              </w:num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التطبيق</w:t>
                            </w:r>
                          </w:p>
                          <w:p w14:paraId="678B8799" w14:textId="77777777" w:rsidR="00E60934" w:rsidRDefault="00E60934" w:rsidP="00E60934">
                            <w:pPr>
                              <w:numPr>
                                <w:ilvl w:val="0"/>
                                <w:numId w:val="39"/>
                              </w:num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النتيجة</w:t>
                            </w:r>
                          </w:p>
                          <w:p w14:paraId="6EDDDDBC" w14:textId="77777777" w:rsidR="00E60934" w:rsidRPr="00D16A33" w:rsidRDefault="00E60934" w:rsidP="00E60934">
                            <w:pPr>
                              <w:numPr>
                                <w:ilvl w:val="0"/>
                                <w:numId w:val="39"/>
                              </w:num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الوحدة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30872" id="Text Box 8" o:spid="_x0000_s1519" type="#_x0000_t202" style="position:absolute;left:0;text-align:left;margin-left:225.2pt;margin-top:40.45pt;width:161.8pt;height:72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" filled="f" stroked="f" strokeweight=".5pt">
                <v:textbox>
                  <w:txbxContent>
                    <w:p w14:paraId="7B6824C4" w14:textId="77777777" w:rsidR="00E60934" w:rsidRPr="00D16A33" w:rsidRDefault="00E60934" w:rsidP="00E60934">
                      <w:pPr>
                        <w:numPr>
                          <w:ilvl w:val="0"/>
                          <w:numId w:val="39"/>
                        </w:num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اختيار الإجابة الصحيحة</w:t>
                      </w:r>
                    </w:p>
                    <w:p w14:paraId="65577760" w14:textId="77777777" w:rsidR="00E60934" w:rsidRDefault="00E60934" w:rsidP="00E60934">
                      <w:pPr>
                        <w:numPr>
                          <w:ilvl w:val="0"/>
                          <w:numId w:val="39"/>
                        </w:num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التطبيق</w:t>
                      </w:r>
                    </w:p>
                    <w:p w14:paraId="678B8799" w14:textId="77777777" w:rsidR="00E60934" w:rsidRDefault="00E60934" w:rsidP="00E60934">
                      <w:pPr>
                        <w:numPr>
                          <w:ilvl w:val="0"/>
                          <w:numId w:val="39"/>
                        </w:num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النتيجة</w:t>
                      </w:r>
                    </w:p>
                    <w:p w14:paraId="6EDDDDBC" w14:textId="77777777" w:rsidR="00E60934" w:rsidRPr="00D16A33" w:rsidRDefault="00E60934" w:rsidP="00E60934">
                      <w:pPr>
                        <w:numPr>
                          <w:ilvl w:val="0"/>
                          <w:numId w:val="39"/>
                        </w:num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الوحدة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theme="minorHAnsi" w:hint="cs"/>
          <w:sz w:val="32"/>
          <w:szCs w:val="32"/>
          <w:rtl/>
          <w:lang w:bidi="ar-DZ"/>
        </w:rPr>
        <w:t>التعليل:</w:t>
      </w:r>
    </w:p>
    <w:p w14:paraId="7F381767" w14:textId="77777777" w:rsidR="00E60934" w:rsidRPr="009C7CDD" w:rsidRDefault="00E60934" w:rsidP="00E60934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noProof/>
          <w:color w:val="FF0000"/>
          <w:sz w:val="32"/>
          <w:szCs w:val="32"/>
          <w:lang w:bidi="ar-DZ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cstheme="minorHAnsi"/>
              <w:color w:val="FF0000"/>
              <w:sz w:val="32"/>
              <w:szCs w:val="32"/>
              <w:lang w:bidi="ar-DZ"/>
            </w:rPr>
            <m:t>m=278.23-87.1</m:t>
          </m:r>
        </m:oMath>
      </m:oMathPara>
    </w:p>
    <w:p w14:paraId="25E6B80A" w14:textId="77777777" w:rsidR="00E60934" w:rsidRPr="009C7CDD" w:rsidRDefault="00E60934" w:rsidP="00E60934">
      <w:pPr>
        <w:bidi/>
        <w:spacing w:after="0" w:line="240" w:lineRule="auto"/>
        <w:rPr>
          <w:rFonts w:ascii="Times New Roman" w:hAnsi="Times New Roman" w:cstheme="minorHAnsi"/>
          <w:b/>
          <w:bCs/>
          <w:color w:val="FF0000"/>
          <w:sz w:val="32"/>
          <w:szCs w:val="32"/>
          <w:rtl/>
          <w:lang w:bidi="ar-DZ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="Calibri" w:hAnsi="Cambria Math" w:cs="Simplified Arabic"/>
              <w:noProof/>
              <w:color w:val="FF0000"/>
              <w:sz w:val="32"/>
              <w:szCs w:val="32"/>
              <w:lang w:bidi="ar-DZ"/>
            </w:rPr>
            <m:t>m</m:t>
          </m:r>
          <m:r>
            <m:rPr>
              <m:sty m:val="bi"/>
            </m:rPr>
            <w:rPr>
              <w:rFonts w:ascii="Cambria Math" w:hAnsi="Cambria Math" w:cstheme="minorHAnsi"/>
              <w:color w:val="FF0000"/>
              <w:sz w:val="32"/>
              <w:szCs w:val="32"/>
              <w:lang w:bidi="ar-DZ"/>
            </w:rPr>
            <m:t>=191.13 g</m:t>
          </m:r>
        </m:oMath>
      </m:oMathPara>
    </w:p>
    <w:p w14:paraId="1F2F2795" w14:textId="77777777" w:rsidR="00E60934" w:rsidRDefault="00E60934" w:rsidP="00E60934">
      <w:pPr>
        <w:bidi/>
        <w:spacing w:after="0" w:line="240" w:lineRule="auto"/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</w:pPr>
    </w:p>
    <w:p w14:paraId="6F0E51B3" w14:textId="77777777" w:rsidR="00E60934" w:rsidRDefault="00E60934" w:rsidP="00E60934">
      <w:pPr>
        <w:bidi/>
        <w:spacing w:after="0" w:line="240" w:lineRule="auto"/>
        <w:rPr>
          <w:rFonts w:ascii="Times New Roman" w:hAnsi="Times New Roman" w:cstheme="minorHAnsi"/>
          <w:b/>
          <w:bCs/>
          <w:sz w:val="32"/>
          <w:szCs w:val="32"/>
          <w:u w:val="single"/>
        </w:rPr>
      </w:pPr>
    </w:p>
    <w:p w14:paraId="13612050" w14:textId="77777777" w:rsidR="00E60934" w:rsidRDefault="00E60934" w:rsidP="00E60934">
      <w:pPr>
        <w:bidi/>
        <w:spacing w:after="0" w:line="240" w:lineRule="auto"/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</w:pPr>
    </w:p>
    <w:p w14:paraId="10216047" w14:textId="77777777" w:rsidR="00E60934" w:rsidRDefault="00E60934" w:rsidP="00E60934">
      <w:pPr>
        <w:bidi/>
        <w:spacing w:after="0" w:line="240" w:lineRule="auto"/>
        <w:rPr>
          <w:rFonts w:ascii="Times New Roman" w:hAnsi="Times New Roman" w:cstheme="minorHAnsi"/>
          <w:b/>
          <w:bCs/>
          <w:sz w:val="32"/>
          <w:szCs w:val="32"/>
          <w:u w:val="single"/>
          <w:rtl/>
          <w:lang w:bidi="ar-DZ"/>
        </w:rPr>
      </w:pPr>
      <w:r w:rsidRPr="000519A3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  <w:lang w:bidi="ar-DZ"/>
        </w:rPr>
        <w:lastRenderedPageBreak/>
        <w:t>التمرين الثاني:</w:t>
      </w:r>
    </w:p>
    <w:p w14:paraId="6B7734A5" w14:textId="77777777" w:rsidR="00E60934" w:rsidRDefault="00E60934" w:rsidP="00E6093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0519A3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وجد فؤاد الذي يدرس في السنة الأولى بمتوسطة حمدوش محمد، قطعة معدنية كما هو موضح أدناه. </w:t>
      </w:r>
      <w:r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  <w:t xml:space="preserve">    </w:t>
      </w:r>
    </w:p>
    <w:p w14:paraId="572B8843" w14:textId="77777777" w:rsidR="00E60934" w:rsidRPr="001F1517" w:rsidRDefault="00E60934" w:rsidP="00E6093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1011F514" wp14:editId="1BF3BAF0">
                <wp:simplePos x="0" y="0"/>
                <wp:positionH relativeFrom="column">
                  <wp:posOffset>3068955</wp:posOffset>
                </wp:positionH>
                <wp:positionV relativeFrom="paragraph">
                  <wp:posOffset>95885</wp:posOffset>
                </wp:positionV>
                <wp:extent cx="3217545" cy="817245"/>
                <wp:effectExtent l="0" t="0" r="20955" b="1905"/>
                <wp:wrapNone/>
                <wp:docPr id="1417123924" name="Group 1417123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545" cy="817245"/>
                          <a:chOff x="1141095" y="702945"/>
                          <a:chExt cx="3217545" cy="817245"/>
                        </a:xfrm>
                      </wpg:grpSpPr>
                      <wps:wsp>
                        <wps:cNvPr id="493300236" name="Cube 493300236"/>
                        <wps:cNvSpPr/>
                        <wps:spPr>
                          <a:xfrm>
                            <a:off x="3213840" y="720090"/>
                            <a:ext cx="1144800" cy="572400"/>
                          </a:xfrm>
                          <a:prstGeom prst="cub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77219351" name="Group 1177219351"/>
                        <wpg:cNvGrpSpPr/>
                        <wpg:grpSpPr>
                          <a:xfrm>
                            <a:off x="1141095" y="702945"/>
                            <a:ext cx="1162050" cy="817245"/>
                            <a:chOff x="1026795" y="0"/>
                            <a:chExt cx="1162050" cy="817245"/>
                          </a:xfrm>
                        </wpg:grpSpPr>
                        <wpg:grpSp>
                          <wpg:cNvPr id="394813408" name="Group 394813408"/>
                          <wpg:cNvGrpSpPr/>
                          <wpg:grpSpPr>
                            <a:xfrm>
                              <a:off x="1026795" y="0"/>
                              <a:ext cx="1088100" cy="702945"/>
                              <a:chOff x="1026795" y="0"/>
                              <a:chExt cx="1088100" cy="702945"/>
                            </a:xfrm>
                          </wpg:grpSpPr>
                          <wpg:grpSp>
                            <wpg:cNvPr id="1422533941" name="Group 1422533941"/>
                            <wpg:cNvGrpSpPr/>
                            <wpg:grpSpPr>
                              <a:xfrm>
                                <a:off x="1026795" y="0"/>
                                <a:ext cx="1088100" cy="664950"/>
                                <a:chOff x="1026795" y="59445"/>
                                <a:chExt cx="1088100" cy="664950"/>
                              </a:xfrm>
                            </wpg:grpSpPr>
                            <wps:wsp>
                              <wps:cNvPr id="1797006463" name="Can 3631"/>
                              <wps:cNvSpPr/>
                              <wps:spPr>
                                <a:xfrm>
                                  <a:off x="1483995" y="226695"/>
                                  <a:ext cx="324000" cy="432000"/>
                                </a:xfrm>
                                <a:prstGeom prst="can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9694516" name="Can 3632"/>
                              <wps:cNvSpPr/>
                              <wps:spPr>
                                <a:xfrm>
                                  <a:off x="1826895" y="340995"/>
                                  <a:ext cx="288000" cy="324000"/>
                                </a:xfrm>
                                <a:prstGeom prst="can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905802654" name="Group 1905802654"/>
                              <wpg:cNvGrpSpPr/>
                              <wpg:grpSpPr>
                                <a:xfrm>
                                  <a:off x="1026795" y="59445"/>
                                  <a:ext cx="986400" cy="664950"/>
                                  <a:chOff x="1026795" y="59445"/>
                                  <a:chExt cx="986400" cy="664950"/>
                                </a:xfrm>
                              </wpg:grpSpPr>
                              <wps:wsp>
                                <wps:cNvPr id="1038222022" name="Can 3634"/>
                                <wps:cNvSpPr/>
                                <wps:spPr>
                                  <a:xfrm>
                                    <a:off x="1026795" y="112395"/>
                                    <a:ext cx="432000" cy="612000"/>
                                  </a:xfrm>
                                  <a:prstGeom prst="ca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26904975" name="Oval 826904975"/>
                                <wps:cNvSpPr/>
                                <wps:spPr>
                                  <a:xfrm>
                                    <a:off x="1202445" y="59445"/>
                                    <a:ext cx="72000" cy="72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solidFill>
                                      <a:sysClr val="windowText" lastClr="000000">
                                        <a:shade val="50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15587085" name="Oval 1415587085"/>
                                <wps:cNvSpPr/>
                                <wps:spPr>
                                  <a:xfrm>
                                    <a:off x="1617345" y="173745"/>
                                    <a:ext cx="72000" cy="72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solidFill>
                                      <a:sysClr val="windowText" lastClr="000000">
                                        <a:shade val="50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69422894" name="Oval 669422894"/>
                                <wps:cNvSpPr/>
                                <wps:spPr>
                                  <a:xfrm>
                                    <a:off x="1941195" y="288045"/>
                                    <a:ext cx="72000" cy="72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solidFill>
                                      <a:sysClr val="windowText" lastClr="000000">
                                        <a:shade val="50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20889208" name="Text Box 120889208"/>
                            <wps:cNvSpPr txBox="1"/>
                            <wps:spPr>
                              <a:xfrm>
                                <a:off x="1026795" y="226695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C74F53C" w14:textId="77777777" w:rsidR="00E60934" w:rsidRPr="001F1517" w:rsidRDefault="00E60934" w:rsidP="00E60934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1F151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150 </w:t>
                                  </w:r>
                                  <w:r w:rsidRPr="001F151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0058158" name="Text Box 700058158"/>
                            <wps:cNvSpPr txBox="1"/>
                            <wps:spPr>
                              <a:xfrm>
                                <a:off x="1388745" y="245745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DBBFF7A" w14:textId="77777777" w:rsidR="00E60934" w:rsidRPr="001F1517" w:rsidRDefault="00E60934" w:rsidP="00E60934">
                                  <w:pPr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1F151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50 </w:t>
                                  </w:r>
                                  <w:r w:rsidRPr="001F151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03791718" name="Text Box 1503791718"/>
                          <wps:cNvSpPr txBox="1"/>
                          <wps:spPr>
                            <a:xfrm>
                              <a:off x="1756845" y="360045"/>
                              <a:ext cx="432000" cy="457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C6E837C" w14:textId="77777777" w:rsidR="00E60934" w:rsidRPr="001F1517" w:rsidRDefault="00E60934" w:rsidP="00E60934">
                                <w:pPr>
                                  <w:spacing w:after="0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bidi="ar-DZ"/>
                                  </w:rPr>
                                  <w:t>16g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11F514" id="Group 1417123924" o:spid="_x0000_s1520" style="position:absolute;left:0;text-align:left;margin-left:241.65pt;margin-top:7.55pt;width:253.35pt;height:64.35pt;z-index:251700224;mso-width-relative:margin" coordorigin="11410,7029" coordsize="32175,8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">
                <v:shape id="Cube 493300236" o:spid="_x0000_s1521" type="#_x0000_t16" style="position:absolute;left:32138;top:7200;width:11448;height:5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" fillcolor="window" strokecolor="windowText" strokeweight="1pt"/>
                <v:group id="Group 1177219351" o:spid="_x0000_s1522" style="position:absolute;left:11410;top:7029;width:11621;height:8172" coordorigin="10267" coordsize="11620,8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">
                  <v:group id="Group 394813408" o:spid="_x0000_s1523" style="position:absolute;left:10267;width:10881;height:7029" coordorigin="10267" coordsize="10881,7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">
                    <v:group id="Group 1422533941" o:spid="_x0000_s1524" style="position:absolute;left:10267;width:10881;height:6649" coordorigin="10267,594" coordsize="10881,6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">
                      <v:shape id="Can 3631" o:spid="_x0000_s1525" type="#_x0000_t22" style="position:absolute;left:14839;top:2266;width:324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" adj="4050" fillcolor="window" strokecolor="windowText" strokeweight="1pt">
                        <v:stroke joinstyle="miter"/>
                      </v:shape>
                      <v:shape id="Can 3632" o:spid="_x0000_s1526" type="#_x0000_t22" style="position:absolute;left:18268;top:3409;width:288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" adj="4800" fillcolor="window" strokecolor="windowText" strokeweight="1pt">
                        <v:stroke joinstyle="miter"/>
                      </v:shape>
                      <v:group id="Group 1905802654" o:spid="_x0000_s1527" style="position:absolute;left:10267;top:594;width:9864;height:6649" coordorigin="10267,594" coordsize="9864,6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">
                        <v:shape id="Can 3634" o:spid="_x0000_s1528" type="#_x0000_t22" style="position:absolute;left:10267;top:1123;width:4320;height:6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" adj="3812" fillcolor="window" strokecolor="windowText" strokeweight="1pt">
                          <v:stroke joinstyle="miter"/>
                        </v:shape>
                        <v:oval id="Oval 826904975" o:spid="_x0000_s1529" style="position:absolute;left:12024;top:594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" fillcolor="windowText" strokeweight="1pt">
                          <v:stroke joinstyle="miter"/>
                        </v:oval>
                        <v:oval id="Oval 1415587085" o:spid="_x0000_s1530" style="position:absolute;left:16173;top:1737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" fillcolor="windowText" strokeweight="1pt">
                          <v:stroke joinstyle="miter"/>
                        </v:oval>
                        <v:oval id="Oval 669422894" o:spid="_x0000_s1531" style="position:absolute;left:19411;top:288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" fillcolor="windowText" strokeweight="1pt">
                          <v:stroke joinstyle="miter"/>
                        </v:oval>
                      </v:group>
                    </v:group>
                    <v:shape id="Text Box 120889208" o:spid="_x0000_s1532" type="#_x0000_t202" style="position:absolute;left:10267;top:2266;width:457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" filled="f" stroked="f" strokeweight=".5pt">
                      <v:textbox>
                        <w:txbxContent>
                          <w:p w14:paraId="4C74F53C" w14:textId="77777777" w:rsidR="00E60934" w:rsidRPr="001F1517" w:rsidRDefault="00E60934" w:rsidP="00E6093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 w:rsidRPr="001F1517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150 </w:t>
                            </w:r>
                            <w:r w:rsidRPr="001F1517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g</w:t>
                            </w:r>
                          </w:p>
                        </w:txbxContent>
                      </v:textbox>
                    </v:shape>
                    <v:shape id="Text Box 700058158" o:spid="_x0000_s1533" type="#_x0000_t202" style="position:absolute;left:13887;top:2457;width:457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" filled="f" stroked="f" strokeweight=".5pt">
                      <v:textbox>
                        <w:txbxContent>
                          <w:p w14:paraId="5DBBFF7A" w14:textId="77777777" w:rsidR="00E60934" w:rsidRPr="001F1517" w:rsidRDefault="00E60934" w:rsidP="00E60934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 w:rsidRPr="001F1517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50 </w:t>
                            </w:r>
                            <w:r w:rsidRPr="001F1517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v:group>
                  <v:shape id="Text Box 1503791718" o:spid="_x0000_s1534" type="#_x0000_t202" style="position:absolute;left:17568;top:3600;width:4320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" filled="f" stroked="f" strokeweight=".5pt">
                    <v:textbox>
                      <w:txbxContent>
                        <w:p w14:paraId="3C6E837C" w14:textId="77777777" w:rsidR="00E60934" w:rsidRPr="001F1517" w:rsidRDefault="00E60934" w:rsidP="00E60934">
                          <w:pPr>
                            <w:spacing w:after="0"/>
                            <w:rPr>
                              <w:rFonts w:asciiTheme="majorBidi" w:hAnsiTheme="majorBidi" w:cstheme="majorBidi"/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lang w:bidi="ar-DZ"/>
                            </w:rPr>
                            <w:t>16g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0574547" wp14:editId="5F09A88E">
                <wp:simplePos x="0" y="0"/>
                <wp:positionH relativeFrom="column">
                  <wp:posOffset>2859405</wp:posOffset>
                </wp:positionH>
                <wp:positionV relativeFrom="paragraph">
                  <wp:posOffset>229235</wp:posOffset>
                </wp:positionV>
                <wp:extent cx="3769995" cy="1404000"/>
                <wp:effectExtent l="0" t="0" r="1905" b="5715"/>
                <wp:wrapNone/>
                <wp:docPr id="1065304479" name="Text Box 1065304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9995" cy="140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385F9" w14:textId="77777777" w:rsidR="00E60934" w:rsidRDefault="00E60934" w:rsidP="00E6093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02462BB" wp14:editId="4EEC6E3C">
                                  <wp:extent cx="3375660" cy="1616710"/>
                                  <wp:effectExtent l="0" t="0" r="0" b="2540"/>
                                  <wp:docPr id="2055161223" name="Picture 205516122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21" name="Picture 3621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75660" cy="1616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74547" id="Text Box 1065304479" o:spid="_x0000_s1535" type="#_x0000_t202" style="position:absolute;left:0;text-align:left;margin-left:225.15pt;margin-top:18.05pt;width:296.85pt;height:110.5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" fillcolor="white [3201]" stroked="f" strokeweight=".5pt">
                <v:textbox>
                  <w:txbxContent>
                    <w:p w14:paraId="668385F9" w14:textId="77777777" w:rsidR="00E60934" w:rsidRDefault="00E60934" w:rsidP="00E6093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02462BB" wp14:editId="4EEC6E3C">
                            <wp:extent cx="3375660" cy="1616710"/>
                            <wp:effectExtent l="0" t="0" r="0" b="2540"/>
                            <wp:docPr id="2055161223" name="Picture 205516122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21" name="Picture 3621"/>
                                    <pic:cNvPicPr/>
                                  </pic:nvPicPr>
                                  <pic:blipFill>
                                    <a:blip r:embed="rId10" cstate="print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75660" cy="1616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C1768F4" w14:textId="77777777" w:rsidR="00E60934" w:rsidRDefault="00E60934" w:rsidP="00E6093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09441DB" wp14:editId="22AF221D">
                <wp:simplePos x="0" y="0"/>
                <wp:positionH relativeFrom="column">
                  <wp:posOffset>226060</wp:posOffset>
                </wp:positionH>
                <wp:positionV relativeFrom="paragraph">
                  <wp:posOffset>120015</wp:posOffset>
                </wp:positionV>
                <wp:extent cx="2286000" cy="1019175"/>
                <wp:effectExtent l="0" t="0" r="0" b="0"/>
                <wp:wrapNone/>
                <wp:docPr id="398943317" name="Group 398943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1019175"/>
                          <a:chOff x="798195" y="826770"/>
                          <a:chExt cx="2286000" cy="1019175"/>
                        </a:xfrm>
                      </wpg:grpSpPr>
                      <wpg:grpSp>
                        <wpg:cNvPr id="2036162543" name="Group 2036162543"/>
                        <wpg:cNvGrpSpPr/>
                        <wpg:grpSpPr>
                          <a:xfrm>
                            <a:off x="798195" y="826770"/>
                            <a:ext cx="1257300" cy="685800"/>
                            <a:chOff x="683895" y="1055370"/>
                            <a:chExt cx="1257300" cy="685800"/>
                          </a:xfrm>
                        </wpg:grpSpPr>
                        <wps:wsp>
                          <wps:cNvPr id="745658389" name="Cube 745658389"/>
                          <wps:cNvSpPr/>
                          <wps:spPr>
                            <a:xfrm>
                              <a:off x="683895" y="1055370"/>
                              <a:ext cx="1143000" cy="571500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0325507" name="Straight Arrow Connector 530325507"/>
                          <wps:cNvCnPr/>
                          <wps:spPr>
                            <a:xfrm>
                              <a:off x="683895" y="1741170"/>
                              <a:ext cx="1028700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triangle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461921596" name="Straight Arrow Connector 461921596"/>
                          <wps:cNvCnPr/>
                          <wps:spPr>
                            <a:xfrm flipV="1">
                              <a:off x="1712595" y="1512570"/>
                              <a:ext cx="228600" cy="22860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triangle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0923293" name="Straight Arrow Connector 10923293"/>
                          <wps:cNvCnPr/>
                          <wps:spPr>
                            <a:xfrm>
                              <a:off x="1941195" y="1055370"/>
                              <a:ext cx="0" cy="43200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triangle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725336145" name="Text Box 725336145"/>
                        <wps:cNvSpPr txBox="1"/>
                        <wps:spPr>
                          <a:xfrm>
                            <a:off x="912495" y="1503045"/>
                            <a:ext cx="9144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5F4DC684" w14:textId="77777777" w:rsidR="00E60934" w:rsidRPr="00855B9C" w:rsidRDefault="00E60934" w:rsidP="00E60934">
                              <w:pP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theme="majorBidi"/>
                                      <w:sz w:val="28"/>
                                      <w:szCs w:val="28"/>
                                    </w:rPr>
                                    <m:t>L=8 cm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733892" name="Text Box 1439733892"/>
                        <wps:cNvSpPr txBox="1"/>
                        <wps:spPr>
                          <a:xfrm>
                            <a:off x="1960245" y="1274445"/>
                            <a:ext cx="9144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4A380D3E" w14:textId="77777777" w:rsidR="00E60934" w:rsidRPr="00855B9C" w:rsidRDefault="00E60934" w:rsidP="00E60934">
                              <w:pP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 w:cstheme="majorBidi"/>
                                      <w:sz w:val="28"/>
                                      <w:szCs w:val="28"/>
                                    </w:rPr>
                                    <m:t>l=</m:t>
                                  </m:r>
                                  <m:r>
                                    <w:rPr>
                                      <w:rFonts w:ascii="Cambria Math" w:hAnsi="Cambria Math" w:cstheme="majorBidi"/>
                                      <w:sz w:val="28"/>
                                      <w:szCs w:val="28"/>
                                    </w:rPr>
                                    <m:t>5 cm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308059" name="Text Box 485308059"/>
                        <wps:cNvSpPr txBox="1"/>
                        <wps:spPr>
                          <a:xfrm>
                            <a:off x="2093595" y="931545"/>
                            <a:ext cx="9906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14C5D9B8" w14:textId="77777777" w:rsidR="00E60934" w:rsidRPr="00855B9C" w:rsidRDefault="00E60934" w:rsidP="00E60934">
                              <w:pP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theme="majorBidi"/>
                                      <w:sz w:val="28"/>
                                      <w:szCs w:val="28"/>
                                    </w:rPr>
                                    <m:t>h=2 cm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441DB" id="Group 398943317" o:spid="_x0000_s1536" style="position:absolute;left:0;text-align:left;margin-left:17.8pt;margin-top:9.45pt;width:180pt;height:80.25pt;z-index:251696128" coordorigin="7981,8267" coordsize="22860,10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">
                <v:group id="Group 2036162543" o:spid="_x0000_s1537" style="position:absolute;left:7981;top:8267;width:12573;height:6858" coordorigin="6838,10553" coordsize="12573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">
                  <v:shape id="Cube 745658389" o:spid="_x0000_s1538" type="#_x0000_t16" style="position:absolute;left:6838;top:10553;width:11430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" fillcolor="window" strokecolor="windowText" strokeweight="1pt"/>
                  <v:shape id="Straight Arrow Connector 530325507" o:spid="_x0000_s1539" type="#_x0000_t32" style="position:absolute;left:6838;top:17411;width:102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" strokecolor="windowText" strokeweight=".5pt">
                    <v:stroke startarrow="block" endarrow="block" joinstyle="miter"/>
                  </v:shape>
                  <v:shape id="Straight Arrow Connector 461921596" o:spid="_x0000_s1540" type="#_x0000_t32" style="position:absolute;left:17125;top:15125;width:2286;height:22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" strokecolor="windowText" strokeweight=".5pt">
                    <v:stroke startarrow="block" endarrow="block" joinstyle="miter"/>
                  </v:shape>
                  <v:shape id="Straight Arrow Connector 10923293" o:spid="_x0000_s1541" type="#_x0000_t32" style="position:absolute;left:19411;top:10553;width:0;height:4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" strokecolor="windowText" strokeweight=".5pt">
                    <v:stroke startarrow="block" endarrow="block" joinstyle="miter"/>
                  </v:shape>
                </v:group>
                <v:shape id="Text Box 725336145" o:spid="_x0000_s1542" type="#_x0000_t202" style="position:absolute;left:9124;top:15030;width:914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" filled="f" stroked="f" strokeweight=".5pt">
                  <v:textbox>
                    <w:txbxContent>
                      <w:p w14:paraId="5F4DC684" w14:textId="77777777" w:rsidR="00E60934" w:rsidRPr="00855B9C" w:rsidRDefault="00E60934" w:rsidP="00E60934">
                        <w:pPr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theme="majorBidi"/>
                                <w:sz w:val="28"/>
                                <w:szCs w:val="28"/>
                              </w:rPr>
                              <m:t>L=8 cm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439733892" o:spid="_x0000_s1543" type="#_x0000_t202" style="position:absolute;left:19602;top:12744;width:914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" filled="f" stroked="f" strokeweight=".5pt">
                  <v:textbox>
                    <w:txbxContent>
                      <w:p w14:paraId="4A380D3E" w14:textId="77777777" w:rsidR="00E60934" w:rsidRPr="00855B9C" w:rsidRDefault="00E60934" w:rsidP="00E60934">
                        <w:pPr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theme="majorBidi"/>
                                <w:sz w:val="28"/>
                                <w:szCs w:val="28"/>
                              </w:rPr>
                              <m:t>l=</m:t>
                            </m:r>
                            <m:r>
                              <w:rPr>
                                <w:rFonts w:ascii="Cambria Math" w:hAnsi="Cambria Math" w:cstheme="majorBidi"/>
                                <w:sz w:val="28"/>
                                <w:szCs w:val="28"/>
                              </w:rPr>
                              <m:t>5 cm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5308059" o:spid="_x0000_s1544" type="#_x0000_t202" style="position:absolute;left:20935;top:9315;width:990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" filled="f" stroked="f" strokeweight=".5pt">
                  <v:textbox>
                    <w:txbxContent>
                      <w:p w14:paraId="14C5D9B8" w14:textId="77777777" w:rsidR="00E60934" w:rsidRPr="00855B9C" w:rsidRDefault="00E60934" w:rsidP="00E60934">
                        <w:pPr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theme="majorBidi"/>
                                <w:sz w:val="28"/>
                                <w:szCs w:val="28"/>
                              </w:rPr>
                              <m:t>h=2 cm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14:paraId="692220B8" w14:textId="77777777" w:rsidR="00E60934" w:rsidRDefault="00E60934" w:rsidP="00E6093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</w:p>
    <w:p w14:paraId="5D4E2901" w14:textId="77777777" w:rsidR="00E60934" w:rsidRDefault="00E60934" w:rsidP="00E6093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1A87F65D" w14:textId="77777777" w:rsidR="00E60934" w:rsidRDefault="00E60934" w:rsidP="00E6093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6D030FF2" w14:textId="77777777" w:rsidR="00E60934" w:rsidRDefault="00E60934" w:rsidP="00E60934">
      <w:pPr>
        <w:bidi/>
        <w:spacing w:before="240"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3BC64D0" wp14:editId="5D7454D4">
                <wp:simplePos x="0" y="0"/>
                <wp:positionH relativeFrom="column">
                  <wp:posOffset>457200</wp:posOffset>
                </wp:positionH>
                <wp:positionV relativeFrom="paragraph">
                  <wp:posOffset>22860</wp:posOffset>
                </wp:positionV>
                <wp:extent cx="1141095" cy="342900"/>
                <wp:effectExtent l="0" t="0" r="20955" b="19050"/>
                <wp:wrapNone/>
                <wp:docPr id="2134534249" name="Text Box 2134534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09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7C3E7E" w14:textId="77777777" w:rsidR="00E60934" w:rsidRPr="001A20FA" w:rsidRDefault="00E60934" w:rsidP="00E6093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A20F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1A20F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BC64D0" id="Text Box 2134534249" o:spid="_x0000_s1545" type="#_x0000_t202" style="position:absolute;left:0;text-align:left;margin-left:36pt;margin-top:1.8pt;width:89.85pt;height:27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" filled="f" strokecolor="black [3213]" strokeweight=".5pt">
                <v:textbox>
                  <w:txbxContent>
                    <w:p w14:paraId="3E7C3E7E" w14:textId="77777777" w:rsidR="00E60934" w:rsidRPr="001A20FA" w:rsidRDefault="00E60934" w:rsidP="00E60934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1A20FA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الوثيقة (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1A20FA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E73DFA" wp14:editId="0C418E6B">
                <wp:simplePos x="0" y="0"/>
                <wp:positionH relativeFrom="column">
                  <wp:posOffset>3773805</wp:posOffset>
                </wp:positionH>
                <wp:positionV relativeFrom="paragraph">
                  <wp:posOffset>24765</wp:posOffset>
                </wp:positionV>
                <wp:extent cx="1141095" cy="342900"/>
                <wp:effectExtent l="0" t="0" r="20955" b="19050"/>
                <wp:wrapNone/>
                <wp:docPr id="1852543303" name="Text Box 1852543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09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AC5925" w14:textId="77777777" w:rsidR="00E60934" w:rsidRPr="001A20FA" w:rsidRDefault="00E60934" w:rsidP="00E6093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A20F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E73DFA" id="Text Box 1852543303" o:spid="_x0000_s1546" type="#_x0000_t202" style="position:absolute;left:0;text-align:left;margin-left:297.15pt;margin-top:1.95pt;width:89.85pt;height:27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" filled="f" strokecolor="black [3213]" strokeweight=".5pt">
                <v:textbox>
                  <w:txbxContent>
                    <w:p w14:paraId="33AC5925" w14:textId="77777777" w:rsidR="00E60934" w:rsidRPr="001A20FA" w:rsidRDefault="00E60934" w:rsidP="00E60934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1A20FA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الوثيقة (1)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     </w:t>
      </w:r>
    </w:p>
    <w:p w14:paraId="29879FAA" w14:textId="77777777" w:rsidR="00E60934" w:rsidRDefault="00E60934" w:rsidP="00E6093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غير أنّه لم يستطع الجزم حول متدة صنع القطعة المعدنية هل هي من  النحاس أو الحديد أو الألمنيوم.</w:t>
      </w:r>
    </w:p>
    <w:p w14:paraId="53051433" w14:textId="77777777" w:rsidR="00E60934" w:rsidRDefault="00E60934" w:rsidP="00E60934">
      <w:pPr>
        <w:pStyle w:val="ListParagraph"/>
        <w:numPr>
          <w:ilvl w:val="0"/>
          <w:numId w:val="3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 w:bidi="ar-DZ"/>
        </w:rPr>
      </w:pPr>
      <w:r w:rsidRPr="00E21AEF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ماهو شكل القطعة المعدنية؟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 xml:space="preserve"> </w:t>
      </w:r>
      <m:oMath>
        <m:r>
          <m:rPr>
            <m:sty m:val="b"/>
          </m:rPr>
          <w:rPr>
            <w:rFonts w:ascii="Cambria Math" w:hAnsi="Cambria Math" w:cstheme="minorHAnsi"/>
            <w:color w:val="7030A0"/>
            <w:sz w:val="32"/>
            <w:szCs w:val="32"/>
          </w:rPr>
          <m:t>01</m:t>
        </m:r>
      </m:oMath>
    </w:p>
    <w:p w14:paraId="04E4C165" w14:textId="77777777" w:rsidR="00E60934" w:rsidRPr="00F670A6" w:rsidRDefault="00E60934" w:rsidP="00E60934">
      <w:pPr>
        <w:bidi/>
        <w:spacing w:after="0" w:line="240" w:lineRule="auto"/>
        <w:jc w:val="center"/>
        <w:rPr>
          <w:rFonts w:eastAsia="Calibri" w:cstheme="minorHAnsi"/>
          <w:b/>
          <w:bCs/>
          <w:noProof/>
          <w:sz w:val="32"/>
          <w:szCs w:val="32"/>
          <w:rtl/>
          <w:lang w:eastAsia="fr-FR" w:bidi="ar-DZ"/>
        </w:rPr>
      </w:pPr>
      <w:r w:rsidRPr="00F670A6">
        <w:rPr>
          <w:rFonts w:eastAsia="Calibri" w:cstheme="minorHAnsi"/>
          <w:b/>
          <w:bCs/>
          <w:noProof/>
          <w:color w:val="FF0000"/>
          <w:sz w:val="32"/>
          <w:szCs w:val="32"/>
          <w:rtl/>
          <w:lang w:eastAsia="fr-FR" w:bidi="ar-DZ"/>
        </w:rPr>
        <w:t>متوازي المستطيلات</w:t>
      </w:r>
    </w:p>
    <w:p w14:paraId="56DC0380" w14:textId="77777777" w:rsidR="00E60934" w:rsidRPr="001A20FA" w:rsidRDefault="00E60934" w:rsidP="00E60934">
      <w:pPr>
        <w:pStyle w:val="ListParagraph"/>
        <w:numPr>
          <w:ilvl w:val="0"/>
          <w:numId w:val="3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A01563E" wp14:editId="30566B48">
                <wp:simplePos x="0" y="0"/>
                <wp:positionH relativeFrom="column">
                  <wp:posOffset>4348093</wp:posOffset>
                </wp:positionH>
                <wp:positionV relativeFrom="paragraph">
                  <wp:posOffset>211455</wp:posOffset>
                </wp:positionV>
                <wp:extent cx="1714500" cy="916636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916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8541B" w14:textId="77777777" w:rsidR="00E60934" w:rsidRPr="00D16A33" w:rsidRDefault="00E60934" w:rsidP="00E60934">
                            <w:pPr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D16A3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التطبيق العددي</w:t>
                            </w:r>
                          </w:p>
                          <w:p w14:paraId="263F87EC" w14:textId="77777777" w:rsidR="00E60934" w:rsidRPr="00D16A33" w:rsidRDefault="00E60934" w:rsidP="00E60934">
                            <w:pPr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D16A3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النتيجة</w:t>
                            </w:r>
                          </w:p>
                          <w:p w14:paraId="6E4E22BA" w14:textId="77777777" w:rsidR="00E60934" w:rsidRPr="00D16A33" w:rsidRDefault="00E60934" w:rsidP="00E60934">
                            <w:pPr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16A33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الوحدة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1563E" id="Text Box 4" o:spid="_x0000_s1547" type="#_x0000_t202" style="position:absolute;left:0;text-align:left;margin-left:342.35pt;margin-top:16.65pt;width:135pt;height:72.2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" filled="f" stroked="f" strokeweight=".5pt">
                <v:textbox>
                  <w:txbxContent>
                    <w:p w14:paraId="5F78541B" w14:textId="77777777" w:rsidR="00E60934" w:rsidRPr="00D16A33" w:rsidRDefault="00E60934" w:rsidP="00E60934">
                      <w:pPr>
                        <w:numPr>
                          <w:ilvl w:val="0"/>
                          <w:numId w:val="1"/>
                        </w:num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D16A33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التطبيق العددي</w:t>
                      </w:r>
                    </w:p>
                    <w:p w14:paraId="263F87EC" w14:textId="77777777" w:rsidR="00E60934" w:rsidRPr="00D16A33" w:rsidRDefault="00E60934" w:rsidP="00E60934">
                      <w:pPr>
                        <w:numPr>
                          <w:ilvl w:val="0"/>
                          <w:numId w:val="1"/>
                        </w:numPr>
                        <w:bidi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D16A33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النتيجة</w:t>
                      </w:r>
                    </w:p>
                    <w:p w14:paraId="6E4E22BA" w14:textId="77777777" w:rsidR="00E60934" w:rsidRPr="00D16A33" w:rsidRDefault="00E60934" w:rsidP="00E60934">
                      <w:pPr>
                        <w:numPr>
                          <w:ilvl w:val="0"/>
                          <w:numId w:val="1"/>
                        </w:num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16A33"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الوحدة</w:t>
                      </w:r>
                    </w:p>
                  </w:txbxContent>
                </v:textbox>
              </v:shape>
            </w:pict>
          </mc:Fallback>
        </mc:AlternateContent>
      </w:r>
      <w:r w:rsidRPr="001A20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بالإعتماد على الوثيقة (1) ماهي كتلة القطعة المعدنية؟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  <m:oMath>
        <m:r>
          <m:rPr>
            <m:sty m:val="b"/>
          </m:rPr>
          <w:rPr>
            <w:rFonts w:ascii="Cambria Math" w:hAnsi="Cambria Math" w:cstheme="minorHAnsi"/>
            <w:color w:val="7030A0"/>
            <w:sz w:val="32"/>
            <w:szCs w:val="32"/>
          </w:rPr>
          <m:t>0.5×3=1.5</m:t>
        </m:r>
      </m:oMath>
    </w:p>
    <w:p w14:paraId="517F2E19" w14:textId="77777777" w:rsidR="00E60934" w:rsidRPr="00F670A6" w:rsidRDefault="00E60934" w:rsidP="00E60934">
      <w:pPr>
        <w:bidi/>
        <w:spacing w:after="0" w:line="240" w:lineRule="auto"/>
        <w:jc w:val="center"/>
        <w:rPr>
          <w:rFonts w:eastAsia="Calibri" w:cstheme="minorHAnsi"/>
          <w:b/>
          <w:bCs/>
          <w:noProof/>
          <w:color w:val="FF0000"/>
          <w:sz w:val="32"/>
          <w:szCs w:val="32"/>
          <w:lang w:eastAsia="fr-FR" w:bidi="ar-DZ"/>
        </w:rPr>
      </w:pPr>
      <m:oMathPara>
        <m:oMath>
          <m:r>
            <m:rPr>
              <m:sty m:val="bi"/>
            </m:rPr>
            <w:rPr>
              <w:rFonts w:ascii="Cambria Math" w:eastAsia="Calibri" w:hAnsi="Cambria Math" w:cstheme="minorHAnsi"/>
              <w:noProof/>
              <w:color w:val="FF0000"/>
              <w:sz w:val="32"/>
              <w:szCs w:val="32"/>
              <w:lang w:eastAsia="fr-FR" w:bidi="ar-DZ"/>
            </w:rPr>
            <m:t>m</m:t>
          </m:r>
          <m:r>
            <m:rPr>
              <m:sty m:val="b"/>
            </m:rPr>
            <w:rPr>
              <w:rFonts w:ascii="Cambria Math" w:eastAsia="Calibri" w:hAnsi="Cambria Math" w:cstheme="minorHAnsi"/>
              <w:noProof/>
              <w:color w:val="FF0000"/>
              <w:sz w:val="32"/>
              <w:szCs w:val="32"/>
              <w:lang w:eastAsia="fr-FR" w:bidi="ar-DZ"/>
            </w:rPr>
            <m:t>=150+50+16</m:t>
          </m:r>
        </m:oMath>
      </m:oMathPara>
    </w:p>
    <w:p w14:paraId="171864CE" w14:textId="77777777" w:rsidR="00E60934" w:rsidRDefault="00E60934" w:rsidP="00E60934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m:oMath>
        <m:r>
          <m:rPr>
            <m:sty m:val="bi"/>
          </m:rPr>
          <w:rPr>
            <w:rFonts w:ascii="Cambria Math" w:eastAsia="Calibri" w:hAnsi="Cambria Math" w:cstheme="minorHAnsi"/>
            <w:noProof/>
            <w:color w:val="FF0000"/>
            <w:sz w:val="32"/>
            <w:szCs w:val="32"/>
            <w:lang w:eastAsia="fr-FR" w:bidi="ar-DZ"/>
          </w:rPr>
          <m:t>m=216 g</m:t>
        </m:r>
      </m:oMath>
      <w:r w:rsidRPr="00F670A6">
        <w:rPr>
          <w:rFonts w:ascii="Cambria Math" w:eastAsia="Calibri" w:hAnsi="Cambria Math" w:cstheme="minorHAnsi" w:hint="cs"/>
          <w:b/>
          <w:bCs/>
          <w:i/>
          <w:iCs/>
          <w:noProof/>
          <w:color w:val="FF0000"/>
          <w:sz w:val="32"/>
          <w:szCs w:val="32"/>
          <w:rtl/>
          <w:lang w:eastAsia="fr-FR" w:bidi="ar-DZ"/>
        </w:rPr>
        <w:t xml:space="preserve"> </w:t>
      </w:r>
    </w:p>
    <w:p w14:paraId="1DDFDFA5" w14:textId="77777777" w:rsidR="00E60934" w:rsidRPr="001A20FA" w:rsidRDefault="00E60934" w:rsidP="00E60934">
      <w:pPr>
        <w:pStyle w:val="ListParagraph"/>
        <w:numPr>
          <w:ilvl w:val="0"/>
          <w:numId w:val="3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E5E6C10" wp14:editId="0764A9E3">
                <wp:simplePos x="0" y="0"/>
                <wp:positionH relativeFrom="column">
                  <wp:posOffset>4343207</wp:posOffset>
                </wp:positionH>
                <wp:positionV relativeFrom="paragraph">
                  <wp:posOffset>203200</wp:posOffset>
                </wp:positionV>
                <wp:extent cx="1714500" cy="916636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916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348DD6" w14:textId="77777777" w:rsidR="00E60934" w:rsidRPr="00D16A33" w:rsidRDefault="00E60934" w:rsidP="00E60934">
                            <w:pPr>
                              <w:numPr>
                                <w:ilvl w:val="0"/>
                                <w:numId w:val="37"/>
                              </w:num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D16A3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العلاقة </w:t>
                            </w:r>
                          </w:p>
                          <w:p w14:paraId="6B321A2A" w14:textId="77777777" w:rsidR="00E60934" w:rsidRPr="00D16A33" w:rsidRDefault="00E60934" w:rsidP="00E60934">
                            <w:pPr>
                              <w:numPr>
                                <w:ilvl w:val="0"/>
                                <w:numId w:val="37"/>
                              </w:num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D16A3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التطبيق العددي</w:t>
                            </w:r>
                          </w:p>
                          <w:p w14:paraId="7C22ABC6" w14:textId="77777777" w:rsidR="00E60934" w:rsidRPr="00D16A33" w:rsidRDefault="00E60934" w:rsidP="00E60934">
                            <w:pPr>
                              <w:numPr>
                                <w:ilvl w:val="0"/>
                                <w:numId w:val="37"/>
                              </w:numPr>
                              <w:bidi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D16A3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النتيجة</w:t>
                            </w:r>
                          </w:p>
                          <w:p w14:paraId="5924C822" w14:textId="77777777" w:rsidR="00E60934" w:rsidRPr="00D16A33" w:rsidRDefault="00E60934" w:rsidP="00E60934">
                            <w:pPr>
                              <w:numPr>
                                <w:ilvl w:val="0"/>
                                <w:numId w:val="37"/>
                              </w:num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16A33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الوحدة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E6C10" id="Text Box 3" o:spid="_x0000_s1548" type="#_x0000_t202" style="position:absolute;left:0;text-align:left;margin-left:342pt;margin-top:16pt;width:135pt;height:72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" filled="f" stroked="f" strokeweight=".5pt">
                <v:textbox>
                  <w:txbxContent>
                    <w:p w14:paraId="30348DD6" w14:textId="77777777" w:rsidR="00E60934" w:rsidRPr="00D16A33" w:rsidRDefault="00E60934" w:rsidP="00E60934">
                      <w:pPr>
                        <w:numPr>
                          <w:ilvl w:val="0"/>
                          <w:numId w:val="37"/>
                        </w:num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D16A33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العلاقة </w:t>
                      </w:r>
                    </w:p>
                    <w:p w14:paraId="6B321A2A" w14:textId="77777777" w:rsidR="00E60934" w:rsidRPr="00D16A33" w:rsidRDefault="00E60934" w:rsidP="00E60934">
                      <w:pPr>
                        <w:numPr>
                          <w:ilvl w:val="0"/>
                          <w:numId w:val="37"/>
                        </w:num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D16A33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التطبيق العددي</w:t>
                      </w:r>
                    </w:p>
                    <w:p w14:paraId="7C22ABC6" w14:textId="77777777" w:rsidR="00E60934" w:rsidRPr="00D16A33" w:rsidRDefault="00E60934" w:rsidP="00E60934">
                      <w:pPr>
                        <w:numPr>
                          <w:ilvl w:val="0"/>
                          <w:numId w:val="37"/>
                        </w:numPr>
                        <w:bidi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D16A33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النتيجة</w:t>
                      </w:r>
                    </w:p>
                    <w:p w14:paraId="5924C822" w14:textId="77777777" w:rsidR="00E60934" w:rsidRPr="00D16A33" w:rsidRDefault="00E60934" w:rsidP="00E60934">
                      <w:pPr>
                        <w:numPr>
                          <w:ilvl w:val="0"/>
                          <w:numId w:val="37"/>
                        </w:num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16A33"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الوحدة</w:t>
                      </w:r>
                    </w:p>
                  </w:txbxContent>
                </v:textbox>
              </v:shape>
            </w:pict>
          </mc:Fallback>
        </mc:AlternateContent>
      </w:r>
      <w:r w:rsidRPr="001A20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 xml:space="preserve">بالإعتماد على الوثيقة (2) </w:t>
      </w:r>
      <w:r w:rsidRPr="001A20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أحسب حجم القطعة المعدنية؟</w:t>
      </w:r>
      <m:oMath>
        <m:r>
          <m:rPr>
            <m:sty m:val="b"/>
          </m:rPr>
          <w:rPr>
            <w:rFonts w:ascii="Cambria Math" w:hAnsi="Cambria Math" w:cstheme="minorHAnsi"/>
            <w:color w:val="7030A0"/>
            <w:sz w:val="32"/>
            <w:szCs w:val="32"/>
          </w:rPr>
          <m:t xml:space="preserve">0.5×4=2   </m:t>
        </m:r>
      </m:oMath>
    </w:p>
    <w:p w14:paraId="3093883F" w14:textId="77777777" w:rsidR="00E60934" w:rsidRPr="00F670A6" w:rsidRDefault="00E60934" w:rsidP="00E60934">
      <w:pPr>
        <w:bidi/>
        <w:spacing w:after="0" w:line="240" w:lineRule="auto"/>
        <w:rPr>
          <w:rFonts w:ascii="Cambria Math" w:eastAsia="Calibri" w:hAnsi="Cambria Math" w:cstheme="minorHAnsi"/>
          <w:b/>
          <w:bCs/>
          <w:i/>
          <w:iCs/>
          <w:noProof/>
          <w:color w:val="FF0000"/>
          <w:sz w:val="32"/>
          <w:szCs w:val="32"/>
          <w:lang w:eastAsia="fr-FR" w:bidi="ar-DZ"/>
        </w:rPr>
      </w:pPr>
      <m:oMathPara>
        <m:oMath>
          <m:r>
            <m:rPr>
              <m:sty m:val="bi"/>
            </m:rPr>
            <w:rPr>
              <w:rFonts w:ascii="Cambria Math" w:eastAsia="Calibri" w:hAnsi="Cambria Math" w:cstheme="minorHAnsi"/>
              <w:noProof/>
              <w:color w:val="FF0000"/>
              <w:sz w:val="32"/>
              <w:szCs w:val="32"/>
              <w:lang w:eastAsia="fr-FR" w:bidi="ar-DZ"/>
            </w:rPr>
            <m:t>V=L×l×h</m:t>
          </m:r>
        </m:oMath>
      </m:oMathPara>
    </w:p>
    <w:p w14:paraId="26DEA16B" w14:textId="77777777" w:rsidR="00E60934" w:rsidRPr="00F670A6" w:rsidRDefault="00E60934" w:rsidP="00E60934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i/>
          <w:noProof/>
          <w:color w:val="FF0000"/>
          <w:sz w:val="32"/>
          <w:szCs w:val="32"/>
          <w:lang w:eastAsia="fr-FR"/>
        </w:rPr>
      </w:pPr>
      <m:oMathPara>
        <m:oMath>
          <m:r>
            <m:rPr>
              <m:sty m:val="bi"/>
            </m:rPr>
            <w:rPr>
              <w:rFonts w:ascii="Cambria Math" w:eastAsia="Calibri" w:hAnsi="Cambria Math" w:cs="Simplified Arabic"/>
              <w:noProof/>
              <w:color w:val="FF0000"/>
              <w:sz w:val="32"/>
              <w:szCs w:val="32"/>
              <w:lang w:eastAsia="fr-FR"/>
            </w:rPr>
            <m:t>V=8×5×2</m:t>
          </m:r>
        </m:oMath>
      </m:oMathPara>
    </w:p>
    <w:p w14:paraId="45E3591E" w14:textId="77777777" w:rsidR="00E60934" w:rsidRPr="00F670A6" w:rsidRDefault="00E60934" w:rsidP="00E60934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noProof/>
          <w:color w:val="FF0000"/>
          <w:sz w:val="32"/>
          <w:szCs w:val="32"/>
          <w:lang w:eastAsia="fr-FR"/>
        </w:rPr>
      </w:pPr>
      <m:oMathPara>
        <m:oMath>
          <m:r>
            <m:rPr>
              <m:sty m:val="bi"/>
            </m:rPr>
            <w:rPr>
              <w:rFonts w:ascii="Cambria Math" w:eastAsia="Calibri" w:hAnsi="Cambria Math" w:cs="Simplified Arabic"/>
              <w:noProof/>
              <w:color w:val="FF0000"/>
              <w:sz w:val="32"/>
              <w:szCs w:val="32"/>
              <w:lang w:eastAsia="fr-FR"/>
            </w:rPr>
            <m:t xml:space="preserve">V=80 </m:t>
          </m:r>
          <m:sSup>
            <m:sSupPr>
              <m:ctrlPr>
                <w:rPr>
                  <w:rFonts w:ascii="Cambria Math" w:eastAsia="Calibri" w:hAnsi="Cambria Math" w:cs="Simplified Arabic"/>
                  <w:b/>
                  <w:bCs/>
                  <w:i/>
                  <w:noProof/>
                  <w:color w:val="FF0000"/>
                  <w:sz w:val="32"/>
                  <w:szCs w:val="32"/>
                  <w:lang w:eastAsia="fr-FR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Calibri" w:hAnsi="Cambria Math" w:cs="Simplified Arabic"/>
                  <w:noProof/>
                  <w:color w:val="FF0000"/>
                  <w:sz w:val="32"/>
                  <w:szCs w:val="32"/>
                  <w:lang w:eastAsia="fr-FR"/>
                </w:rPr>
                <m:t>cm</m:t>
              </m:r>
            </m:e>
            <m:sup>
              <m:r>
                <m:rPr>
                  <m:sty m:val="bi"/>
                </m:rPr>
                <w:rPr>
                  <w:rFonts w:ascii="Cambria Math" w:eastAsia="Calibri" w:hAnsi="Cambria Math" w:cs="Simplified Arabic"/>
                  <w:noProof/>
                  <w:color w:val="FF0000"/>
                  <w:sz w:val="32"/>
                  <w:szCs w:val="32"/>
                  <w:lang w:eastAsia="fr-FR"/>
                </w:rPr>
                <m:t>3</m:t>
              </m:r>
            </m:sup>
          </m:sSup>
        </m:oMath>
      </m:oMathPara>
    </w:p>
    <w:p w14:paraId="3DDEA62C" w14:textId="77777777" w:rsidR="00E60934" w:rsidRDefault="00E60934" w:rsidP="00E60934">
      <w:pPr>
        <w:pStyle w:val="ListParagraph"/>
        <w:numPr>
          <w:ilvl w:val="0"/>
          <w:numId w:val="3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BD6178C" wp14:editId="1F522489">
                <wp:simplePos x="0" y="0"/>
                <wp:positionH relativeFrom="column">
                  <wp:posOffset>4341164</wp:posOffset>
                </wp:positionH>
                <wp:positionV relativeFrom="paragraph">
                  <wp:posOffset>278434</wp:posOffset>
                </wp:positionV>
                <wp:extent cx="1714500" cy="1373836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73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1078CF" w14:textId="77777777" w:rsidR="00E60934" w:rsidRPr="00D16A33" w:rsidRDefault="00E60934" w:rsidP="00E60934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D16A3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رمز الكتلة الحجمية</w:t>
                            </w:r>
                          </w:p>
                          <w:p w14:paraId="41F7A532" w14:textId="77777777" w:rsidR="00E60934" w:rsidRPr="00D16A33" w:rsidRDefault="00E60934" w:rsidP="00E60934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D16A3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العلاقة </w:t>
                            </w:r>
                          </w:p>
                          <w:p w14:paraId="54893CB7" w14:textId="77777777" w:rsidR="00E60934" w:rsidRPr="00D16A33" w:rsidRDefault="00E60934" w:rsidP="00E60934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D16A3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التطبيق العددي</w:t>
                            </w:r>
                          </w:p>
                          <w:p w14:paraId="2FEB123F" w14:textId="77777777" w:rsidR="00E60934" w:rsidRPr="00D16A33" w:rsidRDefault="00E60934" w:rsidP="00E60934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D16A3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النتيجة</w:t>
                            </w:r>
                          </w:p>
                          <w:p w14:paraId="6827C597" w14:textId="77777777" w:rsidR="00E60934" w:rsidRPr="00D16A33" w:rsidRDefault="00E60934" w:rsidP="00E60934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16A33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الوحدة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6178C" id="Text Box 2" o:spid="_x0000_s1549" type="#_x0000_t202" style="position:absolute;left:0;text-align:left;margin-left:341.8pt;margin-top:21.9pt;width:135pt;height:108.2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" filled="f" stroked="f" strokeweight=".5pt">
                <v:textbox>
                  <w:txbxContent>
                    <w:p w14:paraId="7B1078CF" w14:textId="77777777" w:rsidR="00E60934" w:rsidRPr="00D16A33" w:rsidRDefault="00E60934" w:rsidP="00E60934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D16A33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رمز الكتلة الحجمية</w:t>
                      </w:r>
                    </w:p>
                    <w:p w14:paraId="41F7A532" w14:textId="77777777" w:rsidR="00E60934" w:rsidRPr="00D16A33" w:rsidRDefault="00E60934" w:rsidP="00E60934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D16A33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العلاقة </w:t>
                      </w:r>
                    </w:p>
                    <w:p w14:paraId="54893CB7" w14:textId="77777777" w:rsidR="00E60934" w:rsidRPr="00D16A33" w:rsidRDefault="00E60934" w:rsidP="00E60934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D16A33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التطبيق العددي</w:t>
                      </w:r>
                    </w:p>
                    <w:p w14:paraId="2FEB123F" w14:textId="77777777" w:rsidR="00E60934" w:rsidRPr="00D16A33" w:rsidRDefault="00E60934" w:rsidP="00E60934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bidi/>
                        <w:spacing w:after="0" w:line="240" w:lineRule="auto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D16A33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النتيجة</w:t>
                      </w:r>
                    </w:p>
                    <w:p w14:paraId="6827C597" w14:textId="77777777" w:rsidR="00E60934" w:rsidRPr="00D16A33" w:rsidRDefault="00E60934" w:rsidP="00E60934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16A33"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الوحدة</w:t>
                      </w:r>
                    </w:p>
                  </w:txbxContent>
                </v:textbox>
              </v:shape>
            </w:pict>
          </mc:Fallback>
        </mc:AlternateContent>
      </w:r>
      <w:r w:rsidRPr="001A20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أحسب الكتلة الحجمية للقطعة المعدنية؟</w:t>
      </w:r>
      <m:oMath>
        <m:r>
          <m:rPr>
            <m:sty m:val="b"/>
          </m:rPr>
          <w:rPr>
            <w:rFonts w:ascii="Cambria Math" w:hAnsi="Cambria Math" w:cstheme="minorHAnsi"/>
            <w:color w:val="7030A0"/>
            <w:sz w:val="32"/>
            <w:szCs w:val="32"/>
          </w:rPr>
          <m:t>0.5 ×5=2.5</m:t>
        </m:r>
      </m:oMath>
    </w:p>
    <w:p w14:paraId="2199AA65" w14:textId="77777777" w:rsidR="00E60934" w:rsidRPr="00F670A6" w:rsidRDefault="00E60934" w:rsidP="00E60934">
      <w:pPr>
        <w:pStyle w:val="ListParagraph"/>
        <w:bidi/>
        <w:spacing w:after="0" w:line="240" w:lineRule="auto"/>
        <w:rPr>
          <w:rFonts w:ascii="Simplified Arabic" w:eastAsia="Calibri" w:hAnsi="Simplified Arabic" w:cs="Simplified Arabic"/>
          <w:b/>
          <w:bCs/>
          <w:noProof/>
          <w:color w:val="FF0000"/>
          <w:sz w:val="32"/>
          <w:szCs w:val="32"/>
          <w:rtl/>
          <w:lang w:eastAsia="fr-FR"/>
        </w:rPr>
      </w:pPr>
      <m:oMathPara>
        <m:oMath>
          <m:r>
            <m:rPr>
              <m:sty m:val="bi"/>
            </m:rPr>
            <w:rPr>
              <w:rFonts w:ascii="Cambria Math" w:eastAsia="Calibri" w:hAnsi="Cambria Math" w:cs="Cambria Math" w:hint="cs"/>
              <w:noProof/>
              <w:color w:val="FF0000"/>
              <w:sz w:val="32"/>
              <w:szCs w:val="32"/>
              <w:rtl/>
              <w:lang w:eastAsia="fr-FR"/>
            </w:rPr>
            <m:t>ρ</m:t>
          </m:r>
          <m:r>
            <m:rPr>
              <m:sty m:val="bi"/>
            </m:rPr>
            <w:rPr>
              <w:rFonts w:ascii="Cambria Math" w:eastAsia="Calibri" w:hAnsi="Cambria Math" w:cs="Simplified Arabic"/>
              <w:noProof/>
              <w:color w:val="FF0000"/>
              <w:sz w:val="32"/>
              <w:szCs w:val="32"/>
              <w:lang w:eastAsia="fr-FR"/>
            </w:rPr>
            <m:t xml:space="preserve">= </m:t>
          </m:r>
          <m:f>
            <m:fPr>
              <m:ctrlPr>
                <w:rPr>
                  <w:rFonts w:ascii="Cambria Math" w:eastAsia="Calibri" w:hAnsi="Cambria Math" w:cs="Simplified Arabic"/>
                  <w:b/>
                  <w:bCs/>
                  <w:i/>
                  <w:noProof/>
                  <w:color w:val="FF0000"/>
                  <w:sz w:val="32"/>
                  <w:szCs w:val="32"/>
                  <w:lang w:eastAsia="fr-F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libri" w:hAnsi="Cambria Math" w:cs="Simplified Arabic"/>
                  <w:noProof/>
                  <w:color w:val="FF0000"/>
                  <w:sz w:val="32"/>
                  <w:szCs w:val="32"/>
                  <w:lang w:eastAsia="fr-FR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eastAsia="Calibri" w:hAnsi="Cambria Math" w:cs="Simplified Arabic"/>
                  <w:noProof/>
                  <w:color w:val="FF0000"/>
                  <w:sz w:val="32"/>
                  <w:szCs w:val="32"/>
                  <w:lang w:eastAsia="fr-FR"/>
                </w:rPr>
                <m:t>V</m:t>
              </m:r>
            </m:den>
          </m:f>
        </m:oMath>
      </m:oMathPara>
    </w:p>
    <w:p w14:paraId="1F2AB850" w14:textId="77777777" w:rsidR="00E60934" w:rsidRPr="00F670A6" w:rsidRDefault="00E60934" w:rsidP="00E60934">
      <w:pPr>
        <w:pStyle w:val="ListParagraph"/>
        <w:bidi/>
        <w:spacing w:after="0" w:line="240" w:lineRule="auto"/>
        <w:rPr>
          <w:rFonts w:ascii="Simplified Arabic" w:eastAsia="Calibri" w:hAnsi="Simplified Arabic" w:cs="Simplified Arabic"/>
          <w:b/>
          <w:bCs/>
          <w:noProof/>
          <w:color w:val="FF0000"/>
          <w:sz w:val="32"/>
          <w:szCs w:val="32"/>
          <w:rtl/>
          <w:lang w:eastAsia="fr-FR"/>
        </w:rPr>
      </w:pPr>
      <m:oMathPara>
        <m:oMath>
          <m:r>
            <m:rPr>
              <m:sty m:val="bi"/>
            </m:rPr>
            <w:rPr>
              <w:rFonts w:ascii="Cambria Math" w:eastAsia="Calibri" w:hAnsi="Cambria Math" w:cs="Simplified Arabic"/>
              <w:noProof/>
              <w:color w:val="FF0000"/>
              <w:sz w:val="32"/>
              <w:szCs w:val="32"/>
              <w:lang w:eastAsia="fr-FR"/>
            </w:rPr>
            <m:t>ρ=</m:t>
          </m:r>
          <m:f>
            <m:fPr>
              <m:ctrlPr>
                <w:rPr>
                  <w:rFonts w:ascii="Cambria Math" w:eastAsia="Calibri" w:hAnsi="Cambria Math" w:cs="Simplified Arabic"/>
                  <w:b/>
                  <w:bCs/>
                  <w:i/>
                  <w:noProof/>
                  <w:color w:val="FF0000"/>
                  <w:sz w:val="32"/>
                  <w:szCs w:val="32"/>
                  <w:lang w:eastAsia="fr-F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libri" w:hAnsi="Cambria Math" w:cs="Simplified Arabic"/>
                  <w:noProof/>
                  <w:color w:val="FF0000"/>
                  <w:sz w:val="32"/>
                  <w:szCs w:val="32"/>
                  <w:lang w:eastAsia="fr-FR"/>
                </w:rPr>
                <m:t>216</m:t>
              </m:r>
            </m:num>
            <m:den>
              <m:r>
                <m:rPr>
                  <m:sty m:val="bi"/>
                </m:rPr>
                <w:rPr>
                  <w:rFonts w:ascii="Cambria Math" w:eastAsia="Calibri" w:hAnsi="Cambria Math" w:cs="Simplified Arabic"/>
                  <w:noProof/>
                  <w:color w:val="FF0000"/>
                  <w:sz w:val="32"/>
                  <w:szCs w:val="32"/>
                  <w:lang w:eastAsia="fr-FR"/>
                </w:rPr>
                <m:t>80</m:t>
              </m:r>
            </m:den>
          </m:f>
        </m:oMath>
      </m:oMathPara>
    </w:p>
    <w:p w14:paraId="44EDA3D0" w14:textId="77777777" w:rsidR="00E60934" w:rsidRPr="00F670A6" w:rsidRDefault="00E60934" w:rsidP="00E60934">
      <w:pPr>
        <w:pStyle w:val="ListParagraph"/>
        <w:bidi/>
        <w:spacing w:after="0" w:line="240" w:lineRule="auto"/>
        <w:rPr>
          <w:rFonts w:ascii="Simplified Arabic" w:eastAsia="Calibri" w:hAnsi="Simplified Arabic" w:cs="Simplified Arabic"/>
          <w:b/>
          <w:bCs/>
          <w:noProof/>
          <w:color w:val="FF0000"/>
          <w:sz w:val="32"/>
          <w:szCs w:val="32"/>
          <w:rtl/>
          <w:lang w:eastAsia="fr-FR"/>
        </w:rPr>
      </w:pPr>
      <m:oMathPara>
        <m:oMath>
          <m:r>
            <m:rPr>
              <m:sty m:val="bi"/>
            </m:rPr>
            <w:rPr>
              <w:rFonts w:ascii="Cambria Math" w:eastAsia="Calibri" w:hAnsi="Cambria Math" w:cs="Simplified Arabic"/>
              <w:noProof/>
              <w:color w:val="FF0000"/>
              <w:sz w:val="32"/>
              <w:szCs w:val="32"/>
              <w:lang w:eastAsia="fr-FR"/>
            </w:rPr>
            <m:t xml:space="preserve">ρ=2.7 </m:t>
          </m:r>
          <m:f>
            <m:fPr>
              <m:type m:val="lin"/>
              <m:ctrlPr>
                <w:rPr>
                  <w:rFonts w:ascii="Cambria Math" w:eastAsia="Calibri" w:hAnsi="Cambria Math" w:cs="Simplified Arabic"/>
                  <w:b/>
                  <w:bCs/>
                  <w:i/>
                  <w:noProof/>
                  <w:color w:val="FF0000"/>
                  <w:sz w:val="32"/>
                  <w:szCs w:val="32"/>
                  <w:lang w:eastAsia="fr-F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libri" w:hAnsi="Cambria Math" w:cs="Simplified Arabic"/>
                  <w:noProof/>
                  <w:color w:val="FF0000"/>
                  <w:sz w:val="32"/>
                  <w:szCs w:val="32"/>
                  <w:lang w:eastAsia="fr-FR"/>
                </w:rPr>
                <m:t>g</m:t>
              </m:r>
            </m:num>
            <m:den>
              <m:sSup>
                <m:sSupPr>
                  <m:ctrlPr>
                    <w:rPr>
                      <w:rFonts w:ascii="Cambria Math" w:eastAsia="Calibri" w:hAnsi="Cambria Math" w:cs="Simplified Arabic"/>
                      <w:b/>
                      <w:bCs/>
                      <w:i/>
                      <w:noProof/>
                      <w:color w:val="FF0000"/>
                      <w:sz w:val="32"/>
                      <w:szCs w:val="32"/>
                      <w:lang w:eastAsia="fr-FR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Simplified Arabic"/>
                      <w:noProof/>
                      <w:color w:val="FF0000"/>
                      <w:sz w:val="32"/>
                      <w:szCs w:val="32"/>
                      <w:lang w:eastAsia="fr-FR"/>
                    </w:rPr>
                    <m:t>cm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Simplified Arabic"/>
                      <w:noProof/>
                      <w:color w:val="FF0000"/>
                      <w:sz w:val="32"/>
                      <w:szCs w:val="32"/>
                      <w:lang w:eastAsia="fr-FR"/>
                    </w:rPr>
                    <m:t>3</m:t>
                  </m:r>
                </m:sup>
              </m:sSup>
            </m:den>
          </m:f>
        </m:oMath>
      </m:oMathPara>
    </w:p>
    <w:p w14:paraId="6BB238BA" w14:textId="77777777" w:rsidR="00E60934" w:rsidRPr="001A20FA" w:rsidRDefault="00E60934" w:rsidP="00E60934">
      <w:pPr>
        <w:pStyle w:val="ListParagraph"/>
        <w:numPr>
          <w:ilvl w:val="0"/>
          <w:numId w:val="3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1A20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من أي مادة صنعت القطعة المعدنية؟ مع التعليل؟</w:t>
      </w:r>
      <m:oMath>
        <m:r>
          <m:rPr>
            <m:sty m:val="b"/>
          </m:rPr>
          <w:rPr>
            <w:rFonts w:ascii="Cambria Math" w:hAnsi="Cambria Math" w:cstheme="minorHAnsi"/>
            <w:color w:val="7030A0"/>
            <w:sz w:val="32"/>
            <w:szCs w:val="32"/>
          </w:rPr>
          <m:t>0.5</m:t>
        </m:r>
      </m:oMath>
    </w:p>
    <w:p w14:paraId="2F37336E" w14:textId="77777777" w:rsidR="00E60934" w:rsidRPr="00F670A6" w:rsidRDefault="00E60934" w:rsidP="00E60934">
      <w:pPr>
        <w:pStyle w:val="ListParagraph"/>
        <w:bidi/>
        <w:spacing w:after="0" w:line="240" w:lineRule="auto"/>
        <w:rPr>
          <w:rFonts w:eastAsia="Calibri" w:cstheme="minorHAnsi"/>
          <w:b/>
          <w:bCs/>
          <w:noProof/>
          <w:color w:val="FF0000"/>
          <w:sz w:val="32"/>
          <w:szCs w:val="32"/>
          <w:rtl/>
          <w:lang w:eastAsia="fr-FR" w:bidi="ar-DZ"/>
        </w:rPr>
      </w:pPr>
      <w:r w:rsidRPr="00F670A6">
        <w:rPr>
          <w:rFonts w:eastAsia="Calibri" w:cstheme="minorHAnsi" w:hint="cs"/>
          <w:b/>
          <w:bCs/>
          <w:noProof/>
          <w:color w:val="FF0000"/>
          <w:sz w:val="32"/>
          <w:szCs w:val="32"/>
          <w:rtl/>
          <w:lang w:eastAsia="fr-FR" w:bidi="ar-DZ"/>
        </w:rPr>
        <w:t xml:space="preserve">صنعت القطعة المعدنية من الألمنيوم </w:t>
      </w:r>
    </w:p>
    <w:p w14:paraId="73BCC02D" w14:textId="77777777" w:rsidR="00E60934" w:rsidRPr="00F670A6" w:rsidRDefault="00E60934" w:rsidP="00E60934">
      <w:pPr>
        <w:pStyle w:val="ListParagraph"/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F670A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التعليل: </w:t>
      </w:r>
      <m:oMath>
        <m:r>
          <m:rPr>
            <m:sty m:val="b"/>
          </m:rPr>
          <w:rPr>
            <w:rFonts w:ascii="Cambria Math" w:hAnsi="Cambria Math" w:cstheme="minorHAnsi"/>
            <w:color w:val="7030A0"/>
            <w:sz w:val="32"/>
            <w:szCs w:val="32"/>
          </w:rPr>
          <m:t>0.5</m:t>
        </m:r>
      </m:oMath>
    </w:p>
    <w:p w14:paraId="2B25678C" w14:textId="77777777" w:rsidR="00E60934" w:rsidRPr="00F670A6" w:rsidRDefault="00E60934" w:rsidP="00E60934">
      <w:pPr>
        <w:pStyle w:val="ListParagraph"/>
        <w:bidi/>
        <w:spacing w:after="0" w:line="240" w:lineRule="auto"/>
        <w:rPr>
          <w:rFonts w:ascii="Simplified Arabic" w:eastAsia="Calibri" w:hAnsi="Simplified Arabic" w:cs="Simplified Arabic"/>
          <w:b/>
          <w:bCs/>
          <w:noProof/>
          <w:sz w:val="32"/>
          <w:szCs w:val="32"/>
          <w:rtl/>
          <w:lang w:eastAsia="fr-FR"/>
        </w:rPr>
      </w:pPr>
      <w:r w:rsidRPr="00F670A6">
        <w:rPr>
          <w:rFonts w:eastAsia="Calibri" w:cstheme="minorHAnsi" w:hint="cs"/>
          <w:b/>
          <w:bCs/>
          <w:noProof/>
          <w:color w:val="FF0000"/>
          <w:sz w:val="32"/>
          <w:szCs w:val="32"/>
          <w:rtl/>
          <w:lang w:eastAsia="fr-FR" w:bidi="ar-DZ"/>
        </w:rPr>
        <w:t xml:space="preserve">لأن كتلتها الحجمية تساوي الكتلة الحجمية للألمنيوم  </w:t>
      </w:r>
      <m:oMath>
        <m:r>
          <m:rPr>
            <m:sty m:val="p"/>
          </m:rPr>
          <w:rPr>
            <w:rFonts w:ascii="Cambria Math" w:eastAsia="Calibri" w:hAnsi="Cambria Math" w:cs="Simplified Arabic"/>
            <w:noProof/>
            <w:color w:val="FF0000"/>
            <w:sz w:val="32"/>
            <w:szCs w:val="32"/>
            <w:lang w:eastAsia="fr-FR"/>
          </w:rPr>
          <w:br/>
        </m:r>
      </m:oMath>
      <m:oMathPara>
        <m:oMath>
          <m:r>
            <m:rPr>
              <m:sty m:val="bi"/>
            </m:rPr>
            <w:rPr>
              <w:rFonts w:ascii="Cambria Math" w:eastAsia="Calibri" w:hAnsi="Cambria Math" w:cs="Simplified Arabic"/>
              <w:noProof/>
              <w:color w:val="FF0000"/>
              <w:sz w:val="32"/>
              <w:szCs w:val="32"/>
              <w:lang w:eastAsia="fr-FR"/>
            </w:rPr>
            <m:t xml:space="preserve">ρ=2.7 </m:t>
          </m:r>
          <m:f>
            <m:fPr>
              <m:type m:val="lin"/>
              <m:ctrlPr>
                <w:rPr>
                  <w:rFonts w:ascii="Cambria Math" w:eastAsia="Calibri" w:hAnsi="Cambria Math" w:cs="Simplified Arabic"/>
                  <w:b/>
                  <w:bCs/>
                  <w:i/>
                  <w:noProof/>
                  <w:color w:val="FF0000"/>
                  <w:sz w:val="32"/>
                  <w:szCs w:val="32"/>
                  <w:lang w:eastAsia="fr-F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libri" w:hAnsi="Cambria Math" w:cs="Simplified Arabic"/>
                  <w:noProof/>
                  <w:color w:val="FF0000"/>
                  <w:sz w:val="32"/>
                  <w:szCs w:val="32"/>
                  <w:lang w:eastAsia="fr-FR"/>
                </w:rPr>
                <m:t>g</m:t>
              </m:r>
            </m:num>
            <m:den>
              <m:sSup>
                <m:sSupPr>
                  <m:ctrlPr>
                    <w:rPr>
                      <w:rFonts w:ascii="Cambria Math" w:eastAsia="Calibri" w:hAnsi="Cambria Math" w:cs="Simplified Arabic"/>
                      <w:b/>
                      <w:bCs/>
                      <w:i/>
                      <w:noProof/>
                      <w:color w:val="FF0000"/>
                      <w:sz w:val="32"/>
                      <w:szCs w:val="32"/>
                      <w:lang w:eastAsia="fr-FR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Simplified Arabic"/>
                      <w:noProof/>
                      <w:color w:val="FF0000"/>
                      <w:sz w:val="32"/>
                      <w:szCs w:val="32"/>
                      <w:lang w:eastAsia="fr-FR"/>
                    </w:rPr>
                    <m:t>cm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Simplified Arabic"/>
                      <w:noProof/>
                      <w:color w:val="FF0000"/>
                      <w:sz w:val="32"/>
                      <w:szCs w:val="32"/>
                      <w:lang w:eastAsia="fr-FR"/>
                    </w:rPr>
                    <m:t>3</m:t>
                  </m:r>
                </m:sup>
              </m:sSup>
            </m:den>
          </m:f>
        </m:oMath>
      </m:oMathPara>
    </w:p>
    <w:p w14:paraId="55024099" w14:textId="77777777" w:rsidR="00E60934" w:rsidRPr="005579C6" w:rsidRDefault="00E60934" w:rsidP="00E60934">
      <w:pPr>
        <w:bidi/>
        <w:spacing w:after="0" w:line="240" w:lineRule="auto"/>
        <w:rPr>
          <w:rFonts w:ascii="Times New Roman" w:hAnsi="Times New Roman" w:cstheme="minorHAnsi"/>
          <w:sz w:val="32"/>
          <w:szCs w:val="32"/>
          <w:lang w:bidi="ar-DZ"/>
        </w:rPr>
      </w:pPr>
    </w:p>
    <w:p w14:paraId="52750625" w14:textId="77777777" w:rsidR="00E60934" w:rsidRDefault="00E60934" w:rsidP="00E60934">
      <w:pPr>
        <w:bidi/>
        <w:spacing w:line="240" w:lineRule="auto"/>
        <w:jc w:val="right"/>
        <w:rPr>
          <w:rFonts w:ascii="Simplified Arabic" w:eastAsia="Calibri" w:hAnsi="Simplified Arabic" w:cs="Simplified Arabic"/>
          <w:sz w:val="32"/>
          <w:szCs w:val="32"/>
          <w:rtl/>
          <w:lang w:bidi="ar-DZ"/>
        </w:rPr>
      </w:pPr>
      <m:oMathPara>
        <m:oMath>
          <m:r>
            <m:rPr>
              <m:sty m:val="b"/>
            </m:rPr>
            <w:rPr>
              <w:rFonts w:ascii="Cambria Math" w:hAnsi="Cambria Math" w:cstheme="minorHAnsi" w:hint="cs"/>
              <w:color w:val="7030A0"/>
              <w:sz w:val="32"/>
              <w:szCs w:val="32"/>
              <w:rtl/>
            </w:rPr>
            <m:t>التنظيم</m:t>
          </m:r>
          <m:r>
            <m:rPr>
              <m:sty m:val="b"/>
            </m:rPr>
            <w:rPr>
              <w:rFonts w:ascii="Cambria Math" w:hAnsi="Cambria Math" w:cstheme="minorHAnsi"/>
              <w:color w:val="7030A0"/>
              <w:sz w:val="32"/>
              <w:szCs w:val="32"/>
            </w:rPr>
            <m:t xml:space="preserve"> 0.5 +</m:t>
          </m:r>
        </m:oMath>
      </m:oMathPara>
    </w:p>
    <w:p w14:paraId="6E79AE1A" w14:textId="77777777" w:rsidR="00E60934" w:rsidRPr="0091015D" w:rsidRDefault="00E60934" w:rsidP="00E60934">
      <w:pPr>
        <w:bidi/>
        <w:spacing w:line="240" w:lineRule="auto"/>
        <w:jc w:val="right"/>
        <w:rPr>
          <w:rFonts w:ascii="Times New Roman" w:hAnsi="Times New Roman" w:cstheme="minorHAnsi"/>
          <w:sz w:val="28"/>
          <w:szCs w:val="28"/>
          <w:rtl/>
          <w:lang w:bidi="ar-DZ"/>
        </w:rPr>
      </w:pPr>
    </w:p>
    <w:p w14:paraId="5DFD5CBC" w14:textId="77777777" w:rsidR="00E60934" w:rsidRPr="0091015D" w:rsidRDefault="00E60934" w:rsidP="00E60934">
      <w:pPr>
        <w:bidi/>
        <w:spacing w:line="240" w:lineRule="auto"/>
        <w:jc w:val="right"/>
        <w:rPr>
          <w:rFonts w:ascii="Times New Roman" w:hAnsi="Times New Roman" w:cstheme="minorHAnsi" w:hint="cs"/>
          <w:sz w:val="28"/>
          <w:szCs w:val="28"/>
          <w:rtl/>
          <w:lang w:bidi="ar-DZ"/>
        </w:rPr>
      </w:pPr>
    </w:p>
    <w:sectPr w:rsidR="00E60934" w:rsidRPr="0091015D" w:rsidSect="0060788F">
      <w:pgSz w:w="11906" w:h="16838"/>
      <w:pgMar w:top="567" w:right="1134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ABE0B" w14:textId="77777777" w:rsidR="0060788F" w:rsidRDefault="0060788F" w:rsidP="00F54AB1">
      <w:pPr>
        <w:spacing w:after="0" w:line="240" w:lineRule="auto"/>
      </w:pPr>
      <w:r>
        <w:separator/>
      </w:r>
    </w:p>
  </w:endnote>
  <w:endnote w:type="continuationSeparator" w:id="0">
    <w:p w14:paraId="1C413DBA" w14:textId="77777777" w:rsidR="0060788F" w:rsidRDefault="0060788F" w:rsidP="00F54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S-Digital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76343" w14:textId="77777777" w:rsidR="0060788F" w:rsidRDefault="0060788F" w:rsidP="00F54AB1">
      <w:pPr>
        <w:spacing w:after="0" w:line="240" w:lineRule="auto"/>
      </w:pPr>
      <w:r>
        <w:separator/>
      </w:r>
    </w:p>
  </w:footnote>
  <w:footnote w:type="continuationSeparator" w:id="0">
    <w:p w14:paraId="3DA5BEA9" w14:textId="77777777" w:rsidR="0060788F" w:rsidRDefault="0060788F" w:rsidP="00F54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0.8pt;height:10.8pt" o:bullet="t">
        <v:imagedata r:id="rId1" o:title="msoAF65"/>
      </v:shape>
    </w:pict>
  </w:numPicBullet>
  <w:abstractNum w:abstractNumId="0" w15:restartNumberingAfterBreak="0">
    <w:nsid w:val="03101D8A"/>
    <w:multiLevelType w:val="hybridMultilevel"/>
    <w:tmpl w:val="11068DB8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A1C7B"/>
    <w:multiLevelType w:val="hybridMultilevel"/>
    <w:tmpl w:val="9EF6C3C0"/>
    <w:lvl w:ilvl="0" w:tplc="48729658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62310A"/>
    <w:multiLevelType w:val="hybridMultilevel"/>
    <w:tmpl w:val="C12A207E"/>
    <w:lvl w:ilvl="0" w:tplc="AB74F5F0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1163FF"/>
    <w:multiLevelType w:val="hybridMultilevel"/>
    <w:tmpl w:val="F426EEE0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17670EAF"/>
    <w:multiLevelType w:val="hybridMultilevel"/>
    <w:tmpl w:val="F9ACE9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D782E"/>
    <w:multiLevelType w:val="hybridMultilevel"/>
    <w:tmpl w:val="3AF6444C"/>
    <w:lvl w:ilvl="0" w:tplc="4AA2882A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18233C05"/>
    <w:multiLevelType w:val="hybridMultilevel"/>
    <w:tmpl w:val="313A0BA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F07C0"/>
    <w:multiLevelType w:val="hybridMultilevel"/>
    <w:tmpl w:val="E730CA5C"/>
    <w:lvl w:ilvl="0" w:tplc="40E02CE6">
      <w:start w:val="1"/>
      <w:numFmt w:val="arabicAlpha"/>
      <w:lvlText w:val="%1-"/>
      <w:lvlJc w:val="left"/>
      <w:pPr>
        <w:ind w:left="10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A13C8D"/>
    <w:multiLevelType w:val="hybridMultilevel"/>
    <w:tmpl w:val="B636AC0C"/>
    <w:lvl w:ilvl="0" w:tplc="ECB43B14">
      <w:start w:val="1"/>
      <w:numFmt w:val="decimal"/>
      <w:lvlText w:val="%1."/>
      <w:lvlJc w:val="left"/>
      <w:pPr>
        <w:ind w:left="360" w:hanging="360"/>
      </w:pPr>
      <w:rPr>
        <w:b/>
        <w:bCs/>
        <w:sz w:val="30"/>
        <w:szCs w:val="3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33184D"/>
    <w:multiLevelType w:val="hybridMultilevel"/>
    <w:tmpl w:val="A8A65C84"/>
    <w:lvl w:ilvl="0" w:tplc="9B2EC13E">
      <w:start w:val="1"/>
      <w:numFmt w:val="arabicAlpha"/>
      <w:lvlText w:val="%1."/>
      <w:lvlJc w:val="left"/>
      <w:pPr>
        <w:ind w:left="114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238E3B45"/>
    <w:multiLevelType w:val="hybridMultilevel"/>
    <w:tmpl w:val="9DDA41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C16375"/>
    <w:multiLevelType w:val="hybridMultilevel"/>
    <w:tmpl w:val="2F44A418"/>
    <w:lvl w:ilvl="0" w:tplc="94109508">
      <w:start w:val="1"/>
      <w:numFmt w:val="bullet"/>
      <w:lvlText w:val=""/>
      <w:lvlJc w:val="left"/>
      <w:pPr>
        <w:ind w:left="643" w:hanging="360"/>
      </w:pPr>
      <w:rPr>
        <w:rFonts w:ascii="Wingdings" w:hAnsi="Wingdings" w:cs="Wingdings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2B8714DE"/>
    <w:multiLevelType w:val="hybridMultilevel"/>
    <w:tmpl w:val="6140375A"/>
    <w:lvl w:ilvl="0" w:tplc="824AEB0A">
      <w:start w:val="1"/>
      <w:numFmt w:val="decimal"/>
      <w:lvlText w:val="%1."/>
      <w:lvlJc w:val="left"/>
      <w:pPr>
        <w:ind w:left="720" w:hanging="360"/>
      </w:pPr>
      <w:rPr>
        <w:rFonts w:ascii="Simplified Arabic" w:hAnsi="Simplified Arabic" w:cs="Simplified Arabic"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BB61D0"/>
    <w:multiLevelType w:val="hybridMultilevel"/>
    <w:tmpl w:val="896465EA"/>
    <w:lvl w:ilvl="0" w:tplc="040C000F">
      <w:start w:val="1"/>
      <w:numFmt w:val="decimal"/>
      <w:lvlText w:val="%1."/>
      <w:lvlJc w:val="left"/>
      <w:pPr>
        <w:ind w:left="825" w:hanging="360"/>
      </w:p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2E9B306E"/>
    <w:multiLevelType w:val="hybridMultilevel"/>
    <w:tmpl w:val="DCF2CD58"/>
    <w:lvl w:ilvl="0" w:tplc="4A9A4D0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5872A1"/>
    <w:multiLevelType w:val="hybridMultilevel"/>
    <w:tmpl w:val="9DDA41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A5DCA"/>
    <w:multiLevelType w:val="hybridMultilevel"/>
    <w:tmpl w:val="FAD42686"/>
    <w:lvl w:ilvl="0" w:tplc="56E61F78">
      <w:start w:val="3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252BBF"/>
    <w:multiLevelType w:val="hybridMultilevel"/>
    <w:tmpl w:val="D47E8DE4"/>
    <w:lvl w:ilvl="0" w:tplc="040C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3BFA1BD8"/>
    <w:multiLevelType w:val="hybridMultilevel"/>
    <w:tmpl w:val="C11AAA46"/>
    <w:lvl w:ilvl="0" w:tplc="C832B782">
      <w:start w:val="5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B4778"/>
    <w:multiLevelType w:val="hybridMultilevel"/>
    <w:tmpl w:val="0D4A1C6A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167888"/>
    <w:multiLevelType w:val="hybridMultilevel"/>
    <w:tmpl w:val="D2B87FFE"/>
    <w:lvl w:ilvl="0" w:tplc="40E02CE6">
      <w:start w:val="1"/>
      <w:numFmt w:val="arabicAlpha"/>
      <w:lvlText w:val="%1-"/>
      <w:lvlJc w:val="left"/>
      <w:pPr>
        <w:ind w:left="10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40" w:hanging="360"/>
      </w:pPr>
    </w:lvl>
    <w:lvl w:ilvl="2" w:tplc="040C001B" w:tentative="1">
      <w:start w:val="1"/>
      <w:numFmt w:val="lowerRoman"/>
      <w:lvlText w:val="%3."/>
      <w:lvlJc w:val="right"/>
      <w:pPr>
        <w:ind w:left="2460" w:hanging="180"/>
      </w:pPr>
    </w:lvl>
    <w:lvl w:ilvl="3" w:tplc="040C000F" w:tentative="1">
      <w:start w:val="1"/>
      <w:numFmt w:val="decimal"/>
      <w:lvlText w:val="%4."/>
      <w:lvlJc w:val="left"/>
      <w:pPr>
        <w:ind w:left="3180" w:hanging="360"/>
      </w:pPr>
    </w:lvl>
    <w:lvl w:ilvl="4" w:tplc="040C0019" w:tentative="1">
      <w:start w:val="1"/>
      <w:numFmt w:val="lowerLetter"/>
      <w:lvlText w:val="%5."/>
      <w:lvlJc w:val="left"/>
      <w:pPr>
        <w:ind w:left="3900" w:hanging="360"/>
      </w:pPr>
    </w:lvl>
    <w:lvl w:ilvl="5" w:tplc="040C001B" w:tentative="1">
      <w:start w:val="1"/>
      <w:numFmt w:val="lowerRoman"/>
      <w:lvlText w:val="%6."/>
      <w:lvlJc w:val="right"/>
      <w:pPr>
        <w:ind w:left="4620" w:hanging="180"/>
      </w:pPr>
    </w:lvl>
    <w:lvl w:ilvl="6" w:tplc="040C000F" w:tentative="1">
      <w:start w:val="1"/>
      <w:numFmt w:val="decimal"/>
      <w:lvlText w:val="%7."/>
      <w:lvlJc w:val="left"/>
      <w:pPr>
        <w:ind w:left="5340" w:hanging="360"/>
      </w:pPr>
    </w:lvl>
    <w:lvl w:ilvl="7" w:tplc="040C0019" w:tentative="1">
      <w:start w:val="1"/>
      <w:numFmt w:val="lowerLetter"/>
      <w:lvlText w:val="%8."/>
      <w:lvlJc w:val="left"/>
      <w:pPr>
        <w:ind w:left="6060" w:hanging="360"/>
      </w:pPr>
    </w:lvl>
    <w:lvl w:ilvl="8" w:tplc="040C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1" w15:restartNumberingAfterBreak="0">
    <w:nsid w:val="3F3056CD"/>
    <w:multiLevelType w:val="hybridMultilevel"/>
    <w:tmpl w:val="8416AF62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626139"/>
    <w:multiLevelType w:val="hybridMultilevel"/>
    <w:tmpl w:val="F2F41D76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9A29BF"/>
    <w:multiLevelType w:val="hybridMultilevel"/>
    <w:tmpl w:val="85CC76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854E9A"/>
    <w:multiLevelType w:val="hybridMultilevel"/>
    <w:tmpl w:val="7AA0A70E"/>
    <w:lvl w:ilvl="0" w:tplc="40E02CE6">
      <w:start w:val="1"/>
      <w:numFmt w:val="arabicAlpha"/>
      <w:lvlText w:val="%1-"/>
      <w:lvlJc w:val="left"/>
      <w:pPr>
        <w:ind w:left="10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8513DD"/>
    <w:multiLevelType w:val="hybridMultilevel"/>
    <w:tmpl w:val="BD529AE4"/>
    <w:lvl w:ilvl="0" w:tplc="0C6CCE34">
      <w:start w:val="1"/>
      <w:numFmt w:val="bullet"/>
      <w:lvlText w:val=""/>
      <w:lvlJc w:val="left"/>
      <w:pPr>
        <w:ind w:left="927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55F60B37"/>
    <w:multiLevelType w:val="hybridMultilevel"/>
    <w:tmpl w:val="B97417F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8AB7133"/>
    <w:multiLevelType w:val="hybridMultilevel"/>
    <w:tmpl w:val="028A9F90"/>
    <w:lvl w:ilvl="0" w:tplc="05B425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207BBB"/>
    <w:multiLevelType w:val="hybridMultilevel"/>
    <w:tmpl w:val="72E404D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4A42FB3"/>
    <w:multiLevelType w:val="hybridMultilevel"/>
    <w:tmpl w:val="98B60F54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031028"/>
    <w:multiLevelType w:val="hybridMultilevel"/>
    <w:tmpl w:val="E0468D28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9B40B5"/>
    <w:multiLevelType w:val="hybridMultilevel"/>
    <w:tmpl w:val="5DE0BF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FB652A"/>
    <w:multiLevelType w:val="hybridMultilevel"/>
    <w:tmpl w:val="F2F08BC6"/>
    <w:lvl w:ilvl="0" w:tplc="BB60FA5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4C1360"/>
    <w:multiLevelType w:val="hybridMultilevel"/>
    <w:tmpl w:val="E9DE740E"/>
    <w:lvl w:ilvl="0" w:tplc="0C6CCE34">
      <w:start w:val="1"/>
      <w:numFmt w:val="bullet"/>
      <w:lvlText w:val=""/>
      <w:lvlJc w:val="left"/>
      <w:pPr>
        <w:ind w:left="1636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600E6B"/>
    <w:multiLevelType w:val="hybridMultilevel"/>
    <w:tmpl w:val="955E9C76"/>
    <w:lvl w:ilvl="0" w:tplc="B63804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52E2DA1"/>
    <w:multiLevelType w:val="hybridMultilevel"/>
    <w:tmpl w:val="83560A78"/>
    <w:lvl w:ilvl="0" w:tplc="C868B886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6" w15:restartNumberingAfterBreak="0">
    <w:nsid w:val="75E948DE"/>
    <w:multiLevelType w:val="hybridMultilevel"/>
    <w:tmpl w:val="4FAE4D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707EDD"/>
    <w:multiLevelType w:val="hybridMultilevel"/>
    <w:tmpl w:val="3AAE9336"/>
    <w:lvl w:ilvl="0" w:tplc="57F8550C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C4F26FF"/>
    <w:multiLevelType w:val="hybridMultilevel"/>
    <w:tmpl w:val="6C0C91A8"/>
    <w:lvl w:ilvl="0" w:tplc="80888786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948124">
    <w:abstractNumId w:val="38"/>
  </w:num>
  <w:num w:numId="2" w16cid:durableId="240024486">
    <w:abstractNumId w:val="3"/>
  </w:num>
  <w:num w:numId="3" w16cid:durableId="1355377231">
    <w:abstractNumId w:val="34"/>
  </w:num>
  <w:num w:numId="4" w16cid:durableId="331032687">
    <w:abstractNumId w:val="27"/>
  </w:num>
  <w:num w:numId="5" w16cid:durableId="1481311040">
    <w:abstractNumId w:val="6"/>
  </w:num>
  <w:num w:numId="6" w16cid:durableId="796990691">
    <w:abstractNumId w:val="0"/>
  </w:num>
  <w:num w:numId="7" w16cid:durableId="612634292">
    <w:abstractNumId w:val="19"/>
  </w:num>
  <w:num w:numId="8" w16cid:durableId="1228998965">
    <w:abstractNumId w:val="5"/>
  </w:num>
  <w:num w:numId="9" w16cid:durableId="781539001">
    <w:abstractNumId w:val="25"/>
  </w:num>
  <w:num w:numId="10" w16cid:durableId="1225485669">
    <w:abstractNumId w:val="36"/>
  </w:num>
  <w:num w:numId="11" w16cid:durableId="618221945">
    <w:abstractNumId w:val="29"/>
  </w:num>
  <w:num w:numId="12" w16cid:durableId="1680887325">
    <w:abstractNumId w:val="30"/>
  </w:num>
  <w:num w:numId="13" w16cid:durableId="2113012788">
    <w:abstractNumId w:val="21"/>
  </w:num>
  <w:num w:numId="14" w16cid:durableId="1727953495">
    <w:abstractNumId w:val="33"/>
  </w:num>
  <w:num w:numId="15" w16cid:durableId="165287801">
    <w:abstractNumId w:val="35"/>
  </w:num>
  <w:num w:numId="16" w16cid:durableId="2145076187">
    <w:abstractNumId w:val="20"/>
  </w:num>
  <w:num w:numId="17" w16cid:durableId="2108573731">
    <w:abstractNumId w:val="17"/>
  </w:num>
  <w:num w:numId="18" w16cid:durableId="275214433">
    <w:abstractNumId w:val="24"/>
  </w:num>
  <w:num w:numId="19" w16cid:durableId="2010324571">
    <w:abstractNumId w:val="7"/>
  </w:num>
  <w:num w:numId="20" w16cid:durableId="248585247">
    <w:abstractNumId w:val="1"/>
  </w:num>
  <w:num w:numId="21" w16cid:durableId="66198847">
    <w:abstractNumId w:val="18"/>
  </w:num>
  <w:num w:numId="22" w16cid:durableId="236792551">
    <w:abstractNumId w:val="16"/>
  </w:num>
  <w:num w:numId="23" w16cid:durableId="709568463">
    <w:abstractNumId w:val="9"/>
  </w:num>
  <w:num w:numId="24" w16cid:durableId="468671174">
    <w:abstractNumId w:val="12"/>
  </w:num>
  <w:num w:numId="25" w16cid:durableId="490412439">
    <w:abstractNumId w:val="22"/>
  </w:num>
  <w:num w:numId="26" w16cid:durableId="646906292">
    <w:abstractNumId w:val="8"/>
  </w:num>
  <w:num w:numId="27" w16cid:durableId="1572305266">
    <w:abstractNumId w:val="11"/>
  </w:num>
  <w:num w:numId="28" w16cid:durableId="1265308933">
    <w:abstractNumId w:val="32"/>
  </w:num>
  <w:num w:numId="29" w16cid:durableId="1056246082">
    <w:abstractNumId w:val="23"/>
  </w:num>
  <w:num w:numId="30" w16cid:durableId="638539689">
    <w:abstractNumId w:val="13"/>
  </w:num>
  <w:num w:numId="31" w16cid:durableId="634142724">
    <w:abstractNumId w:val="14"/>
  </w:num>
  <w:num w:numId="32" w16cid:durableId="1768309945">
    <w:abstractNumId w:val="28"/>
  </w:num>
  <w:num w:numId="33" w16cid:durableId="348063143">
    <w:abstractNumId w:val="26"/>
  </w:num>
  <w:num w:numId="34" w16cid:durableId="131797115">
    <w:abstractNumId w:val="37"/>
  </w:num>
  <w:num w:numId="35" w16cid:durableId="150680234">
    <w:abstractNumId w:val="2"/>
  </w:num>
  <w:num w:numId="36" w16cid:durableId="1985424541">
    <w:abstractNumId w:val="4"/>
  </w:num>
  <w:num w:numId="37" w16cid:durableId="1799950155">
    <w:abstractNumId w:val="31"/>
  </w:num>
  <w:num w:numId="38" w16cid:durableId="482039246">
    <w:abstractNumId w:val="15"/>
  </w:num>
  <w:num w:numId="39" w16cid:durableId="1454598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6AA"/>
    <w:rsid w:val="000250F2"/>
    <w:rsid w:val="00025E1F"/>
    <w:rsid w:val="00037AD7"/>
    <w:rsid w:val="000505F1"/>
    <w:rsid w:val="000519A3"/>
    <w:rsid w:val="00054C9C"/>
    <w:rsid w:val="00062965"/>
    <w:rsid w:val="000862D9"/>
    <w:rsid w:val="000A3CA3"/>
    <w:rsid w:val="000B1FF8"/>
    <w:rsid w:val="000C6DA5"/>
    <w:rsid w:val="00116958"/>
    <w:rsid w:val="00134A07"/>
    <w:rsid w:val="001844FD"/>
    <w:rsid w:val="001A20FA"/>
    <w:rsid w:val="001E6369"/>
    <w:rsid w:val="001F1517"/>
    <w:rsid w:val="00264DCB"/>
    <w:rsid w:val="002A52CF"/>
    <w:rsid w:val="002D270B"/>
    <w:rsid w:val="002D7B53"/>
    <w:rsid w:val="002F0798"/>
    <w:rsid w:val="002F3463"/>
    <w:rsid w:val="00316909"/>
    <w:rsid w:val="00365C98"/>
    <w:rsid w:val="003802C1"/>
    <w:rsid w:val="0043274F"/>
    <w:rsid w:val="004450CE"/>
    <w:rsid w:val="00475480"/>
    <w:rsid w:val="00547547"/>
    <w:rsid w:val="005579C6"/>
    <w:rsid w:val="00582D7B"/>
    <w:rsid w:val="005A0F4F"/>
    <w:rsid w:val="005B1DEB"/>
    <w:rsid w:val="005C29D0"/>
    <w:rsid w:val="005C655C"/>
    <w:rsid w:val="005D6DB7"/>
    <w:rsid w:val="005E0C91"/>
    <w:rsid w:val="0060788F"/>
    <w:rsid w:val="0064244C"/>
    <w:rsid w:val="00657213"/>
    <w:rsid w:val="006E0D1C"/>
    <w:rsid w:val="00713B09"/>
    <w:rsid w:val="00757A42"/>
    <w:rsid w:val="00760381"/>
    <w:rsid w:val="00782982"/>
    <w:rsid w:val="007937F6"/>
    <w:rsid w:val="007F3300"/>
    <w:rsid w:val="008051D5"/>
    <w:rsid w:val="00855B9C"/>
    <w:rsid w:val="0091015D"/>
    <w:rsid w:val="009136EC"/>
    <w:rsid w:val="00914DFF"/>
    <w:rsid w:val="009166FD"/>
    <w:rsid w:val="00940FB7"/>
    <w:rsid w:val="009435A3"/>
    <w:rsid w:val="00990039"/>
    <w:rsid w:val="009A280D"/>
    <w:rsid w:val="009B5A8B"/>
    <w:rsid w:val="009D3849"/>
    <w:rsid w:val="00A04DB1"/>
    <w:rsid w:val="00A32712"/>
    <w:rsid w:val="00A5630D"/>
    <w:rsid w:val="00A66DE5"/>
    <w:rsid w:val="00A826C4"/>
    <w:rsid w:val="00AF423D"/>
    <w:rsid w:val="00B12181"/>
    <w:rsid w:val="00B14800"/>
    <w:rsid w:val="00B14E64"/>
    <w:rsid w:val="00BA6391"/>
    <w:rsid w:val="00C03F0D"/>
    <w:rsid w:val="00C16FC7"/>
    <w:rsid w:val="00C5459A"/>
    <w:rsid w:val="00C61436"/>
    <w:rsid w:val="00C738A2"/>
    <w:rsid w:val="00C82360"/>
    <w:rsid w:val="00CA1602"/>
    <w:rsid w:val="00CA790B"/>
    <w:rsid w:val="00CC2C83"/>
    <w:rsid w:val="00D50092"/>
    <w:rsid w:val="00D51FA2"/>
    <w:rsid w:val="00D5228D"/>
    <w:rsid w:val="00D677A9"/>
    <w:rsid w:val="00D7095E"/>
    <w:rsid w:val="00D81F6D"/>
    <w:rsid w:val="00DA079B"/>
    <w:rsid w:val="00DA4F8E"/>
    <w:rsid w:val="00DD5838"/>
    <w:rsid w:val="00DE297C"/>
    <w:rsid w:val="00E01CBC"/>
    <w:rsid w:val="00E21425"/>
    <w:rsid w:val="00E21AEF"/>
    <w:rsid w:val="00E505BE"/>
    <w:rsid w:val="00E5450E"/>
    <w:rsid w:val="00E60934"/>
    <w:rsid w:val="00EB0FA3"/>
    <w:rsid w:val="00ED72B7"/>
    <w:rsid w:val="00EF1D9D"/>
    <w:rsid w:val="00F03714"/>
    <w:rsid w:val="00F2705C"/>
    <w:rsid w:val="00F30B53"/>
    <w:rsid w:val="00F54AB1"/>
    <w:rsid w:val="00F60AAC"/>
    <w:rsid w:val="00F92DAD"/>
    <w:rsid w:val="00F973AD"/>
    <w:rsid w:val="00FC5DA5"/>
    <w:rsid w:val="00FD26AA"/>
    <w:rsid w:val="00FE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20028"/>
  <w15:chartTrackingRefBased/>
  <w15:docId w15:val="{2BE11E71-3F95-4394-B62A-BA6F0FC4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1F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3B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PlaceholderText">
    <w:name w:val="Placeholder Text"/>
    <w:basedOn w:val="DefaultParagraphFont"/>
    <w:uiPriority w:val="99"/>
    <w:semiHidden/>
    <w:rsid w:val="00713B0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B1"/>
  </w:style>
  <w:style w:type="paragraph" w:styleId="Footer">
    <w:name w:val="footer"/>
    <w:basedOn w:val="Normal"/>
    <w:link w:val="FooterCh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B1"/>
  </w:style>
  <w:style w:type="paragraph" w:customStyle="1" w:styleId="Gdmath">
    <w:name w:val="Gdmath"/>
    <w:basedOn w:val="Normal"/>
    <w:link w:val="GdmathChar"/>
    <w:rsid w:val="00A826C4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DefaultParagraphFont"/>
    <w:link w:val="Gdmath"/>
    <w:rsid w:val="00A826C4"/>
    <w:rPr>
      <w:rFonts w:ascii="Times New Roman" w:hAnsi="Times New Roman" w:cs="Times New Roman"/>
      <w:bCs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3983E-2347-4E0A-9E5E-141997C0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0</TotalTime>
  <Pages>4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said2024</cp:lastModifiedBy>
  <cp:revision>2</cp:revision>
  <cp:lastPrinted>2023-02-11T19:25:00Z</cp:lastPrinted>
  <dcterms:created xsi:type="dcterms:W3CDTF">2024-03-18T23:16:00Z</dcterms:created>
  <dcterms:modified xsi:type="dcterms:W3CDTF">2024-03-18T23:16:00Z</dcterms:modified>
</cp:coreProperties>
</file>
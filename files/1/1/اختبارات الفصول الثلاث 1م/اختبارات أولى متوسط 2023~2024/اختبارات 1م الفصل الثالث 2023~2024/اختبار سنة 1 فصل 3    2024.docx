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1299" w:type="dxa"/>
        <w:tblInd w:w="-239" w:type="dxa"/>
        <w:tblLook w:val="04A0" w:firstRow="1" w:lastRow="0" w:firstColumn="1" w:lastColumn="0" w:noHBand="0" w:noVBand="1"/>
      </w:tblPr>
      <w:tblGrid>
        <w:gridCol w:w="11299"/>
      </w:tblGrid>
      <w:tr w:rsidR="00990039" w:rsidTr="00677BD2">
        <w:trPr>
          <w:trHeight w:val="1125"/>
        </w:trPr>
        <w:tc>
          <w:tcPr>
            <w:tcW w:w="1129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783A5E" w:rsidRDefault="00990039" w:rsidP="0099003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الجمهورية الجزائرية الديمقراطية الشعبية</w:t>
            </w:r>
          </w:p>
          <w:p w:rsidR="00990039" w:rsidRPr="00783A5E" w:rsidRDefault="00990039" w:rsidP="00AE0424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حمدوش محمد-واد حمليل بالزبوجة          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</w:t>
            </w:r>
            <w:r w:rsid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السنة الدراسية: 2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023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-202</w:t>
            </w:r>
            <w:r w:rsidR="00AE042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4</w:t>
            </w:r>
          </w:p>
          <w:p w:rsidR="00990039" w:rsidRPr="00783A5E" w:rsidRDefault="00677BD2" w:rsidP="00677BD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إختبار الفصل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الثالث</w:t>
            </w:r>
            <w:r w:rsidR="006D1565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</w:t>
            </w:r>
            <w:r w:rsidR="006D1565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   </w:t>
            </w:r>
            <w:r w:rsidR="006D1565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المستوى: السنة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الأولى </w:t>
            </w:r>
            <w:r w:rsidR="00264DCB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متوسط</w:t>
            </w:r>
          </w:p>
        </w:tc>
      </w:tr>
      <w:tr w:rsidR="00990039" w:rsidTr="00677BD2">
        <w:trPr>
          <w:trHeight w:val="244"/>
        </w:trPr>
        <w:tc>
          <w:tcPr>
            <w:tcW w:w="11299" w:type="dxa"/>
            <w:tcBorders>
              <w:left w:val="nil"/>
              <w:right w:val="nil"/>
            </w:tcBorders>
            <w:vAlign w:val="center"/>
          </w:tcPr>
          <w:p w:rsidR="00990039" w:rsidRPr="00783A5E" w:rsidRDefault="00264DCB" w:rsidP="00393C7B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المادة: ا</w:t>
            </w:r>
            <w:r w:rsidR="00D01B9A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لعلوم الفيزيائية والتكنولوجيا   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           </w:t>
            </w:r>
            <w:r w:rsid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   </w:t>
            </w:r>
            <w:r w:rsidR="00817E44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             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المدة: ســـــــــــــــــــــــــاعة </w:t>
            </w:r>
            <w:r w:rsidR="00602A88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ونصف</w:t>
            </w:r>
          </w:p>
        </w:tc>
      </w:tr>
      <w:tr w:rsidR="00503708" w:rsidTr="00677BD2">
        <w:trPr>
          <w:trHeight w:val="552"/>
        </w:trPr>
        <w:tc>
          <w:tcPr>
            <w:tcW w:w="11299" w:type="dxa"/>
            <w:tcBorders>
              <w:left w:val="nil"/>
              <w:right w:val="nil"/>
            </w:tcBorders>
            <w:vAlign w:val="center"/>
          </w:tcPr>
          <w:p w:rsidR="00503708" w:rsidRPr="00783A5E" w:rsidRDefault="000C1E5F" w:rsidP="00723BB1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الإسم واللقب: .  .  .  .  .  .  .  .  .  .  .  .  .  .  .  .  .  .  .  .            </w:t>
            </w:r>
            <w:r w:rsid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           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القسم: </w:t>
            </w:r>
            <w:r w:rsidR="00723BB1"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1</w:t>
            </w:r>
            <w:r w:rsidRPr="00783A5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م. . . .</w:t>
            </w:r>
          </w:p>
        </w:tc>
      </w:tr>
    </w:tbl>
    <w:p w:rsidR="00723559" w:rsidRPr="00677BD2" w:rsidRDefault="00677BD2" w:rsidP="0043590B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الاول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</w:t>
      </w:r>
      <w:r w:rsidR="004935F8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(</w:t>
      </w:r>
      <w:r w:rsidRPr="00677B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0</w:t>
      </w:r>
      <w:r w:rsidR="0043590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7</w:t>
      </w:r>
      <w:r w:rsidR="00264DCB" w:rsidRPr="00677BD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="00264DCB"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نقاط</w:t>
      </w:r>
      <w:r w:rsidR="00264DCB" w:rsidRPr="00677BD2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292B08" w:rsidRPr="0043590B" w:rsidRDefault="00292B08" w:rsidP="00677BD2">
      <w:pPr>
        <w:pStyle w:val="ListParagraph"/>
        <w:numPr>
          <w:ilvl w:val="0"/>
          <w:numId w:val="38"/>
        </w:numPr>
        <w:tabs>
          <w:tab w:val="right" w:pos="215"/>
        </w:tabs>
        <w:bidi/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 w:rsidRPr="0043590B">
        <w:rPr>
          <w:rFonts w:cstheme="minorHAnsi"/>
          <w:sz w:val="32"/>
          <w:szCs w:val="32"/>
          <w:rtl/>
          <w:lang w:bidi="ar-DZ"/>
        </w:rPr>
        <w:t>ضع كل جسم من هذ</w:t>
      </w:r>
      <w:r w:rsidR="00783A5E" w:rsidRPr="0043590B">
        <w:rPr>
          <w:rFonts w:cstheme="minorHAnsi"/>
          <w:sz w:val="32"/>
          <w:szCs w:val="32"/>
          <w:rtl/>
          <w:lang w:bidi="ar-DZ"/>
        </w:rPr>
        <w:t>ه الأجسام في الخانة المناسبة له</w:t>
      </w:r>
      <w:r w:rsidRPr="0043590B">
        <w:rPr>
          <w:rFonts w:cstheme="minorHAnsi"/>
          <w:sz w:val="32"/>
          <w:szCs w:val="32"/>
          <w:rtl/>
          <w:lang w:bidi="ar-DZ"/>
        </w:rPr>
        <w:t>:</w:t>
      </w:r>
    </w:p>
    <w:p w:rsidR="00677BD2" w:rsidRPr="0043590B" w:rsidRDefault="00AE0424" w:rsidP="00677BD2">
      <w:pPr>
        <w:pStyle w:val="ListParagraph"/>
        <w:tabs>
          <w:tab w:val="right" w:pos="215"/>
        </w:tabs>
        <w:bidi/>
        <w:spacing w:after="0" w:line="240" w:lineRule="auto"/>
        <w:ind w:left="215"/>
        <w:rPr>
          <w:rFonts w:cstheme="minorHAnsi"/>
          <w:sz w:val="32"/>
          <w:szCs w:val="32"/>
          <w:rtl/>
          <w:lang w:bidi="ar-DZ"/>
        </w:rPr>
      </w:pPr>
      <w:r w:rsidRPr="0043590B">
        <w:rPr>
          <w:rFonts w:cstheme="minorHAnsi"/>
          <w:sz w:val="32"/>
          <w:szCs w:val="32"/>
          <w:rtl/>
          <w:lang w:bidi="ar-DZ"/>
        </w:rPr>
        <w:t xml:space="preserve">لهب شمعة، بركان ثائر، بدر القمر، شاشة التلفاز قبل الإشتعال، حشرة مصباح الليل، </w:t>
      </w:r>
      <w:r w:rsidR="00677BD2" w:rsidRPr="0043590B">
        <w:rPr>
          <w:rFonts w:cstheme="minorHAnsi"/>
          <w:sz w:val="32"/>
          <w:szCs w:val="32"/>
          <w:rtl/>
          <w:lang w:bidi="ar-DZ"/>
        </w:rPr>
        <w:t>كوكب المريخ</w:t>
      </w:r>
      <w:r w:rsidRPr="0043590B">
        <w:rPr>
          <w:rFonts w:cstheme="minorHAnsi"/>
          <w:sz w:val="32"/>
          <w:szCs w:val="32"/>
          <w:rtl/>
          <w:lang w:bidi="ar-DZ"/>
        </w:rPr>
        <w:t xml:space="preserve">، </w:t>
      </w:r>
    </w:p>
    <w:p w:rsidR="00292B08" w:rsidRPr="0043590B" w:rsidRDefault="00AE0424" w:rsidP="00657102">
      <w:pPr>
        <w:pStyle w:val="ListParagraph"/>
        <w:tabs>
          <w:tab w:val="right" w:pos="215"/>
        </w:tabs>
        <w:bidi/>
        <w:spacing w:line="240" w:lineRule="auto"/>
        <w:ind w:left="215"/>
        <w:rPr>
          <w:rFonts w:cstheme="minorHAnsi"/>
          <w:sz w:val="32"/>
          <w:szCs w:val="32"/>
          <w:lang w:bidi="ar-DZ"/>
        </w:rPr>
      </w:pPr>
      <w:r w:rsidRPr="0043590B">
        <w:rPr>
          <w:rFonts w:cstheme="minorHAnsi"/>
          <w:sz w:val="32"/>
          <w:szCs w:val="32"/>
          <w:rtl/>
          <w:lang w:bidi="ar-DZ"/>
        </w:rPr>
        <w:t>مصابيح التوهج في</w:t>
      </w:r>
      <w:r w:rsidR="00677BD2" w:rsidRPr="0043590B">
        <w:rPr>
          <w:rFonts w:cstheme="minorHAnsi"/>
          <w:sz w:val="32"/>
          <w:szCs w:val="32"/>
          <w:rtl/>
          <w:lang w:bidi="ar-DZ"/>
        </w:rPr>
        <w:t xml:space="preserve"> حالة التشغيل، الطاولة</w:t>
      </w:r>
      <w:r w:rsidRPr="0043590B">
        <w:rPr>
          <w:rFonts w:cstheme="minorHAnsi"/>
          <w:sz w:val="32"/>
          <w:szCs w:val="32"/>
          <w:rtl/>
          <w:lang w:bidi="ar-DZ"/>
        </w:rPr>
        <w:t>، الشجرة، الشمس، هلال القمر، سبورة، كتاب، عود ث</w:t>
      </w:r>
      <w:r w:rsidR="005D2E2F" w:rsidRPr="0043590B">
        <w:rPr>
          <w:rFonts w:cstheme="minorHAnsi"/>
          <w:sz w:val="32"/>
          <w:szCs w:val="32"/>
          <w:rtl/>
          <w:lang w:bidi="ar-DZ"/>
        </w:rPr>
        <w:t>قاب مشتعل، مصابيح التوهج منطفئة</w:t>
      </w:r>
      <w:r w:rsidRPr="0043590B">
        <w:rPr>
          <w:rFonts w:cstheme="minorHAnsi"/>
          <w:sz w:val="32"/>
          <w:szCs w:val="32"/>
          <w:rtl/>
          <w:lang w:bidi="ar-DZ"/>
        </w:rPr>
        <w:t>، شاشة حاسوب أثناء التشغيل، البرق.</w:t>
      </w:r>
    </w:p>
    <w:tbl>
      <w:tblPr>
        <w:tblStyle w:val="TableGrid"/>
        <w:bidiVisual/>
        <w:tblW w:w="0" w:type="auto"/>
        <w:tblInd w:w="80" w:type="dxa"/>
        <w:tblLook w:val="04A0" w:firstRow="1" w:lastRow="0" w:firstColumn="1" w:lastColumn="0" w:noHBand="0" w:noVBand="1"/>
      </w:tblPr>
      <w:tblGrid>
        <w:gridCol w:w="2160"/>
        <w:gridCol w:w="3240"/>
        <w:gridCol w:w="2160"/>
        <w:gridCol w:w="3348"/>
      </w:tblGrid>
      <w:tr w:rsidR="00A07FBB" w:rsidRPr="00677BD2" w:rsidTr="00452176">
        <w:trPr>
          <w:trHeight w:val="259"/>
        </w:trPr>
        <w:tc>
          <w:tcPr>
            <w:tcW w:w="5400" w:type="dxa"/>
            <w:gridSpan w:val="2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الأجسام المضيئة</w:t>
            </w:r>
          </w:p>
        </w:tc>
        <w:tc>
          <w:tcPr>
            <w:tcW w:w="5508" w:type="dxa"/>
            <w:gridSpan w:val="2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الأجسام المضاءة</w:t>
            </w:r>
          </w:p>
        </w:tc>
      </w:tr>
      <w:tr w:rsidR="00A07FBB" w:rsidRPr="00677BD2" w:rsidTr="00783A5E">
        <w:trPr>
          <w:trHeight w:val="391"/>
        </w:trPr>
        <w:tc>
          <w:tcPr>
            <w:tcW w:w="2160" w:type="dxa"/>
            <w:vAlign w:val="center"/>
          </w:tcPr>
          <w:p w:rsidR="00A07FBB" w:rsidRPr="00677BD2" w:rsidRDefault="00452176" w:rsidP="00452176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3240" w:type="dxa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إصطناعية</w:t>
            </w:r>
          </w:p>
        </w:tc>
        <w:tc>
          <w:tcPr>
            <w:tcW w:w="2160" w:type="dxa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طبيعية</w:t>
            </w:r>
          </w:p>
        </w:tc>
        <w:tc>
          <w:tcPr>
            <w:tcW w:w="3348" w:type="dxa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إصطناعية</w:t>
            </w:r>
          </w:p>
        </w:tc>
      </w:tr>
      <w:tr w:rsidR="00A07FBB" w:rsidRPr="00677BD2" w:rsidTr="00783A5E">
        <w:tc>
          <w:tcPr>
            <w:tcW w:w="2160" w:type="dxa"/>
            <w:vAlign w:val="center"/>
          </w:tcPr>
          <w:p w:rsidR="00A07FBB" w:rsidRPr="00677BD2" w:rsidRDefault="00452176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452176" w:rsidRPr="00677BD2" w:rsidRDefault="00452176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452176" w:rsidRPr="00677BD2" w:rsidRDefault="00452176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452176" w:rsidRPr="00677BD2" w:rsidRDefault="00452176" w:rsidP="0043590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</w:tc>
        <w:tc>
          <w:tcPr>
            <w:tcW w:w="3240" w:type="dxa"/>
            <w:vAlign w:val="center"/>
          </w:tcPr>
          <w:p w:rsidR="00A07FBB" w:rsidRPr="00677BD2" w:rsidRDefault="00452176" w:rsidP="00452176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</w:t>
            </w:r>
            <w:r w:rsidR="00783A5E"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. . .</w:t>
            </w:r>
          </w:p>
          <w:p w:rsidR="00783A5E" w:rsidRPr="00677BD2" w:rsidRDefault="00783A5E" w:rsidP="00783A5E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43590B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</w:tc>
        <w:tc>
          <w:tcPr>
            <w:tcW w:w="2160" w:type="dxa"/>
            <w:vAlign w:val="center"/>
          </w:tcPr>
          <w:p w:rsidR="00783A5E" w:rsidRPr="00677BD2" w:rsidRDefault="00783A5E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783A5E" w:rsidRPr="00677BD2" w:rsidRDefault="00783A5E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783A5E" w:rsidRPr="00677BD2" w:rsidRDefault="00783A5E" w:rsidP="00783A5E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  <w:p w:rsidR="00A07FBB" w:rsidRPr="00677BD2" w:rsidRDefault="00783A5E" w:rsidP="0043590B">
            <w:pPr>
              <w:pStyle w:val="ListParagraph"/>
              <w:bidi/>
              <w:spacing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</w:t>
            </w:r>
          </w:p>
        </w:tc>
        <w:tc>
          <w:tcPr>
            <w:tcW w:w="3348" w:type="dxa"/>
            <w:vAlign w:val="center"/>
          </w:tcPr>
          <w:p w:rsidR="00A07FBB" w:rsidRPr="00677BD2" w:rsidRDefault="00783A5E" w:rsidP="00783A5E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. . . . . . . . . . . . . . . . . . . . . . . . . . </w:t>
            </w:r>
          </w:p>
          <w:p w:rsidR="00783A5E" w:rsidRPr="00677BD2" w:rsidRDefault="00783A5E" w:rsidP="00783A5E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43590B">
            <w:pPr>
              <w:pStyle w:val="ListParagraph"/>
              <w:bidi/>
              <w:spacing w:before="240" w:line="276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</w:tc>
      </w:tr>
    </w:tbl>
    <w:p w:rsidR="0043590B" w:rsidRDefault="00783A5E" w:rsidP="00677BD2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theme="minorHAnsi"/>
          <w:sz w:val="32"/>
          <w:szCs w:val="32"/>
          <w:lang w:bidi="ar-DZ"/>
        </w:rPr>
      </w:pPr>
      <w:r w:rsidRPr="0043590B">
        <w:rPr>
          <w:rFonts w:cstheme="minorHAnsi"/>
          <w:sz w:val="32"/>
          <w:szCs w:val="32"/>
          <w:rtl/>
          <w:lang w:bidi="ar-DZ"/>
        </w:rPr>
        <w:t>صنّف</w:t>
      </w:r>
      <w:r w:rsidR="00292B08" w:rsidRPr="0043590B">
        <w:rPr>
          <w:rFonts w:cstheme="minorHAnsi"/>
          <w:sz w:val="32"/>
          <w:szCs w:val="32"/>
          <w:rtl/>
          <w:lang w:bidi="ar-DZ"/>
        </w:rPr>
        <w:t xml:space="preserve"> الأوساط الضوئية التالية</w:t>
      </w:r>
      <w:r w:rsidRPr="0043590B">
        <w:rPr>
          <w:rFonts w:cstheme="minorHAnsi"/>
          <w:sz w:val="32"/>
          <w:szCs w:val="32"/>
          <w:rtl/>
          <w:lang w:bidi="ar-DZ"/>
        </w:rPr>
        <w:t xml:space="preserve"> حسب الجدول أدناه </w:t>
      </w:r>
      <w:r w:rsidR="00292B08" w:rsidRPr="0043590B">
        <w:rPr>
          <w:rFonts w:cstheme="minorHAnsi"/>
          <w:sz w:val="32"/>
          <w:szCs w:val="32"/>
          <w:rtl/>
          <w:lang w:bidi="ar-DZ"/>
        </w:rPr>
        <w:t>:</w:t>
      </w:r>
      <w:r w:rsidRPr="0043590B">
        <w:rPr>
          <w:rFonts w:cstheme="minorHAnsi"/>
          <w:sz w:val="32"/>
          <w:szCs w:val="32"/>
          <w:rtl/>
          <w:lang w:bidi="ar-DZ"/>
        </w:rPr>
        <w:t xml:space="preserve">    </w:t>
      </w:r>
    </w:p>
    <w:p w:rsidR="00817E44" w:rsidRPr="0043590B" w:rsidRDefault="005D2E2F" w:rsidP="0043590B">
      <w:pPr>
        <w:pStyle w:val="ListParagraph"/>
        <w:bidi/>
        <w:spacing w:line="240" w:lineRule="auto"/>
        <w:ind w:left="935"/>
        <w:rPr>
          <w:rFonts w:cstheme="minorHAnsi"/>
          <w:sz w:val="32"/>
          <w:szCs w:val="32"/>
          <w:rtl/>
          <w:lang w:bidi="ar-DZ"/>
        </w:rPr>
      </w:pPr>
      <w:r w:rsidRPr="0043590B">
        <w:rPr>
          <w:rFonts w:cstheme="minorHAnsi"/>
          <w:sz w:val="32"/>
          <w:szCs w:val="32"/>
          <w:rtl/>
          <w:lang w:bidi="ar-DZ"/>
        </w:rPr>
        <w:t xml:space="preserve">ورقة بيضاء مبللة بالزيت، لوح خشبي، زجاج أنبوب الإختبار، زيت الزيتون </w:t>
      </w:r>
      <w:r w:rsidR="00602A88" w:rsidRPr="0043590B">
        <w:rPr>
          <w:rFonts w:cstheme="minorHAnsi"/>
          <w:sz w:val="32"/>
          <w:szCs w:val="32"/>
          <w:rtl/>
          <w:lang w:bidi="ar-DZ"/>
        </w:rPr>
        <w:t>في زجاجة</w:t>
      </w:r>
      <w:r w:rsidRPr="0043590B">
        <w:rPr>
          <w:rFonts w:cstheme="minorHAnsi"/>
          <w:sz w:val="32"/>
          <w:szCs w:val="32"/>
          <w:rtl/>
          <w:lang w:bidi="ar-DZ"/>
        </w:rPr>
        <w:t xml:space="preserve">، صفيحة </w:t>
      </w:r>
      <w:r w:rsidR="00292B08" w:rsidRPr="0043590B">
        <w:rPr>
          <w:rFonts w:cstheme="minorHAnsi"/>
          <w:sz w:val="32"/>
          <w:szCs w:val="32"/>
          <w:rtl/>
          <w:lang w:bidi="ar-DZ"/>
        </w:rPr>
        <w:t>معدنية، سبورة، الضباب</w:t>
      </w:r>
      <w:r w:rsidR="0043590B" w:rsidRPr="0043590B">
        <w:rPr>
          <w:rFonts w:cstheme="minorHAnsi"/>
          <w:sz w:val="32"/>
          <w:szCs w:val="32"/>
          <w:rtl/>
          <w:lang w:bidi="ar-DZ"/>
        </w:rPr>
        <w:t>، حوض الأسماك</w:t>
      </w:r>
      <w:r w:rsidR="0043590B" w:rsidRPr="0043590B">
        <w:rPr>
          <w:rFonts w:cstheme="minorHAnsi" w:hint="cs"/>
          <w:sz w:val="32"/>
          <w:szCs w:val="32"/>
          <w:rtl/>
          <w:lang w:bidi="ar-DZ"/>
        </w:rPr>
        <w:t>، الهواء.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29"/>
        <w:gridCol w:w="3629"/>
        <w:gridCol w:w="3630"/>
      </w:tblGrid>
      <w:tr w:rsidR="00292B08" w:rsidRPr="00677BD2" w:rsidTr="00783A5E">
        <w:trPr>
          <w:trHeight w:val="426"/>
        </w:trPr>
        <w:tc>
          <w:tcPr>
            <w:tcW w:w="3629" w:type="dxa"/>
            <w:vAlign w:val="center"/>
          </w:tcPr>
          <w:p w:rsidR="00292B08" w:rsidRPr="00677BD2" w:rsidRDefault="00292B08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الأوساط الشفافة</w:t>
            </w:r>
          </w:p>
        </w:tc>
        <w:tc>
          <w:tcPr>
            <w:tcW w:w="3629" w:type="dxa"/>
            <w:vAlign w:val="center"/>
          </w:tcPr>
          <w:p w:rsidR="00292B08" w:rsidRPr="00677BD2" w:rsidRDefault="00292B08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الأوساط العاتمة</w:t>
            </w:r>
          </w:p>
        </w:tc>
        <w:tc>
          <w:tcPr>
            <w:tcW w:w="3630" w:type="dxa"/>
            <w:vAlign w:val="center"/>
          </w:tcPr>
          <w:p w:rsidR="00292B08" w:rsidRPr="00677BD2" w:rsidRDefault="00292B08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الأوساط الشافة</w:t>
            </w:r>
          </w:p>
        </w:tc>
      </w:tr>
      <w:tr w:rsidR="00292B08" w:rsidRPr="00677BD2" w:rsidTr="00783A5E">
        <w:trPr>
          <w:trHeight w:val="441"/>
        </w:trPr>
        <w:tc>
          <w:tcPr>
            <w:tcW w:w="3629" w:type="dxa"/>
            <w:vAlign w:val="center"/>
          </w:tcPr>
          <w:p w:rsidR="00292B08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</w:tc>
        <w:tc>
          <w:tcPr>
            <w:tcW w:w="3629" w:type="dxa"/>
            <w:vAlign w:val="center"/>
          </w:tcPr>
          <w:p w:rsidR="00292B08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</w:tc>
        <w:tc>
          <w:tcPr>
            <w:tcW w:w="3630" w:type="dxa"/>
            <w:vAlign w:val="center"/>
          </w:tcPr>
          <w:p w:rsidR="00292B08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  <w:p w:rsidR="00783A5E" w:rsidRPr="00677BD2" w:rsidRDefault="00783A5E" w:rsidP="00783A5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677BD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 . . . . . . . . . . . . . . . . . . . . . . . .</w:t>
            </w:r>
          </w:p>
        </w:tc>
      </w:tr>
    </w:tbl>
    <w:p w:rsidR="00FB7367" w:rsidRPr="0043590B" w:rsidRDefault="00FB7367" w:rsidP="00FB7367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 w:rsidRPr="0043590B">
        <w:rPr>
          <w:rFonts w:cstheme="minorHAnsi" w:hint="cs"/>
          <w:sz w:val="32"/>
          <w:szCs w:val="32"/>
          <w:rtl/>
          <w:lang w:bidi="ar-DZ"/>
        </w:rPr>
        <w:t>أكتب تحت كل رسم نوع الحزمة الضوئية:</w:t>
      </w:r>
    </w:p>
    <w:p w:rsidR="00FB7367" w:rsidRDefault="002C013E" w:rsidP="00FB73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>
        <w:rPr>
          <w:noProof/>
          <w:rtl/>
        </w:rPr>
        <w:pict>
          <v:group id="Group 1" o:spid="_x0000_s1355" style="position:absolute;left:0;text-align:left;margin-left:0;margin-top:22.75pt;width:485.5pt;height:99.05pt;z-index:251782144" coordorigin=",11382" coordsize="61664,1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">
            <v:group id="Group 2" o:spid="_x0000_s1356" style="position:absolute;left:3282;top:11386;width:10800;height:4469" coordorigin="6198,10243" coordsize="10800,4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group id="Group 26" o:spid="_x0000_s1357" style="position:absolute;left:6198;top:10243;width:10800;height:0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" o:spid="_x0000_s1358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mEOsUAAADbAAAADwAAAGRycy9kb3ducmV2LnhtbESPQWsCMRSE7wX/Q3iCF6lZu1TL1ihi&#10;KZQWFNdeentsnpvQzcuyibr+e1MQehxm5htmsepdI87UBetZwXSSgSCuvLZcK/g+vD++gAgRWWPj&#10;mRRcKcBqOXhYYKH9hfd0LmMtEoRDgQpMjG0hZagMOQwT3xIn7+g7hzHJrpa6w0uCu0Y+ZdlMOrSc&#10;Fgy2tDFU/ZYnp8B+7o7j5/nelPizs4ftl3nLN71So2G/fgURqY//4Xv7QyvIc/j7kn6AX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qmEOsUAAADbAAAADwAAAAAAAAAA&#10;AAAAAAChAgAAZHJzL2Rvd25yZXYueG1sUEsFBgAAAAAEAAQA+QAAAJMDAAAAAA==&#10;" strokecolor="windowText" strokeweight="1.5pt">
                  <v:stroke endarrow="block" endarrowwidth="wide" endarrowlength="long" joinstyle="miter"/>
                </v:shape>
                <v:line id="Straight Connector 34" o:spid="_x0000_s1359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qYW8MAAADbAAAADwAAAGRycy9kb3ducmV2LnhtbESPQWvCQBSE70L/w/IKvekmrYiNriIt&#10;pb2pifT8yD6TYPZtzL5q+u/dQsHjMDPfMMv14Fp1oT40ng2kkwQUceltw5WBQ/ExnoMKgmyx9UwG&#10;finAevUwWmJm/ZX3dMmlUhHCIUMDtUiXaR3KmhyGie+Io3f0vUOJsq+07fEa4a7Vz0ky0w4bjgs1&#10;dvRWU3nKf5yBIU1n56qkdErbz9fvnRTHXN6NeXocNgtQQoPcw//tL2vgZQp/X+IP0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amFvDAAAA2wAAAA8AAAAAAAAAAAAA&#10;AAAAoQIAAGRycy9kb3ducmV2LnhtbFBLBQYAAAAABAAEAPkAAACRAwAAAAA=&#10;" strokecolor="windowText" strokeweight="1.5pt">
                  <v:stroke joinstyle="miter"/>
                </v:line>
              </v:group>
              <v:group id="Group 27" o:spid="_x0000_s1360" style="position:absolute;left:6198;top:12426;width:10800;height:0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<v:shape id="Straight Arrow Connector 31" o:spid="_x0000_s1361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e/1sUAAADbAAAADwAAAGRycy9kb3ducmV2LnhtbESPQWsCMRSE7wX/Q3hCL0WzKq2yGkWU&#10;Qmmh4urF22Pz3AQ3L8sm1fXfm0Khx2FmvmEWq87V4kptsJ4VjIYZCOLSa8uVguPhfTADESKyxtoz&#10;KbhTgNWy97TAXPsb7+laxEokCIccFZgYm1zKUBpyGIa+IU7e2bcOY5JtJXWLtwR3tRxn2Zt0aDkt&#10;GGxoY6i8FD9Ogf3cnV9ep3tT4GlnD99fZjvZdEo997v1HESkLv6H/9ofWsFkBL9f0g+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Te/1sUAAADbAAAADwAAAAAAAAAA&#10;AAAAAAChAgAAZHJzL2Rvd25yZXYueG1sUEsFBgAAAAAEAAQA+QAAAJMDAAAAAA==&#10;" strokecolor="windowText" strokeweight="1.5pt">
                  <v:stroke endarrow="block" endarrowwidth="wide" endarrowlength="long" joinstyle="miter"/>
                </v:shape>
                <v:line id="Straight Connector 32" o:spid="_x0000_s1362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+ltMIAAADbAAAADwAAAGRycy9kb3ducmV2LnhtbESPQWvCQBSE7wX/w/KE3nQTW6RGV5GW&#10;0t7UWDw/ss8kmH0bs6+a/ntXEHocZuYbZrHqXaMu1IXas4F0nIAiLrytuTTws/8cvYEKgmyx8UwG&#10;/ijAajl4WmBm/ZV3dMmlVBHCIUMDlUibaR2KihyGsW+Jo3f0nUOJsiu17fAa4a7RkySZaoc1x4UK&#10;W3qvqDjlv85An6bTc1lQ+kqbr9lhK/tjLh/GPA/79RyUUC//4Uf72xp4mcD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L+ltMIAAADbAAAADwAAAAAAAAAAAAAA&#10;AAChAgAAZHJzL2Rvd25yZXYueG1sUEsFBgAAAAAEAAQA+QAAAJADAAAAAA==&#10;" strokecolor="windowText" strokeweight="1.5pt">
                  <v:stroke joinstyle="miter"/>
                </v:line>
              </v:group>
              <v:group id="Group 28" o:spid="_x0000_s1363" style="position:absolute;left:6198;top:14712;width:10800;height:0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<v:shape id="Straight Arrow Connector 29" o:spid="_x0000_s1364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glDcUAAADbAAAADwAAAGRycy9kb3ducmV2LnhtbESPT2sCMRTE70K/Q3iFXkrNqvTf1ihF&#10;EaSC4urF22Pz3AQ3L8sm6vrtm0LB4zAzv2HG087V4kJtsJ4VDPoZCOLSa8uVgv1u8fIBIkRkjbVn&#10;UnCjANPJQ2+MufZX3tKliJVIEA45KjAxNrmUoTTkMPR9Q5y8o28dxiTbSuoWrwnuajnMsjfp0HJa&#10;MNjQzFB5Ks5Ogf3ZHJ9f37emwMPG7tYrMx/NOqWeHrvvLxCRungP/7eXWsHwE/6+pB8gJ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pglDcUAAADbAAAADwAAAAAAAAAA&#10;AAAAAAChAgAAZHJzL2Rvd25yZXYueG1sUEsFBgAAAAAEAAQA+QAAAJMDAAAAAA==&#10;" strokecolor="windowText" strokeweight="1.5pt">
                  <v:stroke endarrow="block" endarrowwidth="wide" endarrowlength="long" joinstyle="miter"/>
                </v:shape>
                <v:line id="Straight Connector 30" o:spid="_x0000_s1365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GeWL8AAADbAAAADwAAAGRycy9kb3ducmV2LnhtbERPTWvCQBC9F/wPywje6iZtEY2uIpWi&#10;t9YonofsmASzszE7avz33UOhx8f7Xqx616g7daH2bCAdJ6CIC29rLg0cD1+vU1BBkC02nsnAkwKs&#10;loOXBWbWP3hP91xKFUM4ZGigEmkzrUNRkcMw9i1x5M6+cygRdqW2HT5iuGv0W5JMtMOaY0OFLX1W&#10;VFzymzPQp+nkWhaUftD3dnb6kcM5l40xo2G/noMS6uVf/OfeWQPvcX38En+AXv4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yGeWL8AAADbAAAADwAAAAAAAAAAAAAAAACh&#10;AgAAZHJzL2Rvd25yZXYueG1sUEsFBgAAAAAEAAQA+QAAAI0DAAAAAA==&#10;" strokecolor="windowText" strokeweight="1.5pt">
                  <v:stroke joinstyle="miter"/>
                </v:line>
              </v:group>
            </v:group>
            <v:group id="Group 3" o:spid="_x0000_s1366" style="position:absolute;left:24820;top:11382;width:11609;height:4570" coordorigin="23959,11382" coordsize="11609,45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<v:group id="Group 17" o:spid="_x0000_s1367" style="position:absolute;left:24596;top:11382;width:10800;height:0;rotation:1638425fd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8J/cosEAAADbAAAADwAA&#10;AAAAAAAAAAAAAACqAgAAZHJzL2Rvd25yZXYueG1sUEsFBgAAAAAEAAQA+gAAAJgDAAAAAA==&#10;">
                <v:shape id="Straight Arrow Connector 24" o:spid="_x0000_s1368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mKk8UAAADbAAAADwAAAGRycy9kb3ducmV2LnhtbESPT2sCMRTE70K/Q3iFXkrNqv3H1ihF&#10;EaSC4urF22Pz3AQ3L8sm6vrtm0LB4zAzv2HG087V4kJtsJ4VDPoZCOLSa8uVgv1u8fIJIkRkjbVn&#10;UnCjANPJQ2+MufZX3tKliJVIEA45KjAxNrmUoTTkMPR9Q5y8o28dxiTbSuoWrwnuajnMsnfp0HJa&#10;MNjQzFB5Ks5Ogf3ZHJ/fPramwMPG7tYrMx/NOqWeHrvvLxCRungP/7eXWsHwFf6+pB8gJ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JmKk8UAAADbAAAADwAAAAAAAAAA&#10;AAAAAAChAgAAZHJzL2Rvd25yZXYueG1sUEsFBgAAAAAEAAQA+QAAAJMDAAAAAA==&#10;" strokecolor="windowText" strokeweight="1.5pt">
                  <v:stroke endarrow="block" endarrowwidth="wide" endarrowlength="long" joinstyle="miter"/>
                </v:shape>
                <v:line id="Straight Connector 25" o:spid="_x0000_s1369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+rHcIAAADbAAAADwAAAGRycy9kb3ducmV2LnhtbESPQWvCQBSE7wX/w/KE3nQTaaVGV5GW&#10;0t7UWDw/ss8kmH0bs6+a/ntXEHocZuYbZrHqXaMu1IXas4F0nIAiLrytuTTws/8cvYEKgmyx8UwG&#10;/ijAajl4WmBm/ZV3dMmlVBHCIUMDlUibaR2KihyGsW+Jo3f0nUOJsiu17fAa4a7RkySZaoc1x4UK&#10;W3qvqDjlv85An6bTc1lQ+kKbr9lhK/tjLh/GPA/79RyUUC//4Uf72xqYvML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o+rHcIAAADbAAAADwAAAAAAAAAAAAAA&#10;AAChAgAAZHJzL2Rvd25yZXYueG1sUEsFBgAAAAAEAAQA+QAAAJADAAAAAA==&#10;" strokecolor="windowText" strokeweight="1.5pt">
                  <v:stroke joinstyle="miter"/>
                </v:line>
              </v:group>
              <v:group id="Group 18" o:spid="_x0000_s1370" style="position:absolute;left:23959;top:13672;width:10800;height:0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<v:shape id="Straight Arrow Connector 22" o:spid="_x0000_s1371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y3fMUAAADbAAAADwAAAGRycy9kb3ducmV2LnhtbESPQWsCMRSE74X+h/AKvRTNuqUqW6OI&#10;pVAsKK5evD02z03o5mXZpLr+eyMUehxm5htmtuhdI87UBetZwWiYgSCuvLZcKzjsPwdTECEia2w8&#10;k4IrBVjMHx9mWGh/4R2dy1iLBOFQoAITY1tIGSpDDsPQt8TJO/nOYUyyq6Xu8JLgrpF5lo2lQ8tp&#10;wWBLK0PVT/nrFNj19vTyNtmZEo9bu998m4/XVa/U81O/fAcRqY//4b/2l1aQ53D/kn6An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Dy3fMUAAADbAAAADwAAAAAAAAAA&#10;AAAAAAChAgAAZHJzL2Rvd25yZXYueG1sUEsFBgAAAAAEAAQA+QAAAJMDAAAAAA==&#10;" strokecolor="windowText" strokeweight="1.5pt">
                  <v:stroke endarrow="block" endarrowwidth="wide" endarrowlength="long" joinstyle="miter"/>
                </v:shape>
                <v:line id="Straight Connector 23" o:spid="_x0000_s1372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qW8sIAAADbAAAADwAAAGRycy9kb3ducmV2LnhtbESPQWvCQBSE7wX/w/KE3nQTW6RGV5GW&#10;0t7UWDw/ss8kmH0bs6+a/ntXEHocZuYbZrHqXaMu1IXas4F0nIAiLrytuTTws/8cvYEKgmyx8UwG&#10;/ijAajl4WmBm/ZV3dMmlVBHCIUMDlUibaR2KihyGsW+Jo3f0nUOJsiu17fAa4a7RkySZaoc1x4UK&#10;W3qvqDjlv85An6bTc1lQ+kqbr9lhK/tjLh/GPA/79RyUUC//4Uf72xqYvMD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qW8sIAAADbAAAADwAAAAAAAAAAAAAA&#10;AAChAgAAZHJzL2Rvd25yZXYueG1sUEsFBgAAAAAEAAQA+QAAAJADAAAAAA==&#10;" strokecolor="windowText" strokeweight="1.5pt">
                  <v:stroke joinstyle="miter"/>
                </v:line>
              </v:group>
              <v:group id="Group 19" o:spid="_x0000_s1373" style="position:absolute;left:24769;top:15952;width:10800;height:0;rotation:-1779589fd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6m71jCAAAA2wAAAA8A&#10;AAAAAAAAAAAAAAAAqgIAAGRycy9kb3ducmV2LnhtbFBLBQYAAAAABAAEAPoAAACZAwAAAAA=&#10;">
                <v:shape id="Straight Arrow Connector 20" o:spid="_x0000_s1374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KMkMIAAADbAAAADwAAAGRycy9kb3ducmV2LnhtbERPz2vCMBS+C/sfwhvsIjNVcRtdowxF&#10;EAcT6y67PZrXJqx5KU2m9b83h4HHj+93sRpcK87UB+tZwXSSgSCuvLbcKPg+bZ/fQISIrLH1TAqu&#10;FGC1fBgVmGt/4SOdy9iIFMIhRwUmxi6XMlSGHIaJ74gTV/veYUywb6Tu8ZLCXStnWfYiHVpODQY7&#10;Whuqfss/p8DuD/V48Xo0Jf4c7Onr02zm60Gpp8fh4x1EpCHexf/unVYwS+vTl/QD5P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6KMkMIAAADbAAAADwAAAAAAAAAAAAAA&#10;AAChAgAAZHJzL2Rvd25yZXYueG1sUEsFBgAAAAAEAAQA+QAAAJADAAAAAA==&#10;" strokecolor="windowText" strokeweight="1.5pt">
                  <v:stroke endarrow="block" endarrowwidth="wide" endarrowlength="long" joinstyle="miter"/>
                </v:shape>
                <v:line id="Straight Connector 21" o:spid="_x0000_s1375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tHsIAAADbAAAADwAAAGRycy9kb3ducmV2LnhtbESPQWvCQBSE7wX/w/KE3upmpUibukpR&#10;xN60sfT8yD6T0OzbmH1q+u9dodDjMDPfMPPl4Ft1oT42gS2YSQaKuAyu4crC12Hz9AIqCrLDNjBZ&#10;+KUIy8XoYY65C1f+pEshlUoQjjlaqEW6XOtY1uQxTkJHnLxj6D1Kkn2lXY/XBPetnmbZTHtsOC3U&#10;2NGqpvKnOHsLgzGzU1WSeabd9vV7L4djIWtrH8fD+xsooUH+w3/tD2dhauD+Jf0Av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bStHsIAAADbAAAADwAAAAAAAAAAAAAA&#10;AAChAgAAZHJzL2Rvd25yZXYueG1sUEsFBgAAAAAEAAQA+QAAAJADAAAAAA==&#10;" strokecolor="windowText" strokeweight="1.5pt">
                  <v:stroke joinstyle="miter"/>
                </v:line>
              </v:group>
            </v:group>
            <v:group id="Group 4" o:spid="_x0000_s1376" style="position:absolute;left:49966;top:11386;width:11609;height:4570;flip:x" coordorigin="23959,11382" coordsize="11609,45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po9q4wAAAANoAAAAPAAAA&#10;AAAAAAAAAAAAAKoCAABkcnMvZG93bnJldi54bWxQSwUGAAAAAAQABAD6AAAAlwMAAAAA&#10;">
              <v:group id="Group 8" o:spid="_x0000_s1377" style="position:absolute;left:24596;top:11382;width:10800;height:0;rotation:1638425fd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n3xA8wAAAANoAAAAPAAAA&#10;AAAAAAAAAAAAAKoCAABkcnMvZG93bnJldi54bWxQSwUGAAAAAAQABAD6AAAAlwMAAAAA&#10;">
                <v:shape id="Straight Arrow Connector 15" o:spid="_x0000_s1378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AnwcIAAADbAAAADwAAAGRycy9kb3ducmV2LnhtbERPTWsCMRC9F/ofwhR6q9kWrWU1ipQK&#10;1Yu69eJt2IzJ0mSybFJ3/fdNQehtHu9z5svBO3GhLjaBFTyPChDEddANGwXHr/XTG4iYkDW6wKTg&#10;ShGWi/u7OZY69HygS5WMyCEcS1RgU2pLKWNtyWMchZY4c+fQeUwZdkbqDvsc7p18KYpX6bHh3GCx&#10;pXdL9Xf14xXse8dns9t+rE622bqxOU2ryUapx4dhNQORaEj/4pv7U+f5E/j7JR8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OAnwcIAAADbAAAADwAAAAAAAAAAAAAA&#10;AAChAgAAZHJzL2Rvd25yZXYueG1sUEsFBgAAAAAEAAQA+QAAAJADAAAAAA==&#10;" strokecolor="windowText" strokeweight="1.5pt">
                  <v:stroke endarrowwidth="wide" endarrowlength="long" joinstyle="miter"/>
                </v:shape>
                <v:line id="Straight Connector 16" o:spid="_x0000_s1379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N0ycIAAADbAAAADwAAAGRycy9kb3ducmV2LnhtbERPTWsCMRC9F/wPYQq91axSRLZGkaql&#10;h0Jxu4cex810s7qZxE3U7b9vBMHbPN7nzBa9bcWZutA4VjAaZiCIK6cbrhWU35vnKYgQkTW2jknB&#10;HwVYzAcPM8y1u/CWzkWsRQrhkKMCE6PPpQyVIYth6Dxx4n5dZzEm2NVSd3hJ4baV4yybSIsNpwaD&#10;nt4MVYfiZBV87Ua71eHkX+i9OPafpfnZr71T6umxX76CiNTHu/jm/tBp/gSuv6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3N0ycIAAADbAAAADwAAAAAAAAAAAAAA&#10;AAChAgAAZHJzL2Rvd25yZXYueG1sUEsFBgAAAAAEAAQA+QAAAJADAAAAAA==&#10;" strokecolor="windowText" strokeweight="1.5pt">
                  <v:stroke startarrow="block" startarrowwidth="wide" startarrowlength="long" endarrowwidth="wide" endarrowlength="long" joinstyle="miter"/>
                </v:line>
              </v:group>
              <v:group id="Group 9" o:spid="_x0000_s1380" style="position:absolute;left:23959;top:13672;width:10800;height:0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<v:shape id="Straight Arrow Connector 13" o:spid="_x0000_s1381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UaLsIAAADbAAAADwAAAGRycy9kb3ducmV2LnhtbERPTU8CMRC9m/AfmiHxJl1Q0awUQogm&#10;ygVcuHCbbId2QzvdbCu7/ntrYuJtXt7nLFaDd+JKXWwCK5hOChDEddANGwXHw9vdM4iYkDW6wKTg&#10;myKslqObBZY69PxJ1yoZkUM4lqjAptSWUsbaksc4CS1x5s6h85gy7IzUHfY53Ds5K4q59NhwbrDY&#10;0sZSfam+vIJ97/hsdtvX9ck2W/dgTk/V44dSt+Nh/QIi0ZD+xX/ud53n38PvL/kA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EUaLsIAAADbAAAADwAAAAAAAAAAAAAA&#10;AAChAgAAZHJzL2Rvd25yZXYueG1sUEsFBgAAAAAEAAQA+QAAAJADAAAAAA==&#10;" strokecolor="windowText" strokeweight="1.5pt">
                  <v:stroke endarrowwidth="wide" endarrowlength="long" joinstyle="miter"/>
                </v:shape>
                <v:line id="Straight Connector 14" o:spid="_x0000_s1382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PI378AAADbAAAADwAAAGRycy9kb3ducmV2LnhtbERPS4vCMBC+C/sfwgh701RZxe0aZREX&#10;vPqgXodmbIvNpDTZpvrrjSB4m4/vOct1b2rRUesqywom4wQEcW51xYWC0/FvtADhPLLG2jIpuJGD&#10;9epjsMRU28B76g6+EDGEXYoKSu+bVEqXl2TQjW1DHLmLbQ36CNtC6hZDDDe1nCbJXBqsODaU2NCm&#10;pPx6+DcKznWWdZOztBfahux7vi3CfRaU+hz2vz8gPPX+LX65dzrO/4LnL/EAuXo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nPI378AAADbAAAADwAAAAAAAAAAAAAAAACh&#10;AgAAZHJzL2Rvd25yZXYueG1sUEsFBgAAAAAEAAQA+QAAAI0DAAAAAA==&#10;" strokecolor="windowText" strokeweight="1.5pt">
                  <v:stroke startarrow="block" startarrowwidth="wide" startarrowlength="long" joinstyle="miter"/>
                </v:line>
              </v:group>
              <v:group id="Group 10" o:spid="_x0000_s1383" style="position:absolute;left:24769;top:15952;width:10800;height:0;rotation:-1779589fd" coordorigin="5883,10243" coordsize="108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5xGxcQAAADbAAAA&#10;DwAAAAAAAAAAAAAAAACqAgAAZHJzL2Rvd25yZXYueG1sUEsFBgAAAAAEAAQA+gAAAJsDAAAAAA==&#10;">
                <v:shape id="Straight Arrow Connector 11" o:spid="_x0000_s1384" type="#_x0000_t32" style="position:absolute;left:5883;top:10243;width:57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shwsIAAADbAAAADwAAAGRycy9kb3ducmV2LnhtbERPS2sCMRC+F/ofwgi91azSh6xGkWKh&#10;9aJdvXgbNmOymEyWTepu/31TEHqbj+85i9XgnbhSF5vACibjAgRxHXTDRsHx8P44AxETskYXmBT8&#10;UITV8v5ugaUOPX/RtUpG5BCOJSqwKbWllLG25DGOQ0ucuXPoPKYMOyN1h30O905Oi+JFemw4N1hs&#10;6c1Sfam+vYJ97/hsdtvN+mSbrXsyp9fq+VOph9GwnoNINKR/8c39ofP8Cfz9kg+Qy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9shwsIAAADbAAAADwAAAAAAAAAAAAAA&#10;AAChAgAAZHJzL2Rvd25yZXYueG1sUEsFBgAAAAAEAAQA+QAAAJADAAAAAA==&#10;" strokecolor="windowText" strokeweight="1.5pt">
                  <v:stroke endarrowwidth="wide" endarrowlength="long" joinstyle="miter"/>
                </v:shape>
                <v:line id="Straight Connector 12" o:spid="_x0000_s1385" style="position:absolute;visibility:visible;mso-wrap-style:square" from="11283,10243" to="16683,102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b1MMAAAADbAAAADwAAAGRycy9kb3ducmV2LnhtbERPS2vCQBC+F/wPywi9NRsFQ5u6ioiC&#10;16YlXofs5IHZ2ZBds7G/vlso9DYf33O2+9n0YqLRdZYVrJIUBHFldceNgq/P88srCOeRNfaWScGD&#10;HOx3i6ct5toG/qCp8I2IIexyVNB6P+RSuqolgy6xA3Hkajsa9BGOjdQjhhhuerlO00wa7Dg2tDjQ&#10;saXqVtyNgmtfltPqKm1Np1C+ZacmfG+CUs/L+fAOwtPs/8V/7ouO89fw+0s8QO5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7W9TDAAAAA2wAAAA8AAAAAAAAAAAAAAAAA&#10;oQIAAGRycy9kb3ducmV2LnhtbFBLBQYAAAAABAAEAPkAAACOAwAAAAA=&#10;" strokecolor="windowText" strokeweight="1.5pt">
                  <v:stroke startarrow="block" startarrowwidth="wide" startarrowlength="long" joinstyle="miter"/>
                </v:lin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386" type="#_x0000_t202" style="position:absolute;left:45676;top:19284;width:1598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<v:textbox>
                <w:txbxContent>
                  <w:p w:rsidR="0043590B" w:rsidRPr="0043590B" w:rsidRDefault="0043590B" w:rsidP="0043590B">
                    <w:pPr>
                      <w:bidi/>
                      <w:rPr>
                        <w:rFonts w:cs="Calibri"/>
                        <w:sz w:val="28"/>
                        <w:szCs w:val="28"/>
                        <w:lang w:bidi="ar-DZ"/>
                      </w:rPr>
                    </w:pPr>
                    <w:r w:rsidRPr="0043590B">
                      <w:rPr>
                        <w:rFonts w:cs="Calibri"/>
                        <w:sz w:val="28"/>
                        <w:szCs w:val="28"/>
                        <w:rtl/>
                        <w:lang w:bidi="ar-DZ"/>
                      </w:rPr>
                      <w:t xml:space="preserve">. . . . . . . . . . . . . . . </w:t>
                    </w:r>
                  </w:p>
                </w:txbxContent>
              </v:textbox>
            </v:shape>
            <v:shape id="Text Box 6" o:spid="_x0000_s1387" type="#_x0000_t202" style="position:absolute;left:21677;top:19387;width:15988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<v:textbox>
                <w:txbxContent>
                  <w:p w:rsidR="0043590B" w:rsidRPr="0043590B" w:rsidRDefault="0043590B" w:rsidP="0043590B">
                    <w:pPr>
                      <w:bidi/>
                      <w:rPr>
                        <w:rFonts w:cs="Calibri"/>
                        <w:sz w:val="28"/>
                        <w:szCs w:val="28"/>
                        <w:lang w:bidi="ar-DZ"/>
                      </w:rPr>
                    </w:pPr>
                    <w:r w:rsidRPr="0043590B">
                      <w:rPr>
                        <w:rFonts w:cs="Calibri"/>
                        <w:sz w:val="28"/>
                        <w:szCs w:val="28"/>
                        <w:rtl/>
                        <w:lang w:bidi="ar-DZ"/>
                      </w:rPr>
                      <w:t xml:space="preserve">. . . . . . . . . . . . . . . </w:t>
                    </w:r>
                  </w:p>
                </w:txbxContent>
              </v:textbox>
            </v:shape>
            <v:shape id="Text Box 7" o:spid="_x0000_s1388" type="#_x0000_t202" style="position:absolute;top:19387;width:1598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<v:textbox>
                <w:txbxContent>
                  <w:p w:rsidR="0043590B" w:rsidRPr="0043590B" w:rsidRDefault="0043590B" w:rsidP="0043590B">
                    <w:pPr>
                      <w:bidi/>
                      <w:rPr>
                        <w:rFonts w:cs="Calibri"/>
                        <w:sz w:val="28"/>
                        <w:szCs w:val="28"/>
                        <w:lang w:bidi="ar-DZ"/>
                      </w:rPr>
                    </w:pPr>
                    <w:r w:rsidRPr="0043590B">
                      <w:rPr>
                        <w:rFonts w:cs="Calibri"/>
                        <w:sz w:val="28"/>
                        <w:szCs w:val="28"/>
                        <w:rtl/>
                        <w:lang w:bidi="ar-DZ"/>
                      </w:rPr>
                      <w:t xml:space="preserve">. . . . . . . . . . . . . . . </w:t>
                    </w:r>
                  </w:p>
                </w:txbxContent>
              </v:textbox>
            </v:shape>
          </v:group>
        </w:pict>
      </w:r>
    </w:p>
    <w:p w:rsidR="00FB7367" w:rsidRDefault="00FB7367" w:rsidP="00FB73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FB7367" w:rsidRDefault="00FB7367" w:rsidP="00FB73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FB7367" w:rsidRDefault="00FB7367" w:rsidP="00FB73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43590B" w:rsidRDefault="0043590B" w:rsidP="0017164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:rsidR="00677BD2" w:rsidRPr="00677BD2" w:rsidRDefault="00677BD2" w:rsidP="00171649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77BD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التمرين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ثاني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:(</w:t>
      </w:r>
      <w:r w:rsidRPr="00677BD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0</w:t>
      </w:r>
      <w:r w:rsidR="00FB736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5</w:t>
      </w:r>
      <w:r w:rsidRPr="00677BD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Pr="00677BD2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نقاط</w:t>
      </w:r>
      <w:r w:rsidRPr="00677BD2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D46254" w:rsidRPr="0043590B" w:rsidRDefault="00677BD2" w:rsidP="00A648D7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677BD2">
        <w:rPr>
          <w:rFonts w:ascii="Simplified Arabic" w:hAnsi="Simplified Arabic" w:cs="Simplified Arabic"/>
          <w:b/>
          <w:bCs/>
          <w:sz w:val="32"/>
          <w:szCs w:val="32"/>
          <w:lang w:bidi="ar-DZ"/>
        </w:rPr>
        <w:t xml:space="preserve"> </w:t>
      </w:r>
      <w:r w:rsidR="00602A88" w:rsidRPr="0043590B">
        <w:rPr>
          <w:rFonts w:cstheme="minorHAnsi" w:hint="cs"/>
          <w:sz w:val="32"/>
          <w:szCs w:val="32"/>
          <w:rtl/>
          <w:lang w:bidi="ar-DZ"/>
        </w:rPr>
        <w:t xml:space="preserve">قام </w:t>
      </w:r>
      <w:r w:rsidR="00A648D7">
        <w:rPr>
          <w:rFonts w:cstheme="minorHAnsi" w:hint="cs"/>
          <w:sz w:val="32"/>
          <w:szCs w:val="32"/>
          <w:rtl/>
          <w:lang w:bidi="ar-DZ"/>
        </w:rPr>
        <w:t>عبد الله</w:t>
      </w:r>
      <w:r w:rsidR="00602A88" w:rsidRPr="0043590B">
        <w:rPr>
          <w:rFonts w:cstheme="minorHAnsi" w:hint="cs"/>
          <w:sz w:val="32"/>
          <w:szCs w:val="32"/>
          <w:rtl/>
          <w:lang w:bidi="ar-DZ"/>
        </w:rPr>
        <w:t xml:space="preserve"> بتحضير خليطين</w:t>
      </w:r>
      <w:r w:rsidR="003C4B5A">
        <w:rPr>
          <w:rFonts w:cstheme="minorHAnsi" w:hint="cs"/>
          <w:sz w:val="32"/>
          <w:szCs w:val="32"/>
          <w:rtl/>
          <w:lang w:bidi="ar-DZ"/>
        </w:rPr>
        <w:t xml:space="preserve">: (ماء+ زيت)، </w:t>
      </w:r>
      <w:r w:rsidR="00D46254" w:rsidRPr="0043590B">
        <w:rPr>
          <w:rFonts w:cstheme="minorHAnsi" w:hint="cs"/>
          <w:sz w:val="32"/>
          <w:szCs w:val="32"/>
          <w:rtl/>
          <w:lang w:bidi="ar-DZ"/>
        </w:rPr>
        <w:t>(ماء+تراب)</w:t>
      </w:r>
      <w:r w:rsidR="00980738">
        <w:rPr>
          <w:rFonts w:cstheme="minorHAnsi" w:hint="cs"/>
          <w:sz w:val="32"/>
          <w:szCs w:val="32"/>
          <w:rtl/>
          <w:lang w:bidi="ar-DZ"/>
        </w:rPr>
        <w:t>، ثم أراد فصل مكونات كل خليط.</w:t>
      </w:r>
      <w:r w:rsidR="00F4125C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D46254" w:rsidRPr="0043590B" w:rsidRDefault="00D46254" w:rsidP="00FB7367">
      <w:pPr>
        <w:pStyle w:val="ListParagraph"/>
        <w:numPr>
          <w:ilvl w:val="0"/>
          <w:numId w:val="39"/>
        </w:num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43590B">
        <w:rPr>
          <w:rFonts w:cstheme="minorHAnsi" w:hint="cs"/>
          <w:sz w:val="32"/>
          <w:szCs w:val="32"/>
          <w:rtl/>
          <w:lang w:bidi="ar-DZ"/>
        </w:rPr>
        <w:t>مانوع كل خليط؟ مع التعليل.</w:t>
      </w:r>
    </w:p>
    <w:p w:rsidR="00D46254" w:rsidRPr="00657102" w:rsidRDefault="00D46254" w:rsidP="00657102">
      <w:pPr>
        <w:pStyle w:val="ListParagraph"/>
        <w:numPr>
          <w:ilvl w:val="0"/>
          <w:numId w:val="40"/>
        </w:num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657102">
        <w:rPr>
          <w:rFonts w:cstheme="minorHAnsi" w:hint="cs"/>
          <w:sz w:val="32"/>
          <w:szCs w:val="32"/>
          <w:rtl/>
          <w:lang w:bidi="ar-DZ"/>
        </w:rPr>
        <w:t>(ماء+زيت): . . . . . . . . . . . . .</w:t>
      </w:r>
      <w:r w:rsidR="0043590B" w:rsidRPr="00657102">
        <w:rPr>
          <w:rFonts w:cstheme="minorHAnsi" w:hint="cs"/>
          <w:sz w:val="32"/>
          <w:szCs w:val="32"/>
          <w:rtl/>
          <w:lang w:bidi="ar-DZ"/>
        </w:rPr>
        <w:t xml:space="preserve"> . . . . . . . . . . . . . . . . . . . . . . . . . . . . . . . . . . . . . . . . . . . . . . </w:t>
      </w:r>
      <w:r w:rsidR="00657102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:rsidR="00657102" w:rsidRPr="00657102" w:rsidRDefault="00D6060F" w:rsidP="00657102">
      <w:pPr>
        <w:pStyle w:val="ListParagraph"/>
        <w:numPr>
          <w:ilvl w:val="0"/>
          <w:numId w:val="40"/>
        </w:numPr>
        <w:bidi/>
        <w:spacing w:after="0"/>
        <w:rPr>
          <w:rFonts w:cstheme="minorHAnsi"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oundrect id="_x0000_s1539" style="position:absolute;left:0;text-align:left;margin-left:225pt;margin-top:22.5pt;width:99.7pt;height:28.35pt;z-index:251787264;visibility:visible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" fillcolor="white [3201]" strokecolor="black [3200]" strokeweight="1pt">
            <v:stroke joinstyle="miter"/>
            <v:textbox style="mso-next-textbox:#_x0000_s1539">
              <w:txbxContent>
                <w:p w:rsidR="00D6060F" w:rsidRPr="00D6060F" w:rsidRDefault="00D6060F" w:rsidP="00D6060F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6060F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roundrect>
        </w:pict>
      </w:r>
      <w:r w:rsidR="00D46254" w:rsidRPr="00657102">
        <w:rPr>
          <w:rFonts w:cstheme="minorHAnsi" w:hint="cs"/>
          <w:sz w:val="32"/>
          <w:szCs w:val="32"/>
          <w:rtl/>
          <w:lang w:bidi="ar-DZ"/>
        </w:rPr>
        <w:t>(ماء+ تراب): . . . . . . . . . . . . . . .</w:t>
      </w:r>
      <w:r w:rsidR="00657102" w:rsidRPr="00657102">
        <w:rPr>
          <w:rFonts w:cstheme="minorHAnsi" w:hint="cs"/>
          <w:sz w:val="32"/>
          <w:szCs w:val="32"/>
          <w:rtl/>
          <w:lang w:bidi="ar-DZ"/>
        </w:rPr>
        <w:t xml:space="preserve"> . . . . . . . . . . . . . . . . . . . . . . . . . . . . . . . . . . . . . . . . </w:t>
      </w:r>
      <w:r w:rsidR="00657102">
        <w:rPr>
          <w:rFonts w:cstheme="minorHAnsi" w:hint="cs"/>
          <w:sz w:val="32"/>
          <w:szCs w:val="32"/>
          <w:rtl/>
          <w:lang w:bidi="ar-DZ"/>
        </w:rPr>
        <w:t xml:space="preserve">. . . </w:t>
      </w:r>
    </w:p>
    <w:p w:rsidR="00D46254" w:rsidRPr="00980738" w:rsidRDefault="00980738" w:rsidP="00980738">
      <w:pPr>
        <w:pStyle w:val="ListParagraph"/>
        <w:numPr>
          <w:ilvl w:val="0"/>
          <w:numId w:val="41"/>
        </w:num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980738">
        <w:rPr>
          <w:rFonts w:cstheme="minorHAnsi"/>
          <w:sz w:val="32"/>
          <w:szCs w:val="32"/>
          <w:lang w:bidi="ar-DZ"/>
        </w:rPr>
        <w:lastRenderedPageBreak/>
        <w:pict>
          <v:group id="Group 1347" o:spid="_x0000_s1391" style="position:absolute;left:0;text-align:left;margin-left:-9pt;margin-top:-9pt;width:530.1pt;height:226.75pt;z-index:251784192" coordsize="67640,29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">
            <v:group id="Group 60" o:spid="_x0000_s1392" style="position:absolute;top:1143;width:28765;height:28428" coordsize="28765,28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<v:group id="Group 17" o:spid="_x0000_s1393" style="position:absolute;left:12668;width:16097;height:24212" coordsize="16097,24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<v:group id="Group 4" o:spid="_x0000_s1394" style="position:absolute;left:95;width:16002;height:24212" coordsize="16002,242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group id="Groupe 1199" o:spid="_x0000_s1395" style="position:absolute;left:5619;top:17049;width:5722;height:7163" coordorigin="3798,2061" coordsize="901,1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S1rkwwAAAN0AAAAP&#10;AAAAAAAAAAAAAAAAAKoCAABkcnMvZG93bnJldi54bWxQSwUGAAAAAAQABAD6AAAAmgMAAAAA&#10;">
                    <v:group id="Group 1079" o:spid="_x0000_s1396" style="position:absolute;left:3798;top:2061;width:901;height:1128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XgeCxgAAAN0A&#10;AAAPAAAAAAAAAAAAAAAAAKoCAABkcnMvZG93bnJldi54bWxQSwUGAAAAAAQABAD6AAAAnQMAAAAA&#10;">
                      <v:roundrect id="AutoShape 1080" o:spid="_x0000_s1397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rKUcIA&#10;AADdAAAADwAAAGRycy9kb3ducmV2LnhtbERPzYrCMBC+L/gOYRa8rYkedO0aZZFd0IO42j7A2Ixt&#10;2WZSmljr2xtB8DYf3+8sVr2tRUetrxxrGI8UCOLcmYoLDVn6+/EJwgdkg7Vj0nAjD6vl4G2BiXFX&#10;PlB3DIWIIewT1FCG0CRS+rwki37kGuLInV1rMUTYFtK0eI3htpYTpabSYsWxocSG1iXl/8eL1dD8&#10;pLN5+rffZup06XZSudM5c1oP3/vvLxCB+vASP90bE+dP1Bge38QT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qspRwgAAAN0AAAAPAAAAAAAAAAAAAAAAAJgCAABkcnMvZG93&#10;bnJldi54bWxQSwUGAAAAAAQABAD1AAAAhwMAAAAA&#10;" fillcolor="#c5c5c5" strokeweight="1.5pt">
                        <v:fill angle="90" focus="50%" type="gradient"/>
                      </v:roundrect>
                      <v:shape id="Freeform 1081" o:spid="_x0000_s1398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zodsQA&#10;AADdAAAADwAAAGRycy9kb3ducmV2LnhtbERP32vCMBB+H+x/CDfY25quAxnVWNzYQESQdUN9PJqz&#10;KWsupUm1/vdGEHy7j+/nzYrRtuJIvW8cK3hNUhDEldMN1wr+fr9f3kH4gKyxdUwKzuShmD8+zDDX&#10;7sQ/dCxDLWII+xwVmBC6XEpfGbLoE9cRR+7geoshwr6WusdTDLetzNJ0Ii02HBsMdvRpqPovB6tg&#10;M4yrbFV+vH0dtmi63XrvNtulUs9P42IKItAY7uKbe6nj/CzN4PpNPEHO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M6HbEAAAA3QAAAA8AAAAAAAAAAAAAAAAAmAIAAGRycy9k&#10;b3ducmV2LnhtbFBLBQYAAAAABAAEAPUAAACJAwAAAAA=&#10;" path="m,27l,156r30,-3l66,45,129,,,27xe" fillcolor="silver" stroked="f">
                        <v:path arrowok="t" o:connecttype="custom" o:connectlocs="0,27;0,156;30,153;66,45;129,0;0,27" o:connectangles="0,0,0,0,0,0"/>
                      </v:shape>
                      <v:shape id="Arc 1082" o:spid="_x0000_s1399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sPgcUA&#10;AADdAAAADwAAAGRycy9kb3ducmV2LnhtbERPTWvCQBC9F/wPyxS8lLpRoWjqKiIoQg/SVDyP2TEb&#10;mp2N2TWJ/fVuodDbPN7nLFa9rURLjS8dKxiPEhDEudMlFwqOX9vXGQgfkDVWjknBnTysloOnBaba&#10;dfxJbRYKEUPYp6jAhFCnUvrckEU/cjVx5C6usRgibAqpG+xiuK3kJEnepMWSY4PBmjaG8u/sZhUc&#10;Li/33Slbt8frz2y6x+5jbs5npYbP/fodRKA+/Iv/3Hsd50+SKfx+E0+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w+BxQAAAN0AAAAPAAAAAAAAAAAAAAAAAJgCAABkcnMv&#10;ZG93bnJldi54bWxQSwUGAAAAAAQABAD1AAAAigMAAAAA&#10;" path="m-1,nfc11929,,21600,9670,21600,21600em-1,nsc11929,,21600,9670,21600,21600l,21600,-1,xe" filled="f" strokeweight="1.5pt">
                        <v:path arrowok="t" o:extrusionok="f" o:connecttype="custom" o:connectlocs="0,0;71,80;0,80" o:connectangles="0,0,0"/>
                      </v:shape>
                      <v:shape id="Arc 1083" o:spid="_x0000_s1400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jwTcQA&#10;AADdAAAADwAAAGRycy9kb3ducmV2LnhtbERPTWsCMRC9F/ofwhR6KZrVWtHVKKUgSqGHWsHrsBl3&#10;YzeTJYma+usbodDbPN7nzJfJtuJMPhjHCgb9AgRx5bThWsHua9WbgAgRWWPrmBT8UIDl4v5ujqV2&#10;F/6k8zbWIodwKFFBE2NXShmqhiyGvuuIM3dw3mLM0NdSe7zkcNvKYVGMpUXDuaHBjt4aqr63J6vA&#10;TK4vZrw+pOfB0ZvU7T+eTu9TpR4f0usMRKQU/8V/7o3O84fFCG7f5B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o8E3EAAAA3QAAAA8AAAAAAAAAAAAAAAAAmAIAAGRycy9k&#10;b3ducmV2LnhtbFBLBQYAAAAABAAEAPUAAACJAwAAAAA=&#10;" path="m-1,nfc60,,121,-1,182,,11858,,21421,9279,21772,20950em-1,nsc60,,121,-1,182,,11858,,21421,9279,21772,20950l182,21600,-1,xe" filled="f" strokeweight="1.5pt">
                        <v:path arrowok="t" o:extrusionok="f" o:connecttype="custom" o:connectlocs="0,0;179,243;1,251" o:connectangles="0,0,0"/>
                      </v:shape>
                      <v:oval id="Oval 1084" o:spid="_x0000_s1401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wpN8MA&#10;AADdAAAADwAAAGRycy9kb3ducmV2LnhtbERPS4vCMBC+C/sfwizsRTTdsj6oRhFlYS8iVr2PzdiW&#10;bSalibb+eyMI3ubje8582ZlK3KhxpWUF38MIBHFmdcm5guPhdzAF4TyyxsoyKbiTg+XiozfHRNuW&#10;93RLfS5CCLsEFRTe14mULivIoBvamjhwF9sY9AE2udQNtiHcVDKOorE0WHJoKLCmdUHZf3o1Ck7x&#10;z6lv2+tokk5X7Xm7O5juvlHq67NbzUB46vxb/HL/6TA/jkbw/Cac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wpN8MAAADdAAAADwAAAAAAAAAAAAAAAACYAgAAZHJzL2Rv&#10;d25yZXYueG1sUEsFBgAAAAAEAAQA9QAAAIgDAAAAAA==&#10;" fillcolor="#767676" strokeweight="1pt">
                        <v:fill angle="90" focus="50%" type="gradient"/>
                      </v:oval>
                      <v:oval id="Oval 1085" o:spid="_x0000_s1402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3D1cUA&#10;AADdAAAADwAAAGRycy9kb3ducmV2LnhtbERPS2vCQBC+F/wPywi9lGZjoBKiq4i0Ui+lPgg9Dtkx&#10;CWZnw+42pv++Wyh4m4/vOcv1aDoxkPOtZQWzJAVBXFndcq3gfHp7zkH4gKyxs0wKfsjDejV5WGKh&#10;7Y0PNBxDLWII+wIVNCH0hZS+asigT2xPHLmLdQZDhK6W2uEthptOZmk6lwZbjg0N9rRtqLoev42C&#10;3exluy+f3Fe+/+C8fz3szPhZKvU4HTcLEIHGcBf/u991nJ+lc/j7Jp4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cPVxQAAAN0AAAAPAAAAAAAAAAAAAAAAAJgCAABkcnMv&#10;ZG93bnJldi54bWxQSwUGAAAAAAQABAD1AAAAigMAAAAA&#10;" fillcolor="#767676" strokeweight="1.5pt">
                        <v:fill angle="90" focus="50%" type="gradient"/>
                      </v:oval>
                      <v:oval id="Oval 1086" o:spid="_x0000_s1403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eSncMA&#10;AADdAAAADwAAAGRycy9kb3ducmV2LnhtbERPTWvCQBC9C/6HZYTedNcgrabZiEht69Fo6XXITpNg&#10;djZktzH9991Cwds83udk29G2YqDeN441LBcKBHHpTMOVhsv5MF+D8AHZYOuYNPyQh20+nWSYGnfj&#10;Ew1FqEQMYZ+ihjqELpXSlzVZ9AvXEUfuy/UWQ4R9JU2PtxhuW5ko9SgtNhwbauxoX1N5Lb6thtfj&#10;58t17Y/nD5V0cnjbyc2qGLR+mI27ZxCBxnAX/7vfTZyfqCf4+yae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eSncMAAADdAAAADwAAAAAAAAAAAAAAAACYAgAAZHJzL2Rv&#10;d25yZXYueG1sUEsFBgAAAAAEAAQA9QAAAIgDAAAAAA==&#10;" fillcolor="#767676" strokeweight=".25pt">
                        <v:fill angle="90" focus="50%" type="gradient"/>
                      </v:oval>
                    </v:group>
                    <v:group id="Group 1087" o:spid="_x0000_s1404" style="position:absolute;left:3841;top:2770;width:727;height:414" coordorigin="2798,2710" coordsize="72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CgLhMcAAADd&#10;AAAADwAAAAAAAAAAAAAAAACqAgAAZHJzL2Rvd25yZXYueG1sUEsFBgAAAAAEAAQA+gAAAJ4DAAAA&#10;AA==&#10;">
                      <v:shape id="Freeform 1088" o:spid="_x0000_s1405" style="position:absolute;left:2798;top:2738;width:727;height:386;visibility:visible;mso-wrap-style:square;v-text-anchor:top" coordsize="727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L93cQA&#10;AADdAAAADwAAAGRycy9kb3ducmV2LnhtbERPTWvCQBC9F/wPywje6q4epI2uIooQehAapXocs2MS&#10;zM6G7DZJ++u7hUJv83ifs9oMthYdtb5yrGE2VSCIc2cqLjScT4fnFxA+IBusHZOGL/KwWY+eVpgY&#10;1/M7dVkoRAxhn6CGMoQmkdLnJVn0U9cQR+7uWoshwraQpsU+httazpVaSIsVx4YSG9qVlD+yT6vh&#10;++TT/mqOl/3Hm0oPt3OWd8dK68l42C5BBBrCv/jPnZo4f65e4febeIJ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C/d3EAAAA3QAAAA8AAAAAAAAAAAAAAAAAmAIAAGRycy9k&#10;b3ducmV2LnhtbFBLBQYAAAAABAAEAPUAAACJAwAAAAA=&#10;" path="m,l8,330r16,23l49,367r54,7l337,386,631,374r62,-13l718,344,727,7,,xe" fillcolor="#0070c0" stroked="f" strokeweight=".25pt">
                        <v:fill opacity="32896f"/>
                        <v:path arrowok="t" o:connecttype="custom" o:connectlocs="0,0;8,330;24,353;49,367;103,374;337,386;631,374;693,361;718,344;727,7;0,0" o:connectangles="0,0,0,0,0,0,0,0,0,0,0"/>
                      </v:shape>
                      <v:oval id="Oval 1089" o:spid="_x0000_s1406" style="position:absolute;left:2807;top:2710;width:708;height: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RSAsgA&#10;AADdAAAADwAAAGRycy9kb3ducmV2LnhtbESPT2vCQBDF74V+h2UEL0U3ESoluoqUFnq06R/1Nman&#10;2bTZ2ZBdNe2n7xwKvc3w3rz3m+V68K06Ux+bwAbyaQaKuAq24drA68vj5A5UTMgW28Bk4JsirFfX&#10;V0ssbLjwM53LVCsJ4VigAZdSV2gdK0ce4zR0xKJ9hN5jkrWvte3xIuG+1bMsm2uPDUuDw47uHVVf&#10;5ckbeL9Nn+zedsfDT5y3Wb69eSj3J2PGo2GzAJVoSP/mv+snK/izXPjlGxlBr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FFICyAAAAN0AAAAPAAAAAAAAAAAAAAAAAJgCAABk&#10;cnMvZG93bnJldi54bWxQSwUGAAAAAAQABAD1AAAAjQMAAAAA&#10;" fillcolor="#0070c0" strokeweight=".25pt">
                        <v:fill opacity="32896f"/>
                      </v:oval>
                    </v:group>
                  </v:group>
                  <v:shape id="Text Box 2" o:spid="_x0000_s1407" type="#_x0000_t202" style="position:absolute;width:16002;height:20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<v:textbox style="mso-next-textbox:#Text Box 2">
                      <w:txbxContent>
                        <w:p w:rsidR="00980738" w:rsidRDefault="00980738" w:rsidP="00980738">
                          <w:r w:rsidRPr="0013565F">
                            <w:rPr>
                              <w:rFonts w:ascii="Times New Roman" w:eastAsia="Times New Roman" w:hAnsi="Times New Roman" w:cs="Times New Roman"/>
                              <w:noProof/>
                              <w:sz w:val="24"/>
                              <w:szCs w:val="24"/>
                              <w:lang w:eastAsia="fr-FR"/>
                            </w:rPr>
                            <w:drawing>
                              <wp:inline distT="0" distB="0" distL="0" distR="0" wp14:anchorId="2D6228A1" wp14:editId="29BD857A">
                                <wp:extent cx="1410970" cy="1995392"/>
                                <wp:effectExtent l="0" t="0" r="0" b="5080"/>
                                <wp:docPr id="1349" name="Picture 134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klipartz.com (5).png"/>
                                        <pic:cNvPicPr/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10970" cy="199539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  <v:group id="Group 16" o:spid="_x0000_s1408" style="position:absolute;top:3714;width:11507;height:19336" coordsize="11507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Straight Arrow Connector 5" o:spid="_x0000_s1409" type="#_x0000_t32" style="position:absolute;left:1143;width:56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0138IAAADaAAAADwAAAGRycy9kb3ducmV2LnhtbESPQWsCMRSE7wX/Q3iCt5ptwapbo4hU&#10;lN6qgtfH5nV36eZlN4mb9d+bQqHHYWa+YVabwTSiJ+drywpephkI4sLqmksFl/P+eQHCB2SNjWVS&#10;cCcPm/XoaYW5tpG/qD+FUiQI+xwVVCG0uZS+qMign9qWOHnf1hkMSbpSaocxwU0jX7PsTRqsOS1U&#10;2NKuouLndDMKrvjhui4u+/nxcJnp6zx28TMqNRkP23cQgYbwH/5rH7WCGfxeSTdAr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v0138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6" o:spid="_x0000_s1410" type="#_x0000_t32" style="position:absolute;left:1238;top:4476;width:56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+rqMIAAADaAAAADwAAAGRycy9kb3ducmV2LnhtbESPT2sCMRTE7wW/Q3hCbzVbof7ZGkVE&#10;qXirCl4fm9fdpZuX3SRutt++KQg9DjPzG2a1GUwjenK+tqzgdZKBIC6srrlUcL0cXhYgfEDW2Fgm&#10;BT/kYbMePa0w1zbyJ/XnUIoEYZ+jgiqENpfSFxUZ9BPbEifvyzqDIUlXSu0wJrhp5DTLZtJgzWmh&#10;wpZ2FRXf57tRcMO967q47OfHj+ubvs1jF09RqefxsH0HEWgI/+FH+6gVzODvSr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+rqM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7" o:spid="_x0000_s1411" type="#_x0000_t32" style="position:absolute;top:14859;width:56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MOM8IAAADaAAAADwAAAGRycy9kb3ducmV2LnhtbESPQWvCQBSE7wX/w/KE3urGgqZNXUWK&#10;UvFWK3h9ZF+T0OzbZHfNpv++Kwg9DjPzDbPajKYVAznfWFYwn2UgiEurG64UnL/2Ty8gfEDW2Fom&#10;Bb/kYbOePKyw0DbyJw2nUIkEYV+ggjqErpDSlzUZ9DPbESfv2zqDIUlXSe0wJrhp5XOWLaXBhtNC&#10;jR2911T+nK5GwQV3ru/j65AfPs4LfcljH49RqcfpuH0DEWgM/+F7+6AV5HC7km6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WMOM8IAAADa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8" o:spid="_x0000_s1412" type="#_x0000_t32" style="position:absolute;left:2286;top:19335;width:56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yaQb8AAADaAAAADwAAAGRycy9kb3ducmV2LnhtbERPW2vCMBR+H+w/hDPwbaYKTu2MIuKY&#10;+OYFfD00Z22xOWmTrOn+/fIg+Pjx3VebwTSiJ+drywom4wwEcWF1zaWC6+XrfQHCB2SNjWVS8Ece&#10;NuvXlxXm2kY+UX8OpUgh7HNUUIXQ5lL6oiKDfmxb4sT9WGcwJOhKqR3GFG4aOc2yD2mw5tRQYUu7&#10;ior7+dcouOHedV1c9vPD93Wmb/PYxWNUavQ2bD9BBBrCU/xwH7SCtDVdSTdArv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PyaQb8AAADaAAAADwAAAAAAAAAAAAAAAACh&#10;AgAAZHJzL2Rvd25yZXYueG1sUEsFBgAAAAAEAAQA+QAAAI0DAAAAAA==&#10;" strokecolor="windowText" strokeweight="1.5pt">
                    <v:stroke endarrow="block" joinstyle="miter"/>
                  </v:shape>
                  <v:oval id="Oval 13" o:spid="_x0000_s1413" style="position:absolute;left:4667;top:2286;width:6840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lcOMIA&#10;AADbAAAADwAAAGRycy9kb3ducmV2LnhtbERPS2sCMRC+F/wPYYTealaLRVezslgLLV6qVbwOyewD&#10;N5Nlk+r67xuh4G0+vucsV71txIU6XztWMB4lIIi1MzWXCg4/Hy8zED4gG2wck4IbeVhlg6clpsZd&#10;eUeXfShFDGGfooIqhDaV0uuKLPqRa4kjV7jOYoiwK6Xp8BrDbSMnSfImLdYcGypsaV2RPu9/rYJp&#10;u5kdTsft7l3nG32bf3/1eTFV6nnY5wsQgfrwEP+7P02c/wr3X+IB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iVw4wgAAANsAAAAPAAAAAAAAAAAAAAAAAJgCAABkcnMvZG93&#10;bnJldi54bWxQSwUGAAAAAAQABAD1AAAAhwMAAAAA&#10;" fillcolor="#deebf7" strokecolor="windowText" strokeweight="1.5pt">
                    <v:stroke joinstyle="miter"/>
                  </v:oval>
                  <v:shape id="Flowchart: Merge 14" o:spid="_x0000_s1414" style="position:absolute;left:5810;top:6286;width:4500;height:3960;visibility:visible;mso-wrap-style:square;v-text-anchor:middle" coordsize="10000,9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hIMAA&#10;AADbAAAADwAAAGRycy9kb3ducmV2LnhtbERPS4vCMBC+L/gfwgh726bqrkg1igiC4skHqLehGZti&#10;MylNtN1/bxaEvc3H95zZorOVeFLjS8cKBkkKgjh3uuRCwem4/pqA8AFZY+WYFPySh8W89zHDTLuW&#10;9/Q8hELEEPYZKjAh1JmUPjdk0SeuJo7czTUWQ4RNIXWDbQy3lRym6VhaLDk2GKxpZSi/Hx5WwWiz&#10;3Zn2cb202qc4Yrldn+lHqc9+t5yCCNSFf/HbvdFx/jf8/RIPk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6hIMAAAADbAAAADwAAAAAAAAAAAAAAAACYAgAAZHJzL2Rvd25y&#10;ZXYueG1sUEsFBgAAAAAEAAQA9QAAAIUDAAAAAA==&#10;" path="m,l10000,,5176,9852,,xe" fillcolor="#5b9bd5" strokecolor="#00b0f0" strokeweight="1.5pt">
                    <v:stroke joinstyle="miter"/>
                    <v:path arrowok="t" o:connecttype="custom" o:connectlocs="0,0;450000,0;232920,396000;0,0" o:connectangles="0,0,0,0"/>
                  </v:shape>
                  <v:oval id="Oval 15" o:spid="_x0000_s1415" style="position:absolute;left:5715;top:5619;width:4680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EZmL8A&#10;AADbAAAADwAAAGRycy9kb3ducmV2LnhtbERPTWvCQBC9C/6HZYTezMZSQ0ldRQShx1arvQ7ZabKY&#10;nY3ZaUz/vVso9DaP9zmrzehbNVAfXWADiywHRVwF67g28HHcz59BRUG22AYmAz8UYbOeTlZY2nDj&#10;dxoOUqsUwrFEA41IV2odq4Y8xix0xIn7Cr1HSbCvte3xlsJ9qx/zvNAeHaeGBjvaNVRdDt/eQNhL&#10;8XSW3L3troU7fR6LIQ5ozMNs3L6AEhrlX/znfrVp/hJ+f0kH6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sRmYvwAAANsAAAAPAAAAAAAAAAAAAAAAAJgCAABkcnMvZG93bnJl&#10;di54bWxQSwUGAAAAAAQABAD1AAAAhAMAAAAA&#10;" fillcolor="#5b9bd5" strokecolor="windowText" strokeweight="1.5pt">
                    <v:stroke joinstyle="miter"/>
                  </v:oval>
                </v:group>
              </v:group>
              <v:group id="Group 57" o:spid="_x0000_s1416" style="position:absolute;top:1047;width:27438;height:27381" coordsize="27438,27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<v:shape id="Text Box 51" o:spid="_x0000_s1417" type="#_x0000_t202" style="position:absolute;left:1238;width:12484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 style="mso-next-textbox:#Text Box 51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</w:t>
                        </w:r>
                      </w:p>
                    </w:txbxContent>
                  </v:textbox>
                </v:shape>
                <v:shape id="Text Box 52" o:spid="_x0000_s1418" type="#_x0000_t202" style="position:absolute;left:1143;top:4667;width:12484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<v:textbox style="mso-next-textbox:#Text Box 52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</w:t>
                        </w:r>
                      </w:p>
                    </w:txbxContent>
                  </v:textbox>
                </v:shape>
                <v:shape id="Text Box 53" o:spid="_x0000_s1419" type="#_x0000_t202" style="position:absolute;top:14859;width:12484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 style="mso-next-textbox:#Text Box 53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</w:t>
                        </w:r>
                      </w:p>
                    </w:txbxContent>
                  </v:textbox>
                </v:shape>
                <v:shape id="Text Box 54" o:spid="_x0000_s1420" type="#_x0000_t202" style="position:absolute;left:44;top:19526;width:14821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 style="mso-next-textbox:#Text Box 54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 . . .</w:t>
                        </w:r>
                      </w:p>
                    </w:txbxContent>
                  </v:textbox>
                </v:shape>
                <v:shape id="Text Box 55" o:spid="_x0000_s1421" type="#_x0000_t202" style="position:absolute;left:11474;top:24003;width:15964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oA18YA&#10;AADbAAAADwAAAGRycy9kb3ducmV2LnhtbESPQWvCQBSE74X+h+UVems2CimSZhUJSKXoQZtLb6/Z&#10;ZxLMvk2zaxL99d1CweMwM98w2WoyrRiod41lBbMoBkFcWt1wpaD43LwsQDiPrLG1TAqu5GC1fHzI&#10;MNV25AMNR1+JAGGXooLa+y6V0pU1GXSR7YiDd7K9QR9kX0nd4xjgppXzOH6VBhsOCzV2lNdUno8X&#10;o+Aj3+zx8D03i1ubv+9O6+6n+EqUen6a1m8gPE3+Hv5vb7WCJIG/L+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oA18YAAADbAAAADwAAAAAAAAAAAAAAAACYAgAAZHJz&#10;L2Rvd25yZXYueG1sUEsFBgAAAAAEAAQA9QAAAIsDAAAAAA==&#10;" filled="f" stroked="f" strokeweight=".5pt">
                  <v:textbox style="mso-next-textbox:#Text Box 55">
                    <w:txbxContent>
                      <w:p w:rsidR="00980738" w:rsidRPr="00980738" w:rsidRDefault="00980738" w:rsidP="00980738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</w:pPr>
                        <w:r w:rsidRPr="00980738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عملية: . . . . . . . . . . .</w:t>
                        </w:r>
                      </w:p>
                    </w:txbxContent>
                  </v:textbox>
                </v:shape>
              </v:group>
            </v:group>
            <v:group id="Group 1345" o:spid="_x0000_s1422" style="position:absolute;left:30956;top:1143;width:36684;height:28238" coordsize="36683,28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ISR8UAAADdAAAADwAAAGRycy9kb3ducmV2LnhtbERPTWvCQBC9F/wPyxS8&#10;NZtoUyTNKiJVPIRCVSi9DdkxCWZnQ3abxH/fLRR6m8f7nHwzmVYM1LvGsoIkikEQl1Y3XCm4nPdP&#10;KxDOI2tsLZOCOznYrGcPOWbajvxBw8lXIoSwy1BB7X2XSenKmgy6yHbEgbva3qAPsK+k7nEM4aaV&#10;izh+kQYbDg01drSrqbydvo2Cw4jjdpm8DcXturt/ndP3zyIhpeaP0/YVhKfJ/4v/3Ecd5i+fU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KiEkfFAAAA3QAA&#10;AA8AAAAAAAAAAAAAAAAAqgIAAGRycy9kb3ducmV2LnhtbFBLBQYAAAAABAAEAPoAAACcAwAAAAA=&#10;">
              <v:group id="Group 50" o:spid="_x0000_s1423" style="position:absolute;left:3333;width:20670;height:24688" coordsize="20669,246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group id="Group 45" o:spid="_x0000_s1424" style="position:absolute;top:7620;width:10077;height:17068" coordsize="10077,170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group id="Groupe 1199" o:spid="_x0000_s1425" style="position:absolute;left:2381;top:9906;width:5721;height:7162" coordorigin="3798,2061" coordsize="901,1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group id="Group 1079" o:spid="_x0000_s1426" style="position:absolute;left:3798;top:2061;width:901;height:1128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roundrect id="AutoShape 1080" o:spid="_x0000_s1427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ZPScIA&#10;AADbAAAADwAAAGRycy9kb3ducmV2LnhtbERPS2rDMBDdF3IHMYHsailepK0TxYSQQrsobW0fYGJN&#10;bBNrZCzFcW9fLQpdPt5/l8+2FxONvnOsYZ0oEMS1Mx03Gqry9fEZhA/IBnvHpOGHPOT7xcMOM+Pu&#10;/E1TERoRQ9hnqKENYcik9HVLFn3iBuLIXdxoMUQ4NtKMeI/htpepUhtpsePY0OJAx5bqa3GzGoZT&#10;+fRSfn2+V+p8mz6kcudL5bReLefDFkSgOfyL/9xvRkMa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Jk9JwgAAANsAAAAPAAAAAAAAAAAAAAAAAJgCAABkcnMvZG93&#10;bnJldi54bWxQSwUGAAAAAAQABAD1AAAAhwMAAAAA&#10;" fillcolor="#c5c5c5" strokeweight="1.5pt">
                        <v:fill angle="90" focus="50%" type="gradient"/>
                      </v:roundrect>
                      <v:shape id="Freeform 1081" o:spid="_x0000_s1428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MiccQA&#10;AADbAAAADwAAAGRycy9kb3ducmV2LnhtbESPQWvCQBSE7wX/w/KE3pqNKUiJrqKiIFKQpqIeH9ln&#10;Nph9G7Krpv/eLRR6HGbmG2Y6720j7tT52rGCUZKCIC6drrlScPjevH2A8AFZY+OYFPyQh/ls8DLF&#10;XLsHf9G9CJWIEPY5KjAhtLmUvjRk0SeuJY7exXUWQ5RdJXWHjwi3jczSdCwt1hwXDLa0MlRei5tV&#10;sL/1u2xXLN/XlyOa9vR5dvvjVqnXYb+YgAjUh//wX3urFWQj+P0Sf4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TInHEAAAA2wAAAA8AAAAAAAAAAAAAAAAAmAIAAGRycy9k&#10;b3ducmV2LnhtbFBLBQYAAAAABAAEAPUAAACJAwAAAAA=&#10;" path="m,27l,156r30,-3l66,45,129,,,27xe" fillcolor="silver" stroked="f">
                        <v:path arrowok="t" o:connecttype="custom" o:connectlocs="0,27;0,156;30,153;66,45;129,0;0,27" o:connectangles="0,0,0,0,0,0"/>
                      </v:shape>
                      <v:shape id="Arc 1082" o:spid="_x0000_s1429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YqfMUA&#10;AADbAAAADwAAAGRycy9kb3ducmV2LnhtbESPQWvCQBSE7wX/w/IEL0U3TaFodBUptAgepKn0/Mw+&#10;s8Hs2zS7TWJ/vVsoeBxm5htmtRlsLTpqfeVYwdMsAUFcOF1xqeD4+Tadg/ABWWPtmBRcycNmPXpY&#10;YaZdzx/U5aEUEcI+QwUmhCaT0heGLPqZa4ijd3atxRBlW0rdYh/htpZpkrxIixXHBYMNvRoqLvmP&#10;VXA4P17fv/Jtd/z+nT/vsN8vzOmk1GQ8bJcgAg3hHv5v77SCNIW/L/EH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5ip8xQAAANsAAAAPAAAAAAAAAAAAAAAAAJgCAABkcnMv&#10;ZG93bnJldi54bWxQSwUGAAAAAAQABAD1AAAAigMAAAAA&#10;" path="m-1,nfc11929,,21600,9670,21600,21600em-1,nsc11929,,21600,9670,21600,21600l,21600,-1,xe" filled="f" strokeweight="1.5pt">
                        <v:path arrowok="t" o:extrusionok="f" o:connecttype="custom" o:connectlocs="0,0;71,80;0,80" o:connectangles="0,0,0"/>
                      </v:shape>
                      <v:shape id="Arc 1083" o:spid="_x0000_s1430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0+SMUA&#10;AADbAAAADwAAAGRycy9kb3ducmV2LnhtbESPQWsCMRSE7wX/Q3hCL0WzKhW7NYoIxSL0UBW8PjbP&#10;3bSblyWJGvvrTaHQ4zAz3zDzZbKtuJAPxrGC0bAAQVw5bbhWcNi/DWYgQkTW2DomBTcKsFz0HuZY&#10;anflT7rsYi0yhEOJCpoYu1LKUDVkMQxdR5y9k/MWY5a+ltrjNcNtK8dFMZUWDeeFBjtaN1R9785W&#10;gZn9PJvp5pQmoy9vUnf8eDpvX5R67KfVK4hIKf6H/9rvWsF4Ar9f8g+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TT5IxQAAANsAAAAPAAAAAAAAAAAAAAAAAJgCAABkcnMv&#10;ZG93bnJldi54bWxQSwUGAAAAAAQABAD1AAAAigMAAAAA&#10;" path="m-1,nfc60,,121,-1,182,,11858,,21421,9279,21772,20950em-1,nsc60,,121,-1,182,,11858,,21421,9279,21772,20950l182,21600,-1,xe" filled="f" strokeweight="1.5pt">
                        <v:path arrowok="t" o:extrusionok="f" o:connecttype="custom" o:connectlocs="0,0;179,243;1,251" o:connectangles="0,0,0"/>
                      </v:shape>
                      <v:oval id="Oval 1085" o:spid="_x0000_s1431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KryMUA&#10;AADbAAAADwAAAGRycy9kb3ducmV2LnhtbESPQWvCQBSE70L/w/IKvYjZGFBC6ipFWtFLUVuCx0f2&#10;NQnNvg272xj/fbdQ8DjMzDfMajOaTgzkfGtZwTxJQRBXVrdcK/j8eJvlIHxA1thZJgU38rBZP0xW&#10;WGh75RMN51CLCGFfoIImhL6Q0lcNGfSJ7Ymj92WdwRClq6V2eI1w08ksTZfSYMtxocGetg1V3+cf&#10;o2A3X2wP5dRd8sM75/3raWfGY6nU0+P48gwi0Bju4f/2XivIFvD3Jf4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qvIxQAAANsAAAAPAAAAAAAAAAAAAAAAAJgCAABkcnMv&#10;ZG93bnJldi54bWxQSwUGAAAAAAQABAD1AAAAigMAAAAA&#10;" fillcolor="#767676" strokeweight="1.5pt">
                        <v:fill angle="90" focus="50%" type="gradient"/>
                      </v:oval>
                      <v:oval id="Oval 1086" o:spid="_x0000_s1432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7DP8EA&#10;AADbAAAADwAAAGRycy9kb3ducmV2LnhtbESPQYvCMBSE74L/ITzBm6YWEa1GEdld9bhV8fponm2x&#10;eSlNttZ/bwRhj8PMfMOsNp2pREuNKy0rmIwjEMSZ1SXnCs6n79EchPPIGivLpOBJDjbrfm+FibYP&#10;/qU29bkIEHYJKii8rxMpXVaQQTe2NXHwbrYx6INscqkbfAS4qWQcRTNpsOSwUGBNu4Kye/pnFPwc&#10;r1/3uTueLlFcy3a/lYtp2io1HHTbJQhPnf8Pf9oHrSCewftL+AF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uwz/BAAAA2wAAAA8AAAAAAAAAAAAAAAAAmAIAAGRycy9kb3du&#10;cmV2LnhtbFBLBQYAAAAABAAEAPUAAACGAwAAAAA=&#10;" fillcolor="#767676" strokeweight=".25pt">
                        <v:fill angle="90" focus="50%" type="gradient"/>
                      </v:oval>
                      <v:oval id="Oval 1084" o:spid="_x0000_s1433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oKS8MA&#10;AADbAAAADwAAAGRycy9kb3ducmV2LnhtbESPQYvCMBSE7wv+h/AEL4umFneVahRRBC+ybNX7s3m2&#10;xealNNHWf2+EhT0OM/MNs1h1phIPalxpWcF4FIEgzqwuOVdwOu6GMxDOI2usLJOCJzlYLXsfC0y0&#10;bfmXHqnPRYCwS1BB4X2dSOmyggy6ka2Jg3e1jUEfZJNL3WAb4KaScRR9S4Mlh4UCa9oUlN3Su1Fw&#10;jifnT9vev6bpbN1eDj9H0z23Sg363XoOwlPn/8N/7b1WEE/g/SX8ALl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oKS8MAAADbAAAADwAAAAAAAAAAAAAAAACYAgAAZHJzL2Rv&#10;d25yZXYueG1sUEsFBgAAAAAEAAQA9QAAAIgDAAAAAA==&#10;" fillcolor="#767676" strokeweight="1pt">
                        <v:fill angle="90" focus="50%" type="gradient"/>
                      </v:oval>
                    </v:group>
                    <v:group id="Group 1087" o:spid="_x0000_s1434" style="position:absolute;left:3841;top:2770;width:727;height:414" coordorigin="2798,2710" coordsize="727,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shape id="Freeform 1088" o:spid="_x0000_s1435" style="position:absolute;left:2798;top:2738;width:727;height:386;visibility:visible;mso-wrap-style:square;v-text-anchor:top" coordsize="727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+LdcMA&#10;AADbAAAADwAAAGRycy9kb3ducmV2LnhtbERPz2vCMBS+C/sfwhvspqkehnSmZQhaBzu4qofdHs1b&#10;W01eSpO1nX/9chjs+PH93uSTNWKg3reOFSwXCQjiyumWawXn026+BuEDskbjmBT8kIc8e5htMNVu&#10;5A8aylCLGMI+RQVNCF0qpa8asugXriOO3JfrLYYI+1rqHscYbo1cJcmztNhybGiwo21D1a38tgre&#10;it2+dHj6vBbuNh7fL8vLfW2UenqcXl9ABJrCv/jPfdAKVnFs/BJ/gM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K+LdcMAAADbAAAADwAAAAAAAAAAAAAAAACYAgAAZHJzL2Rv&#10;d25yZXYueG1sUEsFBgAAAAAEAAQA9QAAAIgDAAAAAA==&#10;" path="m,l8,330r16,23l49,367r54,7l337,386,631,374r62,-13l718,344,727,7,,xe" fillcolor="#00b0f0" stroked="f" strokeweight=".25pt">
                        <v:fill opacity="32896f"/>
                        <v:path arrowok="t" o:connecttype="custom" o:connectlocs="0,0;8,330;24,353;49,367;103,374;337,386;631,374;693,361;718,344;727,7;0,0" o:connectangles="0,0,0,0,0,0,0,0,0,0,0"/>
                      </v:shape>
                      <v:oval id="Oval 1089" o:spid="_x0000_s1436" style="position:absolute;left:2807;top:2710;width:708;height: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rjYcMA&#10;AADbAAAADwAAAGRycy9kb3ducmV2LnhtbESPwW7CMBBE75X4B2uRuFTglANqAgYhJCA3KPABq3gT&#10;B+J1GhtI/75GqtTjaGbeaBar3jbiQZ2vHSv4mCQgiAuna64UXM7b8ScIH5A1No5JwQ95WC0HbwvM&#10;tHvyFz1OoRIRwj5DBSaENpPSF4Ys+olriaNXus5iiLKrpO7wGeG2kdMkmUmLNccFgy1tDBW3090q&#10;OF7KK3L5ba6HkO+bbZ7ubu+pUqNhv56DCNSH//BfO9cKpim8vsQf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rjYcMAAADbAAAADwAAAAAAAAAAAAAAAACYAgAAZHJzL2Rv&#10;d25yZXYueG1sUEsFBgAAAAAEAAQA9QAAAIgDAAAAAA==&#10;" fillcolor="#00b0f0" strokeweight=".25pt">
                        <v:fill opacity="32896f"/>
                      </v:oval>
                    </v:group>
                  </v:group>
                  <v:group id="Group 44" o:spid="_x0000_s1437" style="position:absolute;width:10077;height:13982" coordsize="10080,13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group id="Group 43" o:spid="_x0000_s1438" style="position:absolute;width:10080;height:12566" coordsize="10080,12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oup 1257" o:spid="_x0000_s1439" style="position:absolute;top:2000;width:9931;height:10566" coordorigin="4363,5620" coordsize="1969,2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qRhOsMAAADdAAAADwAAAGRycy9kb3ducmV2LnhtbERPTYvCMBC9L/gfwgje&#10;1rQWF6lGEVHxIAurgngbmrEtNpPSxLb+e7OwsLd5vM9ZrHpTiZYaV1pWEI8jEMSZ1SXnCi7n3ecM&#10;hPPIGivLpOBFDlbLwccCU207/qH25HMRQtilqKDwvk6ldFlBBt3Y1sSBu9vGoA+wyaVusAvhppKT&#10;KPqSBksODQXWtCkoe5yeRsG+w26dxNv2+LhvXrfz9Pt6jEmp0bBfz0F46v2/+M990GF+kkzh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pGE6wwAAAN0AAAAP&#10;AAAAAAAAAAAAAAAAAKoCAABkcnMvZG93bnJldi54bWxQSwUGAAAAAAQABAD6AAAAmgM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AutoShape 1258" o:spid="_x0000_s1440" type="#_x0000_t5" style="position:absolute;left:4365;top:5655;width:1965;height:120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2X4sQA&#10;AADdAAAADwAAAGRycy9kb3ducmV2LnhtbERPTWsCMRC9F/wPYQpeimbrosjWKCJVPOhB21KPw2a6&#10;u3UzCZuo6783guBtHu9zJrPW1OJMja8sK3jvJyCIc6srLhR8fy17YxA+IGusLZOCK3mYTTsvE8y0&#10;vfCOzvtQiBjCPkMFZQguk9LnJRn0feuII/dnG4MhwqaQusFLDDe1HCTJSBqsODaU6GhRUn7cn4wC&#10;9/N72Fbp53K7Wv+3b+Ew3FDulOq+tvMPEIHa8BQ/3Gsd56fpCO7fxBP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Nl+LEAAAA3QAAAA8AAAAAAAAAAAAAAAAAmAIAAGRycy9k&#10;b3ducmV2LnhtbFBLBQYAAAAABAAEAPUAAACJAwAAAAA=&#10;" fillcolor="window" strokeweight="1pt"/>
                        <v:rect id="Rectangle 1260" o:spid="_x0000_s1441" style="position:absolute;left:5277;top:6759;width:143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kCKsQA&#10;AADdAAAADwAAAGRycy9kb3ducmV2LnhtbESPQWvCQBCF70L/wzKF3nRTBS3RVaQg9FRq1HodsmOy&#10;mp0N2a2m/945CN5meG/e+2ax6n2jrtRFF9jA+ygDRVwG67gysN9thh+gYkK22AQmA/8UYbV8GSww&#10;t+HGW7oWqVISwjFHA3VKba51LGvyGEehJRbtFDqPSdau0rbDm4T7Ro+zbKo9OpaGGlv6rKm8FH/e&#10;gDtezpmfnZudK5AOMVD/8/ttzNtrv56DStSnp/lx/WUFfzIRXPlGRt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JAirEAAAA3QAAAA8AAAAAAAAAAAAAAAAAmAIAAGRycy9k&#10;b3ducmV2LnhtbFBLBQYAAAAABAAEAPUAAACJAwAAAAA=&#10;" fillcolor="window"/>
                        <v:shape id="AutoShape 1261" o:spid="_x0000_s1442" style="position:absolute;left:5268;top:6738;width:165;height:71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3f88IA&#10;AADdAAAADwAAAGRycy9kb3ducmV2LnhtbERP3WrCMBS+F/YO4Qx2p6kryqzG0g0Khc0LnQ9waI5t&#10;sTkpSabZ2y+Dwe7Ox/d7dmU0o7iR84NlBctFBoK4tXrgTsH5s56/gPABWeNomRR8k4dy/zDbYaHt&#10;nY90O4VOpBD2BSroQ5gKKX3bk0G/sBNx4i7WGQwJuk5qh/cUbkb5nGVraXDg1NDjRG89tdfTl1Hg&#10;Nppifajkh6FKnpv2dfW+iko9PcZqCyJQDP/iP3ej0/w838DvN+kE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fd/zwgAAAN0AAAAPAAAAAAAAAAAAAAAAAJgCAABkcnMvZG93&#10;bnJldi54bWxQSwUGAAAAAAQABAD1AAAAhwMAAAAA&#10;" path="m,l6608,21600r8384,l21600,,,xe" fillcolor="#a9a9a9" stroked="f">
                          <v:fill angle="90" focus="50%" type="gradient"/>
                          <v:stroke joinstyle="miter"/>
                          <v:path o:connecttype="custom" o:connectlocs="140,36;83,71;25,36;83,0" o:connectangles="0,0,0,0" textboxrect="5105,5172,16495,16428"/>
                        </v:shape>
                        <v:oval id="Oval 1259" o:spid="_x0000_s1443" style="position:absolute;left:4363;top:5620;width:1969;height: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3Jr8MA&#10;AADdAAAADwAAAGRycy9kb3ducmV2LnhtbERP32vCMBB+H+x/CCfsbSYqqFSjSOdgY4yxKujj0Zxt&#10;sbmUJGr975fBYG/38f285bq3rbiSD41jDaOhAkFcOtNwpWG/e32egwgR2WDrmDTcKcB69fiwxMy4&#10;G3/TtYiVSCEcMtRQx9hlUoayJoth6DrixJ2ctxgT9JU0Hm8p3LZyrNRUWmw4NdTYUV5TeS4uVkO5&#10;b+jjhQ5fx/dqluNFbfNPr7R+GvSbBYhIffwX/7nfTJo/mczg95t0gl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03Jr8MAAADdAAAADwAAAAAAAAAAAAAAAACYAgAAZHJzL2Rv&#10;d25yZXYueG1sUEsFBgAAAAAEAAQA9QAAAIgDAAAAAA==&#10;" fillcolor="window" strokeweight="1pt"/>
                      </v:group>
                      <v:group id="Group 40" o:spid="_x0000_s1444" style="position:absolute;width:10080;height:7200" coordsize="9156,69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<v:group id="Group 34" o:spid="_x0000_s1445" style="position:absolute;width:9156;height:6921" coordsize="9158,6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<v:shape id="Isosceles Triangle 31" o:spid="_x0000_s1446" type="#_x0000_t5" style="position:absolute;top:1143;width:9144;height:5715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aNMb8A&#10;AADbAAAADwAAAGRycy9kb3ducmV2LnhtbESP3YrCMBSE7xd8h3AE79bUFUSqUVRc2Uv/HuDQHJtg&#10;c1KbaOvbmwXBy2Hmm2Hmy85V4kFNsJ4VjIYZCOLCa8ulgvPp93sKIkRkjZVnUvCkAMtF72uOufYt&#10;H+hxjKVIJRxyVGBirHMpQ2HIYRj6mjh5F984jEk2pdQNtqncVfInyybSoeW0YLCmjaHierw7BeOr&#10;keuuuvnW3ja77X3PbOVYqUG/W81AROriJ/ym/3TiRvD/Jf0AuXg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No0xvwAAANsAAAAPAAAAAAAAAAAAAAAAAJgCAABkcnMvZG93bnJl&#10;di54bWxQSwUGAAAAAAQABAD1AAAAhAMAAAAA&#10;" fillcolor="window" strokecolor="windowText" strokeweight="1pt"/>
                          <v:shape id="Isosceles Triangle 33" o:spid="_x0000_s1447" style="position:absolute;left:2952;top:3205;width:3975;height:3717;rotation:180;visibility:visible;mso-wrap-style:square;v-text-anchor:middle" coordsize="397377,3716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p1tMAA&#10;AADbAAAADwAAAGRycy9kb3ducmV2LnhtbESPSwvCMBCE74L/IazgTVMfiFSjiCjo0cfF29KsbbXZ&#10;1CZq9dcbQfA4zMw3zHRem0I8qHK5ZQW9bgSCOLE651TB8bDujEE4j6yxsEwKXuRgPms2phhr++Qd&#10;PfY+FQHCLkYFmfdlLKVLMjLourYkDt7ZVgZ9kFUqdYXPADeF7EfRSBrMOSxkWNIyo+S6vxsFi91p&#10;XW/l9Yzbobv1V6f365helGq36sUEhKfa/8O/9kYrGAzg+yX8ADn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6p1tMAAAADbAAAADwAAAAAAAAAAAAAAAACYAgAAZHJzL2Rvd25y&#10;ZXYueG1sUEsFBgAAAAAEAAQA9QAAAIUDAAAAAA==&#10;" path="m116650,344805v-23072,5503,-134092,57467,-114299,c22144,287338,184600,7926,235409,l397377,215969v-19069,6327,-33058,122509,-52127,128836c324507,346287,251694,229023,230951,230505l116650,344805xe" fillcolor="#f8cbad" strokecolor="#f4b183" strokeweight="1pt">
                            <v:stroke joinstyle="miter"/>
                            <v:path arrowok="t" o:connecttype="custom" o:connectlocs="116673,344855;2351,344855;235455,0;397455,216000;345318,344855;230996,230538;116673,344855" o:connectangles="0,0,0,0,0,0,0"/>
                          </v:shape>
                          <v:shape id="Oval 32" o:spid="_x0000_s1448" style="position:absolute;width:9158;height:1800;visibility:visible;mso-wrap-style:square;v-text-anchor:middle" coordsize="915847,483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s+fcUA&#10;AADbAAAADwAAAGRycy9kb3ducmV2LnhtbESPQWvCQBSE74L/YXlCL1I3VZCSZhW1WHoqGNuS4yP7&#10;mg3Nvg3ZNab++q4geBxm5hsmWw+2ET11vnas4GmWgCAuna65UvB53D8+g/ABWWPjmBT8kYf1ajzK&#10;MNXuzAfq81CJCGGfogITQptK6UtDFv3MtcTR+3GdxRBlV0nd4TnCbSPnSbKUFmuOCwZb2hkqf/OT&#10;VTD92r1a85GTO27ry6K/fBd58abUw2TYvIAINIR7+NZ+1woWc7h+iT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Wz59xQAAANsAAAAPAAAAAAAAAAAAAAAAAJgCAABkcnMv&#10;ZG93bnJldi54bWxQSwUGAAAAAAQABAD1AAAAigMAAAAA&#10;" path="m4,297127c401,259461,79104,158925,115487,131711v36383,-27214,69053,5312,102817,2132c280952,112729,292829,156579,332681,136788,372533,116997,417936,32760,458498,12844v40562,-19916,81020,-15307,117558,4449c612594,37049,654545,-4982,687173,17293v32628,22275,63652,103983,102573,111691c828667,136692,929025,254940,914404,297127v-14621,42187,-81167,44630,-112894,60815c769783,374127,728458,455954,690378,474966v-38080,19012,-72874,-14970,-117347,-2951c496831,500220,495354,466332,457204,466355v-38150,23,-94228,23887,-113073,5796c325286,454060,370489,466281,347412,474966v-23077,8685,-79104,-2798,-117608,-2815c191300,472135,145902,367074,113107,357710,36907,329505,-393,334793,4,297127xe" fillcolor="window" strokecolor="windowText" strokeweight="1pt">
                            <v:stroke joinstyle="miter"/>
                            <v:path arrowok="t" o:connecttype="custom" o:connectlocs="4,110678;115487,49061;218304,49856;332681,50953;458498,4784;576056,6442;687173,6442;789746,48046;914404,110678;801510,133331;690378,176922;573031,175822;457204,173714;344131,175873;347412,176922;229804,175873;113107,133245;4,110678" o:connectangles="0,0,0,0,0,0,0,0,0,0,0,0,0,0,0,0,0,0"/>
                          </v:shape>
                        </v:group>
                        <v:line id="Straight Connector 35" o:spid="_x0000_s1449" style="position:absolute;visibility:visible;mso-wrap-style:square" from="3143,1905" to="4583,6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kt7sMAAADbAAAADwAAAGRycy9kb3ducmV2LnhtbESPQYvCMBSE78L+h/AEb5qqKKVrFFdY&#10;2MMe1Hrx9mzetsXmpSTR1n+/EQSPw8x8w6w2vWnEnZyvLSuYThIQxIXVNZcKTvn3OAXhA7LGxjIp&#10;eJCHzfpjsMJM244PdD+GUkQI+wwVVCG0mZS+qMign9iWOHp/1hkMUbpSaoddhJtGzpJkKQ3WHBcq&#10;bGlXUXE93oyC37Ts0sP5vA9depl95cUpd49EqdGw336CCNSHd/jV/tEK5gt4fok/QK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2JLe7DAAAA2wAAAA8AAAAAAAAAAAAA&#10;AAAAoQIAAGRycy9kb3ducmV2LnhtbFBLBQYAAAAABAAEAPkAAACRAwAAAAA=&#10;" strokecolor="windowText" strokeweight=".5pt">
                          <v:stroke joinstyle="miter"/>
                        </v:line>
                        <v:line id="Straight Connector 36" o:spid="_x0000_s1450" style="position:absolute;flip:x;visibility:visible;mso-wrap-style:square" from="4572,1905" to="5289,6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mlqcQAAADbAAAADwAAAGRycy9kb3ducmV2LnhtbESPQWvCQBSE7wX/w/KE3nSjBZHUTZCI&#10;pZciSQva2yP7mqRm34bsmsR/3y0Uehxm5html06mFQP1rrGsYLWMQBCXVjdcKfh4Py62IJxH1tha&#10;JgV3cpAms4cdxtqOnNNQ+EoECLsYFdTed7GUrqzJoFvajjh4X7Y36IPsK6l7HAPctHIdRRtpsOGw&#10;UGNHWU3ltbgZBd86f8sOp0tzo3OrTy+fd+vKTKnH+bR/BuFp8v/hv/arVvC0gd8v4QfI5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2aWpxAAAANsAAAAPAAAAAAAAAAAA&#10;AAAAAKECAABkcnMvZG93bnJldi54bWxQSwUGAAAAAAQABAD5AAAAkgMAAAAA&#10;" strokecolor="windowText" strokeweight=".5pt">
                          <v:stroke joinstyle="miter"/>
                        </v:line>
                        <v:line id="Straight Connector 37" o:spid="_x0000_s1451" style="position:absolute;flip:x;visibility:visible;mso-wrap-style:square" from="4572,1524" to="7092,6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UAMsMAAADbAAAADwAAAGRycy9kb3ducmV2LnhtbESPT4vCMBTE7wt+h/AEb9vUFVS6RpHK&#10;ihcR/8Du3h7Ns602L6WJWr+9EQSPw8z8hpnMWlOJKzWutKygH8UgiDOrS84VHPY/n2MQziNrrCyT&#10;gjs5mE07HxNMtL3xlq47n4sAYZeggsL7OpHSZQUZdJGtiYN3tI1BH2STS93gLcBNJb/ieCgNlhwW&#10;CqwpLSg77y5GwUlv1+li81de6LfSm+X/3bosVarXbeffIDy1/h1+tVdawWAEzy/hB8jp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VADLDAAAA2wAAAA8AAAAAAAAAAAAA&#10;AAAAoQIAAGRycy9kb3ducmV2LnhtbFBLBQYAAAAABAAEAPkAAACRAwAAAAA=&#10;" strokecolor="windowText" strokeweight=".5pt">
                          <v:stroke joinstyle="miter"/>
                        </v:line>
                      </v:group>
                      <v:oval id="Oval 42" o:spid="_x0000_s1452" style="position:absolute;top:1143;width:10080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Ds2cMA&#10;AADbAAAADwAAAGRycy9kb3ducmV2LnhtbESPUWvCMBSF3wf7D+EO9jbTlSGuMxUnCirC0O0HXJq7&#10;prS5KUms3b9fBMHHwznnO5z5YrSdGMiHxrGC10kGgrhyuuFawc/35mUGIkRkjZ1jUvBHARbl48Mc&#10;C+0ufKThFGuRIBwKVGBi7AspQ2XIYpi4njh5v85bjEn6WmqPlwS3ncyzbCotNpwWDPa0MlS1p7NV&#10;0MfBr3mfv3+N9edhmw/HdrkzSj0/jcsPEJHGeA/f2lut4C2H65f0A2T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xDs2cMAAADbAAAADwAAAAAAAAAAAAAAAACYAgAAZHJzL2Rv&#10;d25yZXYueG1sUEsFBgAAAAAEAAQA9QAAAIgDAAAAAA==&#10;" filled="f" strokecolor="windowText" strokeweight="1pt">
                        <v:stroke joinstyle="miter"/>
                      </v:oval>
                    </v:group>
                    <v:oval id="Oval 4361" o:spid="_x0000_s1453" style="position:absolute;left:4572;top:13620;width:361;height: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lHmMcA&#10;AADdAAAADwAAAGRycy9kb3ducmV2LnhtbESPQWvCQBSE74X+h+UVvIhubKiR6CpSKpYiiFEEb4/s&#10;MwnNvg3Z1cR/3y0Uehxm5htmsepNLe7Uusqygsk4AkGcW11xoeB03IxmIJxH1lhbJgUPcrBaPj8t&#10;MNW24wPdM1+IAGGXooLS+yaV0uUlGXRj2xAH72pbgz7ItpC6xS7ATS1fo2gqDVYcFkps6L2k/Du7&#10;GQV1dv7aD+MPvHSbyTreJbSdmaFSg5d+PQfhqff/4b/2p1YQJ28J/L4JT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ZR5jHAAAA3QAAAA8AAAAAAAAAAAAAAAAAmAIAAGRy&#10;cy9kb3ducmV2LnhtbFBLBQYAAAAABAAEAPUAAACMAwAAAAA=&#10;" fillcolor="#00b0f0" strokecolor="#00b0f0" strokeweight=".5pt"/>
                  </v:group>
                </v:group>
                <v:group id="Groupe 1081" o:spid="_x0000_s1454" style="position:absolute;left:7239;width:8293;height:8991;rotation:304017fd;flip:x" coordorigin="2931,857" coordsize="1306,14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Wh9owwAAAN0AAAAP&#10;AAAAAAAAAAAAAAAAAKoCAABkcnMvZG93bnJldi54bWxQSwUGAAAAAAQABAD6AAAAmgMAAAAA&#10;">
                  <v:group id="Group 973" o:spid="_x0000_s1455" style="position:absolute;left:3008;top:857;width:1229;height:1416" coordorigin="7570,3005" coordsize="1793,20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ddR1cIAAADd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j6Qhe34QT&#10;5OIJ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3XUdXCAAAA3QAAAA8A&#10;AAAAAAAAAAAAAAAAqgIAAGRycy9kb3ducmV2LnhtbFBLBQYAAAAABAAEAPoAAACZAwAAAAA=&#10;">
                    <v:roundrect id="AutoShape 974" o:spid="_x0000_s1456" style="position:absolute;left:7817;top:3319;width:1065;height:1560;rotation:3374394fd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0GMQA&#10;AADdAAAADwAAAGRycy9kb3ducmV2LnhtbERP32vCMBB+F/Y/hBvsRTSdhSHVKCIOB4Jsdb6fzdkG&#10;m0tpYq3765fBwLf7+H7efNnbWnTUeuNYwes4AUFcOG24VPB9eB9NQfiArLF2TAru5GG5eBrMMdPu&#10;xl/U5aEUMYR9hgqqEJpMSl9UZNGPXUMcubNrLYYI21LqFm8x3NZykiRv0qLh2FBhQ+uKikt+tQry&#10;n+1pczRpdzB5ao9D2u/2n1elXp771QxEoD48xP/uDx3nJ9MU/r6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D9BjEAAAA3QAAAA8AAAAAAAAAAAAAAAAAmAIAAGRycy9k&#10;b3ducmV2LnhtbFBLBQYAAAAABAAEAPUAAACJAwAAAAA=&#10;" fillcolor="window" strokeweight="1pt"/>
                    <v:oval id="Oval 975" o:spid="_x0000_s1457" style="position:absolute;left:7262;top:4520;width:1006;height:97;rotation:337439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dDksIA&#10;AADdAAAADwAAAGRycy9kb3ducmV2LnhtbERPTWsCMRC9F/wPYQRvNWsVWbZGKUJpi6eqB4/DZrq7&#10;dDMJSdxN++sbQehtHu9zNrtkejGQD51lBYt5AYK4trrjRsH59PpYgggRWWNvmRT8UIDddvKwwUrb&#10;kT9pOMZG5BAOFSpoY3SVlKFuyWCYW0ecuS/rDcYMfSO1xzGHm14+FcVaGuw4N7ToaN9S/X28GgXl&#10;2r6li0nOH5aj+b3WH4NMTqnZNL08g4iU4r/47n7XeX5RruD2TT5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0OSwgAAAN0AAAAPAAAAAAAAAAAAAAAAAJgCAABkcnMvZG93&#10;bnJldi54bWxQSwUGAAAAAAQABAD1AAAAhwMAAAAA&#10;" fillcolor="#767676" strokeweight="1.5pt">
                      <v:fill angle="90" focus="50%" type="gradient"/>
                    </v:oval>
                    <v:oval id="Oval 976" o:spid="_x0000_s1458" style="position:absolute;left:7259;top:4505;width:1006;height:97;rotation:337439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54IcUA&#10;AADdAAAADwAAAGRycy9kb3ducmV2LnhtbERP22rCQBB9L/Qflin0pdRNC4YQXaUULUUQWmPfh+zk&#10;gtnZuLs10a93hULf5nCuM1+OphMncr61rOBlkoAgLq1uuVawL9bPGQgfkDV2lknBmTwsF/d3c8y1&#10;HfibTrtQixjCPkcFTQh9LqUvGzLoJ7YnjlxlncEQoauldjjEcNPJ1yRJpcGWY0ODPb03VB52v0ZB&#10;6vbF9ulyXF02w9dPkX1U6zSrlHp8GN9mIAKN4V/85/7UcX6STeH2TTxB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nghxQAAAN0AAAAPAAAAAAAAAAAAAAAAAJgCAABkcnMv&#10;ZG93bnJldi54bWxQSwUGAAAAAAQABAD1AAAAigMAAAAA&#10;" fillcolor="#767676" strokeweight=".25pt">
                      <v:fill angle="90" focus="50%" type="gradient"/>
                    </v:oval>
                    <v:shape id="Freeform 977" o:spid="_x0000_s1459" style="position:absolute;left:9167;top:4060;width:129;height:156;rotation:3374394fd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i4asYA&#10;AADdAAAADwAAAGRycy9kb3ducmV2LnhtbERPS2vCQBC+F/wPywi91U17CCG6ihSqHgqtj0N7G7Nj&#10;NjY7G7JrTPz1XaHQ23x8z5kteluLjlpfOVbwPElAEBdOV1wqOOzfnjIQPiBrrB2TgoE8LOajhxnm&#10;2l15S90ulCKGsM9RgQmhyaX0hSGLfuIa4sidXGsxRNiWUrd4jeG2li9JkkqLFccGgw29Gip+dher&#10;YHUbyq/0Y/09mOPhXG0u75/dLVPqcdwvpyAC9eFf/Ofe6Dg/yVK4fxNP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i4asYAAADdAAAADwAAAAAAAAAAAAAAAACYAgAAZHJz&#10;L2Rvd25yZXYueG1sUEsFBgAAAAAEAAQA9QAAAIsDAAAAAA==&#10;" path="m,27l,156r30,-3l66,45,129,,,27xe" fillcolor="silver" stroked="f">
                      <v:path arrowok="t" o:connecttype="custom" o:connectlocs="0,27;0,156;30,153;66,45;129,0;0,27" o:connectangles="0,0,0,0,0,0"/>
                    </v:shape>
                    <v:shape id="Arc 978" o:spid="_x0000_s1460" style="position:absolute;left:8530;top:3162;width:71;height:80;rotation:3374394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r5OMQA&#10;AADdAAAADwAAAGRycy9kb3ducmV2LnhtbERPTWvCQBC9F/oflhF6Ed00pTVGVymlSi89NBXPQ3bM&#10;BrOzMbuN8d+7gtDbPN7nLNeDbURPna8dK3ieJiCIS6drrhTsfjeTDIQPyBobx6TgQh7Wq8eHJeba&#10;nfmH+iJUIoawz1GBCaHNpfSlIYt+6lriyB1cZzFE2FVSd3iO4baRaZK8SYs1xwaDLX0YKo/Fn1Xg&#10;zabNXofT6XP+8l2M09T2+/lWqafR8L4AEWgI/+K7+0vH+Uk2g9s38QS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q+TjEAAAA3QAAAA8AAAAAAAAAAAAAAAAAmAIAAGRycy9k&#10;b3ducmV2LnhtbFBLBQYAAAAABAAEAPUAAACJAwAAAAA=&#10;" path="m-1,nfc11929,,21600,9670,21600,21600em-1,nsc11929,,21600,9670,21600,21600l,21600,-1,xe" filled="f" strokeweight="1.5pt">
                      <v:path arrowok="t" o:extrusionok="f" o:connecttype="custom" o:connectlocs="0,0;71,80;0,80" o:connectangles="0,0,0"/>
                    </v:shape>
                    <v:shape id="Arc 979" o:spid="_x0000_s1461" style="position:absolute;left:9148;top:4059;width:179;height:251;rotation:-3374394fd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KSyMYA&#10;AADdAAAADwAAAGRycy9kb3ducmV2LnhtbESPQU/DMAyF70j8h8hI3FjaHaqtLJsQYhOTdlmAAzer&#10;MW1F4lRNtnX/fj4gcbP1nt/7vNpMwaszjamPbKCcFaCIm+h6bg18fmyfFqBSRnboI5OBKyXYrO/v&#10;Vli7eOEjnW1ulYRwqtFAl/NQa52ajgKmWRyIRfuJY8As69hqN+JFwoPX86KodMCepaHDgV47an7t&#10;KRj4Xtry4A9ve/ulsbK5KnfX4I15fJhenkFlmvK/+e/63Ql+sRBc+UZG0O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yKSyMYAAADdAAAADwAAAAAAAAAAAAAAAACYAgAAZHJz&#10;L2Rvd25yZXYueG1sUEsFBgAAAAAEAAQA9QAAAIsDAAAAAA==&#10;" path="m-1,nfc60,,121,-1,182,,11858,,21421,9279,21772,20950em-1,nsc60,,121,-1,182,,11858,,21421,9279,21772,20950l182,21600,-1,xe" filled="f" strokeweight="1.5pt">
                      <v:path arrowok="t" o:extrusionok="f" o:connecttype="custom" o:connectlocs="0,0;179,243;1,251" o:connectangles="0,0,0"/>
                    </v:shape>
                    <v:oval id="Oval 980" o:spid="_x0000_s1462" style="position:absolute;left:8328;top:3596;width:1301;height:120;rotation:337439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xXP8MA&#10;AADdAAAADwAAAGRycy9kb3ducmV2LnhtbERPPW/CMBDdkfofrKvEBk4ZKE1xoqoVCImlJR0Yj/hI&#10;osZnKzY4/HtcqVK3e3qfty5H04srDb6zrOBpnoEgrq3uuFHwXW1mKxA+IGvsLZOCG3koi4fJGnNt&#10;I3/R9RAakULY56igDcHlUvq6JYN+bh1x4s52MBgSHBqpB4wp3PRykWVLabDj1NCio/eW6p/DxSiw&#10;bvvsYrycqyqaD7ffHavTp1Vq+ji+vYIINIZ/8Z97p9P8bPUCv9+kE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XxXP8MAAADdAAAADwAAAAAAAAAAAAAAAACYAgAAZHJzL2Rv&#10;d25yZXYueG1sUEsFBgAAAAAEAAQA9QAAAIgDAAAAAA==&#10;" fillcolor="window" strokeweight="1pt"/>
                  </v:group>
                  <v:shape id="Freeform 981" o:spid="_x0000_s1463" style="position:absolute;left:2931;top:1631;width:1170;height:573;visibility:visible;mso-wrap-style:square;v-text-anchor:top" coordsize="1170,5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US8YA&#10;AADdAAAADwAAAGRycy9kb3ducmV2LnhtbESPQWvCQBCF74L/YRmhN91YSmtTVxGhbbzVWMXehuyY&#10;BLOzIbvV+O87h4K3Gd6b976ZL3vXqAt1ofZsYDpJQBEX3tZcGvjevY9noEJEtth4JgM3CrBcDAdz&#10;TK2/8pYueSyVhHBI0UAVY5tqHYqKHIaJb4lFO/nOYZS1K7Xt8CrhrtGPSfKsHdYsDRW2tK6oOOe/&#10;zoCO9vP2tX/az36yl41dH7KPDR2NeRj1qzdQkfp4N/9fZ1bwk1fhl29kBL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cUS8YAAADdAAAADwAAAAAAAAAAAAAAAACYAgAAZHJz&#10;L2Rvd25yZXYueG1sUEsFBgAAAAAEAAQA9QAAAIsDAAAAAA==&#10;" path="m1,6l,36,4,64r29,46l169,301,362,523r48,40l447,573,1107,45,1170,,1,6xe" fillcolor="#f4b183" stroked="f" strokeweight=".25pt">
                    <v:fill opacity="32896f"/>
                    <v:path arrowok="t" o:connecttype="custom" o:connectlocs="1,6;0,36;4,64;33,110;169,301;362,523;410,563;447,573;1107,45;1170,0;1,6" o:connectangles="0,0,0,0,0,0,0,0,0,0,0"/>
                  </v:shape>
                </v:group>
                <v:shape id="Straight Arrow Connector 46" o:spid="_x0000_s1464" type="#_x0000_t32" style="position:absolute;left:13811;top:5429;width:685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8CoMUAAADbAAAADwAAAGRycy9kb3ducmV2LnhtbESPQWvCQBSE7wX/w/KEXopuLK1KdJUi&#10;SFs8mYrg7Zl9yQazb9PsqvHfu0Khx2FmvmHmy87W4kKtrxwrGA0TEMS50xWXCnY/68EUhA/IGmvH&#10;pOBGHpaL3tMcU+2uvKVLFkoRIexTVGBCaFIpfW7Ioh+6hjh6hWsthijbUuoWrxFua/maJGNpseK4&#10;YLChlaH8lJ2tgt9ikhX4st+dR4f3/Ph523yXZqPUc7/7mIEI1IX/8F/7Syt4G8P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8CoMUAAADbAAAADwAAAAAAAAAA&#10;AAAAAAChAgAAZHJzL2Rvd25yZXYueG1sUEsFBgAAAAAEAAQA+QAAAJMDAAAAAA==&#10;" strokecolor="windowText" strokeweight="1.5pt">
                  <v:stroke endarrow="block" joinstyle="miter"/>
                </v:shape>
                <v:shape id="Straight Arrow Connector 47" o:spid="_x0000_s1465" type="#_x0000_t32" style="position:absolute;left:10382;top:8763;width:685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QOnO8UAAADbAAAADwAAAGRycy9kb3ducmV2LnhtbESPQWvCQBSE7wX/w/KEXopuLG2V6CpF&#10;kLZ4Morg7Zl9yQazb9PsqvHfu0Khx2FmvmFmi87W4kKtrxwrGA0TEMS50xWXCnbb1WACwgdkjbVj&#10;UnAjD4t572mGqXZX3tAlC6WIEPYpKjAhNKmUPjdk0Q9dQxy9wrUWQ5RtKXWL1wi3tXxNkg9pseK4&#10;YLChpaH8lJ2tgt9inBX4st+dR4f3/Ph1W/+UZq3Uc7/7nIII1IX/8F/7Wyt4G8PjS/w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QOnO8UAAADbAAAADwAAAAAAAAAA&#10;AAAAAAChAgAAZHJzL2Rvd25yZXYueG1sUEsFBgAAAAAEAAQA+QAAAJMDAAAAAA==&#10;" strokecolor="windowText" strokeweight="1.5pt">
                  <v:stroke endarrow="block" joinstyle="miter"/>
                </v:shape>
                <v:shape id="Straight Arrow Connector 48" o:spid="_x0000_s1466" type="#_x0000_t32" style="position:absolute;left:5715;top:15716;width:685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wzScIAAADbAAAADwAAAGRycy9kb3ducmV2LnhtbERPz2vCMBS+D/wfwhN2GZo6po5qFBFE&#10;hyerDHZ7a16bYvNSm6j1vzeHwY4f3+/5srO1uFHrK8cKRsMEBHHudMWlgtNxM/gE4QOyxtoxKXiQ&#10;h+Wi9zLHVLs7H+iWhVLEEPYpKjAhNKmUPjdk0Q9dQxy5wrUWQ4RtKXWL9xhua/meJBNpseLYYLCh&#10;taH8nF2tgksxzQp8+z5dRz/j/Hf72H+VZq/Ua79bzUAE6sK/+M+90wo+4tj4Jf4A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wzScIAAADbAAAADwAAAAAAAAAAAAAA&#10;AAChAgAAZHJzL2Rvd25yZXYueG1sUEsFBgAAAAAEAAQA+QAAAJADAAAAAA==&#10;" strokecolor="windowText" strokeweight="1.5pt">
                  <v:stroke endarrow="block" joinstyle="miter"/>
                </v:shape>
                <v:shape id="Straight Arrow Connector 49" o:spid="_x0000_s1467" type="#_x0000_t32" style="position:absolute;left:5810;top:23622;width:6858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9CW0sYAAADbAAAADwAAAGRycy9kb3ducmV2LnhtbESPT2vCQBTE7wW/w/IKvRTdWOqfpq5S&#10;CqWKJ6MI3l6zL9lg9m2aXTV+e1co9DjMzG+Y2aKztThT6yvHCoaDBARx7nTFpYLd9qs/BeEDssba&#10;MSm4kofFvPcww1S7C2/onIVSRAj7FBWYEJpUSp8bsugHriGOXuFaiyHKtpS6xUuE21q+JMlYWqw4&#10;Lhhs6NNQfsxOVsFvMckKfN7vTsPDKP/5vq5XpVkr9fTYfbyDCNSF//Bfe6kVvL7B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vQltLGAAAA2wAAAA8AAAAAAAAA&#10;AAAAAAAAoQIAAGRycy9kb3ducmV2LnhtbFBLBQYAAAAABAAEAPkAAACUAwAAAAA=&#10;" strokecolor="windowText" strokeweight="1.5pt">
                  <v:stroke endarrow="block" joinstyle="miter"/>
                </v:shape>
              </v:group>
              <v:shape id="Text Box 56" o:spid="_x0000_s1468" type="#_x0000_t202" style="position:absolute;top:24860;width:15963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<v:textbox style="mso-next-textbox:#Text Box 56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عملية: . . . . . . . . . . .</w:t>
                      </w:r>
                    </w:p>
                  </w:txbxContent>
                </v:textbox>
              </v:shape>
              <v:shape id="Text Box 61" o:spid="_x0000_s1469" type="#_x0000_t202" style="position:absolute;left:14859;top:21336;width:13728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<v:textbox style="mso-next-textbox:#Text Box 61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. . </w:t>
                      </w:r>
                    </w:p>
                  </w:txbxContent>
                </v:textbox>
              </v:shape>
              <v:shape id="Text Box 62" o:spid="_x0000_s1470" type="#_x0000_t202" style="position:absolute;left:14954;top:13335;width:13728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<v:textbox style="mso-next-textbox:#Text Box 62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. . </w:t>
                      </w:r>
                    </w:p>
                  </w:txbxContent>
                </v:textbox>
              </v:shape>
              <v:shape id="Text Box 63" o:spid="_x0000_s1471" type="#_x0000_t202" style="position:absolute;left:19431;top:6572;width:13728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P3hc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w/eFxQAAANsAAAAPAAAAAAAAAAAAAAAAAJgCAABkcnMv&#10;ZG93bnJldi54bWxQSwUGAAAAAAQABAD1AAAAigMAAAAA&#10;" filled="f" stroked="f" strokeweight=".5pt">
                <v:textbox style="mso-next-textbox:#Text Box 63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. . </w:t>
                      </w:r>
                    </w:p>
                  </w:txbxContent>
                </v:textbox>
              </v:shape>
              <v:shape id="Text Box 1344" o:spid="_x0000_s1472" type="#_x0000_t202" style="position:absolute;left:22955;top:3048;width:13728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+ICcUA&#10;AADdAAAADwAAAGRycy9kb3ducmV2LnhtbERPTWvCQBC9F/wPywi91Y3WSoiuIgGxlPagzaW3MTsm&#10;wexszG6TtL++WxC8zeN9zmozmFp01LrKsoLpJAJBnFtdcaEg+9w9xSCcR9ZYWyYFP+Rgsx49rDDR&#10;tucDdUdfiBDCLkEFpfdNIqXLSzLoJrYhDtzZtgZ9gG0hdYt9CDe1nEXRQhqsODSU2FBaUn45fhsF&#10;b+nuAw+nmYl/63T/ft421+zrRanH8bBdgvA0+Lv45n7VYf7zfA7/34QT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4gJxQAAAN0AAAAPAAAAAAAAAAAAAAAAAJgCAABkcnMv&#10;ZG93bnJldi54bWxQSwUGAAAAAAQABAD1AAAAigMAAAAA&#10;" filled="f" stroked="f" strokeweight=".5pt">
                <v:textbox style="mso-next-textbox:#Text Box 1344">
                  <w:txbxContent>
                    <w:p w:rsidR="00980738" w:rsidRPr="00980738" w:rsidRDefault="00980738" w:rsidP="00980738">
                      <w:pPr>
                        <w:bidi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98073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. . . . . . . . . . . . . </w:t>
                      </w:r>
                    </w:p>
                  </w:txbxContent>
                </v:textbox>
              </v:shape>
            </v:group>
            <v:line id="Straight Connector 1346" o:spid="_x0000_s1473" style="position:absolute;visibility:visible;mso-wrap-style:square" from="29813,0" to="29813,277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DS4cIAAADdAAAADwAAAGRycy9kb3ducmV2LnhtbERPTWvCQBC9F/wPywi91U1aCTZ1FamU&#10;emuN0vOQHZPQ7GzMjhr/fVcQepvH+5z5cnCtOlMfGs8G0kkCirj0tuHKwH738TQDFQTZYuuZDFwp&#10;wHIxephjbv2Ft3QupFIxhEOOBmqRLtc6lDU5DBPfEUfu4HuHEmFfadvjJYa7Vj8nSaYdNhwbauzo&#10;vabytzg5A0OaZseqpHRKX5+vP9+yOxSyNuZxPKzeQAkN8i++uzc2zn+ZZnD7Jp6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eDS4cIAAADdAAAADwAAAAAAAAAAAAAA&#10;AAChAgAAZHJzL2Rvd25yZXYueG1sUEsFBgAAAAAEAAQA+QAAAJADAAAAAA==&#10;" strokecolor="windowText" strokeweight="1.5pt">
              <v:stroke joinstyle="miter"/>
            </v:line>
          </v:group>
        </w:pict>
      </w:r>
      <w:r w:rsidRPr="00980738">
        <w:rPr>
          <w:rFonts w:cstheme="minorHAnsi" w:hint="cs"/>
          <w:sz w:val="32"/>
          <w:szCs w:val="32"/>
          <w:rtl/>
          <w:lang w:bidi="ar-DZ"/>
        </w:rPr>
        <w:t>قم بتسمية البيانات أدناه:</w:t>
      </w: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677BD2" w:rsidRPr="00677BD2" w:rsidRDefault="00677BD2" w:rsidP="00677BD2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</w:p>
    <w:p w:rsidR="00B33943" w:rsidRPr="00B33943" w:rsidRDefault="00B33943" w:rsidP="00B33943">
      <w:pPr>
        <w:jc w:val="right"/>
        <w:rPr>
          <w:rFonts w:cs="Times New Roman"/>
          <w:sz w:val="32"/>
          <w:szCs w:val="32"/>
          <w:rtl/>
          <w:lang w:bidi="ar-DZ"/>
        </w:rPr>
      </w:pPr>
    </w:p>
    <w:p w:rsidR="00B33943" w:rsidRPr="00B33943" w:rsidRDefault="002C013E" w:rsidP="00B33943">
      <w:pPr>
        <w:jc w:val="right"/>
        <w:rPr>
          <w:rFonts w:cs="Times New Roman"/>
          <w:sz w:val="32"/>
          <w:szCs w:val="32"/>
          <w:rtl/>
          <w:lang w:bidi="ar-DZ"/>
        </w:rPr>
      </w:pPr>
      <w:r>
        <w:rPr>
          <w:rFonts w:cs="Times New Roman"/>
          <w:noProof/>
          <w:sz w:val="32"/>
          <w:szCs w:val="32"/>
          <w:rtl/>
          <w:lang w:eastAsia="fr-FR"/>
        </w:rPr>
        <w:pict>
          <v:shape id="_x0000_s1325" type="#_x0000_t202" style="position:absolute;left:0;text-align:left;margin-left:-162.1pt;margin-top:14.95pt;width:66.75pt;height:26.25pt;z-index:251778048">
            <v:textbox>
              <w:txbxContent>
                <w:p w:rsidR="000E0811" w:rsidRPr="00F3613F" w:rsidRDefault="00F3613F" w:rsidP="00F3613F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3613F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الشكل </w:t>
                  </w:r>
                  <w:r w:rsidRPr="00F3613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(1)</w:t>
                  </w:r>
                </w:p>
              </w:txbxContent>
            </v:textbox>
          </v:shape>
        </w:pict>
      </w:r>
    </w:p>
    <w:p w:rsidR="00980738" w:rsidRDefault="00980738" w:rsidP="00980738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</w:p>
    <w:p w:rsidR="00980738" w:rsidRPr="00980738" w:rsidRDefault="00980738" w:rsidP="00980738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  <w:r w:rsidRPr="0098073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الوضعية الإدماجية: (08 نقاط)</w:t>
      </w:r>
    </w:p>
    <w:p w:rsidR="00A648D7" w:rsidRPr="004F1E95" w:rsidRDefault="00940DB7" w:rsidP="00940DB7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بعد دراسته للمحلول المائي، أراد</w:t>
      </w:r>
      <w:r w:rsidR="00A648D7" w:rsidRPr="004F1E95">
        <w:rPr>
          <w:rFonts w:cstheme="minorHAnsi" w:hint="cs"/>
          <w:sz w:val="32"/>
          <w:szCs w:val="32"/>
          <w:rtl/>
          <w:lang w:bidi="ar-DZ"/>
        </w:rPr>
        <w:t xml:space="preserve"> أحمد </w:t>
      </w:r>
      <w:r>
        <w:rPr>
          <w:rFonts w:cstheme="minorHAnsi" w:hint="cs"/>
          <w:sz w:val="32"/>
          <w:szCs w:val="32"/>
          <w:rtl/>
          <w:lang w:bidi="ar-DZ"/>
        </w:rPr>
        <w:t xml:space="preserve">مراجعة دروسه وذلك من خلال </w:t>
      </w:r>
      <w:r w:rsidR="00A648D7" w:rsidRPr="004F1E95">
        <w:rPr>
          <w:rFonts w:cstheme="minorHAnsi" w:hint="cs"/>
          <w:sz w:val="32"/>
          <w:szCs w:val="32"/>
          <w:rtl/>
          <w:lang w:bidi="ar-DZ"/>
        </w:rPr>
        <w:t>إجراء بعض القياسات كما هو موضح في الوثيقة أدناه.</w:t>
      </w:r>
    </w:p>
    <w:p w:rsidR="00A648D7" w:rsidRDefault="00A648D7" w:rsidP="00A648D7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  <w:r>
        <w:rPr>
          <w:noProof/>
        </w:rPr>
        <w:pict>
          <v:group id="Group 1350" o:spid="_x0000_s1474" style="position:absolute;left:0;text-align:left;margin-left:0;margin-top:5pt;width:540.05pt;height:100.1pt;z-index:251786240" coordsize="68586,12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">
            <v:group id="Group 1351" o:spid="_x0000_s1475" style="position:absolute;left:26289;top:2286;width:16141;height:10426" coordsize="16141,104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IQIKZwwAAAN0AAAAP&#10;AAAAAAAAAAAAAAAAAKoCAABkcnMvZG93bnJldi54bWxQSwUGAAAAAAQABAD6AAAAmgMAAAAA&#10;">
              <v:group id="Group 4059" o:spid="_x0000_s1476" style="position:absolute;top:5715;width:15525;height:4146" coordorigin="2505,5895" coordsize="2445,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khzuwwAAAN0AAAAP&#10;AAAAAAAAAAAAAAAAAKoCAABkcnMvZG93bnJldi54bWxQSwUGAAAAAAQABAD6AAAAmgMAAAAA&#10;">
                <v:roundrect id="AutoShape 4060" o:spid="_x0000_s1477" style="position:absolute;left:2505;top:6029;width:2445;height:51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GDF8EA&#10;AADdAAAADwAAAGRycy9kb3ducmV2LnhtbERPS4vCMBC+C/sfwix4EU1VLEs1yqIsePVx2OPQjG21&#10;mXSTrK3+eiMI3ubje85i1ZlaXMn5yrKC8SgBQZxbXXGh4Hj4GX6B8AFZY22ZFNzIw2r50Vtgpm3L&#10;O7ruQyFiCPsMFZQhNJmUPi/JoB/ZhjhyJ+sMhghdIbXDNoabWk6SJJUGK44NJTa0Lim/7P+Ngsts&#10;EJxsE87vtEnT3/Omq//uSvU/u+85iEBdeItf7q2O86ezKTy/iS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BgxfBAAAA3QAAAA8AAAAAAAAAAAAAAAAAmAIAAGRycy9kb3du&#10;cmV2LnhtbFBLBQYAAAAABAAEAPUAAACGAwAAAAA=&#10;" fillcolor="#c3c3c3" strokecolor="#333" strokeweight="2.25pt">
                  <v:fill focus="50%" type="gradient"/>
                </v:roundrect>
                <v:shape id="Text Box 4061" o:spid="_x0000_s1478" type="#_x0000_t202" style="position:absolute;left:2632;top:6125;width:95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HwM8IA&#10;AADdAAAADwAAAGRycy9kb3ducmV2LnhtbERPS4vCMBC+L+x/CLPgbU3XVZFqlEVc6MGLL7yOzdgW&#10;k0lpYq3/3giCt/n4njNbdNaIlhpfOVbw009AEOdOV1wo2O/+vycgfEDWaByTgjt5WMw/P2aYanfj&#10;DbXbUIgYwj5FBWUIdSqlz0uy6PuuJo7c2TUWQ4RNIXWDtxhujRwkyVharDg2lFjTsqT8sr1aBZvE&#10;tCc097U8ZMXumK18u1pOlOp9dX9TEIG68Ba/3JmO839HQ3h+E0+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AfAzwgAAAN0AAAAPAAAAAAAAAAAAAAAAAJgCAABkcnMvZG93&#10;bnJldi54bWxQSwUGAAAAAAQABAD1AAAAhwMAAAAA&#10;" fillcolor="#eaeaea">
                  <v:textbox inset=".5mm,.5mm,.5mm,.5mm">
                    <w:txbxContent>
                      <w:p w:rsidR="00A648D7" w:rsidRDefault="00A648D7" w:rsidP="00A648D7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rect id="Rectangle 4062" o:spid="_x0000_s1479" style="position:absolute;left:2505;top:5895;width:243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1jfcQA&#10;AADdAAAADwAAAGRycy9kb3ducmV2LnhtbERPTWvCQBC9C/6HZYTedGPE0kTXIILFXlq0HnocsmOS&#10;Njsbd1dN++u7BaG3ebzPWRa9acWVnG8sK5hOEhDEpdUNVwqO79vxEwgfkDW2lknBN3koVsPBEnNt&#10;b7yn6yFUIoawz1FBHUKXS+nLmgz6ie2II3eyzmCI0FVSO7zFcNPKNEkepcGGY0ONHW1qKr8OF6Pg&#10;fHRv5Wtr01n2sf/k5xd9/smCUg+jfr0AEagP/+K7e6fj/Nl8Dn/fxBP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tY33EAAAA3QAAAA8AAAAAAAAAAAAAAAAAmAIAAGRycy9k&#10;b3ducmV2LnhtbFBLBQYAAAAABAAEAPUAAACJAwAAAAA=&#10;" fillcolor="gray" strokecolor="gray"/>
                <v:shape id="Text Box 4063" o:spid="_x0000_s1480" type="#_x0000_t202" style="position:absolute;left:3693;top:6076;width:28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UAcIA&#10;AADdAAAADwAAAGRycy9kb3ducmV2LnhtbERP24rCMBB9F/yHMIJvNtV1i9RGUWFxH0Tw8gFDM7bV&#10;ZlKaqPXvN4Kwb3M418mWnanFg1pXWVYwjmIQxLnVFRcKzqef0QyE88gaa8uk4EUOlot+L8NU2ycf&#10;6HH0hQgh7FJUUHrfpFK6vCSDLrINceAutjXoA2wLqVt8hnBTy0kcJ9JgxaGhxIY2JeW3490omEyv&#10;yXnvT7uNu+/Xq5zj7cvdlBoOutUchKfO/4s/7l8d5n99J/D+Jpw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qdQBwgAAAN0AAAAPAAAAAAAAAAAAAAAAAJgCAABkcnMvZG93&#10;bnJldi54bWxQSwUGAAAAAAQABAD1AAAAhwMAAAAA&#10;" filled="f" stroked="f">
                  <v:textbox inset=".5mm,.5mm,.5mm,.5mm">
                    <w:txbxContent>
                      <w:p w:rsidR="00A648D7" w:rsidRDefault="00A648D7" w:rsidP="00A648D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</w:t>
                        </w:r>
                      </w:p>
                    </w:txbxContent>
                  </v:textbox>
                </v:shape>
                <v:line id="Line 4064" o:spid="_x0000_s1481" style="position:absolute;visibility:visible;mso-wrap-style:square" from="2600,6006" to="4882,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qWYsQAAADdAAAADwAAAGRycy9kb3ducmV2LnhtbERPTWvCQBC9F/oflil4azattkrMKkUo&#10;5KAH06LXITtmQ7OzMbuN8d+7QqG3ebzPydejbcVAvW8cK3hJUhDEldMN1wq+vz6fFyB8QNbYOiYF&#10;V/KwXj0+5Jhpd+E9DWWoRQxhn6ECE0KXSekrQxZ94jriyJ1cbzFE2NdS93iJ4baVr2n6Li02HBsM&#10;drQxVP2Uv1bBbFcYfRy3frtPiwM159nmXDqlJk/jxxJEoDH8i//chY7zp29zuH8TT5C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6pZixAAAAN0AAAAPAAAAAAAAAAAA&#10;AAAAAKECAABkcnMvZG93bnJldi54bWxQSwUGAAAAAAQABAD5AAAAkgMAAAAA&#10;" strokeweight="2.25pt"/>
                <v:oval id="Oval 4065" o:spid="_x0000_s1482" style="position:absolute;left:271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WtvccA&#10;AADdAAAADwAAAGRycy9kb3ducmV2LnhtbESPT2vCQBDF70K/wzKF3urG2oqkrmL/QamIGJVeh+yY&#10;BLOzIbuN8ds7h4K3Gd6b934zW/SuVh21ofJsYDRMQBHn3lZcGNjvvh6noEJEtlh7JgMXCrCY3w1m&#10;mFp/5i11WSyUhHBI0UAZY5NqHfKSHIahb4hFO/rWYZS1LbRt8SzhrtZPSTLRDiuWhhIbei8pP2V/&#10;zsDPZyimH+vn1dvmMB5lv67b5kdtzMN9v3wFFamPN/P/9bcV/PGL4Mo3MoKe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Frb3HAAAA3QAAAA8AAAAAAAAAAAAAAAAAmAIAAGRy&#10;cy9kb3ducmV2LnhtbFBLBQYAAAAABAAEAPUAAACMAwAAAAA=&#10;">
                  <v:shadow on="t" color="#333" offset="1pt,1pt"/>
                </v:oval>
                <v:oval id="Oval 4066" o:spid="_x0000_s1483" style="position:absolute;left:307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IJsUA&#10;AADdAAAADwAAAGRycy9kb3ducmV2LnhtbERP22rCQBB9F/oPyxT6phtvJaauYlsFsRQxbenrkB2T&#10;0OxsyK4x/r0rCH2bw7nOfNmZSrTUuNKyguEgAkGcWV1yruD7a9OPQTiPrLGyTAou5GC5eOjNMdH2&#10;zAdqU5+LEMIuQQWF93UipcsKMugGtiYO3NE2Bn2ATS51g+cQbio5iqJnabDk0FBgTW8FZX/pySjY&#10;rV0ev39OPl73P+Nh+mvaQ3aUSj09dqsXEJ46/y++u7c6zB9PZ3D7Jpw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SQgmxQAAAN0AAAAPAAAAAAAAAAAAAAAAAJgCAABkcnMv&#10;ZG93bnJldi54bWxQSwUGAAAAAAQABAD1AAAAigMAAAAA&#10;">
                  <v:shadow on="t" color="#333" offset="1pt,1pt"/>
                </v:oval>
                <v:oval id="Oval 4067" o:spid="_x0000_s1484" style="position:absolute;left:343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9rBscA&#10;AADdAAAADwAAAGRycy9kb3ducmV2LnhtbESPT2vCQBDF74V+h2UKvdWNfxBJXaXaCmIRMW3pdciO&#10;STA7G7LbGL+9cyh4m+G9ee8382XvatVRGyrPBoaDBBRx7m3FhYHvr83LDFSIyBZrz2TgSgGWi8eH&#10;OabWX/hIXRYLJSEcUjRQxtikWoe8JIdh4Bti0U6+dRhlbQttW7xIuKv1KEmm2mHF0lBiQ+uS8nP2&#10;5wzsPkIxe99PPleHn/Ew+3XdMT9pY56f+rdXUJH6eDf/X2+t4I+nwi/fyAh6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fawbHAAAA3QAAAA8AAAAAAAAAAAAAAAAAmAIAAGRy&#10;cy9kb3ducmV2LnhtbFBLBQYAAAAABAAEAPUAAACMAwAAAAA=&#10;">
                  <v:shadow on="t" color="#333" offset="1pt,1pt"/>
                </v:oval>
              </v:group>
              <v:shape id="Freeform 3615" o:spid="_x0000_s1485" alt="20 %" style="position:absolute;left:3524;top:3238;width:9093;height:2572;visibility:visible;mso-wrap-style:square;v-text-anchor:top" coordsize="1845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c0cQA&#10;AADdAAAADwAAAGRycy9kb3ducmV2LnhtbESPQYvCMBCF74L/IYzgTVMVRKpRRJSKsLhqvQ/N2Bab&#10;SWmi1n9vFoS9zfDevO/NYtWaSjypcaVlBaNhBII4s7rkXEF62Q1mIJxH1lhZJgVvcrBadjsLjLV9&#10;8YmeZ5+LEMIuRgWF93UspcsKMuiGtiYO2s02Bn1Ym1zqBl8h3FRyHEVTabDkQCiwpk1B2f38MAHi&#10;runvLE2219Nhko3ft+Rnf0yU6vfa9RyEp9b/m7/Xex3qT6Yj+PsmjCCX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ZnNHEAAAA3QAAAA8AAAAAAAAAAAAAAAAAmAIAAGRycy9k&#10;b3ducmV2LnhtbFBLBQYAAAAABAAEAPUAAACJAwAAAAA=&#10;" path="m1625,382v-220,10,-1195,15,-1410,c,367,305,334,335,292v30,-42,8,-155,60,-165c447,117,593,237,650,232v57,-5,30,-127,90,-135c800,89,943,202,1010,187,1077,172,1088,,1145,7v57,7,148,190,210,225c1417,267,1490,202,1520,217v30,15,-5,80,15,105c1555,347,1845,372,1625,382xe" fillcolor="#969696">
                <v:fill r:id="rId9" o:title="" color2="#eaeaea" type="pattern"/>
                <v:path arrowok="t" o:connecttype="custom" o:connectlocs="800892,247458;105964,247458;165107,189156;194678,82270;320357,150289;364714,62836;497785,121138;564321,4535;667820,150289;749142,140572;756535,208590;800892,247458" o:connectangles="0,0,0,0,0,0,0,0,0,0,0,0"/>
              </v:shape>
              <v:shape id="Text Box 1362" o:spid="_x0000_s1486" type="#_x0000_t202" style="position:absolute;left:4667;width:4527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/phsUA&#10;AADdAAAADwAAAGRycy9kb3ducmV2LnhtbERPS2vCQBC+C/0PyxS86aYpFUldQwgEi9iDj0tv0+yY&#10;hGZn0+waY399t1DwNh/fc1bpaFoxUO8aywqe5hEI4tLqhisFp2MxW4JwHllja5kU3MhBun6YrDDR&#10;9sp7Gg6+EiGEXYIKau+7REpX1mTQzW1HHLiz7Q36APtK6h6vIdy0Mo6ihTTYcGiosaO8pvLrcDEK&#10;tnnxjvvP2Cx/2nyzO2fd9+njRanp45i9gvA0+rv43/2mw/znRQx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L+mGxQAAAN0AAAAPAAAAAAAAAAAAAAAAAJgCAABkcnMv&#10;ZG93bnJldi54bWxQSwUGAAAAAAQABAD1AAAAigMAAAAA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bidi/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ملح</w:t>
                      </w:r>
                    </w:p>
                  </w:txbxContent>
                </v:textbox>
              </v:shape>
              <v:shape id="Text Box 1363" o:spid="_x0000_s1487" type="#_x0000_t202" style="position:absolute;left:10382;top:6953;width:5759;height:3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NMHcQA&#10;AADdAAAADwAAAGRycy9kb3ducmV2LnhtbERPTYvCMBC9C/sfwix401RlpVSjSEFWRA+6XvY2NmNb&#10;bCbdJmrdX28Ewds83udM562pxJUaV1pWMOhHIIgzq0vOFRx+lr0YhPPIGivLpOBODuazj84UE21v&#10;vKPr3ucihLBLUEHhfZ1I6bKCDLq+rYkDd7KNQR9gk0vd4C2Em0oOo2gsDZYcGgqsKS0oO+8vRsE6&#10;XW5xdxya+L9KvzenRf13+P1SqvvZLiYgPLX+LX65VzrMH41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jTB3EAAAA3QAAAA8AAAAAAAAAAAAAAAAAmAIAAGRycy9k&#10;b3ducmV2LnhtbFBLBQYAAAAABAAEAPUAAACJAwAAAAA=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v:group>
            <v:group id="Group 1364" o:spid="_x0000_s1488" style="position:absolute;left:44577;width:24009;height:12617" coordsize="24009,126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lvrvMUAAADdAAAADwAAAGRycy9kb3ducmV2LnhtbERPTWvCQBC9F/wPyxS8&#10;NZtoGyTNKiJVPIRCVSi9DdkxCWZnQ3abxH/fLRR6m8f7nHwzmVYM1LvGsoIkikEQl1Y3XCm4nPdP&#10;KxDOI2tsLZOCOznYrGcPOWbajvxBw8lXIoSwy1BB7X2XSenKmgy6yHbEgbva3qAPsK+k7nEM4aaV&#10;izhOpcGGQ0ONHe1qKm+nb6PgMOK4XSZvQ3G77u5f55f3zyIhpeaP0/YVhKfJ/4v/3Ecd5i/TZ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Zb67zFAAAA3QAA&#10;AA8AAAAAAAAAAAAAAAAAqgIAAGRycy9kb3ducmV2LnhtbFBLBQYAAAAABAAEAPoAAACcAwAAAAA=&#10;">
              <v:group id="Group 4059" o:spid="_x0000_s1489" style="position:absolute;left:5715;top:8001;width:15525;height:4146" coordorigin="2505,5895" coordsize="2445,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RdOJ8QAAADdAAAA&#10;DwAAAAAAAAAAAAAAAACqAgAAZHJzL2Rvd25yZXYueG1sUEsFBgAAAAAEAAQA+gAAAJsDAAAAAA==&#10;">
                <v:roundrect id="AutoShape 4060" o:spid="_x0000_s1490" style="position:absolute;left:2505;top:6029;width:2445;height:51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qMsMA&#10;AADdAAAADwAAAGRycy9kb3ducmV2LnhtbERPyWrDMBC9B/oPYgq5hEZuSkRxI4fSEOg1y6HHwZra&#10;rq2RKymxm6+PCoHc5vHWWa1H24kz+dA41vA8z0AQl840XGk4HrZPryBCRDbYOSYNfxRgXTxMVpgb&#10;N/COzvtYiRTCIUcNdYx9LmUoa7IY5q4nTty38xZjgr6SxuOQwm0nF1mmpMWGU0ONPX3UVLb7k9XQ&#10;LmfRyyHj8kIbpb5+NmP3e9F6+ji+v4GINMa7+Ob+NGn+i1Lw/006QR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rqMsMAAADdAAAADwAAAAAAAAAAAAAAAACYAgAAZHJzL2Rv&#10;d25yZXYueG1sUEsFBgAAAAAEAAQA9QAAAIgDAAAAAA==&#10;" fillcolor="#c3c3c3" strokecolor="#333" strokeweight="2.25pt">
                  <v:fill focus="50%" type="gradient"/>
                </v:roundrect>
                <v:shape id="Text Box 4061" o:spid="_x0000_s1491" type="#_x0000_t202" style="position:absolute;left:2632;top:6125;width:95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+k+cMA&#10;AADdAAAADwAAAGRycy9kb3ducmV2LnhtbERPTWvCQBC9F/wPywi9NRstpBKzioiFHHqJtngds2MS&#10;3J0N2W2M/75bKPQ2j/c5xXayRow0+M6xgkWSgiCune64UfB5en9ZgfABWaNxTAoe5GG7mT0VmGt3&#10;54rGY2hEDGGfo4I2hD6X0tctWfSJ64kjd3WDxRDh0Eg94D2GWyOXaZpJix3HhhZ72rdU347fVkGV&#10;mvGC5vEhv8rmdC4PfjzsV0o9z6fdGkSgKfyL/9yljvNfszf4/Sa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+k+cMAAADdAAAADwAAAAAAAAAAAAAAAACYAgAAZHJzL2Rv&#10;d25yZXYueG1sUEsFBgAAAAAEAAQA9QAAAIgDAAAAAA==&#10;" fillcolor="#eaeaea">
                  <v:textbox inset=".5mm,.5mm,.5mm,.5mm">
                    <w:txbxContent>
                      <w:p w:rsidR="00A648D7" w:rsidRDefault="00A648D7" w:rsidP="00A648D7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</w:rPr>
                        </w:pPr>
                        <w:r>
                          <w:rPr>
                            <w:rFonts w:ascii="DS-Digital" w:hAnsi="DS-Digital" w:hint="cs"/>
                            <w:b/>
                            <w:bCs/>
                            <w:rtl/>
                          </w:rPr>
                          <w:t>143</w:t>
                        </w:r>
                        <w:r>
                          <w:rPr>
                            <w:rFonts w:ascii="DS-Digital" w:hAnsi="DS-Digital"/>
                            <w:b/>
                            <w:bCs/>
                          </w:rPr>
                          <w:t>.</w:t>
                        </w:r>
                        <w:r>
                          <w:rPr>
                            <w:rFonts w:ascii="DS-Digital" w:hAnsi="DS-Digital" w:hint="cs"/>
                            <w:b/>
                            <w:bCs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  <v:rect id="Rectangle 4062" o:spid="_x0000_s1492" style="position:absolute;left:2505;top:5895;width:243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GXscA&#10;AADdAAAADwAAAGRycy9kb3ducmV2LnhtbESPT2/CMAzF70j7DpEncYN0IKHREdCEBILLJv4cOFqN&#10;13ZrnJIEKPv082ESN1vv+b2fZ4vONepKIdaeDbwMM1DEhbc1lwaOh9XgFVRMyBYbz2TgThEW86fe&#10;DHPrb7yj6z6VSkI45migSqnNtY5FRQ7j0LfEon354DDJGkptA94k3DV6lGUT7bBmaaiwpWVFxc/+&#10;4gycj+Gz+Gj8aDw97b55vbXn32kypv/cvb+BStSlh/n/emMFfzwRXPlGR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ABl7HAAAA3QAAAA8AAAAAAAAAAAAAAAAAmAIAAGRy&#10;cy9kb3ducmV2LnhtbFBLBQYAAAAABAAEAPUAAACMAwAAAAA=&#10;" fillcolor="gray" strokecolor="gray"/>
                <v:shape id="Text Box 4063" o:spid="_x0000_s1493" type="#_x0000_t202" style="position:absolute;left:3693;top:6076;width:28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qKzsMA&#10;AADdAAAADwAAAGRycy9kb3ducmV2LnhtbERP22rCQBB9L/gPywi+1U21BI2uIQrSPojg5QOG7Jik&#10;ZmdDdhPj33eFQt/mcK6zTgdTi55aV1lW8DGNQBDnVldcKLhe9u8LEM4ja6wtk4InOUg3o7c1Jto+&#10;+ET92RcihLBLUEHpfZNI6fKSDLqpbYgDd7OtQR9gW0jd4iOEm1rOoiiWBisODSU2tCspv587o2D2&#10;+RNfj/5y2LnuuM1yjr6e7q7UZDxkKxCeBv8v/nN/6zB/Hi/h9U04QW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qKzsMAAADdAAAADwAAAAAAAAAAAAAAAACYAgAAZHJzL2Rv&#10;d25yZXYueG1sUEsFBgAAAAAEAAQA9QAAAIgDAAAAAA==&#10;" filled="f" stroked="f">
                  <v:textbox inset=".5mm,.5mm,.5mm,.5mm">
                    <w:txbxContent>
                      <w:p w:rsidR="00A648D7" w:rsidRDefault="00A648D7" w:rsidP="00A648D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</w:t>
                        </w:r>
                      </w:p>
                    </w:txbxContent>
                  </v:textbox>
                </v:shape>
                <v:line id="Line 4064" o:spid="_x0000_s1494" style="position:absolute;visibility:visible;mso-wrap-style:square" from="2600,6006" to="4882,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SdsUAAADdAAAADwAAAGRycy9kb3ducmV2LnhtbESPQWvCQBCF74L/YRmhN93Uii2pq4gg&#10;5GAPRmmvQ3aaDc3Oxuyq6b/vHAreZnhv3vtmtRl8q27UxyawgedZBoq4Crbh2sD5tJ++gYoJ2WIb&#10;mAz8UoTNejxaYW7DnY90K1OtJIRjjgZcSl2udawceYyz0BGL9h16j0nWvta2x7uE+1bPs2ypPTYs&#10;DQ472jmqfsqrN7D4KJz9Gg7xcMyKT2oui92lDMY8TYbtO6hEQ3qY/68LK/gvr8Iv38gIe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7ZSdsUAAADdAAAADwAAAAAAAAAA&#10;AAAAAAChAgAAZHJzL2Rvd25yZXYueG1sUEsFBgAAAAAEAAQA+QAAAJMDAAAAAA==&#10;" strokeweight="2.25pt"/>
                <v:oval id="Oval 4065" o:spid="_x0000_s1495" style="position:absolute;left:271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pYQMQA&#10;AADdAAAADwAAAGRycy9kb3ducmV2LnhtbERP22rCQBB9F/oPyxT6VjepRUN0Fe0FxFLEqPR1yI5J&#10;aHY2ZLcx/r0rFHybw7nObNGbWnTUusqygngYgSDOra64UHDYfz4nIJxH1lhbJgUXcrCYPwxmmGp7&#10;5h11mS9ECGGXooLS+yaV0uUlGXRD2xAH7mRbgz7AtpC6xXMIN7V8iaKxNFhxaCixobeS8t/szyjY&#10;fLgief9+/Vptj6M4+zHdLj9JpZ4e++UUhKfe38X/7rUO80eTGG7fhBP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KWEDEAAAA3QAAAA8AAAAAAAAAAAAAAAAAmAIAAGRycy9k&#10;b3ducmV2LnhtbFBLBQYAAAAABAAEAPUAAACJAwAAAAA=&#10;">
                  <v:shadow on="t" color="#333" offset="1pt,1pt"/>
                </v:oval>
                <v:oval id="Oval 4066" o:spid="_x0000_s1496" style="position:absolute;left:307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jGN8QA&#10;AADdAAAADwAAAGRycy9kb3ducmV2LnhtbERP22rCQBB9L/gPywh9040XWkldpVoFUYoYlb4O2TEJ&#10;zc6G7Brj37sFoW9zONeZzltTioZqV1hWMOhHIIhTqwvOFJyO694EhPPIGkvLpOBODuazzssUY21v&#10;fKAm8ZkIIexiVJB7X8VSujQng65vK+LAXWxt0AdYZ1LXeAvhppTDKHqTBgsODTlWtMwp/U2uRsF2&#10;5bLJ1/d4t9ifR4PkxzSH9CKVeu22nx8gPLX+X/x0b3SYP3ofwt8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YxjfEAAAA3QAAAA8AAAAAAAAAAAAAAAAAmAIAAGRycy9k&#10;b3ducmV2LnhtbFBLBQYAAAAABAAEAPUAAACJAwAAAAA=&#10;">
                  <v:shadow on="t" color="#333" offset="1pt,1pt"/>
                </v:oval>
                <v:oval id="Oval 4067" o:spid="_x0000_s1497" style="position:absolute;left:343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RjrMQA&#10;AADdAAAADwAAAGRycy9kb3ducmV2LnhtbERPTWvCQBC9C/6HZQRvdaMpVaKrtNpCsRQxKl6H7JgE&#10;s7Mhu43pv3cLBW/zeJ+zWHWmEi01rrSsYDyKQBBnVpecKzgePp5mIJxH1lhZJgW/5GC17PcWmGh7&#10;4z21qc9FCGGXoILC+zqR0mUFGXQjWxMH7mIbgz7AJpe6wVsIN5WcRNGLNFhyaCiwpnVB2TX9MQq2&#10;7y6fbb6fv952p3icnk27zy5SqeGge52D8NT5h/jf/anD/Hgaw9834QS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UY6zEAAAA3QAAAA8AAAAAAAAAAAAAAAAAmAIAAGRycy9k&#10;b3ducmV2LnhtbFBLBQYAAAAABAAEAPUAAACJAwAAAAA=&#10;">
                  <v:shadow on="t" color="#333" offset="1pt,1pt"/>
                </v:oval>
              </v:group>
              <v:group id="Groupe 1131" o:spid="_x0000_s1498" style="position:absolute;left:9239;width:6902;height:8121" coordorigin="2821,1368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J9YcQAAADdAAAA&#10;DwAAAAAAAAAAAAAAAACqAgAAZHJzL2Rvd25yZXYueG1sUEsFBgAAAAAEAAQA+gAAAJsDAAAAAA==&#10;">
                <v:group id="Group 1035" o:spid="_x0000_s1499" style="position:absolute;left:2821;top:1368;width:1315;height:1646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7Y+sUAAADdAAAADwAAAGRycy9kb3ducmV2LnhtbERPTWvCQBC9F/wPyxS8&#10;NZsoaSXNKiJVPIRCVSi9DdkxCWZnQ3abxH/fLRR6m8f7nHwzmVYM1LvGsoIkikEQl1Y3XCm4nPdP&#10;KxDOI2tsLZOCOznYrGcPOWbajvxBw8lXIoSwy1BB7X2XSenKmgy6yHbEgbva3qAPsK+k7nEM4aaV&#10;izh+lgYbDg01drSrqbydvo2Cw4jjdpm8DcXturt/ndP3zyIhpeaP0/YVhKfJ/4v/3Ecd5i9fUv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zO2PrFAAAA3QAA&#10;AA8AAAAAAAAAAAAAAAAAqgIAAGRycy9kb3ducmV2LnhtbFBLBQYAAAAABAAEAPoAAACcAwAAAAA=&#10;">
                  <v:roundrect id="AutoShape 1036" o:spid="_x0000_s1500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QuxcMA&#10;AADdAAAADwAAAGRycy9kb3ducmV2LnhtbERP22rCQBB9L/gPywh9q7tW8BJdRaRCfShVkw8Ys2MS&#10;zM6G7Brj33cLhb7N4VxnteltLTpqfeVYw3ikQBDnzlRcaMjS/dschA/IBmvHpOFJHjbrwcsKE+Me&#10;fKLuHAoRQ9gnqKEMoUmk9HlJFv3INcSRu7rWYoiwLaRp8RHDbS3flZpKixXHhhIb2pWU3853q6H5&#10;SGeL9Ph9yNTl3n1J5S7XzGn9Ouy3SxCB+vAv/nN/mjh/MpvC7zfxB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QuxcMAAADdAAAADwAAAAAAAAAAAAAAAACYAgAAZHJzL2Rv&#10;d25yZXYueG1sUEsFBgAAAAAEAAQA9QAAAIgDAAAAAA==&#10;" fillcolor="#c5c5c5" strokeweight="1.5pt">
                    <v:fill angle="90" focus="50%" type="gradient"/>
                  </v:roundrect>
                  <v:shape id="Freeform 1037" o:spid="_x0000_s1501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w3DsQA&#10;AADdAAAADwAAAGRycy9kb3ducmV2LnhtbERP32vCMBB+H/g/hBP2ZlMVpnRGUVEQGYhV3B6P5mzK&#10;mktponb//TIQ9nYf38+bLTpbizu1vnKsYJikIIgLpysuFZxP28EUhA/IGmvHpOCHPCzmvZcZZto9&#10;+Ej3PJQihrDPUIEJocmk9IUhiz5xDXHkrq61GCJsS6lbfMRwW8tRmr5JixXHBoMNrQ0V3/nNKjjc&#10;uv1on6/Gm+sFTfP58eUOl51Sr/1u+Q4iUBf+xU/3Tsf548kE/r6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cNw7EAAAA3QAAAA8AAAAAAAAAAAAAAAAAmAIAAGRycy9k&#10;b3ducmV2LnhtbFBLBQYAAAAABAAEAPUAAACJAwAAAAA=&#10;" path="m,27l,156r30,-3l66,45,129,,,27xe" fillcolor="silver" stroked="f">
                    <v:path arrowok="t" o:connecttype="custom" o:connectlocs="0,27;0,156;30,153;66,45;129,0;0,27" o:connectangles="0,0,0,0,0,0"/>
                  </v:shape>
                  <v:shape id="Arc 1038" o:spid="_x0000_s1502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jhEMgA&#10;AADdAAAADwAAAGRycy9kb3ducmV2LnhtbESPQUvDQBCF74L/YRnBi9iNLdgauy1FqBQ8SNPieZqd&#10;ZoPZ2Zhdk9Rf7xwEbzO8N+99s1yPvlE9dbEObOBhkoEiLoOtuTJwPGzvF6BiQrbYBCYDF4qwXl1f&#10;LTG3YeA99UWqlIRwzNGAS6nNtY6lI49xElpi0c6h85hk7SptOxwk3Dd6mmWP2mPN0uCwpRdH5Wfx&#10;7Q28n+8urx/Fpj9+/SxmOxzentzpZMztzbh5BpVoTP/mv+udFfzZXHDlGxlBr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KOEQyAAAAN0AAAAPAAAAAAAAAAAAAAAAAJgCAABk&#10;cnMvZG93bnJldi54bWxQSwUGAAAAAAQABAD1AAAAjQMAAAAA&#10;" path="m-1,nfc11929,,21600,9670,21600,21600em-1,nsc11929,,21600,9670,21600,21600l,21600,-1,xe" filled="f" strokeweight="1.5pt">
                    <v:path arrowok="t" o:extrusionok="f" o:connecttype="custom" o:connectlocs="0,0;71,80;0,80" o:connectangles="0,0,0"/>
                  </v:shape>
                  <v:shape id="Arc 1039" o:spid="_x0000_s1503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4jM8UA&#10;AADdAAAADwAAAGRycy9kb3ducmV2LnhtbERPS2sCMRC+F/ofwhR6KZq14ms1SimUFsFDVfA6bMbd&#10;tJvJkkRN++sbQehtPr7nLFbJtuJMPhjHCgb9AgRx5bThWsF+99abgggRWWPrmBT8UIDV8v5ugaV2&#10;F/6k8zbWIodwKFFBE2NXShmqhiyGvuuIM3d03mLM0NdSe7zkcNvK56IYS4uGc0ODHb02VH1vT1aB&#10;mf6OzPj9mIaDL29Sd9g8ndYzpR4f0sscRKQU/8U394fO84eTGVy/yS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DiMzxQAAAN0AAAAPAAAAAAAAAAAAAAAAAJgCAABkcnMv&#10;ZG93bnJldi54bWxQSwUGAAAAAAQABAD1AAAAigMAAAAA&#10;" path="m-1,nfc60,,121,-1,182,,11858,,21421,9279,21772,20950em-1,nsc60,,121,-1,182,,11858,,21421,9279,21772,20950l182,21600,-1,xe" filled="f" strokeweight="1.5pt">
                    <v:path arrowok="t" o:extrusionok="f" o:connecttype="custom" o:connectlocs="0,0;179,243;1,251" o:connectangles="0,0,0"/>
                  </v:shape>
                  <v:oval id="Oval 1040" o:spid="_x0000_s1504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mGaMcA&#10;AADdAAAADwAAAGRycy9kb3ducmV2LnhtbESPQWvCQBCF74X+h2UKXopuqq2G1FWkIvRSpFHvY3ZM&#10;QrOzIbua+O87h0JvM7w3732zXA+uUTfqQu3ZwMskAUVceFtzaeB42I1TUCEiW2w8k4E7BVivHh+W&#10;mFnf8zfd8lgqCeGQoYEqxjbTOhQVOQwT3xKLdvGdwyhrV2rbYS/hrtHTJJlrhzVLQ4UtfVRU/ORX&#10;Z+A0fT09+/76tsjTTX/+2h/ccN8aM3oaNu+gIg3x3/x3/WkFf5YKv3wjI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JhmjHAAAA3QAAAA8AAAAAAAAAAAAAAAAAmAIAAGRy&#10;cy9kb3ducmV2LnhtbFBLBQYAAAAABAAEAPUAAACMAwAAAAA=&#10;" fillcolor="#767676" strokeweight="1pt">
                    <v:fill angle="90" focus="50%" type="gradient"/>
                  </v:oval>
                  <v:oval id="Oval 1041" o:spid="_x0000_s1505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ZXZsQA&#10;AADdAAAADwAAAGRycy9kb3ducmV2LnhtbERPS2vCQBC+C/0Pywi9iG5SUULqKkVa0Yv4KNLjkJ0m&#10;wexs2F01/vtuQfA2H99zZovONOJKzteWFaSjBARxYXXNpYLv49cwA+EDssbGMim4k4fF/KU3w1zb&#10;G+/pegiliCHsc1RQhdDmUvqiIoN+ZFviyP1aZzBE6EqpHd5iuGnkW5JMpcGaY0OFLS0rKs6Hi1Gw&#10;SifLzWngfrLNlrP2c78y3e6k1Gu/+3gHEagLT/HDvdZx/jhL4f+beIK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2V2bEAAAA3QAAAA8AAAAAAAAAAAAAAAAAmAIAAGRycy9k&#10;b3ducmV2LnhtbFBLBQYAAAAABAAEAPUAAACJAwAAAAA=&#10;" fillcolor="#767676" strokeweight="1.5pt">
                    <v:fill angle="90" focus="50%" type="gradient"/>
                  </v:oval>
                  <v:oval id="Oval 1042" o:spid="_x0000_s1506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I9wsIA&#10;AADdAAAADwAAAGRycy9kb3ducmV2LnhtbERPTWvCQBC9C/0PyxR6001TkRhdRYqtemxUvA7ZMQlm&#10;Z0N2jfHfu4LQ2zze58yXvalFR62rLCv4HEUgiHOrKy4UHPY/wwSE88gaa8uk4E4Olou3wRxTbW/8&#10;R13mCxFC2KWooPS+SaV0eUkG3cg2xIE729agD7AtpG7xFsJNLeMomkiDFYeGEhv6Lim/ZFej4Hd3&#10;Wl8St9sfo7iR3WYlp+OsU+rjvV/NQHjq/b/45d7qMP8rieH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0j3CwgAAAN0AAAAPAAAAAAAAAAAAAAAAAJgCAABkcnMvZG93&#10;bnJldi54bWxQSwUGAAAAAAQABAD1AAAAhwMAAAAA&#10;" fillcolor="#767676" strokeweight=".25pt">
                    <v:fill angle="90" focus="50%" type="gradient"/>
                  </v:oval>
                </v:group>
                <v:group id="Group 1043" o:spid="_x0000_s1507" style="position:absolute;left:2889;top:2135;width:1064;height:871" coordorigin="2889,2135" coordsize="1064,8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pvpUywwAAAN0AAAAP&#10;AAAAAAAAAAAAAAAAAKoCAABkcnMvZG93bnJldi54bWxQSwUGAAAAAAQABAD6AAAAmgMAAAAA&#10;">
                  <v:shape id="Freeform 1044" o:spid="_x0000_s1508" style="position:absolute;left:2895;top:2183;width:1058;height:823;visibility:visible;mso-wrap-style:square;v-text-anchor:top" coordsize="1058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p+wMUA&#10;AADdAAAADwAAAGRycy9kb3ducmV2LnhtbERPS2sCMRC+F/ofwgi9iGZbH+hqlFJaKKgHH+h13Iyb&#10;xc1k2aS6/nsjCL3Nx/ec6byxpbhQ7QvHCt67CQjizOmCcwW77U9nBMIHZI2lY1JwIw/z2evLFFPt&#10;rrymyybkIoawT1GBCaFKpfSZIYu+6yriyJ1cbTFEWOdS13iN4baUH0kylBYLjg0GK/oylJ03f1bB&#10;+dDclt9m4YarcX487Mv2YNlrK/XWaj4nIAI14V/8dP/qOL836sPjm3iC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On7AxQAAAN0AAAAPAAAAAAAAAAAAAAAAAJgCAABkcnMv&#10;ZG93bnJldi54bWxQSwUGAAAAAAQABAD1AAAAigMAAAAA&#10;" path="m,15l,741r24,34l60,796r78,9l480,823,909,805r90,-18l1036,762,1058,,,15xe" fillcolor="#00b0f0" strokecolor="windowText" strokeweight=".25pt">
                    <v:fill opacity="32896f"/>
                    <v:path arrowok="t" o:connecttype="custom" o:connectlocs="0,15;0,741;24,775;60,796;138,805;480,823;909,805;999,787;1036,762;1058,0;0,15" o:connectangles="0,0,0,0,0,0,0,0,0,0,0"/>
                  </v:shape>
                  <v:oval id="Oval 1045" o:spid="_x0000_s1509" style="position:absolute;left:2889;top:2135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vBRcMA&#10;AADdAAAADwAAAGRycy9kb3ducmV2LnhtbERP22rCQBB9L/gPywh9KbqpUtHoKiLY5q3ePmDITrLR&#10;7Gya3Wr8e1co9G0O5zqLVWdrcaXWV44VvA8TEMS50xWXCk7H7WAKwgdkjbVjUnAnD6tl72WBqXY3&#10;3tP1EEoRQ9inqMCE0KRS+tyQRT90DXHkCtdaDBG2pdQt3mK4reUoSSbSYsWxwWBDG0P55fBrFexO&#10;xRm5+DHn75B91dts9nl5myn12u/WcxCBuvAv/nNnOs4fTz/g+U08QS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vBRcMAAADdAAAADwAAAAAAAAAAAAAAAACYAgAAZHJzL2Rv&#10;d25yZXYueG1sUEsFBgAAAAAEAAQA9QAAAIgDAAAAAA==&#10;" fillcolor="#00b0f0" strokeweight=".25pt">
                    <v:fill opacity="32896f"/>
                  </v:oval>
                </v:group>
              </v:group>
              <v:shape id="Text Box 1386" o:spid="_x0000_s1510" type="#_x0000_t202" style="position:absolute;left:14954;top:1143;width:9055;height:6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gJf8QA&#10;AADdAAAADwAAAGRycy9kb3ducmV2LnhtbERPTYvCMBC9L/gfwgh7W1MVpVSjSEFWFj3oevE2NmNb&#10;bCa1yWr11xtB2Ns83udM562pxJUaV1pW0O9FIIgzq0vOFex/l18xCOeRNVaWScGdHMxnnY8pJtre&#10;eEvXnc9FCGGXoILC+zqR0mUFGXQ9WxMH7mQbgz7AJpe6wVsIN5UcRNFYGiw5NBRYU1pQdt79GQU/&#10;6XKD2+PAxI8q/V6fFvVlfxgp9dltFxMQnlr/L367VzrMH8ZjeH0TTp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YCX/EAAAA3QAAAA8AAAAAAAAAAAAAAAAAmAIAAGRycy9k&#10;b3ducmV2LnhtbFBLBQYAAAAABAAEAPUAAACJAwAAAAA=&#10;" filled="f" stroked="f" strokeweight=".5pt">
                <v:textbox>
                  <w:txbxContent>
                    <w:p w:rsidR="00A648D7" w:rsidRDefault="00A648D7" w:rsidP="00A648D7">
                      <w:pPr>
                        <w:bidi/>
                        <w:spacing w:after="0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محلول مائي</w:t>
                      </w:r>
                    </w:p>
                    <w:p w:rsidR="00A648D7" w:rsidRPr="00B216BE" w:rsidRDefault="00A648D7" w:rsidP="00A648D7">
                      <w:pPr>
                        <w:bidi/>
                        <w:spacing w:after="0"/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(ماء+ ملح) </w:t>
                      </w:r>
                    </w:p>
                  </w:txbxContent>
                </v:textbox>
              </v:shape>
              <v:shape id="Text Box 1387" o:spid="_x0000_s1511" type="#_x0000_t202" style="position:absolute;left:16002;top:9144;width:5759;height:34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Ss5MUA&#10;AADdAAAADwAAAGRycy9kb3ducmV2LnhtbERPS2vCQBC+C/0PyxR6000trSG6EQlIRdqDj4u3MTt5&#10;YHY2zW417a93BcHbfHzPmc1704gzda62rOB1FIEgzq2uuVSw3y2HMQjnkTU2lknBHzmYp0+DGSba&#10;XnhD560vRQhhl6CCyvs2kdLlFRl0I9sSB66wnUEfYFdK3eElhJtGjqPoQxqsOTRU2FJWUX7a/hoF&#10;62z5jZvj2MT/Tfb5VSzan/3hXamX534xBeGp9w/x3b3SYf5bPIHbN+EEm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VKzkxQAAAN0AAAAPAAAAAAAAAAAAAAAAAJgCAABkcnMv&#10;ZG93bnJldi54bWxQSwUGAAAAAAQABAD1AAAAigMAAAAA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Straight Arrow Connector 1388" o:spid="_x0000_s1512" type="#_x0000_t32" style="position:absolute;top:10287;width:45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YiH8UAAADdAAAADwAAAGRycy9kb3ducmV2LnhtbESPQU/DMAyF70j8h8hI3Fg6JtgoyyaE&#10;hpi4bUza1WpMW61x2iQ05d/jAxI3W+/5vc/r7eQ6NVKIrWcD81kBirjytuXawOnz7W4FKiZki51n&#10;MvBDEbab66s1ltZnPtB4TLWSEI4lGmhS6kutY9WQwzjzPbFoXz44TLKGWtuAWcJdp++L4lE7bFka&#10;GuzptaHqcvx2Bs64C8OQn8bl/v30YM/LPOSPbMztzfTyDCrRlP7Nf9d7K/iLleDKNzKC3v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mYiH8UAAADdAAAADwAAAAAAAAAA&#10;AAAAAAChAgAAZHJzL2Rvd25yZXYueG1sUEsFBgAAAAAEAAQA+QAAAJMDAAAAAA==&#10;" strokecolor="windowText" strokeweight="1.5pt">
                <v:stroke endarrow="block" joinstyle="miter"/>
              </v:shape>
            </v:group>
            <v:group id="Group 1389" o:spid="_x0000_s1513" style="position:absolute;top:95;width:24660;height:12522" coordsize="24660,125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Fai2MUAAADdAAAADwAAAGRycy9kb3ducmV2LnhtbERPTWvCQBC9F/wPyxS8&#10;NZsoLTHNKiJVPIRCVSi9DdkxCWZnQ3abxH/fLRR6m8f7nHwzmVYM1LvGsoIkikEQl1Y3XCm4nPdP&#10;KQjnkTW2lknBnRxs1rOHHDNtR/6g4eQrEULYZaig9r7LpHRlTQZdZDviwF1tb9AH2FdS9ziGcNPK&#10;RRy/SIMNh4YaO9rVVN5O30bBYcRxu0zehuJ23d2/zs/vn0VCSs0fp+0rCE+T/xf/uY86zF+m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hWotjFAAAA3QAA&#10;AA8AAAAAAAAAAAAAAAAAqgIAAGRycy9kb3ducmV2LnhtbFBLBQYAAAAABAAEAPoAAACcAwAAAAA=&#10;">
              <v:group id="Group 4059" o:spid="_x0000_s1514" style="position:absolute;left:4667;top:8001;width:15526;height:4146" coordorigin="2505,5895" coordsize="2445,6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LWdmMcAAADd&#10;AAAADwAAAAAAAAAAAAAAAACqAgAAZHJzL2Rvd25yZXYueG1sUEsFBgAAAAAEAAQA+gAAAJ4DAAAA&#10;AA==&#10;">
                <v:roundrect id="AutoShape 4060" o:spid="_x0000_s1515" style="position:absolute;left:2505;top:6029;width:2445;height:51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YCYcMA&#10;AADdAAAADwAAAGRycy9kb3ducmV2LnhtbERPTWvCQBC9C/0PyxR6kWZjxVDTrFKUgle1hx6H7Jik&#10;yc6mu6tJ/fVuoeBtHu9zivVoOnEh5xvLCmZJCoK4tLrhSsHn8eP5FYQPyBo7y6TglzysVw+TAnNt&#10;B97T5RAqEUPY56igDqHPpfRlTQZ9YnviyJ2sMxgidJXUDocYbjr5kqaZNNhwbKixp01NZXs4GwXt&#10;YhqcHFIur7TNsq/v7dj9XJV6ehzf30AEGsNd/O/e6Th/vpzB3zfxBL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YCYcMAAADdAAAADwAAAAAAAAAAAAAAAACYAgAAZHJzL2Rv&#10;d25yZXYueG1sUEsFBgAAAAAEAAQA9QAAAIgDAAAAAA==&#10;" fillcolor="#c3c3c3" strokecolor="#333" strokeweight="2.25pt">
                  <v:fill focus="50%" type="gradient"/>
                </v:roundrect>
                <v:shape id="Text Box 4061" o:spid="_x0000_s1516" type="#_x0000_t202" style="position:absolute;left:2632;top:6125;width:95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13RsEA&#10;AADdAAAADwAAAGRycy9kb3ducmV2LnhtbERPS4vCMBC+C/sfwix4s6kK4naNIuJCD158sdfZZmyL&#10;yaQ02Vr/vREEb/PxPWex6q0RHbW+dqxgnKQgiAunay4VnI4/ozkIH5A1Gsek4E4eVsuPwQIz7W68&#10;p+4QShFD2GeooAqhyaT0RUUWfeIa4shdXGsxRNiWUrd4i+HWyEmazqTFmmNDhQ1tKiquh3+rYJ+a&#10;7g/NfSfPeXn8zbe+227mSg0/+/U3iEB9eItf7lzH+dOvCTy/iS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dd0bBAAAA3QAAAA8AAAAAAAAAAAAAAAAAmAIAAGRycy9kb3du&#10;cmV2LnhtbFBLBQYAAAAABAAEAPUAAACGAwAAAAA=&#10;" fillcolor="#eaeaea">
                  <v:textbox inset=".5mm,.5mm,.5mm,.5mm">
                    <w:txbxContent>
                      <w:p w:rsidR="00A648D7" w:rsidRDefault="00A648D7" w:rsidP="00A648D7">
                        <w:pPr>
                          <w:jc w:val="right"/>
                          <w:rPr>
                            <w:rFonts w:ascii="DS-Digital" w:hAnsi="DS-Digital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DS-Digital" w:hAnsi="DS-Digital" w:hint="cs"/>
                            <w:b/>
                            <w:bCs/>
                            <w:rtl/>
                            <w:lang w:bidi="ar-DZ"/>
                          </w:rPr>
                          <w:t>125</w:t>
                        </w:r>
                      </w:p>
                    </w:txbxContent>
                  </v:textbox>
                </v:shape>
                <v:rect id="Rectangle 4062" o:spid="_x0000_s1517" style="position:absolute;left:2505;top:5895;width:243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kCMQA&#10;AADdAAAADwAAAGRycy9kb3ducmV2LnhtbERPS2vCQBC+F/wPywi91Y0GxERXkUJLe7H4OHgcsmMS&#10;zc7G3a2m/nq3IHibj+85s0VnGnEh52vLCoaDBARxYXXNpYLd9uNtAsIHZI2NZVLwRx4W897LDHNt&#10;r7ymyyaUIoawz1FBFUKbS+mLigz6gW2JI3ewzmCI0JVSO7zGcNPIUZKMpcGaY0OFLb1XVJw2v0bB&#10;eed+ilVjR2m2Xx/581ufb1lQ6rXfLacgAnXhKX64v3Scn2Yp/H8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x5AjEAAAA3QAAAA8AAAAAAAAAAAAAAAAAmAIAAGRycy9k&#10;b3ducmV2LnhtbFBLBQYAAAAABAAEAPUAAACJAwAAAAA=&#10;" fillcolor="gray" strokecolor="gray"/>
                <v:shape id="Text Box 4063" o:spid="_x0000_s1518" type="#_x0000_t202" style="position:absolute;left:3693;top:6076;width:285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5Vd78A&#10;AADdAAAADwAAAGRycy9kb3ducmV2LnhtbERPSwrCMBDdC94hjOBOUz+IVqOoILoQwc8BhmZsq82k&#10;NFHr7Y0guJvH+85sUZtCPKlyuWUFvW4EgjixOudUweW86YxBOI+ssbBMCt7kYDFvNmYYa/viIz1P&#10;PhUhhF2MCjLvy1hKl2Rk0HVtSRy4q60M+gCrVOoKXyHcFLIfRSNpMOfQkGFJ64yS++lhFPSHt9Hl&#10;4M/7tXscVsuEo+3b3ZVqt+rlFISn2v/FP/dOh/mDyRC+34QT5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jlV3vwAAAN0AAAAPAAAAAAAAAAAAAAAAAJgCAABkcnMvZG93bnJl&#10;di54bWxQSwUGAAAAAAQABAD1AAAAhAMAAAAA&#10;" filled="f" stroked="f">
                  <v:textbox inset=".5mm,.5mm,.5mm,.5mm">
                    <w:txbxContent>
                      <w:p w:rsidR="00A648D7" w:rsidRDefault="00A648D7" w:rsidP="00A648D7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g</w:t>
                        </w:r>
                      </w:p>
                    </w:txbxContent>
                  </v:textbox>
                </v:shape>
                <v:line id="Line 4064" o:spid="_x0000_s1519" style="position:absolute;visibility:visible;mso-wrap-style:square" from="2600,6006" to="4882,6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80XFMQAAADdAAAADwAAAGRycy9kb3ducmV2LnhtbERPTWvCQBC9F/oflil4azattmjMKkUo&#10;5KAH06LXITtmQ7OzMbuN8d+7QqG3ebzPydejbcVAvW8cK3hJUhDEldMN1wq+vz6f5yB8QNbYOiYF&#10;V/KwXj0+5Jhpd+E9DWWoRQxhn6ECE0KXSekrQxZ94jriyJ1cbzFE2NdS93iJ4baVr2n6Li02HBsM&#10;drQxVP2Uv1bBbFcYfRy3frtPiwM159nmXDqlJk/jxxJEoDH8i//chY7zp4s3uH8TT5C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zRcUxAAAAN0AAAAPAAAAAAAAAAAA&#10;AAAAAKECAABkcnMvZG93bnJldi54bWxQSwUGAAAAAAQABAD5AAAAkgMAAAAA&#10;" strokeweight="2.25pt"/>
                <v:oval id="Oval 4065" o:spid="_x0000_s1520" style="position:absolute;left:271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8mzsQA&#10;AADdAAAADwAAAGRycy9kb3ducmV2LnhtbERPTWvCQBC9C/0PyxR6041aRKOrtNaCKEWMSq9DdkxC&#10;s7Mhu8b4711B6G0e73Nmi9aUoqHaFZYV9HsRCOLU6oIzBcfDd3cMwnlkjaVlUnAjB4v5S2eGsbZX&#10;3lOT+EyEEHYxKsi9r2IpXZqTQdezFXHgzrY26AOsM6lrvIZwU8pBFI2kwYJDQ44VLXNK/5KLUbBZ&#10;uWz89fO+/dydhv3k1zT79CyVenttP6YgPLX+X/x0r3WYP5yM4PFNOE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vJs7EAAAA3QAAAA8AAAAAAAAAAAAAAAAAmAIAAGRycy9k&#10;b3ducmV2LnhtbFBLBQYAAAAABAAEAPUAAACJAwAAAAA=&#10;">
                  <v:shadow on="t" color="#333" offset="1pt,1pt"/>
                </v:oval>
                <v:oval id="Oval 4066" o:spid="_x0000_s1521" style="position:absolute;left:307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ODVcUA&#10;AADdAAAADwAAAGRycy9kb3ducmV2LnhtbERP22rCQBB9F/oPyxT6phsv2Ji6im0VxFLEtKWvQ3ZM&#10;QrOzIbvG+PeuIPRtDuc682VnKtFS40rLCoaDCARxZnXJuYLvr00/BuE8ssbKMim4kIPl4qE3x0Tb&#10;Mx+oTX0uQgi7BBUU3teJlC4ryKAb2Jo4cEfbGPQBNrnUDZ5DuKnkKIqm0mDJoaHAmt4Kyv7Sk1Gw&#10;W7s8fv+cfLzuf8bD9Ne0h+wolXp67FYvIDx1/l98d291mD+ePcPtm3CC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I4NVxQAAAN0AAAAPAAAAAAAAAAAAAAAAAJgCAABkcnMv&#10;ZG93bnJldi54bWxQSwUGAAAAAAQABAD1AAAAigMAAAAA&#10;">
                  <v:shadow on="t" color="#333" offset="1pt,1pt"/>
                </v:oval>
                <v:oval id="Oval 4067" o:spid="_x0000_s1522" style="position:absolute;left:3435;top:643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wXJ8cA&#10;AADdAAAADwAAAGRycy9kb3ducmV2LnhtbESPQWvCQBCF7wX/wzIFb3VjLWJTV2lrC6JIMW3pdciO&#10;STA7G7LbGP+9cxC8zfDevPfNfNm7WnXUhsqzgfEoAUWce1txYeDn+/NhBipEZIu1ZzJwpgDLxeBu&#10;jqn1J95Tl8VCSQiHFA2UMTap1iEvyWEY+YZYtINvHUZZ20LbFk8S7mr9mCRT7bBiaSixofeS8mP2&#10;7wxsPkIxW+2etm9fv5Nx9ue6fX7Qxgzv+9cXUJH6eDNfr9dW8CfPgivfyAh6c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8FyfHAAAA3QAAAA8AAAAAAAAAAAAAAAAAmAIAAGRy&#10;cy9kb3ducmV2LnhtbFBLBQYAAAAABAAEAPUAAACMAwAAAAA=&#10;">
                  <v:shadow on="t" color="#333" offset="1pt,1pt"/>
                </v:oval>
              </v:group>
              <v:group id="Groupe 1131" o:spid="_x0000_s1523" style="position:absolute;left:9144;width:6902;height:8121" coordorigin="2821,1368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2PNAXFAAAA3QAA&#10;AA8AAAAAAAAAAAAAAAAAqgIAAGRycy9kb3ducmV2LnhtbFBLBQYAAAAABAAEAPoAAACcAwAAAAA=&#10;">
                <v:group id="Group 1035" o:spid="_x0000_s1524" style="position:absolute;left:2821;top:1368;width:1315;height:1646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BXFescAAADd&#10;AAAADwAAAAAAAAAAAAAAAACqAgAAZHJzL2Rvd25yZXYueG1sUEsFBgAAAAAEAAQA+gAAAJ4DAAAA&#10;AA==&#10;">
                  <v:roundrect id="AutoShape 1036" o:spid="_x0000_s1525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EIqcMA&#10;AADdAAAADwAAAGRycy9kb3ducmV2LnhtbERP22rCQBB9L/gPywh9q7tKsW10lVIs1AfxknzAmB2T&#10;YHY2ZNcY/94VhL7N4VxnvuxtLTpqfeVYw3ikQBDnzlRcaMjS37dPED4gG6wdk4YbeVguBi9zTIy7&#10;8p66QyhEDGGfoIYyhCaR0uclWfQj1xBH7uRaiyHCtpCmxWsMt7WcKDWVFiuODSU29FNSfj5crIZm&#10;lX58pbvtOlPHS7eRyh1PmdP6ddh/z0AE6sO/+On+M3H+uxrD45t4gl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EIqcMAAADdAAAADwAAAAAAAAAAAAAAAACYAgAAZHJzL2Rv&#10;d25yZXYueG1sUEsFBgAAAAAEAAQA9QAAAIgDAAAAAA==&#10;" fillcolor="#c5c5c5" strokeweight="1.5pt">
                    <v:fill angle="90" focus="50%" type="gradient"/>
                  </v:roundrect>
                  <v:shape id="Freeform 1037" o:spid="_x0000_s1526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cqjsMA&#10;AADdAAAADwAAAGRycy9kb3ducmV2LnhtbERP32vCMBB+H+x/CDfwbaZWkVGN4sYGIoKsivp4NGdT&#10;bC6liVr/eyMM9nYf38+bzjtbiyu1vnKsYNBPQBAXTldcKthtf94/QPiArLF2TAru5GE+e32ZYqbd&#10;jX/pmodSxBD2GSowITSZlL4wZNH3XUMcuZNrLYYI21LqFm8x3NYyTZKxtFhxbDDY0Jeh4pxfrILN&#10;pVulq/xz+H3ao2kO66Pb7JdK9d66xQREoC78i//cSx3nj5IUnt/EE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cqjsMAAADdAAAADwAAAAAAAAAAAAAAAACYAgAAZHJzL2Rv&#10;d25yZXYueG1sUEsFBgAAAAAEAAQA9QAAAIgDAAAAAA==&#10;" path="m,27l,156r30,-3l66,45,129,,,27xe" fillcolor="silver" stroked="f">
                    <v:path arrowok="t" o:connecttype="custom" o:connectlocs="0,27;0,156;30,153;66,45;129,0;0,27" o:connectangles="0,0,0,0,0,0"/>
                  </v:shape>
                  <v:shape id="Arc 1038" o:spid="_x0000_s1527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NecUA&#10;AADdAAAADwAAAGRycy9kb3ducmV2LnhtbERPTWvCQBC9C/6HZQpepG7UUmzqKlJQhB6kqfQ8Zsds&#10;aHY2za5J9Nd3hUJv83ifs1z3thItNb50rGA6SUAQ506XXCg4fm4fFyB8QNZYOSYFV/KwXg0HS0y1&#10;6/iD2iwUIoawT1GBCaFOpfS5IYt+4mriyJ1dYzFE2BRSN9jFcFvJWZI8S4slxwaDNb0Zyr+zi1Vw&#10;OI+vu69s0x5/bov5Hrv3F3M6KTV66DevIAL14V/8597rOP8pmcP9m3iC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IM15xQAAAN0AAAAPAAAAAAAAAAAAAAAAAJgCAABkcnMv&#10;ZG93bnJldi54bWxQSwUGAAAAAAQABAD1AAAAigMAAAAA&#10;" path="m-1,nfc11929,,21600,9670,21600,21600em-1,nsc11929,,21600,9670,21600,21600l,21600,-1,xe" filled="f" strokeweight="1.5pt">
                    <v:path arrowok="t" o:extrusionok="f" o:connecttype="custom" o:connectlocs="0,0;71,80;0,80" o:connectangles="0,0,0"/>
                  </v:shape>
                  <v:shape id="Arc 1039" o:spid="_x0000_s1528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MytcUA&#10;AADdAAAADwAAAGRycy9kb3ducmV2LnhtbERPTWsCMRC9C/6HMIVeSs3aWrGrUaRQWoQeui30OmzG&#10;3djNZEmiRn99IxS8zeN9zmKVbCcO5INxrGA8KkAQ104bbhR8f73ez0CEiKyxc0wKThRgtRwOFlhq&#10;d+RPOlSxETmEQ4kK2hj7UspQt2QxjFxPnLmt8xZjhr6R2uMxh9tOPhTFVFo0nBta7Omlpfq32lsF&#10;ZnZ+MtO3bXoc77xJ/c/H3X7zrNTtTVrPQURK8Sr+d7/rPH9STODyTT5B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zK1xQAAAN0AAAAPAAAAAAAAAAAAAAAAAJgCAABkcnMv&#10;ZG93bnJldi54bWxQSwUGAAAAAAQABAD1AAAAigMAAAAA&#10;" path="m-1,nfc60,,121,-1,182,,11858,,21421,9279,21772,20950em-1,nsc60,,121,-1,182,,11858,,21421,9279,21772,20950l182,21600,-1,xe" filled="f" strokeweight="1.5pt">
                    <v:path arrowok="t" o:extrusionok="f" o:connecttype="custom" o:connectlocs="0,0;179,243;1,251" o:connectangles="0,0,0"/>
                  </v:shape>
                  <v:oval id="Oval 1040" o:spid="_x0000_s1529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rz8MA&#10;AADdAAAADwAAAGRycy9kb3ducmV2LnhtbERPTYvCMBC9C/sfwix4kTVd0V2pRpEVwYuI7Xofm7Et&#10;NpPSRFv/vREEb/N4nzNfdqYSN2pcaVnB9zACQZxZXXKu4D/dfE1BOI+ssbJMCu7kYLn46M0x1rbl&#10;A90Sn4sQwi5GBYX3dSylywoy6Ia2Jg7c2TYGfYBNLnWDbQg3lRxF0Y80WHJoKLCmv4KyS3I1Co6j&#10;8XFg2+vkN5mu2tNun5ruvlaq/9mtZiA8df4tfrm3OswfRxN4fhNO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frz8MAAADdAAAADwAAAAAAAAAAAAAAAACYAgAAZHJzL2Rv&#10;d25yZXYueG1sUEsFBgAAAAAEAAQA9QAAAIgDAAAAAA==&#10;" fillcolor="#767676" strokeweight="1pt">
                    <v:fill angle="90" focus="50%" type="gradient"/>
                  </v:oval>
                  <v:oval id="Oval 1041" o:spid="_x0000_s1530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YBLcQA&#10;AADdAAAADwAAAGRycy9kb3ducmV2LnhtbERPS4vCMBC+L/gfwgh7WTR1WaVUo4i4sl4WX4jHoRnb&#10;YjMpSVbrvzcLgrf5+J4zmbWmFldyvrKsYNBPQBDnVldcKDjsv3spCB+QNdaWScGdPMymnbcJZtre&#10;eEvXXShEDGGfoYIyhCaT0uclGfR92xBH7mydwRChK6R2eIvhppafSTKSBiuODSU2tCgpv+z+jILV&#10;YLhYHz/cKV3/ctostyvTbo5KvXfb+RhEoDa8xE/3j47zv5IR/H8TT5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mAS3EAAAA3QAAAA8AAAAAAAAAAAAAAAAAmAIAAGRycy9k&#10;b3ducmV2LnhtbFBLBQYAAAAABAAEAPUAAACJAwAAAAA=&#10;" fillcolor="#767676" strokeweight="1.5pt">
                    <v:fill angle="90" focus="50%" type="gradient"/>
                  </v:oval>
                  <v:oval id="Oval 1042" o:spid="_x0000_s1531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xQZcIA&#10;AADdAAAADwAAAGRycy9kb3ducmV2LnhtbERPTWvCQBC9C/6HZQRvuluRVqMbkdJaPTZWvA7ZaRKS&#10;nQ3ZbUz/fVcoeJvH+5ztbrCN6KnzlWMNT3MFgjh3puJCw9f5fbYC4QOywcYxafglD7t0PNpiYtyN&#10;P6nPQiFiCPsENZQhtImUPi/Jop+7ljhy366zGCLsCmk6vMVw28iFUs/SYsWxocSWXkvK6+zHajic&#10;rm/1yp/OF7VoZf+xl+tl1ms9nQz7DYhAQ3iI/91HE+cv1Qvcv4kn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FBlwgAAAN0AAAAPAAAAAAAAAAAAAAAAAJgCAABkcnMvZG93&#10;bnJldi54bWxQSwUGAAAAAAQABAD1AAAAhwMAAAAA&#10;" fillcolor="#767676" strokeweight=".25pt">
                    <v:fill angle="90" focus="50%" type="gradient"/>
                  </v:oval>
                </v:group>
                <v:group id="Group 1043" o:spid="_x0000_s1532" style="position:absolute;left:2889;top:2135;width:1064;height:871" coordorigin="2889,2135" coordsize="1064,8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UMwDFAAAA3QAA&#10;AA8AAAAAAAAAAAAAAAAAqgIAAGRycy9kb3ducmV2LnhtbFBLBQYAAAAABAAEAPoAAACcAwAAAAA=&#10;">
                  <v:shape id="Freeform 1044" o:spid="_x0000_s1533" style="position:absolute;left:2895;top:2183;width:1058;height:823;visibility:visible;mso-wrap-style:square;v-text-anchor:top" coordsize="1058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XlHcQA&#10;AADdAAAADwAAAGRycy9kb3ducmV2LnhtbERPTWsCMRC9F/wPYQQvolktim6NIqWCUD10K3odN9PN&#10;4maybKKu/74pFLzN433OYtXaStyo8aVjBaNhAoI4d7rkQsHhezOYgfABWWPlmBQ8yMNq2XlZYKrd&#10;nb/oloVCxBD2KSowIdSplD43ZNEPXU0cuR/XWAwRNoXUDd5juK3kOEmm0mLJscFgTe+G8kt2tQou&#10;p/ax+zCfbrqfF+fTsepPdq99pXrddv0GIlAbnuJ/91bH+cl4An/fxB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15R3EAAAA3QAAAA8AAAAAAAAAAAAAAAAAmAIAAGRycy9k&#10;b3ducmV2LnhtbFBLBQYAAAAABAAEAPUAAACJAwAAAAA=&#10;" path="m,15l,741r24,34l60,796r78,9l480,823,909,805r90,-18l1036,762,1058,,,15xe" fillcolor="#00b0f0" strokecolor="windowText" strokeweight=".25pt">
                    <v:fill opacity="32896f"/>
                    <v:path arrowok="t" o:connecttype="custom" o:connectlocs="0,15;0,741;24,775;60,796;138,805;480,823;909,805;999,787;1036,762;1058,0;0,15" o:connectangles="0,0,0,0,0,0,0,0,0,0,0"/>
                  </v:shape>
                  <v:oval id="Oval 1045" o:spid="_x0000_s1534" style="position:absolute;left:2889;top:2135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hdMEA&#10;AADdAAAADwAAAGRycy9kb3ducmV2LnhtbERPzYrCMBC+C75DGGEvoqkeRKtRZEG3N38fYGimTbWZ&#10;dJusdt/eCAt7m4/vd1abztbiQa2vHCuYjBMQxLnTFZcKrpfdaA7CB2SNtWNS8EseNut+b4Wpdk8+&#10;0eMcShFD2KeowITQpFL63JBFP3YNceQK11oMEbal1C0+Y7it5TRJZtJixbHBYEOfhvL7+ccqOF6L&#10;G3LxbW6HkH3Vu2yxvw8XSn0Muu0SRKAu/Iv/3JmO85PpDN7fxBP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6YXTBAAAA3QAAAA8AAAAAAAAAAAAAAAAAmAIAAGRycy9kb3du&#10;cmV2LnhtbFBLBQYAAAAABAAEAPUAAACGAwAAAAA=&#10;" fillcolor="#00b0f0" strokeweight=".25pt">
                    <v:fill opacity="32896f"/>
                  </v:oval>
                </v:group>
              </v:group>
              <v:shape id="Text Box 1027" o:spid="_x0000_s1535" type="#_x0000_t202" style="position:absolute;top:2190;width:10331;height:3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eSosUA&#10;AADdAAAADwAAAGRycy9kb3ducmV2LnhtbERPTWvCQBC9F/wPywi91Y2BVkldRQLBUtqD0Yu3aXZM&#10;gtnZmN0maX99tyB4m8f7nNVmNI3oqXO1ZQXzWQSCuLC65lLB8ZA9LUE4j6yxsUwKfsjBZj15WGGi&#10;7cB76nNfihDCLkEFlfdtIqUrKjLoZrYlDtzZdgZ9gF0pdYdDCDeNjKPoRRqsOTRU2FJaUXHJv42C&#10;9zT7xP1XbJa/Tbr7OG/b6/H0rNTjdNy+gvA0+rv45n7TYX4UL+D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F5KixQAAAN0AAAAPAAAAAAAAAAAAAAAAAJgCAABkcnMv&#10;ZG93bnJldi54bWxQSwUGAAAAAAQABAD1AAAAigMAAAAA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V=125 ml</m:t>
                          </m:r>
                        </m:oMath>
                      </m:oMathPara>
                    </w:p>
                  </w:txbxContent>
                </v:textbox>
              </v:shape>
              <v:shape id="Text Box 1028" o:spid="_x0000_s1536" type="#_x0000_t202" style="position:absolute;left:14859;top:9048;width:5759;height:3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gG0M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JK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iAbQyAAAAN0AAAAPAAAAAAAAAAAAAAAAAJgCAABk&#10;cnMvZG93bnJldi54bWxQSwUGAAAAAAQABAD1AAAAjQMAAAAA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Text Box 1029" o:spid="_x0000_s1537" type="#_x0000_t202" style="position:absolute;left:12668;top:2190;width:10287;height:3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SjS8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R/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SjS8MAAADdAAAADwAAAAAAAAAAAAAAAACYAgAAZHJzL2Rv&#10;d25yZXYueG1sUEsFBgAAAAAEAAQA9QAAAIgDAAAAAA==&#10;" filled="f" stroked="f" strokeweight=".5pt">
                <v:textbox>
                  <w:txbxContent>
                    <w:p w:rsidR="00A648D7" w:rsidRPr="00B216BE" w:rsidRDefault="00A648D7" w:rsidP="00A648D7">
                      <w:pPr>
                        <w:bidi/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B216B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ماء مقطر</w:t>
                      </w:r>
                    </w:p>
                  </w:txbxContent>
                </v:textbox>
              </v:shape>
              <v:shape id="Plus 1030" o:spid="_x0000_s1538" style="position:absolute;left:22860;top:9620;width:1800;height:1800;visibility:visible;mso-wrap-style:square;v-text-anchor:middle" coordsize="180000,18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2+scA&#10;AADdAAAADwAAAGRycy9kb3ducmV2LnhtbESPT0/DMAzF70h8h8iTuLF0gACVZRMqgk3sAPtz4eY1&#10;XlNonCoJW/n2+IDEzdZ7fu/n6XzwnTpSTG1gA5NxAYq4DrblxsBu+3x5DyplZItdYDLwQwnms/Oz&#10;KZY2nHhNx01ulIRwKtGAy7kvtU61I49pHHpi0Q4hesyyxkbbiCcJ952+Kopb7bFlaXDYU+Wo/tp8&#10;ewPv1d1T9+pocfP5sdhX6+UKX96iMRej4fEBVKYh/5v/rpdW8Itr4ZdvZAQ9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VtvrHAAAA3QAAAA8AAAAAAAAAAAAAAAAAmAIAAGRy&#10;cy9kb3ducmV2LnhtbFBLBQYAAAAABAAEAPUAAACMAwAAAAA=&#10;" path="m23859,83832r59973,l83832,23859r12336,l96168,83832r59973,l156141,96168r-59973,l96168,156141r-12336,l83832,96168r-59973,l23859,83832xe" fillcolor="windowText" strokecolor="windowText" strokeweight="1pt">
                <v:stroke joinstyle="miter"/>
                <v:path arrowok="t" o:connecttype="custom" o:connectlocs="23859,83832;83832,83832;83832,23859;96168,23859;96168,83832;156141,83832;156141,96168;96168,96168;96168,156141;83832,156141;83832,96168;23859,96168;23859,83832" o:connectangles="0,0,0,0,0,0,0,0,0,0,0,0,0"/>
              </v:shape>
            </v:group>
          </v:group>
        </w:pict>
      </w:r>
    </w:p>
    <w:p w:rsidR="00A648D7" w:rsidRDefault="00A648D7" w:rsidP="00A648D7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</w:p>
    <w:p w:rsidR="00A648D7" w:rsidRDefault="00A648D7" w:rsidP="00A648D7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</w:p>
    <w:p w:rsidR="00A648D7" w:rsidRDefault="00A648D7" w:rsidP="00A648D7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</w:p>
    <w:p w:rsidR="00A648D7" w:rsidRDefault="00A648D7" w:rsidP="00A648D7">
      <w:pPr>
        <w:bidi/>
        <w:spacing w:after="0" w:line="276" w:lineRule="auto"/>
        <w:rPr>
          <w:rFonts w:cs="Times New Roman"/>
          <w:sz w:val="32"/>
          <w:szCs w:val="32"/>
          <w:rtl/>
          <w:lang w:bidi="ar-DZ"/>
        </w:rPr>
      </w:pPr>
    </w:p>
    <w:p w:rsidR="00A648D7" w:rsidRPr="00940DB7" w:rsidRDefault="004F1E95" w:rsidP="0004562B">
      <w:pPr>
        <w:pStyle w:val="ListParagraph"/>
        <w:numPr>
          <w:ilvl w:val="0"/>
          <w:numId w:val="42"/>
        </w:numPr>
        <w:bidi/>
        <w:spacing w:before="240" w:after="0" w:line="276" w:lineRule="auto"/>
        <w:rPr>
          <w:rFonts w:cstheme="minorHAnsi"/>
          <w:sz w:val="32"/>
          <w:szCs w:val="32"/>
          <w:rtl/>
          <w:lang w:bidi="ar-DZ"/>
        </w:rPr>
      </w:pPr>
      <w:r w:rsidRPr="00940DB7">
        <w:rPr>
          <w:rFonts w:cstheme="minorHAnsi" w:hint="cs"/>
          <w:sz w:val="32"/>
          <w:szCs w:val="32"/>
          <w:rtl/>
          <w:lang w:bidi="ar-DZ"/>
        </w:rPr>
        <w:t>استنتج</w:t>
      </w:r>
      <w:r w:rsidR="00A648D7" w:rsidRPr="00940DB7">
        <w:rPr>
          <w:rFonts w:cstheme="minorHAnsi" w:hint="cs"/>
          <w:sz w:val="32"/>
          <w:szCs w:val="32"/>
          <w:rtl/>
          <w:lang w:bidi="ar-DZ"/>
        </w:rPr>
        <w:t xml:space="preserve"> القيمة التي يشير إليها الميزان ( </w:t>
      </w: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  <w:lang w:bidi="ar-DZ"/>
              </w:rPr>
              <m:t>2</m:t>
            </m:r>
          </m:sub>
        </m:sSub>
      </m:oMath>
      <w:r w:rsidR="00A648D7" w:rsidRPr="00940DB7">
        <w:rPr>
          <w:rFonts w:cstheme="minorHAnsi" w:hint="cs"/>
          <w:sz w:val="32"/>
          <w:szCs w:val="32"/>
          <w:rtl/>
          <w:lang w:bidi="ar-DZ"/>
        </w:rPr>
        <w:t>)؟</w:t>
      </w:r>
    </w:p>
    <w:p w:rsidR="005517F9" w:rsidRPr="004F1E95" w:rsidRDefault="00940DB7" w:rsidP="00A648D7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. . . . . . . . . . . . . . . . . . . . . . . . . . . . . . . . . . . . . . . . . . . . . . . . . . . . . . . . . . . . . . . . . . . . . </w:t>
      </w:r>
    </w:p>
    <w:p w:rsidR="00940DB7" w:rsidRDefault="00940DB7" w:rsidP="004F1E95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. . . . . . . . . . . . . . . . . . . . . . . . . . . . . . . . . . . . . . . . . . . . . . . . . . . . . .</w:t>
      </w:r>
      <w:r>
        <w:rPr>
          <w:rFonts w:cstheme="minorHAnsi" w:hint="cs"/>
          <w:sz w:val="32"/>
          <w:szCs w:val="32"/>
          <w:rtl/>
          <w:lang w:bidi="ar-DZ"/>
        </w:rPr>
        <w:t xml:space="preserve"> . . . . . . . . . . . . . . . </w:t>
      </w:r>
    </w:p>
    <w:p w:rsidR="00B33943" w:rsidRPr="00940DB7" w:rsidRDefault="00A648D7" w:rsidP="003C4B5A">
      <w:pPr>
        <w:pStyle w:val="ListParagraph"/>
        <w:numPr>
          <w:ilvl w:val="0"/>
          <w:numId w:val="42"/>
        </w:numPr>
        <w:bidi/>
        <w:spacing w:after="0" w:line="276" w:lineRule="auto"/>
        <w:rPr>
          <w:rFonts w:cstheme="minorHAnsi"/>
          <w:sz w:val="32"/>
          <w:szCs w:val="32"/>
          <w:lang w:bidi="ar-DZ"/>
        </w:rPr>
      </w:pPr>
      <w:r w:rsidRPr="00940DB7">
        <w:rPr>
          <w:rFonts w:cstheme="minorHAnsi" w:hint="cs"/>
          <w:sz w:val="32"/>
          <w:szCs w:val="32"/>
          <w:rtl/>
          <w:lang w:bidi="ar-DZ"/>
        </w:rPr>
        <w:t xml:space="preserve">أحسب التركيز الكتلي </w:t>
      </w:r>
      <w:r w:rsidR="003C4B5A">
        <w:rPr>
          <w:rFonts w:cstheme="minorHAnsi"/>
          <w:sz w:val="32"/>
          <w:szCs w:val="32"/>
          <w:lang w:bidi="ar-DZ"/>
        </w:rPr>
        <w:t xml:space="preserve"> </w:t>
      </w:r>
      <m:oMath>
        <m:r>
          <w:rPr>
            <w:rFonts w:ascii="Cambria Math" w:hAnsi="Cambria Math" w:cstheme="minorHAnsi"/>
            <w:sz w:val="32"/>
            <w:szCs w:val="32"/>
            <w:lang w:bidi="ar-DZ"/>
          </w:rPr>
          <m:t>C</m:t>
        </m:r>
      </m:oMath>
      <w:r w:rsidRPr="00940DB7">
        <w:rPr>
          <w:rFonts w:cstheme="minorHAnsi" w:hint="cs"/>
          <w:sz w:val="32"/>
          <w:szCs w:val="32"/>
          <w:rtl/>
          <w:lang w:bidi="ar-DZ"/>
        </w:rPr>
        <w:t>للمحلول المائي الناتج؟</w:t>
      </w:r>
    </w:p>
    <w:p w:rsidR="00940DB7" w:rsidRDefault="00940DB7" w:rsidP="00940DB7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. . . . . . . . . . . . . . . . . . . . . . . . . . . . . . . . . . . . . . . . . . . . . . . . . . . . . . . . . . . . . . . . . . . . . </w:t>
      </w:r>
    </w:p>
    <w:p w:rsidR="00A20136" w:rsidRPr="004F1E95" w:rsidRDefault="00940DB7" w:rsidP="00940DB7">
      <w:pPr>
        <w:bidi/>
        <w:spacing w:after="0" w:line="276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. </w:t>
      </w:r>
      <w:r>
        <w:rPr>
          <w:rFonts w:cstheme="minorHAnsi" w:hint="cs"/>
          <w:sz w:val="32"/>
          <w:szCs w:val="32"/>
          <w:rtl/>
          <w:lang w:bidi="ar-DZ"/>
        </w:rPr>
        <w:t>. . . . . . . . . . . . . . . . . . . . . . . . . . . . . . . . . . . . . . . . . . . . . . . . . . . . . . . . . . . . . . . . . . . .</w:t>
      </w:r>
    </w:p>
    <w:p w:rsidR="00B33943" w:rsidRPr="00940DB7" w:rsidRDefault="004F1E95" w:rsidP="00940DB7">
      <w:pPr>
        <w:pStyle w:val="ListParagraph"/>
        <w:numPr>
          <w:ilvl w:val="0"/>
          <w:numId w:val="42"/>
        </w:numPr>
        <w:bidi/>
        <w:spacing w:after="0" w:line="276" w:lineRule="auto"/>
        <w:rPr>
          <w:rFonts w:cstheme="minorHAnsi"/>
          <w:sz w:val="32"/>
          <w:szCs w:val="32"/>
          <w:lang w:bidi="ar-DZ"/>
        </w:rPr>
      </w:pPr>
      <w:r w:rsidRPr="00940DB7">
        <w:rPr>
          <w:rFonts w:cstheme="minorHAnsi" w:hint="cs"/>
          <w:sz w:val="32"/>
          <w:szCs w:val="32"/>
          <w:rtl/>
          <w:lang w:bidi="ar-DZ"/>
        </w:rPr>
        <w:t>إذا علمت أن الملح لم يذب كليا في الماء،</w:t>
      </w:r>
      <w:r w:rsidR="00B33943" w:rsidRPr="00940DB7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940DB7">
        <w:rPr>
          <w:rFonts w:cstheme="minorHAnsi" w:hint="cs"/>
          <w:sz w:val="32"/>
          <w:szCs w:val="32"/>
          <w:rtl/>
          <w:lang w:bidi="ar-DZ"/>
        </w:rPr>
        <w:t>فماذا نقول عن المحلول في هذه الحالة؟</w:t>
      </w:r>
    </w:p>
    <w:p w:rsidR="004F1E95" w:rsidRPr="004F1E95" w:rsidRDefault="00940DB7" w:rsidP="004F1E95">
      <w:pPr>
        <w:bidi/>
        <w:spacing w:after="0" w:line="276" w:lineRule="auto"/>
        <w:rPr>
          <w:rFonts w:cstheme="minorHAnsi" w:hint="cs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. . . . . . . . . . . . . . . . . . . . . . . . . . . . . . . . . . . . . . . . . . . . . . . . . . . . . . . . . . . . . . . . . . . . . .</w:t>
      </w:r>
    </w:p>
    <w:p w:rsidR="004F1E95" w:rsidRPr="00940DB7" w:rsidRDefault="00940DB7" w:rsidP="00940DB7">
      <w:pPr>
        <w:pStyle w:val="ListParagraph"/>
        <w:numPr>
          <w:ilvl w:val="0"/>
          <w:numId w:val="43"/>
        </w:num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 w:rsidRPr="00940DB7">
        <w:rPr>
          <w:rFonts w:cstheme="minorHAnsi" w:hint="cs"/>
          <w:sz w:val="32"/>
          <w:szCs w:val="32"/>
          <w:rtl/>
          <w:lang w:bidi="ar-DZ"/>
        </w:rPr>
        <w:t>و</w:t>
      </w:r>
      <w:r w:rsidR="004F1E95" w:rsidRPr="00940DB7">
        <w:rPr>
          <w:rFonts w:cstheme="minorHAnsi" w:hint="cs"/>
          <w:sz w:val="32"/>
          <w:szCs w:val="32"/>
          <w:rtl/>
          <w:lang w:bidi="ar-DZ"/>
        </w:rPr>
        <w:t>ما الذي يجب فعله لتخفيض تركيز المحلول المائي الناتج؟</w:t>
      </w:r>
    </w:p>
    <w:p w:rsidR="00940DB7" w:rsidRDefault="00940DB7" w:rsidP="00940DB7">
      <w:pPr>
        <w:bidi/>
        <w:spacing w:after="0" w:line="276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. . . . . . . . . . . . . . . . . . . . . . . . . . . . . . . . . . . . . . . . . . . . . . . . . . . . . . . . . . . . . . . . . . . . . .</w:t>
      </w:r>
      <w:r w:rsidR="004F1E95" w:rsidRPr="004F1E95">
        <w:rPr>
          <w:rFonts w:cstheme="minorHAnsi" w:hint="cs"/>
          <w:sz w:val="32"/>
          <w:szCs w:val="32"/>
          <w:rtl/>
          <w:lang w:bidi="ar-DZ"/>
        </w:rPr>
        <w:t xml:space="preserve">  </w:t>
      </w:r>
    </w:p>
    <w:p w:rsidR="00B33943" w:rsidRPr="00940DB7" w:rsidRDefault="004F1E95" w:rsidP="0004562B">
      <w:pPr>
        <w:pStyle w:val="ListParagraph"/>
        <w:numPr>
          <w:ilvl w:val="0"/>
          <w:numId w:val="42"/>
        </w:numPr>
        <w:bidi/>
        <w:spacing w:after="0" w:line="240" w:lineRule="auto"/>
        <w:rPr>
          <w:rFonts w:cstheme="minorHAnsi"/>
          <w:sz w:val="32"/>
          <w:szCs w:val="32"/>
          <w:lang w:bidi="ar-DZ"/>
        </w:rPr>
      </w:pPr>
      <w:r w:rsidRPr="00940DB7">
        <w:rPr>
          <w:rFonts w:cstheme="minorHAnsi" w:hint="cs"/>
          <w:sz w:val="32"/>
          <w:szCs w:val="32"/>
          <w:rtl/>
          <w:lang w:bidi="ar-DZ"/>
        </w:rPr>
        <w:t>مث</w:t>
      </w:r>
      <w:r w:rsidR="000F5CBE">
        <w:rPr>
          <w:rFonts w:cstheme="minorHAnsi" w:hint="cs"/>
          <w:sz w:val="32"/>
          <w:szCs w:val="32"/>
          <w:rtl/>
          <w:lang w:bidi="ar-DZ"/>
        </w:rPr>
        <w:t>ّ</w:t>
      </w:r>
      <w:r w:rsidRPr="00940DB7">
        <w:rPr>
          <w:rFonts w:cstheme="minorHAnsi" w:hint="cs"/>
          <w:sz w:val="32"/>
          <w:szCs w:val="32"/>
          <w:rtl/>
          <w:lang w:bidi="ar-DZ"/>
        </w:rPr>
        <w:t>ل باستعمال النموذج الحبيبي</w:t>
      </w:r>
      <w:r w:rsidR="00B33943" w:rsidRPr="00940DB7">
        <w:rPr>
          <w:rFonts w:cstheme="minorHAnsi" w:hint="cs"/>
          <w:sz w:val="32"/>
          <w:szCs w:val="32"/>
          <w:rtl/>
          <w:lang w:bidi="ar-DZ"/>
        </w:rPr>
        <w:t>؟</w:t>
      </w:r>
    </w:p>
    <w:tbl>
      <w:tblPr>
        <w:tblStyle w:val="TableGrid"/>
        <w:tblpPr w:leftFromText="180" w:rightFromText="180" w:vertAnchor="text" w:horzAnchor="margin" w:tblpXSpec="center" w:tblpY="174"/>
        <w:tblW w:w="0" w:type="auto"/>
        <w:tblLook w:val="04A0" w:firstRow="1" w:lastRow="0" w:firstColumn="1" w:lastColumn="0" w:noHBand="0" w:noVBand="1"/>
      </w:tblPr>
      <w:tblGrid>
        <w:gridCol w:w="3528"/>
        <w:gridCol w:w="2700"/>
        <w:gridCol w:w="3604"/>
      </w:tblGrid>
      <w:tr w:rsidR="00B33943" w:rsidRPr="00B33943" w:rsidTr="00940DB7">
        <w:trPr>
          <w:trHeight w:val="1428"/>
        </w:trPr>
        <w:tc>
          <w:tcPr>
            <w:tcW w:w="3528" w:type="dxa"/>
            <w:vAlign w:val="center"/>
          </w:tcPr>
          <w:p w:rsidR="00B33943" w:rsidRPr="00B33943" w:rsidRDefault="00B33943" w:rsidP="00F3613F">
            <w:pPr>
              <w:jc w:val="center"/>
              <w:rPr>
                <w:rFonts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700" w:type="dxa"/>
            <w:vAlign w:val="center"/>
          </w:tcPr>
          <w:p w:rsidR="00B33943" w:rsidRPr="00B33943" w:rsidRDefault="00B33943" w:rsidP="00F3613F">
            <w:pPr>
              <w:jc w:val="center"/>
              <w:rPr>
                <w:rFonts w:cs="Times New Roman"/>
                <w:sz w:val="32"/>
                <w:szCs w:val="32"/>
                <w:lang w:bidi="ar-DZ"/>
              </w:rPr>
            </w:pPr>
          </w:p>
        </w:tc>
        <w:tc>
          <w:tcPr>
            <w:tcW w:w="3604" w:type="dxa"/>
            <w:vAlign w:val="center"/>
          </w:tcPr>
          <w:p w:rsidR="00B33943" w:rsidRPr="00B33943" w:rsidRDefault="00B33943" w:rsidP="00F3613F">
            <w:pPr>
              <w:jc w:val="center"/>
              <w:rPr>
                <w:rFonts w:cs="Times New Roman"/>
                <w:sz w:val="32"/>
                <w:szCs w:val="32"/>
                <w:lang w:bidi="ar-DZ"/>
              </w:rPr>
            </w:pPr>
          </w:p>
        </w:tc>
      </w:tr>
      <w:tr w:rsidR="00B33943" w:rsidRPr="00B33943" w:rsidTr="00940DB7">
        <w:trPr>
          <w:trHeight w:val="505"/>
        </w:trPr>
        <w:tc>
          <w:tcPr>
            <w:tcW w:w="3528" w:type="dxa"/>
            <w:vAlign w:val="center"/>
          </w:tcPr>
          <w:p w:rsidR="00B33943" w:rsidRPr="00652F23" w:rsidRDefault="004F1E95" w:rsidP="00F3613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الماء المقطر</w:t>
            </w:r>
            <w:r w:rsidR="00940DB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(10 حبيبات)</w:t>
            </w:r>
          </w:p>
        </w:tc>
        <w:tc>
          <w:tcPr>
            <w:tcW w:w="2700" w:type="dxa"/>
            <w:vAlign w:val="center"/>
          </w:tcPr>
          <w:p w:rsidR="00B33943" w:rsidRPr="00652F23" w:rsidRDefault="004F1E95" w:rsidP="00F3613F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الملح</w:t>
            </w:r>
            <w:r w:rsidR="00940DB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(06 حبيبات)</w:t>
            </w:r>
          </w:p>
        </w:tc>
        <w:tc>
          <w:tcPr>
            <w:tcW w:w="3604" w:type="dxa"/>
            <w:vAlign w:val="center"/>
          </w:tcPr>
          <w:p w:rsidR="00B33943" w:rsidRPr="00B33943" w:rsidRDefault="004F1E95" w:rsidP="00F3613F">
            <w:pPr>
              <w:jc w:val="center"/>
              <w:rPr>
                <w:rFonts w:cs="Times New Roman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المحلول المائي الناتج</w:t>
            </w:r>
          </w:p>
        </w:tc>
      </w:tr>
    </w:tbl>
    <w:p w:rsidR="00233BE8" w:rsidRPr="0004562B" w:rsidRDefault="0004562B" w:rsidP="0004562B">
      <w:pPr>
        <w:bidi/>
        <w:jc w:val="center"/>
        <w:rPr>
          <w:rFonts w:cs="Times New Roman"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oundrect id="Rounded Rectangle 22" o:spid="_x0000_s1048" style="position:absolute;left:0;text-align:left;margin-left:-9pt;margin-top:106.4pt;width:135.7pt;height:54pt;z-index:251695104;visibility:visible;mso-position-horizontal-relative:text;mso-position-vertical-relative:text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" filled="f" fillcolor="white [3201]" stroked="f" strokecolor="black [3200]" strokeweight="1pt">
            <v:stroke joinstyle="miter"/>
            <v:textbox style="mso-next-textbox:#Rounded Rectangle 22">
              <w:txbxContent>
                <w:p w:rsidR="00C21D9C" w:rsidRDefault="00C21D9C" w:rsidP="00B7195B">
                  <w:pPr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F3613F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للجميع</w:t>
                  </w:r>
                </w:p>
                <w:p w:rsidR="00940DB7" w:rsidRPr="00F3613F" w:rsidRDefault="00940DB7" w:rsidP="00B7195B">
                  <w:pPr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وعطلة سعيدة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rtl/>
          <w:lang w:val="en-US"/>
        </w:rPr>
        <w:pict>
          <v:roundrect id="_x0000_s1069" style="position:absolute;left:0;text-align:left;margin-left:261pt;margin-top:115.4pt;width:99.7pt;height:29.75pt;z-index:251736064;visibility:visible;mso-position-horizontal-relative:text;mso-position-vertical-relative:text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" fillcolor="white [3201]" strokecolor="black [3200]" strokeweight="1pt">
            <v:stroke joinstyle="miter"/>
            <v:textbox style="mso-next-textbox:#_x0000_s1069">
              <w:txbxContent>
                <w:p w:rsidR="007A3ADD" w:rsidRPr="00233BE8" w:rsidRDefault="007A3ADD" w:rsidP="007A3ADD">
                  <w:pPr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الصفحة </w:t>
                  </w:r>
                  <w:r w:rsidRPr="00F3613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F3613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</w:t>
                  </w:r>
                </w:p>
              </w:txbxContent>
            </v:textbox>
          </v:roundrect>
        </w:pict>
      </w:r>
      <w:r w:rsidR="000C403F" w:rsidRPr="00940DB7">
        <w:rPr>
          <w:rFonts w:ascii="Calibri" w:eastAsia="Times New Roman" w:hAnsi="Calibri" w:cs="Calibri" w:hint="cs"/>
          <w:sz w:val="32"/>
          <w:szCs w:val="32"/>
          <w:rtl/>
          <w:lang w:eastAsia="ar-SA" w:bidi="ar-DZ"/>
        </w:rPr>
        <w:t xml:space="preserve">                                                                                                             </w:t>
      </w:r>
    </w:p>
    <w:sectPr w:rsidR="00233BE8" w:rsidRPr="0004562B" w:rsidSect="00292B08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013E" w:rsidRDefault="002C013E" w:rsidP="00F24C6F">
      <w:pPr>
        <w:spacing w:after="0" w:line="240" w:lineRule="auto"/>
      </w:pPr>
      <w:r>
        <w:separator/>
      </w:r>
    </w:p>
  </w:endnote>
  <w:endnote w:type="continuationSeparator" w:id="0">
    <w:p w:rsidR="002C013E" w:rsidRDefault="002C013E" w:rsidP="00F24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S-Digital"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013E" w:rsidRDefault="002C013E" w:rsidP="00F24C6F">
      <w:pPr>
        <w:spacing w:after="0" w:line="240" w:lineRule="auto"/>
      </w:pPr>
      <w:r>
        <w:separator/>
      </w:r>
    </w:p>
  </w:footnote>
  <w:footnote w:type="continuationSeparator" w:id="0">
    <w:p w:rsidR="002C013E" w:rsidRDefault="002C013E" w:rsidP="00F24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11.25pt;height:11.25pt" o:bullet="t">
        <v:imagedata r:id="rId1" o:title="msoAF65"/>
      </v:shape>
    </w:pict>
  </w:numPicBullet>
  <w:abstractNum w:abstractNumId="0">
    <w:nsid w:val="008F2CBF"/>
    <w:multiLevelType w:val="hybridMultilevel"/>
    <w:tmpl w:val="BFB41254"/>
    <w:lvl w:ilvl="0" w:tplc="0C6CCE34">
      <w:start w:val="1"/>
      <w:numFmt w:val="bullet"/>
      <w:lvlText w:val=""/>
      <w:lvlJc w:val="left"/>
      <w:pPr>
        <w:ind w:left="180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1FA0A9B"/>
    <w:multiLevelType w:val="multilevel"/>
    <w:tmpl w:val="B0AC2666"/>
    <w:lvl w:ilvl="0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1D7558"/>
    <w:multiLevelType w:val="hybridMultilevel"/>
    <w:tmpl w:val="12A22F3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7561319"/>
    <w:multiLevelType w:val="hybridMultilevel"/>
    <w:tmpl w:val="C7B2AC2C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81E05F7"/>
    <w:multiLevelType w:val="hybridMultilevel"/>
    <w:tmpl w:val="EAF8EC7C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C4F614C"/>
    <w:multiLevelType w:val="hybridMultilevel"/>
    <w:tmpl w:val="8264DC64"/>
    <w:lvl w:ilvl="0" w:tplc="E41455FC">
      <w:start w:val="1"/>
      <w:numFmt w:val="decimal"/>
      <w:lvlText w:val="%1."/>
      <w:lvlJc w:val="left"/>
      <w:pPr>
        <w:ind w:left="10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7">
    <w:nsid w:val="0DD02A14"/>
    <w:multiLevelType w:val="hybridMultilevel"/>
    <w:tmpl w:val="F01E6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49AF"/>
    <w:multiLevelType w:val="hybridMultilevel"/>
    <w:tmpl w:val="E040718A"/>
    <w:lvl w:ilvl="0" w:tplc="4F52639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E66FEB"/>
    <w:multiLevelType w:val="hybridMultilevel"/>
    <w:tmpl w:val="A7A043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E347B2"/>
    <w:multiLevelType w:val="hybridMultilevel"/>
    <w:tmpl w:val="6E8C7B70"/>
    <w:lvl w:ilvl="0" w:tplc="9392C6F8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28532BF1"/>
    <w:multiLevelType w:val="hybridMultilevel"/>
    <w:tmpl w:val="FCF4BD06"/>
    <w:lvl w:ilvl="0" w:tplc="F956FD4E">
      <w:start w:val="4"/>
      <w:numFmt w:val="decimal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9" w:hanging="360"/>
      </w:pPr>
    </w:lvl>
    <w:lvl w:ilvl="2" w:tplc="040C001B" w:tentative="1">
      <w:start w:val="1"/>
      <w:numFmt w:val="lowerRoman"/>
      <w:lvlText w:val="%3."/>
      <w:lvlJc w:val="right"/>
      <w:pPr>
        <w:ind w:left="2019" w:hanging="180"/>
      </w:pPr>
    </w:lvl>
    <w:lvl w:ilvl="3" w:tplc="040C000F" w:tentative="1">
      <w:start w:val="1"/>
      <w:numFmt w:val="decimal"/>
      <w:lvlText w:val="%4."/>
      <w:lvlJc w:val="left"/>
      <w:pPr>
        <w:ind w:left="2739" w:hanging="360"/>
      </w:pPr>
    </w:lvl>
    <w:lvl w:ilvl="4" w:tplc="040C0019" w:tentative="1">
      <w:start w:val="1"/>
      <w:numFmt w:val="lowerLetter"/>
      <w:lvlText w:val="%5."/>
      <w:lvlJc w:val="left"/>
      <w:pPr>
        <w:ind w:left="3459" w:hanging="360"/>
      </w:pPr>
    </w:lvl>
    <w:lvl w:ilvl="5" w:tplc="040C001B" w:tentative="1">
      <w:start w:val="1"/>
      <w:numFmt w:val="lowerRoman"/>
      <w:lvlText w:val="%6."/>
      <w:lvlJc w:val="right"/>
      <w:pPr>
        <w:ind w:left="4179" w:hanging="180"/>
      </w:pPr>
    </w:lvl>
    <w:lvl w:ilvl="6" w:tplc="040C000F" w:tentative="1">
      <w:start w:val="1"/>
      <w:numFmt w:val="decimal"/>
      <w:lvlText w:val="%7."/>
      <w:lvlJc w:val="left"/>
      <w:pPr>
        <w:ind w:left="4899" w:hanging="360"/>
      </w:pPr>
    </w:lvl>
    <w:lvl w:ilvl="7" w:tplc="040C0019" w:tentative="1">
      <w:start w:val="1"/>
      <w:numFmt w:val="lowerLetter"/>
      <w:lvlText w:val="%8."/>
      <w:lvlJc w:val="left"/>
      <w:pPr>
        <w:ind w:left="5619" w:hanging="360"/>
      </w:pPr>
    </w:lvl>
    <w:lvl w:ilvl="8" w:tplc="040C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4">
    <w:nsid w:val="29EA3716"/>
    <w:multiLevelType w:val="hybridMultilevel"/>
    <w:tmpl w:val="FEF45EF6"/>
    <w:lvl w:ilvl="0" w:tplc="57BE6810">
      <w:start w:val="1"/>
      <w:numFmt w:val="decimal"/>
      <w:lvlText w:val="%1."/>
      <w:lvlJc w:val="left"/>
      <w:pPr>
        <w:ind w:left="935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55" w:hanging="360"/>
      </w:pPr>
    </w:lvl>
    <w:lvl w:ilvl="2" w:tplc="040C001B" w:tentative="1">
      <w:start w:val="1"/>
      <w:numFmt w:val="lowerRoman"/>
      <w:lvlText w:val="%3."/>
      <w:lvlJc w:val="right"/>
      <w:pPr>
        <w:ind w:left="2375" w:hanging="180"/>
      </w:pPr>
    </w:lvl>
    <w:lvl w:ilvl="3" w:tplc="040C000F" w:tentative="1">
      <w:start w:val="1"/>
      <w:numFmt w:val="decimal"/>
      <w:lvlText w:val="%4."/>
      <w:lvlJc w:val="left"/>
      <w:pPr>
        <w:ind w:left="3095" w:hanging="360"/>
      </w:pPr>
    </w:lvl>
    <w:lvl w:ilvl="4" w:tplc="040C0019" w:tentative="1">
      <w:start w:val="1"/>
      <w:numFmt w:val="lowerLetter"/>
      <w:lvlText w:val="%5."/>
      <w:lvlJc w:val="left"/>
      <w:pPr>
        <w:ind w:left="3815" w:hanging="360"/>
      </w:pPr>
    </w:lvl>
    <w:lvl w:ilvl="5" w:tplc="040C001B" w:tentative="1">
      <w:start w:val="1"/>
      <w:numFmt w:val="lowerRoman"/>
      <w:lvlText w:val="%6."/>
      <w:lvlJc w:val="right"/>
      <w:pPr>
        <w:ind w:left="4535" w:hanging="180"/>
      </w:pPr>
    </w:lvl>
    <w:lvl w:ilvl="6" w:tplc="040C000F" w:tentative="1">
      <w:start w:val="1"/>
      <w:numFmt w:val="decimal"/>
      <w:lvlText w:val="%7."/>
      <w:lvlJc w:val="left"/>
      <w:pPr>
        <w:ind w:left="5255" w:hanging="360"/>
      </w:pPr>
    </w:lvl>
    <w:lvl w:ilvl="7" w:tplc="040C0019" w:tentative="1">
      <w:start w:val="1"/>
      <w:numFmt w:val="lowerLetter"/>
      <w:lvlText w:val="%8."/>
      <w:lvlJc w:val="left"/>
      <w:pPr>
        <w:ind w:left="5975" w:hanging="360"/>
      </w:pPr>
    </w:lvl>
    <w:lvl w:ilvl="8" w:tplc="040C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15">
    <w:nsid w:val="326C137F"/>
    <w:multiLevelType w:val="hybridMultilevel"/>
    <w:tmpl w:val="E00025E0"/>
    <w:lvl w:ilvl="0" w:tplc="F64435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815AB"/>
    <w:multiLevelType w:val="hybridMultilevel"/>
    <w:tmpl w:val="CA76B654"/>
    <w:lvl w:ilvl="0" w:tplc="9392C6F8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08201E"/>
    <w:multiLevelType w:val="hybridMultilevel"/>
    <w:tmpl w:val="FA0E8722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nsid w:val="35A1138E"/>
    <w:multiLevelType w:val="hybridMultilevel"/>
    <w:tmpl w:val="FEF45EF6"/>
    <w:lvl w:ilvl="0" w:tplc="57BE6810">
      <w:start w:val="1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423D8A"/>
    <w:multiLevelType w:val="hybridMultilevel"/>
    <w:tmpl w:val="28640F76"/>
    <w:lvl w:ilvl="0" w:tplc="E41455FC">
      <w:start w:val="1"/>
      <w:numFmt w:val="decimal"/>
      <w:lvlText w:val="%1."/>
      <w:lvlJc w:val="left"/>
      <w:pPr>
        <w:ind w:left="1149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62" w:hanging="360"/>
      </w:pPr>
    </w:lvl>
    <w:lvl w:ilvl="2" w:tplc="040C001B" w:tentative="1">
      <w:start w:val="1"/>
      <w:numFmt w:val="lowerRoman"/>
      <w:lvlText w:val="%3."/>
      <w:lvlJc w:val="right"/>
      <w:pPr>
        <w:ind w:left="2382" w:hanging="180"/>
      </w:pPr>
    </w:lvl>
    <w:lvl w:ilvl="3" w:tplc="040C000F" w:tentative="1">
      <w:start w:val="1"/>
      <w:numFmt w:val="decimal"/>
      <w:lvlText w:val="%4."/>
      <w:lvlJc w:val="left"/>
      <w:pPr>
        <w:ind w:left="3102" w:hanging="360"/>
      </w:pPr>
    </w:lvl>
    <w:lvl w:ilvl="4" w:tplc="040C0019" w:tentative="1">
      <w:start w:val="1"/>
      <w:numFmt w:val="lowerLetter"/>
      <w:lvlText w:val="%5."/>
      <w:lvlJc w:val="left"/>
      <w:pPr>
        <w:ind w:left="3822" w:hanging="360"/>
      </w:pPr>
    </w:lvl>
    <w:lvl w:ilvl="5" w:tplc="040C001B" w:tentative="1">
      <w:start w:val="1"/>
      <w:numFmt w:val="lowerRoman"/>
      <w:lvlText w:val="%6."/>
      <w:lvlJc w:val="right"/>
      <w:pPr>
        <w:ind w:left="4542" w:hanging="180"/>
      </w:pPr>
    </w:lvl>
    <w:lvl w:ilvl="6" w:tplc="040C000F" w:tentative="1">
      <w:start w:val="1"/>
      <w:numFmt w:val="decimal"/>
      <w:lvlText w:val="%7."/>
      <w:lvlJc w:val="left"/>
      <w:pPr>
        <w:ind w:left="5262" w:hanging="360"/>
      </w:pPr>
    </w:lvl>
    <w:lvl w:ilvl="7" w:tplc="040C0019" w:tentative="1">
      <w:start w:val="1"/>
      <w:numFmt w:val="lowerLetter"/>
      <w:lvlText w:val="%8."/>
      <w:lvlJc w:val="left"/>
      <w:pPr>
        <w:ind w:left="5982" w:hanging="360"/>
      </w:pPr>
    </w:lvl>
    <w:lvl w:ilvl="8" w:tplc="040C001B" w:tentative="1">
      <w:start w:val="1"/>
      <w:numFmt w:val="lowerRoman"/>
      <w:lvlText w:val="%9."/>
      <w:lvlJc w:val="right"/>
      <w:pPr>
        <w:ind w:left="6702" w:hanging="180"/>
      </w:pPr>
    </w:lvl>
  </w:abstractNum>
  <w:abstractNum w:abstractNumId="21">
    <w:nsid w:val="43C114C4"/>
    <w:multiLevelType w:val="hybridMultilevel"/>
    <w:tmpl w:val="ADF2D2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2F5755"/>
    <w:multiLevelType w:val="hybridMultilevel"/>
    <w:tmpl w:val="3CA6F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F71FF"/>
    <w:multiLevelType w:val="hybridMultilevel"/>
    <w:tmpl w:val="027CC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147356"/>
    <w:multiLevelType w:val="hybridMultilevel"/>
    <w:tmpl w:val="8ABCDC62"/>
    <w:lvl w:ilvl="0" w:tplc="1D1892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B2391A"/>
    <w:multiLevelType w:val="hybridMultilevel"/>
    <w:tmpl w:val="15EEA940"/>
    <w:lvl w:ilvl="0" w:tplc="8B501FE6">
      <w:start w:val="2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4F9540E9"/>
    <w:multiLevelType w:val="hybridMultilevel"/>
    <w:tmpl w:val="770EB760"/>
    <w:lvl w:ilvl="0" w:tplc="E41455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>
    <w:nsid w:val="53A65621"/>
    <w:multiLevelType w:val="hybridMultilevel"/>
    <w:tmpl w:val="9C281064"/>
    <w:lvl w:ilvl="0" w:tplc="14A2E302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>
    <w:nsid w:val="55ED2998"/>
    <w:multiLevelType w:val="hybridMultilevel"/>
    <w:tmpl w:val="BC2A127E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F97EE7"/>
    <w:multiLevelType w:val="hybridMultilevel"/>
    <w:tmpl w:val="002871C0"/>
    <w:lvl w:ilvl="0" w:tplc="F64435A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912E27"/>
    <w:multiLevelType w:val="hybridMultilevel"/>
    <w:tmpl w:val="4CE209F6"/>
    <w:lvl w:ilvl="0" w:tplc="E41455FC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33">
    <w:nsid w:val="682113FF"/>
    <w:multiLevelType w:val="hybridMultilevel"/>
    <w:tmpl w:val="96384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917FB8"/>
    <w:multiLevelType w:val="hybridMultilevel"/>
    <w:tmpl w:val="A16E6AF4"/>
    <w:lvl w:ilvl="0" w:tplc="9392C6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5D4E95"/>
    <w:multiLevelType w:val="hybridMultilevel"/>
    <w:tmpl w:val="9E0E0614"/>
    <w:lvl w:ilvl="0" w:tplc="AB486F02">
      <w:start w:val="1"/>
      <w:numFmt w:val="bullet"/>
      <w:lvlText w:val=""/>
      <w:lvlJc w:val="left"/>
      <w:pPr>
        <w:ind w:left="803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36">
    <w:nsid w:val="6D897C94"/>
    <w:multiLevelType w:val="hybridMultilevel"/>
    <w:tmpl w:val="13145FDC"/>
    <w:lvl w:ilvl="0" w:tplc="E41455FC">
      <w:start w:val="1"/>
      <w:numFmt w:val="decimal"/>
      <w:lvlText w:val="%1."/>
      <w:lvlJc w:val="left"/>
      <w:pPr>
        <w:ind w:left="149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8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2976E09"/>
    <w:multiLevelType w:val="hybridMultilevel"/>
    <w:tmpl w:val="B2528C48"/>
    <w:lvl w:ilvl="0" w:tplc="3DCE6306">
      <w:start w:val="2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>
    <w:nsid w:val="77141B55"/>
    <w:multiLevelType w:val="hybridMultilevel"/>
    <w:tmpl w:val="364A454C"/>
    <w:lvl w:ilvl="0" w:tplc="F4760B3A">
      <w:start w:val="1"/>
      <w:numFmt w:val="arabicAlpha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B8204AE"/>
    <w:multiLevelType w:val="hybridMultilevel"/>
    <w:tmpl w:val="921EEDF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9"/>
  </w:num>
  <w:num w:numId="3">
    <w:abstractNumId w:val="38"/>
  </w:num>
  <w:num w:numId="4">
    <w:abstractNumId w:val="30"/>
  </w:num>
  <w:num w:numId="5">
    <w:abstractNumId w:val="10"/>
  </w:num>
  <w:num w:numId="6">
    <w:abstractNumId w:val="2"/>
  </w:num>
  <w:num w:numId="7">
    <w:abstractNumId w:val="19"/>
  </w:num>
  <w:num w:numId="8">
    <w:abstractNumId w:val="32"/>
  </w:num>
  <w:num w:numId="9">
    <w:abstractNumId w:val="37"/>
  </w:num>
  <w:num w:numId="10">
    <w:abstractNumId w:val="1"/>
  </w:num>
  <w:num w:numId="11">
    <w:abstractNumId w:val="36"/>
  </w:num>
  <w:num w:numId="12">
    <w:abstractNumId w:val="26"/>
  </w:num>
  <w:num w:numId="13">
    <w:abstractNumId w:val="20"/>
  </w:num>
  <w:num w:numId="14">
    <w:abstractNumId w:val="35"/>
  </w:num>
  <w:num w:numId="15">
    <w:abstractNumId w:val="6"/>
  </w:num>
  <w:num w:numId="16">
    <w:abstractNumId w:val="3"/>
  </w:num>
  <w:num w:numId="17">
    <w:abstractNumId w:val="33"/>
  </w:num>
  <w:num w:numId="18">
    <w:abstractNumId w:val="23"/>
  </w:num>
  <w:num w:numId="19">
    <w:abstractNumId w:val="7"/>
  </w:num>
  <w:num w:numId="20">
    <w:abstractNumId w:val="31"/>
  </w:num>
  <w:num w:numId="21">
    <w:abstractNumId w:val="4"/>
  </w:num>
  <w:num w:numId="22">
    <w:abstractNumId w:val="11"/>
  </w:num>
  <w:num w:numId="23">
    <w:abstractNumId w:val="34"/>
  </w:num>
  <w:num w:numId="24">
    <w:abstractNumId w:val="8"/>
  </w:num>
  <w:num w:numId="25">
    <w:abstractNumId w:val="22"/>
  </w:num>
  <w:num w:numId="26">
    <w:abstractNumId w:val="21"/>
  </w:num>
  <w:num w:numId="27">
    <w:abstractNumId w:val="41"/>
  </w:num>
  <w:num w:numId="28">
    <w:abstractNumId w:val="16"/>
  </w:num>
  <w:num w:numId="29">
    <w:abstractNumId w:val="28"/>
  </w:num>
  <w:num w:numId="30">
    <w:abstractNumId w:val="17"/>
  </w:num>
  <w:num w:numId="31">
    <w:abstractNumId w:val="12"/>
  </w:num>
  <w:num w:numId="32">
    <w:abstractNumId w:val="13"/>
  </w:num>
  <w:num w:numId="33">
    <w:abstractNumId w:val="27"/>
  </w:num>
  <w:num w:numId="34">
    <w:abstractNumId w:val="15"/>
  </w:num>
  <w:num w:numId="35">
    <w:abstractNumId w:val="29"/>
  </w:num>
  <w:num w:numId="36">
    <w:abstractNumId w:val="25"/>
  </w:num>
  <w:num w:numId="37">
    <w:abstractNumId w:val="40"/>
  </w:num>
  <w:num w:numId="38">
    <w:abstractNumId w:val="14"/>
  </w:num>
  <w:num w:numId="39">
    <w:abstractNumId w:val="18"/>
  </w:num>
  <w:num w:numId="40">
    <w:abstractNumId w:val="5"/>
  </w:num>
  <w:num w:numId="41">
    <w:abstractNumId w:val="39"/>
  </w:num>
  <w:num w:numId="42">
    <w:abstractNumId w:val="24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26AA"/>
    <w:rsid w:val="000422EF"/>
    <w:rsid w:val="0004562B"/>
    <w:rsid w:val="00063A6C"/>
    <w:rsid w:val="000C1E5F"/>
    <w:rsid w:val="000C403F"/>
    <w:rsid w:val="000E0811"/>
    <w:rsid w:val="000F5CBE"/>
    <w:rsid w:val="001164D1"/>
    <w:rsid w:val="00155781"/>
    <w:rsid w:val="00157C72"/>
    <w:rsid w:val="00171649"/>
    <w:rsid w:val="0018112C"/>
    <w:rsid w:val="00233BE8"/>
    <w:rsid w:val="00264DCB"/>
    <w:rsid w:val="00292B08"/>
    <w:rsid w:val="0029657C"/>
    <w:rsid w:val="002C013E"/>
    <w:rsid w:val="00393C7B"/>
    <w:rsid w:val="003A2795"/>
    <w:rsid w:val="003C4B5A"/>
    <w:rsid w:val="003E0366"/>
    <w:rsid w:val="003E60DC"/>
    <w:rsid w:val="00404DF4"/>
    <w:rsid w:val="0043590B"/>
    <w:rsid w:val="004520A4"/>
    <w:rsid w:val="00452176"/>
    <w:rsid w:val="00475480"/>
    <w:rsid w:val="004935F8"/>
    <w:rsid w:val="004E2E34"/>
    <w:rsid w:val="004F1E95"/>
    <w:rsid w:val="00503708"/>
    <w:rsid w:val="005517F9"/>
    <w:rsid w:val="00582D7B"/>
    <w:rsid w:val="005C655C"/>
    <w:rsid w:val="005D2E2F"/>
    <w:rsid w:val="00602728"/>
    <w:rsid w:val="00602A88"/>
    <w:rsid w:val="006071C3"/>
    <w:rsid w:val="00617443"/>
    <w:rsid w:val="0062417A"/>
    <w:rsid w:val="0064244C"/>
    <w:rsid w:val="00652F23"/>
    <w:rsid w:val="00654F51"/>
    <w:rsid w:val="00657102"/>
    <w:rsid w:val="00677BD2"/>
    <w:rsid w:val="006D1565"/>
    <w:rsid w:val="00723559"/>
    <w:rsid w:val="00723BB1"/>
    <w:rsid w:val="007304C6"/>
    <w:rsid w:val="00757A42"/>
    <w:rsid w:val="00762562"/>
    <w:rsid w:val="00783A5E"/>
    <w:rsid w:val="007A3ADD"/>
    <w:rsid w:val="00802CD4"/>
    <w:rsid w:val="00807D7F"/>
    <w:rsid w:val="00817E44"/>
    <w:rsid w:val="00834867"/>
    <w:rsid w:val="00837B48"/>
    <w:rsid w:val="008B61C6"/>
    <w:rsid w:val="008C0B45"/>
    <w:rsid w:val="008F5972"/>
    <w:rsid w:val="00940DB7"/>
    <w:rsid w:val="00980738"/>
    <w:rsid w:val="00990039"/>
    <w:rsid w:val="009A280D"/>
    <w:rsid w:val="009B6D85"/>
    <w:rsid w:val="00A04DB1"/>
    <w:rsid w:val="00A07FBB"/>
    <w:rsid w:val="00A20136"/>
    <w:rsid w:val="00A648D7"/>
    <w:rsid w:val="00AA4A66"/>
    <w:rsid w:val="00AD5243"/>
    <w:rsid w:val="00AE0424"/>
    <w:rsid w:val="00AF423D"/>
    <w:rsid w:val="00B14800"/>
    <w:rsid w:val="00B14E64"/>
    <w:rsid w:val="00B33943"/>
    <w:rsid w:val="00B45F6D"/>
    <w:rsid w:val="00B7195B"/>
    <w:rsid w:val="00BA6391"/>
    <w:rsid w:val="00C03F0D"/>
    <w:rsid w:val="00C21D9C"/>
    <w:rsid w:val="00C8111F"/>
    <w:rsid w:val="00C904BB"/>
    <w:rsid w:val="00D01B9A"/>
    <w:rsid w:val="00D46254"/>
    <w:rsid w:val="00D51FA2"/>
    <w:rsid w:val="00D6060F"/>
    <w:rsid w:val="00D72F58"/>
    <w:rsid w:val="00DD5838"/>
    <w:rsid w:val="00E16171"/>
    <w:rsid w:val="00E4337D"/>
    <w:rsid w:val="00E55C25"/>
    <w:rsid w:val="00E867C9"/>
    <w:rsid w:val="00EA6800"/>
    <w:rsid w:val="00F06050"/>
    <w:rsid w:val="00F24C6F"/>
    <w:rsid w:val="00F3613F"/>
    <w:rsid w:val="00F4125C"/>
    <w:rsid w:val="00F43489"/>
    <w:rsid w:val="00F92DAD"/>
    <w:rsid w:val="00FB7367"/>
    <w:rsid w:val="00FC5DA5"/>
    <w:rsid w:val="00FD26AA"/>
    <w:rsid w:val="00FF0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33"/>
        <o:r id="V:Rule2" type="connector" idref="#Straight Arrow Connector 29"/>
        <o:r id="V:Rule3" type="connector" idref="#Straight Arrow Connector 31"/>
        <o:r id="V:Rule4" type="connector" idref="#Straight Arrow Connector 15"/>
        <o:r id="V:Rule5" type="connector" idref="#Straight Connector 12"/>
        <o:r id="V:Rule6" type="connector" idref="#Straight Arrow Connector 20"/>
        <o:r id="V:Rule7" type="connector" idref="#Straight Arrow Connector 24"/>
        <o:r id="V:Rule8" type="connector" idref="#Straight Arrow Connector 22"/>
        <o:r id="V:Rule9" type="connector" idref="#Straight Connector 34"/>
        <o:r id="V:Rule10" type="connector" idref="#Straight Connector 32"/>
        <o:r id="V:Rule11" type="connector" idref="#Straight Connector 25"/>
        <o:r id="V:Rule12" type="connector" idref="#Straight Connector 30"/>
        <o:r id="V:Rule13" type="connector" idref="#Straight Connector 14"/>
        <o:r id="V:Rule14" type="connector" idref="#Straight Arrow Connector 13"/>
        <o:r id="V:Rule15" type="connector" idref="#Straight Connector 16"/>
        <o:r id="V:Rule16" type="connector" idref="#Straight Arrow Connector 11"/>
        <o:r id="V:Rule17" type="connector" idref="#Straight Connector 23"/>
        <o:r id="V:Rule18" type="connector" idref="#Straight Connector 21"/>
        <o:r id="V:Rule19" type="connector" idref="#Straight Arrow Connector 5"/>
        <o:r id="V:Rule20" type="connector" idref="#Straight Arrow Connector 6"/>
        <o:r id="V:Rule21" type="connector" idref="#Straight Arrow Connector 7"/>
        <o:r id="V:Rule22" type="connector" idref="#Straight Arrow Connector 8"/>
        <o:r id="V:Rule23" type="connector" idref="#Straight Arrow Connector 46"/>
        <o:r id="V:Rule24" type="connector" idref="#Straight Arrow Connector 47"/>
        <o:r id="V:Rule25" type="connector" idref="#Straight Arrow Connector 48"/>
        <o:r id="V:Rule26" type="connector" idref="#Straight Arrow Connector 49"/>
        <o:r id="V:Rule27" type="connector" idref="#Straight Connector 35"/>
        <o:r id="V:Rule28" type="connector" idref="#Straight Connector 36"/>
        <o:r id="V:Rule29" type="connector" idref="#Straight Connector 37"/>
        <o:r id="V:Rule30" type="connector" idref="#Straight Connector 1346"/>
        <o:r id="V:Rule31" type="connector" idref="#Straight Arrow Connector 1388"/>
        <o:r id="V:Rule32" type="connector" idref="#Line 4064"/>
        <o:r id="V:Rule33" type="connector" idref="#Line 4064"/>
        <o:r id="V:Rule34" type="connector" idref="#Line 4064"/>
      </o:rules>
    </o:shapelayout>
  </w:shapeDefaults>
  <w:decimalSymbol w:val=","/>
  <w:listSeparator w:val=";"/>
  <w15:docId w15:val="{5CD69F03-666B-4FC4-A5C1-6E63BD85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5F6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C6F"/>
  </w:style>
  <w:style w:type="paragraph" w:styleId="Footer">
    <w:name w:val="footer"/>
    <w:basedOn w:val="Normal"/>
    <w:link w:val="FooterChar"/>
    <w:uiPriority w:val="99"/>
    <w:unhideWhenUsed/>
    <w:rsid w:val="00F24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C6F"/>
  </w:style>
  <w:style w:type="paragraph" w:styleId="BalloonText">
    <w:name w:val="Balloon Text"/>
    <w:basedOn w:val="Normal"/>
    <w:link w:val="BalloonTextChar"/>
    <w:uiPriority w:val="99"/>
    <w:semiHidden/>
    <w:unhideWhenUsed/>
    <w:rsid w:val="00817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E44"/>
    <w:rPr>
      <w:rFonts w:ascii="Tahoma" w:hAnsi="Tahoma" w:cs="Tahoma"/>
      <w:sz w:val="16"/>
      <w:szCs w:val="16"/>
    </w:rPr>
  </w:style>
  <w:style w:type="table" w:customStyle="1" w:styleId="GridTable5Dark-Accent31">
    <w:name w:val="Grid Table 5 Dark - Accent 31"/>
    <w:basedOn w:val="TableNormal"/>
    <w:uiPriority w:val="50"/>
    <w:rsid w:val="00817E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exhtml">
    <w:name w:val="texhtml"/>
    <w:basedOn w:val="DefaultParagraphFont"/>
    <w:rsid w:val="00B33943"/>
  </w:style>
  <w:style w:type="paragraph" w:customStyle="1" w:styleId="Gdmath">
    <w:name w:val="Gdmath"/>
    <w:basedOn w:val="Normal"/>
    <w:link w:val="GdmathChar"/>
    <w:rsid w:val="00C904BB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C904BB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67ADF-C7F6-4BF7-B3F5-2BE40109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357</TotalTime>
  <Pages>2</Pages>
  <Words>669</Words>
  <Characters>3684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12</cp:revision>
  <cp:lastPrinted>2024-05-08T12:48:00Z</cp:lastPrinted>
  <dcterms:created xsi:type="dcterms:W3CDTF">2023-02-13T19:09:00Z</dcterms:created>
  <dcterms:modified xsi:type="dcterms:W3CDTF">2024-05-08T12:53:00Z</dcterms:modified>
</cp:coreProperties>
</file>
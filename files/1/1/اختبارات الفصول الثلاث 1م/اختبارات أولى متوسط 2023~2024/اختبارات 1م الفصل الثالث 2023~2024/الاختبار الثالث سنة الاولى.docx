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margin" w:tblpY="539"/>
        <w:tblW w:w="0" w:type="auto"/>
        <w:tblLook w:val="04A0"/>
      </w:tblPr>
      <w:tblGrid>
        <w:gridCol w:w="3544"/>
        <w:gridCol w:w="3119"/>
        <w:gridCol w:w="3793"/>
      </w:tblGrid>
      <w:tr w:rsidR="00651BAB" w:rsidRPr="008561E3" w:rsidTr="0014463B"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51BAB" w:rsidRPr="008561E3" w:rsidRDefault="00851F79" w:rsidP="00665D26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 </w:t>
            </w:r>
            <w:r w:rsidR="00284B94"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السنة الدراسية: 202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3</w:t>
            </w:r>
            <w:r w:rsidR="00284B94"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/202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</w:tcPr>
          <w:p w:rsidR="00651BAB" w:rsidRPr="008561E3" w:rsidRDefault="00D27F53" w:rsidP="00665D26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متوسطة </w:t>
            </w:r>
            <w:r w:rsidR="00665D2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بوهني عبد الله -عريب</w:t>
            </w:r>
            <w:r w:rsidR="00851F79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-          </w:t>
            </w:r>
          </w:p>
        </w:tc>
      </w:tr>
      <w:tr w:rsidR="00651BAB" w:rsidRPr="008561E3" w:rsidTr="0014463B"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1BAB" w:rsidRPr="008561E3" w:rsidRDefault="000672FA" w:rsidP="00E9759F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284B94"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المدة: ساعة </w:t>
            </w:r>
            <w:r w:rsidR="00E9759F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و نصف 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1BAB" w:rsidRPr="008561E3" w:rsidRDefault="000672FA" w:rsidP="00D66FA9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51BAB" w:rsidRPr="008561E3" w:rsidRDefault="007A0646" w:rsidP="00840D5D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المستوى: </w:t>
            </w:r>
            <w:r w:rsidR="00840D5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الاول</w:t>
            </w:r>
            <w:r w:rsidR="00851F79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r w:rsidR="005B4F3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م</w:t>
            </w:r>
            <w:r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توسط</w:t>
            </w:r>
          </w:p>
        </w:tc>
      </w:tr>
      <w:tr w:rsidR="00E262A0" w:rsidRPr="008561E3" w:rsidTr="001B3248">
        <w:trPr>
          <w:trHeight w:val="488"/>
        </w:trPr>
        <w:tc>
          <w:tcPr>
            <w:tcW w:w="10456" w:type="dxa"/>
            <w:gridSpan w:val="3"/>
            <w:tcBorders>
              <w:left w:val="nil"/>
              <w:right w:val="nil"/>
            </w:tcBorders>
          </w:tcPr>
          <w:p w:rsidR="00E262A0" w:rsidRPr="008561E3" w:rsidRDefault="00665D26" w:rsidP="00284B9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إختبار</w:t>
            </w:r>
            <w:r w:rsidR="00AC718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الفصل الثالث </w:t>
            </w:r>
            <w:r w:rsidR="007A0646"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في مادة</w:t>
            </w:r>
            <w:r w:rsidR="00651BAB"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العلوم الفيزيائية وال</w:t>
            </w:r>
            <w:r w:rsidR="007A0646" w:rsidRPr="008561E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تكنولوجيا</w:t>
            </w:r>
          </w:p>
        </w:tc>
      </w:tr>
    </w:tbl>
    <w:p w:rsidR="00BF4119" w:rsidRPr="00840D5D" w:rsidRDefault="00BF4119" w:rsidP="00840D5D">
      <w:pPr>
        <w:tabs>
          <w:tab w:val="left" w:pos="691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="00840D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وضعية</w:t>
      </w:r>
      <w:r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الأول</w:t>
      </w:r>
      <w:r w:rsidR="00840D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ى</w:t>
      </w:r>
      <w:r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 </w:t>
      </w:r>
      <w:r w:rsidR="00840D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06 ن </w:t>
      </w:r>
    </w:p>
    <w:p w:rsidR="00BF4119" w:rsidRPr="00840D5D" w:rsidRDefault="00BF4119" w:rsidP="00BF4119">
      <w:pPr>
        <w:pStyle w:val="Paragraphedeliste"/>
        <w:numPr>
          <w:ilvl w:val="0"/>
          <w:numId w:val="41"/>
        </w:numPr>
        <w:tabs>
          <w:tab w:val="left" w:pos="6911"/>
        </w:tabs>
        <w:bidi/>
        <w:spacing w:after="0"/>
        <w:ind w:left="260" w:hanging="284"/>
        <w:rPr>
          <w:rFonts w:asciiTheme="majorBidi" w:hAnsiTheme="majorBidi" w:cstheme="majorBidi"/>
          <w:sz w:val="32"/>
          <w:szCs w:val="32"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1/- صنف ما يلي في الجدول التالي :</w:t>
      </w: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(ماء+ملون)،  مسحوق السكر، ماء معدني، ماء مقطر، ذهب خالص، (ماء +تراب)، سلطة ، (مسحوق سكر+ ملح).</w:t>
      </w:r>
    </w:p>
    <w:tbl>
      <w:tblPr>
        <w:tblStyle w:val="Grilledutableau"/>
        <w:bidiVisual/>
        <w:tblW w:w="0" w:type="auto"/>
        <w:jc w:val="center"/>
        <w:tblLook w:val="04A0"/>
      </w:tblPr>
      <w:tblGrid>
        <w:gridCol w:w="2769"/>
        <w:gridCol w:w="2769"/>
        <w:gridCol w:w="2770"/>
      </w:tblGrid>
      <w:tr w:rsidR="00BF4119" w:rsidRPr="00840D5D" w:rsidTr="00296BE9">
        <w:trPr>
          <w:trHeight w:val="472"/>
          <w:jc w:val="center"/>
        </w:trPr>
        <w:tc>
          <w:tcPr>
            <w:tcW w:w="2769" w:type="dxa"/>
          </w:tcPr>
          <w:p w:rsidR="00BF4119" w:rsidRPr="00840D5D" w:rsidRDefault="00BF4119" w:rsidP="00296BE9">
            <w:pPr>
              <w:tabs>
                <w:tab w:val="left" w:pos="691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40D5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جسم نقي</w:t>
            </w:r>
          </w:p>
        </w:tc>
        <w:tc>
          <w:tcPr>
            <w:tcW w:w="2769" w:type="dxa"/>
          </w:tcPr>
          <w:p w:rsidR="00BF4119" w:rsidRPr="00840D5D" w:rsidRDefault="00BF4119" w:rsidP="00296BE9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40D5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خليط متجانس</w:t>
            </w:r>
          </w:p>
        </w:tc>
        <w:tc>
          <w:tcPr>
            <w:tcW w:w="2770" w:type="dxa"/>
          </w:tcPr>
          <w:p w:rsidR="00BF4119" w:rsidRPr="00840D5D" w:rsidRDefault="00BF4119" w:rsidP="00296BE9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  <w:r w:rsidRPr="00840D5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خليط غير متجانس</w:t>
            </w:r>
          </w:p>
        </w:tc>
      </w:tr>
      <w:tr w:rsidR="00BF4119" w:rsidRPr="00840D5D" w:rsidTr="00296BE9">
        <w:trPr>
          <w:trHeight w:val="472"/>
          <w:jc w:val="center"/>
        </w:trPr>
        <w:tc>
          <w:tcPr>
            <w:tcW w:w="2769" w:type="dxa"/>
          </w:tcPr>
          <w:p w:rsidR="00BF4119" w:rsidRPr="00840D5D" w:rsidRDefault="00BF4119" w:rsidP="00296BE9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</w:p>
          <w:p w:rsidR="00BF4119" w:rsidRPr="00840D5D" w:rsidRDefault="00BF4119" w:rsidP="00296BE9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</w:p>
          <w:p w:rsidR="00BF4119" w:rsidRPr="00840D5D" w:rsidRDefault="00BF4119" w:rsidP="00296BE9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</w:p>
          <w:p w:rsidR="00BF4119" w:rsidRPr="00840D5D" w:rsidRDefault="00BF4119" w:rsidP="00296BE9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2769" w:type="dxa"/>
          </w:tcPr>
          <w:p w:rsidR="00BF4119" w:rsidRPr="00840D5D" w:rsidRDefault="00BF4119" w:rsidP="00296BE9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</w:p>
        </w:tc>
        <w:tc>
          <w:tcPr>
            <w:tcW w:w="2770" w:type="dxa"/>
          </w:tcPr>
          <w:p w:rsidR="00BF4119" w:rsidRPr="00840D5D" w:rsidRDefault="00BF4119" w:rsidP="00296BE9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</w:rPr>
            </w:pPr>
          </w:p>
        </w:tc>
      </w:tr>
    </w:tbl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</w:rPr>
        <w:t>2/-  مثل النموذج الحبيبي لكل من :</w:t>
      </w:r>
    </w:p>
    <w:p w:rsidR="00BF4119" w:rsidRPr="00840D5D" w:rsidRDefault="00F93B74" w:rsidP="00BF4119">
      <w:pPr>
        <w:tabs>
          <w:tab w:val="left" w:pos="6911"/>
        </w:tabs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386.25pt;margin-top:4.3pt;width:104.1pt;height:51.15pt;z-index:251664384;mso-width-relative:margin;mso-height-relative:margin">
            <v:textbox>
              <w:txbxContent>
                <w:p w:rsidR="00BF4119" w:rsidRDefault="00BF4119" w:rsidP="00BF4119"/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31" type="#_x0000_t202" style="position:absolute;margin-left:214.5pt;margin-top:3.55pt;width:104.1pt;height:51.9pt;z-index:251665408;mso-width-relative:margin;mso-height-relative:margin">
            <v:textbox>
              <w:txbxContent>
                <w:p w:rsidR="00BF4119" w:rsidRDefault="00BF4119" w:rsidP="00BF4119"/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_x0000_s1029" type="#_x0000_t202" style="position:absolute;margin-left:35.25pt;margin-top:4.3pt;width:104.1pt;height:51.9pt;z-index:251663360;mso-width-relative:margin;mso-height-relative:margin">
            <v:textbox>
              <w:txbxContent>
                <w:p w:rsidR="00BF4119" w:rsidRDefault="00BF4119" w:rsidP="00BF4119"/>
              </w:txbxContent>
            </v:textbox>
          </v:shape>
        </w:pict>
      </w:r>
    </w:p>
    <w:p w:rsidR="00BF4119" w:rsidRPr="00840D5D" w:rsidRDefault="00BF4119" w:rsidP="00BF4119">
      <w:pPr>
        <w:tabs>
          <w:tab w:val="left" w:pos="691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BF4119" w:rsidRPr="00840D5D" w:rsidRDefault="00BF4119" w:rsidP="00BF4119">
      <w:pPr>
        <w:tabs>
          <w:tab w:val="left" w:pos="6870"/>
          <w:tab w:val="left" w:pos="784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</w:p>
    <w:p w:rsidR="00BF4119" w:rsidRPr="00840D5D" w:rsidRDefault="00BF4119" w:rsidP="00BF4119">
      <w:pPr>
        <w:tabs>
          <w:tab w:val="left" w:pos="6870"/>
          <w:tab w:val="left" w:pos="784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Pr="00840D5D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Pr="00840D5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Pr="00840D5D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840D5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جسم نقى                         </w:t>
      </w:r>
      <w:r w:rsidRPr="00840D5D">
        <w:rPr>
          <w:rFonts w:asciiTheme="majorBidi" w:hAnsiTheme="majorBidi" w:cstheme="majorBidi"/>
          <w:b/>
          <w:bCs/>
          <w:sz w:val="32"/>
          <w:szCs w:val="32"/>
        </w:rPr>
        <w:t xml:space="preserve">    </w:t>
      </w:r>
      <w:r w:rsidRPr="00840D5D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خليط متجانس                           </w:t>
      </w:r>
      <w:r w:rsidRPr="00840D5D">
        <w:rPr>
          <w:rFonts w:asciiTheme="majorBidi" w:hAnsiTheme="majorBidi" w:cstheme="majorBidi"/>
          <w:b/>
          <w:bCs/>
          <w:sz w:val="32"/>
          <w:szCs w:val="32"/>
          <w:rtl/>
        </w:rPr>
        <w:tab/>
        <w:t>خليط غير متجانس</w:t>
      </w:r>
    </w:p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</w:rPr>
        <w:t>3/-   اذكر العمليات اللازمة لفصل خليط ماء طبيعي (ماء البركة) وثيقة-01- للحصول على ماء صافي مع رسم برتوكول تجريبي لكل عملية:</w:t>
      </w:r>
    </w:p>
    <w:p w:rsidR="00BF4119" w:rsidRPr="00840D5D" w:rsidRDefault="00F93B74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_x0000_s1032" type="#_x0000_t202" style="position:absolute;left:0;text-align:left;margin-left:-20.15pt;margin-top:1.85pt;width:560.15pt;height:188.55pt;z-index:251666432;mso-width-relative:margin;mso-height-relative:margin">
            <v:textbox>
              <w:txbxContent>
                <w:p w:rsidR="00BF4119" w:rsidRDefault="00BF4119" w:rsidP="00BF411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892389" cy="2339439"/>
                        <wp:effectExtent l="19050" t="0" r="3711" b="0"/>
                        <wp:docPr id="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29175" cy="235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ind w:left="26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BF4119" w:rsidRPr="00840D5D" w:rsidRDefault="00BF4119" w:rsidP="00BF4119">
      <w:pPr>
        <w:tabs>
          <w:tab w:val="left" w:pos="691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4866C9" w:rsidRPr="00840D5D" w:rsidRDefault="00840D5D" w:rsidP="005070AF">
      <w:pPr>
        <w:tabs>
          <w:tab w:val="left" w:pos="691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</w:t>
      </w:r>
      <w:r w:rsidR="004866C9"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الثاني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ة</w:t>
      </w:r>
      <w:r w:rsidR="004866C9"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06 ن </w:t>
      </w:r>
    </w:p>
    <w:p w:rsidR="005070AF" w:rsidRPr="00840D5D" w:rsidRDefault="005070AF" w:rsidP="00BC77D7">
      <w:pPr>
        <w:tabs>
          <w:tab w:val="left" w:pos="6911"/>
        </w:tabs>
        <w:bidi/>
        <w:spacing w:after="0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 w:rsidRPr="00840D5D">
        <w:rPr>
          <w:rFonts w:asciiTheme="majorBidi" w:hAnsiTheme="majorBidi" w:cstheme="majorBidi"/>
          <w:b/>
          <w:bCs/>
          <w:sz w:val="30"/>
          <w:szCs w:val="30"/>
          <w:rtl/>
        </w:rPr>
        <w:t xml:space="preserve">قامت لجين بمزج </w:t>
      </w:r>
      <w:r w:rsidR="00BC77D7" w:rsidRPr="00840D5D">
        <w:rPr>
          <w:rFonts w:asciiTheme="majorBidi" w:hAnsiTheme="majorBidi" w:cstheme="majorBidi"/>
          <w:b/>
          <w:bCs/>
          <w:sz w:val="30"/>
          <w:szCs w:val="30"/>
          <w:rtl/>
        </w:rPr>
        <w:t xml:space="preserve">كمية  </w:t>
      </w:r>
      <w:r w:rsidR="00BC77D7" w:rsidRPr="00840D5D">
        <w:rPr>
          <w:rFonts w:asciiTheme="majorBidi" w:hAnsiTheme="majorBidi" w:cstheme="majorBidi"/>
          <w:b/>
          <w:bCs/>
          <w:sz w:val="30"/>
          <w:szCs w:val="30"/>
        </w:rPr>
        <w:t xml:space="preserve">100mL </w:t>
      </w:r>
      <w:r w:rsidR="00BC77D7" w:rsidRPr="00840D5D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 xml:space="preserve">   من الماء المقطر  مع </w:t>
      </w:r>
      <w:r w:rsidR="00BC77D7" w:rsidRPr="00840D5D">
        <w:rPr>
          <w:rFonts w:asciiTheme="majorBidi" w:hAnsiTheme="majorBidi" w:cstheme="majorBidi"/>
          <w:b/>
          <w:bCs/>
          <w:sz w:val="30"/>
          <w:szCs w:val="30"/>
          <w:lang w:bidi="ar-DZ"/>
        </w:rPr>
        <w:t xml:space="preserve">10g </w:t>
      </w:r>
      <w:r w:rsidR="00BC77D7" w:rsidRPr="00840D5D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 xml:space="preserve">  من الملح </w:t>
      </w:r>
    </w:p>
    <w:p w:rsidR="00C7390B" w:rsidRPr="00840D5D" w:rsidRDefault="00BC77D7" w:rsidP="00BC77D7">
      <w:pPr>
        <w:pStyle w:val="Paragraphedeliste"/>
        <w:numPr>
          <w:ilvl w:val="0"/>
          <w:numId w:val="44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0"/>
          <w:szCs w:val="30"/>
          <w:lang w:bidi="ar-DZ"/>
        </w:rPr>
      </w:pPr>
      <w:r w:rsidRPr="00840D5D">
        <w:rPr>
          <w:rFonts w:asciiTheme="majorBidi" w:hAnsiTheme="majorBidi" w:cstheme="majorBidi"/>
          <w:sz w:val="30"/>
          <w:szCs w:val="30"/>
          <w:rtl/>
          <w:lang w:bidi="ar-DZ"/>
        </w:rPr>
        <w:t xml:space="preserve">ما اسم المحلول الناتج </w:t>
      </w:r>
      <w:r w:rsidR="00C7390B" w:rsidRPr="00840D5D">
        <w:rPr>
          <w:rFonts w:asciiTheme="majorBidi" w:hAnsiTheme="majorBidi" w:cstheme="majorBidi"/>
          <w:sz w:val="30"/>
          <w:szCs w:val="30"/>
          <w:rtl/>
          <w:lang w:bidi="ar-DZ"/>
        </w:rPr>
        <w:t xml:space="preserve">؟ ثم اذكر اسم المذيب واسم المذاب </w:t>
      </w:r>
    </w:p>
    <w:p w:rsidR="00C7390B" w:rsidRPr="00840D5D" w:rsidRDefault="00C7390B" w:rsidP="00C7390B">
      <w:pPr>
        <w:pStyle w:val="Paragraphedeliste"/>
        <w:tabs>
          <w:tab w:val="left" w:pos="6911"/>
        </w:tabs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840D5D">
        <w:rPr>
          <w:rFonts w:asciiTheme="majorBidi" w:hAnsiTheme="majorBidi" w:cstheme="majorBidi"/>
          <w:sz w:val="30"/>
          <w:szCs w:val="30"/>
          <w:rtl/>
          <w:lang w:bidi="ar-DZ"/>
        </w:rPr>
        <w:t>اسم المحلول : .......................... اسم المذيب .................... اسم المذاب .....................</w:t>
      </w:r>
    </w:p>
    <w:p w:rsidR="00BC77D7" w:rsidRPr="00840D5D" w:rsidRDefault="00BC77D7" w:rsidP="00C7390B">
      <w:pPr>
        <w:pStyle w:val="Paragraphedeliste"/>
        <w:numPr>
          <w:ilvl w:val="0"/>
          <w:numId w:val="44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0"/>
          <w:szCs w:val="30"/>
          <w:lang w:bidi="ar-DZ"/>
        </w:rPr>
      </w:pPr>
      <w:r w:rsidRPr="00840D5D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="00C7390B" w:rsidRPr="00840D5D">
        <w:rPr>
          <w:rFonts w:asciiTheme="majorBidi" w:hAnsiTheme="majorBidi" w:cstheme="majorBidi"/>
          <w:sz w:val="30"/>
          <w:szCs w:val="30"/>
          <w:rtl/>
          <w:lang w:bidi="ar-DZ"/>
        </w:rPr>
        <w:t xml:space="preserve">ما نوع الخليط المتحصل عليه </w:t>
      </w:r>
      <w:r w:rsidR="00DD5154" w:rsidRPr="00840D5D">
        <w:rPr>
          <w:rFonts w:asciiTheme="majorBidi" w:hAnsiTheme="majorBidi" w:cstheme="majorBidi"/>
          <w:sz w:val="30"/>
          <w:szCs w:val="30"/>
          <w:rtl/>
          <w:lang w:bidi="ar-DZ"/>
        </w:rPr>
        <w:t xml:space="preserve">؟ برر اجابتك </w:t>
      </w:r>
    </w:p>
    <w:p w:rsidR="00DD5154" w:rsidRPr="00840D5D" w:rsidRDefault="00137F4F" w:rsidP="00DD5154">
      <w:pPr>
        <w:pStyle w:val="Paragraphedeliste"/>
        <w:tabs>
          <w:tab w:val="left" w:pos="6911"/>
        </w:tabs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noProof/>
          <w:sz w:val="30"/>
          <w:szCs w:val="30"/>
          <w:rtl/>
          <w:lang w:eastAsia="fr-FR"/>
        </w:rPr>
        <w:pict>
          <v:shape id="_x0000_s1040" type="#_x0000_t202" style="position:absolute;left:0;text-align:left;margin-left:157.3pt;margin-top:41.25pt;width:209.25pt;height:35.7pt;z-index:251670528;mso-width-percent:400;mso-height-percent:200;mso-width-percent:400;mso-height-percent:200;mso-width-relative:margin;mso-height-relative:margin" filled="f" stroked="f">
            <v:textbox style="mso-next-textbox:#_x0000_s1040;mso-fit-shape-to-text:t">
              <w:txbxContent>
                <w:p w:rsidR="00137F4F" w:rsidRPr="006A309E" w:rsidRDefault="00137F4F" w:rsidP="00137F4F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6A309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  <w:r w:rsidR="00DD5154" w:rsidRPr="00840D5D">
        <w:rPr>
          <w:rFonts w:asciiTheme="majorBidi" w:hAnsiTheme="majorBidi" w:cstheme="majorBidi"/>
          <w:sz w:val="30"/>
          <w:szCs w:val="30"/>
          <w:rtl/>
          <w:lang w:bidi="ar-DZ"/>
        </w:rPr>
        <w:t>نوع الخليط :......................... التبرير :...........................</w:t>
      </w:r>
      <w:r w:rsidR="00840D5D">
        <w:rPr>
          <w:rFonts w:asciiTheme="majorBidi" w:hAnsiTheme="majorBidi" w:cstheme="majorBidi" w:hint="cs"/>
          <w:sz w:val="30"/>
          <w:szCs w:val="30"/>
          <w:rtl/>
          <w:lang w:bidi="ar-DZ"/>
        </w:rPr>
        <w:t>.................................</w:t>
      </w:r>
    </w:p>
    <w:p w:rsidR="00DD5154" w:rsidRPr="00840D5D" w:rsidRDefault="00DD5154" w:rsidP="00DD5154">
      <w:pPr>
        <w:pStyle w:val="Paragraphedeliste"/>
        <w:tabs>
          <w:tab w:val="left" w:pos="6911"/>
        </w:tabs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DD5154" w:rsidRPr="00840D5D" w:rsidRDefault="00DD5154" w:rsidP="00DD5154">
      <w:pPr>
        <w:pStyle w:val="Paragraphedeliste"/>
        <w:numPr>
          <w:ilvl w:val="0"/>
          <w:numId w:val="44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0"/>
          <w:szCs w:val="30"/>
          <w:lang w:bidi="ar-DZ"/>
        </w:rPr>
      </w:pPr>
      <w:r w:rsidRPr="00840D5D">
        <w:rPr>
          <w:rFonts w:asciiTheme="majorBidi" w:hAnsiTheme="majorBidi" w:cstheme="majorBidi"/>
          <w:sz w:val="30"/>
          <w:szCs w:val="30"/>
          <w:rtl/>
          <w:lang w:bidi="ar-DZ"/>
        </w:rPr>
        <w:t xml:space="preserve">احسب التركيز الكتلي للمحلول المتحصل عليه </w:t>
      </w:r>
    </w:p>
    <w:p w:rsidR="00DD5154" w:rsidRPr="00840D5D" w:rsidRDefault="00DD5154" w:rsidP="00DD5154">
      <w:pPr>
        <w:pStyle w:val="Paragraphedeliste"/>
        <w:tabs>
          <w:tab w:val="left" w:pos="6911"/>
        </w:tabs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840D5D">
        <w:rPr>
          <w:rFonts w:asciiTheme="majorBidi" w:hAnsiTheme="majorBidi" w:cstheme="majorBidi"/>
          <w:sz w:val="30"/>
          <w:szCs w:val="30"/>
          <w:rtl/>
          <w:lang w:bidi="ar-DZ"/>
        </w:rPr>
        <w:t xml:space="preserve">............... = النتيجة .............................= التعويض ..................................=القانون </w:t>
      </w:r>
    </w:p>
    <w:p w:rsidR="00BF4119" w:rsidRPr="00840D5D" w:rsidRDefault="00BF4119" w:rsidP="00BF4119">
      <w:p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01DC6" w:rsidRPr="00840D5D" w:rsidRDefault="00DD5154" w:rsidP="00DD5154">
      <w:pPr>
        <w:pStyle w:val="Paragraphedeliste"/>
        <w:numPr>
          <w:ilvl w:val="0"/>
          <w:numId w:val="44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u w:val="single"/>
        </w:rPr>
      </w:pPr>
      <w:r w:rsidRPr="00840D5D">
        <w:rPr>
          <w:rFonts w:asciiTheme="majorBidi" w:hAnsiTheme="majorBidi" w:cstheme="majorBidi"/>
          <w:sz w:val="32"/>
          <w:szCs w:val="32"/>
          <w:rtl/>
        </w:rPr>
        <w:t xml:space="preserve">اضافت لجين كمية من الملح و مزجته جيدا مع الماء لكن ترسبت كمية من الملح اسفل الكأس </w:t>
      </w:r>
    </w:p>
    <w:p w:rsidR="00DD5154" w:rsidRPr="00840D5D" w:rsidRDefault="00DD5154" w:rsidP="00DD5154">
      <w:pPr>
        <w:pStyle w:val="Paragraphedeliste"/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840D5D">
        <w:rPr>
          <w:rFonts w:asciiTheme="majorBidi" w:hAnsiTheme="majorBidi" w:cstheme="majorBidi"/>
          <w:sz w:val="32"/>
          <w:szCs w:val="32"/>
          <w:rtl/>
        </w:rPr>
        <w:t xml:space="preserve">كيف نسمي المحلول في هذه الحالة ؟ و كيف يمكن تمديده ؟ </w:t>
      </w:r>
    </w:p>
    <w:p w:rsidR="00DD5154" w:rsidRPr="00840D5D" w:rsidRDefault="00DD5154" w:rsidP="00DD5154">
      <w:pPr>
        <w:pStyle w:val="Paragraphedeliste"/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840D5D">
        <w:rPr>
          <w:rFonts w:asciiTheme="majorBidi" w:hAnsiTheme="majorBidi" w:cstheme="majorBidi"/>
          <w:sz w:val="32"/>
          <w:szCs w:val="32"/>
          <w:rtl/>
        </w:rPr>
        <w:t>...................................................................................................................</w:t>
      </w:r>
    </w:p>
    <w:p w:rsidR="00701DC6" w:rsidRPr="00840D5D" w:rsidRDefault="00701DC6" w:rsidP="00701DC6">
      <w:p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u w:val="single"/>
          <w:rtl/>
        </w:rPr>
      </w:pPr>
    </w:p>
    <w:p w:rsidR="00CC7542" w:rsidRPr="00840D5D" w:rsidRDefault="00CC7542" w:rsidP="0052053E">
      <w:pPr>
        <w:tabs>
          <w:tab w:val="left" w:pos="691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r w:rsidR="0052053E"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الادماجية </w:t>
      </w:r>
      <w:r w:rsidR="00885632"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731379"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 w:rsidR="0052053E"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08</w:t>
      </w:r>
      <w:r w:rsidR="00731379" w:rsidRPr="00840D5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ن </w:t>
      </w:r>
    </w:p>
    <w:p w:rsidR="00885632" w:rsidRPr="00840D5D" w:rsidRDefault="00885632" w:rsidP="00885632">
      <w:pPr>
        <w:pStyle w:val="Paragraphedeliste"/>
        <w:numPr>
          <w:ilvl w:val="0"/>
          <w:numId w:val="42"/>
        </w:numPr>
        <w:tabs>
          <w:tab w:val="left" w:pos="6911"/>
        </w:tabs>
        <w:bidi/>
        <w:spacing w:after="0"/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عرف كل من :</w:t>
      </w:r>
    </w:p>
    <w:p w:rsidR="00C17262" w:rsidRPr="00840D5D" w:rsidRDefault="00885632" w:rsidP="00665D26">
      <w:pPr>
        <w:pStyle w:val="Paragraphedeliste"/>
        <w:numPr>
          <w:ilvl w:val="0"/>
          <w:numId w:val="43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الأجسام المضيئة: .....................................................................................................................</w:t>
      </w:r>
    </w:p>
    <w:p w:rsidR="00885632" w:rsidRPr="00840D5D" w:rsidRDefault="00885632" w:rsidP="00665D26">
      <w:pPr>
        <w:pStyle w:val="Paragraphedeliste"/>
        <w:numPr>
          <w:ilvl w:val="0"/>
          <w:numId w:val="43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الأجسام المضاءة: .....................................................................................................................</w:t>
      </w:r>
    </w:p>
    <w:p w:rsidR="00CC7542" w:rsidRPr="00840D5D" w:rsidRDefault="00885632" w:rsidP="00885632">
      <w:pPr>
        <w:pStyle w:val="Paragraphedeliste"/>
        <w:numPr>
          <w:ilvl w:val="0"/>
          <w:numId w:val="42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صنف الأجسام</w:t>
      </w:r>
      <w:r w:rsidR="00B07FF1"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التالية حسب الجدول:</w:t>
      </w:r>
      <w:r w:rsidR="00B07FF1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شمس – قمر – مصباح مشتعل </w:t>
      </w: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B07FF1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- البرق – يرقة مضيئة – لهب شمعة – كرة – قمر صناعي- مرآة- كوكب </w:t>
      </w:r>
      <w:r w:rsidR="008A620A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الأرض</w:t>
      </w:r>
      <w:r w:rsidR="00B07FF1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.</w:t>
      </w:r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2654"/>
        <w:gridCol w:w="2610"/>
        <w:gridCol w:w="2790"/>
        <w:gridCol w:w="2481"/>
      </w:tblGrid>
      <w:tr w:rsidR="00731379" w:rsidRPr="00840D5D" w:rsidTr="00411E70">
        <w:trPr>
          <w:trHeight w:val="598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31379" w:rsidRPr="00840D5D" w:rsidRDefault="00731379" w:rsidP="00731379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840D5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الأجسام المضيئة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31379" w:rsidRPr="00840D5D" w:rsidRDefault="00731379" w:rsidP="00B07FF1">
            <w:pPr>
              <w:tabs>
                <w:tab w:val="left" w:pos="6911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731379" w:rsidRPr="00840D5D" w:rsidRDefault="00731379" w:rsidP="00731379">
            <w:pPr>
              <w:tabs>
                <w:tab w:val="left" w:pos="691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840D5D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 xml:space="preserve">          الأجسام المضاءة</w:t>
            </w:r>
          </w:p>
        </w:tc>
        <w:tc>
          <w:tcPr>
            <w:tcW w:w="2481" w:type="dxa"/>
            <w:tcBorders>
              <w:left w:val="nil"/>
            </w:tcBorders>
          </w:tcPr>
          <w:p w:rsidR="00731379" w:rsidRPr="00840D5D" w:rsidRDefault="00731379" w:rsidP="00CC7542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</w:tr>
      <w:tr w:rsidR="00731379" w:rsidRPr="00840D5D" w:rsidTr="00731379">
        <w:trPr>
          <w:trHeight w:val="305"/>
        </w:trPr>
        <w:tc>
          <w:tcPr>
            <w:tcW w:w="2654" w:type="dxa"/>
            <w:tcBorders>
              <w:top w:val="single" w:sz="4" w:space="0" w:color="auto"/>
            </w:tcBorders>
          </w:tcPr>
          <w:p w:rsidR="00731379" w:rsidRPr="00840D5D" w:rsidRDefault="00731379" w:rsidP="00B07FF1">
            <w:pPr>
              <w:tabs>
                <w:tab w:val="left" w:pos="6911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 w:rsidRPr="00840D5D"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  <w:t>الطبيعية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:rsidR="00731379" w:rsidRPr="00840D5D" w:rsidRDefault="00731379" w:rsidP="00B07FF1">
            <w:pPr>
              <w:tabs>
                <w:tab w:val="left" w:pos="6911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 w:rsidRPr="00840D5D"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  <w:t>الاصطناعية</w:t>
            </w:r>
          </w:p>
        </w:tc>
        <w:tc>
          <w:tcPr>
            <w:tcW w:w="2790" w:type="dxa"/>
            <w:tcBorders>
              <w:top w:val="single" w:sz="4" w:space="0" w:color="auto"/>
            </w:tcBorders>
          </w:tcPr>
          <w:p w:rsidR="00731379" w:rsidRPr="00840D5D" w:rsidRDefault="00731379" w:rsidP="00B07FF1">
            <w:pPr>
              <w:tabs>
                <w:tab w:val="left" w:pos="6911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 w:rsidRPr="00840D5D"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  <w:t>الطبيعية</w:t>
            </w:r>
          </w:p>
        </w:tc>
        <w:tc>
          <w:tcPr>
            <w:tcW w:w="2481" w:type="dxa"/>
          </w:tcPr>
          <w:p w:rsidR="00731379" w:rsidRPr="00840D5D" w:rsidRDefault="00731379" w:rsidP="00B07FF1">
            <w:pPr>
              <w:tabs>
                <w:tab w:val="left" w:pos="6911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  <w:r w:rsidRPr="00840D5D"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  <w:t>الاصطناعية</w:t>
            </w:r>
          </w:p>
        </w:tc>
      </w:tr>
      <w:tr w:rsidR="00731379" w:rsidRPr="00840D5D" w:rsidTr="00731379">
        <w:trPr>
          <w:trHeight w:val="939"/>
        </w:trPr>
        <w:tc>
          <w:tcPr>
            <w:tcW w:w="2654" w:type="dxa"/>
          </w:tcPr>
          <w:p w:rsidR="00731379" w:rsidRPr="00840D5D" w:rsidRDefault="00731379" w:rsidP="00CC7542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731379" w:rsidRPr="00840D5D" w:rsidRDefault="00731379" w:rsidP="00B07FF1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  <w:p w:rsidR="00731379" w:rsidRPr="00840D5D" w:rsidRDefault="00731379" w:rsidP="00B07FF1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610" w:type="dxa"/>
          </w:tcPr>
          <w:p w:rsidR="00731379" w:rsidRPr="00840D5D" w:rsidRDefault="00731379" w:rsidP="00CC7542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790" w:type="dxa"/>
          </w:tcPr>
          <w:p w:rsidR="00731379" w:rsidRPr="00840D5D" w:rsidRDefault="00731379" w:rsidP="00CC7542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  <w:tc>
          <w:tcPr>
            <w:tcW w:w="2481" w:type="dxa"/>
          </w:tcPr>
          <w:p w:rsidR="00731379" w:rsidRPr="00840D5D" w:rsidRDefault="00731379" w:rsidP="00CC7542">
            <w:pPr>
              <w:tabs>
                <w:tab w:val="left" w:pos="6911"/>
              </w:tabs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 w:bidi="ar-DZ"/>
              </w:rPr>
            </w:pPr>
          </w:p>
        </w:tc>
      </w:tr>
    </w:tbl>
    <w:p w:rsidR="00CC7542" w:rsidRPr="00840D5D" w:rsidRDefault="00B07FF1" w:rsidP="00B07FF1">
      <w:pPr>
        <w:pStyle w:val="Paragraphedeliste"/>
        <w:numPr>
          <w:ilvl w:val="0"/>
          <w:numId w:val="42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عرف و اذكر مثال عن كل من :</w:t>
      </w:r>
    </w:p>
    <w:p w:rsidR="00B07FF1" w:rsidRPr="00840D5D" w:rsidRDefault="00B07FF1" w:rsidP="00731379">
      <w:pPr>
        <w:pStyle w:val="Paragraphedeliste"/>
        <w:numPr>
          <w:ilvl w:val="0"/>
          <w:numId w:val="43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الوسط الشفاف</w:t>
      </w:r>
      <w:r w:rsidR="002835C3"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w:r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:</w:t>
      </w:r>
      <w:r w:rsidR="002835C3"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.....................................................................................................................</w:t>
      </w:r>
    </w:p>
    <w:p w:rsidR="00B07FF1" w:rsidRPr="00840D5D" w:rsidRDefault="00F74E19" w:rsidP="00B07FF1">
      <w:pPr>
        <w:pStyle w:val="Paragraphedeliste"/>
        <w:tabs>
          <w:tab w:val="left" w:pos="6911"/>
        </w:tabs>
        <w:bidi/>
        <w:spacing w:after="0"/>
        <w:ind w:left="108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مثال: 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.............................................................</w:t>
      </w:r>
    </w:p>
    <w:p w:rsidR="00B07FF1" w:rsidRPr="00840D5D" w:rsidRDefault="00B07FF1" w:rsidP="00731379">
      <w:pPr>
        <w:pStyle w:val="Paragraphedeliste"/>
        <w:numPr>
          <w:ilvl w:val="0"/>
          <w:numId w:val="43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lang w:val="en-US" w:bidi="ar-DZ"/>
        </w:rPr>
      </w:pP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الوسط الشاف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: 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.....................................................................................................................</w:t>
      </w:r>
    </w:p>
    <w:p w:rsidR="00B07FF1" w:rsidRPr="00840D5D" w:rsidRDefault="00F74E19" w:rsidP="00B07FF1">
      <w:pPr>
        <w:pStyle w:val="Paragraphedeliste"/>
        <w:tabs>
          <w:tab w:val="left" w:pos="6911"/>
        </w:tabs>
        <w:bidi/>
        <w:spacing w:after="0"/>
        <w:ind w:left="108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مثال : 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.............................................................</w:t>
      </w:r>
    </w:p>
    <w:p w:rsidR="00B07FF1" w:rsidRPr="00840D5D" w:rsidRDefault="00B07FF1" w:rsidP="00731379">
      <w:pPr>
        <w:pStyle w:val="Paragraphedeliste"/>
        <w:numPr>
          <w:ilvl w:val="0"/>
          <w:numId w:val="43"/>
        </w:num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الوسط العاتم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>: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.....................................................................................................................</w:t>
      </w:r>
    </w:p>
    <w:p w:rsidR="00CC7542" w:rsidRPr="00840D5D" w:rsidRDefault="00731379" w:rsidP="00731379">
      <w:p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</w:t>
      </w:r>
      <w:r w:rsidR="00F74E19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</w:t>
      </w:r>
      <w:r w:rsidR="00F74E19" w:rsidRPr="00840D5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مثال:</w:t>
      </w:r>
      <w:r w:rsidR="002835C3" w:rsidRPr="00840D5D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..........................................................</w:t>
      </w:r>
    </w:p>
    <w:p w:rsidR="00731379" w:rsidRPr="00840D5D" w:rsidRDefault="00137F4F" w:rsidP="002835C3">
      <w:p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ect id="_x0000_s1034" style="position:absolute;left:0;text-align:left;margin-left:310.5pt;margin-top:17.35pt;width:211.5pt;height:85.5pt;z-index:251667456">
            <v:textbox>
              <w:txbxContent>
                <w:p w:rsidR="00E9759F" w:rsidRDefault="00E9759F" w:rsidP="00E9759F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اللقب : .....................................</w:t>
                  </w:r>
                </w:p>
                <w:p w:rsidR="00E9759F" w:rsidRDefault="00E9759F" w:rsidP="00E9759F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الاسم : .....................................</w:t>
                  </w:r>
                </w:p>
                <w:p w:rsidR="00E9759F" w:rsidRPr="00E9759F" w:rsidRDefault="00E9759F" w:rsidP="00E9759F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القسم : ....................................</w:t>
                  </w:r>
                </w:p>
              </w:txbxContent>
            </v:textbox>
          </v:rect>
        </w:pict>
      </w:r>
    </w:p>
    <w:p w:rsidR="00731379" w:rsidRPr="00840D5D" w:rsidRDefault="00137F4F" w:rsidP="00731379">
      <w:p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roundrect id="_x0000_s1038" style="position:absolute;left:0;text-align:left;margin-left:28.5pt;margin-top:4.8pt;width:111.75pt;height:27pt;z-index:251669504" arcsize="10923f">
            <v:shadow on="t" offset=",3pt" offset2=",2pt"/>
            <v:textbox>
              <w:txbxContent>
                <w:p w:rsidR="00137F4F" w:rsidRPr="00137F4F" w:rsidRDefault="00137F4F" w:rsidP="00137F4F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137F4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عطلة سعيدة </w:t>
                  </w:r>
                </w:p>
              </w:txbxContent>
            </v:textbox>
          </v:roundrect>
        </w:pict>
      </w:r>
    </w:p>
    <w:p w:rsidR="00731379" w:rsidRPr="00840D5D" w:rsidRDefault="00731379" w:rsidP="00731379">
      <w:p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</w:p>
    <w:p w:rsidR="00731379" w:rsidRPr="00840D5D" w:rsidRDefault="00137F4F" w:rsidP="00731379">
      <w:pPr>
        <w:tabs>
          <w:tab w:val="left" w:pos="6911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oval id="_x0000_s1035" style="position:absolute;left:0;text-align:left;margin-left:1.5pt;margin-top:18.4pt;width:155.25pt;height:44.25pt;z-index:251668480">
            <v:textbox>
              <w:txbxContent>
                <w:p w:rsidR="00E9759F" w:rsidRPr="00137F4F" w:rsidRDefault="00E9759F" w:rsidP="00E9759F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37F4F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بالتوفيق للجميع </w:t>
                  </w:r>
                </w:p>
              </w:txbxContent>
            </v:textbox>
          </v:oval>
        </w:pict>
      </w:r>
    </w:p>
    <w:sectPr w:rsidR="00731379" w:rsidRPr="00840D5D" w:rsidSect="00162E5D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6C89" w:rsidRDefault="00ED6C89" w:rsidP="0022015F">
      <w:pPr>
        <w:spacing w:after="0" w:line="240" w:lineRule="auto"/>
      </w:pPr>
      <w:r>
        <w:separator/>
      </w:r>
    </w:p>
  </w:endnote>
  <w:endnote w:type="continuationSeparator" w:id="1">
    <w:p w:rsidR="00ED6C89" w:rsidRDefault="00ED6C89" w:rsidP="00220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altName w:val="Times New Roman"/>
    <w:charset w:val="00"/>
    <w:family w:val="auto"/>
    <w:pitch w:val="variable"/>
    <w:sig w:usb0="00000000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67780"/>
      <w:docPartObj>
        <w:docPartGallery w:val="Page Numbers (Bottom of Page)"/>
        <w:docPartUnique/>
      </w:docPartObj>
    </w:sdtPr>
    <w:sdtContent>
      <w:p w:rsidR="00137F4F" w:rsidRDefault="00137F4F">
        <w:pPr>
          <w:pStyle w:val="Pieddepage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137F4F" w:rsidRDefault="00137F4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6C89" w:rsidRDefault="00ED6C89" w:rsidP="0022015F">
      <w:pPr>
        <w:spacing w:after="0" w:line="240" w:lineRule="auto"/>
      </w:pPr>
      <w:r>
        <w:separator/>
      </w:r>
    </w:p>
  </w:footnote>
  <w:footnote w:type="continuationSeparator" w:id="1">
    <w:p w:rsidR="00ED6C89" w:rsidRDefault="00ED6C89" w:rsidP="00220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73B23"/>
    <w:multiLevelType w:val="hybridMultilevel"/>
    <w:tmpl w:val="ADBA2558"/>
    <w:lvl w:ilvl="0" w:tplc="464C606C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60C7D"/>
    <w:multiLevelType w:val="hybridMultilevel"/>
    <w:tmpl w:val="A20046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95140D"/>
    <w:multiLevelType w:val="hybridMultilevel"/>
    <w:tmpl w:val="DBBEA4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5E3712"/>
    <w:multiLevelType w:val="hybridMultilevel"/>
    <w:tmpl w:val="CD4C8A5C"/>
    <w:lvl w:ilvl="0" w:tplc="948ADF7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3E39A2"/>
    <w:multiLevelType w:val="hybridMultilevel"/>
    <w:tmpl w:val="F94A52A0"/>
    <w:lvl w:ilvl="0" w:tplc="9AF67294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6940965"/>
    <w:multiLevelType w:val="hybridMultilevel"/>
    <w:tmpl w:val="FF981CB8"/>
    <w:lvl w:ilvl="0" w:tplc="D2FEE9AC">
      <w:start w:val="5"/>
      <w:numFmt w:val="bullet"/>
      <w:lvlText w:val="-"/>
      <w:lvlJc w:val="left"/>
      <w:pPr>
        <w:ind w:left="108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7696F20"/>
    <w:multiLevelType w:val="hybridMultilevel"/>
    <w:tmpl w:val="506C905E"/>
    <w:lvl w:ilvl="0" w:tplc="E21C1000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BEB6907"/>
    <w:multiLevelType w:val="hybridMultilevel"/>
    <w:tmpl w:val="2BF6F63E"/>
    <w:lvl w:ilvl="0" w:tplc="2830FDE0">
      <w:start w:val="1"/>
      <w:numFmt w:val="arabicAlpha"/>
      <w:lvlText w:val="%1)"/>
      <w:lvlJc w:val="left"/>
      <w:pPr>
        <w:ind w:left="106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>
    <w:nsid w:val="0C2B0269"/>
    <w:multiLevelType w:val="hybridMultilevel"/>
    <w:tmpl w:val="F476FB1C"/>
    <w:lvl w:ilvl="0" w:tplc="2A94CCD2">
      <w:start w:val="1"/>
      <w:numFmt w:val="decimal"/>
      <w:lvlText w:val="%1-"/>
      <w:lvlJc w:val="left"/>
      <w:pPr>
        <w:ind w:left="1080" w:hanging="360"/>
      </w:pPr>
      <w:rPr>
        <w:rFonts w:ascii="Sakkal Majalla" w:eastAsiaTheme="minorEastAsia" w:hAnsi="Sakkal Majalla" w:cs="Sakkal Majalla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D79051C"/>
    <w:multiLevelType w:val="hybridMultilevel"/>
    <w:tmpl w:val="42AAC2D2"/>
    <w:lvl w:ilvl="0" w:tplc="70142DE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486E20"/>
    <w:multiLevelType w:val="hybridMultilevel"/>
    <w:tmpl w:val="98825778"/>
    <w:lvl w:ilvl="0" w:tplc="A3347C9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0256BF"/>
    <w:multiLevelType w:val="hybridMultilevel"/>
    <w:tmpl w:val="62EC7300"/>
    <w:lvl w:ilvl="0" w:tplc="468603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901789"/>
    <w:multiLevelType w:val="hybridMultilevel"/>
    <w:tmpl w:val="6B64627E"/>
    <w:lvl w:ilvl="0" w:tplc="A2D680D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8A40B58"/>
    <w:multiLevelType w:val="hybridMultilevel"/>
    <w:tmpl w:val="1504BE5C"/>
    <w:lvl w:ilvl="0" w:tplc="F1563B28">
      <w:start w:val="1"/>
      <w:numFmt w:val="decimal"/>
      <w:lvlText w:val="%1."/>
      <w:lvlJc w:val="left"/>
      <w:pPr>
        <w:ind w:left="885" w:hanging="360"/>
      </w:pPr>
      <w:rPr>
        <w:color w:val="C0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4">
    <w:nsid w:val="1A590EB1"/>
    <w:multiLevelType w:val="hybridMultilevel"/>
    <w:tmpl w:val="CD62E8B2"/>
    <w:lvl w:ilvl="0" w:tplc="816A3B4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A707777"/>
    <w:multiLevelType w:val="hybridMultilevel"/>
    <w:tmpl w:val="1C5E9588"/>
    <w:lvl w:ilvl="0" w:tplc="4AAC2D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DD41378"/>
    <w:multiLevelType w:val="hybridMultilevel"/>
    <w:tmpl w:val="D6D4FB5C"/>
    <w:lvl w:ilvl="0" w:tplc="1B609DC4">
      <w:start w:val="5"/>
      <w:numFmt w:val="arabicAlpha"/>
      <w:lvlText w:val="%1-"/>
      <w:lvlJc w:val="left"/>
      <w:pPr>
        <w:ind w:left="720" w:hanging="360"/>
      </w:pPr>
      <w:rPr>
        <w:rFonts w:ascii="Simplified Arabic" w:hAnsi="Simplified Arabic" w:cs="Simplified Arabic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E752DAB"/>
    <w:multiLevelType w:val="hybridMultilevel"/>
    <w:tmpl w:val="F3FA4540"/>
    <w:lvl w:ilvl="0" w:tplc="32B82148">
      <w:start w:val="1"/>
      <w:numFmt w:val="upperRoman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F583923"/>
    <w:multiLevelType w:val="hybridMultilevel"/>
    <w:tmpl w:val="EA566FF8"/>
    <w:lvl w:ilvl="0" w:tplc="E0FEFAE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8D6893"/>
    <w:multiLevelType w:val="hybridMultilevel"/>
    <w:tmpl w:val="904E6B9E"/>
    <w:lvl w:ilvl="0" w:tplc="2FA097FE">
      <w:start w:val="1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0015396"/>
    <w:multiLevelType w:val="hybridMultilevel"/>
    <w:tmpl w:val="27124E70"/>
    <w:lvl w:ilvl="0" w:tplc="9360723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EB6BF1"/>
    <w:multiLevelType w:val="hybridMultilevel"/>
    <w:tmpl w:val="65B2C8E0"/>
    <w:lvl w:ilvl="0" w:tplc="CA8262AA">
      <w:start w:val="1"/>
      <w:numFmt w:val="lowerLetter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>
    <w:nsid w:val="37C2409B"/>
    <w:multiLevelType w:val="hybridMultilevel"/>
    <w:tmpl w:val="DD324AE4"/>
    <w:lvl w:ilvl="0" w:tplc="648E145E">
      <w:start w:val="1"/>
      <w:numFmt w:val="bullet"/>
      <w:lvlText w:val="-"/>
      <w:lvlJc w:val="left"/>
      <w:pPr>
        <w:ind w:left="1068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3D232F10"/>
    <w:multiLevelType w:val="hybridMultilevel"/>
    <w:tmpl w:val="73EC9FDE"/>
    <w:lvl w:ilvl="0" w:tplc="713464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04D09EB"/>
    <w:multiLevelType w:val="hybridMultilevel"/>
    <w:tmpl w:val="8A9056BC"/>
    <w:lvl w:ilvl="0" w:tplc="E1C01E4E">
      <w:start w:val="1"/>
      <w:numFmt w:val="upperRoman"/>
      <w:lvlText w:val="I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EA024E"/>
    <w:multiLevelType w:val="hybridMultilevel"/>
    <w:tmpl w:val="27704572"/>
    <w:lvl w:ilvl="0" w:tplc="1ACED202">
      <w:start w:val="1"/>
      <w:numFmt w:val="bullet"/>
      <w:lvlText w:val="-"/>
      <w:lvlJc w:val="left"/>
      <w:pPr>
        <w:ind w:left="108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2ED3826"/>
    <w:multiLevelType w:val="hybridMultilevel"/>
    <w:tmpl w:val="8DD0D8E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F672ED"/>
    <w:multiLevelType w:val="hybridMultilevel"/>
    <w:tmpl w:val="664251C8"/>
    <w:lvl w:ilvl="0" w:tplc="CEEE0142">
      <w:start w:val="1"/>
      <w:numFmt w:val="upperRoman"/>
      <w:lvlText w:val="%1."/>
      <w:lvlJc w:val="left"/>
      <w:pPr>
        <w:ind w:left="144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B1B0FD1"/>
    <w:multiLevelType w:val="hybridMultilevel"/>
    <w:tmpl w:val="5E229E26"/>
    <w:lvl w:ilvl="0" w:tplc="A334891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CD00D70"/>
    <w:multiLevelType w:val="hybridMultilevel"/>
    <w:tmpl w:val="5A841080"/>
    <w:lvl w:ilvl="0" w:tplc="CD746E92">
      <w:start w:val="3"/>
      <w:numFmt w:val="bullet"/>
      <w:lvlText w:val="-"/>
      <w:lvlJc w:val="left"/>
      <w:pPr>
        <w:ind w:left="108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24D2CB6"/>
    <w:multiLevelType w:val="hybridMultilevel"/>
    <w:tmpl w:val="15FE0D94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31D5925"/>
    <w:multiLevelType w:val="hybridMultilevel"/>
    <w:tmpl w:val="1900704C"/>
    <w:lvl w:ilvl="0" w:tplc="0A664406">
      <w:start w:val="3"/>
      <w:numFmt w:val="bullet"/>
      <w:lvlText w:val="-"/>
      <w:lvlJc w:val="left"/>
      <w:pPr>
        <w:ind w:left="108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6E54F0D"/>
    <w:multiLevelType w:val="hybridMultilevel"/>
    <w:tmpl w:val="F26A93F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>
    <w:nsid w:val="59E32295"/>
    <w:multiLevelType w:val="hybridMultilevel"/>
    <w:tmpl w:val="CE620058"/>
    <w:lvl w:ilvl="0" w:tplc="64687FA2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5B4D5DF3"/>
    <w:multiLevelType w:val="hybridMultilevel"/>
    <w:tmpl w:val="86584468"/>
    <w:lvl w:ilvl="0" w:tplc="DF926EB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DA25590"/>
    <w:multiLevelType w:val="hybridMultilevel"/>
    <w:tmpl w:val="121626D4"/>
    <w:lvl w:ilvl="0" w:tplc="0CB623E2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3B27860"/>
    <w:multiLevelType w:val="hybridMultilevel"/>
    <w:tmpl w:val="CF4ACFBC"/>
    <w:lvl w:ilvl="0" w:tplc="A1DE4D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AD4E5D"/>
    <w:multiLevelType w:val="hybridMultilevel"/>
    <w:tmpl w:val="6A9EA384"/>
    <w:lvl w:ilvl="0" w:tplc="93302840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D9070FA"/>
    <w:multiLevelType w:val="hybridMultilevel"/>
    <w:tmpl w:val="BBA093BC"/>
    <w:lvl w:ilvl="0" w:tplc="2BCA714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2DC286F"/>
    <w:multiLevelType w:val="hybridMultilevel"/>
    <w:tmpl w:val="8848D782"/>
    <w:lvl w:ilvl="0" w:tplc="8D2408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3096C17"/>
    <w:multiLevelType w:val="hybridMultilevel"/>
    <w:tmpl w:val="6F52404A"/>
    <w:lvl w:ilvl="0" w:tplc="4552D5AA">
      <w:start w:val="1"/>
      <w:numFmt w:val="bullet"/>
      <w:lvlText w:val="-"/>
      <w:lvlJc w:val="left"/>
      <w:pPr>
        <w:ind w:left="108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71F2F1C"/>
    <w:multiLevelType w:val="hybridMultilevel"/>
    <w:tmpl w:val="2E7A627E"/>
    <w:lvl w:ilvl="0" w:tplc="4BB48B02">
      <w:start w:val="4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956605"/>
    <w:multiLevelType w:val="hybridMultilevel"/>
    <w:tmpl w:val="478A016E"/>
    <w:lvl w:ilvl="0" w:tplc="37FC1AA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B5675DE"/>
    <w:multiLevelType w:val="hybridMultilevel"/>
    <w:tmpl w:val="D4B4B7CC"/>
    <w:lvl w:ilvl="0" w:tplc="A56CC37C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0"/>
  </w:num>
  <w:num w:numId="3">
    <w:abstractNumId w:val="33"/>
  </w:num>
  <w:num w:numId="4">
    <w:abstractNumId w:val="32"/>
  </w:num>
  <w:num w:numId="5">
    <w:abstractNumId w:val="13"/>
  </w:num>
  <w:num w:numId="6">
    <w:abstractNumId w:val="15"/>
  </w:num>
  <w:num w:numId="7">
    <w:abstractNumId w:val="0"/>
  </w:num>
  <w:num w:numId="8">
    <w:abstractNumId w:val="11"/>
  </w:num>
  <w:num w:numId="9">
    <w:abstractNumId w:val="36"/>
  </w:num>
  <w:num w:numId="10">
    <w:abstractNumId w:val="3"/>
  </w:num>
  <w:num w:numId="11">
    <w:abstractNumId w:val="38"/>
  </w:num>
  <w:num w:numId="12">
    <w:abstractNumId w:val="40"/>
  </w:num>
  <w:num w:numId="13">
    <w:abstractNumId w:val="42"/>
  </w:num>
  <w:num w:numId="14">
    <w:abstractNumId w:val="43"/>
  </w:num>
  <w:num w:numId="15">
    <w:abstractNumId w:val="21"/>
  </w:num>
  <w:num w:numId="16">
    <w:abstractNumId w:val="22"/>
  </w:num>
  <w:num w:numId="17">
    <w:abstractNumId w:val="16"/>
  </w:num>
  <w:num w:numId="18">
    <w:abstractNumId w:val="10"/>
  </w:num>
  <w:num w:numId="19">
    <w:abstractNumId w:val="26"/>
  </w:num>
  <w:num w:numId="20">
    <w:abstractNumId w:val="25"/>
  </w:num>
  <w:num w:numId="21">
    <w:abstractNumId w:val="6"/>
  </w:num>
  <w:num w:numId="22">
    <w:abstractNumId w:val="9"/>
  </w:num>
  <w:num w:numId="23">
    <w:abstractNumId w:val="4"/>
  </w:num>
  <w:num w:numId="24">
    <w:abstractNumId w:val="35"/>
  </w:num>
  <w:num w:numId="25">
    <w:abstractNumId w:val="2"/>
  </w:num>
  <w:num w:numId="26">
    <w:abstractNumId w:val="12"/>
  </w:num>
  <w:num w:numId="27">
    <w:abstractNumId w:val="14"/>
  </w:num>
  <w:num w:numId="28">
    <w:abstractNumId w:val="34"/>
  </w:num>
  <w:num w:numId="29">
    <w:abstractNumId w:val="41"/>
  </w:num>
  <w:num w:numId="30">
    <w:abstractNumId w:val="5"/>
  </w:num>
  <w:num w:numId="31">
    <w:abstractNumId w:val="19"/>
  </w:num>
  <w:num w:numId="32">
    <w:abstractNumId w:val="8"/>
  </w:num>
  <w:num w:numId="33">
    <w:abstractNumId w:val="37"/>
  </w:num>
  <w:num w:numId="34">
    <w:abstractNumId w:val="7"/>
  </w:num>
  <w:num w:numId="35">
    <w:abstractNumId w:val="18"/>
  </w:num>
  <w:num w:numId="36">
    <w:abstractNumId w:val="30"/>
  </w:num>
  <w:num w:numId="37">
    <w:abstractNumId w:val="17"/>
  </w:num>
  <w:num w:numId="38">
    <w:abstractNumId w:val="24"/>
  </w:num>
  <w:num w:numId="39">
    <w:abstractNumId w:val="29"/>
  </w:num>
  <w:num w:numId="40">
    <w:abstractNumId w:val="1"/>
  </w:num>
  <w:num w:numId="41">
    <w:abstractNumId w:val="27"/>
  </w:num>
  <w:num w:numId="42">
    <w:abstractNumId w:val="39"/>
  </w:num>
  <w:num w:numId="43">
    <w:abstractNumId w:val="31"/>
  </w:num>
  <w:num w:numId="44">
    <w:abstractNumId w:val="2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hdrShapeDefaults>
    <o:shapedefaults v:ext="edit" spidmax="20482">
      <o:colormenu v:ext="edit" fillcolor="none [3212]" strokecolor="none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063C9"/>
    <w:rsid w:val="00015800"/>
    <w:rsid w:val="00021388"/>
    <w:rsid w:val="00022E7E"/>
    <w:rsid w:val="0002541A"/>
    <w:rsid w:val="0004088F"/>
    <w:rsid w:val="00044735"/>
    <w:rsid w:val="000509D7"/>
    <w:rsid w:val="00054149"/>
    <w:rsid w:val="00054253"/>
    <w:rsid w:val="00063436"/>
    <w:rsid w:val="00065EAE"/>
    <w:rsid w:val="0006691D"/>
    <w:rsid w:val="000672FA"/>
    <w:rsid w:val="00075DB8"/>
    <w:rsid w:val="00080400"/>
    <w:rsid w:val="0008535B"/>
    <w:rsid w:val="0009034B"/>
    <w:rsid w:val="00093095"/>
    <w:rsid w:val="00093F53"/>
    <w:rsid w:val="000A149E"/>
    <w:rsid w:val="000A49F3"/>
    <w:rsid w:val="000B2670"/>
    <w:rsid w:val="000B679B"/>
    <w:rsid w:val="000D53E3"/>
    <w:rsid w:val="000E09C3"/>
    <w:rsid w:val="000E6A49"/>
    <w:rsid w:val="000F5439"/>
    <w:rsid w:val="00105BEF"/>
    <w:rsid w:val="001100C8"/>
    <w:rsid w:val="00110F7B"/>
    <w:rsid w:val="00120F38"/>
    <w:rsid w:val="00121332"/>
    <w:rsid w:val="00122861"/>
    <w:rsid w:val="00125477"/>
    <w:rsid w:val="00126BE1"/>
    <w:rsid w:val="00126FDD"/>
    <w:rsid w:val="0013532B"/>
    <w:rsid w:val="0013689B"/>
    <w:rsid w:val="00137F4F"/>
    <w:rsid w:val="001424B5"/>
    <w:rsid w:val="0014463B"/>
    <w:rsid w:val="00156866"/>
    <w:rsid w:val="00156947"/>
    <w:rsid w:val="0016163A"/>
    <w:rsid w:val="0016203A"/>
    <w:rsid w:val="00162E5D"/>
    <w:rsid w:val="001636E2"/>
    <w:rsid w:val="00164BDA"/>
    <w:rsid w:val="0017149A"/>
    <w:rsid w:val="001910AE"/>
    <w:rsid w:val="00193C7C"/>
    <w:rsid w:val="001B1150"/>
    <w:rsid w:val="001B3248"/>
    <w:rsid w:val="001B5B8D"/>
    <w:rsid w:val="001C328F"/>
    <w:rsid w:val="001C62FE"/>
    <w:rsid w:val="001C6854"/>
    <w:rsid w:val="001D60F1"/>
    <w:rsid w:val="001D6A8E"/>
    <w:rsid w:val="001D703A"/>
    <w:rsid w:val="001D7CB7"/>
    <w:rsid w:val="001E11A6"/>
    <w:rsid w:val="002051A2"/>
    <w:rsid w:val="00210560"/>
    <w:rsid w:val="00214128"/>
    <w:rsid w:val="0022015F"/>
    <w:rsid w:val="0022700E"/>
    <w:rsid w:val="00231759"/>
    <w:rsid w:val="0023521B"/>
    <w:rsid w:val="00236FF4"/>
    <w:rsid w:val="00237B29"/>
    <w:rsid w:val="00253F85"/>
    <w:rsid w:val="0025636E"/>
    <w:rsid w:val="00256BA0"/>
    <w:rsid w:val="00263C08"/>
    <w:rsid w:val="00264F2F"/>
    <w:rsid w:val="002659B9"/>
    <w:rsid w:val="00274F8D"/>
    <w:rsid w:val="00276486"/>
    <w:rsid w:val="002835C3"/>
    <w:rsid w:val="00284B94"/>
    <w:rsid w:val="002858F7"/>
    <w:rsid w:val="00295BC6"/>
    <w:rsid w:val="002A54CA"/>
    <w:rsid w:val="002C019D"/>
    <w:rsid w:val="002C47CA"/>
    <w:rsid w:val="002D3272"/>
    <w:rsid w:val="002D34B5"/>
    <w:rsid w:val="002D3B77"/>
    <w:rsid w:val="002D5163"/>
    <w:rsid w:val="002D7280"/>
    <w:rsid w:val="002D7355"/>
    <w:rsid w:val="002E2D74"/>
    <w:rsid w:val="002E6445"/>
    <w:rsid w:val="002F3CC0"/>
    <w:rsid w:val="00313A30"/>
    <w:rsid w:val="0031537E"/>
    <w:rsid w:val="00315C19"/>
    <w:rsid w:val="00321395"/>
    <w:rsid w:val="003466E0"/>
    <w:rsid w:val="00347469"/>
    <w:rsid w:val="00355503"/>
    <w:rsid w:val="00356071"/>
    <w:rsid w:val="00365BAC"/>
    <w:rsid w:val="003662C6"/>
    <w:rsid w:val="0038246F"/>
    <w:rsid w:val="00393B42"/>
    <w:rsid w:val="003955A4"/>
    <w:rsid w:val="00397782"/>
    <w:rsid w:val="00397D3A"/>
    <w:rsid w:val="003A1D46"/>
    <w:rsid w:val="003A6D9C"/>
    <w:rsid w:val="003A711D"/>
    <w:rsid w:val="003B2DEE"/>
    <w:rsid w:val="003B456D"/>
    <w:rsid w:val="003B5545"/>
    <w:rsid w:val="003B682D"/>
    <w:rsid w:val="003B7A64"/>
    <w:rsid w:val="003C0070"/>
    <w:rsid w:val="003C2C1A"/>
    <w:rsid w:val="003D5573"/>
    <w:rsid w:val="003D7459"/>
    <w:rsid w:val="003D78CF"/>
    <w:rsid w:val="003F7141"/>
    <w:rsid w:val="003F7B8E"/>
    <w:rsid w:val="0040648C"/>
    <w:rsid w:val="0041424F"/>
    <w:rsid w:val="00422E78"/>
    <w:rsid w:val="0042328E"/>
    <w:rsid w:val="00427C83"/>
    <w:rsid w:val="00440CCE"/>
    <w:rsid w:val="00446145"/>
    <w:rsid w:val="00460EE1"/>
    <w:rsid w:val="00465D11"/>
    <w:rsid w:val="00467773"/>
    <w:rsid w:val="004731DC"/>
    <w:rsid w:val="004734D4"/>
    <w:rsid w:val="0048021D"/>
    <w:rsid w:val="00484EEF"/>
    <w:rsid w:val="00485E14"/>
    <w:rsid w:val="004866C9"/>
    <w:rsid w:val="00486FAF"/>
    <w:rsid w:val="004909E0"/>
    <w:rsid w:val="00495DBA"/>
    <w:rsid w:val="004A3C55"/>
    <w:rsid w:val="004B6DD5"/>
    <w:rsid w:val="004D3BBB"/>
    <w:rsid w:val="004D6382"/>
    <w:rsid w:val="004D790C"/>
    <w:rsid w:val="004E34F9"/>
    <w:rsid w:val="004E409D"/>
    <w:rsid w:val="004E72E0"/>
    <w:rsid w:val="005063C9"/>
    <w:rsid w:val="005070AF"/>
    <w:rsid w:val="00512127"/>
    <w:rsid w:val="00514DE3"/>
    <w:rsid w:val="00515907"/>
    <w:rsid w:val="0052053E"/>
    <w:rsid w:val="0052378F"/>
    <w:rsid w:val="005279B3"/>
    <w:rsid w:val="00530AD7"/>
    <w:rsid w:val="0054019B"/>
    <w:rsid w:val="00541832"/>
    <w:rsid w:val="0055113B"/>
    <w:rsid w:val="00566164"/>
    <w:rsid w:val="005731E3"/>
    <w:rsid w:val="005744C0"/>
    <w:rsid w:val="00585E0A"/>
    <w:rsid w:val="00585E6C"/>
    <w:rsid w:val="00590D54"/>
    <w:rsid w:val="005922AC"/>
    <w:rsid w:val="005937B2"/>
    <w:rsid w:val="00595AA6"/>
    <w:rsid w:val="0059666A"/>
    <w:rsid w:val="0059696A"/>
    <w:rsid w:val="00596F87"/>
    <w:rsid w:val="005A387E"/>
    <w:rsid w:val="005B203E"/>
    <w:rsid w:val="005B4F3C"/>
    <w:rsid w:val="005B6264"/>
    <w:rsid w:val="005B7D83"/>
    <w:rsid w:val="005C39C9"/>
    <w:rsid w:val="005C5FB5"/>
    <w:rsid w:val="005E4283"/>
    <w:rsid w:val="005E55D5"/>
    <w:rsid w:val="005F5036"/>
    <w:rsid w:val="005F6EED"/>
    <w:rsid w:val="00600753"/>
    <w:rsid w:val="006017A7"/>
    <w:rsid w:val="00601B93"/>
    <w:rsid w:val="006045DC"/>
    <w:rsid w:val="006069EE"/>
    <w:rsid w:val="00607FB1"/>
    <w:rsid w:val="00611353"/>
    <w:rsid w:val="00614960"/>
    <w:rsid w:val="00616EA0"/>
    <w:rsid w:val="00620206"/>
    <w:rsid w:val="00623D86"/>
    <w:rsid w:val="00624B33"/>
    <w:rsid w:val="00633C20"/>
    <w:rsid w:val="00640B06"/>
    <w:rsid w:val="0064288F"/>
    <w:rsid w:val="00647096"/>
    <w:rsid w:val="00651BAB"/>
    <w:rsid w:val="006538DF"/>
    <w:rsid w:val="00655A78"/>
    <w:rsid w:val="00665D26"/>
    <w:rsid w:val="00677A00"/>
    <w:rsid w:val="006804EA"/>
    <w:rsid w:val="00680A76"/>
    <w:rsid w:val="00681A42"/>
    <w:rsid w:val="00691730"/>
    <w:rsid w:val="006948CB"/>
    <w:rsid w:val="006978B1"/>
    <w:rsid w:val="006A05BA"/>
    <w:rsid w:val="006A309E"/>
    <w:rsid w:val="006A3366"/>
    <w:rsid w:val="006D72F1"/>
    <w:rsid w:val="006D7D53"/>
    <w:rsid w:val="006F01FC"/>
    <w:rsid w:val="006F0E77"/>
    <w:rsid w:val="006F604D"/>
    <w:rsid w:val="006F607B"/>
    <w:rsid w:val="00701DC6"/>
    <w:rsid w:val="00714A49"/>
    <w:rsid w:val="007163DD"/>
    <w:rsid w:val="00722788"/>
    <w:rsid w:val="00731379"/>
    <w:rsid w:val="00733B0A"/>
    <w:rsid w:val="007346FD"/>
    <w:rsid w:val="007370DE"/>
    <w:rsid w:val="007418EA"/>
    <w:rsid w:val="007421D0"/>
    <w:rsid w:val="00747D74"/>
    <w:rsid w:val="00757B12"/>
    <w:rsid w:val="00760472"/>
    <w:rsid w:val="007628E5"/>
    <w:rsid w:val="007664E4"/>
    <w:rsid w:val="0078652D"/>
    <w:rsid w:val="00790356"/>
    <w:rsid w:val="00790B12"/>
    <w:rsid w:val="00792C9F"/>
    <w:rsid w:val="007932D0"/>
    <w:rsid w:val="007A0646"/>
    <w:rsid w:val="007B0C3D"/>
    <w:rsid w:val="007B4FC3"/>
    <w:rsid w:val="007C08E1"/>
    <w:rsid w:val="007D19D3"/>
    <w:rsid w:val="007D742F"/>
    <w:rsid w:val="007E1248"/>
    <w:rsid w:val="007E3D0D"/>
    <w:rsid w:val="007F2621"/>
    <w:rsid w:val="007F5EA2"/>
    <w:rsid w:val="007F7591"/>
    <w:rsid w:val="00810652"/>
    <w:rsid w:val="00811717"/>
    <w:rsid w:val="008123AA"/>
    <w:rsid w:val="00821662"/>
    <w:rsid w:val="008256C6"/>
    <w:rsid w:val="00826E9D"/>
    <w:rsid w:val="0083381A"/>
    <w:rsid w:val="00837970"/>
    <w:rsid w:val="008404C5"/>
    <w:rsid w:val="00840D5D"/>
    <w:rsid w:val="0084642F"/>
    <w:rsid w:val="0085097D"/>
    <w:rsid w:val="00851B51"/>
    <w:rsid w:val="00851F79"/>
    <w:rsid w:val="008561E3"/>
    <w:rsid w:val="00857AF8"/>
    <w:rsid w:val="0086179B"/>
    <w:rsid w:val="00872997"/>
    <w:rsid w:val="00872B1E"/>
    <w:rsid w:val="00872E1F"/>
    <w:rsid w:val="00873A5A"/>
    <w:rsid w:val="00874EE7"/>
    <w:rsid w:val="0088485A"/>
    <w:rsid w:val="00885632"/>
    <w:rsid w:val="00892DFA"/>
    <w:rsid w:val="008950E0"/>
    <w:rsid w:val="008A600F"/>
    <w:rsid w:val="008A620A"/>
    <w:rsid w:val="008A67DF"/>
    <w:rsid w:val="008B15D2"/>
    <w:rsid w:val="008B3C58"/>
    <w:rsid w:val="008B70A7"/>
    <w:rsid w:val="008D3D8A"/>
    <w:rsid w:val="008D475B"/>
    <w:rsid w:val="008E34BC"/>
    <w:rsid w:val="008E3715"/>
    <w:rsid w:val="008E5367"/>
    <w:rsid w:val="008E7D2D"/>
    <w:rsid w:val="008F2DF5"/>
    <w:rsid w:val="008F5799"/>
    <w:rsid w:val="008F6A3B"/>
    <w:rsid w:val="00903AEC"/>
    <w:rsid w:val="00910544"/>
    <w:rsid w:val="00910897"/>
    <w:rsid w:val="00927677"/>
    <w:rsid w:val="0093202A"/>
    <w:rsid w:val="00932735"/>
    <w:rsid w:val="00933036"/>
    <w:rsid w:val="00935F4D"/>
    <w:rsid w:val="009373C6"/>
    <w:rsid w:val="009408DC"/>
    <w:rsid w:val="0096292D"/>
    <w:rsid w:val="00973257"/>
    <w:rsid w:val="00973DF3"/>
    <w:rsid w:val="0098377A"/>
    <w:rsid w:val="009A3517"/>
    <w:rsid w:val="009A63AB"/>
    <w:rsid w:val="009B0400"/>
    <w:rsid w:val="009B45BB"/>
    <w:rsid w:val="009D155E"/>
    <w:rsid w:val="009E254E"/>
    <w:rsid w:val="009E482E"/>
    <w:rsid w:val="009E5B3E"/>
    <w:rsid w:val="009E6511"/>
    <w:rsid w:val="009E736D"/>
    <w:rsid w:val="009F0E85"/>
    <w:rsid w:val="009F19F8"/>
    <w:rsid w:val="00A138C4"/>
    <w:rsid w:val="00A25E71"/>
    <w:rsid w:val="00A35E7D"/>
    <w:rsid w:val="00A36939"/>
    <w:rsid w:val="00A37DC7"/>
    <w:rsid w:val="00A44C1D"/>
    <w:rsid w:val="00A62A1D"/>
    <w:rsid w:val="00A82F09"/>
    <w:rsid w:val="00A87B25"/>
    <w:rsid w:val="00A946F8"/>
    <w:rsid w:val="00A958DB"/>
    <w:rsid w:val="00AA1C33"/>
    <w:rsid w:val="00AC1CD5"/>
    <w:rsid w:val="00AC7187"/>
    <w:rsid w:val="00AE06F4"/>
    <w:rsid w:val="00AE08D4"/>
    <w:rsid w:val="00AE311E"/>
    <w:rsid w:val="00AE42B1"/>
    <w:rsid w:val="00AF1FAD"/>
    <w:rsid w:val="00B02480"/>
    <w:rsid w:val="00B033F1"/>
    <w:rsid w:val="00B05455"/>
    <w:rsid w:val="00B066B8"/>
    <w:rsid w:val="00B07FF1"/>
    <w:rsid w:val="00B12C8F"/>
    <w:rsid w:val="00B21481"/>
    <w:rsid w:val="00B22006"/>
    <w:rsid w:val="00B41373"/>
    <w:rsid w:val="00B46341"/>
    <w:rsid w:val="00B476B6"/>
    <w:rsid w:val="00B6077A"/>
    <w:rsid w:val="00B61E65"/>
    <w:rsid w:val="00B639D9"/>
    <w:rsid w:val="00B6414B"/>
    <w:rsid w:val="00B67FD5"/>
    <w:rsid w:val="00B729DD"/>
    <w:rsid w:val="00B87151"/>
    <w:rsid w:val="00B87307"/>
    <w:rsid w:val="00B96242"/>
    <w:rsid w:val="00B96AB4"/>
    <w:rsid w:val="00BA7511"/>
    <w:rsid w:val="00BA7705"/>
    <w:rsid w:val="00BB07B3"/>
    <w:rsid w:val="00BC19ED"/>
    <w:rsid w:val="00BC77D7"/>
    <w:rsid w:val="00BC7F3E"/>
    <w:rsid w:val="00BD01DB"/>
    <w:rsid w:val="00BD12AB"/>
    <w:rsid w:val="00BD239E"/>
    <w:rsid w:val="00BD28EF"/>
    <w:rsid w:val="00BD3AE1"/>
    <w:rsid w:val="00BE1456"/>
    <w:rsid w:val="00BE40F6"/>
    <w:rsid w:val="00BF4119"/>
    <w:rsid w:val="00C03D89"/>
    <w:rsid w:val="00C122C0"/>
    <w:rsid w:val="00C17262"/>
    <w:rsid w:val="00C261E2"/>
    <w:rsid w:val="00C26E2F"/>
    <w:rsid w:val="00C3247A"/>
    <w:rsid w:val="00C3404A"/>
    <w:rsid w:val="00C34C00"/>
    <w:rsid w:val="00C3593E"/>
    <w:rsid w:val="00C52B2D"/>
    <w:rsid w:val="00C555F5"/>
    <w:rsid w:val="00C63F65"/>
    <w:rsid w:val="00C7390B"/>
    <w:rsid w:val="00C76B1A"/>
    <w:rsid w:val="00C845A5"/>
    <w:rsid w:val="00CB1017"/>
    <w:rsid w:val="00CB4C6A"/>
    <w:rsid w:val="00CB76D2"/>
    <w:rsid w:val="00CC5261"/>
    <w:rsid w:val="00CC5D43"/>
    <w:rsid w:val="00CC6F1C"/>
    <w:rsid w:val="00CC7234"/>
    <w:rsid w:val="00CC7542"/>
    <w:rsid w:val="00CD1569"/>
    <w:rsid w:val="00CE4091"/>
    <w:rsid w:val="00CE5C7C"/>
    <w:rsid w:val="00D01852"/>
    <w:rsid w:val="00D0187C"/>
    <w:rsid w:val="00D15365"/>
    <w:rsid w:val="00D17E90"/>
    <w:rsid w:val="00D27F53"/>
    <w:rsid w:val="00D42D7E"/>
    <w:rsid w:val="00D5176F"/>
    <w:rsid w:val="00D6648C"/>
    <w:rsid w:val="00D66720"/>
    <w:rsid w:val="00D66FA9"/>
    <w:rsid w:val="00D72471"/>
    <w:rsid w:val="00D7637E"/>
    <w:rsid w:val="00D769BE"/>
    <w:rsid w:val="00D77559"/>
    <w:rsid w:val="00D77795"/>
    <w:rsid w:val="00D8326B"/>
    <w:rsid w:val="00D84D9B"/>
    <w:rsid w:val="00D8629B"/>
    <w:rsid w:val="00D87AD6"/>
    <w:rsid w:val="00D93777"/>
    <w:rsid w:val="00D94744"/>
    <w:rsid w:val="00DA1DF6"/>
    <w:rsid w:val="00DA1E2B"/>
    <w:rsid w:val="00DB490A"/>
    <w:rsid w:val="00DB4FD2"/>
    <w:rsid w:val="00DB5261"/>
    <w:rsid w:val="00DC5F0C"/>
    <w:rsid w:val="00DD2532"/>
    <w:rsid w:val="00DD5154"/>
    <w:rsid w:val="00E056E7"/>
    <w:rsid w:val="00E133D7"/>
    <w:rsid w:val="00E151C7"/>
    <w:rsid w:val="00E262A0"/>
    <w:rsid w:val="00E413C6"/>
    <w:rsid w:val="00E414B2"/>
    <w:rsid w:val="00E42787"/>
    <w:rsid w:val="00E46659"/>
    <w:rsid w:val="00E51092"/>
    <w:rsid w:val="00E57434"/>
    <w:rsid w:val="00E64192"/>
    <w:rsid w:val="00E84187"/>
    <w:rsid w:val="00E84BC6"/>
    <w:rsid w:val="00E84D9F"/>
    <w:rsid w:val="00E84E1F"/>
    <w:rsid w:val="00E87040"/>
    <w:rsid w:val="00E91BD1"/>
    <w:rsid w:val="00E92BAB"/>
    <w:rsid w:val="00E94EF8"/>
    <w:rsid w:val="00E97071"/>
    <w:rsid w:val="00E9759F"/>
    <w:rsid w:val="00EB2B81"/>
    <w:rsid w:val="00EB5400"/>
    <w:rsid w:val="00EB65DC"/>
    <w:rsid w:val="00EC195B"/>
    <w:rsid w:val="00EC4E28"/>
    <w:rsid w:val="00EC6C8D"/>
    <w:rsid w:val="00ED4DD2"/>
    <w:rsid w:val="00ED6C89"/>
    <w:rsid w:val="00EF0D45"/>
    <w:rsid w:val="00F016F4"/>
    <w:rsid w:val="00F0732A"/>
    <w:rsid w:val="00F10D49"/>
    <w:rsid w:val="00F258B2"/>
    <w:rsid w:val="00F26084"/>
    <w:rsid w:val="00F277DD"/>
    <w:rsid w:val="00F326DE"/>
    <w:rsid w:val="00F33DD4"/>
    <w:rsid w:val="00F634CC"/>
    <w:rsid w:val="00F74C91"/>
    <w:rsid w:val="00F74E19"/>
    <w:rsid w:val="00F80CE6"/>
    <w:rsid w:val="00F83DC7"/>
    <w:rsid w:val="00F84414"/>
    <w:rsid w:val="00F9126C"/>
    <w:rsid w:val="00F93B74"/>
    <w:rsid w:val="00F940F3"/>
    <w:rsid w:val="00F94845"/>
    <w:rsid w:val="00FA0313"/>
    <w:rsid w:val="00FA72D0"/>
    <w:rsid w:val="00FB5439"/>
    <w:rsid w:val="00FC08A4"/>
    <w:rsid w:val="00FC1122"/>
    <w:rsid w:val="00FC2F90"/>
    <w:rsid w:val="00FC55F9"/>
    <w:rsid w:val="00FD4018"/>
    <w:rsid w:val="00FD6570"/>
    <w:rsid w:val="00FE1443"/>
    <w:rsid w:val="00FE54EA"/>
    <w:rsid w:val="00FE6240"/>
    <w:rsid w:val="00FF1904"/>
    <w:rsid w:val="00FF5C42"/>
    <w:rsid w:val="00FF61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 [3212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E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262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707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93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3777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20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015F"/>
  </w:style>
  <w:style w:type="paragraph" w:styleId="Pieddepage">
    <w:name w:val="footer"/>
    <w:basedOn w:val="Normal"/>
    <w:link w:val="PieddepageCar"/>
    <w:uiPriority w:val="99"/>
    <w:unhideWhenUsed/>
    <w:rsid w:val="00220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015F"/>
  </w:style>
  <w:style w:type="paragraph" w:customStyle="1" w:styleId="Gdmath">
    <w:name w:val="Gdmath"/>
    <w:basedOn w:val="Normal"/>
    <w:link w:val="GdmathCar"/>
    <w:rsid w:val="00691730"/>
    <w:pPr>
      <w:framePr w:hSpace="141" w:wrap="around" w:vAnchor="page" w:hAnchor="margin" w:y="539"/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32"/>
    </w:rPr>
  </w:style>
  <w:style w:type="character" w:customStyle="1" w:styleId="GdmathCar">
    <w:name w:val="Gdmath Car"/>
    <w:basedOn w:val="Policepardfaut"/>
    <w:link w:val="Gdmath"/>
    <w:rsid w:val="00691730"/>
    <w:rPr>
      <w:rFonts w:ascii="Times New Roman" w:hAnsi="Times New Roman" w:cs="Times New Roman"/>
      <w:bCs/>
      <w:color w:val="000000"/>
      <w:sz w:val="24"/>
      <w:szCs w:val="32"/>
    </w:rPr>
  </w:style>
  <w:style w:type="paragraph" w:customStyle="1" w:styleId="Appmesures">
    <w:name w:val="Appmesures"/>
    <w:basedOn w:val="Normal"/>
    <w:rsid w:val="0078652D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ussa%20Salhi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04DDA-EDF7-4035-8BD0-ECCEFEA61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119</TotalTime>
  <Pages>2</Pages>
  <Words>411</Words>
  <Characters>2263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SALHI moussa</dc:creator>
  <cp:lastModifiedBy>IK</cp:lastModifiedBy>
  <cp:revision>10</cp:revision>
  <cp:lastPrinted>2024-04-24T23:19:00Z</cp:lastPrinted>
  <dcterms:created xsi:type="dcterms:W3CDTF">2024-04-24T23:21:00Z</dcterms:created>
  <dcterms:modified xsi:type="dcterms:W3CDTF">2024-05-12T13:10:00Z</dcterms:modified>
</cp:coreProperties>
</file>
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2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C0F1D" w14:paraId="6DD6A738" w14:textId="77777777" w:rsidTr="00156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1E0DEF9" w14:textId="77777777" w:rsidR="004C0F1D" w:rsidRPr="00156267" w:rsidRDefault="004C0F1D" w:rsidP="004C0F1D">
            <w:pPr>
              <w:jc w:val="center"/>
              <w:rPr>
                <w:rFonts w:ascii="ae_AlMothnna" w:hAnsi="ae_AlMothnna" w:cs="ae_AlMothnna"/>
                <w:b w:val="0"/>
                <w:bCs w:val="0"/>
                <w:sz w:val="20"/>
                <w:szCs w:val="20"/>
                <w:lang w:bidi="ar-DZ"/>
              </w:rPr>
            </w:pPr>
            <w:r w:rsidRPr="00156267">
              <w:rPr>
                <w:rFonts w:ascii="ae_AlMothnna" w:hAnsi="ae_AlMothnna" w:cs="ae_AlMothnna"/>
                <w:sz w:val="20"/>
                <w:szCs w:val="20"/>
                <w:rtl/>
                <w:lang w:bidi="ar-DZ"/>
              </w:rPr>
              <w:t>الجمهورية الجزائرية الديمقراطية الشعبية</w:t>
            </w:r>
          </w:p>
          <w:p w14:paraId="0AD6CF2D" w14:textId="77777777" w:rsidR="00156267" w:rsidRPr="00EF7F43" w:rsidRDefault="00156267" w:rsidP="004C0F1D">
            <w:pPr>
              <w:jc w:val="center"/>
              <w:rPr>
                <w:rFonts w:ascii="ae_AlMothnna" w:hAnsi="ae_AlMothnna" w:cs="ae_AlMothnna"/>
                <w:sz w:val="22"/>
                <w:szCs w:val="22"/>
                <w:rtl/>
                <w:lang w:bidi="ar-DZ"/>
              </w:rPr>
            </w:pPr>
            <w:r w:rsidRPr="00156267">
              <w:rPr>
                <w:rFonts w:ascii="ae_AlMothnna" w:hAnsi="ae_AlMothnna" w:cs="ae_AlMothnna" w:hint="cs"/>
                <w:sz w:val="18"/>
                <w:szCs w:val="18"/>
                <w:rtl/>
                <w:lang w:bidi="ar-DZ"/>
              </w:rPr>
              <w:t>وزارة التربية الوطنية</w:t>
            </w:r>
          </w:p>
        </w:tc>
      </w:tr>
      <w:tr w:rsidR="004C0F1D" w14:paraId="256983B3" w14:textId="77777777" w:rsidTr="001562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5EDA002F" w14:textId="3B3D382E" w:rsidR="004C0F1D" w:rsidRPr="00156267" w:rsidRDefault="00374DD9" w:rsidP="00156267">
            <w:pPr>
              <w:spacing w:line="360" w:lineRule="auto"/>
              <w:rPr>
                <w:rFonts w:cs="B tooba"/>
                <w:b w:val="0"/>
                <w:bCs w:val="0"/>
                <w:sz w:val="22"/>
                <w:szCs w:val="22"/>
                <w:rtl/>
              </w:rPr>
            </w:pPr>
            <w:r w:rsidRPr="00944E48">
              <w:rPr>
                <w:rFonts w:cs="B tooba"/>
                <w:sz w:val="22"/>
                <w:szCs w:val="22"/>
                <w:rtl/>
              </w:rPr>
              <w:t xml:space="preserve">مديرية التربية لولاية </w:t>
            </w:r>
            <w:r w:rsidRPr="00944E48">
              <w:rPr>
                <w:rFonts w:cs="B tooba" w:hint="cs"/>
                <w:sz w:val="22"/>
                <w:szCs w:val="22"/>
                <w:rtl/>
              </w:rPr>
              <w:t>عين</w:t>
            </w:r>
            <w:r>
              <w:rPr>
                <w:rFonts w:cs="B tooba" w:hint="cs"/>
                <w:b w:val="0"/>
                <w:bCs w:val="0"/>
                <w:sz w:val="22"/>
                <w:szCs w:val="22"/>
                <w:rtl/>
              </w:rPr>
              <w:t xml:space="preserve"> </w:t>
            </w:r>
            <w:r w:rsidRPr="00944E48">
              <w:rPr>
                <w:rFonts w:cs="B tooba" w:hint="cs"/>
                <w:sz w:val="22"/>
                <w:szCs w:val="22"/>
                <w:rtl/>
              </w:rPr>
              <w:t xml:space="preserve">الدفلى                                                                                                  </w:t>
            </w:r>
            <w:r w:rsidR="004C0F1D" w:rsidRPr="00944E48">
              <w:rPr>
                <w:rFonts w:cs="B tooba" w:hint="cs"/>
                <w:sz w:val="22"/>
                <w:szCs w:val="22"/>
                <w:rtl/>
              </w:rPr>
              <w:t xml:space="preserve">المستوى: </w:t>
            </w:r>
            <w:r w:rsidR="00474CA9" w:rsidRPr="00944E48">
              <w:rPr>
                <w:rFonts w:cs="B tooba" w:hint="cs"/>
                <w:sz w:val="22"/>
                <w:szCs w:val="22"/>
                <w:rtl/>
              </w:rPr>
              <w:t>الرابع متوسط</w:t>
            </w:r>
          </w:p>
          <w:p w14:paraId="6C45FA31" w14:textId="72DAD72C" w:rsidR="004C0F1D" w:rsidRPr="00156267" w:rsidRDefault="00156267" w:rsidP="00156267">
            <w:pPr>
              <w:spacing w:line="360" w:lineRule="auto"/>
              <w:rPr>
                <w:rFonts w:cs="B tooba"/>
                <w:b w:val="0"/>
                <w:bCs w:val="0"/>
                <w:sz w:val="24"/>
                <w:szCs w:val="24"/>
                <w:rtl/>
              </w:rPr>
            </w:pPr>
            <w:r w:rsidRPr="00740AAE">
              <w:rPr>
                <w:rFonts w:cstheme="minorHAnsi" w:hint="cs"/>
                <w:noProof/>
                <w:sz w:val="24"/>
                <w:szCs w:val="24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42880" behindDoc="0" locked="0" layoutInCell="1" allowOverlap="1" wp14:anchorId="2CB3F87D" wp14:editId="61C74E4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264464</wp:posOffset>
                      </wp:positionV>
                      <wp:extent cx="6502928" cy="335915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02928" cy="335915"/>
                                <a:chOff x="0" y="0"/>
                                <a:chExt cx="6502928" cy="335915"/>
                              </a:xfrm>
                            </wpg:grpSpPr>
                            <wps:wsp>
                              <wps:cNvPr id="1" name="Rectangle: Rounded Corners 1"/>
                              <wps:cNvSpPr/>
                              <wps:spPr>
                                <a:xfrm>
                                  <a:off x="3877056" y="0"/>
                                  <a:ext cx="2625872" cy="335915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FCFBF6" w14:textId="77777777" w:rsidR="004C0F1D" w:rsidRPr="00EF7F43" w:rsidRDefault="004C0F1D" w:rsidP="004C0F1D">
                                    <w:pPr>
                                      <w:jc w:val="center"/>
                                      <w:rPr>
                                        <w:rFonts w:ascii="ae_AlMothnna" w:hAnsi="ae_AlMothnna" w:cs="ae_AlMothnna"/>
                                        <w:b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bidi="ar-DZ"/>
                                      </w:rPr>
                                    </w:pPr>
                                    <w:r w:rsidRPr="00EF7F43">
                                      <w:rPr>
                                        <w:rFonts w:ascii="ae_AlMothnna" w:hAnsi="ae_AlMothnna" w:cs="ae_AlMothnna"/>
                                        <w:b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rtl/>
                                        <w:lang w:bidi="ar-DZ"/>
                                      </w:rPr>
                                      <w:t>التقويم التحصيلي للفصل الأول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Rectangle: Rounded Corners 2"/>
                              <wps:cNvSpPr/>
                              <wps:spPr>
                                <a:xfrm>
                                  <a:off x="0" y="0"/>
                                  <a:ext cx="2625872" cy="335915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D4783D" w14:textId="77777777" w:rsidR="004C0F1D" w:rsidRPr="00944E48" w:rsidRDefault="004C0F1D" w:rsidP="004C0F1D">
                                    <w:pPr>
                                      <w:jc w:val="center"/>
                                      <w:rPr>
                                        <w:rFonts w:ascii="ae_AlMothnna" w:hAnsi="ae_AlMothnna" w:cs="ae_AlMothnna"/>
                                        <w:b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bidi="ar-DZ"/>
                                      </w:rPr>
                                    </w:pPr>
                                    <w:r w:rsidRPr="00944E48">
                                      <w:rPr>
                                        <w:rFonts w:ascii="ae_AlMothnna" w:hAnsi="ae_AlMothnna" w:cs="ae_AlMothnna"/>
                                        <w:b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rtl/>
                                        <w:lang w:bidi="ar-DZ"/>
                                      </w:rPr>
                                      <w:t>في مادة العلوم الفيزيائية والتكنولوجيا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CB3F87D" id="Group 6" o:spid="_x0000_s1026" style="position:absolute;left:0;text-align:left;margin-left:0;margin-top:20.8pt;width:512.05pt;height:26.45pt;z-index:251642880;mso-position-horizontal:center;mso-position-horizontal-relative:margin;mso-width-relative:margin" coordsize="65029,3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">
                      <v:roundrect id="Rectangle: Rounded Corners 1" o:spid="_x0000_s1027" style="position:absolute;left:38770;width:26259;height:33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" filled="f" stroked="f" strokeweight="1pt">
                        <v:stroke joinstyle="miter"/>
                        <v:textbox>
                          <w:txbxContent>
                            <w:p w14:paraId="08FCFBF6" w14:textId="77777777" w:rsidR="004C0F1D" w:rsidRPr="00EF7F43" w:rsidRDefault="004C0F1D" w:rsidP="004C0F1D">
                              <w:pPr>
                                <w:jc w:val="center"/>
                                <w:rPr>
                                  <w:rFonts w:ascii="ae_AlMothnna" w:hAnsi="ae_AlMothnna" w:cs="ae_AlMothnna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lang w:bidi="ar-DZ"/>
                                </w:rPr>
                              </w:pPr>
                              <w:r w:rsidRPr="00EF7F43">
                                <w:rPr>
                                  <w:rFonts w:ascii="ae_AlMothnna" w:hAnsi="ae_AlMothnna" w:cs="ae_AlMothnna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rtl/>
                                  <w:lang w:bidi="ar-DZ"/>
                                </w:rPr>
                                <w:t>التقويم التحصيلي للفصل الأول</w:t>
                              </w:r>
                            </w:p>
                          </w:txbxContent>
                        </v:textbox>
                      </v:roundrect>
                      <v:roundrect id="Rectangle: Rounded Corners 2" o:spid="_x0000_s1028" style="position:absolute;width:26258;height:33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" filled="f" stroked="f" strokeweight="1pt">
                        <v:stroke joinstyle="miter"/>
                        <v:textbox>
                          <w:txbxContent>
                            <w:p w14:paraId="72D4783D" w14:textId="77777777" w:rsidR="004C0F1D" w:rsidRPr="00944E48" w:rsidRDefault="004C0F1D" w:rsidP="004C0F1D">
                              <w:pPr>
                                <w:jc w:val="center"/>
                                <w:rPr>
                                  <w:rFonts w:ascii="ae_AlMothnna" w:hAnsi="ae_AlMothnna" w:cs="ae_AlMothnna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lang w:bidi="ar-DZ"/>
                                </w:rPr>
                              </w:pPr>
                              <w:r w:rsidRPr="00944E48">
                                <w:rPr>
                                  <w:rFonts w:ascii="ae_AlMothnna" w:hAnsi="ae_AlMothnna" w:cs="ae_AlMothnna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rtl/>
                                  <w:lang w:bidi="ar-DZ"/>
                                </w:rPr>
                                <w:t>في مادة العلوم الفيزيائية والتكنولوجيا</w:t>
                              </w:r>
                            </w:p>
                          </w:txbxContent>
                        </v:textbox>
                      </v:roundrect>
                      <w10:wrap anchorx="margin"/>
                    </v:group>
                  </w:pict>
                </mc:Fallback>
              </mc:AlternateContent>
            </w:r>
            <w:r w:rsidR="004C0F1D" w:rsidRPr="00740AAE">
              <w:rPr>
                <w:rFonts w:cs="B tooba" w:hint="cs"/>
                <w:sz w:val="22"/>
                <w:szCs w:val="22"/>
                <w:rtl/>
              </w:rPr>
              <w:t>التاريخ</w:t>
            </w:r>
            <w:r w:rsidR="004C0F1D" w:rsidRPr="00156267">
              <w:rPr>
                <w:rFonts w:cs="B tooba" w:hint="cs"/>
                <w:sz w:val="22"/>
                <w:szCs w:val="22"/>
                <w:rtl/>
              </w:rPr>
              <w:t>:</w:t>
            </w:r>
            <w:r w:rsidR="002A060F" w:rsidRPr="00156267">
              <w:rPr>
                <w:rFonts w:cs="B tooba" w:hint="cs"/>
                <w:sz w:val="22"/>
                <w:szCs w:val="22"/>
                <w:rtl/>
              </w:rPr>
              <w:t xml:space="preserve"> </w:t>
            </w:r>
            <w:r w:rsidR="00944E48">
              <w:rPr>
                <w:rFonts w:cs="B tooba"/>
                <w:sz w:val="22"/>
                <w:szCs w:val="22"/>
              </w:rPr>
              <w:t>04</w:t>
            </w:r>
            <w:r w:rsidR="00A021B2">
              <w:rPr>
                <w:rFonts w:cs="B tooba" w:hint="cs"/>
                <w:sz w:val="22"/>
                <w:szCs w:val="22"/>
                <w:rtl/>
              </w:rPr>
              <w:t>/12/2024</w:t>
            </w:r>
            <w:r w:rsidR="002A060F" w:rsidRPr="00156267">
              <w:rPr>
                <w:rFonts w:cs="B tooba" w:hint="cs"/>
                <w:sz w:val="22"/>
                <w:szCs w:val="22"/>
                <w:rtl/>
              </w:rPr>
              <w:t xml:space="preserve">          </w:t>
            </w:r>
            <w:r w:rsidR="00374DD9">
              <w:rPr>
                <w:rFonts w:cs="B tooba" w:hint="cs"/>
                <w:sz w:val="22"/>
                <w:szCs w:val="22"/>
                <w:rtl/>
              </w:rPr>
              <w:t xml:space="preserve">                         </w:t>
            </w:r>
            <w:r w:rsidR="002A060F" w:rsidRPr="00156267">
              <w:rPr>
                <w:rFonts w:cs="B tooba" w:hint="cs"/>
                <w:sz w:val="22"/>
                <w:szCs w:val="22"/>
                <w:rtl/>
              </w:rPr>
              <w:t xml:space="preserve"> </w:t>
            </w:r>
            <w:r w:rsidR="00374DD9">
              <w:rPr>
                <w:rFonts w:cs="B tooba" w:hint="cs"/>
                <w:sz w:val="22"/>
                <w:szCs w:val="22"/>
                <w:rtl/>
              </w:rPr>
              <w:t xml:space="preserve">متوسطة </w:t>
            </w:r>
            <w:r w:rsidR="00944E48">
              <w:rPr>
                <w:rFonts w:cs="B tooba" w:hint="cs"/>
                <w:sz w:val="22"/>
                <w:szCs w:val="22"/>
                <w:rtl/>
              </w:rPr>
              <w:t xml:space="preserve">علي عمار   بئر ولد خليفة                   </w:t>
            </w:r>
            <w:r w:rsidR="002A060F" w:rsidRPr="00944E48">
              <w:rPr>
                <w:rFonts w:cs="B tooba" w:hint="cs"/>
                <w:sz w:val="22"/>
                <w:szCs w:val="22"/>
                <w:rtl/>
              </w:rPr>
              <w:t xml:space="preserve">المدة: </w:t>
            </w:r>
            <w:r w:rsidR="00474CA9" w:rsidRPr="00944E48">
              <w:rPr>
                <w:rFonts w:cs="B tooba" w:hint="cs"/>
                <w:sz w:val="22"/>
                <w:szCs w:val="22"/>
                <w:rtl/>
              </w:rPr>
              <w:t>ساعة ونصف</w:t>
            </w:r>
            <w:r w:rsidR="004C0F1D" w:rsidRPr="00156267">
              <w:rPr>
                <w:rFonts w:cs="B tooba" w:hint="cs"/>
                <w:b w:val="0"/>
                <w:bCs w:val="0"/>
                <w:sz w:val="22"/>
                <w:szCs w:val="22"/>
                <w:rtl/>
              </w:rPr>
              <w:t xml:space="preserve">                           </w:t>
            </w:r>
          </w:p>
          <w:p w14:paraId="539C11F3" w14:textId="77777777" w:rsidR="004C0F1D" w:rsidRPr="004C0F1D" w:rsidRDefault="004C0F1D" w:rsidP="004C0F1D">
            <w:pPr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5BEE3D7F" w14:textId="48BB3656" w:rsidR="004C0F1D" w:rsidRPr="00B5633F" w:rsidRDefault="004C0F1D" w:rsidP="00BF3B11">
      <w:pPr>
        <w:spacing w:after="40" w:line="240" w:lineRule="auto"/>
        <w:rPr>
          <w:rFonts w:cs="B tooba"/>
          <w:u w:val="single"/>
          <w:rtl/>
          <w:lang w:bidi="ar-DZ"/>
        </w:rPr>
      </w:pPr>
      <w:r w:rsidRPr="00B5633F">
        <w:rPr>
          <w:rFonts w:cs="B tooba"/>
          <w:u w:val="single"/>
          <w:rtl/>
          <w:lang w:bidi="ar-DZ"/>
        </w:rPr>
        <w:t>الجزء الأول</w:t>
      </w:r>
      <w:r w:rsidRPr="00B5633F">
        <w:rPr>
          <w:rFonts w:cs="B tooba" w:hint="cs"/>
          <w:u w:val="single"/>
          <w:rtl/>
          <w:lang w:bidi="ar-DZ"/>
        </w:rPr>
        <w:t xml:space="preserve"> (12نقطة)</w:t>
      </w:r>
    </w:p>
    <w:p w14:paraId="35036F17" w14:textId="630FC89A" w:rsidR="00C06412" w:rsidRDefault="004C0F1D" w:rsidP="00C06412">
      <w:pPr>
        <w:spacing w:after="40" w:line="240" w:lineRule="auto"/>
        <w:rPr>
          <w:rFonts w:cs="B tooba"/>
          <w:u w:val="single"/>
          <w:rtl/>
          <w:lang w:bidi="ar-DZ"/>
        </w:rPr>
      </w:pPr>
      <w:r w:rsidRPr="00B5633F">
        <w:rPr>
          <w:rFonts w:cs="B tooba" w:hint="cs"/>
          <w:u w:val="single"/>
          <w:rtl/>
          <w:lang w:bidi="ar-DZ"/>
        </w:rPr>
        <w:t>التمرين الأول (06ن)</w:t>
      </w:r>
    </w:p>
    <w:p w14:paraId="4C8CFF32" w14:textId="799E54D6" w:rsidR="008163A8" w:rsidRDefault="008163A8" w:rsidP="008163A8">
      <w:pPr>
        <w:pStyle w:val="a4"/>
        <w:numPr>
          <w:ilvl w:val="0"/>
          <w:numId w:val="7"/>
        </w:numPr>
        <w:rPr>
          <w:rFonts w:ascii="Traditional Arabic" w:hAnsi="Traditional Arabic" w:cs="Traditional Arabic"/>
          <w:b/>
          <w:bCs/>
          <w:lang w:val="fr-FR" w:bidi="ar-DZ"/>
        </w:rPr>
      </w:pPr>
      <w:r w:rsidRPr="008163A8">
        <w:rPr>
          <w:rFonts w:ascii="Traditional Arabic" w:hAnsi="Traditional Arabic" w:cs="Traditional Arabic" w:hint="cs"/>
          <w:b/>
          <w:bCs/>
          <w:noProof/>
          <w:kern w:val="2"/>
          <w:sz w:val="22"/>
          <w:szCs w:val="22"/>
          <w:u w:val="single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4CC4C626" wp14:editId="39DFE5D9">
                <wp:simplePos x="0" y="0"/>
                <wp:positionH relativeFrom="column">
                  <wp:posOffset>-220345</wp:posOffset>
                </wp:positionH>
                <wp:positionV relativeFrom="paragraph">
                  <wp:posOffset>404495</wp:posOffset>
                </wp:positionV>
                <wp:extent cx="2599055" cy="2019300"/>
                <wp:effectExtent l="0" t="0" r="9525" b="0"/>
                <wp:wrapTight wrapText="bothSides">
                  <wp:wrapPolygon edited="0">
                    <wp:start x="475" y="611"/>
                    <wp:lineTo x="475" y="4891"/>
                    <wp:lineTo x="4433" y="7540"/>
                    <wp:lineTo x="5225" y="7540"/>
                    <wp:lineTo x="6808" y="10800"/>
                    <wp:lineTo x="5699" y="14060"/>
                    <wp:lineTo x="5225" y="15079"/>
                    <wp:lineTo x="4275" y="17321"/>
                    <wp:lineTo x="4116" y="18136"/>
                    <wp:lineTo x="4116" y="20581"/>
                    <wp:lineTo x="4591" y="21192"/>
                    <wp:lineTo x="17732" y="21192"/>
                    <wp:lineTo x="18207" y="20581"/>
                    <wp:lineTo x="18207" y="17932"/>
                    <wp:lineTo x="18048" y="17321"/>
                    <wp:lineTo x="16624" y="14060"/>
                    <wp:lineTo x="19790" y="14060"/>
                    <wp:lineTo x="21215" y="13042"/>
                    <wp:lineTo x="21373" y="9781"/>
                    <wp:lineTo x="20423" y="8966"/>
                    <wp:lineTo x="17098" y="7540"/>
                    <wp:lineTo x="18048" y="4483"/>
                    <wp:lineTo x="18048" y="4279"/>
                    <wp:lineTo x="18682" y="2649"/>
                    <wp:lineTo x="17257" y="2242"/>
                    <wp:lineTo x="3325" y="611"/>
                    <wp:lineTo x="475" y="611"/>
                  </wp:wrapPolygon>
                </wp:wrapTight>
                <wp:docPr id="79469089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9055" cy="2019300"/>
                          <a:chOff x="-95304" y="0"/>
                          <a:chExt cx="2601058" cy="2019300"/>
                        </a:xfrm>
                      </wpg:grpSpPr>
                      <pic:pic xmlns:pic="http://schemas.openxmlformats.org/drawingml/2006/picture">
                        <pic:nvPicPr>
                          <pic:cNvPr id="31638535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0"/>
                            <a:ext cx="201930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0794883" name="Text Box 2"/>
                        <wps:cNvSpPr txBox="1"/>
                        <wps:spPr>
                          <a:xfrm>
                            <a:off x="-95304" y="57151"/>
                            <a:ext cx="457249" cy="4667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EEE931" w14:textId="77777777" w:rsidR="008163A8" w:rsidRPr="005717E4" w:rsidRDefault="008163A8" w:rsidP="008163A8">
                              <w:pP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(2)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556465" name="Straight Arrow Connector 3"/>
                        <wps:cNvCnPr/>
                        <wps:spPr>
                          <a:xfrm>
                            <a:off x="238125" y="276225"/>
                            <a:ext cx="219075" cy="45719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969264041" name="Straight Arrow Connector 4"/>
                        <wps:cNvCnPr/>
                        <wps:spPr>
                          <a:xfrm flipH="1">
                            <a:off x="1447800" y="1038225"/>
                            <a:ext cx="657225" cy="45719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55109778" name="Text Box 2"/>
                        <wps:cNvSpPr txBox="1"/>
                        <wps:spPr>
                          <a:xfrm>
                            <a:off x="2028830" y="828676"/>
                            <a:ext cx="476924" cy="4667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74B6DE" w14:textId="77777777" w:rsidR="008163A8" w:rsidRPr="005717E4" w:rsidRDefault="008163A8" w:rsidP="008163A8">
                              <w:pP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(1)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C4C626" id="Group 5" o:spid="_x0000_s1029" style="position:absolute;left:0;text-align:left;margin-left:-17.35pt;margin-top:31.85pt;width:204.65pt;height:159pt;z-index:-251626496;mso-width-relative:margin;mso-height-relative:margin" coordorigin="-953" coordsize="26010,20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left:2762;width:20193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-953;top:571;width:4572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" filled="f" stroked="f" strokeweight=".5pt">
                  <v:textbox>
                    <w:txbxContent>
                      <w:p w14:paraId="19EEE931" w14:textId="77777777" w:rsidR="008163A8" w:rsidRPr="005717E4" w:rsidRDefault="008163A8" w:rsidP="008163A8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>(2)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32" type="#_x0000_t32" style="position:absolute;left:2381;top:2762;width:2191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" strokecolor="windowText" strokeweight="1.5pt">
                  <v:stroke endarrow="block" joinstyle="miter"/>
                </v:shape>
                <v:shape id="Straight Arrow Connector 4" o:spid="_x0000_s1033" type="#_x0000_t32" style="position:absolute;left:14478;top:10382;width:6572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" strokecolor="windowText" strokeweight="1.5pt">
                  <v:stroke endarrow="block" joinstyle="miter"/>
                </v:shape>
                <v:shape id="_x0000_s1034" type="#_x0000_t202" style="position:absolute;left:20288;top:8286;width:4769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" filled="f" stroked="f" strokeweight=".5pt">
                  <v:textbox>
                    <w:txbxContent>
                      <w:p w14:paraId="7D74B6DE" w14:textId="77777777" w:rsidR="008163A8" w:rsidRPr="005717E4" w:rsidRDefault="008163A8" w:rsidP="008163A8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>(1)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>عرفت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نماذج</w: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الذ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>ّ</w: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رة 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>رحلة طويلة من التفكير العلمي والاكتشاف التدريجي لبنيتها،</w: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كل نموذج يسمح بتفسير ظواهر ويجيب عن تساؤلات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>.</w:t>
      </w:r>
    </w:p>
    <w:p w14:paraId="5826FBAD" w14:textId="234D5776" w:rsidR="008163A8" w:rsidRPr="001C2D9B" w:rsidRDefault="008163A8" w:rsidP="008163A8">
      <w:pPr>
        <w:ind w:left="142"/>
        <w:rPr>
          <w:rFonts w:ascii="Traditional Arabic" w:hAnsi="Traditional Arabic" w:cs="Traditional Arabic"/>
          <w:b/>
          <w:bCs/>
          <w:rtl/>
          <w:lang w:val="fr-FR" w:bidi="ar-DZ"/>
        </w:rPr>
      </w:pPr>
      <w:r w:rsidRPr="001C2D9B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نموذج الذرة الموضح في الوثيقة -1- هو نموذج سمح بتفسير ظواهر التكهرب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>.</w:t>
      </w:r>
      <w:r w:rsidRPr="008163A8">
        <w:rPr>
          <w:rFonts w:ascii="Traditional Arabic" w:hAnsi="Traditional Arabic" w:cs="Traditional Arabic" w:hint="cs"/>
          <w:b/>
          <w:bCs/>
          <w:noProof/>
          <w:kern w:val="2"/>
          <w:u w:val="single"/>
          <w:rtl/>
          <w:lang w:val="ar-DZ" w:bidi="ar-DZ"/>
          <w14:ligatures w14:val="standardContextual"/>
        </w:rPr>
        <w:t xml:space="preserve"> </w:t>
      </w:r>
    </w:p>
    <w:p w14:paraId="6A9205DE" w14:textId="196E60B1" w:rsidR="008163A8" w:rsidRPr="00035833" w:rsidRDefault="008163A8" w:rsidP="008163A8">
      <w:pPr>
        <w:rPr>
          <w:rFonts w:ascii="Traditional Arabic" w:hAnsi="Traditional Arabic" w:cs="Traditional Arabic"/>
          <w:b/>
          <w:bCs/>
          <w:rtl/>
          <w:lang w:val="fr-FR" w:bidi="ar-DZ"/>
        </w:rPr>
      </w:pP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1) سم الجسيمات المرقمة (1) و (2) في الوثيقة 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>-1-</w: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مع ابراز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نوع</w: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شحنة كل جسيم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>.</w:t>
      </w:r>
    </w:p>
    <w:p w14:paraId="7EF816AC" w14:textId="75C8658B" w:rsidR="008163A8" w:rsidRPr="00035833" w:rsidRDefault="008163A8" w:rsidP="008163A8">
      <w:pPr>
        <w:rPr>
          <w:rFonts w:ascii="Traditional Arabic" w:hAnsi="Traditional Arabic" w:cs="Traditional Arabic"/>
          <w:b/>
          <w:bCs/>
          <w:rtl/>
          <w:lang w:val="fr-FR" w:bidi="ar-DZ"/>
        </w:rPr>
      </w:pP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2) 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>قدم</w: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قيمة الشحنة العنصرية للجسيم </w:t>
      </w:r>
      <w:bookmarkStart w:id="0" w:name="_Hlk183985242"/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>(2)</w:t>
      </w:r>
      <w:bookmarkEnd w:id="0"/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>.</w:t>
      </w:r>
    </w:p>
    <w:p w14:paraId="35E3C17B" w14:textId="31B45204" w:rsidR="008163A8" w:rsidRPr="008163A8" w:rsidRDefault="008163A8" w:rsidP="008163A8">
      <w:pPr>
        <w:rPr>
          <w:rFonts w:ascii="Traditional Arabic" w:hAnsi="Traditional Arabic" w:cs="Traditional Arabic"/>
          <w:b/>
          <w:bCs/>
          <w:rtl/>
          <w:lang w:val="fr-FR" w:bidi="ar-DZ"/>
        </w:rPr>
      </w:pP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3) 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كيف يكون </w: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عدد الشحنات العنصرية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الموجودة</w: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في الجسيم 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>(1)</w: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مع عدد الشحنات الموجودة في الجسيم </w:t>
      </w:r>
      <w:r w:rsidRPr="00035833">
        <w:rPr>
          <w:rFonts w:ascii="Traditional Arabic" w:hAnsi="Traditional Arabic" w:cs="Traditional Arabic" w:hint="cs"/>
          <w:b/>
          <w:bCs/>
          <w:rtl/>
          <w:lang w:val="fr-FR" w:bidi="ar-DZ"/>
        </w:rPr>
        <w:t>(2)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</w:t>
      </w:r>
      <w:r>
        <w:rPr>
          <w:rFonts w:cstheme="minorHAnsi" w:hint="cs"/>
          <w:rtl/>
          <w:lang w:bidi="ar-DZ"/>
        </w:rPr>
        <w:t>؟</w:t>
      </w:r>
      <w:r>
        <w:rPr>
          <w:rFonts w:ascii="Traditional Arabic" w:hAnsi="Traditional Arabic" w:cs="Traditional Arabic" w:hint="cs"/>
          <w:b/>
          <w:bCs/>
          <w:rtl/>
          <w:lang w:val="fr-FR" w:bidi="ar-DZ"/>
        </w:rPr>
        <w:t xml:space="preserve"> ماذا تستنج </w:t>
      </w:r>
      <w:r>
        <w:rPr>
          <w:rFonts w:cstheme="minorHAnsi" w:hint="cs"/>
          <w:rtl/>
          <w:lang w:bidi="ar-DZ"/>
        </w:rPr>
        <w:t>؟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6C33E8" wp14:editId="05B80EF7">
                <wp:simplePos x="0" y="0"/>
                <wp:positionH relativeFrom="margin">
                  <wp:posOffset>733425</wp:posOffset>
                </wp:positionH>
                <wp:positionV relativeFrom="paragraph">
                  <wp:posOffset>5080</wp:posOffset>
                </wp:positionV>
                <wp:extent cx="904240" cy="171450"/>
                <wp:effectExtent l="0" t="0" r="0" b="0"/>
                <wp:wrapNone/>
                <wp:docPr id="18275257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24F91" w14:textId="77777777" w:rsidR="008163A8" w:rsidRPr="00A91C86" w:rsidRDefault="008163A8" w:rsidP="008163A8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A91C8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C33E8" id="Text Box 2" o:spid="_x0000_s1035" type="#_x0000_t202" style="position:absolute;left:0;text-align:left;margin-left:57.75pt;margin-top:.4pt;width:71.2pt;height:13.5pt;z-index:2516879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" filled="f" stroked="f" strokeweight=".5pt">
                <v:textbox>
                  <w:txbxContent>
                    <w:p w14:paraId="7D824F91" w14:textId="77777777" w:rsidR="008163A8" w:rsidRPr="00A91C86" w:rsidRDefault="008163A8" w:rsidP="008163A8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A91C86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3DDA12" w14:textId="213F95A1" w:rsidR="00790FBC" w:rsidRPr="00790FBC" w:rsidRDefault="008163A8" w:rsidP="00790FBC">
      <w:pPr>
        <w:jc w:val="center"/>
        <w:rPr>
          <w:rFonts w:ascii="ae_AlMothnna" w:hAnsi="ae_AlMothnna" w:cs="ae_AlMothnna"/>
          <w:rtl/>
          <w:lang w:bidi="ar-DZ"/>
        </w:rPr>
      </w:pPr>
      <w:r>
        <w:rPr>
          <w:rFonts w:cstheme="minorHAnsi"/>
          <w:noProof/>
          <w:sz w:val="30"/>
          <w:szCs w:val="30"/>
          <w:rtl/>
          <w:lang w:val="ar-DZ" w:bidi="ar-DZ"/>
        </w:rPr>
        <w:drawing>
          <wp:anchor distT="0" distB="0" distL="114300" distR="114300" simplePos="0" relativeHeight="251683840" behindDoc="0" locked="0" layoutInCell="1" allowOverlap="1" wp14:anchorId="07CD7501" wp14:editId="24ADF9ED">
            <wp:simplePos x="0" y="0"/>
            <wp:positionH relativeFrom="margin">
              <wp:posOffset>-297815</wp:posOffset>
            </wp:positionH>
            <wp:positionV relativeFrom="paragraph">
              <wp:posOffset>344805</wp:posOffset>
            </wp:positionV>
            <wp:extent cx="2872105" cy="2108835"/>
            <wp:effectExtent l="19050" t="19050" r="23495" b="24765"/>
            <wp:wrapSquare wrapText="bothSides"/>
            <wp:docPr id="27977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71610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21088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A5BFF" w:rsidRPr="00790FBC">
        <w:rPr>
          <w:rFonts w:cstheme="minorHAnsi"/>
          <w:noProof/>
          <w:rtl/>
          <w:lang w:val="ar-DZ" w:bidi="ar-DZ"/>
        </w:rPr>
        <w:t xml:space="preserve">   </w:t>
      </w:r>
      <w:r w:rsidR="00790FBC" w:rsidRPr="00790FBC">
        <w:rPr>
          <w:rFonts w:cstheme="minorHAnsi"/>
          <w:rtl/>
          <w:lang w:bidi="ar-DZ"/>
        </w:rPr>
        <w:t xml:space="preserve"> لأجل </w:t>
      </w:r>
      <w:r w:rsidR="00790FBC" w:rsidRPr="00790FBC">
        <w:rPr>
          <w:rFonts w:cstheme="minorHAnsi" w:hint="cs"/>
          <w:rtl/>
          <w:lang w:bidi="ar-DZ"/>
        </w:rPr>
        <w:t>التأكد</w:t>
      </w:r>
      <w:r w:rsidR="00790FBC" w:rsidRPr="00790FBC">
        <w:rPr>
          <w:rFonts w:cstheme="minorHAnsi"/>
          <w:rtl/>
          <w:lang w:bidi="ar-DZ"/>
        </w:rPr>
        <w:t xml:space="preserve"> من مدى استيعاب المتعلمين لوحدة التكهرب وضع أستاذ المادة تلاميذه أمام وضعية </w:t>
      </w:r>
      <w:r w:rsidR="00790FBC" w:rsidRPr="00790FBC">
        <w:rPr>
          <w:rFonts w:cstheme="minorHAnsi"/>
          <w:b/>
          <w:bCs/>
          <w:rtl/>
          <w:lang w:bidi="ar-DZ"/>
        </w:rPr>
        <w:t>الوثيقة (</w:t>
      </w:r>
      <w:r>
        <w:rPr>
          <w:rFonts w:cstheme="minorHAnsi"/>
          <w:b/>
          <w:bCs/>
          <w:lang w:val="fr-FR" w:bidi="ar-DZ"/>
        </w:rPr>
        <w:t>02</w:t>
      </w:r>
      <w:r w:rsidR="00790FBC" w:rsidRPr="00790FBC">
        <w:rPr>
          <w:rFonts w:cstheme="minorHAnsi"/>
          <w:b/>
          <w:bCs/>
          <w:rtl/>
          <w:lang w:bidi="ar-DZ"/>
        </w:rPr>
        <w:t>)</w:t>
      </w:r>
      <w:r w:rsidR="00453954">
        <w:rPr>
          <w:rFonts w:cstheme="minorHAnsi" w:hint="cs"/>
          <w:rtl/>
          <w:lang w:bidi="ar-DZ"/>
        </w:rPr>
        <w:t xml:space="preserve"> </w:t>
      </w:r>
      <w:r w:rsidR="00790FBC" w:rsidRPr="00790FBC">
        <w:rPr>
          <w:rFonts w:cstheme="minorHAnsi"/>
          <w:rtl/>
          <w:lang w:bidi="ar-DZ"/>
        </w:rPr>
        <w:t>إذا علمت أن القضيب الموجود فوق الحامل العازل جزئه (</w:t>
      </w:r>
      <w:r w:rsidR="00790FBC" w:rsidRPr="00790FBC">
        <w:rPr>
          <w:rFonts w:cstheme="minorHAnsi"/>
          <w:lang w:bidi="ar-DZ"/>
        </w:rPr>
        <w:t>AC</w:t>
      </w:r>
      <w:r w:rsidR="00790FBC" w:rsidRPr="00790FBC">
        <w:rPr>
          <w:rFonts w:cstheme="minorHAnsi"/>
          <w:rtl/>
          <w:lang w:bidi="ar-DZ"/>
        </w:rPr>
        <w:t>) بلاستيكي وجزئه (</w:t>
      </w:r>
      <w:r w:rsidR="00790FBC" w:rsidRPr="00790FBC">
        <w:rPr>
          <w:rFonts w:cstheme="minorHAnsi"/>
          <w:lang w:bidi="ar-DZ"/>
        </w:rPr>
        <w:t>BC</w:t>
      </w:r>
      <w:r w:rsidR="00790FBC" w:rsidRPr="00790FBC">
        <w:rPr>
          <w:rFonts w:cstheme="minorHAnsi"/>
          <w:rtl/>
          <w:lang w:bidi="ar-DZ"/>
        </w:rPr>
        <w:t xml:space="preserve">) نحاسي. </w:t>
      </w:r>
    </w:p>
    <w:p w14:paraId="0B6B6C54" w14:textId="7FB27C80" w:rsidR="0005012C" w:rsidRDefault="0005012C" w:rsidP="0005012C">
      <w:pPr>
        <w:spacing w:after="0" w:line="240" w:lineRule="auto"/>
        <w:rPr>
          <w:rFonts w:cstheme="minorHAnsi"/>
          <w:rtl/>
          <w:lang w:bidi="ar-DZ"/>
        </w:rPr>
      </w:pPr>
      <w:r w:rsidRPr="0005012C">
        <w:rPr>
          <w:rFonts w:cstheme="minorHAnsi" w:hint="cs"/>
          <w:b/>
          <w:bCs/>
          <w:u w:val="single"/>
          <w:rtl/>
          <w:lang w:bidi="ar-DZ"/>
        </w:rPr>
        <w:t>الحالة 1:</w:t>
      </w:r>
      <w:r>
        <w:rPr>
          <w:rFonts w:cstheme="minorHAnsi" w:hint="cs"/>
          <w:rtl/>
          <w:lang w:bidi="ar-DZ"/>
        </w:rPr>
        <w:t xml:space="preserve"> </w:t>
      </w:r>
      <w:r w:rsidR="00790FBC" w:rsidRPr="00790FBC">
        <w:rPr>
          <w:rFonts w:cstheme="minorHAnsi"/>
          <w:rtl/>
          <w:lang w:bidi="ar-DZ"/>
        </w:rPr>
        <w:t xml:space="preserve">نلامس بقضيب </w:t>
      </w:r>
      <w:proofErr w:type="spellStart"/>
      <w:r w:rsidR="00790FBC" w:rsidRPr="00790FBC">
        <w:rPr>
          <w:rFonts w:cstheme="minorHAnsi"/>
          <w:rtl/>
          <w:lang w:bidi="ar-DZ"/>
        </w:rPr>
        <w:t>إيبونيت</w:t>
      </w:r>
      <w:proofErr w:type="spellEnd"/>
      <w:r w:rsidR="00790FBC" w:rsidRPr="00790FBC">
        <w:rPr>
          <w:rFonts w:cstheme="minorHAnsi"/>
          <w:rtl/>
          <w:lang w:bidi="ar-DZ"/>
        </w:rPr>
        <w:t xml:space="preserve"> مشحون الجزء (</w:t>
      </w:r>
      <w:r w:rsidR="00790FBC" w:rsidRPr="00790FBC">
        <w:rPr>
          <w:rFonts w:cstheme="minorHAnsi"/>
          <w:lang w:bidi="ar-DZ"/>
        </w:rPr>
        <w:t>AC</w:t>
      </w:r>
      <w:r w:rsidR="00790FBC" w:rsidRPr="00790FBC">
        <w:rPr>
          <w:rFonts w:cstheme="minorHAnsi"/>
          <w:rtl/>
          <w:lang w:bidi="ar-DZ"/>
        </w:rPr>
        <w:t xml:space="preserve">) في النقطة </w:t>
      </w:r>
      <w:r w:rsidR="00790FBC" w:rsidRPr="00790FBC">
        <w:rPr>
          <w:rFonts w:cstheme="minorHAnsi"/>
          <w:lang w:bidi="ar-DZ"/>
        </w:rPr>
        <w:t>A</w:t>
      </w:r>
      <w:r w:rsidR="00790FBC" w:rsidRPr="00790FBC">
        <w:rPr>
          <w:rFonts w:cstheme="minorHAnsi"/>
          <w:rtl/>
          <w:lang w:bidi="ar-DZ"/>
        </w:rPr>
        <w:t xml:space="preserve"> </w:t>
      </w:r>
    </w:p>
    <w:p w14:paraId="6BE3D4C8" w14:textId="0E763AE3" w:rsidR="00790FBC" w:rsidRPr="00790FBC" w:rsidRDefault="0005012C" w:rsidP="0005012C">
      <w:pPr>
        <w:spacing w:after="0" w:line="240" w:lineRule="auto"/>
        <w:rPr>
          <w:rFonts w:cstheme="minorHAnsi"/>
          <w:rtl/>
          <w:lang w:bidi="ar-DZ"/>
        </w:rPr>
      </w:pPr>
      <w:r w:rsidRPr="0005012C">
        <w:rPr>
          <w:rFonts w:cstheme="minorHAnsi" w:hint="cs"/>
          <w:b/>
          <w:bCs/>
          <w:u w:val="single"/>
          <w:rtl/>
          <w:lang w:bidi="ar-DZ"/>
        </w:rPr>
        <w:t xml:space="preserve">الحالة </w:t>
      </w:r>
      <w:r>
        <w:rPr>
          <w:rFonts w:cstheme="minorHAnsi" w:hint="cs"/>
          <w:b/>
          <w:bCs/>
          <w:u w:val="single"/>
          <w:rtl/>
          <w:lang w:bidi="ar-DZ"/>
        </w:rPr>
        <w:t>2</w:t>
      </w:r>
      <w:r w:rsidRPr="0005012C">
        <w:rPr>
          <w:rFonts w:cstheme="minorHAnsi" w:hint="cs"/>
          <w:b/>
          <w:bCs/>
          <w:u w:val="single"/>
          <w:rtl/>
          <w:lang w:bidi="ar-DZ"/>
        </w:rPr>
        <w:t>:</w:t>
      </w:r>
      <w:r w:rsidR="00790FBC" w:rsidRPr="00790FBC">
        <w:rPr>
          <w:rFonts w:cstheme="minorHAnsi"/>
          <w:rtl/>
          <w:lang w:bidi="ar-DZ"/>
        </w:rPr>
        <w:t xml:space="preserve"> </w:t>
      </w:r>
      <w:r w:rsidRPr="00790FBC">
        <w:rPr>
          <w:rFonts w:cstheme="minorHAnsi"/>
          <w:rtl/>
          <w:lang w:bidi="ar-DZ"/>
        </w:rPr>
        <w:t xml:space="preserve">نلامس </w:t>
      </w:r>
      <w:r w:rsidR="00790FBC" w:rsidRPr="00790FBC">
        <w:rPr>
          <w:rFonts w:cstheme="minorHAnsi"/>
          <w:rtl/>
          <w:lang w:bidi="ar-DZ"/>
        </w:rPr>
        <w:t>الجزء (</w:t>
      </w:r>
      <w:r w:rsidR="00790FBC" w:rsidRPr="00790FBC">
        <w:rPr>
          <w:rFonts w:cstheme="minorHAnsi"/>
          <w:lang w:bidi="ar-DZ"/>
        </w:rPr>
        <w:t>BC</w:t>
      </w:r>
      <w:r w:rsidR="00790FBC" w:rsidRPr="00790FBC">
        <w:rPr>
          <w:rFonts w:cstheme="minorHAnsi"/>
          <w:rtl/>
          <w:lang w:bidi="ar-DZ"/>
        </w:rPr>
        <w:t xml:space="preserve">) في النقطة </w:t>
      </w:r>
      <w:r w:rsidR="00790FBC" w:rsidRPr="00790FBC">
        <w:rPr>
          <w:rFonts w:cstheme="minorHAnsi"/>
          <w:lang w:bidi="ar-DZ"/>
        </w:rPr>
        <w:t>C</w:t>
      </w:r>
      <w:r w:rsidR="00790FBC" w:rsidRPr="00790FBC">
        <w:rPr>
          <w:rFonts w:cstheme="minorHAnsi"/>
          <w:rtl/>
          <w:lang w:bidi="ar-DZ"/>
        </w:rPr>
        <w:t xml:space="preserve"> من القضيب.</w:t>
      </w:r>
    </w:p>
    <w:p w14:paraId="1E66DA65" w14:textId="62DD63AD" w:rsidR="00790FBC" w:rsidRPr="00790FBC" w:rsidRDefault="00790FBC" w:rsidP="00790FBC">
      <w:pPr>
        <w:pStyle w:val="a4"/>
        <w:numPr>
          <w:ilvl w:val="0"/>
          <w:numId w:val="6"/>
        </w:numPr>
        <w:spacing w:after="0" w:line="240" w:lineRule="auto"/>
        <w:rPr>
          <w:rFonts w:cstheme="minorHAnsi"/>
          <w:rtl/>
          <w:lang w:bidi="ar-DZ"/>
        </w:rPr>
      </w:pPr>
      <w:r w:rsidRPr="00790FBC">
        <w:rPr>
          <w:rFonts w:cstheme="minorHAnsi"/>
          <w:rtl/>
          <w:lang w:bidi="ar-DZ"/>
        </w:rPr>
        <w:t xml:space="preserve">صف ما يحدث لكرية النواس في كل </w:t>
      </w:r>
      <w:r w:rsidR="0005012C">
        <w:rPr>
          <w:rFonts w:cstheme="minorHAnsi" w:hint="cs"/>
          <w:rtl/>
          <w:lang w:bidi="ar-DZ"/>
        </w:rPr>
        <w:t>حالة</w:t>
      </w:r>
      <w:r w:rsidRPr="00790FBC">
        <w:rPr>
          <w:rFonts w:cstheme="minorHAnsi"/>
          <w:rtl/>
          <w:lang w:bidi="ar-DZ"/>
        </w:rPr>
        <w:t>. فسر ذلك مجهريا.</w:t>
      </w:r>
      <w:r w:rsidRPr="00790FBC">
        <w:rPr>
          <w:rFonts w:cstheme="minorHAnsi"/>
          <w:lang w:bidi="ar-DZ"/>
        </w:rPr>
        <w:t xml:space="preserve"> </w:t>
      </w:r>
    </w:p>
    <w:p w14:paraId="6AD51128" w14:textId="3BE0EB16" w:rsidR="00790FBC" w:rsidRDefault="00D045AB" w:rsidP="00D045AB">
      <w:pPr>
        <w:pStyle w:val="a4"/>
        <w:numPr>
          <w:ilvl w:val="0"/>
          <w:numId w:val="6"/>
        </w:numPr>
        <w:spacing w:after="0" w:line="240" w:lineRule="auto"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 xml:space="preserve">أ- </w:t>
      </w:r>
      <w:r w:rsidR="00790FBC" w:rsidRPr="00D045AB">
        <w:rPr>
          <w:rFonts w:cstheme="minorHAnsi"/>
          <w:rtl/>
          <w:lang w:bidi="ar-DZ"/>
        </w:rPr>
        <w:t>حدد طرق التكهرب في هذه التجربة.</w:t>
      </w:r>
    </w:p>
    <w:p w14:paraId="0B001BC7" w14:textId="0B45EDC7" w:rsidR="00790FBC" w:rsidRPr="00790FBC" w:rsidRDefault="00790FBC" w:rsidP="00790FBC">
      <w:pPr>
        <w:pStyle w:val="a4"/>
        <w:numPr>
          <w:ilvl w:val="0"/>
          <w:numId w:val="6"/>
        </w:numPr>
        <w:spacing w:after="0" w:line="240" w:lineRule="auto"/>
        <w:rPr>
          <w:rFonts w:cstheme="minorHAnsi"/>
          <w:rtl/>
          <w:lang w:bidi="ar-DZ"/>
        </w:rPr>
      </w:pPr>
      <w:r w:rsidRPr="00790FBC">
        <w:rPr>
          <w:rFonts w:cstheme="minorHAnsi"/>
          <w:rtl/>
          <w:lang w:bidi="ar-DZ"/>
        </w:rPr>
        <w:t>ما الفرق بين الجزء (</w:t>
      </w:r>
      <w:r w:rsidRPr="00790FBC">
        <w:rPr>
          <w:rFonts w:cstheme="minorHAnsi"/>
          <w:lang w:bidi="ar-DZ"/>
        </w:rPr>
        <w:t>AC</w:t>
      </w:r>
      <w:r w:rsidRPr="00790FBC">
        <w:rPr>
          <w:rFonts w:cstheme="minorHAnsi"/>
          <w:rtl/>
          <w:lang w:bidi="ar-DZ"/>
        </w:rPr>
        <w:t>) والجزء (</w:t>
      </w:r>
      <w:r w:rsidRPr="00790FBC">
        <w:rPr>
          <w:rFonts w:cstheme="minorHAnsi"/>
          <w:lang w:bidi="ar-DZ"/>
        </w:rPr>
        <w:t>BC</w:t>
      </w:r>
      <w:r w:rsidRPr="00790FBC">
        <w:rPr>
          <w:rFonts w:cstheme="minorHAnsi"/>
          <w:rtl/>
          <w:lang w:bidi="ar-DZ"/>
        </w:rPr>
        <w:t>) للقضيب مع الشرح.</w:t>
      </w:r>
    </w:p>
    <w:p w14:paraId="09AE3BCD" w14:textId="555EE342" w:rsidR="004C0F1D" w:rsidRDefault="008163A8" w:rsidP="00790FBC">
      <w:pPr>
        <w:spacing w:after="80" w:line="240" w:lineRule="auto"/>
        <w:jc w:val="both"/>
        <w:rPr>
          <w:rFonts w:cstheme="minorHAnsi"/>
          <w:rtl/>
          <w:lang w:bidi="ar-DZ"/>
        </w:rPr>
      </w:pPr>
      <w:r w:rsidRPr="00790FB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2EC02B" wp14:editId="5B5DC2F0">
                <wp:simplePos x="0" y="0"/>
                <wp:positionH relativeFrom="margin">
                  <wp:posOffset>-57150</wp:posOffset>
                </wp:positionH>
                <wp:positionV relativeFrom="paragraph">
                  <wp:posOffset>90805</wp:posOffset>
                </wp:positionV>
                <wp:extent cx="1028065" cy="333375"/>
                <wp:effectExtent l="0" t="0" r="0" b="0"/>
                <wp:wrapNone/>
                <wp:docPr id="106930853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06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4C342" w14:textId="3544C7BA" w:rsidR="00790FBC" w:rsidRPr="006B324A" w:rsidRDefault="00790FBC" w:rsidP="00790FBC">
                            <w:pPr>
                              <w:jc w:val="center"/>
                              <w:rPr>
                                <w:rFonts w:ascii="ae_AlMothnna" w:hAnsi="ae_AlMothnna" w:cs="ae_AlMothnna"/>
                                <w:sz w:val="22"/>
                                <w:szCs w:val="22"/>
                                <w:lang w:bidi="ar-DZ"/>
                              </w:rPr>
                            </w:pPr>
                            <w:r w:rsidRPr="006B324A">
                              <w:rPr>
                                <w:rFonts w:ascii="ae_AlMothnna" w:hAnsi="ae_AlMothnna" w:cs="ae_AlMothnna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الوثيقة (</w:t>
                            </w:r>
                            <w:r w:rsidR="008163A8">
                              <w:rPr>
                                <w:rFonts w:ascii="ae_AlMothnna" w:hAnsi="ae_AlMothnna" w:cs="ae_AlMothnna"/>
                                <w:sz w:val="22"/>
                                <w:szCs w:val="22"/>
                                <w:lang w:bidi="ar-DZ"/>
                              </w:rPr>
                              <w:t>02</w:t>
                            </w:r>
                            <w:r w:rsidRPr="006B324A">
                              <w:rPr>
                                <w:rFonts w:ascii="ae_AlMothnna" w:hAnsi="ae_AlMothnna" w:cs="ae_AlMothnna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EC02B" id="Rectangle 72" o:spid="_x0000_s1036" style="position:absolute;left:0;text-align:left;margin-left:-4.5pt;margin-top:7.15pt;width:80.95pt;height:26.25pt;z-index:251685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" filled="f" stroked="f" strokeweight="1pt">
                <v:textbox>
                  <w:txbxContent>
                    <w:p w14:paraId="3624C342" w14:textId="3544C7BA" w:rsidR="00790FBC" w:rsidRPr="006B324A" w:rsidRDefault="00790FBC" w:rsidP="00790FBC">
                      <w:pPr>
                        <w:jc w:val="center"/>
                        <w:rPr>
                          <w:rFonts w:ascii="ae_AlMothnna" w:hAnsi="ae_AlMothnna" w:cs="ae_AlMothnna"/>
                          <w:sz w:val="22"/>
                          <w:szCs w:val="22"/>
                          <w:lang w:bidi="ar-DZ"/>
                        </w:rPr>
                      </w:pPr>
                      <w:r w:rsidRPr="006B324A">
                        <w:rPr>
                          <w:rFonts w:ascii="ae_AlMothnna" w:hAnsi="ae_AlMothnna" w:cs="ae_AlMothnna"/>
                          <w:sz w:val="22"/>
                          <w:szCs w:val="22"/>
                          <w:rtl/>
                          <w:lang w:bidi="ar-DZ"/>
                        </w:rPr>
                        <w:t>الوثيقة (</w:t>
                      </w:r>
                      <w:r w:rsidR="008163A8">
                        <w:rPr>
                          <w:rFonts w:ascii="ae_AlMothnna" w:hAnsi="ae_AlMothnna" w:cs="ae_AlMothnna"/>
                          <w:sz w:val="22"/>
                          <w:szCs w:val="22"/>
                          <w:lang w:bidi="ar-DZ"/>
                        </w:rPr>
                        <w:t>02</w:t>
                      </w:r>
                      <w:r w:rsidRPr="006B324A">
                        <w:rPr>
                          <w:rFonts w:ascii="ae_AlMothnna" w:hAnsi="ae_AlMothnna" w:cs="ae_AlMothnna"/>
                          <w:sz w:val="22"/>
                          <w:szCs w:val="2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571909" w14:textId="08E94C99" w:rsidR="009F7B68" w:rsidRPr="00B5633F" w:rsidRDefault="009F7B68" w:rsidP="009F7B68">
      <w:pPr>
        <w:spacing w:after="40" w:line="240" w:lineRule="auto"/>
        <w:rPr>
          <w:rFonts w:cs="B tooba"/>
          <w:u w:val="single"/>
          <w:rtl/>
          <w:lang w:bidi="ar-DZ"/>
        </w:rPr>
      </w:pPr>
      <w:r w:rsidRPr="00B5633F">
        <w:rPr>
          <w:rFonts w:cs="B tooba" w:hint="cs"/>
          <w:u w:val="single"/>
          <w:rtl/>
          <w:lang w:bidi="ar-DZ"/>
        </w:rPr>
        <w:t xml:space="preserve">التمرين </w:t>
      </w:r>
      <w:r>
        <w:rPr>
          <w:rFonts w:cs="B tooba" w:hint="cs"/>
          <w:u w:val="single"/>
          <w:rtl/>
          <w:lang w:bidi="ar-DZ"/>
        </w:rPr>
        <w:t>الثاني</w:t>
      </w:r>
      <w:r w:rsidRPr="00B5633F">
        <w:rPr>
          <w:rFonts w:cs="B tooba" w:hint="cs"/>
          <w:u w:val="single"/>
          <w:rtl/>
          <w:lang w:bidi="ar-DZ"/>
        </w:rPr>
        <w:t xml:space="preserve"> (06ن)</w:t>
      </w:r>
    </w:p>
    <w:p w14:paraId="4B6562FD" w14:textId="1190DD5A" w:rsidR="003A5BFF" w:rsidRDefault="00C06412" w:rsidP="00C06412">
      <w:pPr>
        <w:spacing w:after="40"/>
        <w:jc w:val="both"/>
        <w:rPr>
          <w:rFonts w:cstheme="minorHAnsi"/>
          <w:rtl/>
        </w:rPr>
      </w:pPr>
      <w:r>
        <w:rPr>
          <w:rFonts w:cstheme="minorHAnsi" w:hint="cs"/>
          <w:rtl/>
          <w:lang w:bidi="ar-DZ"/>
        </w:rPr>
        <w:t xml:space="preserve">       </w:t>
      </w:r>
      <w:r w:rsidR="00520ED4" w:rsidRPr="00C06412">
        <w:rPr>
          <w:rFonts w:cstheme="minorHAnsi"/>
          <w:rtl/>
        </w:rPr>
        <w:t>قمنا بتوصيل مولد ل</w:t>
      </w:r>
      <w:r w:rsidR="00520ED4" w:rsidRPr="00C06412">
        <w:rPr>
          <w:rFonts w:cstheme="minorHAnsi" w:hint="cs"/>
          <w:rtl/>
        </w:rPr>
        <w:t>ل</w:t>
      </w:r>
      <w:r w:rsidR="00520ED4" w:rsidRPr="00C06412">
        <w:rPr>
          <w:rFonts w:cstheme="minorHAnsi"/>
          <w:rtl/>
        </w:rPr>
        <w:t>تي</w:t>
      </w:r>
      <w:r w:rsidR="008E7398" w:rsidRPr="00C06412">
        <w:rPr>
          <w:rFonts w:cstheme="minorHAnsi" w:hint="cs"/>
          <w:rtl/>
        </w:rPr>
        <w:t>ــــــــ</w:t>
      </w:r>
      <w:r w:rsidR="00520ED4" w:rsidRPr="00C06412">
        <w:rPr>
          <w:rFonts w:cstheme="minorHAnsi"/>
          <w:rtl/>
        </w:rPr>
        <w:t>ار المتناوب براس</w:t>
      </w:r>
      <w:r w:rsidR="00520ED4" w:rsidRPr="00C06412">
        <w:rPr>
          <w:rFonts w:cstheme="minorHAnsi" w:hint="cs"/>
          <w:rtl/>
        </w:rPr>
        <w:t>ــــــــــ</w:t>
      </w:r>
      <w:r w:rsidR="00520ED4" w:rsidRPr="00C06412">
        <w:rPr>
          <w:rFonts w:cstheme="minorHAnsi"/>
          <w:rtl/>
        </w:rPr>
        <w:t>م الاهتزاز المهبطي وجهاز متعدد القياسات (</w:t>
      </w:r>
      <w:r w:rsidR="003A5BFF">
        <w:rPr>
          <w:rFonts w:cstheme="minorHAnsi" w:hint="cs"/>
          <w:rtl/>
        </w:rPr>
        <w:t>ال</w:t>
      </w:r>
      <w:r w:rsidR="00520ED4" w:rsidRPr="00C06412">
        <w:rPr>
          <w:rFonts w:cstheme="minorHAnsi"/>
          <w:rtl/>
        </w:rPr>
        <w:t>فولط متر)</w:t>
      </w:r>
      <w:r w:rsidR="00CE765B">
        <w:rPr>
          <w:rFonts w:cstheme="minorHAnsi" w:hint="cs"/>
          <w:rtl/>
        </w:rPr>
        <w:t>.</w:t>
      </w:r>
      <w:r w:rsidR="00520ED4" w:rsidRPr="00C06412">
        <w:rPr>
          <w:rFonts w:cstheme="minorHAnsi"/>
          <w:rtl/>
        </w:rPr>
        <w:t xml:space="preserve"> بعد </w:t>
      </w:r>
      <w:proofErr w:type="spellStart"/>
      <w:r w:rsidR="00520ED4" w:rsidRPr="00C06412">
        <w:rPr>
          <w:rFonts w:cstheme="minorHAnsi"/>
          <w:rtl/>
        </w:rPr>
        <w:t>التوص</w:t>
      </w:r>
      <w:proofErr w:type="spellEnd"/>
      <w:r w:rsidR="008E7398" w:rsidRPr="00C06412">
        <w:rPr>
          <w:rFonts w:cstheme="minorHAnsi" w:hint="cs"/>
          <w:rtl/>
          <w:lang w:bidi="ar-DZ"/>
        </w:rPr>
        <w:t>يــــــــــ</w:t>
      </w:r>
      <w:r w:rsidR="00520ED4" w:rsidRPr="00C06412">
        <w:rPr>
          <w:rFonts w:cstheme="minorHAnsi"/>
          <w:rtl/>
        </w:rPr>
        <w:t>ل</w:t>
      </w:r>
    </w:p>
    <w:p w14:paraId="0939EF05" w14:textId="69223504" w:rsidR="00520ED4" w:rsidRPr="008E7398" w:rsidRDefault="00520ED4" w:rsidP="00C06412">
      <w:pPr>
        <w:spacing w:after="40"/>
        <w:jc w:val="both"/>
        <w:rPr>
          <w:rFonts w:cstheme="minorHAnsi"/>
          <w:rtl/>
        </w:rPr>
      </w:pPr>
      <w:r w:rsidRPr="008E7398">
        <w:rPr>
          <w:rFonts w:cstheme="minorHAnsi"/>
          <w:rtl/>
        </w:rPr>
        <w:t xml:space="preserve">ظهر على شاشة راسم الاهتزاز المهبطي منحنى </w:t>
      </w:r>
      <w:r w:rsidR="008E7398">
        <w:rPr>
          <w:rFonts w:cstheme="minorHAnsi" w:hint="cs"/>
          <w:rtl/>
        </w:rPr>
        <w:t>متموج</w:t>
      </w:r>
      <w:r w:rsidR="00482893">
        <w:rPr>
          <w:rFonts w:cstheme="minorHAnsi" w:hint="cs"/>
          <w:rtl/>
        </w:rPr>
        <w:t xml:space="preserve"> </w:t>
      </w:r>
      <w:r w:rsidR="00CE765B">
        <w:rPr>
          <w:rFonts w:cstheme="minorHAnsi" w:hint="cs"/>
          <w:rtl/>
        </w:rPr>
        <w:t>وأشار</w:t>
      </w:r>
      <w:r w:rsidR="00482893">
        <w:rPr>
          <w:rFonts w:cstheme="minorHAnsi" w:hint="cs"/>
          <w:rtl/>
        </w:rPr>
        <w:t xml:space="preserve"> جهاز الفولط متر إلى قيمة معينة</w:t>
      </w:r>
      <w:r w:rsidR="008E7398">
        <w:rPr>
          <w:rFonts w:cstheme="minorHAnsi" w:hint="cs"/>
          <w:rtl/>
        </w:rPr>
        <w:t xml:space="preserve">. لاحظ </w:t>
      </w:r>
      <w:r w:rsidR="008E7398" w:rsidRPr="008E7398">
        <w:rPr>
          <w:rFonts w:cstheme="minorHAnsi" w:hint="cs"/>
          <w:b/>
          <w:bCs/>
          <w:rtl/>
        </w:rPr>
        <w:t>الوثيقة (</w:t>
      </w:r>
      <w:r w:rsidR="00E77837">
        <w:rPr>
          <w:rFonts w:cstheme="minorHAnsi"/>
          <w:b/>
          <w:bCs/>
        </w:rPr>
        <w:t>03</w:t>
      </w:r>
      <w:r w:rsidR="008E7398" w:rsidRPr="008E7398">
        <w:rPr>
          <w:rFonts w:cstheme="minorHAnsi" w:hint="cs"/>
          <w:b/>
          <w:bCs/>
          <w:rtl/>
        </w:rPr>
        <w:t>)</w:t>
      </w:r>
      <w:r w:rsidR="008E7398" w:rsidRPr="008E7398">
        <w:rPr>
          <w:rFonts w:cstheme="minorHAnsi" w:hint="cs"/>
          <w:rtl/>
        </w:rPr>
        <w:t>.</w:t>
      </w:r>
    </w:p>
    <w:p w14:paraId="522395CC" w14:textId="0C19E97D" w:rsidR="009F7B68" w:rsidRPr="00CC1939" w:rsidRDefault="009F7B68" w:rsidP="009F7B68">
      <w:pPr>
        <w:spacing w:after="0" w:line="240" w:lineRule="auto"/>
        <w:rPr>
          <w:rFonts w:cstheme="minorHAnsi"/>
          <w:rtl/>
        </w:rPr>
      </w:pPr>
    </w:p>
    <w:p w14:paraId="4D71202B" w14:textId="34413903" w:rsidR="00E51C89" w:rsidRDefault="008163A8" w:rsidP="00E51C89">
      <w:pPr>
        <w:spacing w:line="240" w:lineRule="auto"/>
        <w:rPr>
          <w:rFonts w:cstheme="minorHAnsi"/>
          <w:rtl/>
          <w:lang w:bidi="ar-DZ"/>
        </w:rPr>
      </w:pPr>
      <w:r>
        <w:rPr>
          <w:rFonts w:cstheme="minorHAnsi"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7124EA4" wp14:editId="199524A0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3267710" cy="2667000"/>
                <wp:effectExtent l="0" t="0" r="27940" b="0"/>
                <wp:wrapTight wrapText="bothSides">
                  <wp:wrapPolygon edited="0">
                    <wp:start x="0" y="0"/>
                    <wp:lineTo x="0" y="20057"/>
                    <wp:lineTo x="630" y="21446"/>
                    <wp:lineTo x="6548" y="21446"/>
                    <wp:lineTo x="21659" y="20983"/>
                    <wp:lineTo x="21659" y="0"/>
                    <wp:lineTo x="0" y="0"/>
                  </wp:wrapPolygon>
                </wp:wrapTight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7710" cy="2667000"/>
                          <a:chOff x="0" y="0"/>
                          <a:chExt cx="3267710" cy="3921125"/>
                        </a:xfrm>
                      </wpg:grpSpPr>
                      <wpg:grpSp>
                        <wpg:cNvPr id="237" name="Group 237"/>
                        <wpg:cNvGrpSpPr/>
                        <wpg:grpSpPr>
                          <a:xfrm>
                            <a:off x="0" y="0"/>
                            <a:ext cx="3267710" cy="3921125"/>
                            <a:chOff x="0" y="-39762"/>
                            <a:chExt cx="3268378" cy="3922114"/>
                          </a:xfrm>
                        </wpg:grpSpPr>
                        <wpg:grpSp>
                          <wpg:cNvPr id="236" name="Group 236"/>
                          <wpg:cNvGrpSpPr/>
                          <wpg:grpSpPr>
                            <a:xfrm>
                              <a:off x="0" y="-39762"/>
                              <a:ext cx="3268378" cy="3908105"/>
                              <a:chOff x="0" y="-39762"/>
                              <a:chExt cx="3268378" cy="3908105"/>
                            </a:xfrm>
                          </wpg:grpSpPr>
                          <wpg:grpSp>
                            <wpg:cNvPr id="234" name="Group 234"/>
                            <wpg:cNvGrpSpPr/>
                            <wpg:grpSpPr>
                              <a:xfrm>
                                <a:off x="39757" y="0"/>
                                <a:ext cx="3187700" cy="3868343"/>
                                <a:chOff x="0" y="0"/>
                                <a:chExt cx="3187700" cy="3868634"/>
                              </a:xfrm>
                            </wpg:grpSpPr>
                            <wpg:grpSp>
                              <wpg:cNvPr id="224" name="Group 224"/>
                              <wpg:cNvGrpSpPr/>
                              <wpg:grpSpPr>
                                <a:xfrm>
                                  <a:off x="0" y="1545701"/>
                                  <a:ext cx="3049905" cy="1768475"/>
                                  <a:chOff x="0" y="0"/>
                                  <a:chExt cx="3049905" cy="1768475"/>
                                </a:xfrm>
                              </wpg:grpSpPr>
                              <wpg:grpSp>
                                <wpg:cNvPr id="241" name="Group 241"/>
                                <wpg:cNvGrpSpPr/>
                                <wpg:grpSpPr>
                                  <a:xfrm>
                                    <a:off x="0" y="0"/>
                                    <a:ext cx="3049905" cy="1768475"/>
                                    <a:chOff x="1687338" y="2000279"/>
                                    <a:chExt cx="1851438" cy="1255937"/>
                                  </a:xfrm>
                                </wpg:grpSpPr>
                                <wps:wsp>
                                  <wps:cNvPr id="242" name="Straight Connector 242"/>
                                  <wps:cNvCnPr/>
                                  <wps:spPr>
                                    <a:xfrm>
                                      <a:off x="1687338" y="268113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3" name="Straight Connector 243"/>
                                  <wps:cNvCnPr/>
                                  <wps:spPr>
                                    <a:xfrm flipV="1">
                                      <a:off x="2727356" y="2000969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4" name="Straight Connector 244"/>
                                  <wps:cNvCnPr/>
                                  <wps:spPr>
                                    <a:xfrm flipV="1">
                                      <a:off x="2841656" y="2000981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5" name="Straight Connector 245"/>
                                  <wps:cNvCnPr/>
                                  <wps:spPr>
                                    <a:xfrm flipV="1">
                                      <a:off x="2955956" y="2000993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6" name="Straight Connector 246"/>
                                  <wps:cNvCnPr/>
                                  <wps:spPr>
                                    <a:xfrm flipV="1">
                                      <a:off x="3070256" y="2001005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7" name="Straight Connector 247"/>
                                  <wps:cNvCnPr/>
                                  <wps:spPr>
                                    <a:xfrm flipV="1">
                                      <a:off x="3184556" y="2001017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8" name="Straight Connector 248"/>
                                  <wps:cNvCnPr/>
                                  <wps:spPr>
                                    <a:xfrm flipV="1">
                                      <a:off x="3298856" y="2001029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9" name="Straight Connector 249"/>
                                  <wps:cNvCnPr/>
                                  <wps:spPr>
                                    <a:xfrm flipV="1">
                                      <a:off x="3413156" y="2001041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50" name="Straight Connector 250"/>
                                  <wps:cNvCnPr/>
                                  <wps:spPr>
                                    <a:xfrm flipV="1">
                                      <a:off x="3527456" y="2001053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51" name="Straight Connector 251"/>
                                  <wps:cNvCnPr/>
                                  <wps:spPr>
                                    <a:xfrm flipV="1">
                                      <a:off x="2613056" y="2000967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52" name="Straight Connector 252"/>
                                  <wps:cNvCnPr/>
                                  <wps:spPr>
                                    <a:xfrm flipV="1">
                                      <a:off x="2498756" y="2000881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53" name="Straight Connector 253"/>
                                  <wps:cNvCnPr/>
                                  <wps:spPr>
                                    <a:xfrm flipV="1">
                                      <a:off x="2384456" y="2000795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54" name="Straight Connector 254"/>
                                  <wps:cNvCnPr/>
                                  <wps:spPr>
                                    <a:xfrm flipV="1">
                                      <a:off x="2270156" y="2000709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55" name="Straight Connector 255"/>
                                  <wps:cNvCnPr/>
                                  <wps:spPr>
                                    <a:xfrm flipV="1">
                                      <a:off x="2155856" y="2000623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" name="Straight Connector 161"/>
                                  <wps:cNvCnPr/>
                                  <wps:spPr>
                                    <a:xfrm flipV="1">
                                      <a:off x="2041556" y="2000537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" name="Straight Connector 162"/>
                                  <wps:cNvCnPr/>
                                  <wps:spPr>
                                    <a:xfrm flipV="1">
                                      <a:off x="1927256" y="2000451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3" name="Straight Connector 163"/>
                                  <wps:cNvCnPr/>
                                  <wps:spPr>
                                    <a:xfrm flipV="1">
                                      <a:off x="1812956" y="2000365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" name="Straight Connector 164"/>
                                  <wps:cNvCnPr/>
                                  <wps:spPr>
                                    <a:xfrm flipV="1">
                                      <a:off x="1698656" y="2000279"/>
                                      <a:ext cx="2" cy="125079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5" name="Straight Connector 165"/>
                                  <wps:cNvCnPr/>
                                  <wps:spPr>
                                    <a:xfrm>
                                      <a:off x="1698658" y="20011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6" name="Straight Connector 166"/>
                                  <wps:cNvCnPr/>
                                  <wps:spPr>
                                    <a:xfrm>
                                      <a:off x="1698656" y="21152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" name="Straight Connector 167"/>
                                  <wps:cNvCnPr/>
                                  <wps:spPr>
                                    <a:xfrm>
                                      <a:off x="1698654" y="22293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8" name="Straight Connector 168"/>
                                  <wps:cNvCnPr/>
                                  <wps:spPr>
                                    <a:xfrm>
                                      <a:off x="1698652" y="23434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9" name="Straight Connector 169"/>
                                  <wps:cNvCnPr/>
                                  <wps:spPr>
                                    <a:xfrm>
                                      <a:off x="1698650" y="24575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0" name="Straight Connector 170"/>
                                  <wps:cNvCnPr/>
                                  <wps:spPr>
                                    <a:xfrm>
                                      <a:off x="1698648" y="25716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1" name="Straight Connector 171"/>
                                  <wps:cNvCnPr/>
                                  <wps:spPr>
                                    <a:xfrm>
                                      <a:off x="1698644" y="27998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2" name="Straight Connector 172"/>
                                  <wps:cNvCnPr/>
                                  <wps:spPr>
                                    <a:xfrm>
                                      <a:off x="1698642" y="29139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3" name="Straight Connector 173"/>
                                  <wps:cNvCnPr/>
                                  <wps:spPr>
                                    <a:xfrm>
                                      <a:off x="1698640" y="30280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4" name="Straight Connector 174"/>
                                  <wps:cNvCnPr/>
                                  <wps:spPr>
                                    <a:xfrm>
                                      <a:off x="1698638" y="31421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5" name="Straight Connector 175"/>
                                  <wps:cNvCnPr/>
                                  <wps:spPr>
                                    <a:xfrm>
                                      <a:off x="1698636" y="3256216"/>
                                      <a:ext cx="1840118" cy="0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3" name="Freeform 152"/>
                                  <wps:cNvSpPr/>
                                  <wps:spPr>
                                    <a:xfrm>
                                      <a:off x="2508528" y="2345372"/>
                                      <a:ext cx="458899" cy="675192"/>
                                    </a:xfrm>
                                    <a:custGeom>
                                      <a:avLst/>
                                      <a:gdLst>
                                        <a:gd name="connsiteX0" fmla="*/ 0 w 458899"/>
                                        <a:gd name="connsiteY0" fmla="*/ 224351 h 455500"/>
                                        <a:gd name="connsiteX1" fmla="*/ 105377 w 458899"/>
                                        <a:gd name="connsiteY1" fmla="*/ 0 h 455500"/>
                                        <a:gd name="connsiteX2" fmla="*/ 231149 w 458899"/>
                                        <a:gd name="connsiteY2" fmla="*/ 224351 h 455500"/>
                                        <a:gd name="connsiteX3" fmla="*/ 346724 w 458899"/>
                                        <a:gd name="connsiteY3" fmla="*/ 455500 h 455500"/>
                                        <a:gd name="connsiteX4" fmla="*/ 458899 w 458899"/>
                                        <a:gd name="connsiteY4" fmla="*/ 224351 h 45550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</a:cxnLst>
                                      <a:rect l="l" t="t" r="r" b="b"/>
                                      <a:pathLst>
                                        <a:path w="458899" h="455500">
                                          <a:moveTo>
                                            <a:pt x="0" y="224351"/>
                                          </a:moveTo>
                                          <a:cubicBezTo>
                                            <a:pt x="33426" y="112175"/>
                                            <a:pt x="66852" y="0"/>
                                            <a:pt x="105377" y="0"/>
                                          </a:cubicBezTo>
                                          <a:cubicBezTo>
                                            <a:pt x="143902" y="0"/>
                                            <a:pt x="190925" y="148435"/>
                                            <a:pt x="231149" y="224351"/>
                                          </a:cubicBezTo>
                                          <a:cubicBezTo>
                                            <a:pt x="271373" y="300267"/>
                                            <a:pt x="308766" y="455500"/>
                                            <a:pt x="346724" y="455500"/>
                                          </a:cubicBezTo>
                                          <a:cubicBezTo>
                                            <a:pt x="384682" y="455500"/>
                                            <a:pt x="436804" y="259477"/>
                                            <a:pt x="458899" y="224351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7" name="Freeform 152"/>
                                  <wps:cNvSpPr/>
                                  <wps:spPr>
                                    <a:xfrm>
                                      <a:off x="2050459" y="2348361"/>
                                      <a:ext cx="458899" cy="675192"/>
                                    </a:xfrm>
                                    <a:custGeom>
                                      <a:avLst/>
                                      <a:gdLst>
                                        <a:gd name="connsiteX0" fmla="*/ 0 w 458899"/>
                                        <a:gd name="connsiteY0" fmla="*/ 224351 h 455500"/>
                                        <a:gd name="connsiteX1" fmla="*/ 105377 w 458899"/>
                                        <a:gd name="connsiteY1" fmla="*/ 0 h 455500"/>
                                        <a:gd name="connsiteX2" fmla="*/ 231149 w 458899"/>
                                        <a:gd name="connsiteY2" fmla="*/ 224351 h 455500"/>
                                        <a:gd name="connsiteX3" fmla="*/ 346724 w 458899"/>
                                        <a:gd name="connsiteY3" fmla="*/ 455500 h 455500"/>
                                        <a:gd name="connsiteX4" fmla="*/ 458899 w 458899"/>
                                        <a:gd name="connsiteY4" fmla="*/ 224351 h 45550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</a:cxnLst>
                                      <a:rect l="l" t="t" r="r" b="b"/>
                                      <a:pathLst>
                                        <a:path w="458899" h="455500">
                                          <a:moveTo>
                                            <a:pt x="0" y="224351"/>
                                          </a:moveTo>
                                          <a:cubicBezTo>
                                            <a:pt x="33426" y="112175"/>
                                            <a:pt x="66852" y="0"/>
                                            <a:pt x="105377" y="0"/>
                                          </a:cubicBezTo>
                                          <a:cubicBezTo>
                                            <a:pt x="143902" y="0"/>
                                            <a:pt x="190925" y="148435"/>
                                            <a:pt x="231149" y="224351"/>
                                          </a:cubicBezTo>
                                          <a:cubicBezTo>
                                            <a:pt x="271373" y="300267"/>
                                            <a:pt x="308766" y="455500"/>
                                            <a:pt x="346724" y="455500"/>
                                          </a:cubicBezTo>
                                          <a:cubicBezTo>
                                            <a:pt x="384682" y="455500"/>
                                            <a:pt x="436804" y="259477"/>
                                            <a:pt x="458899" y="224351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8" name="Freeform 152"/>
                                  <wps:cNvSpPr/>
                                  <wps:spPr>
                                    <a:xfrm>
                                      <a:off x="2967427" y="2348359"/>
                                      <a:ext cx="458899" cy="675192"/>
                                    </a:xfrm>
                                    <a:custGeom>
                                      <a:avLst/>
                                      <a:gdLst>
                                        <a:gd name="connsiteX0" fmla="*/ 0 w 458899"/>
                                        <a:gd name="connsiteY0" fmla="*/ 224351 h 455500"/>
                                        <a:gd name="connsiteX1" fmla="*/ 105377 w 458899"/>
                                        <a:gd name="connsiteY1" fmla="*/ 0 h 455500"/>
                                        <a:gd name="connsiteX2" fmla="*/ 231149 w 458899"/>
                                        <a:gd name="connsiteY2" fmla="*/ 224351 h 455500"/>
                                        <a:gd name="connsiteX3" fmla="*/ 346724 w 458899"/>
                                        <a:gd name="connsiteY3" fmla="*/ 455500 h 455500"/>
                                        <a:gd name="connsiteX4" fmla="*/ 458899 w 458899"/>
                                        <a:gd name="connsiteY4" fmla="*/ 224351 h 45550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</a:cxnLst>
                                      <a:rect l="l" t="t" r="r" b="b"/>
                                      <a:pathLst>
                                        <a:path w="458899" h="455500">
                                          <a:moveTo>
                                            <a:pt x="0" y="224351"/>
                                          </a:moveTo>
                                          <a:cubicBezTo>
                                            <a:pt x="33426" y="112175"/>
                                            <a:pt x="66852" y="0"/>
                                            <a:pt x="105377" y="0"/>
                                          </a:cubicBezTo>
                                          <a:cubicBezTo>
                                            <a:pt x="143902" y="0"/>
                                            <a:pt x="190925" y="148435"/>
                                            <a:pt x="231149" y="224351"/>
                                          </a:cubicBezTo>
                                          <a:cubicBezTo>
                                            <a:pt x="271373" y="300267"/>
                                            <a:pt x="308766" y="455500"/>
                                            <a:pt x="346724" y="455500"/>
                                          </a:cubicBezTo>
                                          <a:cubicBezTo>
                                            <a:pt x="384682" y="455500"/>
                                            <a:pt x="436804" y="259477"/>
                                            <a:pt x="458899" y="224351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7" name="Freeform: Shape 27"/>
                                <wps:cNvSpPr/>
                                <wps:spPr>
                                  <a:xfrm>
                                    <a:off x="19050" y="492981"/>
                                    <a:ext cx="580390" cy="964407"/>
                                  </a:xfrm>
                                  <a:custGeom>
                                    <a:avLst/>
                                    <a:gdLst>
                                      <a:gd name="connsiteX0" fmla="*/ 556591 w 556591"/>
                                      <a:gd name="connsiteY0" fmla="*/ 485029 h 976288"/>
                                      <a:gd name="connsiteX1" fmla="*/ 365760 w 556591"/>
                                      <a:gd name="connsiteY1" fmla="*/ 962108 h 976288"/>
                                      <a:gd name="connsiteX2" fmla="*/ 0 w 556591"/>
                                      <a:gd name="connsiteY2" fmla="*/ 0 h 976288"/>
                                      <a:gd name="connsiteX0" fmla="*/ 556591 w 556591"/>
                                      <a:gd name="connsiteY0" fmla="*/ 485029 h 975330"/>
                                      <a:gd name="connsiteX1" fmla="*/ 301749 w 556591"/>
                                      <a:gd name="connsiteY1" fmla="*/ 961111 h 975330"/>
                                      <a:gd name="connsiteX2" fmla="*/ 0 w 556591"/>
                                      <a:gd name="connsiteY2" fmla="*/ 0 h 975330"/>
                                      <a:gd name="connsiteX0" fmla="*/ 580861 w 580861"/>
                                      <a:gd name="connsiteY0" fmla="*/ 476315 h 966214"/>
                                      <a:gd name="connsiteX1" fmla="*/ 326019 w 580861"/>
                                      <a:gd name="connsiteY1" fmla="*/ 952397 h 966214"/>
                                      <a:gd name="connsiteX2" fmla="*/ 0 w 580861"/>
                                      <a:gd name="connsiteY2" fmla="*/ 0 h 966214"/>
                                      <a:gd name="connsiteX0" fmla="*/ 580861 w 580861"/>
                                      <a:gd name="connsiteY0" fmla="*/ 476315 h 965608"/>
                                      <a:gd name="connsiteX1" fmla="*/ 360960 w 580861"/>
                                      <a:gd name="connsiteY1" fmla="*/ 951767 h 965608"/>
                                      <a:gd name="connsiteX2" fmla="*/ 0 w 580861"/>
                                      <a:gd name="connsiteY2" fmla="*/ 0 h 965608"/>
                                      <a:gd name="connsiteX0" fmla="*/ 580861 w 580861"/>
                                      <a:gd name="connsiteY0" fmla="*/ 475557 h 964815"/>
                                      <a:gd name="connsiteX1" fmla="*/ 360960 w 580861"/>
                                      <a:gd name="connsiteY1" fmla="*/ 951009 h 964815"/>
                                      <a:gd name="connsiteX2" fmla="*/ 0 w 580861"/>
                                      <a:gd name="connsiteY2" fmla="*/ 0 h 964815"/>
                                      <a:gd name="connsiteX0" fmla="*/ 580861 w 580861"/>
                                      <a:gd name="connsiteY0" fmla="*/ 475557 h 964815"/>
                                      <a:gd name="connsiteX1" fmla="*/ 360960 w 580861"/>
                                      <a:gd name="connsiteY1" fmla="*/ 951009 h 964815"/>
                                      <a:gd name="connsiteX2" fmla="*/ 0 w 580861"/>
                                      <a:gd name="connsiteY2" fmla="*/ 0 h 964815"/>
                                      <a:gd name="connsiteX0" fmla="*/ 580861 w 580861"/>
                                      <a:gd name="connsiteY0" fmla="*/ 475557 h 964815"/>
                                      <a:gd name="connsiteX1" fmla="*/ 360960 w 580861"/>
                                      <a:gd name="connsiteY1" fmla="*/ 951009 h 964815"/>
                                      <a:gd name="connsiteX2" fmla="*/ 0 w 580861"/>
                                      <a:gd name="connsiteY2" fmla="*/ 0 h 964815"/>
                                      <a:gd name="connsiteX0" fmla="*/ 580861 w 580861"/>
                                      <a:gd name="connsiteY0" fmla="*/ 475557 h 964815"/>
                                      <a:gd name="connsiteX1" fmla="*/ 360960 w 580861"/>
                                      <a:gd name="connsiteY1" fmla="*/ 951009 h 964815"/>
                                      <a:gd name="connsiteX2" fmla="*/ 0 w 580861"/>
                                      <a:gd name="connsiteY2" fmla="*/ 0 h 96481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580861" h="964815">
                                        <a:moveTo>
                                          <a:pt x="580861" y="475557"/>
                                        </a:moveTo>
                                        <a:cubicBezTo>
                                          <a:pt x="531828" y="754515"/>
                                          <a:pt x="457770" y="1030269"/>
                                          <a:pt x="360960" y="951009"/>
                                        </a:cubicBezTo>
                                        <a:cubicBezTo>
                                          <a:pt x="264150" y="871749"/>
                                          <a:pt x="224033" y="464510"/>
                                          <a:pt x="0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Freeform: Shape 30"/>
                                <wps:cNvSpPr/>
                                <wps:spPr>
                                  <a:xfrm>
                                    <a:off x="2865617" y="492981"/>
                                    <a:ext cx="176530" cy="464185"/>
                                  </a:xfrm>
                                  <a:custGeom>
                                    <a:avLst/>
                                    <a:gdLst>
                                      <a:gd name="connsiteX0" fmla="*/ 0 w 182880"/>
                                      <a:gd name="connsiteY0" fmla="*/ 461175 h 461175"/>
                                      <a:gd name="connsiteX1" fmla="*/ 182880 w 182880"/>
                                      <a:gd name="connsiteY1" fmla="*/ 0 h 461175"/>
                                      <a:gd name="connsiteX0" fmla="*/ 0 w 176739"/>
                                      <a:gd name="connsiteY0" fmla="*/ 464233 h 464233"/>
                                      <a:gd name="connsiteX1" fmla="*/ 176739 w 176739"/>
                                      <a:gd name="connsiteY1" fmla="*/ 0 h 464233"/>
                                      <a:gd name="connsiteX0" fmla="*/ 0 w 176739"/>
                                      <a:gd name="connsiteY0" fmla="*/ 464233 h 464233"/>
                                      <a:gd name="connsiteX1" fmla="*/ 176739 w 176739"/>
                                      <a:gd name="connsiteY1" fmla="*/ 0 h 464233"/>
                                      <a:gd name="connsiteX0" fmla="*/ 0 w 176739"/>
                                      <a:gd name="connsiteY0" fmla="*/ 464233 h 464233"/>
                                      <a:gd name="connsiteX1" fmla="*/ 176739 w 176739"/>
                                      <a:gd name="connsiteY1" fmla="*/ 0 h 46423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</a:cxnLst>
                                    <a:rect l="l" t="t" r="r" b="b"/>
                                    <a:pathLst>
                                      <a:path w="176739" h="464233">
                                        <a:moveTo>
                                          <a:pt x="0" y="464233"/>
                                        </a:moveTo>
                                        <a:cubicBezTo>
                                          <a:pt x="74833" y="206111"/>
                                          <a:pt x="117826" y="162696"/>
                                          <a:pt x="176739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3" name="Rectangle: Rounded Corners 73"/>
                              <wps:cNvSpPr/>
                              <wps:spPr>
                                <a:xfrm>
                                  <a:off x="0" y="3406352"/>
                                  <a:ext cx="3164205" cy="462282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4ADF557" w14:textId="77777777" w:rsidR="00412724" w:rsidRPr="002F4D6F" w:rsidRDefault="00412724" w:rsidP="00412724">
                                    <w:pPr>
                                      <w:jc w:val="right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lang w:bidi="ar-DZ"/>
                                      </w:rPr>
                                    </w:pPr>
                                    <w:proofErr w:type="spellStart"/>
                                    <w:r w:rsidRPr="002F4D6F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Sv</w:t>
                                    </w:r>
                                    <w:proofErr w:type="spellEnd"/>
                                    <w:r w:rsidRPr="002F4D6F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lang w:bidi="ar-DZ"/>
                                      </w:rPr>
                                      <w:t xml:space="preserve">=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lang w:bidi="ar-DZ"/>
                                      </w:rPr>
                                      <w:t>4V</w:t>
                                    </w:r>
                                    <w:r w:rsidRPr="002F4D6F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lang w:bidi="ar-DZ"/>
                                      </w:rPr>
                                      <w:t xml:space="preserve">/div     </w:t>
                                    </w:r>
                                    <w:proofErr w:type="spellStart"/>
                                    <w:r w:rsidRPr="002F4D6F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lang w:bidi="ar-DZ"/>
                                      </w:rPr>
                                      <w:t>Sh</w:t>
                                    </w:r>
                                    <w:proofErr w:type="spellEnd"/>
                                    <w:r w:rsidRPr="002F4D6F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lang w:bidi="ar-DZ"/>
                                      </w:rPr>
                                      <w:t xml:space="preserve">=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lang w:bidi="ar-DZ"/>
                                      </w:rPr>
                                      <w:t>5ms</w:t>
                                    </w:r>
                                    <w:r w:rsidRPr="002F4D6F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lang w:bidi="ar-DZ"/>
                                      </w:rPr>
                                      <w:t>/div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lang w:bidi="ar-DZ"/>
                                      </w:rPr>
                                      <w:t xml:space="preserve">      f =50Hz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0" y="0"/>
                                  <a:ext cx="3187700" cy="1465580"/>
                                  <a:chOff x="0" y="0"/>
                                  <a:chExt cx="3188751" cy="1465734"/>
                                </a:xfrm>
                              </wpg:grpSpPr>
                              <wpg:grpSp>
                                <wpg:cNvPr id="21" name="Group 21"/>
                                <wpg:cNvGrpSpPr/>
                                <wpg:grpSpPr>
                                  <a:xfrm>
                                    <a:off x="1319917" y="0"/>
                                    <a:ext cx="1868834" cy="1370965"/>
                                    <a:chOff x="0" y="0"/>
                                    <a:chExt cx="1868834" cy="1370965"/>
                                  </a:xfrm>
                                </wpg:grpSpPr>
                                <wpg:grpSp>
                                  <wpg:cNvPr id="3" name="Group 23"/>
                                  <wpg:cNvGrpSpPr/>
                                  <wpg:grpSpPr>
                                    <a:xfrm>
                                      <a:off x="0" y="0"/>
                                      <a:ext cx="1868169" cy="1370965"/>
                                      <a:chOff x="0" y="0"/>
                                      <a:chExt cx="1868169" cy="137096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5" name="Picture 2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8169" cy="13709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26" name="Rectangle 26"/>
                                    <wps:cNvSpPr/>
                                    <wps:spPr>
                                      <a:xfrm>
                                        <a:off x="1375576" y="119270"/>
                                        <a:ext cx="395605" cy="2940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6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26" name="Rectangle 226"/>
                                  <wps:cNvSpPr/>
                                  <wps:spPr>
                                    <a:xfrm>
                                      <a:off x="1296064" y="103367"/>
                                      <a:ext cx="572770" cy="313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A9CB1E" w14:textId="64EFD7C7" w:rsidR="00412724" w:rsidRPr="008163A8" w:rsidRDefault="00412724" w:rsidP="00412724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fr-FR"/>
                                          </w:rPr>
                                        </w:pPr>
                                        <w:r w:rsidRPr="008163A8"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fr-FR"/>
                                          </w:rPr>
                                          <w:t>8.</w:t>
                                        </w:r>
                                        <w:r w:rsidR="00740AAE"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fr-FR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27" name="Group 227"/>
                                <wpg:cNvGrpSpPr/>
                                <wpg:grpSpPr>
                                  <a:xfrm>
                                    <a:off x="0" y="0"/>
                                    <a:ext cx="2274073" cy="1465734"/>
                                    <a:chOff x="0" y="0"/>
                                    <a:chExt cx="2274073" cy="1465734"/>
                                  </a:xfrm>
                                </wpg:grpSpPr>
                                <wpg:grpSp>
                                  <wpg:cNvPr id="228" name="Group 228"/>
                                  <wpg:cNvGrpSpPr/>
                                  <wpg:grpSpPr>
                                    <a:xfrm>
                                      <a:off x="0" y="0"/>
                                      <a:ext cx="1279525" cy="1228666"/>
                                      <a:chOff x="0" y="0"/>
                                      <a:chExt cx="1279525" cy="122872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29" name="Picture 22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9525" cy="12287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230" name="Freeform 151"/>
                                    <wps:cNvSpPr/>
                                    <wps:spPr>
                                      <a:xfrm rot="366798">
                                        <a:off x="191578" y="562515"/>
                                        <a:ext cx="206375" cy="202565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458899"/>
                                          <a:gd name="connsiteY0" fmla="*/ 224351 h 455500"/>
                                          <a:gd name="connsiteX1" fmla="*/ 105377 w 458899"/>
                                          <a:gd name="connsiteY1" fmla="*/ 0 h 455500"/>
                                          <a:gd name="connsiteX2" fmla="*/ 231149 w 458899"/>
                                          <a:gd name="connsiteY2" fmla="*/ 224351 h 455500"/>
                                          <a:gd name="connsiteX3" fmla="*/ 346724 w 458899"/>
                                          <a:gd name="connsiteY3" fmla="*/ 455500 h 455500"/>
                                          <a:gd name="connsiteX4" fmla="*/ 458899 w 458899"/>
                                          <a:gd name="connsiteY4" fmla="*/ 224351 h 4555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458899" h="455500">
                                            <a:moveTo>
                                              <a:pt x="0" y="224351"/>
                                            </a:moveTo>
                                            <a:cubicBezTo>
                                              <a:pt x="33426" y="112175"/>
                                              <a:pt x="66852" y="0"/>
                                              <a:pt x="105377" y="0"/>
                                            </a:cubicBezTo>
                                            <a:cubicBezTo>
                                              <a:pt x="143902" y="0"/>
                                              <a:pt x="190925" y="148435"/>
                                              <a:pt x="231149" y="224351"/>
                                            </a:cubicBezTo>
                                            <a:cubicBezTo>
                                              <a:pt x="271373" y="300267"/>
                                              <a:pt x="308766" y="455500"/>
                                              <a:pt x="346724" y="455500"/>
                                            </a:cubicBezTo>
                                            <a:cubicBezTo>
                                              <a:pt x="384682" y="455500"/>
                                              <a:pt x="436804" y="259477"/>
                                              <a:pt x="458899" y="224351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1" name="Freeform 152"/>
                                    <wps:cNvSpPr/>
                                    <wps:spPr>
                                      <a:xfrm rot="366798">
                                        <a:off x="389986" y="588394"/>
                                        <a:ext cx="206375" cy="202565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458899"/>
                                          <a:gd name="connsiteY0" fmla="*/ 224351 h 455500"/>
                                          <a:gd name="connsiteX1" fmla="*/ 105377 w 458899"/>
                                          <a:gd name="connsiteY1" fmla="*/ 0 h 455500"/>
                                          <a:gd name="connsiteX2" fmla="*/ 231149 w 458899"/>
                                          <a:gd name="connsiteY2" fmla="*/ 224351 h 455500"/>
                                          <a:gd name="connsiteX3" fmla="*/ 346724 w 458899"/>
                                          <a:gd name="connsiteY3" fmla="*/ 455500 h 455500"/>
                                          <a:gd name="connsiteX4" fmla="*/ 458899 w 458899"/>
                                          <a:gd name="connsiteY4" fmla="*/ 224351 h 4555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458899" h="455500">
                                            <a:moveTo>
                                              <a:pt x="0" y="224351"/>
                                            </a:moveTo>
                                            <a:cubicBezTo>
                                              <a:pt x="33426" y="112175"/>
                                              <a:pt x="66852" y="0"/>
                                              <a:pt x="105377" y="0"/>
                                            </a:cubicBezTo>
                                            <a:cubicBezTo>
                                              <a:pt x="143902" y="0"/>
                                              <a:pt x="190925" y="148435"/>
                                              <a:pt x="231149" y="224351"/>
                                            </a:cubicBezTo>
                                            <a:cubicBezTo>
                                              <a:pt x="271373" y="300267"/>
                                              <a:pt x="308766" y="455500"/>
                                              <a:pt x="346724" y="455500"/>
                                            </a:cubicBezTo>
                                            <a:cubicBezTo>
                                              <a:pt x="384682" y="455500"/>
                                              <a:pt x="436804" y="259477"/>
                                              <a:pt x="458899" y="224351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32" name="Freeform: Shape 232"/>
                                  <wps:cNvSpPr/>
                                  <wps:spPr>
                                    <a:xfrm>
                                      <a:off x="715618" y="524786"/>
                                      <a:ext cx="1372645" cy="932194"/>
                                    </a:xfrm>
                                    <a:custGeom>
                                      <a:avLst/>
                                      <a:gdLst>
                                        <a:gd name="connsiteX0" fmla="*/ 1372645 w 1372645"/>
                                        <a:gd name="connsiteY0" fmla="*/ 0 h 932194"/>
                                        <a:gd name="connsiteX1" fmla="*/ 195852 w 1372645"/>
                                        <a:gd name="connsiteY1" fmla="*/ 922351 h 932194"/>
                                        <a:gd name="connsiteX2" fmla="*/ 12972 w 1372645"/>
                                        <a:gd name="connsiteY2" fmla="*/ 405517 h 932194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1372645" h="932194">
                                          <a:moveTo>
                                            <a:pt x="1372645" y="0"/>
                                          </a:moveTo>
                                          <a:cubicBezTo>
                                            <a:pt x="897554" y="427382"/>
                                            <a:pt x="422464" y="854765"/>
                                            <a:pt x="195852" y="922351"/>
                                          </a:cubicBezTo>
                                          <a:cubicBezTo>
                                            <a:pt x="-30760" y="989937"/>
                                            <a:pt x="-8894" y="697727"/>
                                            <a:pt x="12972" y="405517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3" name="Freeform: Shape 233"/>
                                  <wps:cNvSpPr/>
                                  <wps:spPr>
                                    <a:xfrm>
                                      <a:off x="803082" y="524786"/>
                                      <a:ext cx="1470991" cy="940948"/>
                                    </a:xfrm>
                                    <a:custGeom>
                                      <a:avLst/>
                                      <a:gdLst>
                                        <a:gd name="connsiteX0" fmla="*/ 1470991 w 1470991"/>
                                        <a:gd name="connsiteY0" fmla="*/ 0 h 940948"/>
                                        <a:gd name="connsiteX1" fmla="*/ 596348 w 1470991"/>
                                        <a:gd name="connsiteY1" fmla="*/ 930303 h 940948"/>
                                        <a:gd name="connsiteX2" fmla="*/ 0 w 1470991"/>
                                        <a:gd name="connsiteY2" fmla="*/ 421419 h 940948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1470991" h="940948">
                                          <a:moveTo>
                                            <a:pt x="1470991" y="0"/>
                                          </a:moveTo>
                                          <a:cubicBezTo>
                                            <a:pt x="1156252" y="430033"/>
                                            <a:pt x="841513" y="860067"/>
                                            <a:pt x="596348" y="930303"/>
                                          </a:cubicBezTo>
                                          <a:cubicBezTo>
                                            <a:pt x="351183" y="1000540"/>
                                            <a:pt x="175591" y="710979"/>
                                            <a:pt x="0" y="421419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19050">
                                      <a:solidFill>
                                        <a:schemeClr val="accent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235" name="Rectangle 235"/>
                            <wps:cNvSpPr/>
                            <wps:spPr>
                              <a:xfrm>
                                <a:off x="0" y="-39762"/>
                                <a:ext cx="3268378" cy="36098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2" name="Rectangle 72"/>
                          <wps:cNvSpPr/>
                          <wps:spPr>
                            <a:xfrm>
                              <a:off x="39757" y="3570136"/>
                              <a:ext cx="1028565" cy="312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E226CC" w14:textId="09AAC9EC" w:rsidR="00412724" w:rsidRPr="006B324A" w:rsidRDefault="00412724" w:rsidP="00412724">
                                <w:pPr>
                                  <w:jc w:val="center"/>
                                  <w:rPr>
                                    <w:rFonts w:ascii="ae_AlMothnna" w:hAnsi="ae_AlMothnna" w:cs="ae_AlMothnna"/>
                                    <w:sz w:val="22"/>
                                    <w:szCs w:val="22"/>
                                    <w:lang w:bidi="ar-DZ"/>
                                  </w:rPr>
                                </w:pPr>
                                <w:r w:rsidRPr="006B324A">
                                  <w:rPr>
                                    <w:rFonts w:ascii="ae_AlMothnna" w:hAnsi="ae_AlMothnna" w:cs="ae_AlMothnna"/>
                                    <w:sz w:val="22"/>
                                    <w:szCs w:val="22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" name="Rectangle 22"/>
                        <wps:cNvSpPr/>
                        <wps:spPr>
                          <a:xfrm>
                            <a:off x="1280160" y="39756"/>
                            <a:ext cx="1286889" cy="349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95FFAB" w14:textId="1FE94722" w:rsidR="00F748B5" w:rsidRPr="008163A8" w:rsidRDefault="00F748B5" w:rsidP="00F748B5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 w:rsidRPr="008163A8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مولد التيار</w:t>
                              </w:r>
                              <w:r w:rsidRPr="008163A8">
                                <w:rPr>
                                  <w:rFonts w:cstheme="minorHAnsi" w:hint="cs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8163A8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المتناوب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124EA4" id="Group 23" o:spid="_x0000_s1037" style="position:absolute;left:0;text-align:left;margin-left:0;margin-top:2.1pt;width:257.3pt;height:210pt;z-index:-251636736;mso-position-horizontal:left;mso-position-horizontal-relative:margin;mso-width-relative:margin;mso-height-relative:margin" coordsize="32677,3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">
                <v:group id="Group 237" o:spid="_x0000_s1038" style="position:absolute;width:32677;height:39211" coordorigin=",-397" coordsize="32683,39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<v:group id="Group 236" o:spid="_x0000_s1039" style="position:absolute;top:-397;width:32683;height:39080" coordorigin=",-397" coordsize="32683,39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  <v:group id="Group 234" o:spid="_x0000_s1040" style="position:absolute;left:397;width:31877;height:38683" coordsize="31877,38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  <v:group id="Group 224" o:spid="_x0000_s1041" style="position:absolute;top:15457;width:30499;height:17684" coordsize="30499,17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      <v:group id="Group 241" o:spid="_x0000_s1042" style="position:absolute;width:30499;height:17684" coordorigin="16873,20002" coordsize="18514,12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    <v:line id="Straight Connector 242" o:spid="_x0000_s1043" style="position:absolute;visibility:visible;mso-wrap-style:square" from="16873,26811" to="35274,26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" strokecolor="black [3200]" strokeweight="1.5pt">
                            <v:stroke joinstyle="miter"/>
                          </v:line>
                          <v:line id="Straight Connector 243" o:spid="_x0000_s1044" style="position:absolute;flip:y;visibility:visible;mso-wrap-style:square" from="27273,20009" to="27273,32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" strokecolor="black [3200]" strokeweight=".5pt">
                            <v:stroke joinstyle="miter"/>
                          </v:line>
                          <v:line id="Straight Connector 244" o:spid="_x0000_s1045" style="position:absolute;flip:y;visibility:visible;mso-wrap-style:square" from="28416,20009" to="28416,32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" strokecolor="black [3200]" strokeweight=".5pt">
                            <v:stroke joinstyle="miter"/>
                          </v:line>
                          <v:line id="Straight Connector 245" o:spid="_x0000_s1046" style="position:absolute;flip:y;visibility:visible;mso-wrap-style:square" from="29559,20009" to="29559,32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" strokecolor="black [3200]" strokeweight=".5pt">
                            <v:stroke joinstyle="miter"/>
                          </v:line>
                          <v:line id="Straight Connector 246" o:spid="_x0000_s1047" style="position:absolute;flip:y;visibility:visible;mso-wrap-style:square" from="30702,20010" to="30702,32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" strokecolor="black [3200]" strokeweight=".5pt">
                            <v:stroke joinstyle="miter"/>
                          </v:line>
                          <v:line id="Straight Connector 247" o:spid="_x0000_s1048" style="position:absolute;flip:y;visibility:visible;mso-wrap-style:square" from="31845,20010" to="31845,32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" strokecolor="black [3200]" strokeweight=".5pt">
                            <v:stroke joinstyle="miter"/>
                          </v:line>
                          <v:line id="Straight Connector 248" o:spid="_x0000_s1049" style="position:absolute;flip:y;visibility:visible;mso-wrap-style:square" from="32988,20010" to="32988,32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" strokecolor="black [3200]" strokeweight=".5pt">
                            <v:stroke joinstyle="miter"/>
                          </v:line>
                          <v:line id="Straight Connector 249" o:spid="_x0000_s1050" style="position:absolute;flip:y;visibility:visible;mso-wrap-style:square" from="34131,20010" to="34131,32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" strokecolor="black [3200]" strokeweight=".5pt">
                            <v:stroke joinstyle="miter"/>
                          </v:line>
                          <v:line id="Straight Connector 250" o:spid="_x0000_s1051" style="position:absolute;flip:y;visibility:visible;mso-wrap-style:square" from="35274,20010" to="35274,32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" strokecolor="black [3200]" strokeweight=".5pt">
                            <v:stroke joinstyle="miter"/>
                          </v:line>
                          <v:line id="Straight Connector 251" o:spid="_x0000_s1052" style="position:absolute;flip:y;visibility:visible;mso-wrap-style:square" from="26130,20009" to="26130,32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" strokecolor="black [3200]" strokeweight="2.25pt">
                            <v:stroke joinstyle="miter"/>
                          </v:line>
                          <v:line id="Straight Connector 252" o:spid="_x0000_s1053" style="position:absolute;flip:y;visibility:visible;mso-wrap-style:square" from="24987,20008" to="24987,3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" strokecolor="black [3200]" strokeweight=".5pt">
                            <v:stroke joinstyle="miter"/>
                          </v:line>
                          <v:line id="Straight Connector 253" o:spid="_x0000_s1054" style="position:absolute;flip:y;visibility:visible;mso-wrap-style:square" from="23844,20007" to="23844,32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" strokecolor="black [3200]" strokeweight=".5pt">
                            <v:stroke joinstyle="miter"/>
                          </v:line>
                          <v:line id="Straight Connector 254" o:spid="_x0000_s1055" style="position:absolute;flip:y;visibility:visible;mso-wrap-style:square" from="22701,20007" to="22701,32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" strokecolor="black [3200]" strokeweight=".5pt">
                            <v:stroke joinstyle="miter"/>
                          </v:line>
                          <v:line id="Straight Connector 255" o:spid="_x0000_s1056" style="position:absolute;flip:y;visibility:visible;mso-wrap-style:square" from="21558,20006" to="21558,32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" strokecolor="black [3200]" strokeweight=".5pt">
                            <v:stroke joinstyle="miter"/>
                          </v:line>
                          <v:line id="Straight Connector 161" o:spid="_x0000_s1057" style="position:absolute;flip:y;visibility:visible;mso-wrap-style:square" from="20415,20005" to="20415,32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" strokecolor="black [3200]" strokeweight=".5pt">
                            <v:stroke joinstyle="miter"/>
                          </v:line>
                          <v:line id="Straight Connector 162" o:spid="_x0000_s1058" style="position:absolute;flip:y;visibility:visible;mso-wrap-style:square" from="19272,20004" to="19272,3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" strokecolor="black [3200]" strokeweight=".5pt">
                            <v:stroke joinstyle="miter"/>
                          </v:line>
                          <v:line id="Straight Connector 163" o:spid="_x0000_s1059" style="position:absolute;flip:y;visibility:visible;mso-wrap-style:square" from="18129,20003" to="18129,32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" strokecolor="black [3200]" strokeweight=".5pt">
                            <v:stroke joinstyle="miter"/>
                          </v:line>
                          <v:line id="Straight Connector 164" o:spid="_x0000_s1060" style="position:absolute;flip:y;visibility:visible;mso-wrap-style:square" from="16986,20002" to="16986,32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" strokecolor="black [3200]" strokeweight=".5pt">
                            <v:stroke joinstyle="miter"/>
                          </v:line>
                          <v:line id="Straight Connector 165" o:spid="_x0000_s1061" style="position:absolute;visibility:visible;mso-wrap-style:square" from="16986,20011" to="35387,20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" strokecolor="black [3200]" strokeweight=".5pt">
                            <v:stroke joinstyle="miter"/>
                          </v:line>
                          <v:line id="Straight Connector 166" o:spid="_x0000_s1062" style="position:absolute;visibility:visible;mso-wrap-style:square" from="16986,21152" to="35387,21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" strokecolor="black [3200]" strokeweight=".5pt">
                            <v:stroke joinstyle="miter"/>
                          </v:line>
                          <v:line id="Straight Connector 167" o:spid="_x0000_s1063" style="position:absolute;visibility:visible;mso-wrap-style:square" from="16986,22293" to="35387,22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" strokecolor="black [3200]" strokeweight=".5pt">
                            <v:stroke joinstyle="miter"/>
                          </v:line>
                          <v:line id="Straight Connector 168" o:spid="_x0000_s1064" style="position:absolute;visibility:visible;mso-wrap-style:square" from="16986,23434" to="35387,23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" strokecolor="black [3200]" strokeweight=".5pt">
                            <v:stroke joinstyle="miter"/>
                          </v:line>
                          <v:line id="Straight Connector 169" o:spid="_x0000_s1065" style="position:absolute;visibility:visible;mso-wrap-style:square" from="16986,24575" to="35387,24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" strokecolor="black [3200]" strokeweight=".5pt">
                            <v:stroke joinstyle="miter"/>
                          </v:line>
                          <v:line id="Straight Connector 170" o:spid="_x0000_s1066" style="position:absolute;visibility:visible;mso-wrap-style:square" from="16986,25716" to="35387,25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" strokecolor="black [3200]" strokeweight=".5pt">
                            <v:stroke joinstyle="miter"/>
                          </v:line>
                          <v:line id="Straight Connector 171" o:spid="_x0000_s1067" style="position:absolute;visibility:visible;mso-wrap-style:square" from="16986,27998" to="35387,2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" strokecolor="black [3200]" strokeweight=".5pt">
                            <v:stroke joinstyle="miter"/>
                          </v:line>
                          <v:line id="Straight Connector 172" o:spid="_x0000_s1068" style="position:absolute;visibility:visible;mso-wrap-style:square" from="16986,29139" to="35387,29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" strokecolor="black [3200]" strokeweight=".5pt">
                            <v:stroke joinstyle="miter"/>
                          </v:line>
                          <v:line id="Straight Connector 173" o:spid="_x0000_s1069" style="position:absolute;visibility:visible;mso-wrap-style:square" from="16986,30280" to="35387,30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" strokecolor="black [3200]" strokeweight=".5pt">
                            <v:stroke joinstyle="miter"/>
                          </v:line>
                          <v:line id="Straight Connector 174" o:spid="_x0000_s1070" style="position:absolute;visibility:visible;mso-wrap-style:square" from="16986,31421" to="35387,31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" strokecolor="black [3200]" strokeweight=".5pt">
                            <v:stroke joinstyle="miter"/>
                          </v:line>
                          <v:line id="Straight Connector 175" o:spid="_x0000_s1071" style="position:absolute;visibility:visible;mso-wrap-style:square" from="16986,32562" to="35387,3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" strokecolor="black [3200]" strokeweight=".5pt">
                            <v:stroke joinstyle="miter"/>
                          </v:line>
                          <v:shape id="Freeform 152" o:spid="_x0000_s1072" style="position:absolute;left:25085;top:23453;width:4589;height:6752;visibility:visible;mso-wrap-style:square;v-text-anchor:middle" coordsize="458899,45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" path="m,224351c33426,112175,66852,,105377,v38525,,85548,148435,125772,224351c271373,300267,308766,455500,346724,455500v37958,,90080,-196023,112175,-231149e" filled="f" strokecolor="black [3213]" strokeweight="2.25pt">
                            <v:stroke joinstyle="miter"/>
                            <v:path arrowok="t" o:connecttype="custom" o:connectlocs="0,332558;105377,0;231149,332558;346724,675192;458899,332558" o:connectangles="0,0,0,0,0"/>
                          </v:shape>
                          <v:shape id="Freeform 152" o:spid="_x0000_s1073" style="position:absolute;left:20504;top:23483;width:4589;height:6752;visibility:visible;mso-wrap-style:square;v-text-anchor:middle" coordsize="458899,45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" path="m,224351c33426,112175,66852,,105377,v38525,,85548,148435,125772,224351c271373,300267,308766,455500,346724,455500v37958,,90080,-196023,112175,-231149e" filled="f" strokecolor="black [3213]" strokeweight="2.25pt">
                            <v:stroke joinstyle="miter"/>
                            <v:path arrowok="t" o:connecttype="custom" o:connectlocs="0,332558;105377,0;231149,332558;346724,675192;458899,332558" o:connectangles="0,0,0,0,0"/>
                          </v:shape>
                          <v:shape id="Freeform 152" o:spid="_x0000_s1074" style="position:absolute;left:29674;top:23483;width:4589;height:6752;visibility:visible;mso-wrap-style:square;v-text-anchor:middle" coordsize="458899,45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" path="m,224351c33426,112175,66852,,105377,v38525,,85548,148435,125772,224351c271373,300267,308766,455500,346724,455500v37958,,90080,-196023,112175,-231149e" filled="f" strokecolor="black [3213]" strokeweight="2.25pt">
                            <v:stroke joinstyle="miter"/>
                            <v:path arrowok="t" o:connecttype="custom" o:connectlocs="0,332558;105377,0;231149,332558;346724,675192;458899,332558" o:connectangles="0,0,0,0,0"/>
                          </v:shape>
                        </v:group>
                        <v:shape id="Freeform: Shape 27" o:spid="_x0000_s1075" style="position:absolute;left:190;top:4929;width:5804;height:9644;visibility:visible;mso-wrap-style:square;v-text-anchor:middle" coordsize="580861,96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" path="m580861,475557c531828,754515,457770,1030269,360960,951009,264150,871749,224033,464510,,e" filled="f" strokecolor="black [3213]" strokeweight="2.25pt">
                          <v:stroke joinstyle="miter"/>
                          <v:path arrowok="t" o:connecttype="custom" o:connectlocs="580390,475356;360667,950607;0,0" o:connectangles="0,0,0"/>
                        </v:shape>
                        <v:shape id="Freeform: Shape 30" o:spid="_x0000_s1076" style="position:absolute;left:28656;top:4929;width:1765;height:4642;visibility:visible;mso-wrap-style:square;v-text-anchor:middle" coordsize="176739,464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" path="m,464233c74833,206111,117826,162696,176739,e" filled="f" strokecolor="black [3213]" strokeweight="2.25pt">
                          <v:stroke joinstyle="miter"/>
                          <v:path arrowok="t" o:connecttype="custom" o:connectlocs="0,464185;176530,0" o:connectangles="0,0"/>
                        </v:shape>
                      </v:group>
                      <v:roundrect id="Rectangle: Rounded Corners 73" o:spid="_x0000_s1077" style="position:absolute;top:34063;width:31642;height:46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" filled="f" stroked="f" strokeweight="1pt">
                        <v:stroke joinstyle="miter"/>
                        <v:textbox>
                          <w:txbxContent>
                            <w:p w14:paraId="14ADF557" w14:textId="77777777" w:rsidR="00412724" w:rsidRPr="002F4D6F" w:rsidRDefault="00412724" w:rsidP="00412724">
                              <w:pPr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lang w:bidi="ar-DZ"/>
                                </w:rPr>
                              </w:pPr>
                              <w:proofErr w:type="spellStart"/>
                              <w:r w:rsidRPr="002F4D6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</w:rPr>
                                <w:t>Sv</w:t>
                              </w:r>
                              <w:proofErr w:type="spellEnd"/>
                              <w:r w:rsidRPr="002F4D6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lang w:bidi="ar-DZ"/>
                                </w:rPr>
                                <w:t xml:space="preserve">=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lang w:bidi="ar-DZ"/>
                                </w:rPr>
                                <w:t>4V</w:t>
                              </w:r>
                              <w:r w:rsidRPr="002F4D6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lang w:bidi="ar-DZ"/>
                                </w:rPr>
                                <w:t xml:space="preserve">/div     </w:t>
                              </w:r>
                              <w:proofErr w:type="spellStart"/>
                              <w:r w:rsidRPr="002F4D6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lang w:bidi="ar-DZ"/>
                                </w:rPr>
                                <w:t>Sh</w:t>
                              </w:r>
                              <w:proofErr w:type="spellEnd"/>
                              <w:r w:rsidRPr="002F4D6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lang w:bidi="ar-DZ"/>
                                </w:rPr>
                                <w:t xml:space="preserve">=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lang w:bidi="ar-DZ"/>
                                </w:rPr>
                                <w:t>5ms</w:t>
                              </w:r>
                              <w:r w:rsidRPr="002F4D6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lang w:bidi="ar-DZ"/>
                                </w:rPr>
                                <w:t>/div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lang w:bidi="ar-DZ"/>
                                </w:rPr>
                                <w:t xml:space="preserve">      f =50Hz</w:t>
                              </w:r>
                            </w:p>
                          </w:txbxContent>
                        </v:textbox>
                      </v:roundrect>
                      <v:group id="Group 18" o:spid="_x0000_s1078" style="position:absolute;width:31877;height:14655" coordsize="31887,14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group id="Group 21" o:spid="_x0000_s1079" style="position:absolute;left:13199;width:18688;height:13709" coordsize="18688,1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<v:group id="_x0000_s1080" style="position:absolute;width:18681;height:13709" coordsize="18681,1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  <v:shape id="Picture 25" o:spid="_x0000_s1081" type="#_x0000_t75" style="position:absolute;width:18681;height:13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">
                              <v:imagedata r:id="rId10" o:title=""/>
                            </v:shape>
                            <v:rect id="Rectangle 26" o:spid="_x0000_s1082" style="position:absolute;left:13755;top:1192;width:3956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" fillcolor="#e2efd9 [665]" strokecolor="#1f3763 [1604]" strokeweight="1pt"/>
                          </v:group>
                          <v:rect id="Rectangle 226" o:spid="_x0000_s1083" style="position:absolute;left:12960;top:1033;width:5728;height:3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" filled="f" stroked="f" strokeweight="1pt">
                            <v:textbox>
                              <w:txbxContent>
                                <w:p w14:paraId="70A9CB1E" w14:textId="64EFD7C7" w:rsidR="00412724" w:rsidRPr="008163A8" w:rsidRDefault="00412724" w:rsidP="0041272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8163A8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fr-FR"/>
                                    </w:rPr>
                                    <w:t>8.</w:t>
                                  </w:r>
                                  <w:r w:rsidR="00740AAE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fr-FR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227" o:spid="_x0000_s1084" style="position:absolute;width:22740;height:14657" coordsize="22740,14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        <v:group id="Group 228" o:spid="_x0000_s1085" style="position:absolute;width:12795;height:12286" coordsize="12795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  <v:shape id="Picture 229" o:spid="_x0000_s1086" type="#_x0000_t75" style="position:absolute;width:12795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">
                              <v:imagedata r:id="rId11" o:title=""/>
                            </v:shape>
                            <v:shape id="Freeform 151" o:spid="_x0000_s1087" style="position:absolute;left:1915;top:5625;width:2064;height:2025;rotation:400641fd;visibility:visible;mso-wrap-style:square;v-text-anchor:middle" coordsize="458899,45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" path="m,224351c33426,112175,66852,,105377,v38525,,85548,148435,125772,224351c271373,300267,308766,455500,346724,455500v37958,,90080,-196023,112175,-231149e" filled="f" strokecolor="black [3213]" strokeweight="1pt">
                              <v:stroke joinstyle="miter"/>
                              <v:path arrowok="t" o:connecttype="custom" o:connectlocs="0,99771;47390,0;103952,99771;155928,202565;206375,99771" o:connectangles="0,0,0,0,0"/>
                            </v:shape>
                            <v:shape id="Freeform 152" o:spid="_x0000_s1088" style="position:absolute;left:3899;top:5883;width:2064;height:2026;rotation:400641fd;visibility:visible;mso-wrap-style:square;v-text-anchor:middle" coordsize="458899,45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" path="m,224351c33426,112175,66852,,105377,v38525,,85548,148435,125772,224351c271373,300267,308766,455500,346724,455500v37958,,90080,-196023,112175,-231149e" filled="f" strokecolor="black [3213]" strokeweight="1pt">
                              <v:stroke joinstyle="miter"/>
                              <v:path arrowok="t" o:connecttype="custom" o:connectlocs="0,99771;47390,0;103952,99771;155928,202565;206375,99771" o:connectangles="0,0,0,0,0"/>
                            </v:shape>
                          </v:group>
                          <v:shape id="Freeform: Shape 232" o:spid="_x0000_s1089" style="position:absolute;left:7156;top:5247;width:13726;height:9322;visibility:visible;mso-wrap-style:square;v-text-anchor:middle" coordsize="1372645,932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" path="m1372645,c897554,427382,422464,854765,195852,922351,-30760,989937,-8894,697727,12972,405517e" filled="f" strokecolor="red" strokeweight="1.5pt">
                            <v:stroke joinstyle="miter"/>
                            <v:path arrowok="t" o:connecttype="custom" o:connectlocs="1372645,0;195852,922351;12972,405517" o:connectangles="0,0,0"/>
                          </v:shape>
                          <v:shape id="Freeform: Shape 233" o:spid="_x0000_s1090" style="position:absolute;left:8030;top:5247;width:14710;height:9410;visibility:visible;mso-wrap-style:square;v-text-anchor:middle" coordsize="1470991,940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" path="m1470991,c1156252,430033,841513,860067,596348,930303,351183,1000540,175591,710979,,421419e" filled="f" strokecolor="#4472c4 [3204]" strokeweight="1.5pt">
                            <v:stroke joinstyle="miter"/>
                            <v:path arrowok="t" o:connecttype="custom" o:connectlocs="1470991,0;596348,930303;0,421419" o:connectangles="0,0,0"/>
                          </v:shape>
                        </v:group>
                      </v:group>
                    </v:group>
                    <v:rect id="Rectangle 235" o:spid="_x0000_s1091" style="position:absolute;top:-397;width:32683;height:360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" filled="f" strokecolor="black [3213]"/>
                  </v:group>
                  <v:rect id="_x0000_s1092" style="position:absolute;left:397;top:35701;width:10286;height:3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cok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bFH6/pB8gVz8AAAD//wMAUEsBAi0AFAAGAAgAAAAhANvh9svuAAAAhQEAABMAAAAAAAAAAAAA&#10;AAAAAAAAAFtDb250ZW50X1R5cGVzXS54bWxQSwECLQAUAAYACAAAACEAWvQsW78AAAAVAQAACwAA&#10;AAAAAAAAAAAAAAAfAQAAX3JlbHMvLnJlbHNQSwECLQAUAAYACAAAACEAXpXKJMMAAADbAAAADwAA&#10;AAAAAAAAAAAAAAAHAgAAZHJzL2Rvd25yZXYueG1sUEsFBgAAAAADAAMAtwAAAPcCAAAAAA==&#10;" filled="f" stroked="f" strokeweight="1pt">
                    <v:textbox>
                      <w:txbxContent>
                        <w:p w14:paraId="3CE226CC" w14:textId="09AAC9EC" w:rsidR="00412724" w:rsidRPr="006B324A" w:rsidRDefault="00412724" w:rsidP="00412724">
                          <w:pPr>
                            <w:jc w:val="center"/>
                            <w:rPr>
                              <w:rFonts w:ascii="ae_AlMothnna" w:hAnsi="ae_AlMothnna" w:cs="ae_AlMothnna"/>
                              <w:sz w:val="22"/>
                              <w:szCs w:val="22"/>
                              <w:lang w:bidi="ar-DZ"/>
                            </w:rPr>
                          </w:pPr>
                          <w:r w:rsidRPr="006B324A">
                            <w:rPr>
                              <w:rFonts w:ascii="ae_AlMothnna" w:hAnsi="ae_AlMothnna" w:cs="ae_AlMothnna"/>
                              <w:sz w:val="22"/>
                              <w:szCs w:val="22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rect>
                </v:group>
                <v:rect id="Rectangle 22" o:spid="_x0000_s1093" style="position:absolute;left:12801;top:397;width:12869;height:3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uU5wwAAANs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HP6+pB8gFw8AAAD//wMAUEsBAi0AFAAGAAgAAAAhANvh9svuAAAAhQEAABMAAAAAAAAAAAAA&#10;AAAAAAAAAFtDb250ZW50X1R5cGVzXS54bWxQSwECLQAUAAYACAAAACEAWvQsW78AAAAVAQAACwAA&#10;AAAAAAAAAAAAAAAfAQAAX3JlbHMvLnJlbHNQSwECLQAUAAYACAAAACEATSblOcMAAADbAAAADwAA&#10;AAAAAAAAAAAAAAAHAgAAZHJzL2Rvd25yZXYueG1sUEsFBgAAAAADAAMAtwAAAPcCAAAAAA==&#10;" filled="f" stroked="f" strokeweight="1pt">
                  <v:textbox>
                    <w:txbxContent>
                      <w:p w14:paraId="1595FFAB" w14:textId="1FE94722" w:rsidR="00F748B5" w:rsidRPr="008163A8" w:rsidRDefault="00F748B5" w:rsidP="00F748B5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bidi="ar-DZ"/>
                          </w:rPr>
                        </w:pPr>
                        <w:r w:rsidRPr="008163A8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rtl/>
                            <w:lang w:bidi="ar-DZ"/>
                          </w:rPr>
                          <w:t>مولد التيار</w:t>
                        </w:r>
                        <w:r w:rsidRPr="008163A8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sz w:val="18"/>
                            <w:szCs w:val="18"/>
                            <w:rtl/>
                            <w:lang w:bidi="ar-DZ"/>
                          </w:rPr>
                          <w:t xml:space="preserve"> </w:t>
                        </w:r>
                        <w:r w:rsidRPr="008163A8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rtl/>
                            <w:lang w:bidi="ar-DZ"/>
                          </w:rPr>
                          <w:t>المتناوب</w:t>
                        </w:r>
                      </w:p>
                    </w:txbxContent>
                  </v:textbox>
                </v:rect>
                <w10:wrap type="tight" anchorx="margin"/>
              </v:group>
            </w:pict>
          </mc:Fallback>
        </mc:AlternateContent>
      </w:r>
      <w:r w:rsidR="00482893">
        <w:rPr>
          <w:rFonts w:cstheme="minorHAnsi" w:hint="cs"/>
          <w:rtl/>
          <w:lang w:bidi="ar-DZ"/>
        </w:rPr>
        <w:t>1-</w:t>
      </w:r>
      <w:r w:rsidR="00E51C89">
        <w:rPr>
          <w:rFonts w:cstheme="minorHAnsi" w:hint="cs"/>
          <w:rtl/>
          <w:lang w:bidi="ar-DZ"/>
        </w:rPr>
        <w:t>أ-</w:t>
      </w:r>
      <w:r w:rsidR="00482893">
        <w:rPr>
          <w:rFonts w:cstheme="minorHAnsi" w:hint="cs"/>
          <w:rtl/>
          <w:lang w:bidi="ar-DZ"/>
        </w:rPr>
        <w:t xml:space="preserve"> حدّد ما تمثله القيمة الم</w:t>
      </w:r>
      <w:r w:rsidR="001F301A">
        <w:rPr>
          <w:rFonts w:cstheme="minorHAnsi" w:hint="cs"/>
          <w:rtl/>
          <w:lang w:bidi="ar-DZ"/>
        </w:rPr>
        <w:t>ب</w:t>
      </w:r>
      <w:r w:rsidR="00482893">
        <w:rPr>
          <w:rFonts w:cstheme="minorHAnsi" w:hint="cs"/>
          <w:rtl/>
          <w:lang w:bidi="ar-DZ"/>
        </w:rPr>
        <w:t>ي</w:t>
      </w:r>
      <w:r w:rsidR="003D2607">
        <w:rPr>
          <w:rFonts w:cstheme="minorHAnsi" w:hint="cs"/>
          <w:rtl/>
          <w:lang w:bidi="ar-DZ"/>
        </w:rPr>
        <w:t>ّ</w:t>
      </w:r>
      <w:r w:rsidR="00482893">
        <w:rPr>
          <w:rFonts w:cstheme="minorHAnsi" w:hint="cs"/>
          <w:rtl/>
          <w:lang w:bidi="ar-DZ"/>
        </w:rPr>
        <w:t>نة على جهاز الفولط متر.</w:t>
      </w:r>
      <w:r w:rsidR="001A238F" w:rsidRPr="001A238F">
        <w:rPr>
          <w:rFonts w:cstheme="minorHAnsi"/>
          <w:noProof/>
          <w:rtl/>
          <w:lang w:val="ar-DZ" w:bidi="ar-DZ"/>
        </w:rPr>
        <w:t xml:space="preserve"> </w:t>
      </w:r>
    </w:p>
    <w:p w14:paraId="2B7C763A" w14:textId="016912C3" w:rsidR="004C0F1D" w:rsidRPr="00E51C89" w:rsidRDefault="00E51C89" w:rsidP="00E51C89">
      <w:pPr>
        <w:spacing w:line="240" w:lineRule="auto"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 xml:space="preserve"> ب-</w:t>
      </w:r>
      <w:r w:rsidR="00482893">
        <w:rPr>
          <w:rFonts w:cstheme="minorHAnsi" w:hint="cs"/>
          <w:rtl/>
          <w:lang w:bidi="ar-DZ"/>
        </w:rPr>
        <w:t xml:space="preserve"> ا</w:t>
      </w:r>
      <w:r w:rsidR="00A1047E">
        <w:rPr>
          <w:rFonts w:cstheme="minorHAnsi" w:hint="cs"/>
          <w:rtl/>
          <w:lang w:bidi="ar-DZ"/>
        </w:rPr>
        <w:t>ُ</w:t>
      </w:r>
      <w:r w:rsidR="00482893">
        <w:rPr>
          <w:rFonts w:cstheme="minorHAnsi" w:hint="cs"/>
          <w:rtl/>
          <w:lang w:bidi="ar-DZ"/>
        </w:rPr>
        <w:t xml:space="preserve">حسب التوتر الأعظمي </w:t>
      </w:r>
      <w:r w:rsidR="00482893" w:rsidRPr="00482893">
        <w:rPr>
          <w:rFonts w:asciiTheme="majorBidi" w:hAnsiTheme="majorBidi" w:cstheme="majorBidi"/>
          <w:b/>
          <w:bCs/>
          <w:i/>
          <w:iCs/>
          <w:lang w:val="fr-FR" w:bidi="ar-DZ"/>
        </w:rPr>
        <w:t>Umax</w:t>
      </w:r>
      <w:r w:rsidR="00482893">
        <w:rPr>
          <w:rFonts w:cstheme="minorHAnsi" w:hint="cs"/>
          <w:rtl/>
          <w:lang w:val="fr-FR" w:bidi="ar-DZ"/>
        </w:rPr>
        <w:t xml:space="preserve"> بطريقتين.</w:t>
      </w:r>
    </w:p>
    <w:p w14:paraId="60D063D0" w14:textId="25C81A1E" w:rsidR="004C0F1D" w:rsidRDefault="00E51C89" w:rsidP="00E51C89">
      <w:pPr>
        <w:spacing w:line="240" w:lineRule="auto"/>
        <w:jc w:val="both"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 xml:space="preserve">2-أ- من خلال </w:t>
      </w:r>
      <w:r w:rsidRPr="00E51C89">
        <w:rPr>
          <w:rFonts w:cstheme="minorHAnsi" w:hint="cs"/>
          <w:b/>
          <w:bCs/>
          <w:rtl/>
          <w:lang w:bidi="ar-DZ"/>
        </w:rPr>
        <w:t>الوثيقة (</w:t>
      </w:r>
      <w:r w:rsidR="00E77837">
        <w:rPr>
          <w:rFonts w:cstheme="minorHAnsi"/>
          <w:b/>
          <w:bCs/>
          <w:lang w:val="fr-FR" w:bidi="ar-DZ"/>
        </w:rPr>
        <w:t>03</w:t>
      </w:r>
      <w:r w:rsidRPr="00E51C89">
        <w:rPr>
          <w:rFonts w:cstheme="minorHAnsi" w:hint="cs"/>
          <w:b/>
          <w:bCs/>
          <w:rtl/>
          <w:lang w:bidi="ar-DZ"/>
        </w:rPr>
        <w:t>)</w:t>
      </w:r>
      <w:r w:rsidRPr="00E51C89">
        <w:rPr>
          <w:rFonts w:cstheme="minorHAnsi" w:hint="cs"/>
          <w:rtl/>
          <w:lang w:bidi="ar-DZ"/>
        </w:rPr>
        <w:t>،</w:t>
      </w:r>
      <w:r>
        <w:rPr>
          <w:rFonts w:cstheme="minorHAnsi" w:hint="cs"/>
          <w:rtl/>
          <w:lang w:bidi="ar-DZ"/>
        </w:rPr>
        <w:t xml:space="preserve"> ا</w:t>
      </w:r>
      <w:r w:rsidR="00A1047E">
        <w:rPr>
          <w:rFonts w:cstheme="minorHAnsi" w:hint="cs"/>
          <w:rtl/>
          <w:lang w:bidi="ar-DZ"/>
        </w:rPr>
        <w:t>ِ</w:t>
      </w:r>
      <w:r>
        <w:rPr>
          <w:rFonts w:cstheme="minorHAnsi" w:hint="cs"/>
          <w:rtl/>
          <w:lang w:bidi="ar-DZ"/>
        </w:rPr>
        <w:t>ستنتج كم من مر</w:t>
      </w:r>
      <w:r w:rsidR="00A34BA0">
        <w:rPr>
          <w:rFonts w:cstheme="minorHAnsi" w:hint="cs"/>
          <w:rtl/>
          <w:lang w:bidi="ar-DZ"/>
        </w:rPr>
        <w:t>ّ</w:t>
      </w:r>
      <w:r>
        <w:rPr>
          <w:rFonts w:cstheme="minorHAnsi" w:hint="cs"/>
          <w:rtl/>
          <w:lang w:bidi="ar-DZ"/>
        </w:rPr>
        <w:t xml:space="preserve">ة تكرر المنحنى خلال </w:t>
      </w:r>
      <w:r w:rsidRPr="00E51C89">
        <w:rPr>
          <w:rFonts w:cstheme="minorHAnsi" w:hint="cs"/>
          <w:b/>
          <w:bCs/>
          <w:rtl/>
          <w:lang w:bidi="ar-DZ"/>
        </w:rPr>
        <w:t>1</w:t>
      </w:r>
      <w:r>
        <w:rPr>
          <w:rFonts w:cstheme="minorHAnsi" w:hint="cs"/>
          <w:rtl/>
          <w:lang w:bidi="ar-DZ"/>
        </w:rPr>
        <w:t xml:space="preserve"> </w:t>
      </w:r>
      <w:r w:rsidRPr="00E51C89">
        <w:rPr>
          <w:rFonts w:cstheme="minorHAnsi" w:hint="cs"/>
          <w:b/>
          <w:bCs/>
          <w:rtl/>
          <w:lang w:bidi="ar-DZ"/>
        </w:rPr>
        <w:t>ثانية</w:t>
      </w:r>
      <w:r>
        <w:rPr>
          <w:rFonts w:cstheme="minorHAnsi" w:hint="cs"/>
          <w:rtl/>
          <w:lang w:bidi="ar-DZ"/>
        </w:rPr>
        <w:t>.</w:t>
      </w:r>
    </w:p>
    <w:p w14:paraId="74AFD46B" w14:textId="14AA98D3" w:rsidR="00E51C89" w:rsidRPr="00E51C89" w:rsidRDefault="00E51C89" w:rsidP="00E51C89">
      <w:pPr>
        <w:spacing w:line="240" w:lineRule="auto"/>
        <w:jc w:val="both"/>
        <w:rPr>
          <w:rFonts w:cstheme="minorHAnsi"/>
          <w:rtl/>
          <w:lang w:val="fr-FR" w:bidi="ar-DZ"/>
        </w:rPr>
      </w:pPr>
      <w:r>
        <w:rPr>
          <w:rFonts w:cstheme="minorHAnsi" w:hint="cs"/>
          <w:rtl/>
          <w:lang w:bidi="ar-DZ"/>
        </w:rPr>
        <w:t xml:space="preserve"> ب- ا</w:t>
      </w:r>
      <w:r w:rsidR="00A1047E">
        <w:rPr>
          <w:rFonts w:cstheme="minorHAnsi" w:hint="cs"/>
          <w:rtl/>
          <w:lang w:bidi="ar-DZ"/>
        </w:rPr>
        <w:t>ُ</w:t>
      </w:r>
      <w:r>
        <w:rPr>
          <w:rFonts w:cstheme="minorHAnsi" w:hint="cs"/>
          <w:rtl/>
          <w:lang w:bidi="ar-DZ"/>
        </w:rPr>
        <w:t xml:space="preserve">حسب الدور </w:t>
      </w:r>
      <w:r w:rsidRPr="00E51C89">
        <w:rPr>
          <w:rFonts w:asciiTheme="majorBidi" w:hAnsiTheme="majorBidi" w:cstheme="majorBidi"/>
          <w:b/>
          <w:bCs/>
          <w:i/>
          <w:iCs/>
          <w:lang w:val="fr-FR" w:bidi="ar-DZ"/>
        </w:rPr>
        <w:t>T</w:t>
      </w:r>
      <w:r>
        <w:rPr>
          <w:rFonts w:cstheme="minorHAnsi" w:hint="cs"/>
          <w:rtl/>
          <w:lang w:val="fr-FR" w:bidi="ar-DZ"/>
        </w:rPr>
        <w:t xml:space="preserve"> بطريقتين.</w:t>
      </w:r>
    </w:p>
    <w:p w14:paraId="35920D1D" w14:textId="06100229" w:rsidR="004C0F1D" w:rsidRDefault="00E51C89" w:rsidP="004C0F1D">
      <w:pPr>
        <w:spacing w:line="240" w:lineRule="auto"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>3- نستبدل مولد التيار المتناوب ببطارية.</w:t>
      </w:r>
    </w:p>
    <w:p w14:paraId="2F2F8A34" w14:textId="05CE616F" w:rsidR="00E51C89" w:rsidRPr="00E77837" w:rsidRDefault="00E51C89" w:rsidP="00E77837">
      <w:pPr>
        <w:pStyle w:val="a4"/>
        <w:numPr>
          <w:ilvl w:val="0"/>
          <w:numId w:val="8"/>
        </w:numPr>
        <w:spacing w:line="240" w:lineRule="auto"/>
        <w:rPr>
          <w:rFonts w:cstheme="minorHAnsi"/>
          <w:rtl/>
          <w:lang w:bidi="ar-DZ"/>
        </w:rPr>
      </w:pPr>
      <w:r w:rsidRPr="00E77837">
        <w:rPr>
          <w:rFonts w:cstheme="minorHAnsi" w:hint="cs"/>
          <w:rtl/>
          <w:lang w:bidi="ar-DZ"/>
        </w:rPr>
        <w:t>حد</w:t>
      </w:r>
      <w:r w:rsidR="00A1047E" w:rsidRPr="00E77837">
        <w:rPr>
          <w:rFonts w:cstheme="minorHAnsi" w:hint="cs"/>
          <w:rtl/>
          <w:lang w:bidi="ar-DZ"/>
        </w:rPr>
        <w:t>ّ</w:t>
      </w:r>
      <w:r w:rsidRPr="00E77837">
        <w:rPr>
          <w:rFonts w:cstheme="minorHAnsi" w:hint="cs"/>
          <w:rtl/>
          <w:lang w:bidi="ar-DZ"/>
        </w:rPr>
        <w:t>د نوع التوتر الناتج عن البطارية.</w:t>
      </w:r>
    </w:p>
    <w:p w14:paraId="4BA14B31" w14:textId="70A41CFA" w:rsidR="00E77837" w:rsidRDefault="00E77837" w:rsidP="00E77837">
      <w:pPr>
        <w:pStyle w:val="a4"/>
        <w:spacing w:line="240" w:lineRule="auto"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 xml:space="preserve">                              </w:t>
      </w:r>
    </w:p>
    <w:p w14:paraId="788FE38B" w14:textId="1F8CE8DA" w:rsidR="00E77837" w:rsidRPr="00E77837" w:rsidRDefault="00E77837" w:rsidP="00E77837">
      <w:pPr>
        <w:pStyle w:val="a4"/>
        <w:spacing w:line="240" w:lineRule="auto"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 xml:space="preserve">                                               </w:t>
      </w:r>
      <w:r w:rsidRPr="00E51C89">
        <w:rPr>
          <w:rFonts w:cstheme="minorHAnsi" w:hint="cs"/>
          <w:b/>
          <w:bCs/>
          <w:rtl/>
          <w:lang w:bidi="ar-DZ"/>
        </w:rPr>
        <w:t>الوثيقة (</w:t>
      </w:r>
      <w:r>
        <w:rPr>
          <w:rFonts w:cstheme="minorHAnsi"/>
          <w:b/>
          <w:bCs/>
          <w:lang w:val="fr-FR" w:bidi="ar-DZ"/>
        </w:rPr>
        <w:t>03</w:t>
      </w:r>
      <w:r w:rsidRPr="00E51C89">
        <w:rPr>
          <w:rFonts w:cstheme="minorHAnsi" w:hint="cs"/>
          <w:b/>
          <w:bCs/>
          <w:rtl/>
          <w:lang w:bidi="ar-DZ"/>
        </w:rPr>
        <w:t>)</w:t>
      </w:r>
      <w:r w:rsidRPr="00E51C89">
        <w:rPr>
          <w:rFonts w:cstheme="minorHAnsi" w:hint="cs"/>
          <w:rtl/>
          <w:lang w:bidi="ar-DZ"/>
        </w:rPr>
        <w:t>،</w:t>
      </w:r>
      <w:r>
        <w:rPr>
          <w:rFonts w:cstheme="minorHAnsi" w:hint="cs"/>
          <w:rtl/>
          <w:lang w:bidi="ar-DZ"/>
        </w:rPr>
        <w:t xml:space="preserve">    </w:t>
      </w:r>
    </w:p>
    <w:p w14:paraId="451FC242" w14:textId="54DF4113" w:rsidR="00CC1939" w:rsidRPr="008163A8" w:rsidRDefault="000B7DDD" w:rsidP="008163A8">
      <w:pPr>
        <w:spacing w:line="240" w:lineRule="auto"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lastRenderedPageBreak/>
        <w:t xml:space="preserve">ب- </w:t>
      </w:r>
      <w:r w:rsidR="00DF0B0A">
        <w:rPr>
          <w:rFonts w:cstheme="minorHAnsi" w:hint="cs"/>
          <w:rtl/>
          <w:lang w:bidi="ar-DZ"/>
        </w:rPr>
        <w:t>قارن في جدول بين التيار الكهربائي الناتج عن البطارية وعن مولد التيار المتناوب</w:t>
      </w:r>
    </w:p>
    <w:p w14:paraId="6E6C4766" w14:textId="52B71DE2" w:rsidR="00B67C8B" w:rsidRPr="00B5633F" w:rsidRDefault="00B67C8B" w:rsidP="00BF3B11">
      <w:pPr>
        <w:spacing w:after="40" w:line="240" w:lineRule="auto"/>
        <w:rPr>
          <w:rFonts w:cs="B tooba"/>
          <w:u w:val="single"/>
          <w:rtl/>
          <w:lang w:bidi="ar-DZ"/>
        </w:rPr>
      </w:pPr>
      <w:r w:rsidRPr="00B5633F">
        <w:rPr>
          <w:rFonts w:cs="B tooba"/>
          <w:u w:val="single"/>
          <w:rtl/>
          <w:lang w:bidi="ar-DZ"/>
        </w:rPr>
        <w:t xml:space="preserve">الجزء </w:t>
      </w:r>
      <w:r w:rsidRPr="00B5633F">
        <w:rPr>
          <w:rFonts w:cs="B tooba" w:hint="cs"/>
          <w:u w:val="single"/>
          <w:rtl/>
          <w:lang w:bidi="ar-DZ"/>
        </w:rPr>
        <w:t>الثاني (08 نقاط)</w:t>
      </w:r>
    </w:p>
    <w:p w14:paraId="4AFC03B3" w14:textId="77777777" w:rsidR="00B67C8B" w:rsidRPr="00B5633F" w:rsidRDefault="00B67C8B" w:rsidP="00BF3B11">
      <w:pPr>
        <w:spacing w:after="40" w:line="240" w:lineRule="auto"/>
        <w:rPr>
          <w:rFonts w:cs="B tooba"/>
        </w:rPr>
      </w:pPr>
      <w:r w:rsidRPr="00B5633F">
        <w:rPr>
          <w:rFonts w:cs="B tooba" w:hint="cs"/>
          <w:u w:val="single"/>
          <w:rtl/>
          <w:lang w:bidi="ar-DZ"/>
        </w:rPr>
        <w:t xml:space="preserve">الوضعية </w:t>
      </w:r>
      <w:proofErr w:type="spellStart"/>
      <w:r w:rsidRPr="00B5633F">
        <w:rPr>
          <w:rFonts w:cs="B tooba" w:hint="cs"/>
          <w:u w:val="single"/>
          <w:rtl/>
          <w:lang w:bidi="ar-DZ"/>
        </w:rPr>
        <w:t>الادماجية</w:t>
      </w:r>
      <w:proofErr w:type="spellEnd"/>
    </w:p>
    <w:p w14:paraId="3278B191" w14:textId="047357DF" w:rsidR="007F232B" w:rsidRDefault="00C06412" w:rsidP="00C06412">
      <w:pPr>
        <w:spacing w:after="40" w:line="240" w:lineRule="auto"/>
        <w:jc w:val="both"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 xml:space="preserve">       </w:t>
      </w:r>
      <w:r w:rsidR="007F232B" w:rsidRPr="00C06412">
        <w:rPr>
          <w:rFonts w:cstheme="minorHAnsi" w:hint="cs"/>
          <w:rtl/>
          <w:lang w:bidi="ar-DZ"/>
        </w:rPr>
        <w:t>عند ا</w:t>
      </w:r>
      <w:r w:rsidR="003A2B50" w:rsidRPr="00C06412">
        <w:rPr>
          <w:rFonts w:cstheme="minorHAnsi" w:hint="cs"/>
          <w:rtl/>
          <w:lang w:bidi="ar-DZ"/>
        </w:rPr>
        <w:t>ِ</w:t>
      </w:r>
      <w:r w:rsidR="007F232B" w:rsidRPr="00C06412">
        <w:rPr>
          <w:rFonts w:cstheme="minorHAnsi" w:hint="cs"/>
          <w:rtl/>
          <w:lang w:bidi="ar-DZ"/>
        </w:rPr>
        <w:t xml:space="preserve">نتقــــــــــال </w:t>
      </w:r>
      <w:r w:rsidR="001900E1" w:rsidRPr="00C06412">
        <w:rPr>
          <w:rFonts w:cstheme="minorHAnsi" w:hint="cs"/>
          <w:rtl/>
          <w:lang w:bidi="ar-DZ"/>
        </w:rPr>
        <w:t>مرام</w:t>
      </w:r>
      <w:r w:rsidR="007F232B" w:rsidRPr="00C06412">
        <w:rPr>
          <w:rFonts w:cstheme="minorHAnsi" w:hint="cs"/>
          <w:rtl/>
          <w:lang w:bidi="ar-DZ"/>
        </w:rPr>
        <w:t xml:space="preserve"> وعائلتها لمسكنهم الجديد حدثت بعض المشــاكل في الشبـــــــكة الكهربائية الخاصــــــــــة بمنزلهم،</w:t>
      </w:r>
      <w:r>
        <w:rPr>
          <w:rFonts w:cstheme="minorHAnsi" w:hint="cs"/>
          <w:rtl/>
          <w:lang w:bidi="ar-DZ"/>
        </w:rPr>
        <w:t xml:space="preserve"> </w:t>
      </w:r>
      <w:r w:rsidR="007F232B">
        <w:rPr>
          <w:rFonts w:cstheme="minorHAnsi" w:hint="cs"/>
          <w:rtl/>
          <w:lang w:bidi="ar-DZ"/>
        </w:rPr>
        <w:t xml:space="preserve">حيث </w:t>
      </w:r>
      <w:r w:rsidR="006819D6">
        <w:rPr>
          <w:rFonts w:cstheme="minorHAnsi" w:hint="cs"/>
          <w:rtl/>
          <w:lang w:bidi="ar-DZ"/>
        </w:rPr>
        <w:t>ت</w:t>
      </w:r>
      <w:r w:rsidR="006F07DA">
        <w:rPr>
          <w:rFonts w:cstheme="minorHAnsi" w:hint="cs"/>
          <w:rtl/>
          <w:lang w:bidi="ar-DZ"/>
        </w:rPr>
        <w:t>َ</w:t>
      </w:r>
      <w:r w:rsidR="006819D6">
        <w:rPr>
          <w:rFonts w:cstheme="minorHAnsi" w:hint="cs"/>
          <w:rtl/>
          <w:lang w:bidi="ar-DZ"/>
        </w:rPr>
        <w:t>فط</w:t>
      </w:r>
      <w:r w:rsidR="006F07DA">
        <w:rPr>
          <w:rFonts w:cstheme="minorHAnsi" w:hint="cs"/>
          <w:rtl/>
          <w:lang w:bidi="ar-DZ"/>
        </w:rPr>
        <w:t>ّ</w:t>
      </w:r>
      <w:r w:rsidR="006819D6">
        <w:rPr>
          <w:rFonts w:cstheme="minorHAnsi" w:hint="cs"/>
          <w:rtl/>
          <w:lang w:bidi="ar-DZ"/>
        </w:rPr>
        <w:t>ن كل من</w:t>
      </w:r>
      <w:r w:rsidR="007F232B">
        <w:rPr>
          <w:rFonts w:cstheme="minorHAnsi" w:hint="cs"/>
          <w:rtl/>
          <w:lang w:bidi="ar-DZ"/>
        </w:rPr>
        <w:t xml:space="preserve"> أمها </w:t>
      </w:r>
      <w:r w:rsidR="006819D6">
        <w:rPr>
          <w:rFonts w:cstheme="minorHAnsi" w:hint="cs"/>
          <w:rtl/>
          <w:lang w:bidi="ar-DZ"/>
        </w:rPr>
        <w:t xml:space="preserve">وأبوها </w:t>
      </w:r>
      <w:r w:rsidR="00DC0B8D">
        <w:rPr>
          <w:rFonts w:cstheme="minorHAnsi" w:hint="cs"/>
          <w:rtl/>
          <w:lang w:bidi="ar-DZ"/>
        </w:rPr>
        <w:t>لهذه المشاكل</w:t>
      </w:r>
      <w:r w:rsidR="006819D6">
        <w:rPr>
          <w:rFonts w:cstheme="minorHAnsi" w:hint="cs"/>
          <w:rtl/>
          <w:lang w:bidi="ar-DZ"/>
        </w:rPr>
        <w:t xml:space="preserve"> والمتمثلة في:</w:t>
      </w:r>
    </w:p>
    <w:p w14:paraId="1E103C4D" w14:textId="337ADB1D" w:rsidR="006819D6" w:rsidRDefault="006819D6" w:rsidP="006819D6">
      <w:pPr>
        <w:pStyle w:val="a4"/>
        <w:numPr>
          <w:ilvl w:val="0"/>
          <w:numId w:val="4"/>
        </w:numPr>
        <w:spacing w:after="40" w:line="240" w:lineRule="auto"/>
        <w:rPr>
          <w:rFonts w:cstheme="minorHAnsi"/>
          <w:lang w:bidi="ar-DZ"/>
        </w:rPr>
      </w:pPr>
      <w:r w:rsidRPr="006819D6">
        <w:rPr>
          <w:rFonts w:cstheme="minorHAnsi" w:hint="cs"/>
          <w:b/>
          <w:bCs/>
          <w:u w:val="single"/>
          <w:rtl/>
          <w:lang w:bidi="ar-DZ"/>
        </w:rPr>
        <w:t>المشكلة 01:</w:t>
      </w:r>
      <w:r>
        <w:rPr>
          <w:rFonts w:cstheme="minorHAnsi" w:hint="cs"/>
          <w:rtl/>
          <w:lang w:bidi="ar-DZ"/>
        </w:rPr>
        <w:t xml:space="preserve"> </w:t>
      </w:r>
      <w:r w:rsidR="00FE42B8">
        <w:rPr>
          <w:rFonts w:cstheme="minorHAnsi"/>
          <w:rtl/>
          <w:lang w:bidi="ar-DZ"/>
        </w:rPr>
        <w:t>عند توصيل المكيف</w:t>
      </w:r>
      <w:r w:rsidR="00887C18">
        <w:rPr>
          <w:rFonts w:cstheme="minorHAnsi" w:hint="cs"/>
          <w:rtl/>
          <w:lang w:bidi="ar-DZ"/>
        </w:rPr>
        <w:t xml:space="preserve"> </w:t>
      </w:r>
      <w:r w:rsidR="00FE42B8">
        <w:rPr>
          <w:rFonts w:cstheme="minorHAnsi"/>
          <w:rtl/>
          <w:lang w:bidi="ar-DZ"/>
        </w:rPr>
        <w:t>لا يشتغل علما</w:t>
      </w:r>
      <w:r w:rsidR="00343DAC">
        <w:rPr>
          <w:rFonts w:cstheme="minorHAnsi" w:hint="cs"/>
          <w:rtl/>
          <w:lang w:bidi="ar-DZ"/>
        </w:rPr>
        <w:t>ً</w:t>
      </w:r>
      <w:r w:rsidR="00FE42B8">
        <w:rPr>
          <w:rFonts w:cstheme="minorHAnsi"/>
          <w:rtl/>
          <w:lang w:bidi="ar-DZ"/>
        </w:rPr>
        <w:t xml:space="preserve"> أنه</w:t>
      </w:r>
      <w:r w:rsidR="00887C18">
        <w:rPr>
          <w:rFonts w:cstheme="minorHAnsi" w:hint="cs"/>
          <w:rtl/>
          <w:lang w:bidi="ar-DZ"/>
        </w:rPr>
        <w:t xml:space="preserve"> سليم</w:t>
      </w:r>
      <w:r w:rsidR="00FE42B8">
        <w:rPr>
          <w:rFonts w:cstheme="minorHAnsi"/>
          <w:rtl/>
          <w:lang w:bidi="ar-DZ"/>
        </w:rPr>
        <w:t xml:space="preserve"> </w:t>
      </w:r>
      <w:r w:rsidR="00887C18">
        <w:rPr>
          <w:rFonts w:cstheme="minorHAnsi" w:hint="cs"/>
          <w:rtl/>
          <w:lang w:bidi="ar-DZ"/>
        </w:rPr>
        <w:t>و</w:t>
      </w:r>
      <w:r w:rsidR="00FE42B8">
        <w:rPr>
          <w:rFonts w:cstheme="minorHAnsi"/>
          <w:rtl/>
          <w:lang w:bidi="ar-DZ"/>
        </w:rPr>
        <w:t xml:space="preserve">يحمل الدلالتين </w:t>
      </w:r>
      <w:r w:rsidR="00FE42B8" w:rsidRPr="00FE42B8">
        <w:rPr>
          <w:rFonts w:asciiTheme="majorBidi" w:hAnsiTheme="majorBidi" w:cstheme="majorBidi"/>
          <w:b/>
          <w:bCs/>
          <w:i/>
          <w:iCs/>
          <w:rtl/>
          <w:lang w:bidi="ar-DZ"/>
        </w:rPr>
        <w:t>(</w:t>
      </w:r>
      <w:r w:rsidR="00FE42B8" w:rsidRPr="00FE42B8">
        <w:rPr>
          <w:rFonts w:asciiTheme="majorBidi" w:hAnsiTheme="majorBidi" w:cstheme="majorBidi"/>
          <w:b/>
          <w:bCs/>
          <w:i/>
          <w:iCs/>
          <w:lang w:val="fr-FR" w:bidi="ar-DZ"/>
        </w:rPr>
        <w:t>2500W</w:t>
      </w:r>
      <w:r w:rsidR="001900E1">
        <w:rPr>
          <w:rFonts w:asciiTheme="majorBidi" w:hAnsiTheme="majorBidi" w:cstheme="majorBidi"/>
          <w:b/>
          <w:bCs/>
          <w:i/>
          <w:iCs/>
          <w:lang w:val="fr-FR" w:bidi="ar-DZ"/>
        </w:rPr>
        <w:t xml:space="preserve"> – 220V</w:t>
      </w:r>
      <w:r w:rsidR="00FE42B8" w:rsidRPr="00FE42B8">
        <w:rPr>
          <w:rFonts w:asciiTheme="majorBidi" w:hAnsiTheme="majorBidi" w:cstheme="majorBidi"/>
          <w:b/>
          <w:bCs/>
          <w:i/>
          <w:iCs/>
          <w:rtl/>
          <w:lang w:val="fr-FR" w:bidi="ar-DZ"/>
        </w:rPr>
        <w:t>)</w:t>
      </w:r>
      <w:r w:rsidR="00FE42B8">
        <w:rPr>
          <w:rFonts w:cstheme="minorHAnsi"/>
          <w:rtl/>
          <w:lang w:val="fr-FR" w:bidi="ar-DZ"/>
        </w:rPr>
        <w:t>.</w:t>
      </w:r>
    </w:p>
    <w:p w14:paraId="7D49A2D3" w14:textId="43930342" w:rsidR="006819D6" w:rsidRDefault="006819D6" w:rsidP="006819D6">
      <w:pPr>
        <w:pStyle w:val="a4"/>
        <w:numPr>
          <w:ilvl w:val="0"/>
          <w:numId w:val="4"/>
        </w:numPr>
        <w:spacing w:after="40" w:line="240" w:lineRule="auto"/>
        <w:rPr>
          <w:rFonts w:cstheme="minorHAnsi"/>
          <w:lang w:bidi="ar-DZ"/>
        </w:rPr>
      </w:pPr>
      <w:r w:rsidRPr="006819D6">
        <w:rPr>
          <w:rFonts w:cstheme="minorHAnsi" w:hint="cs"/>
          <w:b/>
          <w:bCs/>
          <w:u w:val="single"/>
          <w:rtl/>
          <w:lang w:bidi="ar-DZ"/>
        </w:rPr>
        <w:t>المشكلة 02:</w:t>
      </w:r>
      <w:r>
        <w:rPr>
          <w:rFonts w:cstheme="minorHAnsi" w:hint="cs"/>
          <w:rtl/>
          <w:lang w:bidi="ar-DZ"/>
        </w:rPr>
        <w:t xml:space="preserve"> </w:t>
      </w:r>
      <w:r w:rsidR="00FE42B8">
        <w:rPr>
          <w:rFonts w:cstheme="minorHAnsi"/>
          <w:rtl/>
          <w:lang w:bidi="ar-DZ"/>
        </w:rPr>
        <w:t>عندما تريد الأم تشغيل الغسالة ت</w:t>
      </w:r>
      <w:r w:rsidR="00CB41AF">
        <w:rPr>
          <w:rFonts w:cstheme="minorHAnsi" w:hint="cs"/>
          <w:rtl/>
          <w:lang w:bidi="ar-DZ"/>
        </w:rPr>
        <w:t>ُ</w:t>
      </w:r>
      <w:r w:rsidR="00FE42B8">
        <w:rPr>
          <w:rFonts w:cstheme="minorHAnsi"/>
          <w:rtl/>
          <w:lang w:bidi="ar-DZ"/>
        </w:rPr>
        <w:t>صاب بصعقة كهربائية.</w:t>
      </w:r>
    </w:p>
    <w:p w14:paraId="052F849A" w14:textId="703E7C43" w:rsidR="00B67C8B" w:rsidRPr="00FE42B8" w:rsidRDefault="006819D6" w:rsidP="00FE42B8">
      <w:pPr>
        <w:pStyle w:val="a4"/>
        <w:numPr>
          <w:ilvl w:val="0"/>
          <w:numId w:val="4"/>
        </w:numPr>
        <w:spacing w:after="40" w:line="240" w:lineRule="auto"/>
        <w:rPr>
          <w:rFonts w:cstheme="minorHAnsi"/>
          <w:rtl/>
          <w:lang w:bidi="ar-DZ"/>
        </w:rPr>
      </w:pPr>
      <w:r w:rsidRPr="006819D6">
        <w:rPr>
          <w:rFonts w:cstheme="minorHAnsi" w:hint="cs"/>
          <w:b/>
          <w:bCs/>
          <w:u w:val="single"/>
          <w:rtl/>
          <w:lang w:bidi="ar-DZ"/>
        </w:rPr>
        <w:t>المشكلة 03:</w:t>
      </w:r>
      <w:r>
        <w:rPr>
          <w:rFonts w:cstheme="minorHAnsi" w:hint="cs"/>
          <w:rtl/>
          <w:lang w:bidi="ar-DZ"/>
        </w:rPr>
        <w:t xml:space="preserve"> عند تغيير الأب للمصابيح ي</w:t>
      </w:r>
      <w:r w:rsidR="006F07DA">
        <w:rPr>
          <w:rFonts w:cstheme="minorHAnsi" w:hint="cs"/>
          <w:rtl/>
          <w:lang w:bidi="ar-DZ"/>
        </w:rPr>
        <w:t>ُ</w:t>
      </w:r>
      <w:r>
        <w:rPr>
          <w:rFonts w:cstheme="minorHAnsi" w:hint="cs"/>
          <w:rtl/>
          <w:lang w:bidi="ar-DZ"/>
        </w:rPr>
        <w:t>صاب بصعقة كهربائية.</w:t>
      </w:r>
    </w:p>
    <w:p w14:paraId="0AFEC7DD" w14:textId="5CF17E5A" w:rsidR="00B67C8B" w:rsidRDefault="00343DAC" w:rsidP="004C0F1D">
      <w:pPr>
        <w:spacing w:line="240" w:lineRule="auto"/>
        <w:rPr>
          <w:rFonts w:cstheme="minorHAnsi"/>
          <w:rtl/>
          <w:lang w:bidi="ar-DZ"/>
        </w:rPr>
      </w:pPr>
      <w:r>
        <w:rPr>
          <w:rFonts w:cstheme="minorHAnsi"/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287615B6" wp14:editId="2FADD020">
                <wp:simplePos x="0" y="0"/>
                <wp:positionH relativeFrom="margin">
                  <wp:posOffset>1189355</wp:posOffset>
                </wp:positionH>
                <wp:positionV relativeFrom="paragraph">
                  <wp:posOffset>146381</wp:posOffset>
                </wp:positionV>
                <wp:extent cx="4261485" cy="2766695"/>
                <wp:effectExtent l="0" t="0" r="5715" b="0"/>
                <wp:wrapTight wrapText="bothSides">
                  <wp:wrapPolygon edited="0">
                    <wp:start x="0" y="0"/>
                    <wp:lineTo x="0" y="21417"/>
                    <wp:lineTo x="21532" y="21417"/>
                    <wp:lineTo x="21532" y="0"/>
                    <wp:lineTo x="0" y="0"/>
                  </wp:wrapPolygon>
                </wp:wrapTight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1485" cy="2766695"/>
                          <a:chOff x="0" y="0"/>
                          <a:chExt cx="4261485" cy="2766695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485" cy="276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0" y="2449001"/>
                            <a:ext cx="1623778" cy="311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758505" w14:textId="77777777" w:rsidR="00343DAC" w:rsidRPr="006B324A" w:rsidRDefault="00343DAC" w:rsidP="00343DAC">
                              <w:pPr>
                                <w:jc w:val="center"/>
                                <w:rPr>
                                  <w:rFonts w:ascii="ae_AlMothnna" w:hAnsi="ae_AlMothnna" w:cs="ae_AlMothnna"/>
                                  <w:sz w:val="22"/>
                                  <w:szCs w:val="22"/>
                                  <w:lang w:bidi="ar-DZ"/>
                                </w:rPr>
                              </w:pPr>
                              <w:r>
                                <w:rPr>
                                  <w:rFonts w:ascii="ae_AlMothnna" w:hAnsi="ae_AlMothnna" w:cs="ae_AlMothnna" w:hint="cs"/>
                                  <w:sz w:val="22"/>
                                  <w:szCs w:val="22"/>
                                  <w:rtl/>
                                  <w:lang w:bidi="ar-DZ"/>
                                </w:rPr>
                                <w:t>مخطط شبكة المنزل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7615B6" id="Group 20" o:spid="_x0000_s1094" style="position:absolute;left:0;text-align:left;margin-left:93.65pt;margin-top:11.55pt;width:335.55pt;height:217.85pt;z-index:-251641856;mso-position-horizontal-relative:margin;mso-height-relative:margin" coordsize="42614,27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">
                <v:shape id="Picture 19" o:spid="_x0000_s1095" type="#_x0000_t75" style="position:absolute;width:42614;height:27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">
                  <v:imagedata r:id="rId13" o:title=""/>
                </v:shape>
                <v:rect id="Rectangle 74" o:spid="_x0000_s1096" style="position:absolute;top:24490;width:16237;height:3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" filled="f" stroked="f" strokeweight="1pt">
                  <v:textbox>
                    <w:txbxContent>
                      <w:p w14:paraId="5D758505" w14:textId="77777777" w:rsidR="00343DAC" w:rsidRPr="006B324A" w:rsidRDefault="00343DAC" w:rsidP="00343DAC">
                        <w:pPr>
                          <w:jc w:val="center"/>
                          <w:rPr>
                            <w:rFonts w:ascii="ae_AlMothnna" w:hAnsi="ae_AlMothnna" w:cs="ae_AlMothnna"/>
                            <w:sz w:val="22"/>
                            <w:szCs w:val="22"/>
                            <w:lang w:bidi="ar-DZ"/>
                          </w:rPr>
                        </w:pPr>
                        <w:r>
                          <w:rPr>
                            <w:rFonts w:ascii="ae_AlMothnna" w:hAnsi="ae_AlMothnna" w:cs="ae_AlMothnna" w:hint="cs"/>
                            <w:sz w:val="22"/>
                            <w:szCs w:val="22"/>
                            <w:rtl/>
                            <w:lang w:bidi="ar-DZ"/>
                          </w:rPr>
                          <w:t>مخطط شبكة المنزل</w:t>
                        </w:r>
                      </w:p>
                    </w:txbxContent>
                  </v:textbox>
                </v:rect>
                <w10:wrap type="tight" anchorx="margin"/>
              </v:group>
            </w:pict>
          </mc:Fallback>
        </mc:AlternateContent>
      </w:r>
    </w:p>
    <w:p w14:paraId="0DF50E22" w14:textId="2CAE6103" w:rsidR="00CB41AF" w:rsidRDefault="003515BA" w:rsidP="004C0F1D">
      <w:pPr>
        <w:spacing w:line="240" w:lineRule="auto"/>
        <w:rPr>
          <w:rFonts w:cstheme="minorHAnsi"/>
          <w:rtl/>
          <w:lang w:bidi="ar-DZ"/>
        </w:rPr>
      </w:pPr>
      <w:r>
        <w:rPr>
          <w:rFonts w:cstheme="minorHAnsi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C94C38" wp14:editId="7D003696">
                <wp:simplePos x="0" y="0"/>
                <wp:positionH relativeFrom="column">
                  <wp:posOffset>1132509</wp:posOffset>
                </wp:positionH>
                <wp:positionV relativeFrom="paragraph">
                  <wp:posOffset>103505</wp:posOffset>
                </wp:positionV>
                <wp:extent cx="596347" cy="294198"/>
                <wp:effectExtent l="0" t="0" r="0" b="0"/>
                <wp:wrapNone/>
                <wp:docPr id="22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7" cy="2941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E58DB" w14:textId="636BBA89" w:rsidR="003515BA" w:rsidRPr="003515BA" w:rsidRDefault="003515BA" w:rsidP="003515B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3515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  <w:t>220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94C38" id="Rectangle 225" o:spid="_x0000_s1097" style="position:absolute;left:0;text-align:left;margin-left:89.15pt;margin-top:8.15pt;width:46.95pt;height:2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" filled="f" stroked="f" strokeweight="1pt">
                <v:textbox>
                  <w:txbxContent>
                    <w:p w14:paraId="08CE58DB" w14:textId="636BBA89" w:rsidR="003515BA" w:rsidRPr="003515BA" w:rsidRDefault="003515BA" w:rsidP="003515B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3515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:lang w:val="fr-FR"/>
                        </w:rPr>
                        <w:t>220 V</w:t>
                      </w:r>
                    </w:p>
                  </w:txbxContent>
                </v:textbox>
              </v:rect>
            </w:pict>
          </mc:Fallback>
        </mc:AlternateContent>
      </w:r>
    </w:p>
    <w:p w14:paraId="682FCBED" w14:textId="67869C9D" w:rsidR="00CB41AF" w:rsidRDefault="00CB41AF" w:rsidP="004C0F1D">
      <w:pPr>
        <w:spacing w:line="240" w:lineRule="auto"/>
        <w:rPr>
          <w:rFonts w:cstheme="minorHAnsi"/>
          <w:rtl/>
          <w:lang w:bidi="ar-DZ"/>
        </w:rPr>
      </w:pPr>
    </w:p>
    <w:p w14:paraId="381510E8" w14:textId="567A4B7A" w:rsidR="00CB41AF" w:rsidRDefault="00CB41AF" w:rsidP="004C0F1D">
      <w:pPr>
        <w:spacing w:line="240" w:lineRule="auto"/>
        <w:rPr>
          <w:rFonts w:cstheme="minorHAnsi"/>
          <w:rtl/>
          <w:lang w:bidi="ar-DZ"/>
        </w:rPr>
      </w:pPr>
    </w:p>
    <w:p w14:paraId="12E364A9" w14:textId="512265DA" w:rsidR="00CB41AF" w:rsidRDefault="00CB41AF" w:rsidP="004C0F1D">
      <w:pPr>
        <w:spacing w:line="240" w:lineRule="auto"/>
        <w:rPr>
          <w:rFonts w:cstheme="minorHAnsi"/>
          <w:rtl/>
          <w:lang w:bidi="ar-DZ"/>
        </w:rPr>
      </w:pPr>
    </w:p>
    <w:p w14:paraId="2FAA2F4B" w14:textId="401D8A89" w:rsidR="00CB41AF" w:rsidRDefault="00CB41AF" w:rsidP="004C0F1D">
      <w:pPr>
        <w:spacing w:line="240" w:lineRule="auto"/>
        <w:rPr>
          <w:rFonts w:cstheme="minorHAnsi"/>
          <w:rtl/>
          <w:lang w:bidi="ar-DZ"/>
        </w:rPr>
      </w:pPr>
    </w:p>
    <w:p w14:paraId="48587AC4" w14:textId="056A989C" w:rsidR="00CB41AF" w:rsidRDefault="00CB41AF" w:rsidP="004C0F1D">
      <w:pPr>
        <w:spacing w:line="240" w:lineRule="auto"/>
        <w:rPr>
          <w:rFonts w:cstheme="minorHAnsi"/>
          <w:rtl/>
          <w:lang w:bidi="ar-DZ"/>
        </w:rPr>
      </w:pPr>
    </w:p>
    <w:p w14:paraId="20E83F85" w14:textId="6773CA9C" w:rsidR="00CB41AF" w:rsidRDefault="00CB41AF" w:rsidP="004C0F1D">
      <w:pPr>
        <w:spacing w:line="240" w:lineRule="auto"/>
        <w:rPr>
          <w:rFonts w:cstheme="minorHAnsi"/>
          <w:rtl/>
          <w:lang w:bidi="ar-DZ"/>
        </w:rPr>
      </w:pPr>
    </w:p>
    <w:p w14:paraId="6EE6A72E" w14:textId="69F4E00B" w:rsidR="00CB41AF" w:rsidRDefault="00CB41AF" w:rsidP="004C0F1D">
      <w:pPr>
        <w:spacing w:line="240" w:lineRule="auto"/>
        <w:rPr>
          <w:rFonts w:cstheme="minorHAnsi"/>
          <w:rtl/>
          <w:lang w:bidi="ar-DZ"/>
        </w:rPr>
      </w:pPr>
    </w:p>
    <w:p w14:paraId="60D87EEF" w14:textId="431C3292" w:rsidR="00343DAC" w:rsidRDefault="00343DAC" w:rsidP="004C0F1D">
      <w:pPr>
        <w:spacing w:line="240" w:lineRule="auto"/>
        <w:rPr>
          <w:rFonts w:cstheme="minorHAnsi"/>
          <w:rtl/>
          <w:lang w:bidi="ar-DZ"/>
        </w:rPr>
      </w:pPr>
    </w:p>
    <w:p w14:paraId="7ED2DFB8" w14:textId="36DE4B98" w:rsidR="00FE42B8" w:rsidRPr="00343DAC" w:rsidRDefault="00FE42B8" w:rsidP="00343DAC">
      <w:pPr>
        <w:pStyle w:val="a4"/>
        <w:numPr>
          <w:ilvl w:val="0"/>
          <w:numId w:val="5"/>
        </w:numPr>
        <w:spacing w:line="240" w:lineRule="auto"/>
        <w:rPr>
          <w:rFonts w:cstheme="minorHAnsi"/>
          <w:b/>
          <w:bCs/>
          <w:u w:val="single"/>
          <w:rtl/>
          <w:lang w:bidi="ar-DZ"/>
        </w:rPr>
      </w:pPr>
      <w:r w:rsidRPr="00343DAC">
        <w:rPr>
          <w:rFonts w:cstheme="minorHAnsi" w:hint="cs"/>
          <w:b/>
          <w:bCs/>
          <w:u w:val="single"/>
          <w:rtl/>
          <w:lang w:bidi="ar-DZ"/>
        </w:rPr>
        <w:t>بناءً على ما درست في ميدان الظواهر الكهربائية أجب عما يلي:</w:t>
      </w:r>
    </w:p>
    <w:p w14:paraId="0906C995" w14:textId="12A73D91" w:rsidR="00FE42B8" w:rsidRDefault="00FE42B8" w:rsidP="00FE42B8">
      <w:pPr>
        <w:spacing w:after="80" w:line="240" w:lineRule="auto"/>
        <w:rPr>
          <w:rFonts w:cstheme="minorHAnsi"/>
          <w:lang w:val="fr-FR" w:bidi="ar-DZ"/>
        </w:rPr>
      </w:pPr>
      <w:r>
        <w:rPr>
          <w:rFonts w:cstheme="minorHAnsi" w:hint="cs"/>
          <w:rtl/>
          <w:lang w:bidi="ar-DZ"/>
        </w:rPr>
        <w:t xml:space="preserve">1- حدّد ما تمثله الدلالتين: </w:t>
      </w:r>
      <w:r w:rsidRPr="00FE42B8">
        <w:rPr>
          <w:rFonts w:asciiTheme="majorBidi" w:hAnsiTheme="majorBidi" w:cstheme="majorBidi"/>
          <w:b/>
          <w:bCs/>
          <w:i/>
          <w:iCs/>
          <w:lang w:val="fr-FR" w:bidi="ar-DZ"/>
        </w:rPr>
        <w:t>220V</w:t>
      </w:r>
      <w:r>
        <w:rPr>
          <w:rFonts w:cstheme="minorHAnsi" w:hint="cs"/>
          <w:rtl/>
          <w:lang w:val="fr-FR" w:bidi="ar-DZ"/>
        </w:rPr>
        <w:t xml:space="preserve"> </w:t>
      </w:r>
      <w:r>
        <w:rPr>
          <w:rFonts w:cstheme="minorHAnsi"/>
          <w:rtl/>
          <w:lang w:val="fr-FR" w:bidi="ar-DZ"/>
        </w:rPr>
        <w:t>–</w:t>
      </w:r>
      <w:r>
        <w:rPr>
          <w:rFonts w:cstheme="minorHAnsi" w:hint="cs"/>
          <w:rtl/>
          <w:lang w:val="fr-FR" w:bidi="ar-DZ"/>
        </w:rPr>
        <w:t xml:space="preserve"> </w:t>
      </w:r>
      <w:r w:rsidRPr="00FE42B8">
        <w:rPr>
          <w:rFonts w:asciiTheme="majorBidi" w:hAnsiTheme="majorBidi" w:cstheme="majorBidi"/>
          <w:b/>
          <w:bCs/>
          <w:i/>
          <w:iCs/>
          <w:lang w:val="fr-FR" w:bidi="ar-DZ"/>
        </w:rPr>
        <w:t>2500W</w:t>
      </w:r>
      <w:r>
        <w:rPr>
          <w:rFonts w:cstheme="minorHAnsi" w:hint="cs"/>
          <w:rtl/>
          <w:lang w:val="fr-FR" w:bidi="ar-DZ"/>
        </w:rPr>
        <w:t>.</w:t>
      </w:r>
    </w:p>
    <w:p w14:paraId="6588F8FF" w14:textId="6AC49E79" w:rsidR="00FE42B8" w:rsidRDefault="00CB41AF" w:rsidP="00DC0B8D">
      <w:pPr>
        <w:spacing w:after="80" w:line="240" w:lineRule="auto"/>
        <w:rPr>
          <w:rFonts w:cstheme="minorHAnsi"/>
          <w:rtl/>
          <w:lang w:val="fr-FR" w:bidi="ar-DZ"/>
        </w:rPr>
      </w:pPr>
      <w:r>
        <w:rPr>
          <w:rFonts w:cstheme="minorHAnsi" w:hint="cs"/>
          <w:rtl/>
          <w:lang w:val="fr-FR" w:bidi="ar-DZ"/>
        </w:rPr>
        <w:t>2</w:t>
      </w:r>
      <w:r w:rsidR="00423D90">
        <w:rPr>
          <w:rFonts w:cstheme="minorHAnsi" w:hint="cs"/>
          <w:rtl/>
          <w:lang w:val="fr-FR" w:bidi="ar-DZ"/>
        </w:rPr>
        <w:t>-</w:t>
      </w:r>
      <w:r w:rsidR="00DC0B8D">
        <w:rPr>
          <w:rFonts w:cstheme="minorHAnsi" w:hint="cs"/>
          <w:rtl/>
          <w:lang w:val="fr-FR" w:bidi="ar-DZ"/>
        </w:rPr>
        <w:t>أ-</w:t>
      </w:r>
      <w:r w:rsidR="00FE42B8">
        <w:rPr>
          <w:rFonts w:cstheme="minorHAnsi" w:hint="cs"/>
          <w:rtl/>
          <w:lang w:val="fr-FR" w:bidi="ar-DZ"/>
        </w:rPr>
        <w:t xml:space="preserve"> قدّم سبب كل مشكل من المشاكل الم</w:t>
      </w:r>
      <w:r>
        <w:rPr>
          <w:rFonts w:cstheme="minorHAnsi" w:hint="cs"/>
          <w:rtl/>
          <w:lang w:val="fr-FR" w:bidi="ar-DZ"/>
        </w:rPr>
        <w:t>ُ</w:t>
      </w:r>
      <w:r w:rsidR="00FE42B8">
        <w:rPr>
          <w:rFonts w:cstheme="minorHAnsi" w:hint="cs"/>
          <w:rtl/>
          <w:lang w:val="fr-FR" w:bidi="ar-DZ"/>
        </w:rPr>
        <w:t>عطاة وقدّ</w:t>
      </w:r>
      <w:r w:rsidR="007E5C3F">
        <w:rPr>
          <w:rFonts w:cstheme="minorHAnsi" w:hint="cs"/>
          <w:rtl/>
          <w:lang w:val="fr-FR" w:bidi="ar-DZ"/>
        </w:rPr>
        <w:t>م</w:t>
      </w:r>
      <w:r w:rsidR="00FE42B8">
        <w:rPr>
          <w:rFonts w:cstheme="minorHAnsi" w:hint="cs"/>
          <w:rtl/>
          <w:lang w:val="fr-FR" w:bidi="ar-DZ"/>
        </w:rPr>
        <w:t xml:space="preserve"> لها حلا</w:t>
      </w:r>
      <w:r>
        <w:rPr>
          <w:rFonts w:cstheme="minorHAnsi" w:hint="cs"/>
          <w:rtl/>
          <w:lang w:val="fr-FR" w:bidi="ar-DZ"/>
        </w:rPr>
        <w:t>ً</w:t>
      </w:r>
      <w:r w:rsidR="00FE42B8">
        <w:rPr>
          <w:rFonts w:cstheme="minorHAnsi" w:hint="cs"/>
          <w:rtl/>
          <w:lang w:val="fr-FR" w:bidi="ar-DZ"/>
        </w:rPr>
        <w:t xml:space="preserve"> و</w:t>
      </w:r>
      <w:r>
        <w:rPr>
          <w:rFonts w:cstheme="minorHAnsi" w:hint="cs"/>
          <w:rtl/>
          <w:lang w:val="fr-FR" w:bidi="ar-DZ"/>
        </w:rPr>
        <w:t>ِ</w:t>
      </w:r>
      <w:r w:rsidR="00FE42B8">
        <w:rPr>
          <w:rFonts w:cstheme="minorHAnsi" w:hint="cs"/>
          <w:rtl/>
          <w:lang w:val="fr-FR" w:bidi="ar-DZ"/>
        </w:rPr>
        <w:t>فق الجدول أدناه</w:t>
      </w:r>
      <w:r w:rsidR="00DC0B8D">
        <w:rPr>
          <w:rFonts w:cstheme="minorHAnsi" w:hint="cs"/>
          <w:rtl/>
          <w:lang w:val="fr-FR" w:bidi="ar-DZ"/>
        </w:rPr>
        <w:t xml:space="preserve"> (</w:t>
      </w:r>
      <w:r w:rsidR="002A2B4A">
        <w:rPr>
          <w:rFonts w:cstheme="minorHAnsi" w:hint="cs"/>
          <w:b/>
          <w:bCs/>
          <w:rtl/>
          <w:lang w:val="fr-FR" w:bidi="ar-DZ"/>
        </w:rPr>
        <w:t>قم</w:t>
      </w:r>
      <w:r w:rsidR="00DC0B8D" w:rsidRPr="00DC0B8D">
        <w:rPr>
          <w:rFonts w:cstheme="minorHAnsi" w:hint="cs"/>
          <w:b/>
          <w:bCs/>
          <w:rtl/>
          <w:lang w:val="fr-FR" w:bidi="ar-DZ"/>
        </w:rPr>
        <w:t xml:space="preserve"> </w:t>
      </w:r>
      <w:r w:rsidR="002A2B4A">
        <w:rPr>
          <w:rFonts w:cstheme="minorHAnsi" w:hint="cs"/>
          <w:b/>
          <w:bCs/>
          <w:rtl/>
          <w:lang w:val="fr-FR" w:bidi="ar-DZ"/>
        </w:rPr>
        <w:t>بالحسابات</w:t>
      </w:r>
      <w:r w:rsidR="00DC0B8D" w:rsidRPr="00DC0B8D">
        <w:rPr>
          <w:rFonts w:cstheme="minorHAnsi" w:hint="cs"/>
          <w:b/>
          <w:bCs/>
          <w:rtl/>
          <w:lang w:val="fr-FR" w:bidi="ar-DZ"/>
        </w:rPr>
        <w:t xml:space="preserve"> </w:t>
      </w:r>
      <w:r w:rsidR="00DC0B8D">
        <w:rPr>
          <w:rFonts w:cstheme="minorHAnsi" w:hint="cs"/>
          <w:b/>
          <w:bCs/>
          <w:rtl/>
          <w:lang w:val="fr-FR" w:bidi="ar-DZ"/>
        </w:rPr>
        <w:t>عند الضرورة</w:t>
      </w:r>
      <w:r w:rsidR="00DC0B8D">
        <w:rPr>
          <w:rFonts w:cstheme="minorHAnsi" w:hint="cs"/>
          <w:rtl/>
          <w:lang w:val="fr-FR" w:bidi="ar-DZ"/>
        </w:rPr>
        <w:t>)</w:t>
      </w:r>
      <w:r w:rsidR="00FE42B8">
        <w:rPr>
          <w:rFonts w:cstheme="minorHAnsi" w:hint="cs"/>
          <w:rtl/>
          <w:lang w:val="fr-FR" w:bidi="ar-DZ"/>
        </w:rPr>
        <w:t>:</w:t>
      </w: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2182"/>
        <w:gridCol w:w="4137"/>
        <w:gridCol w:w="4137"/>
      </w:tblGrid>
      <w:tr w:rsidR="00FE42B8" w14:paraId="646A075B" w14:textId="77777777" w:rsidTr="00FE42B8">
        <w:tc>
          <w:tcPr>
            <w:tcW w:w="2182" w:type="dxa"/>
          </w:tcPr>
          <w:p w14:paraId="55A0FEFC" w14:textId="658A5904" w:rsidR="00FE42B8" w:rsidRPr="00FE42B8" w:rsidRDefault="00FE42B8" w:rsidP="00FE42B8">
            <w:pPr>
              <w:spacing w:after="80"/>
              <w:jc w:val="center"/>
              <w:rPr>
                <w:rFonts w:cstheme="minorHAnsi"/>
                <w:b/>
                <w:bCs/>
                <w:rtl/>
                <w:lang w:val="fr-FR" w:bidi="ar-DZ"/>
              </w:rPr>
            </w:pPr>
            <w:r w:rsidRPr="00FE42B8">
              <w:rPr>
                <w:rFonts w:cstheme="minorHAnsi" w:hint="cs"/>
                <w:b/>
                <w:bCs/>
                <w:rtl/>
                <w:lang w:val="fr-FR" w:bidi="ar-DZ"/>
              </w:rPr>
              <w:t xml:space="preserve">المشكلة </w:t>
            </w:r>
          </w:p>
        </w:tc>
        <w:tc>
          <w:tcPr>
            <w:tcW w:w="4137" w:type="dxa"/>
          </w:tcPr>
          <w:p w14:paraId="1C62E6FC" w14:textId="03F84D09" w:rsidR="00FE42B8" w:rsidRPr="00FE42B8" w:rsidRDefault="00FE42B8" w:rsidP="00FE42B8">
            <w:pPr>
              <w:spacing w:after="80"/>
              <w:jc w:val="center"/>
              <w:rPr>
                <w:rFonts w:cstheme="minorHAnsi"/>
                <w:b/>
                <w:bCs/>
                <w:rtl/>
                <w:lang w:val="fr-FR" w:bidi="ar-DZ"/>
              </w:rPr>
            </w:pPr>
            <w:r>
              <w:rPr>
                <w:rFonts w:cstheme="minorHAnsi" w:hint="cs"/>
                <w:b/>
                <w:bCs/>
                <w:rtl/>
                <w:lang w:val="fr-FR" w:bidi="ar-DZ"/>
              </w:rPr>
              <w:t xml:space="preserve">سببها </w:t>
            </w:r>
          </w:p>
        </w:tc>
        <w:tc>
          <w:tcPr>
            <w:tcW w:w="4137" w:type="dxa"/>
          </w:tcPr>
          <w:p w14:paraId="1944186F" w14:textId="1227C83E" w:rsidR="00FE42B8" w:rsidRPr="00FE42B8" w:rsidRDefault="00FE42B8" w:rsidP="00FE42B8">
            <w:pPr>
              <w:spacing w:after="80"/>
              <w:jc w:val="center"/>
              <w:rPr>
                <w:rFonts w:cstheme="minorHAnsi"/>
                <w:b/>
                <w:bCs/>
                <w:rtl/>
                <w:lang w:val="fr-FR" w:bidi="ar-DZ"/>
              </w:rPr>
            </w:pPr>
            <w:r>
              <w:rPr>
                <w:rFonts w:cstheme="minorHAnsi" w:hint="cs"/>
                <w:b/>
                <w:bCs/>
                <w:rtl/>
                <w:lang w:val="fr-FR" w:bidi="ar-DZ"/>
              </w:rPr>
              <w:t>حلها</w:t>
            </w:r>
          </w:p>
        </w:tc>
      </w:tr>
      <w:tr w:rsidR="00FE42B8" w14:paraId="648EB453" w14:textId="77777777" w:rsidTr="00FE42B8">
        <w:tc>
          <w:tcPr>
            <w:tcW w:w="2182" w:type="dxa"/>
          </w:tcPr>
          <w:p w14:paraId="52A90E44" w14:textId="1FF73931" w:rsidR="00FE42B8" w:rsidRDefault="00FE42B8" w:rsidP="00FE42B8">
            <w:pPr>
              <w:spacing w:after="80"/>
              <w:jc w:val="center"/>
              <w:rPr>
                <w:rFonts w:cstheme="minorHAnsi"/>
                <w:rtl/>
                <w:lang w:val="fr-FR" w:bidi="ar-DZ"/>
              </w:rPr>
            </w:pPr>
            <w:r>
              <w:rPr>
                <w:rFonts w:cstheme="minorHAnsi" w:hint="cs"/>
                <w:rtl/>
                <w:lang w:val="fr-FR" w:bidi="ar-DZ"/>
              </w:rPr>
              <w:t>المشكلة 01</w:t>
            </w:r>
          </w:p>
        </w:tc>
        <w:tc>
          <w:tcPr>
            <w:tcW w:w="4137" w:type="dxa"/>
          </w:tcPr>
          <w:p w14:paraId="3A95293C" w14:textId="53D84BED" w:rsidR="00FE42B8" w:rsidRDefault="00FE42B8" w:rsidP="00FE42B8">
            <w:pPr>
              <w:spacing w:after="80"/>
              <w:jc w:val="center"/>
              <w:rPr>
                <w:rFonts w:cstheme="minorHAnsi"/>
                <w:rtl/>
                <w:lang w:val="fr-FR" w:bidi="ar-DZ"/>
              </w:rPr>
            </w:pPr>
            <w:r>
              <w:rPr>
                <w:rFonts w:cstheme="minorHAnsi" w:hint="cs"/>
                <w:rtl/>
                <w:lang w:val="fr-FR" w:bidi="ar-DZ"/>
              </w:rPr>
              <w:t>................................................</w:t>
            </w:r>
          </w:p>
        </w:tc>
        <w:tc>
          <w:tcPr>
            <w:tcW w:w="4137" w:type="dxa"/>
          </w:tcPr>
          <w:p w14:paraId="075BB72B" w14:textId="53EB04CC" w:rsidR="00FE42B8" w:rsidRDefault="00FE42B8" w:rsidP="00FE42B8">
            <w:pPr>
              <w:spacing w:after="80"/>
              <w:jc w:val="center"/>
              <w:rPr>
                <w:rFonts w:cstheme="minorHAnsi"/>
                <w:rtl/>
                <w:lang w:val="fr-FR" w:bidi="ar-DZ"/>
              </w:rPr>
            </w:pPr>
            <w:r>
              <w:rPr>
                <w:rFonts w:cstheme="minorHAnsi" w:hint="cs"/>
                <w:rtl/>
                <w:lang w:val="fr-FR" w:bidi="ar-DZ"/>
              </w:rPr>
              <w:t>................................................</w:t>
            </w:r>
          </w:p>
        </w:tc>
      </w:tr>
      <w:tr w:rsidR="00FE42B8" w14:paraId="007237BE" w14:textId="77777777" w:rsidTr="00FE42B8">
        <w:tc>
          <w:tcPr>
            <w:tcW w:w="2182" w:type="dxa"/>
          </w:tcPr>
          <w:p w14:paraId="51A8CDD6" w14:textId="5D91D497" w:rsidR="00FE42B8" w:rsidRDefault="00FE42B8" w:rsidP="00FE42B8">
            <w:pPr>
              <w:spacing w:after="80"/>
              <w:jc w:val="center"/>
              <w:rPr>
                <w:rFonts w:cstheme="minorHAnsi"/>
                <w:rtl/>
                <w:lang w:val="fr-FR" w:bidi="ar-DZ"/>
              </w:rPr>
            </w:pPr>
            <w:r>
              <w:rPr>
                <w:rFonts w:cstheme="minorHAnsi" w:hint="cs"/>
                <w:rtl/>
                <w:lang w:val="fr-FR" w:bidi="ar-DZ"/>
              </w:rPr>
              <w:t>المشكلة 02</w:t>
            </w:r>
          </w:p>
        </w:tc>
        <w:tc>
          <w:tcPr>
            <w:tcW w:w="4137" w:type="dxa"/>
          </w:tcPr>
          <w:p w14:paraId="53ED63FB" w14:textId="6FA4A87D" w:rsidR="00FE42B8" w:rsidRDefault="00FE42B8" w:rsidP="00FE42B8">
            <w:pPr>
              <w:spacing w:after="80"/>
              <w:jc w:val="center"/>
              <w:rPr>
                <w:rFonts w:cstheme="minorHAnsi"/>
                <w:rtl/>
                <w:lang w:val="fr-FR" w:bidi="ar-DZ"/>
              </w:rPr>
            </w:pPr>
            <w:r>
              <w:rPr>
                <w:rFonts w:cstheme="minorHAnsi" w:hint="cs"/>
                <w:rtl/>
                <w:lang w:val="fr-FR" w:bidi="ar-DZ"/>
              </w:rPr>
              <w:t>................................................</w:t>
            </w:r>
          </w:p>
        </w:tc>
        <w:tc>
          <w:tcPr>
            <w:tcW w:w="4137" w:type="dxa"/>
          </w:tcPr>
          <w:p w14:paraId="55217AD6" w14:textId="2D1B2D3C" w:rsidR="00FE42B8" w:rsidRDefault="00FE42B8" w:rsidP="00FE42B8">
            <w:pPr>
              <w:spacing w:after="80"/>
              <w:jc w:val="center"/>
              <w:rPr>
                <w:rFonts w:cstheme="minorHAnsi"/>
                <w:rtl/>
                <w:lang w:val="fr-FR" w:bidi="ar-DZ"/>
              </w:rPr>
            </w:pPr>
            <w:r>
              <w:rPr>
                <w:rFonts w:cstheme="minorHAnsi" w:hint="cs"/>
                <w:rtl/>
                <w:lang w:val="fr-FR" w:bidi="ar-DZ"/>
              </w:rPr>
              <w:t>................................................</w:t>
            </w:r>
          </w:p>
        </w:tc>
      </w:tr>
      <w:tr w:rsidR="00FE42B8" w14:paraId="6635B5C6" w14:textId="77777777" w:rsidTr="00FE42B8">
        <w:tc>
          <w:tcPr>
            <w:tcW w:w="2182" w:type="dxa"/>
          </w:tcPr>
          <w:p w14:paraId="38D118E4" w14:textId="2A188A4E" w:rsidR="00FE42B8" w:rsidRDefault="00FE42B8" w:rsidP="00FE42B8">
            <w:pPr>
              <w:spacing w:after="80"/>
              <w:jc w:val="center"/>
              <w:rPr>
                <w:rFonts w:cstheme="minorHAnsi"/>
                <w:rtl/>
                <w:lang w:val="fr-FR" w:bidi="ar-DZ"/>
              </w:rPr>
            </w:pPr>
            <w:r>
              <w:rPr>
                <w:rFonts w:cstheme="minorHAnsi" w:hint="cs"/>
                <w:rtl/>
                <w:lang w:val="fr-FR" w:bidi="ar-DZ"/>
              </w:rPr>
              <w:t>المشكلة 03</w:t>
            </w:r>
          </w:p>
        </w:tc>
        <w:tc>
          <w:tcPr>
            <w:tcW w:w="4137" w:type="dxa"/>
          </w:tcPr>
          <w:p w14:paraId="48B4A464" w14:textId="33462D71" w:rsidR="00FE42B8" w:rsidRDefault="00FE42B8" w:rsidP="00FE42B8">
            <w:pPr>
              <w:spacing w:after="80"/>
              <w:jc w:val="center"/>
              <w:rPr>
                <w:rFonts w:cstheme="minorHAnsi"/>
                <w:rtl/>
                <w:lang w:val="fr-FR" w:bidi="ar-DZ"/>
              </w:rPr>
            </w:pPr>
            <w:r>
              <w:rPr>
                <w:rFonts w:cstheme="minorHAnsi" w:hint="cs"/>
                <w:rtl/>
                <w:lang w:val="fr-FR" w:bidi="ar-DZ"/>
              </w:rPr>
              <w:t>................................................</w:t>
            </w:r>
          </w:p>
        </w:tc>
        <w:tc>
          <w:tcPr>
            <w:tcW w:w="4137" w:type="dxa"/>
          </w:tcPr>
          <w:p w14:paraId="55137328" w14:textId="503BF171" w:rsidR="00FE42B8" w:rsidRDefault="00FE42B8" w:rsidP="00FE42B8">
            <w:pPr>
              <w:spacing w:after="80"/>
              <w:jc w:val="center"/>
              <w:rPr>
                <w:rFonts w:cstheme="minorHAnsi"/>
                <w:rtl/>
                <w:lang w:val="fr-FR" w:bidi="ar-DZ"/>
              </w:rPr>
            </w:pPr>
            <w:r>
              <w:rPr>
                <w:rFonts w:cstheme="minorHAnsi" w:hint="cs"/>
                <w:rtl/>
                <w:lang w:val="fr-FR" w:bidi="ar-DZ"/>
              </w:rPr>
              <w:t>................................................</w:t>
            </w:r>
          </w:p>
        </w:tc>
      </w:tr>
    </w:tbl>
    <w:p w14:paraId="2CE7FE4C" w14:textId="2DFE9E9C" w:rsidR="00FE42B8" w:rsidRPr="00FE42B8" w:rsidRDefault="00DC0B8D" w:rsidP="00FE42B8">
      <w:pPr>
        <w:spacing w:before="160" w:after="80" w:line="240" w:lineRule="auto"/>
        <w:rPr>
          <w:rFonts w:cstheme="minorHAnsi"/>
          <w:rtl/>
          <w:lang w:val="fr-FR" w:bidi="ar-DZ"/>
        </w:rPr>
      </w:pPr>
      <w:r>
        <w:rPr>
          <w:rFonts w:cstheme="minorHAnsi" w:hint="cs"/>
          <w:rtl/>
          <w:lang w:val="fr-FR" w:bidi="ar-DZ"/>
        </w:rPr>
        <w:t>ب</w:t>
      </w:r>
      <w:r w:rsidR="00423D90">
        <w:rPr>
          <w:rFonts w:cstheme="minorHAnsi" w:hint="cs"/>
          <w:rtl/>
          <w:lang w:val="fr-FR" w:bidi="ar-DZ"/>
        </w:rPr>
        <w:t>- أع</w:t>
      </w:r>
      <w:r w:rsidR="00CB41AF">
        <w:rPr>
          <w:rFonts w:cstheme="minorHAnsi" w:hint="cs"/>
          <w:rtl/>
          <w:lang w:val="fr-FR" w:bidi="ar-DZ"/>
        </w:rPr>
        <w:t>ِ</w:t>
      </w:r>
      <w:r w:rsidR="00423D90">
        <w:rPr>
          <w:rFonts w:cstheme="minorHAnsi" w:hint="cs"/>
          <w:rtl/>
          <w:lang w:val="fr-FR" w:bidi="ar-DZ"/>
        </w:rPr>
        <w:t>د رسم مخطط الشبكة الكهربائية مع التعديلات اللازمة.</w:t>
      </w:r>
    </w:p>
    <w:p w14:paraId="6B461A70" w14:textId="6CF8ECAB" w:rsidR="00B67C8B" w:rsidRPr="00CC1939" w:rsidRDefault="00423D90" w:rsidP="004C0F1D">
      <w:pPr>
        <w:spacing w:line="240" w:lineRule="auto"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>3- قدّم ثلاث نصائح لترشيد ا</w:t>
      </w:r>
      <w:r w:rsidR="00CB41AF">
        <w:rPr>
          <w:rFonts w:cstheme="minorHAnsi" w:hint="cs"/>
          <w:rtl/>
          <w:lang w:bidi="ar-DZ"/>
        </w:rPr>
        <w:t>ِ</w:t>
      </w:r>
      <w:r>
        <w:rPr>
          <w:rFonts w:cstheme="minorHAnsi" w:hint="cs"/>
          <w:rtl/>
          <w:lang w:bidi="ar-DZ"/>
        </w:rPr>
        <w:t>ستهلاك الكهرباء.</w:t>
      </w:r>
    </w:p>
    <w:p w14:paraId="7B711A84" w14:textId="4198B58E" w:rsidR="00B67C8B" w:rsidRPr="00CC1939" w:rsidRDefault="00B67C8B" w:rsidP="004C0F1D">
      <w:pPr>
        <w:spacing w:line="240" w:lineRule="auto"/>
        <w:rPr>
          <w:rFonts w:cstheme="minorHAnsi"/>
          <w:rtl/>
          <w:lang w:bidi="ar-DZ"/>
        </w:rPr>
      </w:pPr>
    </w:p>
    <w:p w14:paraId="19AF27A7" w14:textId="1AC30862" w:rsidR="00986F83" w:rsidRDefault="00986F83" w:rsidP="00343DAC">
      <w:pPr>
        <w:spacing w:line="240" w:lineRule="auto"/>
        <w:rPr>
          <w:rFonts w:cstheme="minorHAnsi"/>
          <w:b/>
          <w:bCs/>
          <w:u w:val="single"/>
          <w:rtl/>
          <w:lang w:bidi="ar-DZ"/>
        </w:rPr>
      </w:pPr>
    </w:p>
    <w:p w14:paraId="272631EC" w14:textId="1B2A6031" w:rsidR="00986F83" w:rsidRDefault="00986F83" w:rsidP="00343DAC">
      <w:pPr>
        <w:spacing w:line="240" w:lineRule="auto"/>
        <w:rPr>
          <w:rFonts w:cstheme="minorHAnsi"/>
          <w:b/>
          <w:bCs/>
          <w:u w:val="single"/>
          <w:rtl/>
          <w:lang w:bidi="ar-DZ"/>
        </w:rPr>
      </w:pPr>
    </w:p>
    <w:p w14:paraId="32188035" w14:textId="4F4FA545" w:rsidR="00B67C8B" w:rsidRPr="00343DAC" w:rsidRDefault="00B67C8B" w:rsidP="00343DAC">
      <w:pPr>
        <w:spacing w:line="240" w:lineRule="auto"/>
        <w:rPr>
          <w:rFonts w:cstheme="minorHAnsi"/>
          <w:b/>
          <w:bCs/>
          <w:u w:val="single"/>
          <w:rtl/>
          <w:lang w:bidi="ar-DZ"/>
        </w:rPr>
      </w:pPr>
    </w:p>
    <w:p w14:paraId="70FB3583" w14:textId="5CE67DF9" w:rsidR="00B67C8B" w:rsidRPr="00B5633F" w:rsidRDefault="00342083" w:rsidP="00CE6BDE">
      <w:pPr>
        <w:spacing w:before="600" w:after="0"/>
        <w:jc w:val="right"/>
        <w:rPr>
          <w:rFonts w:ascii="STC Regular" w:hAnsi="STC Regular" w:cs="STC Regular"/>
          <w:b/>
          <w:bCs/>
          <w:sz w:val="32"/>
          <w:szCs w:val="32"/>
          <w:lang w:bidi="ar-DZ"/>
        </w:rPr>
      </w:pPr>
      <w:r>
        <w:rPr>
          <w:rFonts w:cstheme="minorHAnsi"/>
          <w:b/>
          <w:bCs/>
          <w:noProof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3BD0FEB" wp14:editId="527C9A98">
                <wp:simplePos x="0" y="0"/>
                <wp:positionH relativeFrom="margin">
                  <wp:posOffset>19050</wp:posOffset>
                </wp:positionH>
                <wp:positionV relativeFrom="margin">
                  <wp:posOffset>9105900</wp:posOffset>
                </wp:positionV>
                <wp:extent cx="6896100" cy="1109980"/>
                <wp:effectExtent l="19050" t="0" r="0" b="0"/>
                <wp:wrapTight wrapText="bothSides">
                  <wp:wrapPolygon edited="0">
                    <wp:start x="597" y="741"/>
                    <wp:lineTo x="597" y="8156"/>
                    <wp:lineTo x="9786" y="13346"/>
                    <wp:lineTo x="-60" y="14458"/>
                    <wp:lineTo x="-60" y="15570"/>
                    <wp:lineTo x="8771" y="19277"/>
                    <wp:lineTo x="8771" y="21130"/>
                    <wp:lineTo x="12709" y="21130"/>
                    <wp:lineTo x="12709" y="19277"/>
                    <wp:lineTo x="21540" y="15570"/>
                    <wp:lineTo x="21540" y="14458"/>
                    <wp:lineTo x="10681" y="13346"/>
                    <wp:lineTo x="3819" y="7414"/>
                    <wp:lineTo x="3819" y="741"/>
                    <wp:lineTo x="597" y="741"/>
                  </wp:wrapPolygon>
                </wp:wrapTight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109980"/>
                          <a:chOff x="0" y="-704850"/>
                          <a:chExt cx="6896100" cy="1109980"/>
                        </a:xfrm>
                      </wpg:grpSpPr>
                      <wpg:grpSp>
                        <wpg:cNvPr id="13" name="Group 10"/>
                        <wpg:cNvGrpSpPr/>
                        <wpg:grpSpPr>
                          <a:xfrm>
                            <a:off x="114300" y="-704850"/>
                            <a:ext cx="4012269" cy="1109980"/>
                            <a:chOff x="0" y="-704850"/>
                            <a:chExt cx="4012269" cy="1109980"/>
                          </a:xfrm>
                        </wpg:grpSpPr>
                        <wps:wsp>
                          <wps:cNvPr id="14" name="Rectangle: Rounded Corners 13"/>
                          <wps:cNvSpPr/>
                          <wps:spPr>
                            <a:xfrm>
                              <a:off x="2628900" y="238126"/>
                              <a:ext cx="1383369" cy="167004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648E52" w14:textId="77777777" w:rsidR="00CC1939" w:rsidRPr="00704149" w:rsidRDefault="00CC1939" w:rsidP="00CC1939">
                                <w:pPr>
                                  <w:jc w:val="center"/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704149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الصفحة 2/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: Rounded Corners 14"/>
                          <wps:cNvSpPr/>
                          <wps:spPr>
                            <a:xfrm>
                              <a:off x="0" y="-704850"/>
                              <a:ext cx="1190625" cy="48577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58A3BF" w14:textId="120AAB71" w:rsidR="00CC1939" w:rsidRDefault="00CC1939" w:rsidP="0034208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Straight Connector 16"/>
                        <wps:cNvCnPr/>
                        <wps:spPr>
                          <a:xfrm flipH="1">
                            <a:off x="0" y="66675"/>
                            <a:ext cx="6896100" cy="0"/>
                          </a:xfrm>
                          <a:prstGeom prst="line">
                            <a:avLst/>
                          </a:prstGeom>
                          <a:ln w="38100" cmpd="thickThin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BD0FEB" id="Group 10" o:spid="_x0000_s1098" style="position:absolute;margin-left:1.5pt;margin-top:717pt;width:543pt;height:87.4pt;z-index:251655168;mso-position-horizontal-relative:margin;mso-position-vertical-relative:margin;mso-height-relative:margin" coordorigin=",-7048" coordsize="68961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">
                <v:group id="_x0000_s1099" style="position:absolute;left:1143;top:-7048;width:40122;height:11099" coordorigin=",-7048" coordsize="40122,1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oundrect id="Rectangle: Rounded Corners 13" o:spid="_x0000_s1100" style="position:absolute;left:26289;top:2381;width:13833;height:16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" filled="f" stroked="f" strokeweight="1pt">
                    <v:stroke joinstyle="miter"/>
                    <v:textbox>
                      <w:txbxContent>
                        <w:p w14:paraId="77648E52" w14:textId="77777777" w:rsidR="00CC1939" w:rsidRPr="00704149" w:rsidRDefault="00CC1939" w:rsidP="00CC1939">
                          <w:pPr>
                            <w:jc w:val="center"/>
                            <w:rPr>
                              <w:rFonts w:ascii="Traditional Arabic" w:hAnsi="Traditional Arabic" w:cs="Traditional Arabic"/>
                              <w:b/>
                              <w:bCs/>
                              <w:lang w:bidi="ar-DZ"/>
                            </w:rPr>
                          </w:pPr>
                          <w:r w:rsidRPr="00704149">
                            <w:rPr>
                              <w:rFonts w:ascii="Traditional Arabic" w:hAnsi="Traditional Arabic" w:cs="Traditional Arabic"/>
                              <w:b/>
                              <w:bCs/>
                              <w:rtl/>
                              <w:lang w:bidi="ar-DZ"/>
                            </w:rPr>
                            <w:t>الصفحة 2/</w:t>
                          </w:r>
                          <w:r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roundrect>
                  <v:roundrect id="Rectangle: Rounded Corners 14" o:spid="_x0000_s1101" style="position:absolute;top:-7048;width:11906;height:4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" filled="f" stroked="f" strokeweight="1pt">
                    <v:stroke joinstyle="miter"/>
                    <v:textbox>
                      <w:txbxContent>
                        <w:p w14:paraId="1E58A3BF" w14:textId="120AAB71" w:rsidR="00CC1939" w:rsidRDefault="00CC1939" w:rsidP="00342083"/>
                      </w:txbxContent>
                    </v:textbox>
                  </v:roundrect>
                </v:group>
                <v:line id="Straight Connector 16" o:spid="_x0000_s1102" style="position:absolute;flip:x;visibility:visible;mso-wrap-style:square" from="0,666" to="68961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" strokecolor="black [3200]" strokeweight="3pt">
                  <v:stroke linestyle="thickThin" joinstyle="miter"/>
                </v:line>
                <w10:wrap type="tight" anchorx="margin" anchory="margin"/>
              </v:group>
            </w:pict>
          </mc:Fallback>
        </mc:AlternateContent>
      </w:r>
      <w:r>
        <w:rPr>
          <w:rFonts w:cstheme="minorHAnsi"/>
          <w:b/>
          <w:bCs/>
          <w:noProof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549EAF8" wp14:editId="117BA150">
                <wp:simplePos x="0" y="0"/>
                <wp:positionH relativeFrom="margin">
                  <wp:align>left</wp:align>
                </wp:positionH>
                <wp:positionV relativeFrom="margin">
                  <wp:posOffset>9906000</wp:posOffset>
                </wp:positionV>
                <wp:extent cx="6896100" cy="405130"/>
                <wp:effectExtent l="19050" t="0" r="0" b="0"/>
                <wp:wrapTight wrapText="bothSides">
                  <wp:wrapPolygon edited="0">
                    <wp:start x="-60" y="1016"/>
                    <wp:lineTo x="-60" y="18282"/>
                    <wp:lineTo x="8771" y="20313"/>
                    <wp:lineTo x="12709" y="20313"/>
                    <wp:lineTo x="21540" y="5078"/>
                    <wp:lineTo x="21540" y="1016"/>
                    <wp:lineTo x="-60" y="1016"/>
                  </wp:wrapPolygon>
                </wp:wrapTight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405130"/>
                          <a:chOff x="0" y="0"/>
                          <a:chExt cx="6896100" cy="405130"/>
                        </a:xfrm>
                      </wpg:grpSpPr>
                      <wpg:grpSp>
                        <wpg:cNvPr id="8" name="Group 3"/>
                        <wpg:cNvGrpSpPr/>
                        <wpg:grpSpPr>
                          <a:xfrm>
                            <a:off x="114300" y="0"/>
                            <a:ext cx="4012269" cy="405130"/>
                            <a:chOff x="0" y="0"/>
                            <a:chExt cx="4012269" cy="405130"/>
                          </a:xfrm>
                        </wpg:grpSpPr>
                        <wps:wsp>
                          <wps:cNvPr id="9" name="Rectangle: Rounded Corners 9"/>
                          <wps:cNvSpPr/>
                          <wps:spPr>
                            <a:xfrm>
                              <a:off x="2628900" y="266700"/>
                              <a:ext cx="1383369" cy="13843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E2A4CF" w14:textId="77777777" w:rsidR="004C0F1D" w:rsidRPr="00704149" w:rsidRDefault="004C0F1D" w:rsidP="004C0F1D">
                                <w:pPr>
                                  <w:jc w:val="center"/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704149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الصفحة 2/1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: Rounded Corners 11"/>
                          <wps:cNvSpPr/>
                          <wps:spPr>
                            <a:xfrm>
                              <a:off x="0" y="0"/>
                              <a:ext cx="1190625" cy="40449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31637B" w14:textId="097D3D86" w:rsidR="004C0F1D" w:rsidRDefault="004C0F1D" w:rsidP="004C0F1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Straight Connector 15"/>
                        <wps:cNvCnPr/>
                        <wps:spPr>
                          <a:xfrm flipH="1">
                            <a:off x="0" y="66675"/>
                            <a:ext cx="6896100" cy="0"/>
                          </a:xfrm>
                          <a:prstGeom prst="line">
                            <a:avLst/>
                          </a:prstGeom>
                          <a:ln w="38100" cmpd="thickThin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9EAF8" id="Group 4" o:spid="_x0000_s1103" style="position:absolute;margin-left:0;margin-top:780pt;width:543pt;height:31.9pt;z-index:251653120;mso-position-horizontal:left;mso-position-horizontal-relative:margin;mso-position-vertical-relative:margin" coordsize="68961,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">
                <v:group id="Group 3" o:spid="_x0000_s1104" style="position:absolute;left:1143;width:40122;height:4051" coordsize="40122,4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oundrect id="Rectangle: Rounded Corners 9" o:spid="_x0000_s1105" style="position:absolute;left:26289;top:2667;width:13833;height:13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" filled="f" stroked="f" strokeweight="1pt">
                    <v:stroke joinstyle="miter"/>
                    <v:textbox>
                      <w:txbxContent>
                        <w:p w14:paraId="46E2A4CF" w14:textId="77777777" w:rsidR="004C0F1D" w:rsidRPr="00704149" w:rsidRDefault="004C0F1D" w:rsidP="004C0F1D">
                          <w:pPr>
                            <w:jc w:val="center"/>
                            <w:rPr>
                              <w:rFonts w:ascii="Traditional Arabic" w:hAnsi="Traditional Arabic" w:cs="Traditional Arabic"/>
                              <w:b/>
                              <w:bCs/>
                              <w:lang w:bidi="ar-DZ"/>
                            </w:rPr>
                          </w:pPr>
                          <w:r w:rsidRPr="00704149">
                            <w:rPr>
                              <w:rFonts w:ascii="Traditional Arabic" w:hAnsi="Traditional Arabic" w:cs="Traditional Arabic"/>
                              <w:b/>
                              <w:bCs/>
                              <w:rtl/>
                              <w:lang w:bidi="ar-DZ"/>
                            </w:rPr>
                            <w:t>الصفحة 2/1</w:t>
                          </w:r>
                        </w:p>
                      </w:txbxContent>
                    </v:textbox>
                  </v:roundrect>
                  <v:roundrect id="Rectangle: Rounded Corners 11" o:spid="_x0000_s1106" style="position:absolute;width:11906;height:40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" filled="f" stroked="f" strokeweight="1pt">
                    <v:stroke joinstyle="miter"/>
                    <v:textbox>
                      <w:txbxContent>
                        <w:p w14:paraId="5931637B" w14:textId="097D3D86" w:rsidR="004C0F1D" w:rsidRDefault="004C0F1D" w:rsidP="004C0F1D"/>
                      </w:txbxContent>
                    </v:textbox>
                  </v:roundrect>
                </v:group>
                <v:line id="Straight Connector 15" o:spid="_x0000_s1107" style="position:absolute;flip:x;visibility:visible;mso-wrap-style:square" from="0,666" to="68961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" strokecolor="black [3200]" strokeweight="3pt">
                  <v:stroke linestyle="thickThin" joinstyle="miter"/>
                </v:line>
                <w10:wrap type="tight" anchorx="margin" anchory="margin"/>
              </v:group>
            </w:pict>
          </mc:Fallback>
        </mc:AlternateContent>
      </w:r>
      <w:r w:rsidR="00B67C8B" w:rsidRPr="00AC5AF3">
        <w:rPr>
          <w:rFonts w:ascii="STC Regular" w:hAnsi="STC Regular" w:cs="STC Regular"/>
          <w:b/>
          <w:bCs/>
          <w:sz w:val="32"/>
          <w:szCs w:val="32"/>
          <w:rtl/>
          <w:lang w:bidi="ar-DZ"/>
        </w:rPr>
        <w:t>عمل موفق للجميــــع</w:t>
      </w:r>
    </w:p>
    <w:sectPr w:rsidR="00B67C8B" w:rsidRPr="00B5633F" w:rsidSect="00B67C8B">
      <w:pgSz w:w="11906" w:h="16838" w:code="9"/>
      <w:pgMar w:top="450" w:right="720" w:bottom="360" w:left="720" w:header="720" w:footer="720" w:gutter="0"/>
      <w:cols w:space="720"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e_AlMothnna">
    <w:altName w:val="Arial"/>
    <w:charset w:val="00"/>
    <w:family w:val="swiss"/>
    <w:pitch w:val="variable"/>
    <w:sig w:usb0="800020AF" w:usb1="C000204A" w:usb2="00000008" w:usb3="00000000" w:csb0="00000041" w:csb1="00000000"/>
  </w:font>
  <w:font w:name="B tooba">
    <w:altName w:val="Arial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TC Regular">
    <w:altName w:val="Arial"/>
    <w:charset w:val="00"/>
    <w:family w:val="auto"/>
    <w:pitch w:val="variable"/>
    <w:sig w:usb0="80002003" w:usb1="8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A76EB"/>
    <w:multiLevelType w:val="hybridMultilevel"/>
    <w:tmpl w:val="9CC2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5A5C"/>
    <w:multiLevelType w:val="hybridMultilevel"/>
    <w:tmpl w:val="7E0C2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869C5"/>
    <w:multiLevelType w:val="hybridMultilevel"/>
    <w:tmpl w:val="0D3405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16F51"/>
    <w:multiLevelType w:val="hybridMultilevel"/>
    <w:tmpl w:val="709EF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93FE1"/>
    <w:multiLevelType w:val="hybridMultilevel"/>
    <w:tmpl w:val="C0806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F5174"/>
    <w:multiLevelType w:val="hybridMultilevel"/>
    <w:tmpl w:val="BE901E18"/>
    <w:lvl w:ilvl="0" w:tplc="C1D6DB1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80146"/>
    <w:multiLevelType w:val="hybridMultilevel"/>
    <w:tmpl w:val="0AB66648"/>
    <w:lvl w:ilvl="0" w:tplc="04090013">
      <w:start w:val="1"/>
      <w:numFmt w:val="upp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C3170C7"/>
    <w:multiLevelType w:val="hybridMultilevel"/>
    <w:tmpl w:val="0E9E132C"/>
    <w:lvl w:ilvl="0" w:tplc="63CCE1AC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15918">
    <w:abstractNumId w:val="4"/>
  </w:num>
  <w:num w:numId="2" w16cid:durableId="2121560548">
    <w:abstractNumId w:val="1"/>
  </w:num>
  <w:num w:numId="3" w16cid:durableId="1999648744">
    <w:abstractNumId w:val="3"/>
  </w:num>
  <w:num w:numId="4" w16cid:durableId="1744720257">
    <w:abstractNumId w:val="0"/>
  </w:num>
  <w:num w:numId="5" w16cid:durableId="804352421">
    <w:abstractNumId w:val="2"/>
  </w:num>
  <w:num w:numId="6" w16cid:durableId="1172528395">
    <w:abstractNumId w:val="7"/>
  </w:num>
  <w:num w:numId="7" w16cid:durableId="141237258">
    <w:abstractNumId w:val="6"/>
  </w:num>
  <w:num w:numId="8" w16cid:durableId="1688410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attachedTemplate r:id="rId1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A9"/>
    <w:rsid w:val="00040418"/>
    <w:rsid w:val="0005012C"/>
    <w:rsid w:val="00051595"/>
    <w:rsid w:val="00082D49"/>
    <w:rsid w:val="000900DC"/>
    <w:rsid w:val="000B7DDD"/>
    <w:rsid w:val="00154FA2"/>
    <w:rsid w:val="00156267"/>
    <w:rsid w:val="00157904"/>
    <w:rsid w:val="001900E1"/>
    <w:rsid w:val="001A238F"/>
    <w:rsid w:val="001B6B13"/>
    <w:rsid w:val="001F301A"/>
    <w:rsid w:val="002A060F"/>
    <w:rsid w:val="002A2B4A"/>
    <w:rsid w:val="002C1D65"/>
    <w:rsid w:val="00341412"/>
    <w:rsid w:val="00342083"/>
    <w:rsid w:val="00343DAC"/>
    <w:rsid w:val="003515BA"/>
    <w:rsid w:val="00374DD9"/>
    <w:rsid w:val="00394BF9"/>
    <w:rsid w:val="003A2B50"/>
    <w:rsid w:val="003A5BFF"/>
    <w:rsid w:val="003C677A"/>
    <w:rsid w:val="003D2607"/>
    <w:rsid w:val="00401EFE"/>
    <w:rsid w:val="00412724"/>
    <w:rsid w:val="00423D90"/>
    <w:rsid w:val="00432C06"/>
    <w:rsid w:val="00453954"/>
    <w:rsid w:val="00474CA9"/>
    <w:rsid w:val="00482893"/>
    <w:rsid w:val="004C0F1D"/>
    <w:rsid w:val="00520B07"/>
    <w:rsid w:val="00520ED4"/>
    <w:rsid w:val="005967FA"/>
    <w:rsid w:val="005B60DE"/>
    <w:rsid w:val="005F2239"/>
    <w:rsid w:val="00602AE4"/>
    <w:rsid w:val="00616674"/>
    <w:rsid w:val="00674CD5"/>
    <w:rsid w:val="006819D6"/>
    <w:rsid w:val="00683649"/>
    <w:rsid w:val="006F07DA"/>
    <w:rsid w:val="00733C74"/>
    <w:rsid w:val="00740AAE"/>
    <w:rsid w:val="00790FBC"/>
    <w:rsid w:val="007E5C3F"/>
    <w:rsid w:val="007F232B"/>
    <w:rsid w:val="00806B6A"/>
    <w:rsid w:val="008163A8"/>
    <w:rsid w:val="00887C18"/>
    <w:rsid w:val="008E7398"/>
    <w:rsid w:val="00915D44"/>
    <w:rsid w:val="00944E48"/>
    <w:rsid w:val="00986F83"/>
    <w:rsid w:val="009F7B68"/>
    <w:rsid w:val="00A0140A"/>
    <w:rsid w:val="00A021B2"/>
    <w:rsid w:val="00A05304"/>
    <w:rsid w:val="00A1047E"/>
    <w:rsid w:val="00A22A65"/>
    <w:rsid w:val="00A25BBC"/>
    <w:rsid w:val="00A34BA0"/>
    <w:rsid w:val="00A85C25"/>
    <w:rsid w:val="00AA6CBD"/>
    <w:rsid w:val="00B5633F"/>
    <w:rsid w:val="00B67C8B"/>
    <w:rsid w:val="00B7657D"/>
    <w:rsid w:val="00BF3B11"/>
    <w:rsid w:val="00C06412"/>
    <w:rsid w:val="00C6730D"/>
    <w:rsid w:val="00CB41AF"/>
    <w:rsid w:val="00CC1939"/>
    <w:rsid w:val="00CD0025"/>
    <w:rsid w:val="00CE6BDE"/>
    <w:rsid w:val="00CE765B"/>
    <w:rsid w:val="00D045AB"/>
    <w:rsid w:val="00D147B7"/>
    <w:rsid w:val="00D302B5"/>
    <w:rsid w:val="00D319B1"/>
    <w:rsid w:val="00D43A0F"/>
    <w:rsid w:val="00D652C5"/>
    <w:rsid w:val="00D73286"/>
    <w:rsid w:val="00DC0B8D"/>
    <w:rsid w:val="00DF0B0A"/>
    <w:rsid w:val="00E011EF"/>
    <w:rsid w:val="00E51C89"/>
    <w:rsid w:val="00E77837"/>
    <w:rsid w:val="00EA2CCB"/>
    <w:rsid w:val="00ED66EB"/>
    <w:rsid w:val="00EF7F43"/>
    <w:rsid w:val="00F748B5"/>
    <w:rsid w:val="00FE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9910"/>
  <w15:chartTrackingRefBased/>
  <w15:docId w15:val="{4DE75C5F-18EC-40D4-971E-A5036D7A8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B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0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4C0F1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4">
    <w:name w:val="List Paragraph"/>
    <w:basedOn w:val="a"/>
    <w:uiPriority w:val="34"/>
    <w:qFormat/>
    <w:rsid w:val="00474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med%20Yazid\Desktop\Templates\&#1606;&#1605;&#1575;&#1584;&#1580;%20&#1575;&#1604;&#1575;&#1582;&#1578;&#1576;&#1575;&#1585;&#1575;&#1578;\&#1606;&#1605;&#1608;&#1584;&#1580;%20&#1575;&#1582;&#1578;&#1576;&#1575;&#1585;%202025%20&#1605;&#1593;&#1583;&#160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نموذج اختبار 2025 معدل</Template>
  <TotalTime>196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Yazid</dc:creator>
  <cp:keywords/>
  <dc:description/>
  <cp:lastModifiedBy>SAID</cp:lastModifiedBy>
  <cp:revision>66</cp:revision>
  <cp:lastPrinted>2024-11-24T19:47:00Z</cp:lastPrinted>
  <dcterms:created xsi:type="dcterms:W3CDTF">2024-11-15T17:32:00Z</dcterms:created>
  <dcterms:modified xsi:type="dcterms:W3CDTF">2024-12-01T22:01:00Z</dcterms:modified>
</cp:coreProperties>
</file>
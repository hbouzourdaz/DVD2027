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0490" w:type="dxa"/>
        <w:tblInd w:w="-239" w:type="dxa"/>
        <w:tblLook w:val="04A0" w:firstRow="1" w:lastRow="0" w:firstColumn="1" w:lastColumn="0" w:noHBand="0" w:noVBand="1"/>
      </w:tblPr>
      <w:tblGrid>
        <w:gridCol w:w="10490"/>
      </w:tblGrid>
      <w:tr w:rsidR="00990039" w:rsidRPr="000250F2" w:rsidTr="00264DCB">
        <w:trPr>
          <w:trHeight w:val="1125"/>
        </w:trPr>
        <w:tc>
          <w:tcPr>
            <w:tcW w:w="1049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90039" w:rsidRPr="000250F2" w:rsidRDefault="00990039" w:rsidP="00990039">
            <w:pPr>
              <w:bidi/>
              <w:jc w:val="center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990039" w:rsidRPr="000250F2" w:rsidRDefault="00990039" w:rsidP="00493FC2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متوسطة </w:t>
            </w:r>
            <w:r w:rsidR="00493FC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الشهيد المرحوم بن ملوكة محمد</w:t>
            </w:r>
            <w:r w:rsidR="00493FC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493FC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-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الزبوجة        </w:t>
            </w:r>
            <w:r w:rsidR="00493FC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 xml:space="preserve">          </w:t>
            </w:r>
            <w:bookmarkStart w:id="0" w:name="_GoBack"/>
            <w:bookmarkEnd w:id="0"/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السنة الدراسية: </w:t>
            </w:r>
            <w:r w:rsidR="0082525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202</w:t>
            </w:r>
            <w:r w:rsidR="00493FC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 w:rsidR="0082525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-202</w:t>
            </w:r>
            <w:r w:rsidR="00493FC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5</w:t>
            </w:r>
          </w:p>
          <w:p w:rsidR="00990039" w:rsidRPr="000250F2" w:rsidRDefault="00264DCB" w:rsidP="00990039">
            <w:pPr>
              <w:bidi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إختبار الثلاثي الأول                                                               المستوى: السنة الرابعة متوسط</w:t>
            </w:r>
          </w:p>
        </w:tc>
      </w:tr>
      <w:tr w:rsidR="00990039" w:rsidRPr="000250F2" w:rsidTr="00264DCB">
        <w:trPr>
          <w:trHeight w:val="552"/>
        </w:trPr>
        <w:tc>
          <w:tcPr>
            <w:tcW w:w="10490" w:type="dxa"/>
            <w:tcBorders>
              <w:left w:val="nil"/>
              <w:right w:val="nil"/>
            </w:tcBorders>
            <w:vAlign w:val="center"/>
          </w:tcPr>
          <w:p w:rsidR="00990039" w:rsidRPr="000250F2" w:rsidRDefault="009B5A8B" w:rsidP="009B5A8B">
            <w:pPr>
              <w:bidi/>
              <w:jc w:val="both"/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</w:pP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>المادة: ال</w:t>
            </w:r>
            <w:r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علوم الفيزيائية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والتكنولوجيا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</w:t>
            </w:r>
            <w:r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</w:t>
            </w:r>
            <w:r w:rsidR="00264DCB" w:rsidRPr="000250F2">
              <w:rPr>
                <w:rFonts w:ascii="Times New Roman" w:hAnsi="Times New Roman" w:cs="Simplified Arabic"/>
                <w:b/>
                <w:bCs/>
                <w:sz w:val="28"/>
                <w:szCs w:val="28"/>
                <w:rtl/>
              </w:rPr>
              <w:t xml:space="preserve">                       المدة: ســـــــــــــــــــــــــاعة </w:t>
            </w:r>
            <w:r w:rsidRPr="000250F2">
              <w:rPr>
                <w:rFonts w:ascii="Times New Roman" w:hAnsi="Times New Roman" w:cs="Simplified Arabic" w:hint="cs"/>
                <w:b/>
                <w:bCs/>
                <w:sz w:val="28"/>
                <w:szCs w:val="28"/>
                <w:rtl/>
              </w:rPr>
              <w:t>ونصف</w:t>
            </w:r>
          </w:p>
        </w:tc>
      </w:tr>
    </w:tbl>
    <w:p w:rsidR="0064244C" w:rsidRPr="00BB4A0E" w:rsidRDefault="00264DCB" w:rsidP="00BB4A0E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BB4A0E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  <w:t>التمرين الأول:</w:t>
      </w:r>
      <w:r w:rsidRPr="00BB4A0E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bidi="ar-DZ"/>
        </w:rPr>
        <w:t xml:space="preserve">  </w:t>
      </w:r>
      <w:r w:rsidRPr="00BB4A0E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  <w:t>(</w:t>
      </w:r>
      <w:r w:rsidRPr="00BB4A0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06</w:t>
      </w:r>
      <w:r w:rsidRPr="00BB4A0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BB4A0E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  <w:t>نقاط)</w:t>
      </w:r>
      <w:r w:rsidRPr="00BB4A0E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</w:p>
    <w:p w:rsidR="00636C69" w:rsidRPr="00636C69" w:rsidRDefault="00636C69" w:rsidP="001471C1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u w:val="single"/>
          <w:rtl/>
          <w:lang w:bidi="ar-DZ"/>
        </w:rPr>
        <w:t>في تجربة أولى: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نقوم بدّلك قضيب </w:t>
      </w:r>
      <w:r w:rsidR="004C4EBB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من الإيبونيت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بواسطة قطعة من ال</w:t>
      </w:r>
      <w:r w:rsidR="004C4EBB">
        <w:rPr>
          <w:rFonts w:ascii="Simplified Arabic" w:hAnsi="Simplified Arabic" w:cs="Simplified Arabic" w:hint="cs"/>
          <w:sz w:val="30"/>
          <w:szCs w:val="30"/>
          <w:rtl/>
          <w:lang w:bidi="ar-DZ"/>
        </w:rPr>
        <w:t>صوف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.</w:t>
      </w:r>
      <w:r w:rsidRPr="00636C69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</w:p>
    <w:p w:rsidR="00636C69" w:rsidRPr="00636C69" w:rsidRDefault="00636C69" w:rsidP="001471C1">
      <w:pPr>
        <w:pStyle w:val="ListParagraph"/>
        <w:numPr>
          <w:ilvl w:val="0"/>
          <w:numId w:val="22"/>
        </w:numPr>
        <w:bidi/>
        <w:spacing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ما نوع الشحنة الكهربائية التي يحملها </w:t>
      </w:r>
      <w:r w:rsidR="004C4EBB">
        <w:rPr>
          <w:rFonts w:ascii="Simplified Arabic" w:hAnsi="Simplified Arabic" w:cs="Simplified Arabic" w:hint="cs"/>
          <w:sz w:val="30"/>
          <w:szCs w:val="30"/>
          <w:rtl/>
          <w:lang w:bidi="ar-DZ"/>
        </w:rPr>
        <w:t>قضيب الإيبونيت</w:t>
      </w: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بعد الدّلك؟ </w:t>
      </w:r>
    </w:p>
    <w:p w:rsidR="00636C69" w:rsidRPr="00636C69" w:rsidRDefault="004C4EBB" w:rsidP="001471C1">
      <w:pPr>
        <w:pStyle w:val="ListParagraph"/>
        <w:numPr>
          <w:ilvl w:val="0"/>
          <w:numId w:val="22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فسّر ما حدث بين </w:t>
      </w:r>
      <w:r w:rsidR="00636C69"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قضيب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الإيبونيت</w:t>
      </w:r>
      <w:r w:rsidR="00636C69"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وقطعة ال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صوف</w:t>
      </w:r>
      <w:r w:rsidR="00636C69"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أثناء الدّلك؟</w:t>
      </w:r>
    </w:p>
    <w:p w:rsidR="00636C69" w:rsidRPr="00636C69" w:rsidRDefault="004C4EBB" w:rsidP="001471C1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noProof/>
          <w:sz w:val="30"/>
          <w:szCs w:val="30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-255270</wp:posOffset>
                </wp:positionH>
                <wp:positionV relativeFrom="paragraph">
                  <wp:posOffset>713740</wp:posOffset>
                </wp:positionV>
                <wp:extent cx="3904425" cy="1708375"/>
                <wp:effectExtent l="0" t="38100" r="20320" b="635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4425" cy="1708375"/>
                          <a:chOff x="0" y="0"/>
                          <a:chExt cx="3904425" cy="170837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0" y="0"/>
                            <a:ext cx="3904425" cy="1708375"/>
                            <a:chOff x="466725" y="438131"/>
                            <a:chExt cx="3904425" cy="1708375"/>
                          </a:xfrm>
                        </wpg:grpSpPr>
                        <wpg:grpSp>
                          <wpg:cNvPr id="2" name="Group 2"/>
                          <wpg:cNvGrpSpPr/>
                          <wpg:grpSpPr>
                            <a:xfrm>
                              <a:off x="818451" y="438131"/>
                              <a:ext cx="3552699" cy="1434172"/>
                              <a:chOff x="818451" y="438131"/>
                              <a:chExt cx="3552699" cy="1434172"/>
                            </a:xfrm>
                          </wpg:grpSpPr>
                          <wpg:grpSp>
                            <wpg:cNvPr id="3" name="Group 3"/>
                            <wpg:cNvGrpSpPr/>
                            <wpg:grpSpPr>
                              <a:xfrm>
                                <a:off x="818451" y="864586"/>
                                <a:ext cx="3048699" cy="981242"/>
                                <a:chOff x="818451" y="636004"/>
                                <a:chExt cx="3048699" cy="981242"/>
                              </a:xfrm>
                            </wpg:grpSpPr>
                            <wps:wsp>
                              <wps:cNvPr id="4" name="Rounded Rectangle 4"/>
                              <wps:cNvSpPr/>
                              <wps:spPr>
                                <a:xfrm>
                                  <a:off x="1933575" y="981074"/>
                                  <a:ext cx="1466850" cy="14287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 w="127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Flowchart: Connector 5"/>
                              <wps:cNvSpPr/>
                              <wps:spPr>
                                <a:xfrm>
                                  <a:off x="3400425" y="819150"/>
                                  <a:ext cx="466725" cy="466725"/>
                                </a:xfrm>
                                <a:prstGeom prst="flowChartConnector">
                                  <a:avLst/>
                                </a:prstGeom>
                                <a:solidFill>
                                  <a:srgbClr val="A5A5A5">
                                    <a:lumMod val="75000"/>
                                  </a:srgbClr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Can 6"/>
                              <wps:cNvSpPr/>
                              <wps:spPr>
                                <a:xfrm rot="7216794">
                                  <a:off x="1267945" y="186510"/>
                                  <a:ext cx="168388" cy="1067376"/>
                                </a:xfrm>
                                <a:prstGeom prst="can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Flowchart: Terminator 7"/>
                              <wps:cNvSpPr/>
                              <wps:spPr>
                                <a:xfrm>
                                  <a:off x="2457450" y="1123950"/>
                                  <a:ext cx="371475" cy="36000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Flowchart: Terminator 8"/>
                              <wps:cNvSpPr/>
                              <wps:spPr>
                                <a:xfrm>
                                  <a:off x="2385060" y="1571527"/>
                                  <a:ext cx="525975" cy="45719"/>
                                </a:xfrm>
                                <a:prstGeom prst="flowChartTerminator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2640331" y="1159950"/>
                                  <a:ext cx="36000" cy="411577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Text" lastClr="000000"/>
                                </a:solidFill>
                                <a:ln w="12700" cap="flat" cmpd="sng" algn="ctr">
                                  <a:solidFill>
                                    <a:sysClr val="windowText" lastClr="000000">
                                      <a:shade val="50000"/>
                                    </a:sys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" name="Straight Connector 10"/>
                            <wps:cNvCnPr/>
                            <wps:spPr>
                              <a:xfrm flipH="1" flipV="1">
                                <a:off x="3629025" y="447675"/>
                                <a:ext cx="0" cy="600057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" name="Flowchart: Terminator 11"/>
                            <wps:cNvSpPr/>
                            <wps:spPr>
                              <a:xfrm>
                                <a:off x="3867150" y="1836303"/>
                                <a:ext cx="504000" cy="3600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Straight Connector 12"/>
                            <wps:cNvCnPr/>
                            <wps:spPr>
                              <a:xfrm>
                                <a:off x="4119150" y="866757"/>
                                <a:ext cx="0" cy="969546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" name="Arc 13"/>
                            <wps:cNvSpPr/>
                            <wps:spPr>
                              <a:xfrm>
                                <a:off x="3204750" y="438131"/>
                                <a:ext cx="914400" cy="914400"/>
                              </a:xfrm>
                              <a:prstGeom prst="arc">
                                <a:avLst>
                                  <a:gd name="adj1" fmla="val 15552942"/>
                                  <a:gd name="adj2" fmla="val 0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" name="Text Box 14"/>
                          <wps:cNvSpPr txBox="1"/>
                          <wps:spPr>
                            <a:xfrm>
                              <a:off x="466725" y="1182643"/>
                              <a:ext cx="1203120" cy="31256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36C69" w:rsidRPr="000D710B" w:rsidRDefault="00636C69" w:rsidP="00636C69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0D710B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قضيب زجاجي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مدلوك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Text Box 15"/>
                          <wps:cNvSpPr txBox="1"/>
                          <wps:spPr>
                            <a:xfrm>
                              <a:off x="2299875" y="1845828"/>
                              <a:ext cx="805275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36C69" w:rsidRPr="000D710B" w:rsidRDefault="00636C69" w:rsidP="00636C69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حامل عازل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ext Box 16"/>
                          <wps:cNvSpPr txBox="1"/>
                          <wps:spPr>
                            <a:xfrm>
                              <a:off x="3313875" y="1514457"/>
                              <a:ext cx="805275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36C69" w:rsidRPr="000D710B" w:rsidRDefault="00636C69" w:rsidP="00636C69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كرية معدنية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ext Box 17"/>
                          <wps:cNvSpPr txBox="1"/>
                          <wps:spPr>
                            <a:xfrm>
                              <a:off x="2282100" y="947078"/>
                              <a:ext cx="1018635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36C69" w:rsidRPr="000D710B" w:rsidRDefault="00636C69" w:rsidP="00636C69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قضيب نحاسي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Text Box 18"/>
                          <wps:cNvSpPr txBox="1"/>
                          <wps:spPr>
                            <a:xfrm>
                              <a:off x="3204750" y="989262"/>
                              <a:ext cx="195675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36C69" w:rsidRPr="00B52AD4" w:rsidRDefault="00636C69" w:rsidP="00636C69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B52AD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Text Box 19"/>
                          <wps:cNvSpPr txBox="1"/>
                          <wps:spPr>
                            <a:xfrm>
                              <a:off x="1876772" y="1008294"/>
                              <a:ext cx="310610" cy="3006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636C69" w:rsidRPr="000D710B" w:rsidRDefault="00636C69" w:rsidP="00636C69">
                                <w:pP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B52AD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lang w:bidi="ar-DZ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" name="Text Box 30"/>
                        <wps:cNvSpPr txBox="1"/>
                        <wps:spPr>
                          <a:xfrm rot="1927134">
                            <a:off x="495300" y="457200"/>
                            <a:ext cx="1026795" cy="3409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C4EBB" w:rsidRPr="004C4EBB" w:rsidRDefault="004C4EBB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4C4EBB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+ + + + + 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" o:spid="_x0000_s1026" style="position:absolute;left:0;text-align:left;margin-left:-20.1pt;margin-top:56.2pt;width:307.45pt;height:134.5pt;z-index:251874304" coordsize="39044,17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">
                <v:group id="Group 1" o:spid="_x0000_s1027" style="position:absolute;width:39044;height:17083" coordorigin="4667,4381" coordsize="39044,170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<v:group id="Group 2" o:spid="_x0000_s1028" style="position:absolute;left:8184;top:4381;width:35527;height:14342" coordorigin="8184,4381" coordsize="35526,143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  <v:group id="Group 3" o:spid="_x0000_s1029" style="position:absolute;left:8184;top:8645;width:30487;height:9813" coordorigin="8184,6360" coordsize="30486,98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  <v:roundrect id="Rounded Rectangle 4" o:spid="_x0000_s1030" style="position:absolute;left:19335;top:9810;width:14669;height:142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bK88EA&#10;AADaAAAADwAAAGRycy9kb3ducmV2LnhtbESP0WoCMRRE3wv+Q7iCbzWxiJTVKKIUBCnY1Q+4bK67&#10;wc3NmsR1+/dNodDHYWbOMKvN4FrRU4jWs4bZVIEgrryxXGu4nD9e30HEhGyw9UwavinCZj16WWFh&#10;/JO/qC9TLTKEY4EampS6QspYNeQwTn1HnL2rDw5TlqGWJuAzw10r35RaSIeW80KDHe0aqm7lw2no&#10;w81b2h/K7Wl2H7z6vNhjUlpPxsN2CSLRkP7Df+2D0TCH3yv5Bsj1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WyvPBAAAA2gAAAA8AAAAAAAAAAAAAAAAAmAIAAGRycy9kb3du&#10;cmV2LnhtbFBLBQYAAAAABAAEAPUAAACGAwAAAAA=&#10;" fillcolor="#ffc000" strokecolor="windowText" strokeweight="1pt">
                        <v:stroke joinstyle="miter"/>
                      </v:roundrect>
                      <v:shapetype id="_x0000_t120" coordsize="21600,21600" o:spt="120" path="m10800,qx,10800,10800,21600,21600,10800,10800,xe">
                        <v:path gradientshapeok="t" o:connecttype="custom" o:connectlocs="10800,0;3163,3163;0,10800;3163,18437;10800,21600;18437,18437;21600,10800;18437,3163" textboxrect="3163,3163,18437,18437"/>
                      </v:shapetype>
                      <v:shape id="Flowchart: Connector 5" o:spid="_x0000_s1031" type="#_x0000_t120" style="position:absolute;left:34004;top:8191;width:4667;height:4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6AycIA&#10;AADaAAAADwAAAGRycy9kb3ducmV2LnhtbESPT4vCMBTE78J+h/AW9qapsopUUxFF6GHBv4fd26N5&#10;tqXNS2midv30RhA8DjPzG2a+6EwtrtS60rKC4SACQZxZXXKu4HTc9KcgnEfWWFsmBf/kYJF89OYY&#10;a3vjPV0PPhcBwi5GBYX3TSylywoy6Aa2IQ7e2bYGfZBtLnWLtwA3tRxF0UQaLDksFNjQqqCsOlyM&#10;gl+W+LOc/u2+cZVm6fp+3le0Verrs1vOQHjq/Dv8aqdawRieV8INkM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3oDJwgAAANoAAAAPAAAAAAAAAAAAAAAAAJgCAABkcnMvZG93&#10;bnJldi54bWxQSwUGAAAAAAQABAD1AAAAhwMAAAAA&#10;" fillcolor="#7c7c7c" strokecolor="#2f528f" strokeweight="1pt">
                        <v:stroke joinstyle="miter"/>
                      </v:shape>
                      <v:shapetype id="_x0000_t22" coordsize="21600,21600" o:spt="22" adj="5400" path="m10800,qx0@1l0@2qy10800,21600,21600@2l21600@1qy10800,xem0@1qy10800@0,21600@1nfe">
                        <v:formulas>
                          <v:f eqn="val #0"/>
                          <v:f eqn="prod #0 1 2"/>
                          <v:f eqn="sum height 0 @1"/>
                        </v:formulas>
                        <v:path o:extrusionok="f" gradientshapeok="t" o:connecttype="custom" o:connectlocs="10800,@0;10800,0;0,10800;10800,21600;21600,10800" o:connectangles="270,270,180,90,0" textboxrect="0,@0,21600,@2"/>
                        <v:handles>
                          <v:h position="center,#0" yrange="0,10800"/>
                        </v:handles>
                        <o:complex v:ext="view"/>
                      </v:shapetype>
                      <v:shape id="Can 6" o:spid="_x0000_s1032" type="#_x0000_t22" style="position:absolute;left:12679;top:1865;width:1683;height:10674;rotation:7882664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QfjsIA&#10;AADaAAAADwAAAGRycy9kb3ducmV2LnhtbESPQWvCQBSE70L/w/IKvZmNHpKSZpWiCNaekpb2+sg+&#10;s2mzb0N21fjvu4LQ4zAz3zDlerK9ONPoO8cKFkkKgrhxuuNWwefHbv4Mwgdkjb1jUnAlD+vVw6zE&#10;QrsLV3SuQysihH2BCkwIQyGlbwxZ9IkbiKN3dKPFEOXYSj3iJcJtL5dpmkmLHccFgwNtDDW/9ckq&#10;eG/yXB7esP+Wx+xrz1uT/3Cl1NPj9PoCItAU/sP39l4ryOB2Jd4Auf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9B+OwgAAANoAAAAPAAAAAAAAAAAAAAAAAJgCAABkcnMvZG93&#10;bnJldi54bWxQSwUGAAAAAAQABAD1AAAAhwMAAAAA&#10;" adj="852" fillcolor="window" strokecolor="windowText" strokeweight="1.5pt">
                        <v:stroke joinstyle="miter"/>
                      </v:shape>
                      <v:shapetype id="_x0000_t116" coordsize="21600,21600" o:spt="116" path="m3475,qx,10800,3475,21600l18125,21600qx21600,10800,18125,xe">
                        <v:stroke joinstyle="miter"/>
                        <v:path gradientshapeok="t" o:connecttype="rect" textboxrect="1018,3163,20582,18437"/>
                      </v:shapetype>
                      <v:shape id="Flowchart: Terminator 7" o:spid="_x0000_s1033" type="#_x0000_t116" style="position:absolute;left:24574;top:11239;width:3715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cwpcEA&#10;AADaAAAADwAAAGRycy9kb3ducmV2LnhtbESPQWsCMRSE70L/Q3gFb262Im3ZGsUKgngoVIVeH5vn&#10;ZunmvSWJ6/bfN0Khx2FmvmGW69F3aqAQW2EDT0UJirgW23Jj4HzazV5BxYRssRMmAz8UYb16mCyx&#10;snLjTxqOqVEZwrFCAy6lvtI61o48xkJ64uxdJHhMWYZG24C3DPednpfls/bYcl5w2NPWUf19vHoD&#10;Y9DO28X242Lfv3izExkOsjBm+jhu3kAlGtN/+K+9twZe4H4l3wC9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d3MKXBAAAA2gAAAA8AAAAAAAAAAAAAAAAAmAIAAGRycy9kb3du&#10;cmV2LnhtbFBLBQYAAAAABAAEAPUAAACGAwAAAAA=&#10;" fillcolor="windowText" strokeweight="1pt"/>
                      <v:shape id="Flowchart: Terminator 8" o:spid="_x0000_s1034" type="#_x0000_t116" style="position:absolute;left:23850;top:15715;width:5260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ik170A&#10;AADaAAAADwAAAGRycy9kb3ducmV2LnhtbERPTWsCMRC9C/0PYQreNKtIka1RVBCKh0JV8Dpsxs3S&#10;zcySxHX775uD4PHxvlebwbeqpxAbYQOzaQGKuBLbcG3gcj5MlqBiQrbYCpOBP4qwWb+NVlhaefAP&#10;9adUqxzCsUQDLqWu1DpWjjzGqXTEmbtJ8JgyDLW2AR853Ld6XhQf2mPDucFhR3tH1e/p7g0MQTtv&#10;F/vvm91deXsQ6Y+yMGb8Pmw/QSUa0kv8dH9ZA3lrvpJvgF7/A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Vuik170AAADaAAAADwAAAAAAAAAAAAAAAACYAgAAZHJzL2Rvd25yZXYu&#10;eG1sUEsFBgAAAAAEAAQA9QAAAIIDAAAAAA==&#10;" fillcolor="windowText" strokeweight="1pt"/>
                      <v:rect id="Rectangle 9" o:spid="_x0000_s1035" style="position:absolute;left:26403;top:11599;width:360;height:41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oc2MIA&#10;AADaAAAADwAAAGRycy9kb3ducmV2LnhtbESPQWsCMRSE74L/ITzBWzdrC9ZujSK2Sit4qErPj81z&#10;N7h5WZKsbv99Uyh4HGbmG2a+7G0jruSDcaxgkuUgiEunDVcKTsfNwwxEiMgaG8ek4IcCLBfDwRwL&#10;7W78RddDrESCcChQQR1jW0gZyposhsy1xMk7O28xJukrqT3eEtw28jHPp9Ki4bRQY0vrmsrLobMK&#10;3swzBv1ktpMOP+2773TYfe+VGo/61SuISH28h//bH1rBC/xdSTdAL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ehzYwgAAANoAAAAPAAAAAAAAAAAAAAAAAJgCAABkcnMvZG93&#10;bnJldi54bWxQSwUGAAAAAAQABAD1AAAAhwMAAAAA&#10;" fillcolor="windowText" strokeweight="1pt"/>
                    </v:group>
                    <v:line id="Straight Connector 10" o:spid="_x0000_s1036" style="position:absolute;flip:x y;visibility:visible;mso-wrap-style:square" from="36290,4476" to="36290,10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GQmsQAAADbAAAADwAAAGRycy9kb3ducmV2LnhtbESPT0sDMRDF7wW/Q5iCtzZbLVLWpkUU&#10;ZS8W+gf1OG7G7OJmsiSx3X77zkHobYb35r3fLNeD79SRYmoDG5hNC1DEdbAtOwOH/etkASplZItd&#10;YDJwpgTr1c1oiaUNJ97ScZedkhBOJRpocu5LrVPdkMc0DT2xaD8hesyyRqdtxJOE+07fFcWD9tiy&#10;NDTY03ND9e/uzxvY8sd9NY/5xX2/2c27c1WXPr+MuR0PT4+gMg35av6/rqzgC738IgPo1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0ZCaxAAAANsAAAAPAAAAAAAAAAAA&#10;AAAAAKECAABkcnMvZG93bnJldi54bWxQSwUGAAAAAAQABAD5AAAAkgMAAAAA&#10;" strokecolor="#002060" strokeweight="1.5pt">
                      <v:stroke joinstyle="miter"/>
                    </v:line>
                    <v:shape id="Flowchart: Terminator 11" o:spid="_x0000_s1037" type="#_x0000_t116" style="position:absolute;left:38671;top:18363;width:504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7UHL8A&#10;AADbAAAADwAAAGRycy9kb3ducmV2LnhtbERPTWsCMRC9F/wPYYTeatYipaxGUUEoHgpVweuwGTeL&#10;m5kliev675tCwds83ucsVoNvVU8hNsIGppMCFHEltuHawOm4e/sEFROyxVaYDDwowmo5ellgaeXO&#10;P9QfUq1yCMcSDbiUulLrWDnyGCfSEWfuIsFjyjDU2ga853Df6vei+NAeG84NDjvaOqquh5s3MATt&#10;vJ1tvy92c+b1TqTfy8yY1/GwnoNKNKSn+N/9ZfP8Kfz9kg/Qy1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djtQcvwAAANsAAAAPAAAAAAAAAAAAAAAAAJgCAABkcnMvZG93bnJl&#10;di54bWxQSwUGAAAAAAQABAD1AAAAhAMAAAAA&#10;" fillcolor="windowText" strokeweight="1pt"/>
                    <v:line id="Straight Connector 12" o:spid="_x0000_s1038" style="position:absolute;visibility:visible;mso-wrap-style:square" from="41191,8667" to="41191,183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r51MAAAADbAAAADwAAAGRycy9kb3ducmV2LnhtbERPTWvCQBC9F/wPywje6iYi0qZuQrEU&#10;vdXG0vOQHZPQ7GzMjhr/fVco9DaP9znrYnSdutAQWs8G0nkCirjytuXawNfh/fEJVBBki51nMnCj&#10;AEU+eVhjZv2VP+lSSq1iCIcMDTQifaZ1qBpyGOa+J47c0Q8OJcKh1nbAawx3nV4kyUo7bDk2NNjT&#10;pqHqpzw7A2Oark51RemSPrbP33s5HEt5M2Y2HV9fQAmN8i/+c+9snL+A+y/xAJ3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8K+dTAAAAA2wAAAA8AAAAAAAAAAAAAAAAA&#10;oQIAAGRycy9kb3ducmV2LnhtbFBLBQYAAAAABAAEAPkAAACOAwAAAAA=&#10;" strokecolor="windowText" strokeweight="1.5pt">
                      <v:stroke joinstyle="miter"/>
                    </v:line>
                    <v:shape id="Arc 13" o:spid="_x0000_s1039" style="position:absolute;left:32047;top:4381;width:9144;height:9144;visibility:visible;mso-wrap-style:square;v-text-anchor:middle" coordsize="914400,914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QgfcMA&#10;AADbAAAADwAAAGRycy9kb3ducmV2LnhtbERPTWvCQBC9F/wPywje6kYrtaTZiARCveTQtAd7G7LT&#10;JCQ7G7KrRn+9KxR6m8f7nGQ3mV6caXStZQWrZQSCuLK65VrB91f+/AbCeWSNvWVScCUHu3T2lGCs&#10;7YU/6Vz6WoQQdjEqaLwfYild1ZBBt7QDceB+7WjQBzjWUo94CeGml+soepUGWw4NDQ6UNVR15cko&#10;+Mgp08cu+8mKYp13m+3tFFU3pRbzaf8OwtPk/8V/7oMO81/g8Us4QKZ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+QgfcMAAADbAAAADwAAAAAAAAAAAAAAAACYAgAAZHJzL2Rv&#10;d25yZXYueG1sUEsFBgAAAAAEAAQA9QAAAIgDAAAAAA==&#10;" path="m371652,8075nsc505486,-17417,643715,18105,748678,104961v104963,86857,165721,215999,165721,352239l457200,457200,371652,8075xem371652,8075nfc505486,-17417,643715,18105,748678,104961v104963,86857,165721,215999,165721,352239e" filled="f" strokecolor="windowText" strokeweight="1.5pt">
                      <v:stroke joinstyle="miter"/>
                      <v:path arrowok="t" o:connecttype="custom" o:connectlocs="371652,8075;748678,104961;914399,457200" o:connectangles="0,0,0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" o:spid="_x0000_s1040" type="#_x0000_t202" style="position:absolute;left:4667;top:11826;width:12031;height:31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      <v:textbox>
                      <w:txbxContent>
                        <w:p w:rsidR="00636C69" w:rsidRPr="000D710B" w:rsidRDefault="00636C69" w:rsidP="00636C69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0D710B"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قضيب زجاجي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 مدلوك</w:t>
                          </w:r>
                        </w:p>
                      </w:txbxContent>
                    </v:textbox>
                  </v:shape>
                  <v:shape id="Text Box 15" o:spid="_x0000_s1041" type="#_x0000_t202" style="position:absolute;left:22998;top:18458;width:8053;height:3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C5F8IA&#10;AADbAAAADwAAAGRycy9kb3ducmV2LnhtbERPS4vCMBC+L/gfwgje1nQFRbqmRQqiiHvwcfE224xt&#10;2WZSm6h1f70RBG/z8T1nlnamFldqXWVZwdcwAkGcW11xoeCwX3xOQTiPrLG2TAru5CBNeh8zjLW9&#10;8ZauO1+IEMIuRgWl900spctLMuiGtiEO3Mm2Bn2AbSF1i7cQbmo5iqKJNFhxaCixoayk/G93MQrW&#10;2eIHt78jM/2vs+XmNG/Oh+NYqUG/m3+D8NT5t/jlXukwfwzPX8IBMn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YLkXwgAAANsAAAAPAAAAAAAAAAAAAAAAAJgCAABkcnMvZG93&#10;bnJldi54bWxQSwUGAAAAAAQABAD1AAAAhwMAAAAA&#10;" filled="f" stroked="f" strokeweight=".5pt">
                    <v:textbox>
                      <w:txbxContent>
                        <w:p w:rsidR="00636C69" w:rsidRPr="000D710B" w:rsidRDefault="00636C69" w:rsidP="00636C69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حامل عازل</w:t>
                          </w:r>
                        </w:p>
                      </w:txbxContent>
                    </v:textbox>
                  </v:shape>
                  <v:shape id="Text Box 16" o:spid="_x0000_s1042" type="#_x0000_t202" style="position:absolute;left:33138;top:15144;width:8053;height:3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InYMMA&#10;AADbAAAADwAAAGRycy9kb3ducmV2LnhtbERPS2vCQBC+C/0PyxS8mU2FBkmzigTEUuxBm0tv0+zk&#10;QbOzMbs1aX99VxC8zcf3nGwzmU5caHCtZQVPUQyCuLS65VpB8bFbrEA4j6yxs0wKfsnBZv0wyzDV&#10;duQjXU6+FiGEXYoKGu/7VEpXNmTQRbYnDlxlB4M+wKGWesAxhJtOLuM4kQZbDg0N9pQ3VH6ffoyC&#10;t3z3jsevpVn9dfn+UG37c/H5rNT8cdq+gPA0+bv45n7VYX4C11/CAX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InYMMAAADbAAAADwAAAAAAAAAAAAAAAACYAgAAZHJzL2Rv&#10;d25yZXYueG1sUEsFBgAAAAAEAAQA9QAAAIgDAAAAAA==&#10;" filled="f" stroked="f" strokeweight=".5pt">
                    <v:textbox>
                      <w:txbxContent>
                        <w:p w:rsidR="00636C69" w:rsidRPr="000D710B" w:rsidRDefault="00636C69" w:rsidP="00636C69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كرية معدنية</w:t>
                          </w:r>
                        </w:p>
                      </w:txbxContent>
                    </v:textbox>
                  </v:shape>
                  <v:shape id="Text Box 17" o:spid="_x0000_s1043" type="#_x0000_t202" style="position:absolute;left:22821;top:9470;width:10186;height:3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  <v:textbox>
                      <w:txbxContent>
                        <w:p w:rsidR="00636C69" w:rsidRPr="000D710B" w:rsidRDefault="00636C69" w:rsidP="00636C69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قضيب نحاسي</w:t>
                          </w:r>
                        </w:p>
                      </w:txbxContent>
                    </v:textbox>
                  </v:shape>
                  <v:shape id="Text Box 18" o:spid="_x0000_s1044" type="#_x0000_t202" style="position:absolute;left:32047;top:9892;width:1957;height:3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EWicUA&#10;AADbAAAADwAAAGRycy9kb3ducmV2LnhtbESPT2vCQBDF7wW/wzKCt7pRUCS6igSkRdqDfy7exuyY&#10;BLOzMbtq2k/vHAq9zfDevPebxapztXpQGyrPBkbDBBRx7m3FhYHjYfM+AxUissXaMxn4oQCrZe9t&#10;gan1T97RYx8LJSEcUjRQxtikWoe8JIdh6Bti0S6+dRhlbQttW3xKuKv1OEmm2mHF0lBiQ1lJ+XV/&#10;dwa22eYbd+exm/3W2cfXZd3cjqeJMYN+t56DitTFf/Pf9acVfIGVX2QAv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RaJxQAAANsAAAAPAAAAAAAAAAAAAAAAAJgCAABkcnMv&#10;ZG93bnJldi54bWxQSwUGAAAAAAQABAD1AAAAigMAAAAA&#10;" filled="f" stroked="f" strokeweight=".5pt">
                    <v:textbox>
                      <w:txbxContent>
                        <w:p w:rsidR="00636C69" w:rsidRPr="00B52AD4" w:rsidRDefault="00636C69" w:rsidP="00636C69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B52AD4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19" o:spid="_x0000_s1045" type="#_x0000_t202" style="position:absolute;left:18767;top:10082;width:3106;height:30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  <v:textbox>
                      <w:txbxContent>
                        <w:p w:rsidR="00636C69" w:rsidRPr="000D710B" w:rsidRDefault="00636C69" w:rsidP="00636C69">
                          <w:pPr>
                            <w:rPr>
                              <w:rFonts w:ascii="Sakkal Majalla" w:hAnsi="Sakkal Majalla" w:cs="Sakkal Majalla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</w:pPr>
                          <w:r w:rsidRPr="00B52AD4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bidi="ar-DZ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shape id="Text Box 30" o:spid="_x0000_s1046" type="#_x0000_t202" style="position:absolute;left:4953;top:4572;width:10267;height:3409;rotation:210494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XrcsEA&#10;AADbAAAADwAAAGRycy9kb3ducmV2LnhtbERPy4rCMBTdC/5DuMLsNPUxItUoIojDOBsdF7q7NNem&#10;tLmpTcZ2/n6yEGZ5OO/VprOVeFLjC8cKxqMEBHHmdMG5gsv3frgA4QOyxsoxKfglD5t1v7fCVLuW&#10;T/Q8h1zEEPYpKjAh1KmUPjNk0Y9cTRy5u2sshgibXOoG2xhuKzlJkrm0WHBsMFjTzlBWnn+sApqV&#10;16O5nT7N13zq3x9lNWsPY6XeBt12CSJQF/7FL/eHVjCN6+OX+AP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a163LBAAAA2wAAAA8AAAAAAAAAAAAAAAAAmAIAAGRycy9kb3du&#10;cmV2LnhtbFBLBQYAAAAABAAEAPUAAACGAwAAAAA=&#10;" filled="f" stroked="f" strokeweight=".5pt">
                  <v:textbox>
                    <w:txbxContent>
                      <w:p w:rsidR="004C4EBB" w:rsidRPr="004C4EBB" w:rsidRDefault="004C4EBB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4C4EBB">
                          <w:rPr>
                            <w:b/>
                            <w:bCs/>
                            <w:sz w:val="24"/>
                            <w:szCs w:val="24"/>
                          </w:rPr>
                          <w:t>+ + + + + +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36C69" w:rsidRPr="00636C69">
        <w:rPr>
          <w:rFonts w:ascii="Simplified Arabic" w:hAnsi="Simplified Arabic" w:cs="Simplified Arabic" w:hint="cs"/>
          <w:sz w:val="30"/>
          <w:szCs w:val="30"/>
          <w:u w:val="single"/>
          <w:rtl/>
          <w:lang w:bidi="ar-DZ"/>
        </w:rPr>
        <w:t>في تجربة ثانية:</w:t>
      </w:r>
      <w:r w:rsidR="00636C69"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ن</w:t>
      </w:r>
      <w:r w:rsid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قرّب</w:t>
      </w:r>
      <w:r w:rsidR="00636C69"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دون التلامس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قضيب زجاجي </w:t>
      </w:r>
      <w:r w:rsidR="00636C69"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مدلوك </w:t>
      </w:r>
      <w:r w:rsid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من الطرف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(</w:t>
      </w:r>
      <w:r w:rsidRPr="004C4EBB">
        <w:rPr>
          <w:rFonts w:ascii="Cambria Math" w:hAnsi="Cambria Math" w:cs="Simplified Arabic"/>
          <w:i/>
          <w:iCs/>
          <w:sz w:val="30"/>
          <w:szCs w:val="30"/>
          <w:lang w:bidi="ar-DZ"/>
        </w:rPr>
        <w:t>A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)</w:t>
      </w:r>
      <w:r w:rsidR="00636C69"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ل</w:t>
      </w:r>
      <w:r w:rsidR="00636C69"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قضيب نحاسي </w:t>
      </w:r>
      <m:oMath>
        <m:r>
          <w:rPr>
            <w:rFonts w:ascii="Cambria Math" w:hAnsi="Cambria Math" w:cs="Simplified Arabic"/>
            <w:sz w:val="30"/>
            <w:szCs w:val="30"/>
            <w:lang w:bidi="ar-DZ"/>
          </w:rPr>
          <m:t>AB</m:t>
        </m:r>
      </m:oMath>
      <w:r w:rsidR="00636C69"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موضوع فوق حامل عازل، ويلامس كرية معدنية معلقة بواسطة خيط إلى حامل، كما هو موضح في الوثيقة </w:t>
      </w:r>
      <w:r w:rsidR="00636C69" w:rsidRPr="00636C69">
        <w:rPr>
          <w:rFonts w:ascii="Simplified Arabic" w:hAnsi="Simplified Arabic" w:cs="Simplified Arabic"/>
          <w:sz w:val="30"/>
          <w:szCs w:val="30"/>
          <w:rtl/>
          <w:lang w:bidi="ar-DZ"/>
        </w:rPr>
        <w:t>(1)</w:t>
      </w:r>
      <w:r w:rsidR="00636C69"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.</w:t>
      </w:r>
    </w:p>
    <w:p w:rsidR="00636C69" w:rsidRPr="00636C69" w:rsidRDefault="00636C69" w:rsidP="001471C1">
      <w:pPr>
        <w:pStyle w:val="ListParagraph"/>
        <w:numPr>
          <w:ilvl w:val="0"/>
          <w:numId w:val="22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ماذا نلاحظ؟</w:t>
      </w:r>
    </w:p>
    <w:p w:rsidR="00636C69" w:rsidRPr="00636C69" w:rsidRDefault="00636C69" w:rsidP="001471C1">
      <w:pPr>
        <w:pStyle w:val="ListParagraph"/>
        <w:numPr>
          <w:ilvl w:val="0"/>
          <w:numId w:val="22"/>
        </w:numPr>
        <w:bidi/>
        <w:spacing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فسر ما حدث؟</w:t>
      </w:r>
    </w:p>
    <w:p w:rsidR="00636C69" w:rsidRDefault="00636C69" w:rsidP="001471C1">
      <w:pPr>
        <w:pStyle w:val="ListParagraph"/>
        <w:numPr>
          <w:ilvl w:val="0"/>
          <w:numId w:val="22"/>
        </w:numPr>
        <w:bidi/>
        <w:spacing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إذا استبدلنا القضيب النحاسي بمسطرة </w:t>
      </w:r>
    </w:p>
    <w:p w:rsidR="00636C69" w:rsidRDefault="004C4EBB" w:rsidP="001471C1">
      <w:pPr>
        <w:pStyle w:val="ListParagraph"/>
        <w:bidi/>
        <w:spacing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cstheme="minorHAnsi"/>
          <w:noProof/>
          <w:color w:val="000000" w:themeColor="text1"/>
          <w:sz w:val="28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1A9A200" wp14:editId="73B8CBE3">
                <wp:simplePos x="0" y="0"/>
                <wp:positionH relativeFrom="column">
                  <wp:posOffset>226060</wp:posOffset>
                </wp:positionH>
                <wp:positionV relativeFrom="paragraph">
                  <wp:posOffset>198120</wp:posOffset>
                </wp:positionV>
                <wp:extent cx="1009650" cy="333375"/>
                <wp:effectExtent l="0" t="0" r="19050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6C69" w:rsidRPr="001471C1" w:rsidRDefault="00636C69" w:rsidP="00636C69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471C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الوثيقة </w:t>
                            </w:r>
                            <w:r w:rsidRPr="001471C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(1)</w:t>
                            </w:r>
                            <w:r w:rsidRPr="001471C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9A200" id="Text Box 20" o:spid="_x0000_s1047" type="#_x0000_t202" style="position:absolute;left:0;text-align:left;margin-left:17.8pt;margin-top:15.6pt;width:79.5pt;height:26.2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" fillcolor="white [3201]" strokeweight=".5pt">
                <v:textbox>
                  <w:txbxContent>
                    <w:p w:rsidR="00636C69" w:rsidRPr="001471C1" w:rsidRDefault="00636C69" w:rsidP="00636C69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471C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الوثيقة </w:t>
                      </w:r>
                      <w:r w:rsidRPr="001471C1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(1)</w:t>
                      </w:r>
                      <w:r w:rsidRPr="001471C1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36C69"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بلاستيكية، ماذا نلاحظ في هذه الحالة؟ </w:t>
      </w:r>
    </w:p>
    <w:p w:rsidR="00636C69" w:rsidRPr="00AF517E" w:rsidRDefault="00636C69" w:rsidP="001471C1">
      <w:pPr>
        <w:pStyle w:val="ListParagraph"/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636C69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مع التعليل.</w:t>
      </w:r>
      <w:r w:rsidRPr="00636C69">
        <w:rPr>
          <w:rFonts w:ascii="Simplified Arabic" w:hAnsi="Simplified Arabic" w:cs="Simplified Arabic"/>
          <w:sz w:val="30"/>
          <w:szCs w:val="30"/>
          <w:rtl/>
          <w:lang w:bidi="ar-DZ"/>
        </w:rPr>
        <w:tab/>
      </w:r>
    </w:p>
    <w:p w:rsidR="001364B3" w:rsidRPr="00BB4A0E" w:rsidRDefault="00825252" w:rsidP="001471C1">
      <w:pPr>
        <w:bidi/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u w:val="single"/>
          <w:lang w:bidi="ar-DZ"/>
        </w:rPr>
      </w:pPr>
      <w:r w:rsidRPr="00BB4A0E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  <w:t>التمرين الثاني: (</w:t>
      </w:r>
      <w:r w:rsidRPr="00BB4A0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06</w:t>
      </w:r>
      <w:r w:rsidRPr="00BB4A0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BB4A0E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  <w:t>نقاط)</w:t>
      </w:r>
      <w:r w:rsidR="00ED709C">
        <w:rPr>
          <w:rFonts w:ascii="Simplified Arabic" w:hAnsi="Simplified Arabic" w:cs="Simplified Arabic"/>
          <w:b/>
          <w:bCs/>
          <w:sz w:val="30"/>
          <w:szCs w:val="30"/>
          <w:u w:val="single"/>
          <w:lang w:bidi="ar-DZ"/>
        </w:rPr>
        <w:t xml:space="preserve"> </w:t>
      </w:r>
    </w:p>
    <w:p w:rsidR="00AF517E" w:rsidRPr="001471C1" w:rsidRDefault="004F428F" w:rsidP="001471C1">
      <w:pPr>
        <w:bidi/>
        <w:spacing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/>
          <w:noProof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49286F35" wp14:editId="2F3F2AC2">
                <wp:simplePos x="0" y="0"/>
                <wp:positionH relativeFrom="column">
                  <wp:posOffset>2171700</wp:posOffset>
                </wp:positionH>
                <wp:positionV relativeFrom="paragraph">
                  <wp:posOffset>438785</wp:posOffset>
                </wp:positionV>
                <wp:extent cx="645795" cy="340995"/>
                <wp:effectExtent l="0" t="0" r="0" b="190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428F" w:rsidRPr="001471C1" w:rsidRDefault="004F428F" w:rsidP="004F428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U (v)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86F35" id="Text Box 35" o:spid="_x0000_s1048" type="#_x0000_t202" style="position:absolute;left:0;text-align:left;margin-left:171pt;margin-top:34.55pt;width:50.85pt;height:26.8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" filled="f" stroked="f" strokeweight=".5pt">
                <v:textbox>
                  <w:txbxContent>
                    <w:p w:rsidR="004F428F" w:rsidRPr="001471C1" w:rsidRDefault="004F428F" w:rsidP="004F428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U (v)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noProof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5581A89" wp14:editId="3FFECD3D">
                <wp:simplePos x="0" y="0"/>
                <wp:positionH relativeFrom="column">
                  <wp:posOffset>1945005</wp:posOffset>
                </wp:positionH>
                <wp:positionV relativeFrom="paragraph">
                  <wp:posOffset>659765</wp:posOffset>
                </wp:positionV>
                <wp:extent cx="455295" cy="340995"/>
                <wp:effectExtent l="0" t="0" r="0" b="190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71C1" w:rsidRPr="001471C1" w:rsidRDefault="001471C1" w:rsidP="004F428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81A89" id="Text Box 32" o:spid="_x0000_s1049" type="#_x0000_t202" style="position:absolute;left:0;text-align:left;margin-left:153.15pt;margin-top:51.95pt;width:35.85pt;height:26.8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" filled="f" stroked="f" strokeweight=".5pt">
                <v:textbox>
                  <w:txbxContent>
                    <w:p w:rsidR="001471C1" w:rsidRPr="001471C1" w:rsidRDefault="001471C1" w:rsidP="004F428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AF517E" w:rsidRPr="001471C1">
        <w:rPr>
          <w:rFonts w:ascii="Simplified Arabic" w:hAnsi="Simplified Arabic" w:cs="Simplified Arabic"/>
          <w:noProof/>
          <w:sz w:val="30"/>
          <w:szCs w:val="30"/>
          <w:lang w:eastAsia="fr-FR"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2D148457" wp14:editId="0725B5A8">
                <wp:simplePos x="0" y="0"/>
                <wp:positionH relativeFrom="column">
                  <wp:posOffset>830580</wp:posOffset>
                </wp:positionH>
                <wp:positionV relativeFrom="paragraph">
                  <wp:posOffset>598805</wp:posOffset>
                </wp:positionV>
                <wp:extent cx="5409014" cy="1914526"/>
                <wp:effectExtent l="0" t="0" r="0" b="0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014" cy="1914526"/>
                          <a:chOff x="1018539" y="1990724"/>
                          <a:chExt cx="5409499" cy="1914526"/>
                        </a:xfrm>
                      </wpg:grpSpPr>
                      <wpg:grpSp>
                        <wpg:cNvPr id="85" name="Group 85"/>
                        <wpg:cNvGrpSpPr/>
                        <wpg:grpSpPr>
                          <a:xfrm>
                            <a:off x="1018539" y="1990724"/>
                            <a:ext cx="2534286" cy="1895476"/>
                            <a:chOff x="1018539" y="1990724"/>
                            <a:chExt cx="2534286" cy="1895476"/>
                          </a:xfrm>
                        </wpg:grpSpPr>
                        <wps:wsp>
                          <wps:cNvPr id="86" name="Text Box 86"/>
                          <wps:cNvSpPr txBox="1"/>
                          <wps:spPr>
                            <a:xfrm>
                              <a:off x="1018539" y="1990724"/>
                              <a:ext cx="2534286" cy="18954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tbl>
                                <w:tblPr>
                                  <w:tblStyle w:val="TableGrid"/>
                                  <w:tblW w:w="3740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40"/>
                                  <w:gridCol w:w="340"/>
                                  <w:gridCol w:w="340"/>
                                  <w:gridCol w:w="340"/>
                                  <w:gridCol w:w="340"/>
                                  <w:gridCol w:w="340"/>
                                  <w:gridCol w:w="340"/>
                                  <w:gridCol w:w="340"/>
                                  <w:gridCol w:w="340"/>
                                  <w:gridCol w:w="340"/>
                                  <w:gridCol w:w="340"/>
                                </w:tblGrid>
                                <w:tr w:rsidR="00AF517E" w:rsidTr="007577BD">
                                  <w:trPr>
                                    <w:trHeight w:val="340"/>
                                  </w:trPr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</w:tr>
                                <w:tr w:rsidR="00AF517E" w:rsidTr="007577BD">
                                  <w:trPr>
                                    <w:trHeight w:val="340"/>
                                  </w:trPr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</w:tr>
                                <w:tr w:rsidR="00AF517E" w:rsidTr="007577BD">
                                  <w:trPr>
                                    <w:trHeight w:val="340"/>
                                  </w:trPr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</w:tr>
                                <w:tr w:rsidR="00AF517E" w:rsidTr="007577BD">
                                  <w:trPr>
                                    <w:trHeight w:val="340"/>
                                  </w:trPr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</w:tr>
                                <w:tr w:rsidR="00AF517E" w:rsidTr="007577BD">
                                  <w:trPr>
                                    <w:trHeight w:val="340"/>
                                  </w:trPr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</w:tr>
                                <w:tr w:rsidR="00AF517E" w:rsidTr="007577BD">
                                  <w:trPr>
                                    <w:trHeight w:val="340"/>
                                  </w:trPr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</w:tr>
                                <w:tr w:rsidR="00AF517E" w:rsidTr="007577BD">
                                  <w:trPr>
                                    <w:trHeight w:val="340"/>
                                  </w:trPr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</w:tr>
                                <w:tr w:rsidR="00AF517E" w:rsidTr="007577BD">
                                  <w:trPr>
                                    <w:trHeight w:val="340"/>
                                  </w:trPr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  <w:tc>
                                    <w:tcPr>
                                      <w:tcW w:w="340" w:type="dxa"/>
                                    </w:tcPr>
                                    <w:p w:rsidR="00AF517E" w:rsidRDefault="00AF517E"/>
                                  </w:tc>
                                </w:tr>
                              </w:tbl>
                              <w:p w:rsidR="00AF517E" w:rsidRDefault="00AF517E" w:rsidP="00AF517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Freeform 87"/>
                          <wps:cNvSpPr/>
                          <wps:spPr>
                            <a:xfrm>
                              <a:off x="1160096" y="2257425"/>
                              <a:ext cx="2297174" cy="1354168"/>
                            </a:xfrm>
                            <a:custGeom>
                              <a:avLst/>
                              <a:gdLst>
                                <a:gd name="connsiteX0" fmla="*/ 0 w 2371725"/>
                                <a:gd name="connsiteY0" fmla="*/ 19050 h 1354168"/>
                                <a:gd name="connsiteX1" fmla="*/ 428625 w 2371725"/>
                                <a:gd name="connsiteY1" fmla="*/ 1323975 h 1354168"/>
                                <a:gd name="connsiteX2" fmla="*/ 847725 w 2371725"/>
                                <a:gd name="connsiteY2" fmla="*/ 9525 h 1354168"/>
                                <a:gd name="connsiteX3" fmla="*/ 1266825 w 2371725"/>
                                <a:gd name="connsiteY3" fmla="*/ 1343025 h 1354168"/>
                                <a:gd name="connsiteX4" fmla="*/ 1714500 w 2371725"/>
                                <a:gd name="connsiteY4" fmla="*/ 0 h 1354168"/>
                                <a:gd name="connsiteX5" fmla="*/ 2152650 w 2371725"/>
                                <a:gd name="connsiteY5" fmla="*/ 1343025 h 1354168"/>
                                <a:gd name="connsiteX6" fmla="*/ 2371725 w 2371725"/>
                                <a:gd name="connsiteY6" fmla="*/ 676275 h 1354168"/>
                                <a:gd name="connsiteX7" fmla="*/ 2371725 w 2371725"/>
                                <a:gd name="connsiteY7" fmla="*/ 676275 h 135416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2371725" h="1354168">
                                  <a:moveTo>
                                    <a:pt x="0" y="19050"/>
                                  </a:moveTo>
                                  <a:cubicBezTo>
                                    <a:pt x="143669" y="672306"/>
                                    <a:pt x="287338" y="1325562"/>
                                    <a:pt x="428625" y="1323975"/>
                                  </a:cubicBezTo>
                                  <a:cubicBezTo>
                                    <a:pt x="569912" y="1322388"/>
                                    <a:pt x="708025" y="6350"/>
                                    <a:pt x="847725" y="9525"/>
                                  </a:cubicBezTo>
                                  <a:cubicBezTo>
                                    <a:pt x="987425" y="12700"/>
                                    <a:pt x="1122363" y="1344612"/>
                                    <a:pt x="1266825" y="1343025"/>
                                  </a:cubicBezTo>
                                  <a:cubicBezTo>
                                    <a:pt x="1411287" y="1341438"/>
                                    <a:pt x="1566863" y="0"/>
                                    <a:pt x="1714500" y="0"/>
                                  </a:cubicBezTo>
                                  <a:cubicBezTo>
                                    <a:pt x="1862137" y="0"/>
                                    <a:pt x="2043113" y="1230313"/>
                                    <a:pt x="2152650" y="1343025"/>
                                  </a:cubicBezTo>
                                  <a:cubicBezTo>
                                    <a:pt x="2262187" y="1455737"/>
                                    <a:pt x="2371725" y="676275"/>
                                    <a:pt x="2371725" y="676275"/>
                                  </a:cubicBezTo>
                                  <a:lnTo>
                                    <a:pt x="2371725" y="676275"/>
                                  </a:lnTo>
                                </a:path>
                              </a:pathLst>
                            </a:custGeom>
                            <a:noFill/>
                            <a:ln w="190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AF517E" w:rsidRDefault="00AF517E" w:rsidP="00AF517E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Straight Arrow Connector 88"/>
                          <wps:cNvCnPr/>
                          <wps:spPr>
                            <a:xfrm flipV="1">
                              <a:off x="2409825" y="2057400"/>
                              <a:ext cx="0" cy="173355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89" name="Straight Arrow Connector 89"/>
                          <wps:cNvCnPr/>
                          <wps:spPr>
                            <a:xfrm>
                              <a:off x="1112886" y="2933700"/>
                              <a:ext cx="2390248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90" name="Group 90"/>
                        <wpg:cNvGrpSpPr/>
                        <wpg:grpSpPr>
                          <a:xfrm>
                            <a:off x="3865093" y="1990724"/>
                            <a:ext cx="2562945" cy="1914526"/>
                            <a:chOff x="4246093" y="600074"/>
                            <a:chExt cx="2562945" cy="1914526"/>
                          </a:xfrm>
                        </wpg:grpSpPr>
                        <wpg:grpSp>
                          <wpg:cNvPr id="91" name="Group 91"/>
                          <wpg:cNvGrpSpPr/>
                          <wpg:grpSpPr>
                            <a:xfrm>
                              <a:off x="4246093" y="600074"/>
                              <a:ext cx="2562945" cy="1914526"/>
                              <a:chOff x="4046068" y="923924"/>
                              <a:chExt cx="2562945" cy="1914526"/>
                            </a:xfrm>
                          </wpg:grpSpPr>
                          <wps:wsp>
                            <wps:cNvPr id="92" name="Text Box 92"/>
                            <wps:cNvSpPr txBox="1"/>
                            <wps:spPr>
                              <a:xfrm>
                                <a:off x="4046068" y="923924"/>
                                <a:ext cx="2562945" cy="191452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3740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340"/>
                                    <w:gridCol w:w="340"/>
                                    <w:gridCol w:w="340"/>
                                    <w:gridCol w:w="340"/>
                                    <w:gridCol w:w="340"/>
                                    <w:gridCol w:w="340"/>
                                    <w:gridCol w:w="340"/>
                                    <w:gridCol w:w="340"/>
                                    <w:gridCol w:w="340"/>
                                    <w:gridCol w:w="340"/>
                                    <w:gridCol w:w="340"/>
                                  </w:tblGrid>
                                  <w:tr w:rsidR="00AF517E" w:rsidTr="007577BD">
                                    <w:trPr>
                                      <w:trHeight w:val="340"/>
                                    </w:trPr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</w:tr>
                                  <w:tr w:rsidR="00AF517E" w:rsidTr="007577BD">
                                    <w:trPr>
                                      <w:trHeight w:val="340"/>
                                    </w:trPr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</w:tr>
                                  <w:tr w:rsidR="00AF517E" w:rsidTr="007577BD">
                                    <w:trPr>
                                      <w:trHeight w:val="340"/>
                                    </w:trPr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</w:tr>
                                  <w:tr w:rsidR="00AF517E" w:rsidTr="007577BD">
                                    <w:trPr>
                                      <w:trHeight w:val="340"/>
                                    </w:trPr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</w:tr>
                                  <w:tr w:rsidR="00AF517E" w:rsidTr="007577BD">
                                    <w:trPr>
                                      <w:trHeight w:val="340"/>
                                    </w:trPr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</w:tr>
                                  <w:tr w:rsidR="00AF517E" w:rsidTr="007577BD">
                                    <w:trPr>
                                      <w:trHeight w:val="340"/>
                                    </w:trPr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</w:tr>
                                  <w:tr w:rsidR="00AF517E" w:rsidTr="007577BD">
                                    <w:trPr>
                                      <w:trHeight w:val="340"/>
                                    </w:trPr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</w:tr>
                                  <w:tr w:rsidR="00AF517E" w:rsidTr="007577BD">
                                    <w:trPr>
                                      <w:trHeight w:val="340"/>
                                    </w:trPr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  <w:tc>
                                      <w:tcPr>
                                        <w:tcW w:w="340" w:type="dxa"/>
                                      </w:tcPr>
                                      <w:p w:rsidR="00AF517E" w:rsidRDefault="00AF517E"/>
                                    </w:tc>
                                  </w:tr>
                                </w:tbl>
                                <w:p w:rsidR="00AF517E" w:rsidRDefault="00AF517E" w:rsidP="00AF517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" name="Straight Arrow Connector 93"/>
                            <wps:cNvCnPr/>
                            <wps:spPr>
                              <a:xfrm>
                                <a:off x="4139632" y="1866900"/>
                                <a:ext cx="236848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94" name="Straight Arrow Connector 94"/>
                            <wps:cNvCnPr/>
                            <wps:spPr>
                              <a:xfrm flipH="1" flipV="1">
                                <a:off x="5431753" y="990601"/>
                                <a:ext cx="2" cy="173354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95" name="Straight Connector 95"/>
                          <wps:cNvCnPr/>
                          <wps:spPr>
                            <a:xfrm>
                              <a:off x="4338879" y="857250"/>
                              <a:ext cx="236866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4472C4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96" name="Text Box 96"/>
                        <wps:cNvSpPr txBox="1"/>
                        <wps:spPr>
                          <a:xfrm>
                            <a:off x="1104486" y="3476622"/>
                            <a:ext cx="848712" cy="32385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AF517E" w:rsidRPr="0052440C" w:rsidRDefault="00CB52B1" w:rsidP="00AF517E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الشكل</w:t>
                              </w:r>
                              <w:r w:rsidR="00AF517E" w:rsidRPr="0052440C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 Box 97"/>
                        <wps:cNvSpPr txBox="1"/>
                        <wps:spPr>
                          <a:xfrm>
                            <a:off x="5478417" y="3457575"/>
                            <a:ext cx="848712" cy="3429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AF517E" w:rsidRPr="0052440C" w:rsidRDefault="00CB52B1" w:rsidP="00AF517E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الشكل</w:t>
                              </w:r>
                              <w:r w:rsidR="00AF517E" w:rsidRPr="0052440C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0</w:t>
                              </w:r>
                              <w:r w:rsidR="00AF517E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148457" id="Group 84" o:spid="_x0000_s1050" style="position:absolute;left:0;text-align:left;margin-left:65.4pt;margin-top:47.15pt;width:425.9pt;height:150.75pt;z-index:251877376;mso-height-relative:margin" coordorigin="10185,19907" coordsize="54094,1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">
                <v:group id="Group 85" o:spid="_x0000_s1051" style="position:absolute;left:10185;top:19907;width:25343;height:18955" coordorigin="10185,19907" coordsize="25342,1895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6" o:spid="_x0000_s1052" type="#_x0000_t202" style="position:absolute;left:10185;top:19907;width:25343;height:189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  <v:textbox>
                      <w:txbxContent>
                        <w:tbl>
                          <w:tblPr>
                            <w:tblStyle w:val="TableGrid"/>
                            <w:tblW w:w="3740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340"/>
                            <w:gridCol w:w="340"/>
                            <w:gridCol w:w="340"/>
                            <w:gridCol w:w="340"/>
                            <w:gridCol w:w="340"/>
                            <w:gridCol w:w="340"/>
                            <w:gridCol w:w="340"/>
                            <w:gridCol w:w="340"/>
                            <w:gridCol w:w="340"/>
                            <w:gridCol w:w="340"/>
                            <w:gridCol w:w="340"/>
                          </w:tblGrid>
                          <w:tr w:rsidR="00AF517E" w:rsidTr="007577BD">
                            <w:trPr>
                              <w:trHeight w:val="340"/>
                            </w:trPr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</w:tr>
                          <w:tr w:rsidR="00AF517E" w:rsidTr="007577BD">
                            <w:trPr>
                              <w:trHeight w:val="340"/>
                            </w:trPr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</w:tr>
                          <w:tr w:rsidR="00AF517E" w:rsidTr="007577BD">
                            <w:trPr>
                              <w:trHeight w:val="340"/>
                            </w:trPr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</w:tr>
                          <w:tr w:rsidR="00AF517E" w:rsidTr="007577BD">
                            <w:trPr>
                              <w:trHeight w:val="340"/>
                            </w:trPr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</w:tr>
                          <w:tr w:rsidR="00AF517E" w:rsidTr="007577BD">
                            <w:trPr>
                              <w:trHeight w:val="340"/>
                            </w:trPr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</w:tr>
                          <w:tr w:rsidR="00AF517E" w:rsidTr="007577BD">
                            <w:trPr>
                              <w:trHeight w:val="340"/>
                            </w:trPr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</w:tr>
                          <w:tr w:rsidR="00AF517E" w:rsidTr="007577BD">
                            <w:trPr>
                              <w:trHeight w:val="340"/>
                            </w:trPr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</w:tr>
                          <w:tr w:rsidR="00AF517E" w:rsidTr="007577BD">
                            <w:trPr>
                              <w:trHeight w:val="340"/>
                            </w:trPr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  <w:tc>
                              <w:tcPr>
                                <w:tcW w:w="340" w:type="dxa"/>
                              </w:tcPr>
                              <w:p w:rsidR="00AF517E" w:rsidRDefault="00AF517E"/>
                            </w:tc>
                          </w:tr>
                        </w:tbl>
                        <w:p w:rsidR="00AF517E" w:rsidRDefault="00AF517E" w:rsidP="00AF517E"/>
                      </w:txbxContent>
                    </v:textbox>
                  </v:shape>
                  <v:shape id="Freeform 87" o:spid="_x0000_s1053" style="position:absolute;left:11600;top:22574;width:22972;height:13541;visibility:visible;mso-wrap-style:square;v-text-anchor:middle" coordsize="2371725,13541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UKUsQA&#10;AADbAAAADwAAAGRycy9kb3ducmV2LnhtbESPT2vCQBTE70K/w/IKvelGD21IXSUKYkGo9Q/t9ZF9&#10;TaK7b0N21eTbd4WCx2FmfsNM55014kqtrx0rGI8SEMSF0zWXCo6H1TAF4QOyRuOYFPTkYT57Gkwx&#10;0+7GO7ruQykihH2GCqoQmkxKX1Rk0Y9cQxy9X9daDFG2pdQt3iLcGjlJkldpsea4UGFDy4qK8/5i&#10;FWx+9IY/v/vLIv2idXkyeb81uVIvz13+DiJQFx7h//aHVpC+wf1L/AFy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1ClLEAAAA2wAAAA8AAAAAAAAAAAAAAAAAmAIAAGRycy9k&#10;b3ducmV2LnhtbFBLBQYAAAAABAAEAPUAAACJAwAAAAA=&#10;" adj="-11796480,,5400" path="m,19050c143669,672306,287338,1325562,428625,1323975,569912,1322388,708025,6350,847725,9525v139700,3175,274638,1335087,419100,1333500c1411287,1341438,1566863,,1714500,v147637,,328613,1230313,438150,1343025c2262187,1455737,2371725,676275,2371725,676275r,e" filled="f" strokecolor="#4472c4" strokeweight="1.5pt">
                    <v:stroke joinstyle="miter"/>
                    <v:formulas/>
                    <v:path arrowok="t" o:connecttype="custom" o:connectlocs="0,19050;415152,1323975;821078,9525;1227005,1343025;1660608,0;2084985,1343025;2297174,676275;2297174,676275" o:connectangles="0,0,0,0,0,0,0,0" textboxrect="0,0,2371725,1354168"/>
                    <v:textbox>
                      <w:txbxContent>
                        <w:p w:rsidR="00AF517E" w:rsidRDefault="00AF517E" w:rsidP="00AF517E">
                          <w:pPr>
                            <w:jc w:val="center"/>
                            <w:rPr>
                              <w:lang w:bidi="ar-DZ"/>
                            </w:rPr>
                          </w:pP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88" o:spid="_x0000_s1054" type="#_x0000_t32" style="position:absolute;left:24098;top:20574;width:0;height:1733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WJ08IAAADbAAAADwAAAGRycy9kb3ducmV2LnhtbERPz2vCMBS+C/4P4QleZKYONqUaRQSZ&#10;w9NqGez21rw2xealNlHrf78cBh4/vt+rTW8bcaPO144VzKYJCOLC6ZorBflp/7IA4QOyxsYxKXiQ&#10;h816OFhhqt2dv+iWhUrEEPYpKjAhtKmUvjBk0U9dSxy50nUWQ4RdJXWH9xhuG/maJO/SYs2xwWBL&#10;O0PFObtaBZdynpU4+c6vs5+34vfjcfyszFGp8ajfLkEE6sNT/O8+aAWLODZ+iT9Ar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yWJ08IAAADbAAAADwAAAAAAAAAAAAAA&#10;AAChAgAAZHJzL2Rvd25yZXYueG1sUEsFBgAAAAAEAAQA+QAAAJADAAAAAA==&#10;" strokecolor="windowText" strokeweight="1.5pt">
                    <v:stroke endarrow="block" joinstyle="miter"/>
                  </v:shape>
                  <v:shape id="Straight Arrow Connector 89" o:spid="_x0000_s1055" type="#_x0000_t32" style="position:absolute;left:11128;top:29337;width:2390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jjTH8MAAADbAAAADwAAAGRycy9kb3ducmV2LnhtbESPzWrDMBCE74G8g9hCb4ncQP7cKCGE&#10;hobemgZyXaytbWqtbEm1nLePAoUeh5n5htnsBtOInpyvLSt4mWYgiAuray4VXL6OkxUIH5A1NpZJ&#10;wY087Lbj0QZzbSN/Un8OpUgQ9jkqqEJocyl9UZFBP7UtcfK+rTMYknSl1A5jgptGzrJsIQ3WnBYq&#10;bOlQUfFz/jUKrvjmui6u++Xp/TLX12Xs4kdU6vlp2L+CCDSE//Bf+6QVrNbw+JJ+gN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440x/DAAAA2wAAAA8AAAAAAAAAAAAA&#10;AAAAoQIAAGRycy9kb3ducmV2LnhtbFBLBQYAAAAABAAEAPkAAACRAwAAAAA=&#10;" strokecolor="windowText" strokeweight="1.5pt">
                    <v:stroke endarrow="block" joinstyle="miter"/>
                  </v:shape>
                </v:group>
                <v:group id="Group 90" o:spid="_x0000_s1056" style="position:absolute;left:38650;top:19907;width:25630;height:19145" coordorigin="42460,6000" coordsize="25629,191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<v:group id="Group 91" o:spid="_x0000_s1057" style="position:absolute;left:42460;top:6000;width:25630;height:19146" coordorigin="40460,9239" coordsize="25629,191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<v:shape id="Text Box 92" o:spid="_x0000_s1058" type="#_x0000_t202" style="position:absolute;left:40460;top:9239;width:25630;height:191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374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40"/>
                              <w:gridCol w:w="340"/>
                              <w:gridCol w:w="340"/>
                              <w:gridCol w:w="340"/>
                              <w:gridCol w:w="340"/>
                              <w:gridCol w:w="340"/>
                              <w:gridCol w:w="340"/>
                              <w:gridCol w:w="340"/>
                              <w:gridCol w:w="340"/>
                              <w:gridCol w:w="340"/>
                              <w:gridCol w:w="340"/>
                            </w:tblGrid>
                            <w:tr w:rsidR="00AF517E" w:rsidTr="007577BD">
                              <w:trPr>
                                <w:trHeight w:val="340"/>
                              </w:trPr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</w:tr>
                            <w:tr w:rsidR="00AF517E" w:rsidTr="007577BD">
                              <w:trPr>
                                <w:trHeight w:val="340"/>
                              </w:trPr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</w:tr>
                            <w:tr w:rsidR="00AF517E" w:rsidTr="007577BD">
                              <w:trPr>
                                <w:trHeight w:val="340"/>
                              </w:trPr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</w:tr>
                            <w:tr w:rsidR="00AF517E" w:rsidTr="007577BD">
                              <w:trPr>
                                <w:trHeight w:val="340"/>
                              </w:trPr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</w:tr>
                            <w:tr w:rsidR="00AF517E" w:rsidTr="007577BD">
                              <w:trPr>
                                <w:trHeight w:val="340"/>
                              </w:trPr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</w:tr>
                            <w:tr w:rsidR="00AF517E" w:rsidTr="007577BD">
                              <w:trPr>
                                <w:trHeight w:val="340"/>
                              </w:trPr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</w:tr>
                            <w:tr w:rsidR="00AF517E" w:rsidTr="007577BD">
                              <w:trPr>
                                <w:trHeight w:val="340"/>
                              </w:trPr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</w:tr>
                            <w:tr w:rsidR="00AF517E" w:rsidTr="007577BD">
                              <w:trPr>
                                <w:trHeight w:val="340"/>
                              </w:trPr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  <w:tc>
                                <w:tcPr>
                                  <w:tcW w:w="340" w:type="dxa"/>
                                </w:tcPr>
                                <w:p w:rsidR="00AF517E" w:rsidRDefault="00AF517E"/>
                              </w:tc>
                            </w:tr>
                          </w:tbl>
                          <w:p w:rsidR="00AF517E" w:rsidRDefault="00AF517E" w:rsidP="00AF517E"/>
                        </w:txbxContent>
                      </v:textbox>
                    </v:shape>
                    <v:shape id="Straight Arrow Connector 93" o:spid="_x0000_s1059" type="#_x0000_t32" style="position:absolute;left:41396;top:18669;width:2368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lyKMMAAADbAAAADwAAAGRycy9kb3ducmV2LnhtbESPQWsCMRSE70L/Q3iF3jRrpVVXo5Ri&#10;UXqrCl4fm+fu4uZlN0k3679vCoUeh5n5hllvB9OInpyvLSuYTjIQxIXVNZcKzqeP8QKED8gaG8uk&#10;4E4etpuH0RpzbSN/UX8MpUgQ9jkqqEJocyl9UZFBP7EtcfKu1hkMSbpSaocxwU0jn7PsVRqsOS1U&#10;2NJ7RcXt+G0UXHDnui4u+/lhf37Rl3ns4mdU6ulxeFuBCDSE//Bf+6AVLGfw+yX9ALn5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oJcijDAAAA2wAAAA8AAAAAAAAAAAAA&#10;AAAAoQIAAGRycy9kb3ducmV2LnhtbFBLBQYAAAAABAAEAPkAAACRAwAAAAA=&#10;" strokecolor="windowText" strokeweight="1.5pt">
                      <v:stroke endarrow="block" joinstyle="miter"/>
                    </v:shape>
                    <v:shape id="Straight Arrow Connector 94" o:spid="_x0000_s1060" type="#_x0000_t32" style="position:absolute;left:54317;top:9906;width:0;height:1733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6UgcEAAADbAAAADwAAAGRycy9kb3ducmV2LnhtbERPXWvCMBR9F/wP4Q58m+l0iFajqCCM&#10;DUSrDz5em7umrLkpTbT13y+DgY+H871YdbYSd2p86VjB2zABQZw7XXKh4HzavU5B+ICssXJMCh7k&#10;YbXs9xaYatfyke5ZKEQMYZ+iAhNCnUrpc0MW/dDVxJH7do3FEGFTSN1gG8NtJUdJMpEWS44NBmva&#10;Gsp/sptVcCVfP0YHk7WzzWW817v112fcowYv3XoOIlAXnuJ/94dWMHuHvy/xB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PpSBwQAAANsAAAAPAAAAAAAAAAAAAAAA&#10;AKECAABkcnMvZG93bnJldi54bWxQSwUGAAAAAAQABAD5AAAAjwMAAAAA&#10;" strokecolor="windowText" strokeweight="1.5pt">
                      <v:stroke endarrow="block" joinstyle="miter"/>
                    </v:shape>
                  </v:group>
                  <v:line id="Straight Connector 95" o:spid="_x0000_s1061" style="position:absolute;visibility:visible;mso-wrap-style:square" from="43388,8572" to="67075,8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UsxcMAAADbAAAADwAAAGRycy9kb3ducmV2LnhtbESPQWsCMRSE70L/Q3hCb5pVaK2rUay2&#10;sNdui14fm+fu6uZlSWLc/vumUOhxmJlvmPV2MJ2I5HxrWcFsmoEgrqxuuVbw9fk+eQHhA7LGzjIp&#10;+CYP283DaI25tnf+oFiGWiQI+xwVNCH0uZS+asign9qeOHln6wyGJF0ttcN7gptOzrPsWRpsOS00&#10;2NO+oepa3owCiqfShcMpHnevRXG8LM5vxSIq9TgedisQgYbwH/5rF1rB8gl+v6QfID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51LMXDAAAA2wAAAA8AAAAAAAAAAAAA&#10;AAAAoQIAAGRycy9kb3ducmV2LnhtbFBLBQYAAAAABAAEAPkAAACRAwAAAAA=&#10;" strokecolor="#4472c4" strokeweight="1.5pt">
                    <v:stroke joinstyle="miter"/>
                  </v:line>
                </v:group>
                <v:shape id="Text Box 96" o:spid="_x0000_s1062" type="#_x0000_t202" style="position:absolute;left:11044;top:34766;width:8487;height:32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yTg8MA&#10;AADbAAAADwAAAGRycy9kb3ducmV2LnhtbESPQWvCQBSE70L/w/IKvemmHkSjaxCh4KWUph709th9&#10;JqvZtyG7TVJ/fbdQ8DjMzDfMphhdI3rqgvWs4HWWgSDW3liuFBy/3qZLECEiG2w8k4IfClBsnyYb&#10;zI0f+JP6MlYiQTjkqKCOsc2lDLomh2HmW+LkXXznMCbZVdJ0OCS4a+Q8yxbSoeW0UGNL+5r0rfx2&#10;CgyfPOuzfb9bLrVd3T+WV90r9fI87tYgIo3xEf5vH4yC1QL+vqQfIL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cyTg8MAAADbAAAADwAAAAAAAAAAAAAAAACYAgAAZHJzL2Rv&#10;d25yZXYueG1sUEsFBgAAAAAEAAQA9QAAAIgDAAAAAA==&#10;" fillcolor="window" strokeweight=".5pt">
                  <v:textbox>
                    <w:txbxContent>
                      <w:p w:rsidR="00AF517E" w:rsidRPr="0052440C" w:rsidRDefault="00CB52B1" w:rsidP="00AF517E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الشكل</w:t>
                        </w:r>
                        <w:r w:rsidR="00AF517E" w:rsidRPr="0052440C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02</w:t>
                        </w:r>
                      </w:p>
                    </w:txbxContent>
                  </v:textbox>
                </v:shape>
                <v:shape id="Text Box 97" o:spid="_x0000_s1063" type="#_x0000_t202" style="position:absolute;left:54784;top:34575;width:848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A2GMMA&#10;AADbAAAADwAAAGRycy9kb3ducmV2LnhtbESPQWvCQBSE70L/w/IKvemmHqpG1yAFoZdSTHuot8fu&#10;M1nNvg3ZbZL667uC0OMwM98wm2J0jeipC9azgudZBoJYe2O5UvD1uZ8uQYSIbLDxTAp+KUCxfZhs&#10;MDd+4AP1ZaxEgnDIUUEdY5tLGXRNDsPMt8TJO/nOYUyyq6TpcEhw18h5lr1Ih5bTQo0tvdakL+WP&#10;U2D427M+2ver5VLb1fVjeda9Uk+P424NItIY/8P39ptRsFrA7Uv6AXL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oA2GMMAAADbAAAADwAAAAAAAAAAAAAAAACYAgAAZHJzL2Rv&#10;d25yZXYueG1sUEsFBgAAAAAEAAQA9QAAAIgDAAAAAA==&#10;" fillcolor="window" strokeweight=".5pt">
                  <v:textbox>
                    <w:txbxContent>
                      <w:p w:rsidR="00AF517E" w:rsidRPr="0052440C" w:rsidRDefault="00CB52B1" w:rsidP="00AF517E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الشكل</w:t>
                        </w:r>
                        <w:r w:rsidR="00AF517E" w:rsidRPr="0052440C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 0</w:t>
                        </w:r>
                        <w:r w:rsidR="00AF517E"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B52B1"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بغرض معاينة نوع التوتر الكهربائي بين طرفي منوّبة وبطارية قمنا </w:t>
      </w:r>
      <w:r w:rsidR="00AF517E"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>باستعمال جهاز راسم الإهتزاز المهبطي، فتحصل</w:t>
      </w:r>
      <w:r w:rsidR="00CB52B1"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>نا</w:t>
      </w:r>
      <w:r w:rsidR="00AF517E"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على ال</w:t>
      </w:r>
      <w:r w:rsidR="00CB52B1"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شكلين (01) و (02) </w:t>
      </w:r>
      <w:r w:rsidR="00AF517E"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في الوثيقة </w:t>
      </w:r>
      <w:r w:rsidR="00AF517E" w:rsidRPr="001471C1">
        <w:rPr>
          <w:rFonts w:ascii="Simplified Arabic" w:hAnsi="Simplified Arabic" w:cs="Simplified Arabic"/>
          <w:sz w:val="30"/>
          <w:szCs w:val="30"/>
          <w:rtl/>
          <w:lang w:bidi="ar-DZ"/>
        </w:rPr>
        <w:t>(2)</w:t>
      </w:r>
      <w:r w:rsidR="00AF517E"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:rsidR="00AF517E" w:rsidRDefault="004F428F" w:rsidP="00AF517E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2A21E5D8" wp14:editId="717B4857">
                <wp:simplePos x="0" y="0"/>
                <wp:positionH relativeFrom="column">
                  <wp:posOffset>1943100</wp:posOffset>
                </wp:positionH>
                <wp:positionV relativeFrom="paragraph">
                  <wp:posOffset>164465</wp:posOffset>
                </wp:positionV>
                <wp:extent cx="350520" cy="340995"/>
                <wp:effectExtent l="0" t="0" r="0" b="19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428F" w:rsidRPr="001471C1" w:rsidRDefault="004F428F" w:rsidP="004F428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8</w:t>
                            </w:r>
                            <w:r w:rsidRPr="001471C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1E5D8" id="Text Box 33" o:spid="_x0000_s1064" type="#_x0000_t202" style="position:absolute;left:0;text-align:left;margin-left:153pt;margin-top:12.95pt;width:27.6pt;height:26.8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" filled="f" stroked="f" strokeweight=".5pt">
                <v:textbox>
                  <w:txbxContent>
                    <w:p w:rsidR="004F428F" w:rsidRPr="001471C1" w:rsidRDefault="004F428F" w:rsidP="004F428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8</w:t>
                      </w:r>
                      <w:r w:rsidRPr="001471C1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AF517E" w:rsidRDefault="000E4C13" w:rsidP="00AF517E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37100ECB" wp14:editId="7E1450A4">
                <wp:simplePos x="0" y="0"/>
                <wp:positionH relativeFrom="column">
                  <wp:posOffset>2969895</wp:posOffset>
                </wp:positionH>
                <wp:positionV relativeFrom="paragraph">
                  <wp:posOffset>146685</wp:posOffset>
                </wp:positionV>
                <wp:extent cx="645795" cy="340995"/>
                <wp:effectExtent l="0" t="0" r="0" b="190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4C13" w:rsidRPr="001471C1" w:rsidRDefault="000E4C13" w:rsidP="000E4C13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t  (ms)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00ECB" id="Text Box 37" o:spid="_x0000_s1065" type="#_x0000_t202" style="position:absolute;left:0;text-align:left;margin-left:233.85pt;margin-top:11.55pt;width:50.85pt;height:26.8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" filled="f" stroked="f" strokeweight=".5pt">
                <v:textbox>
                  <w:txbxContent>
                    <w:p w:rsidR="000E4C13" w:rsidRPr="001471C1" w:rsidRDefault="000E4C13" w:rsidP="000E4C13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t  (ms)</w:t>
                      </w:r>
                    </w:p>
                  </w:txbxContent>
                </v:textbox>
              </v:shape>
            </w:pict>
          </mc:Fallback>
        </mc:AlternateContent>
      </w:r>
      <w:r w:rsidR="004F428F">
        <w:rPr>
          <w:rFonts w:ascii="Simplified Arabic" w:hAnsi="Simplified Arabic" w:cs="Simplified Arabic"/>
          <w:noProof/>
          <w:sz w:val="30"/>
          <w:szCs w:val="30"/>
          <w:lang w:eastAsia="fr-FR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1BC5DF6F" wp14:editId="11196996">
                <wp:simplePos x="0" y="0"/>
                <wp:positionH relativeFrom="column">
                  <wp:posOffset>1941195</wp:posOffset>
                </wp:positionH>
                <wp:positionV relativeFrom="paragraph">
                  <wp:posOffset>34290</wp:posOffset>
                </wp:positionV>
                <wp:extent cx="350520" cy="340995"/>
                <wp:effectExtent l="0" t="0" r="0" b="190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428F" w:rsidRPr="001471C1" w:rsidRDefault="004F428F" w:rsidP="004F428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4</w:t>
                            </w:r>
                            <w:r w:rsidRPr="001471C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5DF6F" id="Text Box 34" o:spid="_x0000_s1066" type="#_x0000_t202" style="position:absolute;left:0;text-align:left;margin-left:152.85pt;margin-top:2.7pt;width:27.6pt;height:26.8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" filled="f" stroked="f" strokeweight=".5pt">
                <v:textbox>
                  <w:txbxContent>
                    <w:p w:rsidR="004F428F" w:rsidRPr="001471C1" w:rsidRDefault="004F428F" w:rsidP="004F428F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4</w:t>
                      </w:r>
                      <w:r w:rsidRPr="001471C1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AF517E" w:rsidRDefault="00AF517E" w:rsidP="00AF517E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cstheme="minorHAnsi"/>
          <w:noProof/>
          <w:color w:val="000000" w:themeColor="text1"/>
          <w:sz w:val="28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BCA0071" wp14:editId="1F7FD987">
                <wp:simplePos x="0" y="0"/>
                <wp:positionH relativeFrom="column">
                  <wp:posOffset>-179705</wp:posOffset>
                </wp:positionH>
                <wp:positionV relativeFrom="paragraph">
                  <wp:posOffset>112395</wp:posOffset>
                </wp:positionV>
                <wp:extent cx="1009650" cy="333375"/>
                <wp:effectExtent l="0" t="0" r="19050" b="28575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AF517E" w:rsidRPr="001471C1" w:rsidRDefault="00AF517E" w:rsidP="00AF517E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 w:rsidRPr="001471C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الوثيقة (2)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A0071" id="Text Box 98" o:spid="_x0000_s1067" type="#_x0000_t202" style="position:absolute;left:0;text-align:left;margin-left:-14.15pt;margin-top:8.85pt;width:79.5pt;height:26.2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" fillcolor="window" strokeweight=".5pt">
                <v:textbox>
                  <w:txbxContent>
                    <w:p w:rsidR="00AF517E" w:rsidRPr="001471C1" w:rsidRDefault="00AF517E" w:rsidP="00AF517E">
                      <w:pPr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 w:rsidRPr="001471C1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الوثيقة (2) </w:t>
                      </w:r>
                    </w:p>
                  </w:txbxContent>
                </v:textbox>
              </v:shape>
            </w:pict>
          </mc:Fallback>
        </mc:AlternateContent>
      </w:r>
    </w:p>
    <w:p w:rsidR="00AF517E" w:rsidRDefault="00AF517E" w:rsidP="00AF517E">
      <w:pPr>
        <w:bidi/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AF517E" w:rsidRDefault="00AF517E" w:rsidP="00AF517E">
      <w:pPr>
        <w:bidi/>
        <w:spacing w:before="240" w:line="276" w:lineRule="auto"/>
        <w:rPr>
          <w:rFonts w:cstheme="minorHAnsi"/>
          <w:sz w:val="32"/>
          <w:szCs w:val="32"/>
          <w:lang w:bidi="ar-DZ"/>
        </w:rPr>
      </w:pPr>
      <w:r w:rsidRPr="00881EED">
        <w:rPr>
          <w:rFonts w:cstheme="minorHAnsi"/>
          <w:sz w:val="32"/>
          <w:szCs w:val="32"/>
          <w:rtl/>
          <w:lang w:bidi="ar-DZ"/>
        </w:rPr>
        <w:tab/>
      </w:r>
    </w:p>
    <w:p w:rsidR="00AF517E" w:rsidRPr="001471C1" w:rsidRDefault="00CB52B1" w:rsidP="001471C1">
      <w:pPr>
        <w:pStyle w:val="ListParagraph"/>
        <w:numPr>
          <w:ilvl w:val="0"/>
          <w:numId w:val="23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>سمّ الظاهرة التي تحدث على مستوى المنوّبة؟ وحدّد العنصر المحرّض والعنصر المتحرّض من بيّن العنصرين الأساسيين اللذين تتكون منهما؟</w:t>
      </w:r>
    </w:p>
    <w:p w:rsidR="00AF517E" w:rsidRPr="001471C1" w:rsidRDefault="00AF517E" w:rsidP="001471C1">
      <w:pPr>
        <w:pStyle w:val="ListParagraph"/>
        <w:numPr>
          <w:ilvl w:val="0"/>
          <w:numId w:val="23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CB52B1"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>حدّد الشكل الموافق لكل من:</w:t>
      </w:r>
      <w:r w:rsid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-</w:t>
      </w:r>
      <w:r w:rsidR="00CB52B1"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الت</w:t>
      </w:r>
      <w:r w:rsid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>وتر الكهربائي بين طرفي المنوّبة، وما نوعه؟</w:t>
      </w:r>
    </w:p>
    <w:p w:rsidR="00CB52B1" w:rsidRPr="001471C1" w:rsidRDefault="00CB52B1" w:rsidP="001471C1">
      <w:pPr>
        <w:pStyle w:val="ListParagraph"/>
        <w:bidi/>
        <w:spacing w:after="0" w:line="240" w:lineRule="auto"/>
        <w:ind w:left="360"/>
        <w:rPr>
          <w:rFonts w:ascii="Simplified Arabic" w:hAnsi="Simplified Arabic" w:cs="Simplified Arabic"/>
          <w:sz w:val="30"/>
          <w:szCs w:val="30"/>
          <w:lang w:bidi="ar-DZ"/>
        </w:rPr>
      </w:pPr>
      <w:r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             </w:t>
      </w:r>
      <w:r w:rsid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       - </w:t>
      </w:r>
      <w:r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الت</w:t>
      </w:r>
      <w:r w:rsid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>وتر الكهربائي بين طرفي البطارية، وما نوعه؟</w:t>
      </w:r>
    </w:p>
    <w:p w:rsidR="00AF517E" w:rsidRPr="001471C1" w:rsidRDefault="00AF517E" w:rsidP="001471C1">
      <w:pPr>
        <w:pStyle w:val="ListParagraph"/>
        <w:numPr>
          <w:ilvl w:val="0"/>
          <w:numId w:val="24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بالإعتماد على </w:t>
      </w:r>
      <w:r w:rsid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الشكل (2):</w:t>
      </w:r>
      <w:r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</w:p>
    <w:p w:rsidR="004F428F" w:rsidRDefault="004F428F" w:rsidP="004F428F">
      <w:pPr>
        <w:pStyle w:val="ListParagraph"/>
        <w:numPr>
          <w:ilvl w:val="0"/>
          <w:numId w:val="23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استنتج قيمة التوتر الأعظمي </w:t>
      </w:r>
      <w:r w:rsidR="00AF517E"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="Cambria Math" w:cs="Simplified Arabic"/>
                <w:sz w:val="30"/>
                <w:szCs w:val="30"/>
                <w:lang w:bidi="ar-DZ"/>
              </w:rPr>
            </m:ctrlPr>
          </m:sSubPr>
          <m:e>
            <m:r>
              <w:rPr>
                <w:rFonts w:ascii="Cambria Math" w:hAnsi="Cambria Math" w:cs="Simplified Arabic"/>
                <w:sz w:val="30"/>
                <w:szCs w:val="30"/>
                <w:lang w:bidi="ar-DZ"/>
              </w:rPr>
              <m:t>U</m:t>
            </m:r>
          </m:e>
          <m:sub>
            <m:r>
              <w:rPr>
                <w:rFonts w:ascii="Cambria Math" w:hAnsi="Cambria Math" w:cs="Simplified Arabic"/>
                <w:sz w:val="30"/>
                <w:szCs w:val="30"/>
                <w:lang w:bidi="ar-DZ"/>
              </w:rPr>
              <m:t>max</m:t>
            </m:r>
          </m:sub>
        </m:sSub>
      </m:oMath>
      <w:r w:rsidR="00AF517E"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ثم ا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حسب</w:t>
      </w:r>
      <w:r w:rsidR="00AF517E"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التوتر الفعال</w:t>
      </w:r>
      <m:oMath>
        <m:sSub>
          <m:sSubPr>
            <m:ctrlPr>
              <w:rPr>
                <w:rFonts w:ascii="Cambria Math" w:hAnsi="Cambria Math" w:cs="Simplified Arabic"/>
                <w:sz w:val="30"/>
                <w:szCs w:val="30"/>
                <w:lang w:bidi="ar-DZ"/>
              </w:rPr>
            </m:ctrlPr>
          </m:sSubPr>
          <m:e>
            <m:r>
              <w:rPr>
                <w:rFonts w:ascii="Cambria Math" w:hAnsi="Cambria Math" w:cs="Simplified Arabic"/>
                <w:sz w:val="30"/>
                <w:szCs w:val="30"/>
                <w:lang w:bidi="ar-DZ"/>
              </w:rPr>
              <m:t>U</m:t>
            </m:r>
          </m:e>
          <m:sub>
            <m:r>
              <w:rPr>
                <w:rFonts w:ascii="Cambria Math" w:hAnsi="Cambria Math" w:cs="Simplified Arabic"/>
                <w:sz w:val="30"/>
                <w:szCs w:val="30"/>
                <w:lang w:bidi="ar-DZ"/>
              </w:rPr>
              <m:t>eff</m:t>
            </m:r>
          </m:sub>
        </m:sSub>
      </m:oMath>
      <w:r w:rsidR="00AF517E" w:rsidRPr="001471C1">
        <w:rPr>
          <w:rFonts w:ascii="Simplified Arabic" w:hAnsi="Simplified Arabic" w:cs="Simplified Arabic" w:hint="cs"/>
          <w:sz w:val="30"/>
          <w:szCs w:val="30"/>
          <w:rtl/>
          <w:lang w:bidi="ar-DZ"/>
        </w:rPr>
        <w:t>.</w:t>
      </w:r>
    </w:p>
    <w:p w:rsidR="00E21425" w:rsidRPr="004F428F" w:rsidRDefault="004F428F" w:rsidP="004F428F">
      <w:pPr>
        <w:pStyle w:val="ListParagraph"/>
        <w:numPr>
          <w:ilvl w:val="0"/>
          <w:numId w:val="23"/>
        </w:numPr>
        <w:bidi/>
        <w:spacing w:after="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4F428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8474D17" wp14:editId="7265415F">
                <wp:simplePos x="0" y="0"/>
                <wp:positionH relativeFrom="column">
                  <wp:posOffset>2974340</wp:posOffset>
                </wp:positionH>
                <wp:positionV relativeFrom="paragraph">
                  <wp:posOffset>288925</wp:posOffset>
                </wp:positionV>
                <wp:extent cx="1186774" cy="330740"/>
                <wp:effectExtent l="0" t="0" r="0" b="0"/>
                <wp:wrapNone/>
                <wp:docPr id="3224" name="Text Box 3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774" cy="330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AF517E" w:rsidRPr="007164DE" w:rsidRDefault="00AF517E" w:rsidP="00AF517E">
                            <w:pPr>
                              <w:rPr>
                                <w:rFonts w:cstheme="minorHAns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164DE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7164DE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</w:t>
                            </w:r>
                            <w:r w:rsidRPr="00161BC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74D17" id="Text Box 3224" o:spid="_x0000_s1068" type="#_x0000_t202" style="position:absolute;left:0;text-align:left;margin-left:234.2pt;margin-top:22.75pt;width:93.45pt;height:26.0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" filled="f" stroked="f" strokeweight=".5pt">
                <v:textbox>
                  <w:txbxContent>
                    <w:p w:rsidR="00AF517E" w:rsidRPr="007164DE" w:rsidRDefault="00AF517E" w:rsidP="00AF517E">
                      <w:pPr>
                        <w:rPr>
                          <w:rFonts w:cstheme="minorHAnsi"/>
                          <w:sz w:val="28"/>
                          <w:szCs w:val="28"/>
                          <w:lang w:bidi="ar-DZ"/>
                        </w:rPr>
                      </w:pPr>
                      <w:r w:rsidRPr="007164DE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 xml:space="preserve">صفحة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7164DE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 xml:space="preserve"> من </w:t>
                      </w:r>
                      <w:r w:rsidRPr="00161BC4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أوجد</w:t>
      </w:r>
      <w:r w:rsidR="00AF517E" w:rsidRPr="004F428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الدور</w:t>
      </w:r>
      <m:oMath>
        <m:r>
          <w:rPr>
            <w:rFonts w:ascii="Cambria Math" w:hAnsi="Cambria Math" w:cs="Simplified Arabic"/>
            <w:sz w:val="30"/>
            <w:szCs w:val="30"/>
            <w:lang w:bidi="ar-DZ"/>
          </w:rPr>
          <m:t>T</m:t>
        </m:r>
      </m:oMath>
      <w:r w:rsidR="00AF517E" w:rsidRPr="004F428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ثم استنتج التردد</w:t>
      </w:r>
      <w:r w:rsidR="00AF517E" w:rsidRPr="004F428F">
        <w:rPr>
          <w:rFonts w:ascii="Simplified Arabic" w:hAnsi="Simplified Arabic" w:cs="Simplified Arabic"/>
          <w:sz w:val="30"/>
          <w:szCs w:val="30"/>
          <w:lang w:bidi="ar-DZ"/>
        </w:rPr>
        <w:t>.</w:t>
      </w:r>
      <m:oMath>
        <m:r>
          <w:rPr>
            <w:rFonts w:ascii="Cambria Math" w:hAnsi="Cambria Math" w:cs="Simplified Arabic"/>
            <w:sz w:val="30"/>
            <w:szCs w:val="30"/>
            <w:lang w:bidi="ar-DZ"/>
          </w:rPr>
          <m:t>f</m:t>
        </m:r>
      </m:oMath>
      <w:r w:rsidR="00AF517E" w:rsidRPr="004F428F">
        <w:rPr>
          <w:rFonts w:ascii="Simplified Arabic" w:hAnsi="Simplified Arabic" w:cs="Simplified Arabic"/>
          <w:sz w:val="30"/>
          <w:szCs w:val="30"/>
          <w:lang w:bidi="ar-DZ"/>
        </w:rPr>
        <w:t xml:space="preserve"> </w:t>
      </w:r>
      <w:r w:rsidR="00AF517E" w:rsidRPr="004F428F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(</w:t>
      </w:r>
      <w:r w:rsidRPr="004F428F">
        <w:rPr>
          <w:rFonts w:ascii="Simplified Arabic" w:hAnsi="Simplified Arabic" w:cs="Simplified Arabic" w:hint="cs"/>
          <w:sz w:val="30"/>
          <w:szCs w:val="30"/>
          <w:rtl/>
          <w:lang w:bidi="ar-DZ"/>
        </w:rPr>
        <w:t>علما أن: الحساسية الأفقية</w:t>
      </w:r>
      <w:r w:rsidRPr="004F428F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Pr="004F428F">
        <w:rPr>
          <w:rFonts w:cstheme="minorHAnsi"/>
          <w:sz w:val="32"/>
          <w:szCs w:val="32"/>
          <w:lang w:bidi="ar-DZ"/>
        </w:rPr>
        <w:t xml:space="preserve"> 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S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H</m:t>
            </m:r>
          </m:sub>
        </m:sSub>
        <m:r>
          <w:rPr>
            <w:rFonts w:ascii="Cambria Math" w:hAnsi="Cambria Math" w:cstheme="majorBidi"/>
            <w:sz w:val="32"/>
            <w:szCs w:val="32"/>
            <w:lang w:bidi="ar-DZ"/>
          </w:rPr>
          <m:t>= 5</m:t>
        </m:r>
        <m:f>
          <m:fPr>
            <m:type m:val="lin"/>
            <m:ctrlPr>
              <w:rPr>
                <w:rFonts w:ascii="Cambria Math" w:hAnsi="Cambria Math" w:cstheme="majorBidi"/>
                <w:i/>
                <w:sz w:val="32"/>
                <w:szCs w:val="32"/>
                <w:lang w:bidi="ar-DZ"/>
              </w:rPr>
            </m:ctrlPr>
          </m:fPr>
          <m:num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ms</m:t>
            </m:r>
          </m:num>
          <m:den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div</m:t>
            </m:r>
          </m:den>
        </m:f>
      </m:oMath>
      <w:r>
        <w:rPr>
          <w:rFonts w:eastAsiaTheme="minorEastAsia" w:cstheme="minorHAnsi" w:hint="cs"/>
          <w:sz w:val="32"/>
          <w:szCs w:val="32"/>
          <w:rtl/>
          <w:lang w:bidi="ar-DZ"/>
        </w:rPr>
        <w:t>)</w:t>
      </w:r>
    </w:p>
    <w:p w:rsidR="005C655C" w:rsidRPr="009E6452" w:rsidRDefault="00D51FA2" w:rsidP="00E21425">
      <w:pPr>
        <w:bidi/>
        <w:spacing w:before="240" w:line="240" w:lineRule="auto"/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</w:pPr>
      <w:r w:rsidRPr="009E6452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bidi="ar-DZ"/>
        </w:rPr>
        <w:lastRenderedPageBreak/>
        <w:t xml:space="preserve">الوضعية الإدماجية: </w:t>
      </w:r>
      <w:r w:rsidRPr="009E6452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  <w:t>(</w:t>
      </w:r>
      <w:r w:rsidRPr="009E645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08</w:t>
      </w:r>
      <w:r w:rsidRPr="009E6452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  <w:t>نقاط)</w:t>
      </w:r>
    </w:p>
    <w:p w:rsidR="006017EC" w:rsidRPr="009E6452" w:rsidRDefault="006017EC" w:rsidP="000E4C13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تبيّن الوثيقة (</w:t>
      </w:r>
      <w:r w:rsidR="000E4C1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) مخط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طا كهربائي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ا لجزء من الش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بكة الكهربائي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ة لمنزل أحمد.</w:t>
      </w:r>
    </w:p>
    <w:p w:rsidR="00E67633" w:rsidRDefault="006017EC" w:rsidP="009E6452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عند تشغيل الفرن الكهربائي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الخالي من أي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عطب، لاحظت الأم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انقطاع الت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يار الكهربائي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عن دارة المأخذ</w:t>
      </w:r>
    </w:p>
    <w:p w:rsidR="006017EC" w:rsidRPr="009E6452" w:rsidRDefault="006017EC" w:rsidP="00E67633">
      <w:pPr>
        <w:bidi/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ال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ذي يغذ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يه رغم سلامة هذا المأخذ، في حين أن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ه لم ينقطع عن </w:t>
      </w:r>
      <w:r w:rsidR="006C03FD"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بقي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6C03FD"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ة 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الد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ارات الأخرى</w:t>
      </w:r>
      <w:r w:rsidR="006C03FD"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.</w:t>
      </w:r>
    </w:p>
    <w:p w:rsidR="00782982" w:rsidRPr="00365C98" w:rsidRDefault="000E4C13" w:rsidP="006017EC">
      <w:pPr>
        <w:bidi/>
        <w:spacing w:before="240" w:after="0" w:line="360" w:lineRule="auto"/>
        <w:rPr>
          <w:rFonts w:ascii="Times New Roman" w:hAnsi="Times New Roman" w:cstheme="minorHAnsi"/>
          <w:sz w:val="28"/>
          <w:szCs w:val="28"/>
          <w:rtl/>
          <w:lang w:bidi="ar-DZ"/>
        </w:rPr>
      </w:pPr>
      <w:r w:rsidRPr="009E6452">
        <w:rPr>
          <w:rFonts w:ascii="Simplified Arabic" w:hAnsi="Simplified Arabic" w:cs="Simplified Arabic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 wp14:anchorId="14D1A554" wp14:editId="49C035BF">
                <wp:simplePos x="0" y="0"/>
                <wp:positionH relativeFrom="column">
                  <wp:posOffset>135255</wp:posOffset>
                </wp:positionH>
                <wp:positionV relativeFrom="paragraph">
                  <wp:posOffset>131445</wp:posOffset>
                </wp:positionV>
                <wp:extent cx="6591300" cy="3448050"/>
                <wp:effectExtent l="0" t="0" r="19050" b="19050"/>
                <wp:wrapNone/>
                <wp:docPr id="927" name="Group 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3448050"/>
                          <a:chOff x="0" y="0"/>
                          <a:chExt cx="6591300" cy="3448050"/>
                        </a:xfrm>
                      </wpg:grpSpPr>
                      <wpg:grpSp>
                        <wpg:cNvPr id="925" name="Group 925"/>
                        <wpg:cNvGrpSpPr/>
                        <wpg:grpSpPr>
                          <a:xfrm>
                            <a:off x="200025" y="85725"/>
                            <a:ext cx="6105525" cy="3029288"/>
                            <a:chOff x="0" y="0"/>
                            <a:chExt cx="6105525" cy="3029371"/>
                          </a:xfrm>
                        </wpg:grpSpPr>
                        <pic:pic xmlns:pic="http://schemas.openxmlformats.org/drawingml/2006/picture">
                          <pic:nvPicPr>
                            <pic:cNvPr id="917" name="Image 51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rcRect l="62121" t="33333" r="20657" b="1637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85775" y="1876423"/>
                              <a:ext cx="962025" cy="112395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g:grpSp>
                          <wpg:cNvPr id="924" name="Group 924"/>
                          <wpg:cNvGrpSpPr/>
                          <wpg:grpSpPr>
                            <a:xfrm>
                              <a:off x="0" y="0"/>
                              <a:ext cx="6105525" cy="3029371"/>
                              <a:chOff x="0" y="0"/>
                              <a:chExt cx="6105525" cy="3029371"/>
                            </a:xfrm>
                          </wpg:grpSpPr>
                          <wpg:grpSp>
                            <wpg:cNvPr id="247" name="Group 247"/>
                            <wpg:cNvGrpSpPr/>
                            <wpg:grpSpPr>
                              <a:xfrm>
                                <a:off x="0" y="0"/>
                                <a:ext cx="5998229" cy="3029371"/>
                                <a:chOff x="0" y="0"/>
                                <a:chExt cx="6159389" cy="3295929"/>
                              </a:xfrm>
                            </wpg:grpSpPr>
                            <wpg:grpSp>
                              <wpg:cNvPr id="248" name="Group 248"/>
                              <wpg:cNvGrpSpPr/>
                              <wpg:grpSpPr>
                                <a:xfrm>
                                  <a:off x="0" y="0"/>
                                  <a:ext cx="6159389" cy="3295929"/>
                                  <a:chOff x="36865" y="205478"/>
                                  <a:chExt cx="6159728" cy="3295929"/>
                                </a:xfrm>
                              </wpg:grpSpPr>
                              <wps:wsp>
                                <wps:cNvPr id="249" name="Straight Connector 249"/>
                                <wps:cNvCnPr/>
                                <wps:spPr>
                                  <a:xfrm flipH="1">
                                    <a:off x="599474" y="3501407"/>
                                    <a:ext cx="519920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50" name="Straight Connector 250"/>
                                <wps:cNvCnPr/>
                                <wps:spPr>
                                  <a:xfrm>
                                    <a:off x="1715017" y="474896"/>
                                    <a:ext cx="292526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51" name="Straight Connector 251"/>
                                <wps:cNvCnPr/>
                                <wps:spPr>
                                  <a:xfrm flipV="1">
                                    <a:off x="1715017" y="748165"/>
                                    <a:ext cx="311017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52" name="Straight Connector 252"/>
                                <wps:cNvCnPr/>
                                <wps:spPr>
                                  <a:xfrm>
                                    <a:off x="466608" y="485406"/>
                                    <a:ext cx="941491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headEnd type="none"/>
                                    <a:tailEnd type="oval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53" name="Straight Connector 253"/>
                                <wps:cNvCnPr/>
                                <wps:spPr>
                                  <a:xfrm>
                                    <a:off x="466590" y="737655"/>
                                    <a:ext cx="941451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tailEnd type="oval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54" name="Straight Connector 254"/>
                                <wps:cNvCnPr/>
                                <wps:spPr>
                                  <a:xfrm>
                                    <a:off x="1484769" y="390813"/>
                                    <a:ext cx="230194" cy="8408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tailEnd type="oval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55" name="Straight Connector 255"/>
                                <wps:cNvCnPr/>
                                <wps:spPr>
                                  <a:xfrm>
                                    <a:off x="1484943" y="664082"/>
                                    <a:ext cx="230194" cy="8408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tailEnd type="oval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64" name="Rounded Rectangle 864"/>
                                <wps:cNvSpPr/>
                                <wps:spPr>
                                  <a:xfrm>
                                    <a:off x="671269" y="256634"/>
                                    <a:ext cx="399138" cy="676889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65" name="Rectangle 865"/>
                                <wps:cNvSpPr/>
                                <wps:spPr>
                                  <a:xfrm>
                                    <a:off x="1234181" y="327751"/>
                                    <a:ext cx="614058" cy="52551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68" name="Straight Connector 868"/>
                                <wps:cNvCnPr/>
                                <wps:spPr>
                                  <a:xfrm>
                                    <a:off x="2062935" y="474896"/>
                                    <a:ext cx="0" cy="169216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headEnd type="oval"/>
                                    <a:tailEnd type="oval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70" name="Straight Connector 870"/>
                                <wps:cNvCnPr/>
                                <wps:spPr>
                                  <a:xfrm>
                                    <a:off x="2226502" y="1426082"/>
                                    <a:ext cx="0" cy="7529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headEnd type="none"/>
                                    <a:tailEnd type="oval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71" name="Straight Connector 871"/>
                                <wps:cNvCnPr/>
                                <wps:spPr>
                                  <a:xfrm>
                                    <a:off x="4825455" y="737655"/>
                                    <a:ext cx="0" cy="142940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headEnd type="oval"/>
                                    <a:tailEnd type="oval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74" name="Straight Connector 874"/>
                                <wps:cNvCnPr/>
                                <wps:spPr>
                                  <a:xfrm>
                                    <a:off x="4640537" y="474896"/>
                                    <a:ext cx="0" cy="169216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headEnd type="oval"/>
                                    <a:tailEnd type="oval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76" name="Oval 876"/>
                                <wps:cNvSpPr/>
                                <wps:spPr>
                                  <a:xfrm>
                                    <a:off x="4560332" y="2019917"/>
                                    <a:ext cx="327498" cy="336331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77" name="Oval 877"/>
                                <wps:cNvSpPr/>
                                <wps:spPr>
                                  <a:xfrm>
                                    <a:off x="1996637" y="2019917"/>
                                    <a:ext cx="327498" cy="336331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83" name="Text Box 299"/>
                                <wps:cNvSpPr txBox="1"/>
                                <wps:spPr>
                                  <a:xfrm>
                                    <a:off x="36865" y="301939"/>
                                    <a:ext cx="429751" cy="66447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AD69CE" w:rsidRPr="00244F37" w:rsidRDefault="00244F37" w:rsidP="00AD69CE">
                                      <w:pPr>
                                        <w:pStyle w:val="NormalWeb"/>
                                        <w:spacing w:before="0" w:beforeAutospacing="0" w:after="0" w:afterAutospacing="0" w:line="256" w:lineRule="auto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244F37">
                                        <w:rPr>
                                          <w:rFonts w:eastAsia="Calibri" w:cs="Arial"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Ph</w:t>
                                      </w:r>
                                    </w:p>
                                    <w:p w:rsidR="00AD69CE" w:rsidRPr="00244F37" w:rsidRDefault="00244F37" w:rsidP="00AD69CE">
                                      <w:pPr>
                                        <w:pStyle w:val="NormalWeb"/>
                                        <w:spacing w:before="0" w:beforeAutospacing="0" w:after="0" w:afterAutospacing="0" w:line="256" w:lineRule="auto"/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</w:pPr>
                                      <w:r w:rsidRPr="00244F37">
                                        <w:rPr>
                                          <w:rFonts w:eastAsia="Calibri" w:cs="Arial"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N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84" name="Freeform 884"/>
                                <wps:cNvSpPr/>
                                <wps:spPr>
                                  <a:xfrm>
                                    <a:off x="4717135" y="2295729"/>
                                    <a:ext cx="331164" cy="126460"/>
                                  </a:xfrm>
                                  <a:custGeom>
                                    <a:avLst/>
                                    <a:gdLst>
                                      <a:gd name="connsiteX0" fmla="*/ 0 w 301557"/>
                                      <a:gd name="connsiteY0" fmla="*/ 0 h 126460"/>
                                      <a:gd name="connsiteX1" fmla="*/ 301557 w 301557"/>
                                      <a:gd name="connsiteY1" fmla="*/ 126460 h 126460"/>
                                      <a:gd name="connsiteX2" fmla="*/ 301557 w 301557"/>
                                      <a:gd name="connsiteY2" fmla="*/ 126460 h 12646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301557" h="126460">
                                        <a:moveTo>
                                          <a:pt x="0" y="0"/>
                                        </a:moveTo>
                                        <a:lnTo>
                                          <a:pt x="301557" y="126460"/>
                                        </a:lnTo>
                                        <a:lnTo>
                                          <a:pt x="301557" y="12646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00B050"/>
                                  </a:solidFill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headEnd type="oval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85" name="Freeform 885"/>
                                <wps:cNvSpPr/>
                                <wps:spPr>
                                  <a:xfrm>
                                    <a:off x="1785384" y="2145162"/>
                                    <a:ext cx="286607" cy="247843"/>
                                  </a:xfrm>
                                  <a:custGeom>
                                    <a:avLst/>
                                    <a:gdLst>
                                      <a:gd name="connsiteX0" fmla="*/ 62871 w 286607"/>
                                      <a:gd name="connsiteY0" fmla="*/ 247843 h 247843"/>
                                      <a:gd name="connsiteX1" fmla="*/ 14233 w 286607"/>
                                      <a:gd name="connsiteY1" fmla="*/ 14379 h 247843"/>
                                      <a:gd name="connsiteX2" fmla="*/ 286607 w 286607"/>
                                      <a:gd name="connsiteY2" fmla="*/ 24106 h 247843"/>
                                      <a:gd name="connsiteX3" fmla="*/ 286607 w 286607"/>
                                      <a:gd name="connsiteY3" fmla="*/ 24106 h 24784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</a:cxnLst>
                                    <a:rect l="l" t="t" r="r" b="b"/>
                                    <a:pathLst>
                                      <a:path w="286607" h="247843">
                                        <a:moveTo>
                                          <a:pt x="62871" y="247843"/>
                                        </a:moveTo>
                                        <a:cubicBezTo>
                                          <a:pt x="19907" y="149755"/>
                                          <a:pt x="-23056" y="51668"/>
                                          <a:pt x="14233" y="14379"/>
                                        </a:cubicBezTo>
                                        <a:cubicBezTo>
                                          <a:pt x="51522" y="-22910"/>
                                          <a:pt x="286607" y="24106"/>
                                          <a:pt x="286607" y="24106"/>
                                        </a:cubicBezTo>
                                        <a:lnTo>
                                          <a:pt x="286607" y="2410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86" name="Freeform 886"/>
                                <wps:cNvSpPr/>
                                <wps:spPr>
                                  <a:xfrm>
                                    <a:off x="1848255" y="2178996"/>
                                    <a:ext cx="398834" cy="184826"/>
                                  </a:xfrm>
                                  <a:custGeom>
                                    <a:avLst/>
                                    <a:gdLst>
                                      <a:gd name="connsiteX0" fmla="*/ 0 w 398834"/>
                                      <a:gd name="connsiteY0" fmla="*/ 184826 h 184826"/>
                                      <a:gd name="connsiteX1" fmla="*/ 126460 w 398834"/>
                                      <a:gd name="connsiteY1" fmla="*/ 58366 h 184826"/>
                                      <a:gd name="connsiteX2" fmla="*/ 398834 w 398834"/>
                                      <a:gd name="connsiteY2" fmla="*/ 0 h 184826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398834" h="184826">
                                        <a:moveTo>
                                          <a:pt x="0" y="184826"/>
                                        </a:moveTo>
                                        <a:cubicBezTo>
                                          <a:pt x="29994" y="136998"/>
                                          <a:pt x="59988" y="89170"/>
                                          <a:pt x="126460" y="58366"/>
                                        </a:cubicBezTo>
                                        <a:cubicBezTo>
                                          <a:pt x="192932" y="27562"/>
                                          <a:pt x="295883" y="13781"/>
                                          <a:pt x="398834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87" name="Freeform 887"/>
                                <wps:cNvSpPr/>
                                <wps:spPr>
                                  <a:xfrm>
                                    <a:off x="1838526" y="2256818"/>
                                    <a:ext cx="321013" cy="116732"/>
                                  </a:xfrm>
                                  <a:custGeom>
                                    <a:avLst/>
                                    <a:gdLst>
                                      <a:gd name="connsiteX0" fmla="*/ 0 w 321013"/>
                                      <a:gd name="connsiteY0" fmla="*/ 116732 h 116732"/>
                                      <a:gd name="connsiteX1" fmla="*/ 321013 w 321013"/>
                                      <a:gd name="connsiteY1" fmla="*/ 0 h 116732"/>
                                      <a:gd name="connsiteX2" fmla="*/ 321013 w 321013"/>
                                      <a:gd name="connsiteY2" fmla="*/ 0 h 116732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</a:cxnLst>
                                    <a:rect l="l" t="t" r="r" b="b"/>
                                    <a:pathLst>
                                      <a:path w="321013" h="116732">
                                        <a:moveTo>
                                          <a:pt x="0" y="116732"/>
                                        </a:moveTo>
                                        <a:lnTo>
                                          <a:pt x="321013" y="0"/>
                                        </a:lnTo>
                                        <a:lnTo>
                                          <a:pt x="321013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tailEnd type="oval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88" name="Text Box 259"/>
                                <wps:cNvSpPr txBox="1"/>
                                <wps:spPr>
                                  <a:xfrm>
                                    <a:off x="5027434" y="1928547"/>
                                    <a:ext cx="1169159" cy="3671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AD69CE" w:rsidRPr="0043182B" w:rsidRDefault="00AD69CE" w:rsidP="00AD69CE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  <w:jc w:val="center"/>
                                        <w:rPr>
                                          <w:rFonts w:ascii="Calibri" w:hAnsi="Calibri" w:cs="Calibri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 w:cs="Calibri" w:hint="cs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سخان كهربائي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89" name="Text Box 259"/>
                                <wps:cNvSpPr txBox="1"/>
                                <wps:spPr>
                                  <a:xfrm>
                                    <a:off x="210048" y="1726129"/>
                                    <a:ext cx="1141092" cy="3604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AD69CE" w:rsidRPr="0043182B" w:rsidRDefault="006017EC" w:rsidP="00AD69CE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  <w:jc w:val="center"/>
                                        <w:rPr>
                                          <w:rFonts w:ascii="Calibri" w:hAnsi="Calibri" w:cs="Calibri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 w:cs="Calibri" w:hint="cs"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فرن كهربائي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90" name="Text Box 259"/>
                                <wps:cNvSpPr txBox="1"/>
                                <wps:spPr>
                                  <a:xfrm rot="16200000">
                                    <a:off x="463980" y="450271"/>
                                    <a:ext cx="786765" cy="2971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AD69CE" w:rsidRDefault="00AD69CE" w:rsidP="00AD69CE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  <w:jc w:val="center"/>
                                      </w:pPr>
                                      <w:r>
                                        <w:rPr>
                                          <w:rFonts w:ascii="Calibri" w:eastAsia="Calibri" w:hAnsi="Sakkal Majalla" w:cs="Sakkal Majalla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العداد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91" name="Straight Connector 891"/>
                                <wps:cNvCnPr/>
                                <wps:spPr>
                                  <a:xfrm flipV="1">
                                    <a:off x="2226379" y="753420"/>
                                    <a:ext cx="8" cy="756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headEnd type="none"/>
                                    <a:tailEnd type="oval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892" name="Rectangle 892"/>
                                <wps:cNvSpPr/>
                                <wps:spPr>
                                  <a:xfrm>
                                    <a:off x="1988132" y="853286"/>
                                    <a:ext cx="144000" cy="50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93" name="Zone de texte 307"/>
                                <wps:cNvSpPr txBox="1"/>
                                <wps:spPr>
                                  <a:xfrm>
                                    <a:off x="1559442" y="1055700"/>
                                    <a:ext cx="520700" cy="3187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AD69CE" w:rsidRPr="000C6172" w:rsidRDefault="006C03FD" w:rsidP="00AD69CE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</w:pPr>
                                      <w:r>
                                        <w:rPr>
                                          <w:rFonts w:eastAsia="Calibri" w:cs="Arial" w:hint="cs"/>
                                          <w:sz w:val="28"/>
                                          <w:szCs w:val="28"/>
                                          <w:rtl/>
                                        </w:rPr>
                                        <w:t>5</w:t>
                                      </w:r>
                                      <w:r w:rsidR="00AD69CE" w:rsidRPr="000C6172">
                                        <w:rPr>
                                          <w:rFonts w:eastAsia="Calibri" w:cs="Arial"/>
                                          <w:sz w:val="28"/>
                                          <w:szCs w:val="28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94" name="Zone de texte 307"/>
                                <wps:cNvSpPr txBox="1"/>
                                <wps:spPr>
                                  <a:xfrm>
                                    <a:off x="376772" y="2022303"/>
                                    <a:ext cx="750911" cy="31877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AD69CE" w:rsidRPr="0043182B" w:rsidRDefault="006C03FD" w:rsidP="00AD69CE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eastAsia="Calibri"/>
                                          <w:sz w:val="28"/>
                                          <w:szCs w:val="28"/>
                                        </w:rPr>
                                        <w:t>2200</w:t>
                                      </w:r>
                                      <w:r>
                                        <w:rPr>
                                          <w:rFonts w:eastAsia="Calibri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W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95" name="Rectangle 895"/>
                                <wps:cNvSpPr/>
                                <wps:spPr>
                                  <a:xfrm>
                                    <a:off x="4188353" y="1107302"/>
                                    <a:ext cx="144000" cy="50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96" name="Freeform 896"/>
                                <wps:cNvSpPr/>
                                <wps:spPr>
                                  <a:xfrm>
                                    <a:off x="5038928" y="2422188"/>
                                    <a:ext cx="575814" cy="935003"/>
                                  </a:xfrm>
                                  <a:custGeom>
                                    <a:avLst/>
                                    <a:gdLst>
                                      <a:gd name="connsiteX0" fmla="*/ 233463 w 233463"/>
                                      <a:gd name="connsiteY0" fmla="*/ 914400 h 936274"/>
                                      <a:gd name="connsiteX1" fmla="*/ 29183 w 233463"/>
                                      <a:gd name="connsiteY1" fmla="*/ 846306 h 936274"/>
                                      <a:gd name="connsiteX2" fmla="*/ 116732 w 233463"/>
                                      <a:gd name="connsiteY2" fmla="*/ 194553 h 936274"/>
                                      <a:gd name="connsiteX3" fmla="*/ 0 w 233463"/>
                                      <a:gd name="connsiteY3" fmla="*/ 0 h 936274"/>
                                      <a:gd name="connsiteX0" fmla="*/ 575814 w 575814"/>
                                      <a:gd name="connsiteY0" fmla="*/ 872947 h 912484"/>
                                      <a:gd name="connsiteX1" fmla="*/ 29183 w 575814"/>
                                      <a:gd name="connsiteY1" fmla="*/ 846306 h 912484"/>
                                      <a:gd name="connsiteX2" fmla="*/ 116732 w 575814"/>
                                      <a:gd name="connsiteY2" fmla="*/ 194553 h 912484"/>
                                      <a:gd name="connsiteX3" fmla="*/ 0 w 575814"/>
                                      <a:gd name="connsiteY3" fmla="*/ 0 h 912484"/>
                                      <a:gd name="connsiteX0" fmla="*/ 575814 w 575814"/>
                                      <a:gd name="connsiteY0" fmla="*/ 912484 h 935003"/>
                                      <a:gd name="connsiteX1" fmla="*/ 29183 w 575814"/>
                                      <a:gd name="connsiteY1" fmla="*/ 846306 h 935003"/>
                                      <a:gd name="connsiteX2" fmla="*/ 116732 w 575814"/>
                                      <a:gd name="connsiteY2" fmla="*/ 194553 h 935003"/>
                                      <a:gd name="connsiteX3" fmla="*/ 0 w 575814"/>
                                      <a:gd name="connsiteY3" fmla="*/ 0 h 93500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</a:cxnLst>
                                    <a:rect l="l" t="t" r="r" b="b"/>
                                    <a:pathLst>
                                      <a:path w="575814" h="935003">
                                        <a:moveTo>
                                          <a:pt x="575814" y="912484"/>
                                        </a:moveTo>
                                        <a:cubicBezTo>
                                          <a:pt x="483401" y="938424"/>
                                          <a:pt x="105697" y="965961"/>
                                          <a:pt x="29183" y="846306"/>
                                        </a:cubicBezTo>
                                        <a:cubicBezTo>
                                          <a:pt x="-47331" y="726651"/>
                                          <a:pt x="121596" y="335604"/>
                                          <a:pt x="116732" y="194553"/>
                                        </a:cubicBezTo>
                                        <a:cubicBezTo>
                                          <a:pt x="111868" y="53502"/>
                                          <a:pt x="55934" y="26751"/>
                                          <a:pt x="0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01" name="Straight Connector 901"/>
                                <wps:cNvCnPr/>
                                <wps:spPr>
                                  <a:xfrm>
                                    <a:off x="4267173" y="485354"/>
                                    <a:ext cx="0" cy="162002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headEnd type="oval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02" name="Straight Connector 902"/>
                                <wps:cNvCnPr/>
                                <wps:spPr>
                                  <a:xfrm>
                                    <a:off x="3507301" y="753338"/>
                                    <a:ext cx="0" cy="75592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headEnd type="oval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03" name="Straight Connector 903"/>
                                <wps:cNvCnPr/>
                                <wps:spPr>
                                  <a:xfrm flipH="1">
                                    <a:off x="3448655" y="1509454"/>
                                    <a:ext cx="58646" cy="27324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headEnd type="oval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04" name="Straight Connector 904"/>
                                <wps:cNvCnPr/>
                                <wps:spPr>
                                  <a:xfrm>
                                    <a:off x="3533148" y="1747917"/>
                                    <a:ext cx="4153" cy="34042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  <a:headEnd type="oval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05" name="Flowchart: Summing Junction 905"/>
                                <wps:cNvSpPr/>
                                <wps:spPr>
                                  <a:xfrm>
                                    <a:off x="3719255" y="1908489"/>
                                    <a:ext cx="315491" cy="324000"/>
                                  </a:xfrm>
                                  <a:prstGeom prst="flowChartSummingJunction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06" name="Straight Connector 906"/>
                                <wps:cNvCnPr/>
                                <wps:spPr>
                                  <a:xfrm flipV="1">
                                    <a:off x="3537302" y="2084934"/>
                                    <a:ext cx="185459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07" name="Straight Connector 907"/>
                                <wps:cNvCnPr/>
                                <wps:spPr>
                                  <a:xfrm flipV="1">
                                    <a:off x="4025220" y="2093996"/>
                                    <a:ext cx="252027" cy="24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08" name="Freeform 908"/>
                                <wps:cNvSpPr/>
                                <wps:spPr>
                                  <a:xfrm>
                                    <a:off x="1357783" y="2377615"/>
                                    <a:ext cx="509826" cy="773998"/>
                                  </a:xfrm>
                                  <a:custGeom>
                                    <a:avLst/>
                                    <a:gdLst>
                                      <a:gd name="connsiteX0" fmla="*/ 236071 w 1004556"/>
                                      <a:gd name="connsiteY0" fmla="*/ 226060 h 226060"/>
                                      <a:gd name="connsiteX1" fmla="*/ 12335 w 1004556"/>
                                      <a:gd name="connsiteY1" fmla="*/ 2323 h 226060"/>
                                      <a:gd name="connsiteX2" fmla="*/ 566812 w 1004556"/>
                                      <a:gd name="connsiteY2" fmla="*/ 109328 h 226060"/>
                                      <a:gd name="connsiteX3" fmla="*/ 1004556 w 1004556"/>
                                      <a:gd name="connsiteY3" fmla="*/ 109328 h 226060"/>
                                      <a:gd name="connsiteX4" fmla="*/ 1004556 w 1004556"/>
                                      <a:gd name="connsiteY4" fmla="*/ 109328 h 226060"/>
                                      <a:gd name="connsiteX0" fmla="*/ 532674 w 992246"/>
                                      <a:gd name="connsiteY0" fmla="*/ 729959 h 729959"/>
                                      <a:gd name="connsiteX1" fmla="*/ 25 w 992246"/>
                                      <a:gd name="connsiteY1" fmla="*/ 28642 h 729959"/>
                                      <a:gd name="connsiteX2" fmla="*/ 554502 w 992246"/>
                                      <a:gd name="connsiteY2" fmla="*/ 135647 h 729959"/>
                                      <a:gd name="connsiteX3" fmla="*/ 992246 w 992246"/>
                                      <a:gd name="connsiteY3" fmla="*/ 135647 h 729959"/>
                                      <a:gd name="connsiteX4" fmla="*/ 992246 w 992246"/>
                                      <a:gd name="connsiteY4" fmla="*/ 135647 h 729959"/>
                                      <a:gd name="connsiteX0" fmla="*/ 47353 w 506925"/>
                                      <a:gd name="connsiteY0" fmla="*/ 614813 h 614813"/>
                                      <a:gd name="connsiteX1" fmla="*/ 124082 w 506925"/>
                                      <a:gd name="connsiteY1" fmla="*/ 297266 h 614813"/>
                                      <a:gd name="connsiteX2" fmla="*/ 69181 w 506925"/>
                                      <a:gd name="connsiteY2" fmla="*/ 20501 h 614813"/>
                                      <a:gd name="connsiteX3" fmla="*/ 506925 w 506925"/>
                                      <a:gd name="connsiteY3" fmla="*/ 20501 h 614813"/>
                                      <a:gd name="connsiteX4" fmla="*/ 506925 w 506925"/>
                                      <a:gd name="connsiteY4" fmla="*/ 20501 h 614813"/>
                                      <a:gd name="connsiteX0" fmla="*/ 50923 w 510495"/>
                                      <a:gd name="connsiteY0" fmla="*/ 594312 h 594312"/>
                                      <a:gd name="connsiteX1" fmla="*/ 127652 w 510495"/>
                                      <a:gd name="connsiteY1" fmla="*/ 276765 h 594312"/>
                                      <a:gd name="connsiteX2" fmla="*/ 219474 w 510495"/>
                                      <a:gd name="connsiteY2" fmla="*/ 80143 h 594312"/>
                                      <a:gd name="connsiteX3" fmla="*/ 510495 w 510495"/>
                                      <a:gd name="connsiteY3" fmla="*/ 0 h 594312"/>
                                      <a:gd name="connsiteX4" fmla="*/ 510495 w 510495"/>
                                      <a:gd name="connsiteY4" fmla="*/ 0 h 594312"/>
                                      <a:gd name="connsiteX0" fmla="*/ 44361 w 554856"/>
                                      <a:gd name="connsiteY0" fmla="*/ 594312 h 594312"/>
                                      <a:gd name="connsiteX1" fmla="*/ 172013 w 554856"/>
                                      <a:gd name="connsiteY1" fmla="*/ 276765 h 594312"/>
                                      <a:gd name="connsiteX2" fmla="*/ 263835 w 554856"/>
                                      <a:gd name="connsiteY2" fmla="*/ 80143 h 594312"/>
                                      <a:gd name="connsiteX3" fmla="*/ 554856 w 554856"/>
                                      <a:gd name="connsiteY3" fmla="*/ 0 h 594312"/>
                                      <a:gd name="connsiteX4" fmla="*/ 554856 w 554856"/>
                                      <a:gd name="connsiteY4" fmla="*/ 0 h 594312"/>
                                      <a:gd name="connsiteX0" fmla="*/ 235834 w 388481"/>
                                      <a:gd name="connsiteY0" fmla="*/ 636953 h 636953"/>
                                      <a:gd name="connsiteX1" fmla="*/ 5638 w 388481"/>
                                      <a:gd name="connsiteY1" fmla="*/ 276765 h 636953"/>
                                      <a:gd name="connsiteX2" fmla="*/ 97460 w 388481"/>
                                      <a:gd name="connsiteY2" fmla="*/ 80143 h 636953"/>
                                      <a:gd name="connsiteX3" fmla="*/ 388481 w 388481"/>
                                      <a:gd name="connsiteY3" fmla="*/ 0 h 636953"/>
                                      <a:gd name="connsiteX4" fmla="*/ 388481 w 388481"/>
                                      <a:gd name="connsiteY4" fmla="*/ 0 h 636953"/>
                                      <a:gd name="connsiteX0" fmla="*/ 163751 w 384869"/>
                                      <a:gd name="connsiteY0" fmla="*/ 636953 h 636953"/>
                                      <a:gd name="connsiteX1" fmla="*/ 2026 w 384869"/>
                                      <a:gd name="connsiteY1" fmla="*/ 276765 h 636953"/>
                                      <a:gd name="connsiteX2" fmla="*/ 93848 w 384869"/>
                                      <a:gd name="connsiteY2" fmla="*/ 80143 h 636953"/>
                                      <a:gd name="connsiteX3" fmla="*/ 384869 w 384869"/>
                                      <a:gd name="connsiteY3" fmla="*/ 0 h 636953"/>
                                      <a:gd name="connsiteX4" fmla="*/ 384869 w 384869"/>
                                      <a:gd name="connsiteY4" fmla="*/ 0 h 636953"/>
                                      <a:gd name="connsiteX0" fmla="*/ 163751 w 384869"/>
                                      <a:gd name="connsiteY0" fmla="*/ 636953 h 636953"/>
                                      <a:gd name="connsiteX1" fmla="*/ 2026 w 384869"/>
                                      <a:gd name="connsiteY1" fmla="*/ 276765 h 636953"/>
                                      <a:gd name="connsiteX2" fmla="*/ 93848 w 384869"/>
                                      <a:gd name="connsiteY2" fmla="*/ 80143 h 636953"/>
                                      <a:gd name="connsiteX3" fmla="*/ 384869 w 384869"/>
                                      <a:gd name="connsiteY3" fmla="*/ 0 h 636953"/>
                                      <a:gd name="connsiteX4" fmla="*/ 384869 w 384869"/>
                                      <a:gd name="connsiteY4" fmla="*/ 0 h 636953"/>
                                      <a:gd name="connsiteX0" fmla="*/ 18246 w 400917"/>
                                      <a:gd name="connsiteY0" fmla="*/ 636953 h 636953"/>
                                      <a:gd name="connsiteX1" fmla="*/ 18074 w 400917"/>
                                      <a:gd name="connsiteY1" fmla="*/ 276765 h 636953"/>
                                      <a:gd name="connsiteX2" fmla="*/ 109896 w 400917"/>
                                      <a:gd name="connsiteY2" fmla="*/ 80143 h 636953"/>
                                      <a:gd name="connsiteX3" fmla="*/ 400917 w 400917"/>
                                      <a:gd name="connsiteY3" fmla="*/ 0 h 636953"/>
                                      <a:gd name="connsiteX4" fmla="*/ 400917 w 400917"/>
                                      <a:gd name="connsiteY4" fmla="*/ 0 h 636953"/>
                                      <a:gd name="connsiteX0" fmla="*/ 1777 w 384448"/>
                                      <a:gd name="connsiteY0" fmla="*/ 636953 h 636953"/>
                                      <a:gd name="connsiteX1" fmla="*/ 1605 w 384448"/>
                                      <a:gd name="connsiteY1" fmla="*/ 276765 h 636953"/>
                                      <a:gd name="connsiteX2" fmla="*/ 93427 w 384448"/>
                                      <a:gd name="connsiteY2" fmla="*/ 80143 h 636953"/>
                                      <a:gd name="connsiteX3" fmla="*/ 384448 w 384448"/>
                                      <a:gd name="connsiteY3" fmla="*/ 0 h 636953"/>
                                      <a:gd name="connsiteX4" fmla="*/ 384448 w 384448"/>
                                      <a:gd name="connsiteY4" fmla="*/ 0 h 636953"/>
                                      <a:gd name="connsiteX0" fmla="*/ 0 w 509832"/>
                                      <a:gd name="connsiteY0" fmla="*/ 636953 h 636953"/>
                                      <a:gd name="connsiteX1" fmla="*/ 126989 w 509832"/>
                                      <a:gd name="connsiteY1" fmla="*/ 276765 h 636953"/>
                                      <a:gd name="connsiteX2" fmla="*/ 218811 w 509832"/>
                                      <a:gd name="connsiteY2" fmla="*/ 80143 h 636953"/>
                                      <a:gd name="connsiteX3" fmla="*/ 509832 w 509832"/>
                                      <a:gd name="connsiteY3" fmla="*/ 0 h 636953"/>
                                      <a:gd name="connsiteX4" fmla="*/ 509832 w 509832"/>
                                      <a:gd name="connsiteY4" fmla="*/ 0 h 63695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509832" h="636953">
                                        <a:moveTo>
                                          <a:pt x="0" y="636953"/>
                                        </a:moveTo>
                                        <a:cubicBezTo>
                                          <a:pt x="85545" y="526284"/>
                                          <a:pt x="90521" y="369567"/>
                                          <a:pt x="126989" y="276765"/>
                                        </a:cubicBezTo>
                                        <a:cubicBezTo>
                                          <a:pt x="163457" y="183963"/>
                                          <a:pt x="155004" y="126270"/>
                                          <a:pt x="218811" y="80143"/>
                                        </a:cubicBezTo>
                                        <a:cubicBezTo>
                                          <a:pt x="282618" y="34016"/>
                                          <a:pt x="509832" y="0"/>
                                          <a:pt x="509832" y="0"/>
                                        </a:cubicBezTo>
                                        <a:lnTo>
                                          <a:pt x="50983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905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76" name="Zone de texte 307"/>
                                <wps:cNvSpPr txBox="1"/>
                                <wps:spPr>
                                  <a:xfrm>
                                    <a:off x="5220754" y="2179849"/>
                                    <a:ext cx="750911" cy="31877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6C03FD" w:rsidRPr="0043182B" w:rsidRDefault="006C03FD" w:rsidP="00AD69CE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eastAsia="Calibri"/>
                                          <w:sz w:val="28"/>
                                          <w:szCs w:val="28"/>
                                        </w:rPr>
                                        <w:t>4400</w:t>
                                      </w:r>
                                      <w:r>
                                        <w:rPr>
                                          <w:rFonts w:eastAsia="Calibri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W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87" name="Zone de texte 307"/>
                                <wps:cNvSpPr txBox="1"/>
                                <wps:spPr>
                                  <a:xfrm>
                                    <a:off x="3659483" y="2232488"/>
                                    <a:ext cx="520700" cy="3187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6C03FD" w:rsidRPr="000C6172" w:rsidRDefault="006C03FD" w:rsidP="00AD69CE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</w:pPr>
                                      <w:r>
                                        <w:rPr>
                                          <w:rFonts w:eastAsia="Calibri" w:cs="Arial" w:hint="cs"/>
                                          <w:sz w:val="28"/>
                                          <w:szCs w:val="28"/>
                                          <w:rtl/>
                                        </w:rPr>
                                        <w:t>5</w:t>
                                      </w:r>
                                      <w:r w:rsidRPr="000C6172">
                                        <w:rPr>
                                          <w:rFonts w:eastAsia="Calibri" w:cs="Arial"/>
                                          <w:sz w:val="28"/>
                                          <w:szCs w:val="28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1" name="Zone de texte 307"/>
                                <wps:cNvSpPr txBox="1"/>
                                <wps:spPr>
                                  <a:xfrm>
                                    <a:off x="1206400" y="845936"/>
                                    <a:ext cx="638077" cy="31876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AF621E" w:rsidRPr="000C6172" w:rsidRDefault="00AF621E" w:rsidP="00AD69CE">
                                      <w:pPr>
                                        <w:pStyle w:val="NormalWeb"/>
                                        <w:spacing w:before="0" w:beforeAutospacing="0" w:after="160" w:afterAutospacing="0" w:line="256" w:lineRule="auto"/>
                                      </w:pPr>
                                      <w:r>
                                        <w:rPr>
                                          <w:rFonts w:eastAsia="Calibri" w:cs="Arial"/>
                                          <w:sz w:val="28"/>
                                          <w:szCs w:val="28"/>
                                        </w:rPr>
                                        <w:t>220 v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09" name="Freeform 909"/>
                              <wps:cNvSpPr/>
                              <wps:spPr>
                                <a:xfrm>
                                  <a:off x="4601183" y="1964988"/>
                                  <a:ext cx="398834" cy="243191"/>
                                </a:xfrm>
                                <a:custGeom>
                                  <a:avLst/>
                                  <a:gdLst>
                                    <a:gd name="connsiteX0" fmla="*/ 398834 w 398834"/>
                                    <a:gd name="connsiteY0" fmla="*/ 243191 h 243191"/>
                                    <a:gd name="connsiteX1" fmla="*/ 145915 w 398834"/>
                                    <a:gd name="connsiteY1" fmla="*/ 77821 h 243191"/>
                                    <a:gd name="connsiteX2" fmla="*/ 0 w 398834"/>
                                    <a:gd name="connsiteY2" fmla="*/ 0 h 24319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398834" h="243191">
                                      <a:moveTo>
                                        <a:pt x="398834" y="243191"/>
                                      </a:moveTo>
                                      <a:cubicBezTo>
                                        <a:pt x="305610" y="180772"/>
                                        <a:pt x="212387" y="118353"/>
                                        <a:pt x="145915" y="77821"/>
                                      </a:cubicBezTo>
                                      <a:cubicBezTo>
                                        <a:pt x="79443" y="37289"/>
                                        <a:pt x="39721" y="18644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1" name="Freeform 911"/>
                              <wps:cNvSpPr/>
                              <wps:spPr>
                                <a:xfrm>
                                  <a:off x="4795736" y="1955260"/>
                                  <a:ext cx="194553" cy="252919"/>
                                </a:xfrm>
                                <a:custGeom>
                                  <a:avLst/>
                                  <a:gdLst>
                                    <a:gd name="connsiteX0" fmla="*/ 194553 w 194553"/>
                                    <a:gd name="connsiteY0" fmla="*/ 252919 h 252919"/>
                                    <a:gd name="connsiteX1" fmla="*/ 145915 w 194553"/>
                                    <a:gd name="connsiteY1" fmla="*/ 107004 h 252919"/>
                                    <a:gd name="connsiteX2" fmla="*/ 0 w 194553"/>
                                    <a:gd name="connsiteY2" fmla="*/ 0 h 25291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194553" h="252919">
                                      <a:moveTo>
                                        <a:pt x="194553" y="252919"/>
                                      </a:moveTo>
                                      <a:cubicBezTo>
                                        <a:pt x="186446" y="201038"/>
                                        <a:pt x="178340" y="149157"/>
                                        <a:pt x="145915" y="107004"/>
                                      </a:cubicBezTo>
                                      <a:cubicBezTo>
                                        <a:pt x="113489" y="64851"/>
                                        <a:pt x="56744" y="32425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 cap="flat" cmpd="sng" algn="ctr">
                                  <a:solidFill>
                                    <a:schemeClr val="tx1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14" name="Text Box 914"/>
                            <wps:cNvSpPr txBox="1"/>
                            <wps:spPr>
                              <a:xfrm>
                                <a:off x="4943475" y="2038350"/>
                                <a:ext cx="1162050" cy="866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017EC" w:rsidRDefault="006017EC">
                                  <w:r w:rsidRPr="006017EC">
                                    <w:rPr>
                                      <w:rFonts w:ascii="Calibri" w:eastAsia="Calibri" w:hAnsi="Calibri" w:cs="Arial"/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56FD7F10" wp14:editId="5600735C">
                                        <wp:extent cx="740410" cy="819150"/>
                                        <wp:effectExtent l="0" t="0" r="2540" b="0"/>
                                        <wp:docPr id="915" name="Picture 9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3" name="images (9).jpe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45815" cy="8251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926" name="Rectangle 926"/>
                        <wps:cNvSpPr/>
                        <wps:spPr>
                          <a:xfrm>
                            <a:off x="0" y="0"/>
                            <a:ext cx="6591300" cy="34480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1A554" id="Group 927" o:spid="_x0000_s1069" style="position:absolute;left:0;text-align:left;margin-left:10.65pt;margin-top:10.35pt;width:519pt;height:271.5pt;z-index:251869184" coordsize="65913,34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">
                <v:group id="Group 925" o:spid="_x0000_s1070" style="position:absolute;left:2000;top:857;width:61055;height:30293" coordsize="61055,30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g8l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u/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YYPJfFAAAA3AAA&#10;AA8AAAAAAAAAAAAAAAAAqgIAAGRycy9kb3ducmV2LnhtbFBLBQYAAAAABAAEAPoAAACcAwAAAAA=&#10;">
                  <v:shape id="Image 5111" o:spid="_x0000_s1071" type="#_x0000_t75" style="position:absolute;left:4857;top:18764;width:9621;height:1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on6jGAAAA3AAAAA8AAABkcnMvZG93bnJldi54bWxEj0FPAjEUhO8m/ofmmXiTLoQIrBRCMBjl&#10;hIh6fdk+tyvb13X7hMVfb01IPE5m5pvMdN75Wh2ojVVgA/1eBoq4CLbi0sDuZXUzBhUF2WIdmAyc&#10;KMJ8dnkxxdyGIz/TYSulShCOORpwIk2udSwceYy90BAn7yO0HiXJttS2xWOC+1oPsuxWe6w4LThs&#10;aOmo2G+/vYHXn5M8vA03759f43tZZ+uufArOmOurbnEHSqiT//C5/WgNTPoj+DuTjoCe/QI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1WifqMYAAADcAAAADwAAAAAAAAAAAAAA&#10;AACfAgAAZHJzL2Rvd25yZXYueG1sUEsFBgAAAAAEAAQA9wAAAJIDAAAAAA==&#10;">
                    <v:imagedata r:id="rId10" o:title="" croptop="21845f" cropbottom="10731f" cropleft="40712f" cropright="13538f"/>
                    <v:path arrowok="t"/>
                  </v:shape>
                  <v:group id="Group 924" o:spid="_x0000_s1072" style="position:absolute;width:61055;height:30293" coordsize="61055,30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ZDM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eB9PIX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lUmQzFAAAA3AAA&#10;AA8AAAAAAAAAAAAAAAAAqgIAAGRycy9kb3ducmV2LnhtbFBLBQYAAAAABAAEAPoAAACcAwAAAAA=&#10;">
                    <v:group id="Group 247" o:spid="_x0000_s1073" style="position:absolute;width:59982;height:30293" coordsize="61593,329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Lal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eLu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li2pTFAAAA3AAA&#10;AA8AAAAAAAAAAAAAAAAAqgIAAGRycy9kb3ducmV2LnhtbFBLBQYAAAAABAAEAPoAAACcAwAAAAA=&#10;">
                      <v:group id="Group 248" o:spid="_x0000_s1074" style="position:absolute;width:61593;height:32959" coordorigin="368,2054" coordsize="61597,329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1O5s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Ux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j9TubCAAAA3AAAAA8A&#10;AAAAAAAAAAAAAAAAqgIAAGRycy9kb3ducmV2LnhtbFBLBQYAAAAABAAEAPoAAACZAwAAAAA=&#10;">
                        <v:line id="Straight Connector 249" o:spid="_x0000_s1075" style="position:absolute;flip:x;visibility:visible;mso-wrap-style:square" from="5994,35014" to="57986,35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UGqcYAAADcAAAADwAAAGRycy9kb3ducmV2LnhtbESPS0/DMBCE70j9D9ZW6o06tXi0oW6F&#10;oK24gOiL8xIvcdR4HcVuGv49RkLiOJqZbzTzZe9q0VEbKs8aJuMMBHHhTcWlhsN+fT0FESKywdoz&#10;afimAMvF4GqOufEX3lK3i6VIEA45arAxNrmUobDkMIx9Q5y8L986jEm2pTQtXhLc1VJl2Z10WHFa&#10;sNjQk6XitDs7DUfbSXx7vV99fG46+axu1Xu5UVqPhv3jA4hIffwP/7VfjAZ1M4PfM+kIyM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BFBqnGAAAA3AAAAA8AAAAAAAAA&#10;AAAAAAAAoQIAAGRycy9kb3ducmV2LnhtbFBLBQYAAAAABAAEAPkAAACUAwAAAAA=&#10;" strokecolor="black [3213]" strokeweight="1.5pt">
                          <v:stroke joinstyle="miter"/>
                        </v:line>
                        <v:line id="Straight Connector 250" o:spid="_x0000_s1076" style="position:absolute;visibility:visible;mso-wrap-style:square" from="17150,4748" to="46402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KBKsQAAADcAAAADwAAAGRycy9kb3ducmV2LnhtbERPy2rCQBTdC/2H4Ra604mxiqROpAZE&#10;KW6SFkt3l8zNo83cCZmppn/fWQguD+e92Y6mExcaXGtZwXwWgSAurW65VvDxvp+uQTiPrLGzTAr+&#10;yME2fZhsMNH2yjldCl+LEMIuQQWN930ipSsbMuhmticOXGUHgz7AoZZ6wGsIN52Mo2glDbYcGhrs&#10;KWuo/Cl+jYLxHL/ts8Wqyr/y58/se36oTztW6ulxfH0B4Wn0d/HNfdQK4mWYH86EIyDT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4oEqxAAAANwAAAAPAAAAAAAAAAAA&#10;AAAAAKECAABkcnMvZG93bnJldi54bWxQSwUGAAAAAAQABAD5AAAAkgMAAAAA&#10;" strokecolor="black [3213]" strokeweight="1.5pt">
                          <v:stroke joinstyle="miter"/>
                        </v:line>
                        <v:line id="Straight Connector 251" o:spid="_x0000_s1077" style="position:absolute;flip:y;visibility:visible;mso-wrap-style:square" from="17150,7481" to="48251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qccsUAAADcAAAADwAAAGRycy9kb3ducmV2LnhtbESPQWsCMRSE7wX/Q3iCt5o1YFtWo0ir&#10;0kulter5dfO6Wdy8LJu4bv+9KRR6HGbmG2a+7F0tOmpD5VnDZJyBIC68qbjUcPjc3D+BCBHZYO2Z&#10;NPxQgOVicDfH3Pgrf1C3j6VIEA45arAxNrmUobDkMIx9Q5y8b986jEm2pTQtXhPc1VJl2YN0WHFa&#10;sNjQs6XivL84DUfbSdy9Pa5PX9tOvqipei+3SuvRsF/NQETq43/4r/1qNKjpBH7PpCMg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+qccsUAAADcAAAADwAAAAAAAAAA&#10;AAAAAAChAgAAZHJzL2Rvd25yZXYueG1sUEsFBgAAAAAEAAQA+QAAAJMDAAAAAA==&#10;" strokecolor="black [3213]" strokeweight="1.5pt">
                          <v:stroke joinstyle="miter"/>
                        </v:line>
                        <v:line id="Straight Connector 252" o:spid="_x0000_s1078" style="position:absolute;visibility:visible;mso-wrap-style:square" from="4666,4854" to="14080,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mfe8UAAADcAAAADwAAAGRycy9kb3ducmV2LnhtbESPT2vCQBTE70K/w/IK3nSTFEuJWaV/&#10;aIi9aUvB2yP7mgSzb9PsRuO3dwXB4zAzv2Gy9WhacaTeNZYVxPMIBHFpdcOVgp/vz9kLCOeRNbaW&#10;ScGZHKxXD5MMU21PvKXjzlciQNilqKD2vkuldGVNBt3cdsTB+7O9QR9kX0nd4ynATSuTKHqWBhsO&#10;CzV29F5TedgNRoH8Lw5PxeDj/fkj+srfcPOb641S08fxdQnC0+jv4Vu70AqSRQLXM+EIyNU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mfe8UAAADcAAAADwAAAAAAAAAA&#10;AAAAAAChAgAAZHJzL2Rvd25yZXYueG1sUEsFBgAAAAAEAAQA+QAAAJMDAAAAAA==&#10;" strokecolor="black [3213]" strokeweight="1.5pt">
                          <v:stroke endarrow="oval" joinstyle="miter"/>
                        </v:line>
                        <v:line id="Straight Connector 253" o:spid="_x0000_s1079" style="position:absolute;visibility:visible;mso-wrap-style:square" from="4665,7376" to="14080,7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U64MQAAADcAAAADwAAAGRycy9kb3ducmV2LnhtbESPT4vCMBTE7wt+h/AEb2uqokg1iq4o&#10;1Zt/ELw9mmdbbF66TdT67Y2wsMdhZn7DTOeNKcWDaldYVtDrRiCIU6sLzhScjuvvMQjnkTWWlknB&#10;ixzMZ62vKcbaPnlPj4PPRICwi1FB7n0VS+nSnAy6rq2Ig3e1tUEfZJ1JXeMzwE0p+1E0kgYLDgs5&#10;VvSTU3o73I0C+ZvcBsnd9y6vVbTbLHF73uitUp12s5iA8NT4//BfO9EK+sMBfM6EIyBn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xTrgxAAAANwAAAAPAAAAAAAAAAAA&#10;AAAAAKECAABkcnMvZG93bnJldi54bWxQSwUGAAAAAAQABAD5AAAAkgMAAAAA&#10;" strokecolor="black [3213]" strokeweight="1.5pt">
                          <v:stroke endarrow="oval" joinstyle="miter"/>
                        </v:line>
                        <v:line id="Straight Connector 254" o:spid="_x0000_s1080" style="position:absolute;visibility:visible;mso-wrap-style:square" from="14847,3908" to="17149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yilMUAAADcAAAADwAAAGRycy9kb3ducmV2LnhtbESPQWvCQBSE7wX/w/KE3nTX2EqJrqKV&#10;SuytWgq9PbLPJJh9m2Y3Gv99tyD0OMzMN8xi1dtaXKj1lWMNk7ECQZw7U3Gh4fP4NnoB4QOywdox&#10;abiRh9Vy8LDA1Lgrf9DlEAoRIexT1FCG0KRS+rwki37sGuLonVxrMUTZFtK0eI1wW8tEqZm0WHFc&#10;KLGh15Ly86GzGuRPdp5mXZh837bqfbfB/dfO7LV+HPbrOYhAffgP39uZ0ZA8P8HfmXgE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iyilMUAAADcAAAADwAAAAAAAAAA&#10;AAAAAAChAgAAZHJzL2Rvd25yZXYueG1sUEsFBgAAAAAEAAQA+QAAAJMDAAAAAA==&#10;" strokecolor="black [3213]" strokeweight="1.5pt">
                          <v:stroke endarrow="oval" joinstyle="miter"/>
                        </v:line>
                        <v:line id="Straight Connector 255" o:spid="_x0000_s1081" style="position:absolute;visibility:visible;mso-wrap-style:square" from="14849,6640" to="17151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AHD8YAAADcAAAADwAAAGRycy9kb3ducmV2LnhtbESPT2vCQBTE7wW/w/KE3pqNlhRJs4pW&#10;lNibfyj09si+JsHs2zS7mvjtXaHQ4zAzv2GyxWAacaXO1ZYVTKIYBHFhdc2lgtNx8zID4TyyxsYy&#10;KbiRg8V89JRhqm3Pe7oefCkChF2KCirv21RKV1Rk0EW2JQ7ej+0M+iC7UuoO+wA3jZzG8Zs0WHNY&#10;qLClj4qK8+FiFMjf/PyaX/zk+7aOP7cr3H1t9U6p5/GwfAfhafD/4b92rhVMkwQeZ8IRkPM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lgBw/GAAAA3AAAAA8AAAAAAAAA&#10;AAAAAAAAoQIAAGRycy9kb3ducmV2LnhtbFBLBQYAAAAABAAEAPkAAACUAwAAAAA=&#10;" strokecolor="black [3213]" strokeweight="1.5pt">
                          <v:stroke endarrow="oval" joinstyle="miter"/>
                        </v:line>
                        <v:roundrect id="Rounded Rectangle 864" o:spid="_x0000_s1082" style="position:absolute;left:6712;top:2566;width:3992;height:676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b/U8QA&#10;AADcAAAADwAAAGRycy9kb3ducmV2LnhtbESP0YrCMBRE3xf8h3AFXxZNV0TaahRdEHwRWfUDLs21&#10;qTY3pYla/frNgrCPw8ycYebLztbiTq2vHCv4GiUgiAunKy4VnI6bYQrCB2SNtWNS8CQPy0XvY465&#10;dg/+ofshlCJC2OeowITQ5FL6wpBFP3INcfTOrrUYomxLqVt8RLit5ThJptJixXHBYEPfhorr4WYV&#10;vI7r8cVm68zsJ9nzZnefO5mSUoN+t5qBCNSF//C7vdUK0ukE/s7EI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G/1PEAAAA3AAAAA8AAAAAAAAAAAAAAAAAmAIAAGRycy9k&#10;b3ducmV2LnhtbFBLBQYAAAAABAAEAPUAAACJAwAAAAA=&#10;" fillcolor="window" strokecolor="black [3213]" strokeweight="1.5pt">
                          <v:stroke joinstyle="miter"/>
                        </v:roundrect>
                        <v:rect id="Rectangle 865" o:spid="_x0000_s1083" style="position:absolute;left:12341;top:3277;width:6141;height:5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MUWMUA&#10;AADcAAAADwAAAGRycy9kb3ducmV2LnhtbESPT2vCQBTE7wW/w/IEb3WjUpHoKuKfUksvRi/entln&#10;Nph9G7LbmH77rlDocZiZ3zCLVWcr0VLjS8cKRsMEBHHudMmFgvNp/zoD4QOyxsoxKfghD6tl72WB&#10;qXYPPlKbhUJECPsUFZgQ6lRKnxuy6IeuJo7ezTUWQ5RNIXWDjwi3lRwnyVRaLDkuGKxpYyi/Z99W&#10;wa2+Tr4ux0uSXQ+fm927NnLbGqUG/W49BxGoC//hv/aHVjCbvsHz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0xRYxQAAANwAAAAPAAAAAAAAAAAAAAAAAJgCAABkcnMv&#10;ZG93bnJldi54bWxQSwUGAAAAAAQABAD1AAAAigMAAAAA&#10;" filled="f" strokecolor="black [3213]" strokeweight="1.5pt"/>
                        <v:line id="Straight Connector 868" o:spid="_x0000_s1084" style="position:absolute;visibility:visible;mso-wrap-style:square" from="20629,4748" to="20629,2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P9G8IAAADcAAAADwAAAGRycy9kb3ducmV2LnhtbERPy2oCMRTdF/yHcIXuasaCVkejWKW0&#10;MG58LFxeJtdkcHIzTOI47dc3i0KXh/NerntXi47aUHlWMB5lIIhLrys2Cs6nj5cZiBCRNdaeScE3&#10;BVivBk9LzLV/8IG6YzQihXDIUYGNscmlDKUlh2HkG+LEXX3rMCbYGqlbfKRwV8vXLJtKhxWnBosN&#10;bS2Vt+PdKTD27b1Hc/mcT37G+2JXFd2cCqWeh/1mASJSH//Ff+4vrWA2TWvTmXQE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qP9G8IAAADcAAAADwAAAAAAAAAAAAAA&#10;AAChAgAAZHJzL2Rvd25yZXYueG1sUEsFBgAAAAAEAAQA+QAAAJADAAAAAA==&#10;" strokecolor="black [3213]" strokeweight="1.5pt">
                          <v:stroke startarrow="oval" endarrow="oval" joinstyle="miter"/>
                        </v:line>
                        <v:line id="Straight Connector 870" o:spid="_x0000_s1085" style="position:absolute;visibility:visible;mso-wrap-style:square" from="22265,14260" to="22265,217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jPJcEAAADcAAAADwAAAGRycy9kb3ducmV2LnhtbERPy4rCMBTdC/5DuAPuNNUBlY6xjA4j&#10;1Z0PBHeX5k5b2tx0mqj1781CcHk470XSmVrcqHWlZQXjUQSCOLO65FzB6fg7nINwHlljbZkUPMhB&#10;suz3Fhhre+c93Q4+FyGEXYwKCu+bWEqXFWTQjWxDHLg/2xr0Aba51C3eQ7ip5SSKptJgyaGhwIbW&#10;BWXV4WoUyP+0+kyvfnx5/ES7zQq3543eKjX46L6/QHjq/Fv8cqdawXwW5ocz4QjI5R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eM8lwQAAANwAAAAPAAAAAAAAAAAAAAAA&#10;AKECAABkcnMvZG93bnJldi54bWxQSwUGAAAAAAQABAD5AAAAjwMAAAAA&#10;" strokecolor="black [3213]" strokeweight="1.5pt">
                          <v:stroke endarrow="oval" joinstyle="miter"/>
                        </v:line>
                        <v:line id="Straight Connector 871" o:spid="_x0000_s1086" style="position:absolute;visibility:visible;mso-wrap-style:square" from="48254,7376" to="48254,2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DCW8YAAADcAAAADwAAAGRycy9kb3ducmV2LnhtbESPQWsCMRSE74L/ITyht5rdQqtujaIV&#10;aWF7qe2hx8fmmSxuXpZNXNf++qZQ8DjMzDfMcj24RvTUhdqzgnyagSCuvK7ZKPj63N/PQYSIrLHx&#10;TAquFGC9Go+WWGh/4Q/qD9GIBOFQoAIbY1tIGSpLDsPUt8TJO/rOYUyyM1J3eElw18iHLHuSDmtO&#10;CxZberFUnQ5np8DY2XZA8/26ePzJ38tdXfYLKpW6mwybZxCRhngL/7fftIL5LIe/M+kIyN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JAwlvGAAAA3AAAAA8AAAAAAAAA&#10;AAAAAAAAoQIAAGRycy9kb3ducmV2LnhtbFBLBQYAAAAABAAEAPkAAACUAwAAAAA=&#10;" strokecolor="black [3213]" strokeweight="1.5pt">
                          <v:stroke startarrow="oval" endarrow="oval" joinstyle="miter"/>
                        </v:line>
                        <v:line id="Straight Connector 874" o:spid="_x0000_s1087" style="position:absolute;visibility:visible;mso-wrap-style:square" from="46405,4748" to="46405,216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dhw8YAAADcAAAADwAAAGRycy9kb3ducmV2LnhtbESPQWsCMRSE74X+h/AEbzWr1Kpbo9SW&#10;YmG91PbQ42PzmixuXpZNXFd/fVMQPA4z8w2zXPeuFh21ofKsYDzKQBCXXldsFHx/vT/MQYSIrLH2&#10;TArOFGC9ur9bYq79iT+p20cjEoRDjgpsjE0uZSgtOQwj3xAn79e3DmOSrZG6xVOCu1pOsuxJOqw4&#10;LVhs6NVSedgfnQJjZ5sezc92Mb2Md8VbVXQLKpQaDvqXZxCR+ngLX9sfWsF89gj/Z9IRkK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I3YcPGAAAA3AAAAA8AAAAAAAAA&#10;AAAAAAAAoQIAAGRycy9kb3ducmV2LnhtbFBLBQYAAAAABAAEAPkAAACUAwAAAAA=&#10;" strokecolor="black [3213]" strokeweight="1.5pt">
                          <v:stroke startarrow="oval" endarrow="oval" joinstyle="miter"/>
                        </v:line>
                        <v:oval id="Oval 876" o:spid="_x0000_s1088" style="position:absolute;left:45603;top:20199;width:3275;height:33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Rcy8UA&#10;AADcAAAADwAAAGRycy9kb3ducmV2LnhtbESPQWvCQBSE7wX/w/KE3urGLaik2YgobRV7aSqeX7Ov&#10;STD7NmS3Gv+9KxR6HGbmGyZbDrYVZ+p941jDdJKAIC6dabjScPh6fVqA8AHZYOuYNFzJwzIfPWSY&#10;GnfhTzoXoRIRwj5FDXUIXSqlL2uy6CeuI47ej+sthij7SpoeLxFuW6mSZCYtNhwXauxoXVN5Kn6t&#10;BvVduPJ4nL8/7z72ax426k0dlNaP42H1AiLQEP7Df+2t0bCYz+B+Jh4Bm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ZFzLxQAAANwAAAAPAAAAAAAAAAAAAAAAAJgCAABkcnMv&#10;ZG93bnJldi54bWxQSwUGAAAAAAQABAD1AAAAigMAAAAA&#10;" filled="f" strokecolor="black [3213]" strokeweight="1.5pt">
                          <v:stroke joinstyle="miter"/>
                        </v:oval>
                        <v:oval id="Oval 877" o:spid="_x0000_s1089" style="position:absolute;left:19966;top:20199;width:3275;height:33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5UMUA&#10;AADcAAAADwAAAGRycy9kb3ducmV2LnhtbESPT2vCQBTE7wW/w/IEb7rpFpqQukpR7B/00lQ8v2af&#10;STD7NmRXTb99VxB6HGbmN8x8OdhWXKj3jWMNj7MEBHHpTMOVhv33ZpqB8AHZYOuYNPySh+Vi9DDH&#10;3Lgrf9GlCJWIEPY5aqhD6HIpfVmTRT9zHXH0jq63GKLsK2l6vEa4baVKkmdpseG4UGNHq5rKU3G2&#10;GtRP4crDIX1/+txtVzys1ZvaK60n4+H1BUSgIfyH7+0PoyFLU7idiU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KPlQxQAAANwAAAAPAAAAAAAAAAAAAAAAAJgCAABkcnMv&#10;ZG93bnJldi54bWxQSwUGAAAAAAQABAD1AAAAigMAAAAA&#10;" filled="f" strokecolor="black [3213]" strokeweight="1.5pt">
                          <v:stroke joinstyle="miter"/>
                        </v:oval>
                        <v:shape id="Text Box 299" o:spid="_x0000_s1090" type="#_x0000_t202" style="position:absolute;left:368;top:3019;width:4298;height:6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FWEMMA&#10;AADcAAAADwAAAGRycy9kb3ducmV2LnhtbESPT2sCMRTE74V+h/AK3mrWFsqyNYotFXqQgrrg9bF5&#10;3SxuXpYk7p9vbwTB4zAzv2GW69G2oicfGscKFvMMBHHldMO1gvK4fc1BhIissXVMCiYKsF49Py2x&#10;0G7gPfWHWIsE4VCgAhNjV0gZKkMWw9x1xMn7d95iTNLXUnscEty28i3LPqTFhtOCwY6+DVXnw8Uq&#10;sLvstP/7WZhyKnuM0/HL8zAqNXsZN58gIo3xEb63f7WCPH+H25l0BOTq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+FWEMMAAADcAAAADwAAAAAAAAAAAAAAAACYAgAAZHJzL2Rv&#10;d25yZXYueG1sUEsFBgAAAAAEAAQA9QAAAIgDAAAAAA==&#10;" filled="f" stroked="f" strokeweight="1.5pt">
                          <v:textbox>
                            <w:txbxContent>
                              <w:p w:rsidR="00AD69CE" w:rsidRPr="00244F37" w:rsidRDefault="00244F37" w:rsidP="00AD69CE">
                                <w:pPr>
                                  <w:pStyle w:val="NormalWeb"/>
                                  <w:spacing w:before="0" w:beforeAutospacing="0" w:after="0" w:afterAutospacing="0" w:line="256" w:lineRule="auto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44F37">
                                  <w:rPr>
                                    <w:rFonts w:eastAsia="Calibri" w:cs="Arial"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Ph</w:t>
                                </w:r>
                              </w:p>
                              <w:p w:rsidR="00AD69CE" w:rsidRPr="00244F37" w:rsidRDefault="00244F37" w:rsidP="00AD69CE">
                                <w:pPr>
                                  <w:pStyle w:val="NormalWeb"/>
                                  <w:spacing w:before="0" w:beforeAutospacing="0" w:after="0" w:afterAutospacing="0" w:line="256" w:lineRule="auto"/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44F37">
                                  <w:rPr>
                                    <w:rFonts w:eastAsia="Calibri" w:cs="Arial"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</w:t>
                                </w:r>
                              </w:p>
                            </w:txbxContent>
                          </v:textbox>
                        </v:shape>
                        <v:shape id="Freeform 884" o:spid="_x0000_s1091" style="position:absolute;left:47171;top:22957;width:3311;height:1264;visibility:visible;mso-wrap-style:square;v-text-anchor:middle" coordsize="301557,1264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w8qMQA&#10;AADcAAAADwAAAGRycy9kb3ducmV2LnhtbESP0WrCQBRE3wv+w3IFX0Q3itiQuooIoVKUEu0H3GZv&#10;k2D2btjdavr3riD0cZiZM8xq05tWXMn5xrKC2TQBQVxa3XCl4OucT1IQPiBrbC2Tgj/ysFkPXlaY&#10;aXvjgq6nUIkIYZ+hgjqELpPSlzUZ9FPbEUfvxzqDIUpXSe3wFuGmlfMkWUqDDceFGjva1VReTr9G&#10;wbg45oUrPpbf7n1/+Ky0yw/uVanRsN++gQjUh//ws73XCtJ0AY8z8Qj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cPKjEAAAA3AAAAA8AAAAAAAAAAAAAAAAAmAIAAGRycy9k&#10;b3ducmV2LnhtbFBLBQYAAAAABAAEAPUAAACJAwAAAAA=&#10;" path="m,l301557,126460r,e" fillcolor="#00b050" strokecolor="black [3213]" strokeweight="1.5pt">
                          <v:stroke startarrow="oval" joinstyle="miter"/>
                          <v:path arrowok="t" o:connecttype="custom" o:connectlocs="0,0;331164,126460;331164,126460" o:connectangles="0,0,0"/>
                        </v:shape>
                        <v:shape id="Freeform 885" o:spid="_x0000_s1092" style="position:absolute;left:17853;top:21451;width:2866;height:2479;visibility:visible;mso-wrap-style:square;v-text-anchor:middle" coordsize="286607,2478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oqOsMA&#10;AADcAAAADwAAAGRycy9kb3ducmV2LnhtbESPwW7CMBBE75X6D9ZW4kac0lKigEG0EhLX0PbAbbGX&#10;JCJep7YL4e9rJKQeRzPzRrNYDbYTZ/KhdazgOctBEGtnWq4VfH1uxgWIEJENdo5JwZUCrJaPDwss&#10;jbtwReddrEWCcChRQRNjX0oZdEMWQ+Z64uQdnbcYk/S1NB4vCW47OcnzN2mx5bTQYE8fDenT7tcq&#10;yH31c/im/ujfXyy97mf6UEWt1OhpWM9BRBrif/je3hoFRTGF25l0BO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WoqOsMAAADcAAAADwAAAAAAAAAAAAAAAACYAgAAZHJzL2Rv&#10;d25yZXYueG1sUEsFBgAAAAAEAAQA9QAAAIgDAAAAAA==&#10;" path="m62871,247843c19907,149755,-23056,51668,14233,14379v37289,-37289,272374,9727,272374,9727l286607,24106e" filled="f" strokecolor="black [3213]" strokeweight="1.5pt">
                          <v:stroke joinstyle="miter"/>
                          <v:path arrowok="t" o:connecttype="custom" o:connectlocs="62871,247843;14233,14379;286607,24106;286607,24106" o:connectangles="0,0,0,0"/>
                        </v:shape>
                        <v:shape id="Freeform 886" o:spid="_x0000_s1093" style="position:absolute;left:18482;top:21789;width:3988;height:1849;visibility:visible;mso-wrap-style:square;v-text-anchor:middle" coordsize="398834,1848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bC6ccA&#10;AADcAAAADwAAAGRycy9kb3ducmV2LnhtbESPQWvCQBSE7wX/w/KEXkrdGERCdJUqSosHbVMJPb5m&#10;X5Ng9m3IbjX9925B8DjMzDfMfNmbRpypc7VlBeNRBIK4sLrmUsHxc/ucgHAeWWNjmRT8kYPlYvAw&#10;x1TbC3/QOfOlCBB2KSqovG9TKV1RkUE3si1x8H5sZ9AH2ZVSd3gJcNPIOIqm0mDNYaHCltYVFafs&#10;1yg4vO/6vf1+ytvY5ft4k329rpqJUo/D/mUGwlPv7+Fb+00rSJIp/J8JR0A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CmwunHAAAA3AAAAA8AAAAAAAAAAAAAAAAAmAIAAGRy&#10;cy9kb3ducmV2LnhtbFBLBQYAAAAABAAEAPUAAACMAwAAAAA=&#10;" path="m,184826c29994,136998,59988,89170,126460,58366,192932,27562,295883,13781,398834,e" filled="f" strokecolor="black [3213]" strokeweight="1.5pt">
                          <v:stroke joinstyle="miter"/>
                          <v:path arrowok="t" o:connecttype="custom" o:connectlocs="0,184826;126460,58366;398834,0" o:connectangles="0,0,0"/>
                        </v:shape>
                        <v:shape id="Freeform 887" o:spid="_x0000_s1094" style="position:absolute;left:18385;top:22568;width:3210;height:1167;visibility:visible;mso-wrap-style:square;v-text-anchor:middle" coordsize="321013,116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pcOMEA&#10;AADcAAAADwAAAGRycy9kb3ducmV2LnhtbESPT4vCMBTE78J+h/AW9qapHmqpprIuLHhc/4DXR/O2&#10;LW1eShNt8+2NIHgcZuY3zHY3mU7caXCNZQXLRQKCuLS64UrB5fw7z0A4j6yxs0wKAjnYFR+zLeba&#10;jnyk+8lXIkLY5aig9r7PpXRlTQbdwvbE0fu3g0Ef5VBJPeAY4aaTqyRJpcGG40KNPf3UVLanm1Ew&#10;HkJizlfa31wIwf+16FJOlfr6nL43IDxN/h1+tQ9aQZat4XkmHgFZ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DqXDjBAAAA3AAAAA8AAAAAAAAAAAAAAAAAmAIAAGRycy9kb3du&#10;cmV2LnhtbFBLBQYAAAAABAAEAPUAAACGAwAAAAA=&#10;" path="m,116732l321013,r,e" filled="f" strokecolor="black [3213]" strokeweight="1.5pt">
                          <v:stroke endarrow="oval" joinstyle="miter"/>
                          <v:path arrowok="t" o:connecttype="custom" o:connectlocs="0,116732;321013,0;321013,0" o:connectangles="0,0,0"/>
                        </v:shape>
                        <v:shape id="Text Box 259" o:spid="_x0000_s1095" type="#_x0000_t202" style="position:absolute;left:50274;top:19285;width:11691;height:36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5T8cMA&#10;AADcAAAADwAAAGRycy9kb3ducmV2LnhtbERPy2rCQBTdC/7DcAvd6aRCS4gZRQKilLqIunF3m7l5&#10;0MydmJma1K/vLASXh/NO16NpxY1611hW8DaPQBAXVjdcKTiftrMYhPPIGlvLpOCPHKxX00mKibYD&#10;53Q7+kqEEHYJKqi97xIpXVGTQTe3HXHgStsb9AH2ldQ9DiHctHIRRR/SYMOhocaOspqKn+OvUfCZ&#10;bQ+Yfy9MfG+z3Ve56a7ny7tSry/jZgnC0+if4od7rxXEcVgbzoQj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s5T8cMAAADcAAAADwAAAAAAAAAAAAAAAACYAgAAZHJzL2Rv&#10;d25yZXYueG1sUEsFBgAAAAAEAAQA9QAAAIgDAAAAAA==&#10;" filled="f" stroked="f" strokeweight=".5pt">
                          <v:textbox>
                            <w:txbxContent>
                              <w:p w:rsidR="00AD69CE" w:rsidRPr="0043182B" w:rsidRDefault="00AD69CE" w:rsidP="00AD69CE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jc w:val="center"/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سخان كهربائي</w:t>
                                </w:r>
                              </w:p>
                            </w:txbxContent>
                          </v:textbox>
                        </v:shape>
                        <v:shape id="Text Box 259" o:spid="_x0000_s1096" type="#_x0000_t202" style="position:absolute;left:2100;top:17261;width:11411;height:36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L2asUA&#10;AADcAAAADwAAAGRycy9kb3ducmV2LnhtbESPT4vCMBTE74LfITxhb5oqKLUaRQqysqwH/1y8PZtn&#10;W2xeapPVrp/eLCx4HGbmN8x82ZpK3KlxpWUFw0EEgjizuuRcwfGw7scgnEfWWFkmBb/kYLnoduaY&#10;aPvgHd33PhcBwi5BBYX3dSKlywoy6Aa2Jg7exTYGfZBNLnWDjwA3lRxF0UQaLDksFFhTWlB23f8Y&#10;BV/peou788jEzyr9/L6s6tvxNFbqo9euZiA8tf4d/m9vtII4nsLfmXAE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gvZqxQAAANwAAAAPAAAAAAAAAAAAAAAAAJgCAABkcnMv&#10;ZG93bnJldi54bWxQSwUGAAAAAAQABAD1AAAAigMAAAAA&#10;" filled="f" stroked="f" strokeweight=".5pt">
                          <v:textbox>
                            <w:txbxContent>
                              <w:p w:rsidR="00AD69CE" w:rsidRPr="0043182B" w:rsidRDefault="006017EC" w:rsidP="00AD69CE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jc w:val="center"/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فرن كهربائي</w:t>
                                </w:r>
                              </w:p>
                            </w:txbxContent>
                          </v:textbox>
                        </v:shape>
                        <v:shape id="Text Box 259" o:spid="_x0000_s1097" type="#_x0000_t202" style="position:absolute;left:4639;top:4502;width:7868;height:2972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NXh8MA&#10;AADcAAAADwAAAGRycy9kb3ducmV2LnhtbERPPW+DMBDdI+U/WBepWzBkqAjFiVCkKO3QoTRSOl7w&#10;BWjxGWEXSH99PVTq+PS+8/1sOjHS4FrLCpIoBkFcWd1yreD8flynIJxH1thZJgV3crDfLRc5ZtpO&#10;/EZj6WsRQthlqKDxvs+kdFVDBl1ke+LA3exg0Ac41FIPOIVw08lNHD9Kgy2HhgZ7OjRUfZXfRsGn&#10;cddt+kPJpTjdzea1/OhfTlaph9VcPIHwNPt/8Z/7WStIt2F+OBOOgN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sNXh8MAAADcAAAADwAAAAAAAAAAAAAAAACYAgAAZHJzL2Rv&#10;d25yZXYueG1sUEsFBgAAAAAEAAQA9QAAAIgDAAAAAA==&#10;" filled="f" stroked="f" strokeweight=".5pt">
                          <v:textbox>
                            <w:txbxContent>
                              <w:p w:rsidR="00AD69CE" w:rsidRDefault="00AD69CE" w:rsidP="00AD69CE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jc w:val="center"/>
                                </w:pPr>
                                <w:r>
                                  <w:rPr>
                                    <w:rFonts w:ascii="Calibri" w:eastAsia="Calibri" w:hAnsi="Sakkal Majalla" w:cs="Sakkal Majalla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العداد</w:t>
                                </w:r>
                              </w:p>
                            </w:txbxContent>
                          </v:textbox>
                        </v:shape>
                        <v:line id="Straight Connector 891" o:spid="_x0000_s1098" style="position:absolute;flip:y;visibility:visible;mso-wrap-style:square" from="22263,7534" to="22263,15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Rj38QAAADcAAAADwAAAGRycy9kb3ducmV2LnhtbESPQWvCQBSE70L/w/IK3syuLZQ0ZpVS&#10;EEpvGm3r7ZF9TUKyb0N2G+O/7wqCx2FmvmHyzWQ7MdLgG8calokCQVw603Cl4VBsFykIH5ANdo5J&#10;w4U8bNYPsxwz4868o3EfKhEh7DPUUIfQZ1L6siaLPnE9cfR+3WAxRDlU0gx4jnDbySelXqTFhuNC&#10;jT2911S2+z+r4UuqbXukcWdaZezn98/zqbCs9fxxeluBCDSFe/jW/jAa0tclXM/EIyD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VGPfxAAAANwAAAAPAAAAAAAAAAAA&#10;AAAAAKECAABkcnMvZG93bnJldi54bWxQSwUGAAAAAAQABAD5AAAAkgMAAAAA&#10;" strokecolor="black [3213]" strokeweight="1.5pt">
                          <v:stroke endarrow="oval" joinstyle="miter"/>
                        </v:line>
                        <v:rect id="Rectangle 892" o:spid="_x0000_s1099" style="position:absolute;left:19881;top:8532;width:1440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/8C8YA&#10;AADcAAAADwAAAGRycy9kb3ducmV2LnhtbESPzWrDMBCE74W8g9hAbo3cBErqWgklf6Sllzi55Lax&#10;1paptTKW4rhvXxUKPQ4z8w2TrQbbiJ46XztW8DRNQBAXTtdcKTifdo8LED4ga2wck4Jv8rBajh4y&#10;TLW785H6PFQiQtinqMCE0KZS+sKQRT91LXH0StdZDFF2ldQd3iPcNnKWJM/SYs1xwWBLa0PFV36z&#10;Csr2Ov+8HC9Jfn3/WG/32shNb5SajIe3VxCBhvAf/msftILFywx+z8Qj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u/8C8YAAADcAAAADwAAAAAAAAAAAAAAAACYAgAAZHJz&#10;L2Rvd25yZXYueG1sUEsFBgAAAAAEAAQA9QAAAIsDAAAAAA==&#10;" filled="f" strokecolor="black [3213]" strokeweight="1.5pt"/>
                        <v:shape id="Zone de texte 307" o:spid="_x0000_s1100" type="#_x0000_t202" style="position:absolute;left:15594;top:10557;width:5207;height:31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NXXcYA&#10;AADcAAAADwAAAGRycy9kb3ducmV2LnhtbESPQWvCQBSE70L/w/IKvemmipKmriIBUaQeTL14e2af&#10;SWj2bZrdauyvdwXB4zAz3zDTeWdqcabWVZYVvA8iEMS51RUXCvbfy34MwnlkjbVlUnAlB/PZS2+K&#10;ibYX3tE584UIEHYJKii9bxIpXV6SQTewDXHwTrY16INsC6lbvAS4qeUwiibSYMVhocSG0pLyn+zP&#10;KNikyy3ujkMT/9fp6uu0aH73h7FSb6/d4hOEp84/w4/2WiuIP0ZwPxOOgJ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bNXXcYAAADcAAAADwAAAAAAAAAAAAAAAACYAgAAZHJz&#10;L2Rvd25yZXYueG1sUEsFBgAAAAAEAAQA9QAAAIsDAAAAAA==&#10;" filled="f" stroked="f" strokeweight=".5pt">
                          <v:textbox>
                            <w:txbxContent>
                              <w:p w:rsidR="00AD69CE" w:rsidRPr="000C6172" w:rsidRDefault="006C03FD" w:rsidP="00AD69CE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eastAsia="Calibri" w:cs="Arial" w:hint="cs"/>
                                    <w:sz w:val="28"/>
                                    <w:szCs w:val="28"/>
                                    <w:rtl/>
                                  </w:rPr>
                                  <w:t>5</w:t>
                                </w:r>
                                <w:r w:rsidR="00AD69CE" w:rsidRPr="000C6172">
                                  <w:rPr>
                                    <w:rFonts w:eastAsia="Calibri" w:cs="Arial"/>
                                    <w:sz w:val="28"/>
                                    <w:szCs w:val="28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Zone de texte 307" o:spid="_x0000_s1101" type="#_x0000_t202" style="position:absolute;left:3767;top:20223;width:7509;height:31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rPKcYA&#10;AADcAAAADwAAAGRycy9kb3ducmV2LnhtbESPQWvCQBSE70L/w/IKvemmopKmriIBUaQeTL14e2af&#10;SWj2bZrdauyvdwXB4zAz3zDTeWdqcabWVZYVvA8iEMS51RUXCvbfy34MwnlkjbVlUnAlB/PZS2+K&#10;ibYX3tE584UIEHYJKii9bxIpXV6SQTewDXHwTrY16INsC6lbvAS4qeUwiibSYMVhocSG0pLyn+zP&#10;KNikyy3ujkMT/9fp6uu0aH73h7FSb6/d4hOEp84/w4/2WiuIP0ZwPxOOgJ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lrPKcYAAADcAAAADwAAAAAAAAAAAAAAAACYAgAAZHJz&#10;L2Rvd25yZXYueG1sUEsFBgAAAAAEAAQA9QAAAIsDAAAAAA==&#10;" filled="f" stroked="f" strokeweight=".5pt">
                          <v:textbox>
                            <w:txbxContent>
                              <w:p w:rsidR="00AD69CE" w:rsidRPr="0043182B" w:rsidRDefault="006C03FD" w:rsidP="00AD69CE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eastAsia="Calibri"/>
                                    <w:sz w:val="28"/>
                                    <w:szCs w:val="28"/>
                                  </w:rPr>
                                  <w:t>2200</w:t>
                                </w:r>
                                <w:r>
                                  <w:rPr>
                                    <w:rFonts w:eastAsia="Calibri"/>
                                    <w:sz w:val="28"/>
                                    <w:szCs w:val="28"/>
                                    <w:lang w:bidi="ar-DZ"/>
                                  </w:rPr>
                                  <w:t>W</w:t>
                                </w:r>
                              </w:p>
                            </w:txbxContent>
                          </v:textbox>
                        </v:shape>
                        <v:rect id="Rectangle 895" o:spid="_x0000_s1102" style="position:absolute;left:41883;top:11073;width:1440;height:50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Zkf8UA&#10;AADcAAAADwAAAGRycy9kb3ducmV2LnhtbESPQWvCQBSE7wX/w/KE3urGiqLRVcTa0hYvRi/entln&#10;Nph9G7LbGP99tyD0OMzMN8xi1dlKtNT40rGC4SABQZw7XXKh4Hh4f5mC8AFZY+WYFNzJw2rZe1pg&#10;qt2N99RmoRARwj5FBSaEOpXS54Ys+oGriaN3cY3FEGVTSN3gLcJtJV+TZCItlhwXDNa0MZRfsx+r&#10;4FKfR7vT/pRk56/vzfZDG/nWGqWe+916DiJQF/7Dj/anVjCdje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BmR/xQAAANwAAAAPAAAAAAAAAAAAAAAAAJgCAABkcnMv&#10;ZG93bnJldi54bWxQSwUGAAAAAAQABAD1AAAAigMAAAAA&#10;" filled="f" strokecolor="black [3213]" strokeweight="1.5pt"/>
                        <v:shape id="Freeform 896" o:spid="_x0000_s1103" style="position:absolute;left:50389;top:24221;width:5758;height:9350;visibility:visible;mso-wrap-style:square;v-text-anchor:middle" coordsize="575814,935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f6MsMA&#10;AADcAAAADwAAAGRycy9kb3ducmV2LnhtbESPzWrDMBCE74G+g9hCb4lc54fUjWyK20KvcdL7Ym0s&#10;E2tlLNV2374KBHocZuYb5lDMthMjDb51rOB5lYAgrp1uuVFwPn0u9yB8QNbYOSYFv+ShyB8WB8y0&#10;m/hIYxUaESHsM1RgQugzKX1tyKJfuZ44ehc3WAxRDo3UA04RbjuZJslOWmw5LhjsqTRUX6sfq2Cd&#10;VuUmXLjc4nf3vt6Ypvq4Tko9Pc5vryACzeE/fG9/aQX7lx3czsQjI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f6MsMAAADcAAAADwAAAAAAAAAAAAAAAACYAgAAZHJzL2Rv&#10;d25yZXYueG1sUEsFBgAAAAAEAAQA9QAAAIgDAAAAAA==&#10;" path="m575814,912484c483401,938424,105697,965961,29183,846306,-47331,726651,121596,335604,116732,194553,111868,53502,55934,26751,,e" filled="f" strokecolor="black [3213]" strokeweight="1.5pt">
                          <v:stroke joinstyle="miter"/>
                          <v:path arrowok="t" o:connecttype="custom" o:connectlocs="575814,912484;29183,846306;116732,194553;0,0" o:connectangles="0,0,0,0"/>
                        </v:shape>
                        <v:line id="Straight Connector 901" o:spid="_x0000_s1104" style="position:absolute;visibility:visible;mso-wrap-style:square" from="42671,4853" to="42671,21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FHAMYAAADcAAAADwAAAGRycy9kb3ducmV2LnhtbESP3WoCMRSE7wu+QzhC72rWWvqzNUrR&#10;VoSFotYHOGyOm9XNyZpEXd++EQq9HGbmG2Y87WwjzuRD7VjBcJCBIC6drrlSsP35engFESKyxsYx&#10;KbhSgOmkdzfGXLsLr+m8iZVIEA45KjAxtrmUoTRkMQxcS5y8nfMWY5K+ktrjJcFtIx+z7FlarDkt&#10;GGxpZqg8bE5Wwcvq8FQU9fK7PBafZnsyez9azJW673cf7yAidfE//NdeagVv2RBuZ9IRkJ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MBRwDGAAAA3AAAAA8AAAAAAAAA&#10;AAAAAAAAoQIAAGRycy9kb3ducmV2LnhtbFBLBQYAAAAABAAEAPkAAACUAwAAAAA=&#10;" strokecolor="black [3213]" strokeweight="1.5pt">
                          <v:stroke startarrow="oval" joinstyle="miter"/>
                        </v:line>
                        <v:line id="Straight Connector 902" o:spid="_x0000_s1105" style="position:absolute;visibility:visible;mso-wrap-style:square" from="35073,7533" to="35073,150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9PZd8YAAADcAAAADwAAAGRycy9kb3ducmV2LnhtbESP3WoCMRSE7wu+QzhC72pWLf3ZGkVq&#10;K8JCUesDHDbHzermZJtEXd++EQq9HGbmG2Yy62wjzuRD7VjBcJCBIC6drrlSsPv+fHgBESKyxsYx&#10;KbhSgNm0dzfBXLsLb+i8jZVIEA45KjAxtrmUoTRkMQxcS5y8vfMWY5K+ktrjJcFtI0dZ9iQt1pwW&#10;DLb0bqg8bk9WwfP6+FgU9eqr/Ck+zO5kDn68XCh13+/mbyAidfE//NdeaQWv2QhuZ9IRkN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PT2XfGAAAA3AAAAA8AAAAAAAAA&#10;AAAAAAAAoQIAAGRycy9kb3ducmV2LnhtbFBLBQYAAAAABAAEAPkAAACUAwAAAAA=&#10;" strokecolor="black [3213]" strokeweight="1.5pt">
                          <v:stroke startarrow="oval" joinstyle="miter"/>
                        </v:line>
                        <v:line id="Straight Connector 903" o:spid="_x0000_s1106" style="position:absolute;flip:x;visibility:visible;mso-wrap-style:square" from="34486,15094" to="35073,17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IuHsIAAADcAAAADwAAAGRycy9kb3ducmV2LnhtbESPQavCMBCE74L/IazgRTRVQZ7VKKII&#10;3h62wrsuzdoWm01pYq3++hdB8DjMzjc7621nKtFS40rLCqaTCARxZnXJuYJLehz/gHAeWWNlmRQ8&#10;ycF20++tMdb2wWdqE5+LAGEXo4LC+zqW0mUFGXQTWxMH72obgz7IJpe6wUeAm0rOomghDZYcGgqs&#10;aV9QdkvuJryRYl6Ndq90dGovs7/k8Hswi1ap4aDbrUB46vz3+JM+aQXLaA7vMYEAcvM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IuHsIAAADcAAAADwAAAAAAAAAAAAAA&#10;AAChAgAAZHJzL2Rvd25yZXYueG1sUEsFBgAAAAAEAAQA+QAAAJADAAAAAA==&#10;" strokecolor="black [3213]" strokeweight="1.5pt">
                          <v:stroke startarrow="oval" joinstyle="miter"/>
                        </v:line>
                        <v:line id="Straight Connector 904" o:spid="_x0000_s1107" style="position:absolute;visibility:visible;mso-wrap-style:square" from="35331,17479" to="35373,208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bkmMYAAADcAAAADwAAAGRycy9kb3ducmV2LnhtbESP0WoCMRRE3wv+Q7hC32rWVmq7NYrU&#10;tggLotYPuGyum9XNzZpE3f59IxT6OMzMGWYy62wjLuRD7VjBcJCBIC6drrlSsPv+fHgBESKyxsYx&#10;KfihALNp726CuXZX3tBlGyuRIBxyVGBibHMpQ2nIYhi4ljh5e+ctxiR9JbXHa4LbRj5m2bO0WHNa&#10;MNjSu6HyuD1bBeP1cVQU9XJVnooPszubg3/6Wih13+/mbyAidfE//NdeagWv2QhuZ9IRkN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25JjGAAAA3AAAAA8AAAAAAAAA&#10;AAAAAAAAoQIAAGRycy9kb3ducmV2LnhtbFBLBQYAAAAABAAEAPkAAACUAwAAAAA=&#10;" strokecolor="black [3213]" strokeweight="1.5pt">
                          <v:stroke startarrow="oval" joinstyle="miter"/>
                        </v:line>
                        <v:shapetype id="_x0000_t123" coordsize="21600,21600" o:spt="123" path="m10800,qx,10800,10800,21600,21600,10800,10800,xem3163,3163nfl18437,18437em3163,18437nfl18437,3163e">
                          <v:path o:extrusionok="f" gradientshapeok="t" o:connecttype="custom" o:connectlocs="10800,0;3163,3163;0,10800;3163,18437;10800,21600;18437,18437;21600,10800;18437,3163" textboxrect="3163,3163,18437,18437"/>
                        </v:shapetype>
                        <v:shape id="Flowchart: Summing Junction 905" o:spid="_x0000_s1108" type="#_x0000_t123" style="position:absolute;left:37192;top:19084;width:3155;height:32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3Pr8UA&#10;AADcAAAADwAAAGRycy9kb3ducmV2LnhtbESPQWvCQBSE7wX/w/IKXoputFhs6kZEEHuoB1N/wCP7&#10;moRk3667a0z/fbdQ6HGYmW+YzXY0vRjIh9aygsU8A0FcWd1yreDyeZitQYSIrLG3TAq+KcC2mDxs&#10;MNf2zmcayliLBOGQo4ImRpdLGaqGDIa5dcTJ+7LeYEzS11J7vCe46eUyy16kwZbTQoOO9g1VXXkz&#10;CobquO79R3l8Gk5n89wtnb22Tqnp47h7AxFpjP/hv/a7VvCareD3TDoCsv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Dc+vxQAAANwAAAAPAAAAAAAAAAAAAAAAAJgCAABkcnMv&#10;ZG93bnJldi54bWxQSwUGAAAAAAQABAD1AAAAigMAAAAA&#10;" fillcolor="window" strokecolor="black [3213]" strokeweight="1.5pt">
                          <v:stroke joinstyle="miter"/>
                        </v:shape>
                        <v:line id="Straight Connector 906" o:spid="_x0000_s1109" style="position:absolute;flip:y;visibility:visible;mso-wrap-style:square" from="35373,20849" to="37227,20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sTVMUAAADcAAAADwAAAGRycy9kb3ducmV2LnhtbESPT2vCQBTE7wW/w/KE3nRjoNpGVyn9&#10;I14q1qrnZ/aZDWbfhuw2xm/fFYQeh5n5DTNbdLYSLTW+dKxgNExAEOdOl1wo2P18Dp5B+ICssXJM&#10;Cq7kYTHvPcww0+7C39RuQyEihH2GCkwIdSalzw1Z9ENXE0fv5BqLIcqmkLrBS4TbSqZJMpYWS44L&#10;Bmt6M5Sft79Wwd60Etdfk4/DcdnK9/Qp3RTLVKnHfvc6BRGoC//he3ulFbwkY7idiUdAz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osTVMUAAADcAAAADwAAAAAAAAAA&#10;AAAAAAChAgAAZHJzL2Rvd25yZXYueG1sUEsFBgAAAAAEAAQA+QAAAJMDAAAAAA==&#10;" strokecolor="black [3213]" strokeweight="1.5pt">
                          <v:stroke joinstyle="miter"/>
                        </v:line>
                        <v:line id="Straight Connector 907" o:spid="_x0000_s1110" style="position:absolute;flip:y;visibility:visible;mso-wrap-style:square" from="40252,20939" to="42772,20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e2z8UAAADcAAAADwAAAGRycy9kb3ducmV2LnhtbESPT2vCQBTE70K/w/IKvdVNA9U2dRXx&#10;H14Ua7Xn1+xrNjT7NmTXGL+9KxQ8DjPzG2Y06WwlWmp86VjBSz8BQZw7XXKh4PC1fH4D4QOyxsox&#10;KbiQh8n4oTfCTLszf1K7D4WIEPYZKjAh1JmUPjdk0fddTRy9X9dYDFE2hdQNniPcVjJNkoG0WHJc&#10;MFjTzFD+tz9ZBUfTStxuhovvn1Ur5+lruitWqVJPj930A0SgLtzD/+21VvCeDOF2Jh4BOb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ce2z8UAAADcAAAADwAAAAAAAAAA&#10;AAAAAAChAgAAZHJzL2Rvd25yZXYueG1sUEsFBgAAAAAEAAQA+QAAAJMDAAAAAA==&#10;" strokecolor="black [3213]" strokeweight="1.5pt">
                          <v:stroke joinstyle="miter"/>
                        </v:line>
                        <v:shape id="Freeform 908" o:spid="_x0000_s1111" style="position:absolute;left:13577;top:23776;width:5099;height:7740;visibility:visible;mso-wrap-style:square;v-text-anchor:middle" coordsize="509832,6369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kP08IA&#10;AADcAAAADwAAAGRycy9kb3ducmV2LnhtbERPy4rCMBTdD/gP4QpuBk0VGbQapfgAXQgzKoK7S3Nt&#10;i81NaaKtf28WwiwP5z1ftqYUT6pdYVnBcBCBIE6tLjhTcD5t+xMQziNrLC2Tghc5WC46X3OMtW34&#10;j55Hn4kQwi5GBbn3VSylS3My6Aa2Ig7czdYGfYB1JnWNTQg3pRxF0Y80WHBoyLGiVU7p/fgwCjav&#10;y2R8OlTfY+3WCe+T36s9N0r1um0yA+Gp9f/ij3unFUyjsDacCUdAL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qQ/TwgAAANwAAAAPAAAAAAAAAAAAAAAAAJgCAABkcnMvZG93&#10;bnJldi54bWxQSwUGAAAAAAQABAD1AAAAhwMAAAAA&#10;" path="m,636953c85545,526284,90521,369567,126989,276765,163457,183963,155004,126270,218811,80143,282618,34016,509832,,509832,r,e" filled="f" strokecolor="black [3213]" strokeweight="1.5pt">
                          <v:stroke joinstyle="miter"/>
                          <v:path arrowok="t" o:connecttype="custom" o:connectlocs="0,773998;126988,336313;218808,97386;509826,0;509826,0" o:connectangles="0,0,0,0,0"/>
                        </v:shape>
                        <v:shape id="Zone de texte 307" o:spid="_x0000_s1112" type="#_x0000_t202" style="position:absolute;left:52207;top:21798;width:7509;height:3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kdoscA&#10;AADcAAAADwAAAGRycy9kb3ducmV2LnhtbESPT2vCQBTE7wW/w/KE3urGQK2NriKBYCntwT+X3p7Z&#10;ZxLcfRuzW0376bsFweMwM79h5sveGnGhzjeOFYxHCQji0umGKwX7XfE0BeEDskbjmBT8kIflYvAw&#10;x0y7K2/osg2ViBD2GSqoQ2gzKX1Zk0U/ci1x9I6usxii7CqpO7xGuDUyTZKJtNhwXKixpbym8rT9&#10;tgre8+ITN4fUTn9Nvv44rtrz/utZqcdhv5qBCNSHe/jWftMKXl8m8H8mHgG5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cpHaLHAAAA3AAAAA8AAAAAAAAAAAAAAAAAmAIAAGRy&#10;cy9kb3ducmV2LnhtbFBLBQYAAAAABAAEAPUAAACMAwAAAAA=&#10;" filled="f" stroked="f" strokeweight=".5pt">
                          <v:textbox>
                            <w:txbxContent>
                              <w:p w:rsidR="006C03FD" w:rsidRPr="0043182B" w:rsidRDefault="006C03FD" w:rsidP="00AD69CE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eastAsia="Calibri"/>
                                    <w:sz w:val="28"/>
                                    <w:szCs w:val="28"/>
                                  </w:rPr>
                                  <w:t>4400</w:t>
                                </w:r>
                                <w:r>
                                  <w:rPr>
                                    <w:rFonts w:eastAsia="Calibri"/>
                                    <w:sz w:val="28"/>
                                    <w:szCs w:val="28"/>
                                    <w:lang w:bidi="ar-DZ"/>
                                  </w:rPr>
                                  <w:t>W</w:t>
                                </w:r>
                              </w:p>
                            </w:txbxContent>
                          </v:textbox>
                        </v:shape>
                        <v:shape id="Zone de texte 307" o:spid="_x0000_s1113" type="#_x0000_t202" style="position:absolute;left:36594;top:22324;width:5207;height:3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DIHsYA&#10;AADcAAAADwAAAGRycy9kb3ducmV2LnhtbESPQWvCQBSE70L/w/IKvemmgpqmriIBUaQeTL14e2af&#10;SWj2bZrdauyvdwXB4zAz3zDTeWdqcabWVZYVvA8iEMS51RUXCvbfy34MwnlkjbVlUnAlB/PZS2+K&#10;ibYX3tE584UIEHYJKii9bxIpXV6SQTewDXHwTrY16INsC6lbvAS4qeUwisbSYMVhocSG0pLyn+zP&#10;KNikyy3ujkMT/9fp6uu0aH73h5FSb6/d4hOEp84/w4/2Wiv4iCdwPxOOgJ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bDIHsYAAADcAAAADwAAAAAAAAAAAAAAAACYAgAAZHJz&#10;L2Rvd25yZXYueG1sUEsFBgAAAAAEAAQA9QAAAIsDAAAAAA==&#10;" filled="f" stroked="f" strokeweight=".5pt">
                          <v:textbox>
                            <w:txbxContent>
                              <w:p w:rsidR="006C03FD" w:rsidRPr="000C6172" w:rsidRDefault="006C03FD" w:rsidP="00AD69CE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eastAsia="Calibri" w:cs="Arial" w:hint="cs"/>
                                    <w:sz w:val="28"/>
                                    <w:szCs w:val="28"/>
                                    <w:rtl/>
                                  </w:rPr>
                                  <w:t>5</w:t>
                                </w:r>
                                <w:r w:rsidRPr="000C6172">
                                  <w:rPr>
                                    <w:rFonts w:eastAsia="Calibri" w:cs="Arial"/>
                                    <w:sz w:val="28"/>
                                    <w:szCs w:val="28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  <v:shape id="Zone de texte 307" o:spid="_x0000_s1114" type="#_x0000_t202" style="position:absolute;left:12064;top:8459;width:6380;height:3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ALxMYA&#10;AADcAAAADwAAAGRycy9kb3ducmV2LnhtbESPT4vCMBTE74LfITxhb5qquJSuUaQgLqIH/1y8vW2e&#10;bbF5qU3Uup9+Iyx4HGbmN8x03ppK3KlxpWUFw0EEgjizuuRcwfGw7McgnEfWWFkmBU9yMJ91O1NM&#10;tH3wju57n4sAYZeggsL7OpHSZQUZdANbEwfvbBuDPsgml7rBR4CbSo6i6FMaLDksFFhTWlB22d+M&#10;gnW63OLuZ2Ti3ypdbc6L+no8TZT66LWLLxCeWv8O/7e/tYLxeAivM+EI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ALxMYAAADcAAAADwAAAAAAAAAAAAAAAACYAgAAZHJz&#10;L2Rvd25yZXYueG1sUEsFBgAAAAAEAAQA9QAAAIsDAAAAAA==&#10;" filled="f" stroked="f" strokeweight=".5pt">
                          <v:textbox>
                            <w:txbxContent>
                              <w:p w:rsidR="00AF621E" w:rsidRPr="000C6172" w:rsidRDefault="00AF621E" w:rsidP="00AD69CE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eastAsia="Calibri" w:cs="Arial"/>
                                    <w:sz w:val="28"/>
                                    <w:szCs w:val="28"/>
                                  </w:rPr>
                                  <w:t>220 v</w:t>
                                </w:r>
                              </w:p>
                            </w:txbxContent>
                          </v:textbox>
                        </v:shape>
                      </v:group>
                      <v:shape id="Freeform 909" o:spid="_x0000_s1115" style="position:absolute;left:46011;top:19649;width:3989;height:2432;visibility:visible;mso-wrap-style:square;v-text-anchor:middle" coordsize="398834,243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VdNMQA&#10;AADcAAAADwAAAGRycy9kb3ducmV2LnhtbESPT2sCMRTE7wW/Q3hCbzXrH7a6GkUEQY/VInh7bJ6b&#10;xc3Lsoka++lNodDjMDO/YRaraBtxp87XjhUMBxkI4tLpmisF38ftxxSED8gaG8ek4EkeVsve2wIL&#10;7R78RfdDqESCsC9QgQmhLaT0pSGLfuBa4uRdXGcxJNlVUnf4SHDbyFGW5dJizWnBYEsbQ+X1cLMK&#10;cmMmebyexrvnfnz+LKOdbH6sUu/9uJ6DCBTDf/ivvdMKZtkMfs+kI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FXTTEAAAA3AAAAA8AAAAAAAAAAAAAAAAAmAIAAGRycy9k&#10;b3ducmV2LnhtbFBLBQYAAAAABAAEAPUAAACJAwAAAAA=&#10;" path="m398834,243191c305610,180772,212387,118353,145915,77821,79443,37289,39721,18644,,e" filled="f" strokecolor="black [3213]" strokeweight="1.5pt">
                        <v:stroke joinstyle="miter"/>
                        <v:path arrowok="t" o:connecttype="custom" o:connectlocs="398834,243191;145915,77821;0,0" o:connectangles="0,0,0"/>
                      </v:shape>
                      <v:shape id="Freeform 911" o:spid="_x0000_s1116" style="position:absolute;left:47957;top:19552;width:1945;height:2529;visibility:visible;mso-wrap-style:square;v-text-anchor:middle" coordsize="194553,2529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+jBsYA&#10;AADcAAAADwAAAGRycy9kb3ducmV2LnhtbESPQWvCQBSE7wX/w/IEb3UTBdHoGmpAaO2hVduDt0f2&#10;NQnJvk2zWxP/fbcg9DjMzDfMJh1MI67UucqygngagSDOra64UPBx3j8uQTiPrLGxTApu5CDdjh42&#10;mGjb85GuJ1+IAGGXoILS+zaR0uUlGXRT2xIH78t2Bn2QXSF1h32Am0bOomghDVYcFkpsKSspr08/&#10;RkEvv+vXy0seZ/v34+7z7ZDhPLopNRkPT2sQngb/H763n7WCVRzD35lwBOT2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/+jBsYAAADcAAAADwAAAAAAAAAAAAAAAACYAgAAZHJz&#10;L2Rvd25yZXYueG1sUEsFBgAAAAAEAAQA9QAAAIsDAAAAAA==&#10;" path="m194553,252919c186446,201038,178340,149157,145915,107004,113489,64851,56744,32425,,e" filled="f" strokecolor="black [3213]" strokeweight="1.5pt">
                        <v:stroke joinstyle="miter"/>
                        <v:path arrowok="t" o:connecttype="custom" o:connectlocs="194553,252919;145915,107004;0,0" o:connectangles="0,0,0"/>
                      </v:shape>
                    </v:group>
                    <v:shape id="Text Box 914" o:spid="_x0000_s1117" type="#_x0000_t202" style="position:absolute;left:49434;top:20383;width:11621;height:86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jD7sYA&#10;AADcAAAADwAAAGRycy9kb3ducmV2LnhtbESPT4vCMBTE7wt+h/AEb2uqrItWo0hBVsQ9+Ofi7dk8&#10;22LzUpuo1U+/WRA8DjPzG2Yya0wpblS7wrKCXjcCQZxaXXCmYL9bfA5BOI+ssbRMCh7kYDZtfUww&#10;1vbOG7ptfSYChF2MCnLvq1hKl+Zk0HVtRRy8k60N+iDrTOoa7wFuStmPom9psOCwkGNFSU7peXs1&#10;ClbJ4hc3x74ZPsvkZ32aV5f9YaBUp93MxyA8Nf4dfrWXWsGo9wX/Z8IRk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jD7sYAAADcAAAADwAAAAAAAAAAAAAAAACYAgAAZHJz&#10;L2Rvd25yZXYueG1sUEsFBgAAAAAEAAQA9QAAAIsDAAAAAA==&#10;" filled="f" stroked="f" strokeweight=".5pt">
                      <v:textbox>
                        <w:txbxContent>
                          <w:p w:rsidR="006017EC" w:rsidRDefault="006017EC">
                            <w:r w:rsidRPr="006017EC">
                              <w:rPr>
                                <w:rFonts w:ascii="Calibri" w:eastAsia="Calibri" w:hAnsi="Calibri" w:cs="Arial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6FD7F10" wp14:editId="5600735C">
                                  <wp:extent cx="740410" cy="819150"/>
                                  <wp:effectExtent l="0" t="0" r="2540" b="0"/>
                                  <wp:docPr id="915" name="Picture 9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" name="images (9).jpe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5815" cy="8251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v:group>
                </v:group>
                <v:rect id="Rectangle 926" o:spid="_x0000_s1118" style="position:absolute;width:65913;height:344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Vo9cUA&#10;AADcAAAADwAAAGRycy9kb3ducmV2LnhtbESPQWvCQBSE7wX/w/KE3urGUEIbXUVLC9JCIJqLt2f2&#10;mQSzb0N2G5N/3y0Uehxm5htmvR1NKwbqXWNZwXIRgSAurW64UlCcPp5eQDiPrLG1TAomcrDdzB7W&#10;mGp755yGo69EgLBLUUHtfZdK6cqaDLqF7YiDd7W9QR9kX0nd4z3ATSvjKEqkwYbDQo0dvdVU3o7f&#10;RsFzxu/nKcZCfhbZsL8cvnIfXZR6nI+7FQhPo/8P/7UPWsFrnMDvmXA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9Wj1xQAAANwAAAAPAAAAAAAAAAAAAAAAAJgCAABkcnMv&#10;ZG93bnJldi54bWxQSwUGAAAAAAQABAD1AAAAigMAAAAA&#10;" filled="f" strokecolor="black [3200]" strokeweight="1pt"/>
              </v:group>
            </w:pict>
          </mc:Fallback>
        </mc:AlternateContent>
      </w:r>
      <w:r w:rsidR="00782982">
        <w:rPr>
          <w:rFonts w:ascii="Times New Roman" w:hAnsi="Times New Roman" w:cstheme="minorHAnsi" w:hint="cs"/>
          <w:sz w:val="28"/>
          <w:szCs w:val="28"/>
          <w:rtl/>
          <w:lang w:bidi="ar-DZ"/>
        </w:rPr>
        <w:t xml:space="preserve"> </w:t>
      </w:r>
    </w:p>
    <w:p w:rsidR="00D677A9" w:rsidRPr="00D677A9" w:rsidRDefault="00D677A9" w:rsidP="00D677A9">
      <w:pPr>
        <w:bidi/>
        <w:spacing w:before="240" w:line="360" w:lineRule="auto"/>
        <w:ind w:left="360"/>
        <w:rPr>
          <w:rFonts w:ascii="Times New Roman" w:hAnsi="Times New Roman" w:cstheme="minorHAnsi"/>
          <w:sz w:val="28"/>
          <w:szCs w:val="28"/>
          <w:rtl/>
          <w:lang w:bidi="ar-DZ"/>
        </w:rPr>
      </w:pPr>
    </w:p>
    <w:p w:rsidR="00D51FA2" w:rsidRPr="000250F2" w:rsidRDefault="00D51FA2" w:rsidP="00D51FA2">
      <w:pPr>
        <w:bidi/>
        <w:spacing w:before="240" w:line="240" w:lineRule="auto"/>
        <w:rPr>
          <w:rFonts w:ascii="Times New Roman" w:hAnsi="Times New Roman" w:cstheme="minorHAnsi"/>
          <w:sz w:val="28"/>
          <w:szCs w:val="28"/>
          <w:rtl/>
          <w:lang w:bidi="ar-DZ"/>
        </w:rPr>
      </w:pPr>
    </w:p>
    <w:p w:rsidR="00D51FA2" w:rsidRPr="000250F2" w:rsidRDefault="00D51FA2" w:rsidP="00D51FA2">
      <w:pPr>
        <w:bidi/>
        <w:spacing w:before="240" w:line="240" w:lineRule="auto"/>
        <w:rPr>
          <w:rFonts w:ascii="Times New Roman" w:hAnsi="Times New Roman" w:cstheme="minorHAnsi"/>
          <w:sz w:val="28"/>
          <w:szCs w:val="28"/>
          <w:lang w:bidi="ar-DZ"/>
        </w:rPr>
      </w:pPr>
    </w:p>
    <w:p w:rsidR="00C03F0D" w:rsidRPr="000250F2" w:rsidRDefault="00C03F0D" w:rsidP="00C03F0D">
      <w:pPr>
        <w:bidi/>
        <w:spacing w:before="240" w:line="240" w:lineRule="auto"/>
        <w:rPr>
          <w:rFonts w:ascii="Times New Roman" w:hAnsi="Times New Roman" w:cstheme="minorHAnsi"/>
          <w:sz w:val="28"/>
          <w:szCs w:val="28"/>
          <w:lang w:bidi="ar-DZ"/>
        </w:rPr>
      </w:pPr>
    </w:p>
    <w:p w:rsidR="00FC5DA5" w:rsidRPr="000250F2" w:rsidRDefault="00FC5DA5" w:rsidP="00FC5DA5">
      <w:pPr>
        <w:bidi/>
        <w:spacing w:before="240" w:line="240" w:lineRule="auto"/>
        <w:rPr>
          <w:rFonts w:ascii="Times New Roman" w:hAnsi="Times New Roman" w:cstheme="minorHAnsi"/>
          <w:sz w:val="28"/>
          <w:szCs w:val="28"/>
          <w:rtl/>
          <w:lang w:bidi="ar-DZ"/>
        </w:rPr>
      </w:pPr>
    </w:p>
    <w:p w:rsidR="00F54AB1" w:rsidRDefault="00F54AB1" w:rsidP="00365C98">
      <w:pPr>
        <w:bidi/>
        <w:spacing w:before="240" w:line="240" w:lineRule="auto"/>
        <w:rPr>
          <w:rFonts w:ascii="Times New Roman" w:hAnsi="Times New Roman" w:cstheme="minorHAnsi"/>
          <w:sz w:val="28"/>
          <w:szCs w:val="28"/>
          <w:rtl/>
          <w:lang w:bidi="ar-DZ"/>
        </w:rPr>
      </w:pPr>
    </w:p>
    <w:p w:rsidR="00F54AB1" w:rsidRDefault="00F54AB1" w:rsidP="00F54AB1">
      <w:pPr>
        <w:bidi/>
        <w:spacing w:before="240" w:line="240" w:lineRule="auto"/>
        <w:rPr>
          <w:rFonts w:ascii="Times New Roman" w:hAnsi="Times New Roman" w:cstheme="minorHAnsi"/>
          <w:sz w:val="28"/>
          <w:szCs w:val="28"/>
          <w:rtl/>
          <w:lang w:bidi="ar-DZ"/>
        </w:rPr>
      </w:pPr>
    </w:p>
    <w:p w:rsidR="00F54AB1" w:rsidRDefault="009E6452" w:rsidP="00F54AB1">
      <w:pPr>
        <w:bidi/>
        <w:spacing w:before="240" w:line="240" w:lineRule="auto"/>
        <w:rPr>
          <w:rFonts w:ascii="Times New Roman" w:hAnsi="Times New Roman" w:cstheme="minorHAnsi"/>
          <w:sz w:val="28"/>
          <w:szCs w:val="28"/>
          <w:rtl/>
          <w:lang w:bidi="ar-DZ"/>
        </w:rPr>
      </w:pPr>
      <w:r>
        <w:rPr>
          <w:rFonts w:ascii="Times New Roman" w:hAnsi="Times New Roman"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1E7DE2F0" wp14:editId="5E77E122">
                <wp:simplePos x="0" y="0"/>
                <wp:positionH relativeFrom="column">
                  <wp:posOffset>5681980</wp:posOffset>
                </wp:positionH>
                <wp:positionV relativeFrom="paragraph">
                  <wp:posOffset>54610</wp:posOffset>
                </wp:positionV>
                <wp:extent cx="1050925" cy="273050"/>
                <wp:effectExtent l="0" t="0" r="15875" b="12700"/>
                <wp:wrapNone/>
                <wp:docPr id="912" name="Text Box 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0925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4F37" w:rsidRDefault="00244F37" w:rsidP="000E4C13">
                            <w:pPr>
                              <w:bidi/>
                            </w:pPr>
                            <w:r w:rsidRPr="00F54AB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</w:t>
                            </w:r>
                            <w:r w:rsidR="000E4C1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F54AB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244F37" w:rsidRDefault="00244F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DE2F0" id="Text Box 912" o:spid="_x0000_s1119" type="#_x0000_t202" style="position:absolute;left:0;text-align:left;margin-left:447.4pt;margin-top:4.3pt;width:82.75pt;height:21.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" fillcolor="white [3201]" strokeweight=".5pt">
                <v:textbox>
                  <w:txbxContent>
                    <w:p w:rsidR="00244F37" w:rsidRDefault="00244F37" w:rsidP="000E4C13">
                      <w:pPr>
                        <w:bidi/>
                      </w:pPr>
                      <w:r w:rsidRPr="00F54AB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(</w:t>
                      </w:r>
                      <w:r w:rsidR="000E4C1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F54AB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244F37" w:rsidRDefault="00244F37"/>
                  </w:txbxContent>
                </v:textbox>
              </v:shape>
            </w:pict>
          </mc:Fallback>
        </mc:AlternateContent>
      </w:r>
    </w:p>
    <w:p w:rsidR="00F54AB1" w:rsidRPr="009E6452" w:rsidRDefault="006C03FD" w:rsidP="009E6452">
      <w:pPr>
        <w:pStyle w:val="ListParagraph"/>
        <w:numPr>
          <w:ilvl w:val="0"/>
          <w:numId w:val="19"/>
        </w:numPr>
        <w:bidi/>
        <w:spacing w:before="24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فسّر سبب انقطاع الت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يار الكهربائي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عن دارة الفرن عند تشغيله.</w:t>
      </w:r>
    </w:p>
    <w:p w:rsidR="006C03FD" w:rsidRPr="009E6452" w:rsidRDefault="006C03FD" w:rsidP="009E6452">
      <w:pPr>
        <w:pStyle w:val="ListParagraph"/>
        <w:numPr>
          <w:ilvl w:val="0"/>
          <w:numId w:val="19"/>
        </w:numPr>
        <w:bidi/>
        <w:spacing w:before="24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اقترح حلا مناسبا لتشغيل الفرن من نفس المأخذ.</w:t>
      </w:r>
    </w:p>
    <w:p w:rsidR="009E6452" w:rsidRDefault="009E6452" w:rsidP="009E6452">
      <w:pPr>
        <w:pStyle w:val="ListParagraph"/>
        <w:numPr>
          <w:ilvl w:val="0"/>
          <w:numId w:val="19"/>
        </w:numPr>
        <w:bidi/>
        <w:spacing w:before="240" w:line="240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9E6452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أ)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 أذكر التعديلات والإضافات المناسبة، كلا على حدة، لحماية الأجهزة الكهربائي</w:t>
      </w:r>
      <w:r w:rsidR="00E6763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ة</w:t>
      </w:r>
    </w:p>
    <w:p w:rsidR="006C03FD" w:rsidRPr="009E6452" w:rsidRDefault="009E6452" w:rsidP="009E6452">
      <w:pPr>
        <w:pStyle w:val="ListParagraph"/>
        <w:bidi/>
        <w:spacing w:before="240" w:line="240" w:lineRule="auto"/>
        <w:ind w:left="927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ومستعمليها من أخطار التيار الكهربائي.</w:t>
      </w:r>
    </w:p>
    <w:p w:rsidR="009E6452" w:rsidRPr="009E6452" w:rsidRDefault="009E6452" w:rsidP="009E6452">
      <w:pPr>
        <w:pStyle w:val="ListParagraph"/>
        <w:numPr>
          <w:ilvl w:val="0"/>
          <w:numId w:val="21"/>
        </w:numPr>
        <w:bidi/>
        <w:spacing w:before="240" w:line="240" w:lineRule="auto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أعد رسم المخطط الكهربائي</w:t>
      </w:r>
      <w:r w:rsidR="00EB563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مبيّنا عليه الت</w:t>
      </w:r>
      <w:r w:rsidR="00EB5637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Pr="009E6452">
        <w:rPr>
          <w:rFonts w:ascii="Simplified Arabic" w:hAnsi="Simplified Arabic" w:cs="Simplified Arabic"/>
          <w:sz w:val="30"/>
          <w:szCs w:val="30"/>
          <w:rtl/>
          <w:lang w:bidi="ar-DZ"/>
        </w:rPr>
        <w:t>عديلات والإضافات المناسبة.</w:t>
      </w:r>
    </w:p>
    <w:p w:rsidR="000C6DA5" w:rsidRPr="000C6DA5" w:rsidRDefault="000C6DA5" w:rsidP="00E21425">
      <w:pPr>
        <w:bidi/>
        <w:spacing w:before="240" w:line="240" w:lineRule="auto"/>
        <w:rPr>
          <w:rFonts w:ascii="Times New Roman" w:hAnsi="Times New Roman" w:cstheme="minorHAnsi"/>
          <w:sz w:val="28"/>
          <w:szCs w:val="28"/>
          <w:rtl/>
          <w:lang w:bidi="ar-DZ"/>
        </w:rPr>
      </w:pPr>
    </w:p>
    <w:p w:rsidR="000C6DA5" w:rsidRPr="000C6DA5" w:rsidRDefault="000C6DA5" w:rsidP="000C6DA5">
      <w:pPr>
        <w:bidi/>
        <w:rPr>
          <w:rFonts w:ascii="Times New Roman" w:hAnsi="Times New Roman" w:cstheme="minorHAnsi"/>
          <w:sz w:val="28"/>
          <w:szCs w:val="28"/>
          <w:rtl/>
          <w:lang w:bidi="ar-DZ"/>
        </w:rPr>
      </w:pPr>
    </w:p>
    <w:p w:rsidR="000C6DA5" w:rsidRPr="000C6DA5" w:rsidRDefault="000C6DA5" w:rsidP="000C6DA5">
      <w:pPr>
        <w:bidi/>
        <w:rPr>
          <w:rFonts w:ascii="Times New Roman" w:hAnsi="Times New Roman" w:cstheme="minorHAnsi"/>
          <w:sz w:val="28"/>
          <w:szCs w:val="28"/>
          <w:rtl/>
          <w:lang w:bidi="ar-DZ"/>
        </w:rPr>
      </w:pPr>
    </w:p>
    <w:p w:rsidR="000C6DA5" w:rsidRPr="000C6DA5" w:rsidRDefault="000C6DA5" w:rsidP="000C6DA5">
      <w:pPr>
        <w:bidi/>
        <w:rPr>
          <w:rFonts w:ascii="Times New Roman" w:hAnsi="Times New Roman" w:cstheme="minorHAnsi"/>
          <w:sz w:val="28"/>
          <w:szCs w:val="28"/>
          <w:rtl/>
          <w:lang w:bidi="ar-DZ"/>
        </w:rPr>
      </w:pPr>
    </w:p>
    <w:p w:rsidR="007D2E8C" w:rsidRDefault="007D2E8C" w:rsidP="000C6DA5">
      <w:pPr>
        <w:bidi/>
        <w:rPr>
          <w:rFonts w:ascii="Times New Roman" w:hAnsi="Times New Roman" w:cstheme="minorHAnsi"/>
          <w:sz w:val="28"/>
          <w:szCs w:val="28"/>
          <w:rtl/>
          <w:lang w:bidi="ar-DZ"/>
        </w:rPr>
      </w:pPr>
    </w:p>
    <w:p w:rsidR="007D2E8C" w:rsidRPr="007D2E8C" w:rsidRDefault="007D2E8C" w:rsidP="007D2E8C">
      <w:pPr>
        <w:bidi/>
        <w:rPr>
          <w:rFonts w:ascii="Times New Roman" w:hAnsi="Times New Roman" w:cstheme="minorHAnsi"/>
          <w:sz w:val="28"/>
          <w:szCs w:val="28"/>
          <w:rtl/>
          <w:lang w:bidi="ar-DZ"/>
        </w:rPr>
      </w:pPr>
    </w:p>
    <w:p w:rsidR="007D2E8C" w:rsidRPr="007D2E8C" w:rsidRDefault="007D2E8C" w:rsidP="007D2E8C">
      <w:pPr>
        <w:bidi/>
        <w:rPr>
          <w:rFonts w:ascii="Times New Roman" w:hAnsi="Times New Roman" w:cstheme="minorHAnsi"/>
          <w:sz w:val="28"/>
          <w:szCs w:val="28"/>
          <w:rtl/>
          <w:lang w:bidi="ar-DZ"/>
        </w:rPr>
      </w:pPr>
    </w:p>
    <w:p w:rsidR="007D2E8C" w:rsidRDefault="007D2E8C" w:rsidP="007D2E8C">
      <w:pPr>
        <w:bidi/>
        <w:rPr>
          <w:rFonts w:ascii="Times New Roman" w:hAnsi="Times New Roman" w:cstheme="minorHAnsi"/>
          <w:sz w:val="28"/>
          <w:szCs w:val="28"/>
          <w:rtl/>
          <w:lang w:bidi="ar-DZ"/>
        </w:rPr>
      </w:pPr>
    </w:p>
    <w:p w:rsidR="000C6DA5" w:rsidRPr="007D2E8C" w:rsidRDefault="000E4C13" w:rsidP="007D2E8C">
      <w:pPr>
        <w:bidi/>
        <w:rPr>
          <w:rFonts w:ascii="Times New Roman" w:hAnsi="Times New Roman" w:cstheme="minorHAnsi"/>
          <w:sz w:val="28"/>
          <w:szCs w:val="28"/>
          <w:rtl/>
          <w:lang w:bidi="ar-DZ"/>
        </w:rPr>
      </w:pPr>
      <w:r w:rsidRPr="004F428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C9A72F5" wp14:editId="2C390F4D">
                <wp:simplePos x="0" y="0"/>
                <wp:positionH relativeFrom="column">
                  <wp:posOffset>3201035</wp:posOffset>
                </wp:positionH>
                <wp:positionV relativeFrom="paragraph">
                  <wp:posOffset>162560</wp:posOffset>
                </wp:positionV>
                <wp:extent cx="1186774" cy="33074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774" cy="330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E4C13" w:rsidRPr="007164DE" w:rsidRDefault="000E4C13" w:rsidP="00AF517E">
                            <w:pPr>
                              <w:rPr>
                                <w:rFonts w:cstheme="minorHAns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164DE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 w:rsidRPr="007164DE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</w:t>
                            </w:r>
                            <w:r w:rsidRPr="00161BC4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A72F5" id="Text Box 36" o:spid="_x0000_s1120" type="#_x0000_t202" style="position:absolute;left:0;text-align:left;margin-left:252.05pt;margin-top:12.8pt;width:93.45pt;height:26.0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" filled="f" stroked="f" strokeweight=".5pt">
                <v:textbox>
                  <w:txbxContent>
                    <w:p w:rsidR="000E4C13" w:rsidRPr="007164DE" w:rsidRDefault="000E4C13" w:rsidP="00AF517E">
                      <w:pPr>
                        <w:rPr>
                          <w:rFonts w:cstheme="minorHAnsi"/>
                          <w:sz w:val="28"/>
                          <w:szCs w:val="28"/>
                          <w:lang w:bidi="ar-DZ"/>
                        </w:rPr>
                      </w:pPr>
                      <w:r w:rsidRPr="007164DE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 xml:space="preserve">صفحة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 w:rsidRPr="007164DE">
                        <w:rPr>
                          <w:rFonts w:cstheme="minorHAnsi"/>
                          <w:sz w:val="28"/>
                          <w:szCs w:val="28"/>
                          <w:rtl/>
                          <w:lang w:bidi="ar-DZ"/>
                        </w:rPr>
                        <w:t xml:space="preserve"> من </w:t>
                      </w:r>
                      <w:r w:rsidRPr="00161BC4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C6DA5" w:rsidRPr="007D2E8C" w:rsidSect="00636C69">
      <w:pgSz w:w="11906" w:h="16838"/>
      <w:pgMar w:top="567" w:right="851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0FD3" w:rsidRDefault="00F20FD3" w:rsidP="00F54AB1">
      <w:pPr>
        <w:spacing w:after="0" w:line="240" w:lineRule="auto"/>
      </w:pPr>
      <w:r>
        <w:separator/>
      </w:r>
    </w:p>
  </w:endnote>
  <w:endnote w:type="continuationSeparator" w:id="0">
    <w:p w:rsidR="00F20FD3" w:rsidRDefault="00F20FD3" w:rsidP="00F54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0FD3" w:rsidRDefault="00F20FD3" w:rsidP="00F54AB1">
      <w:pPr>
        <w:spacing w:after="0" w:line="240" w:lineRule="auto"/>
      </w:pPr>
      <w:r>
        <w:separator/>
      </w:r>
    </w:p>
  </w:footnote>
  <w:footnote w:type="continuationSeparator" w:id="0">
    <w:p w:rsidR="00F20FD3" w:rsidRDefault="00F20FD3" w:rsidP="00F54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AF65"/>
      </v:shape>
    </w:pict>
  </w:numPicBullet>
  <w:abstractNum w:abstractNumId="0">
    <w:nsid w:val="03101D8A"/>
    <w:multiLevelType w:val="hybridMultilevel"/>
    <w:tmpl w:val="11068DB8"/>
    <w:lvl w:ilvl="0" w:tplc="638EB89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95500B"/>
    <w:multiLevelType w:val="hybridMultilevel"/>
    <w:tmpl w:val="D34228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1163FF"/>
    <w:multiLevelType w:val="hybridMultilevel"/>
    <w:tmpl w:val="F426EEE0"/>
    <w:lvl w:ilvl="0" w:tplc="040C0011">
      <w:start w:val="1"/>
      <w:numFmt w:val="decimal"/>
      <w:lvlText w:val="%1)"/>
      <w:lvlJc w:val="left"/>
      <w:pPr>
        <w:ind w:left="501" w:hanging="360"/>
      </w:p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>
    <w:nsid w:val="17FD782E"/>
    <w:multiLevelType w:val="hybridMultilevel"/>
    <w:tmpl w:val="3AF6444C"/>
    <w:lvl w:ilvl="0" w:tplc="4AA2882A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>
    <w:nsid w:val="18233C05"/>
    <w:multiLevelType w:val="hybridMultilevel"/>
    <w:tmpl w:val="313A0BA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AB5032"/>
    <w:multiLevelType w:val="hybridMultilevel"/>
    <w:tmpl w:val="E230CBC6"/>
    <w:lvl w:ilvl="0" w:tplc="41F6E9F4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b w:val="0"/>
        <w:bCs/>
        <w:i/>
        <w:i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50096E"/>
    <w:multiLevelType w:val="hybridMultilevel"/>
    <w:tmpl w:val="CF9641AE"/>
    <w:lvl w:ilvl="0" w:tplc="040C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>
    <w:nsid w:val="2BB6290F"/>
    <w:multiLevelType w:val="hybridMultilevel"/>
    <w:tmpl w:val="22EC34CE"/>
    <w:lvl w:ilvl="0" w:tplc="B01219DC">
      <w:start w:val="1"/>
      <w:numFmt w:val="decimal"/>
      <w:lvlText w:val="%1)"/>
      <w:lvlJc w:val="left"/>
      <w:pPr>
        <w:ind w:left="927" w:hanging="360"/>
      </w:pPr>
      <w:rPr>
        <w:rFonts w:asciiTheme="majorBidi" w:hAnsiTheme="majorBidi" w:cstheme="majorBidi" w:hint="default"/>
        <w:b w:val="0"/>
        <w:bCs/>
        <w:i w:val="0"/>
        <w:iCs w:val="0"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8B4778"/>
    <w:multiLevelType w:val="hybridMultilevel"/>
    <w:tmpl w:val="0D4A1C6A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3056CD"/>
    <w:multiLevelType w:val="hybridMultilevel"/>
    <w:tmpl w:val="8416AF62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5D1B10"/>
    <w:multiLevelType w:val="multilevel"/>
    <w:tmpl w:val="9B1AD60C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4A8513DD"/>
    <w:multiLevelType w:val="hybridMultilevel"/>
    <w:tmpl w:val="A8A2E78E"/>
    <w:lvl w:ilvl="0" w:tplc="41F6E9F4">
      <w:start w:val="1"/>
      <w:numFmt w:val="decimal"/>
      <w:lvlText w:val="%1)"/>
      <w:lvlJc w:val="left"/>
      <w:pPr>
        <w:ind w:left="927" w:hanging="360"/>
      </w:pPr>
      <w:rPr>
        <w:rFonts w:asciiTheme="majorBidi" w:hAnsiTheme="majorBidi" w:cstheme="majorBidi" w:hint="default"/>
        <w:b w:val="0"/>
        <w:bCs/>
        <w:i/>
        <w:iCs/>
        <w:u w:val="none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3094488"/>
    <w:multiLevelType w:val="hybridMultilevel"/>
    <w:tmpl w:val="DC5C5E58"/>
    <w:lvl w:ilvl="0" w:tplc="B01219DC">
      <w:start w:val="1"/>
      <w:numFmt w:val="decimal"/>
      <w:lvlText w:val="%1)"/>
      <w:lvlJc w:val="left"/>
      <w:pPr>
        <w:ind w:left="927" w:hanging="360"/>
      </w:pPr>
      <w:rPr>
        <w:rFonts w:asciiTheme="majorBidi" w:hAnsiTheme="majorBidi" w:cstheme="majorBidi" w:hint="default"/>
        <w:b w:val="0"/>
        <w:bCs/>
        <w:i w:val="0"/>
        <w:iCs w:val="0"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97" w:hanging="360"/>
      </w:pPr>
    </w:lvl>
    <w:lvl w:ilvl="2" w:tplc="040C001B" w:tentative="1">
      <w:start w:val="1"/>
      <w:numFmt w:val="lowerRoman"/>
      <w:lvlText w:val="%3."/>
      <w:lvlJc w:val="right"/>
      <w:pPr>
        <w:ind w:left="2017" w:hanging="180"/>
      </w:pPr>
    </w:lvl>
    <w:lvl w:ilvl="3" w:tplc="040C000F" w:tentative="1">
      <w:start w:val="1"/>
      <w:numFmt w:val="decimal"/>
      <w:lvlText w:val="%4."/>
      <w:lvlJc w:val="left"/>
      <w:pPr>
        <w:ind w:left="2737" w:hanging="360"/>
      </w:pPr>
    </w:lvl>
    <w:lvl w:ilvl="4" w:tplc="040C0019" w:tentative="1">
      <w:start w:val="1"/>
      <w:numFmt w:val="lowerLetter"/>
      <w:lvlText w:val="%5."/>
      <w:lvlJc w:val="left"/>
      <w:pPr>
        <w:ind w:left="3457" w:hanging="360"/>
      </w:pPr>
    </w:lvl>
    <w:lvl w:ilvl="5" w:tplc="040C001B" w:tentative="1">
      <w:start w:val="1"/>
      <w:numFmt w:val="lowerRoman"/>
      <w:lvlText w:val="%6."/>
      <w:lvlJc w:val="right"/>
      <w:pPr>
        <w:ind w:left="4177" w:hanging="180"/>
      </w:pPr>
    </w:lvl>
    <w:lvl w:ilvl="6" w:tplc="040C000F" w:tentative="1">
      <w:start w:val="1"/>
      <w:numFmt w:val="decimal"/>
      <w:lvlText w:val="%7."/>
      <w:lvlJc w:val="left"/>
      <w:pPr>
        <w:ind w:left="4897" w:hanging="360"/>
      </w:pPr>
    </w:lvl>
    <w:lvl w:ilvl="7" w:tplc="040C0019" w:tentative="1">
      <w:start w:val="1"/>
      <w:numFmt w:val="lowerLetter"/>
      <w:lvlText w:val="%8."/>
      <w:lvlJc w:val="left"/>
      <w:pPr>
        <w:ind w:left="5617" w:hanging="360"/>
      </w:pPr>
    </w:lvl>
    <w:lvl w:ilvl="8" w:tplc="040C001B" w:tentative="1">
      <w:start w:val="1"/>
      <w:numFmt w:val="lowerRoman"/>
      <w:lvlText w:val="%9."/>
      <w:lvlJc w:val="right"/>
      <w:pPr>
        <w:ind w:left="6337" w:hanging="180"/>
      </w:pPr>
    </w:lvl>
  </w:abstractNum>
  <w:abstractNum w:abstractNumId="13">
    <w:nsid w:val="57616FF8"/>
    <w:multiLevelType w:val="hybridMultilevel"/>
    <w:tmpl w:val="500A1890"/>
    <w:lvl w:ilvl="0" w:tplc="9FB08EE2">
      <w:start w:val="2"/>
      <w:numFmt w:val="arabicAlpha"/>
      <w:lvlText w:val="%1)"/>
      <w:lvlJc w:val="left"/>
      <w:pPr>
        <w:ind w:left="121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4">
    <w:nsid w:val="583360BD"/>
    <w:multiLevelType w:val="hybridMultilevel"/>
    <w:tmpl w:val="DCF07572"/>
    <w:lvl w:ilvl="0" w:tplc="D3E699E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AB7133"/>
    <w:multiLevelType w:val="hybridMultilevel"/>
    <w:tmpl w:val="028A9F90"/>
    <w:lvl w:ilvl="0" w:tplc="05B425E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A42FB3"/>
    <w:multiLevelType w:val="hybridMultilevel"/>
    <w:tmpl w:val="1ABE688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031028"/>
    <w:multiLevelType w:val="hybridMultilevel"/>
    <w:tmpl w:val="E0468D28"/>
    <w:lvl w:ilvl="0" w:tplc="4AA2882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4C1360"/>
    <w:multiLevelType w:val="hybridMultilevel"/>
    <w:tmpl w:val="E9DE740E"/>
    <w:lvl w:ilvl="0" w:tplc="0C6CCE34">
      <w:start w:val="1"/>
      <w:numFmt w:val="bullet"/>
      <w:lvlText w:val=""/>
      <w:lvlJc w:val="left"/>
      <w:pPr>
        <w:ind w:left="1636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600E6B"/>
    <w:multiLevelType w:val="hybridMultilevel"/>
    <w:tmpl w:val="955E9C76"/>
    <w:lvl w:ilvl="0" w:tplc="B638049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FF54B4A"/>
    <w:multiLevelType w:val="hybridMultilevel"/>
    <w:tmpl w:val="C0C4CA9E"/>
    <w:lvl w:ilvl="0" w:tplc="8FE0FBF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i/>
        <w:iCs/>
        <w:color w:val="auto"/>
        <w:sz w:val="3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0095087"/>
    <w:multiLevelType w:val="hybridMultilevel"/>
    <w:tmpl w:val="47C6EFB6"/>
    <w:lvl w:ilvl="0" w:tplc="36C8FAE6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sz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AF076D"/>
    <w:multiLevelType w:val="hybridMultilevel"/>
    <w:tmpl w:val="43C2E768"/>
    <w:lvl w:ilvl="0" w:tplc="41F6E9F4">
      <w:start w:val="1"/>
      <w:numFmt w:val="decimal"/>
      <w:lvlText w:val="%1)"/>
      <w:lvlJc w:val="left"/>
      <w:pPr>
        <w:ind w:left="1440" w:hanging="360"/>
      </w:pPr>
      <w:rPr>
        <w:rFonts w:asciiTheme="majorBidi" w:hAnsiTheme="majorBidi" w:cstheme="majorBidi" w:hint="default"/>
        <w:b w:val="0"/>
        <w:bCs/>
        <w:i/>
        <w:i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75E948DE"/>
    <w:multiLevelType w:val="hybridMultilevel"/>
    <w:tmpl w:val="4FAE4D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4F26FF"/>
    <w:multiLevelType w:val="hybridMultilevel"/>
    <w:tmpl w:val="6C0C91A8"/>
    <w:lvl w:ilvl="0" w:tplc="80888786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"/>
  </w:num>
  <w:num w:numId="3">
    <w:abstractNumId w:val="19"/>
  </w:num>
  <w:num w:numId="4">
    <w:abstractNumId w:val="15"/>
  </w:num>
  <w:num w:numId="5">
    <w:abstractNumId w:val="4"/>
  </w:num>
  <w:num w:numId="6">
    <w:abstractNumId w:val="0"/>
  </w:num>
  <w:num w:numId="7">
    <w:abstractNumId w:val="8"/>
  </w:num>
  <w:num w:numId="8">
    <w:abstractNumId w:val="3"/>
  </w:num>
  <w:num w:numId="9">
    <w:abstractNumId w:val="11"/>
  </w:num>
  <w:num w:numId="10">
    <w:abstractNumId w:val="23"/>
  </w:num>
  <w:num w:numId="11">
    <w:abstractNumId w:val="16"/>
  </w:num>
  <w:num w:numId="12">
    <w:abstractNumId w:val="17"/>
  </w:num>
  <w:num w:numId="13">
    <w:abstractNumId w:val="9"/>
  </w:num>
  <w:num w:numId="14">
    <w:abstractNumId w:val="18"/>
  </w:num>
  <w:num w:numId="15">
    <w:abstractNumId w:val="5"/>
  </w:num>
  <w:num w:numId="16">
    <w:abstractNumId w:val="14"/>
  </w:num>
  <w:num w:numId="17">
    <w:abstractNumId w:val="12"/>
  </w:num>
  <w:num w:numId="18">
    <w:abstractNumId w:val="22"/>
  </w:num>
  <w:num w:numId="19">
    <w:abstractNumId w:val="7"/>
  </w:num>
  <w:num w:numId="20">
    <w:abstractNumId w:val="21"/>
  </w:num>
  <w:num w:numId="21">
    <w:abstractNumId w:val="13"/>
  </w:num>
  <w:num w:numId="22">
    <w:abstractNumId w:val="20"/>
  </w:num>
  <w:num w:numId="23">
    <w:abstractNumId w:val="10"/>
  </w:num>
  <w:num w:numId="24">
    <w:abstractNumId w:val="6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AA"/>
    <w:rsid w:val="000250F2"/>
    <w:rsid w:val="00025E1F"/>
    <w:rsid w:val="000C6DA5"/>
    <w:rsid w:val="000E4C13"/>
    <w:rsid w:val="00125D43"/>
    <w:rsid w:val="00134A07"/>
    <w:rsid w:val="001364B3"/>
    <w:rsid w:val="001471C1"/>
    <w:rsid w:val="00207096"/>
    <w:rsid w:val="00244F37"/>
    <w:rsid w:val="00264DCB"/>
    <w:rsid w:val="002A1B5D"/>
    <w:rsid w:val="002B2D78"/>
    <w:rsid w:val="002D270B"/>
    <w:rsid w:val="002F0798"/>
    <w:rsid w:val="00316909"/>
    <w:rsid w:val="00355486"/>
    <w:rsid w:val="00365C98"/>
    <w:rsid w:val="00394039"/>
    <w:rsid w:val="003A19C9"/>
    <w:rsid w:val="00461164"/>
    <w:rsid w:val="00475480"/>
    <w:rsid w:val="00493FC2"/>
    <w:rsid w:val="004C4EBB"/>
    <w:rsid w:val="004F428F"/>
    <w:rsid w:val="00547547"/>
    <w:rsid w:val="00582D7B"/>
    <w:rsid w:val="005C655C"/>
    <w:rsid w:val="005F5FE3"/>
    <w:rsid w:val="006017EC"/>
    <w:rsid w:val="00636C69"/>
    <w:rsid w:val="0064244C"/>
    <w:rsid w:val="006C03FD"/>
    <w:rsid w:val="00713B09"/>
    <w:rsid w:val="00757A42"/>
    <w:rsid w:val="00760381"/>
    <w:rsid w:val="00782982"/>
    <w:rsid w:val="007D2E8C"/>
    <w:rsid w:val="007F3300"/>
    <w:rsid w:val="00825252"/>
    <w:rsid w:val="008622AD"/>
    <w:rsid w:val="008700C9"/>
    <w:rsid w:val="0093274E"/>
    <w:rsid w:val="00990039"/>
    <w:rsid w:val="009A280D"/>
    <w:rsid w:val="009B5A8B"/>
    <w:rsid w:val="009D3849"/>
    <w:rsid w:val="009E6452"/>
    <w:rsid w:val="00A04DB1"/>
    <w:rsid w:val="00A5630D"/>
    <w:rsid w:val="00AD69CE"/>
    <w:rsid w:val="00AF423D"/>
    <w:rsid w:val="00AF517E"/>
    <w:rsid w:val="00AF621E"/>
    <w:rsid w:val="00B14800"/>
    <w:rsid w:val="00B14E64"/>
    <w:rsid w:val="00BA6391"/>
    <w:rsid w:val="00BB4A0E"/>
    <w:rsid w:val="00BC1F12"/>
    <w:rsid w:val="00C015BA"/>
    <w:rsid w:val="00C03F0D"/>
    <w:rsid w:val="00CA790B"/>
    <w:rsid w:val="00CB52B1"/>
    <w:rsid w:val="00CC5825"/>
    <w:rsid w:val="00D51FA2"/>
    <w:rsid w:val="00D677A9"/>
    <w:rsid w:val="00DD5838"/>
    <w:rsid w:val="00E01CBC"/>
    <w:rsid w:val="00E21425"/>
    <w:rsid w:val="00E4581F"/>
    <w:rsid w:val="00E505BE"/>
    <w:rsid w:val="00E67633"/>
    <w:rsid w:val="00EB5637"/>
    <w:rsid w:val="00ED709C"/>
    <w:rsid w:val="00F20FD3"/>
    <w:rsid w:val="00F50B41"/>
    <w:rsid w:val="00F54AB1"/>
    <w:rsid w:val="00F92DAD"/>
    <w:rsid w:val="00F973AD"/>
    <w:rsid w:val="00FA688D"/>
    <w:rsid w:val="00FC5DA5"/>
    <w:rsid w:val="00FC67D5"/>
    <w:rsid w:val="00FD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BE11E71-3F95-4394-B62A-BA6F0FC4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13B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character" w:styleId="PlaceholderText">
    <w:name w:val="Placeholder Text"/>
    <w:basedOn w:val="DefaultParagraphFont"/>
    <w:uiPriority w:val="99"/>
    <w:semiHidden/>
    <w:rsid w:val="00713B0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B1"/>
  </w:style>
  <w:style w:type="paragraph" w:styleId="Footer">
    <w:name w:val="footer"/>
    <w:basedOn w:val="Normal"/>
    <w:link w:val="FooterChar"/>
    <w:uiPriority w:val="99"/>
    <w:unhideWhenUsed/>
    <w:rsid w:val="00F54A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B1"/>
  </w:style>
  <w:style w:type="paragraph" w:customStyle="1" w:styleId="Gdmath">
    <w:name w:val="Gdmath"/>
    <w:basedOn w:val="Normal"/>
    <w:link w:val="GdmathChar"/>
    <w:rsid w:val="007D2E8C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7D2E8C"/>
    <w:rPr>
      <w:rFonts w:ascii="Times New Roman" w:hAnsi="Times New Roman" w:cs="Times New Roman"/>
      <w:bCs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E9F3A-08BA-4D66-86CF-80DBDC624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917</TotalTime>
  <Pages>2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cp:lastPrinted>2023-11-26T23:22:00Z</cp:lastPrinted>
  <dcterms:created xsi:type="dcterms:W3CDTF">2019-11-23T07:37:00Z</dcterms:created>
  <dcterms:modified xsi:type="dcterms:W3CDTF">2024-11-23T16:52:00Z</dcterms:modified>
</cp:coreProperties>
</file>
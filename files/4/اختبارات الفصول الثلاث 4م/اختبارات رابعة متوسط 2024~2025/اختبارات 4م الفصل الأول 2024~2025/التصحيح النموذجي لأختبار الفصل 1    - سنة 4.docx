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980" w:type="dxa"/>
        <w:tblInd w:w="-634" w:type="dxa"/>
        <w:tblLook w:val="04A0" w:firstRow="1" w:lastRow="0" w:firstColumn="1" w:lastColumn="0" w:noHBand="0" w:noVBand="1"/>
      </w:tblPr>
      <w:tblGrid>
        <w:gridCol w:w="9000"/>
        <w:gridCol w:w="1183"/>
        <w:gridCol w:w="797"/>
      </w:tblGrid>
      <w:tr w:rsidR="00990039" w:rsidRPr="006160EA" w:rsidTr="006D7A45">
        <w:trPr>
          <w:trHeight w:val="1121"/>
        </w:trPr>
        <w:tc>
          <w:tcPr>
            <w:tcW w:w="109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0039" w:rsidRPr="00DB0CD1" w:rsidRDefault="00990039" w:rsidP="00DB0C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الجمهورية الجزائرية الديمقراطية الشعبية</w:t>
            </w:r>
          </w:p>
          <w:p w:rsidR="0097023F" w:rsidRPr="00DB0CD1" w:rsidRDefault="00990039" w:rsidP="006D7A45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متوسطة </w:t>
            </w:r>
            <w:r w:rsidR="006D7A4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الشهيد المرحوم بن ملوكة محمد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="006D7A4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-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الزبوجة        </w:t>
            </w:r>
            <w:r w:rsidR="00264DCB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="00E27A91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السنة الدراسية: </w:t>
            </w:r>
            <w:r w:rsidR="00276BE8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>202</w:t>
            </w:r>
            <w:r w:rsidR="006D7A45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>5</w:t>
            </w:r>
            <w:r w:rsidR="00276BE8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>/202</w:t>
            </w:r>
            <w:r w:rsidR="006D7A45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>4</w:t>
            </w:r>
          </w:p>
          <w:p w:rsidR="00990039" w:rsidRPr="006160EA" w:rsidRDefault="00E02984" w:rsidP="00E01E49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التصحيح النموذجي </w:t>
            </w:r>
            <w:r w:rsidR="00DD7ABB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</w:t>
            </w:r>
            <w:r w:rsidR="00397FDE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إ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ختبار ا</w:t>
            </w:r>
            <w:r w:rsidR="0097023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لفصل</w:t>
            </w:r>
            <w:r w:rsidR="00276BE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="00276BE8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الأول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</w:t>
            </w:r>
            <w:r w:rsidR="00264DCB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="00264DCB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</w:t>
            </w:r>
            <w:r w:rsidR="006D7A4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</w:t>
            </w:r>
            <w:bookmarkStart w:id="0" w:name="_GoBack"/>
            <w:bookmarkEnd w:id="0"/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     </w:t>
            </w:r>
            <w:r w:rsidR="00264DCB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المستوى: </w:t>
            </w:r>
            <w:r w:rsidR="00697983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</w:t>
            </w:r>
            <w:r w:rsidR="00E01E49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رابعة </w:t>
            </w:r>
            <w:r w:rsidR="00697983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متوسط</w:t>
            </w:r>
          </w:p>
        </w:tc>
      </w:tr>
      <w:tr w:rsidR="00990039" w:rsidRPr="006160EA" w:rsidTr="006D7A45">
        <w:trPr>
          <w:trHeight w:val="550"/>
        </w:trPr>
        <w:tc>
          <w:tcPr>
            <w:tcW w:w="109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039" w:rsidRPr="006160EA" w:rsidRDefault="00264DCB" w:rsidP="00E02984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المادة: ا</w:t>
            </w:r>
            <w:r w:rsidR="00D01B9A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لعلوم الفيزيائية والتكنولوجيا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 </w:t>
            </w:r>
            <w:r w:rsidR="00D01B9A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المدة: 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ســـــــــــــــــاعة</w:t>
            </w:r>
            <w:r w:rsidR="00397FD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E27A91" w:rsidTr="006D7A45">
        <w:trPr>
          <w:trHeight w:val="293"/>
        </w:trPr>
        <w:tc>
          <w:tcPr>
            <w:tcW w:w="9000" w:type="dxa"/>
            <w:vMerge w:val="restart"/>
            <w:vAlign w:val="center"/>
          </w:tcPr>
          <w:p w:rsidR="00E27A91" w:rsidRPr="00020E69" w:rsidRDefault="00E27A91" w:rsidP="00E27A9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42617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عناصر الإجابة</w:t>
            </w:r>
          </w:p>
        </w:tc>
        <w:tc>
          <w:tcPr>
            <w:tcW w:w="1980" w:type="dxa"/>
            <w:gridSpan w:val="2"/>
            <w:vAlign w:val="center"/>
          </w:tcPr>
          <w:p w:rsidR="00E27A91" w:rsidRPr="00020E69" w:rsidRDefault="00E27A91" w:rsidP="00E27A9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322CF" w:rsidTr="006D7A45">
        <w:trPr>
          <w:trHeight w:val="293"/>
        </w:trPr>
        <w:tc>
          <w:tcPr>
            <w:tcW w:w="9000" w:type="dxa"/>
            <w:vMerge/>
            <w:vAlign w:val="center"/>
          </w:tcPr>
          <w:p w:rsidR="00E27A91" w:rsidRDefault="00E27A91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E27A91" w:rsidRPr="00E27A91" w:rsidRDefault="00E27A91" w:rsidP="00020E69">
            <w:pPr>
              <w:spacing w:line="259" w:lineRule="auto"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020E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797" w:type="dxa"/>
            <w:vAlign w:val="center"/>
          </w:tcPr>
          <w:p w:rsidR="00E27A91" w:rsidRPr="00020E69" w:rsidRDefault="00E27A91" w:rsidP="00E27A9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FF70EE" w:rsidTr="006D7A45">
        <w:trPr>
          <w:trHeight w:val="1016"/>
        </w:trPr>
        <w:tc>
          <w:tcPr>
            <w:tcW w:w="9000" w:type="dxa"/>
            <w:vMerge w:val="restart"/>
          </w:tcPr>
          <w:p w:rsidR="00FF70EE" w:rsidRDefault="00FF70EE" w:rsidP="00DB0CD1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الجزء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12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نقطة)</w:t>
            </w:r>
          </w:p>
          <w:p w:rsidR="00FF70EE" w:rsidRDefault="00FF70EE" w:rsidP="00DB0CD1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06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:rsidR="00E93466" w:rsidRPr="003E3D2D" w:rsidRDefault="00E93466" w:rsidP="003E3D2D">
            <w:pPr>
              <w:pStyle w:val="ListParagraph"/>
              <w:numPr>
                <w:ilvl w:val="0"/>
                <w:numId w:val="23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32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 نوع الشحنة الكهربائية </w:t>
            </w:r>
            <w:r w:rsidR="003E3D2D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ل</w:t>
            </w:r>
            <w:r w:rsidRPr="003E3D2D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قضيب الإيبونيت بعد الدّلك: هي شحنة سالبة</w:t>
            </w:r>
            <w:r w:rsidR="003E3D2D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.</w:t>
            </w:r>
          </w:p>
          <w:p w:rsidR="003E3D2D" w:rsidRPr="003E3D2D" w:rsidRDefault="003E3D2D" w:rsidP="003E3D2D">
            <w:pPr>
              <w:pStyle w:val="ListParagraph"/>
              <w:numPr>
                <w:ilvl w:val="0"/>
                <w:numId w:val="23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32"/>
                <w:rtl/>
                <w:lang w:bidi="ar-DZ"/>
              </w:rPr>
            </w:pPr>
            <w:r w:rsidRPr="005D5F8F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103680" behindDoc="0" locked="0" layoutInCell="1" allowOverlap="1" wp14:anchorId="2FC3F5F3" wp14:editId="0BBF41D3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299720</wp:posOffset>
                      </wp:positionV>
                      <wp:extent cx="2472690" cy="935990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2690" cy="935990"/>
                                <a:chOff x="3263111" y="1235637"/>
                                <a:chExt cx="3155508" cy="1372572"/>
                              </a:xfrm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4348838" y="1298912"/>
                                  <a:ext cx="1072240" cy="596394"/>
                                  <a:chOff x="4672690" y="353998"/>
                                  <a:chExt cx="1072240" cy="59639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Picture 13" descr="A:\2.png"/>
                                  <pic:cNvPicPr/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20312765">
                                    <a:off x="4718881" y="611308"/>
                                    <a:ext cx="899795" cy="2109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4" name="Text Box 14"/>
                                <wps:cNvSpPr txBox="1"/>
                                <wps:spPr>
                                  <a:xfrm rot="20276018">
                                    <a:off x="4672690" y="601648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Text Box 15"/>
                                <wps:cNvSpPr txBox="1"/>
                                <wps:spPr>
                                  <a:xfrm rot="20276018">
                                    <a:off x="4701265" y="658798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Text Box 16"/>
                                <wps:cNvSpPr txBox="1"/>
                                <wps:spPr>
                                  <a:xfrm rot="20276018">
                                    <a:off x="4786990" y="620698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/>
                                <wps:spPr>
                                  <a:xfrm rot="20276018">
                                    <a:off x="4819654" y="576755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/>
                                <wps:spPr>
                                  <a:xfrm rot="20276018">
                                    <a:off x="4948913" y="534860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Text Box 19"/>
                                <wps:cNvSpPr txBox="1"/>
                                <wps:spPr>
                                  <a:xfrm rot="20276018">
                                    <a:off x="5156823" y="435931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Text Box 20"/>
                                <wps:cNvSpPr txBox="1"/>
                                <wps:spPr>
                                  <a:xfrm rot="20276018">
                                    <a:off x="5018311" y="506284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Text Box 21"/>
                                <wps:cNvSpPr txBox="1"/>
                                <wps:spPr>
                                  <a:xfrm rot="20276018">
                                    <a:off x="5271402" y="428036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Text Box 22"/>
                                <wps:cNvSpPr txBox="1"/>
                                <wps:spPr>
                                  <a:xfrm rot="20276018">
                                    <a:off x="5363930" y="353998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3" name="Group 23"/>
                              <wpg:cNvGrpSpPr/>
                              <wpg:grpSpPr>
                                <a:xfrm>
                                  <a:off x="3781119" y="1645662"/>
                                  <a:ext cx="732387" cy="540761"/>
                                  <a:chOff x="3609670" y="769362"/>
                                  <a:chExt cx="732387" cy="540761"/>
                                </a:xfrm>
                              </wpg:grpSpPr>
                              <wps:wsp>
                                <wps:cNvPr id="25" name="Cloud 25"/>
                                <wps:cNvSpPr/>
                                <wps:spPr>
                                  <a:xfrm>
                                    <a:off x="3609670" y="800075"/>
                                    <a:ext cx="666749" cy="510006"/>
                                  </a:xfrm>
                                  <a:prstGeom prst="cloud">
                                    <a:avLst/>
                                  </a:prstGeom>
                                  <a:gradFill rotWithShape="1">
                                    <a:gsLst>
                                      <a:gs pos="0">
                                        <a:srgbClr val="A5A5A5">
                                          <a:lumMod val="110000"/>
                                          <a:satMod val="105000"/>
                                          <a:tint val="67000"/>
                                        </a:srgbClr>
                                      </a:gs>
                                      <a:gs pos="50000">
                                        <a:srgbClr val="A5A5A5">
                                          <a:lumMod val="105000"/>
                                          <a:satMod val="103000"/>
                                          <a:tint val="73000"/>
                                        </a:srgbClr>
                                      </a:gs>
                                      <a:gs pos="100000">
                                        <a:srgbClr val="A5A5A5">
                                          <a:lumMod val="105000"/>
                                          <a:satMod val="109000"/>
                                          <a:tint val="81000"/>
                                        </a:srgbClr>
                                      </a:gs>
                                    </a:gsLst>
                                    <a:lin ang="5400000" scaled="0"/>
                                  </a:gradFill>
                                  <a:ln w="6350" cap="flat" cmpd="sng" algn="ctr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800000"/>
                                  </a:ln>
                                  <a:effectLst>
                                    <a:glow rad="101600">
                                      <a:sysClr val="window" lastClr="FFFFFF">
                                        <a:lumMod val="85000"/>
                                        <a:alpha val="60000"/>
                                      </a:sysClr>
                                    </a:glow>
                                    <a:innerShdw blurRad="63500" dist="50800" dir="5400000">
                                      <a:prstClr val="black">
                                        <a:alpha val="50000"/>
                                      </a:prstClr>
                                    </a:innerShdw>
                                  </a:effec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Text Box 26"/>
                                <wps:cNvSpPr txBox="1"/>
                                <wps:spPr>
                                  <a:xfrm>
                                    <a:off x="3619502" y="921762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Text Box 27"/>
                                <wps:cNvSpPr txBox="1"/>
                                <wps:spPr>
                                  <a:xfrm>
                                    <a:off x="3781425" y="769362"/>
                                    <a:ext cx="381000" cy="2915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Text Box 28"/>
                                <wps:cNvSpPr txBox="1"/>
                                <wps:spPr>
                                  <a:xfrm>
                                    <a:off x="3891639" y="805298"/>
                                    <a:ext cx="334745" cy="341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Text Box 29"/>
                                <wps:cNvSpPr txBox="1"/>
                                <wps:spPr>
                                  <a:xfrm>
                                    <a:off x="4000502" y="908556"/>
                                    <a:ext cx="334745" cy="341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Text Box 30"/>
                                <wps:cNvSpPr txBox="1"/>
                                <wps:spPr>
                                  <a:xfrm>
                                    <a:off x="4007312" y="780518"/>
                                    <a:ext cx="334745" cy="341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Text Box 31"/>
                                <wps:cNvSpPr txBox="1"/>
                                <wps:spPr>
                                  <a:xfrm>
                                    <a:off x="3842644" y="968853"/>
                                    <a:ext cx="334745" cy="341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Text Box 32"/>
                                <wps:cNvSpPr txBox="1"/>
                                <wps:spPr>
                                  <a:xfrm>
                                    <a:off x="3665757" y="857699"/>
                                    <a:ext cx="334745" cy="341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E3D2D" w:rsidRPr="00885230" w:rsidRDefault="003E3D2D" w:rsidP="003E3D2D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885230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rtl/>
                                          <w:lang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206" name="Text Box 3206"/>
                              <wps:cNvSpPr txBox="1"/>
                              <wps:spPr>
                                <a:xfrm>
                                  <a:off x="3263111" y="2210209"/>
                                  <a:ext cx="1148980" cy="39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3E3D2D" w:rsidRPr="00255DF5" w:rsidRDefault="003E3D2D" w:rsidP="003E3D2D">
                                    <w:pPr>
                                      <w:bidi/>
                                      <w:rPr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قطعة صوف</w:t>
                                    </w:r>
                                    <w:r w:rsidRPr="00255DF5">
                                      <w:rPr>
                                        <w:rFonts w:hint="cs"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Text Box 64"/>
                              <wps:cNvSpPr txBox="1"/>
                              <wps:spPr>
                                <a:xfrm>
                                  <a:off x="3432545" y="1235637"/>
                                  <a:ext cx="1683733" cy="3979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3E3D2D" w:rsidRPr="00255DF5" w:rsidRDefault="003E3D2D" w:rsidP="003E3D2D">
                                    <w:pPr>
                                      <w:bidi/>
                                      <w:rPr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انتقال الإلكترونات أثناء الدلك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Curved Connector 96"/>
                              <wps:cNvCnPr/>
                              <wps:spPr>
                                <a:xfrm rot="5400000" flipH="1" flipV="1">
                                  <a:off x="4369306" y="1704445"/>
                                  <a:ext cx="190501" cy="152400"/>
                                </a:xfrm>
                                <a:prstGeom prst="curvedConnector3">
                                  <a:avLst>
                                    <a:gd name="adj1" fmla="val 139999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1" name="Text Box 161"/>
                              <wps:cNvSpPr txBox="1"/>
                              <wps:spPr>
                                <a:xfrm>
                                  <a:off x="5156902" y="1372522"/>
                                  <a:ext cx="1261717" cy="398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3E3D2D" w:rsidRPr="00255DF5" w:rsidRDefault="003E3D2D" w:rsidP="003E3D2D">
                                    <w:pPr>
                                      <w:bidi/>
                                      <w:rPr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قضيب إيبونيت</w:t>
                                    </w:r>
                                    <w:r w:rsidRPr="00255DF5">
                                      <w:rPr>
                                        <w:rFonts w:hint="cs"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  <w:rtl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C3F5F3" id="Group 11" o:spid="_x0000_s1026" style="position:absolute;left:0;text-align:left;margin-left:-3pt;margin-top:23.6pt;width:194.7pt;height:73.7pt;z-index:252103680;mso-width-relative:margin;mso-height-relative:margin" coordorigin="32631,12356" coordsize="31555,13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">
                      <v:group id="Group 12" o:spid="_x0000_s1027" style="position:absolute;left:43488;top:12989;width:10722;height:5964" coordorigin="46726,3539" coordsize="10722,5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13" o:spid="_x0000_s1028" type="#_x0000_t75" style="position:absolute;left:47188;top:6113;width:8998;height:2110;rotation:-1406004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4xJHAAAAA2wAAAA8AAABkcnMvZG93bnJldi54bWxET99rwjAQfh/4P4QTfFtTdRPXGUXKxnyd&#10;1vcjOdtgcylNVuv++mUw2Nt9fD9vsxtdKwbqg/WsYJ7lIIi1N5ZrBdXp/XENIkRkg61nUnCnALvt&#10;5GGDhfE3/qThGGuRQjgUqKCJsSukDLohhyHzHXHiLr53GBPsa2l6vKVw18pFnq+kQ8upocGOyob0&#10;9fjlFBzat4tdel1+VPPvl6ezXenFMyo1m477VxCRxvgv/nMfTJq/hN9f0gFy+w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6jjEkcAAAADbAAAADwAAAAAAAAAAAAAAAACfAgAA&#10;ZHJzL2Rvd25yZXYueG1sUEsFBgAAAAAEAAQA9wAAAIwDAAAAAA==&#10;">
                          <v:imagedata r:id="rId9" o:title="2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4" o:spid="_x0000_s1029" type="#_x0000_t202" style="position:absolute;left:46726;top:6016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ufcEA&#10;AADbAAAADwAAAGRycy9kb3ducmV2LnhtbERP3WrCMBS+H/gO4QjeDE0VGdIZpSiyKUxQ9wCH5qzp&#10;bE5KktXu7Y0w2N35+H7Pct3bRnTkQ+1YwXSSgSAuna65UvB52Y0XIEJE1tg4JgW/FGC9GjwtMdfu&#10;xifqzrESKYRDjgpMjG0uZSgNWQwT1xIn7st5izFBX0nt8ZbCbSNnWfYiLdacGgy2tDFUXs8/VsGz&#10;0UUodvLjqKV/OxTZdt/tv5UaDfviFUSkPv6L/9zvOs2fw+OXdIBc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7Wrn3BAAAA2wAAAA8AAAAAAAAAAAAAAAAAmAIAAGRycy9kb3du&#10;cmV2LnhtbFBLBQYAAAAABAAEAPUAAACGAwAAAAA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Text Box 15" o:spid="_x0000_s1030" type="#_x0000_t202" style="position:absolute;left:47012;top:6587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oL5sEA&#10;AADbAAAADwAAAGRycy9kb3ducmV2LnhtbERP3WrCMBS+H/gO4QjeDE0VHNIZpSiyKUxQ9wCH5qzp&#10;bE5KktXu7Y0w2N35+H7Pct3bRnTkQ+1YwXSSgSAuna65UvB52Y0XIEJE1tg4JgW/FGC9GjwtMdfu&#10;xifqzrESKYRDjgpMjG0uZSgNWQwT1xIn7st5izFBX0nt8ZbCbSNnWfYiLdacGgy2tDFUXs8/VsGz&#10;0UUodvLjqKV/OxTZdt/tv5UaDfviFUSkPv6L/9zvOs2fw+OXdIBc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aC+bBAAAA2wAAAA8AAAAAAAAAAAAAAAAAmAIAAGRycy9kb3du&#10;cmV2LnhtbFBLBQYAAAAABAAEAPUAAACGAwAAAAA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Text Box 16" o:spid="_x0000_s1031" type="#_x0000_t202" style="position:absolute;left:47869;top:6206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iVkcEA&#10;AADbAAAADwAAAGRycy9kb3ducmV2LnhtbERPzWoCMRC+C75DGMGL1Kw9iGyNslSkVVDQ9gGGzXSz&#10;7WayJOm6vr0RBG/z8f3Oct3bRnTkQ+1YwWyagSAuna65UvD9tX1ZgAgRWWPjmBRcKcB6NRwsMdfu&#10;wifqzrESKYRDjgpMjG0uZSgNWQxT1xIn7sd5izFBX0nt8ZLCbSNfs2wuLdacGgy29G6o/Dv/WwUT&#10;o4tQbOXhqKX/2BfZZtftfpUaj/riDUSkPj7FD/enTvPncP8lHSB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IlZHBAAAA2wAAAA8AAAAAAAAAAAAAAAAAmAIAAGRycy9kb3du&#10;cmV2LnhtbFBLBQYAAAAABAAEAPUAAACGAwAAAAA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48196;top:5767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QwCsEA&#10;AADbAAAADwAAAGRycy9kb3ducmV2LnhtbERPzWoCMRC+F3yHMIKXolk9WNkaZVGkVaig9gGGzXSz&#10;dTNZknTdvr0RCr3Nx/c7y3VvG9GRD7VjBdNJBoK4dLrmSsHnZTdegAgRWWPjmBT8UoD1avC0xFy7&#10;G5+oO8dKpBAOOSowMba5lKE0ZDFMXEucuC/nLcYEfSW1x1sKt42cZdlcWqw5NRhsaWOovJ5/rIJn&#10;o4tQ7OTHUUv/diiy7b7bfys1GvbFK4hIffwX/7nfdZr/Ao9f0gFy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4EMArBAAAA2wAAAA8AAAAAAAAAAAAAAAAAmAIAAGRycy9kb3du&#10;cmV2LnhtbFBLBQYAAAAABAAEAPUAAACGAwAAAAA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49489;top:5348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ukeMQA&#10;AADbAAAADwAAAGRycy9kb3ducmV2LnhtbESPQWvDMAyF74P9B6PBLqN1tkMZad0SOsrWwgbt9gNE&#10;rMZpYznYXpr9++pQ2E3iPb33abEafacGiqkNbOB5WoAiroNtuTHw872ZvIJKGdliF5gM/FGC1fL+&#10;boGlDRfe03DIjZIQTiUacDn3pdapduQxTUNPLNoxRI9Z1thoG/Ei4b7TL0Ux0x5blgaHPa0d1efD&#10;rzfw5GyVqo3+/LI6vu+q4m07bE/GPD6M1RxUpjH/m2/XH1bwBVZ+kQH0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bpHjEAAAA2wAAAA8AAAAAAAAAAAAAAAAAmAIAAGRycy9k&#10;b3ducmV2LnhtbFBLBQYAAAAABAAEAPUAAACJAwAAAAA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Text Box 19" o:spid="_x0000_s1034" type="#_x0000_t202" style="position:absolute;left:51568;top:4359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cB48EA&#10;AADbAAAADwAAAGRycy9kb3ducmV2LnhtbERPzWoCMRC+F3yHMIKXolk9SN0aZVGkVaig9gGGzXSz&#10;dTNZknTdvr0RCr3Nx/c7y3VvG9GRD7VjBdNJBoK4dLrmSsHnZTd+AREissbGMSn4pQDr1eBpibl2&#10;Nz5Rd46VSCEcclRgYmxzKUNpyGKYuJY4cV/OW4wJ+kpqj7cUbhs5y7K5tFhzajDY0sZQeT3/WAXP&#10;Rheh2MmPo5b+7VBk2323/1ZqNOyLVxCR+vgv/nO/6zR/AY9f0gFy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XAePBAAAA2wAAAA8AAAAAAAAAAAAAAAAAmAIAAGRycy9kb3du&#10;cmV2LnhtbFBLBQYAAAAABAAEAPUAAACGAwAAAAA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Text Box 20" o:spid="_x0000_s1035" type="#_x0000_t202" style="position:absolute;left:50183;top:5062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Fiw8AA&#10;AADbAAAADwAAAGRycy9kb3ducmV2LnhtbERP3WrCMBS+H/gO4QjeDE3nhYzOKEWRqbCBdQ9waI5N&#10;t+akJLHWtzcXwi4/vv/lerCt6MmHxrGCt1kGgrhyuuFawc95N30HESKyxtYxKbhTgPVq9LLEXLsb&#10;n6gvYy1SCIccFZgYu1zKUBmyGGauI07cxXmLMUFfS+3xlsJtK+dZtpAWG04NBjvaGKr+yqtV8Gp0&#10;EYqd/PrW0n8ei2x76A+/Sk3GQ/EBItIQ/8VP914rmKf16Uv6A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4Fiw8AAAADbAAAADwAAAAAAAAAAAAAAAACYAgAAZHJzL2Rvd25y&#10;ZXYueG1sUEsFBgAAAAAEAAQA9QAAAIUDAAAAAA=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Text Box 21" o:spid="_x0000_s1036" type="#_x0000_t202" style="position:absolute;left:52714;top:4280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3HWMQA&#10;AADbAAAADwAAAGRycy9kb3ducmV2LnhtbESPUWvCMBSF3wf+h3AFX4am9WGMaixFkelggzl/wKW5&#10;NtXmpiRZ7f79Mhjs8XDO+Q5nXY62EwP50DpWkC8yEMS10y03Cs6f+/kziBCRNXaOScE3BSg3k4c1&#10;Ftrd+YOGU2xEgnAoUIGJsS+kDLUhi2HheuLkXZy3GJP0jdQe7wluO7nMsidpseW0YLCnraH6dvqy&#10;Ch6NrkK1l2/vWvqX1yrbHYfjVanZdKxWICKN8T/81z5oBcscfr+kH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Nx1jEAAAA2wAAAA8AAAAAAAAAAAAAAAAAmAIAAGRycy9k&#10;b3ducmV2LnhtbFBLBQYAAAAABAAEAPUAAACJAwAAAAA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Text Box 22" o:spid="_x0000_s1037" type="#_x0000_t202" style="position:absolute;left:53639;top:3539;width:3810;height:2916;rotation:-144614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9ZL8QA&#10;AADbAAAADwAAAGRycy9kb3ducmV2LnhtbESP3WoCMRSE7wu+QziCN0Wz7kUpq1EWRaqFFvx5gMPm&#10;uFndnCxJum7fvikUejnMzDfMcj3YVvTkQ+NYwXyWgSCunG64VnA576avIEJE1tg6JgXfFGC9Gj0t&#10;sdDuwUfqT7EWCcKhQAUmxq6QMlSGLIaZ64iTd3XeYkzS11J7fCS4bWWeZS/SYsNpwWBHG0PV/fRl&#10;FTwbXYZyJz8+tfRv72W2PfSHm1KT8VAuQEQa4n/4r73XCvIcfr+kHy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fWS/EAAAA2wAAAA8AAAAAAAAAAAAAAAAAmAIAAGRycy9k&#10;b3ducmV2LnhtbFBLBQYAAAAABAAEAPUAAACJAwAAAAA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</v:group>
                      <v:group id="Group 23" o:spid="_x0000_s1038" style="position:absolute;left:37811;top:16456;width:7324;height:5408" coordorigin="36096,7693" coordsize="7323,54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<v:shape id="Cloud 25" o:spid="_x0000_s1039" style="position:absolute;left:36096;top:8000;width:6668;height:5100;visibility:visible;mso-wrap-style:square;v-text-anchor:middle" coordsize="43200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NsUsIA&#10;AADbAAAADwAAAGRycy9kb3ducmV2LnhtbESPwWrDMBBE74X8g9hAb40cQ0txooQQKJSeaifQ69ba&#10;2CbWyrFkW/77KFDocZiZN8x2H0wrRupdY1nBepWAIC6tbrhScD59vLyDcB5ZY2uZFMzkYL9bPG0x&#10;03binMbCVyJC2GWooPa+y6R0ZU0G3cp2xNG72N6gj7KvpO5xinDTyjRJ3qTBhuNCjR0dayqvxWAU&#10;5CzJJ99hnn4Ov7MbqxuF4Uup52U4bEB4Cv4//Nf+1ArSV3h8iT9A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82xSwgAAANsAAAAPAAAAAAAAAAAAAAAAAJgCAABkcnMvZG93&#10;bnJldi54bWxQSwUGAAAAAAQABAD1AAAAhwM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2d2d2" strokecolor="#a5a5a5" strokeweight=".5pt">
                          <v:fill color2="silver" rotate="t" colors="0 #d2d2d2;.5 #c8c8c8;1 silver" focus="100%" type="gradient">
                            <o:fill v:ext="view" type="gradientUnscaled"/>
                          </v:fill>
                          <v:stroke joinstyle="miter"/>
                          <v:path arrowok="t" o:connecttype="custom" o:connectlocs="72432,309038;33337,299629;106927,412007;89826,416505;254322,461485;244012,440943;444916,410260;440795,432797;526747,270988;576923,355233;645111,181265;622762,212857;591493,64058;592666,78980;448790,46656;460242,27625;341724,55723;347265,39313;216076,61295;236140,77209;63696,186400;60193,169648" o:connectangles="0,0,0,0,0,0,0,0,0,0,0,0,0,0,0,0,0,0,0,0,0,0"/>
                        </v:shape>
                        <v:shape id="Text Box 26" o:spid="_x0000_s1040" type="#_x0000_t202" style="position:absolute;left:36195;top:9217;width:3810;height:29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Text Box 27" o:spid="_x0000_s1041" type="#_x0000_t202" style="position:absolute;left:37814;top:7693;width:3810;height:29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Text Box 28" o:spid="_x0000_s1042" type="#_x0000_t202" style="position:absolute;left:38916;top:8052;width:3347;height:3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Text Box 29" o:spid="_x0000_s1043" type="#_x0000_t202" style="position:absolute;left:40005;top:9085;width:3347;height:3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Text Box 30" o:spid="_x0000_s1044" type="#_x0000_t202" style="position:absolute;left:40073;top:7805;width:3347;height:3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Text Box 31" o:spid="_x0000_s1045" type="#_x0000_t202" style="position:absolute;left:38426;top:9688;width:3347;height:3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Text Box 32" o:spid="_x0000_s1046" type="#_x0000_t202" style="position:absolute;left:36657;top:8576;width:3348;height:3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        <v:textbox>
                            <w:txbxContent>
                              <w:p w:rsidR="003E3D2D" w:rsidRPr="00885230" w:rsidRDefault="003E3D2D" w:rsidP="003E3D2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8523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</v:group>
                      <v:shape id="Text Box 3206" o:spid="_x0000_s1047" type="#_x0000_t202" style="position:absolute;left:32631;top:22102;width:11489;height:39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uDEMgA&#10;AADdAAAADwAAAGRycy9kb3ducmV2LnhtbESPzWrDMBCE74G+g9hCbolcl4bgRjHGYFJCesjPpbet&#10;tbFNrZVrKY7Tp68KhRyHmfmGWaWjacVAvWssK3iaRyCIS6sbrhScjsVsCcJ5ZI2tZVJwIwfp+mGy&#10;wkTbK+9pOPhKBAi7BBXU3neJlK6syaCb2444eGfbG/RB9pXUPV4D3LQyjqKFNNhwWKixo7ym8utw&#10;MQq2efGO+8/YLH/afLM7Z9336eNFqenjmL2C8DT6e/i//aYVPMfRAv7ehCc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Hm4MQyAAAAN0AAAAPAAAAAAAAAAAAAAAAAJgCAABk&#10;cnMvZG93bnJldi54bWxQSwUGAAAAAAQABAD1AAAAjQMAAAAA&#10;" filled="f" stroked="f" strokeweight=".5pt">
                        <v:textbox>
                          <w:txbxContent>
                            <w:p w:rsidR="003E3D2D" w:rsidRPr="00255DF5" w:rsidRDefault="003E3D2D" w:rsidP="003E3D2D">
                              <w:pPr>
                                <w:bidi/>
                                <w:rPr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قطعة صوف</w:t>
                              </w:r>
                              <w:r w:rsidRPr="00255DF5">
                                <w:rPr>
                                  <w:rFonts w:hint="cs"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64" o:spid="_x0000_s1048" type="#_x0000_t202" style="position:absolute;left:34325;top:12356;width:16837;height:39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pv8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m/xxQAAANsAAAAPAAAAAAAAAAAAAAAAAJgCAABkcnMv&#10;ZG93bnJldi54bWxQSwUGAAAAAAQABAD1AAAAigMAAAAA&#10;" filled="f" stroked="f" strokeweight=".5pt">
                        <v:textbox>
                          <w:txbxContent>
                            <w:p w:rsidR="003E3D2D" w:rsidRPr="00255DF5" w:rsidRDefault="003E3D2D" w:rsidP="003E3D2D">
                              <w:pPr>
                                <w:bidi/>
                                <w:rPr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انتقال </w:t>
                              </w:r>
                              <w:r>
                                <w:rPr>
                                  <w:rFonts w:hint="cs"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الإلكترونات أثناء الدلك</w:t>
                              </w:r>
                            </w:p>
                          </w:txbxContent>
                        </v:textbox>
                      </v:shape>
                      <v:shapetype id="_x0000_t38" coordsize="21600,21600" o:spt="38" o:oned="t" path="m,c@0,0@1,5400@1,10800@1,16200@2,21600,21600,21600e" filled="f">
                        <v:formulas>
                          <v:f eqn="mid #0 0"/>
                          <v:f eqn="val #0"/>
                          <v:f eqn="mid #0 2160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Curved Connector 96" o:spid="_x0000_s1049" type="#_x0000_t38" style="position:absolute;left:43692;top:17044;width:1905;height:1524;rotation:90;flip:x 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Rwp8QAAADbAAAADwAAAGRycy9kb3ducmV2LnhtbESPQWvCQBSE70L/w/IEb7qxUKmpq5QW&#10;izeJWtrjI/uSTZN9G7JrjP/eFQoeh5n5hlltBtuInjpfOVYwnyUgiHOnKy4VnI7b6SsIH5A1No5J&#10;wZU8bNZPoxWm2l04o/4QShEh7FNUYEJoUyl9bsiin7mWOHqF6yyGKLtS6g4vEW4b+ZwkC2mx4rhg&#10;sKUPQ3l9OFsF+2NBP+Gvzoqv3e9n0l/Nd/2SKTUZD+9vIAIN4RH+b++0guUC7l/iD5D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xHCnxAAAANsAAAAPAAAAAAAAAAAA&#10;AAAAAKECAABkcnMvZG93bnJldi54bWxQSwUGAAAAAAQABAD5AAAAkgMAAAAA&#10;" adj="30240" strokecolor="windowText" strokeweight="1.5pt">
                        <v:stroke endarrow="block" joinstyle="miter"/>
                      </v:shape>
                      <v:shape id="Text Box 161" o:spid="_x0000_s1050" type="#_x0000_t202" style="position:absolute;left:51569;top:13725;width:12617;height:39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dKOMIA&#10;AADcAAAADwAAAGRycy9kb3ducmV2LnhtbERPy6rCMBDdC/cfwlxwp6mCItUoUhBFdOFj425uM7bl&#10;NpPaRK1+vREEd3M4z5nMGlOKG9WusKyg141AEKdWF5wpOB4WnREI55E1lpZJwYMczKY/rQnG2t55&#10;R7e9z0QIYRejgtz7KpbSpTkZdF1bEQfubGuDPsA6k7rGewg3pexH0VAaLDg05FhRklP6v78aBetk&#10;scXdX9+MnmWy3Jzn1eV4GijV/m3mYxCeGv8Vf9wrHeYPe/B+Jlw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0o4wgAAANwAAAAPAAAAAAAAAAAAAAAAAJgCAABkcnMvZG93&#10;bnJldi54bWxQSwUGAAAAAAQABAD1AAAAhwMAAAAA&#10;" filled="f" stroked="f" strokeweight=".5pt">
                        <v:textbox>
                          <w:txbxContent>
                            <w:p w:rsidR="003E3D2D" w:rsidRPr="00255DF5" w:rsidRDefault="003E3D2D" w:rsidP="003E3D2D">
                              <w:pPr>
                                <w:bidi/>
                                <w:rPr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قضيب </w:t>
                              </w:r>
                              <w:r>
                                <w:rPr>
                                  <w:rFonts w:hint="cs"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إيبونيت</w:t>
                              </w:r>
                              <w:r w:rsidRPr="00255DF5">
                                <w:rPr>
                                  <w:rFonts w:hint="cs"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93466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تفسير ما حدث بين قضيب الإيبونيت </w:t>
            </w:r>
            <w:r w:rsidR="00E93466" w:rsidRPr="003E3D2D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وقطعة الصوف أثناء الدّلك: تنتقل </w:t>
            </w:r>
          </w:p>
          <w:p w:rsidR="003E3D2D" w:rsidRDefault="00E93466" w:rsidP="003E3D2D">
            <w:pPr>
              <w:pStyle w:val="ListParagraph"/>
              <w:bidi/>
              <w:spacing w:line="276" w:lineRule="auto"/>
              <w:ind w:left="360"/>
              <w:rPr>
                <w:rFonts w:cstheme="minorHAnsi"/>
                <w:color w:val="000000" w:themeColor="text1"/>
                <w:sz w:val="28"/>
                <w:szCs w:val="32"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الإلكترونات من قطعة الصوف إلى</w:t>
            </w:r>
          </w:p>
          <w:p w:rsidR="003E3D2D" w:rsidRDefault="00E93466" w:rsidP="003E3D2D">
            <w:pPr>
              <w:pStyle w:val="ListParagraph"/>
              <w:bidi/>
              <w:spacing w:line="276" w:lineRule="auto"/>
              <w:ind w:left="360"/>
              <w:rPr>
                <w:rFonts w:cstheme="minorHAnsi"/>
                <w:color w:val="000000" w:themeColor="text1"/>
                <w:sz w:val="28"/>
                <w:szCs w:val="32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 قضيب الإيبونيت فتصبح شحنة </w:t>
            </w:r>
          </w:p>
          <w:p w:rsidR="003E3D2D" w:rsidRDefault="00E93466" w:rsidP="003E3D2D">
            <w:pPr>
              <w:pStyle w:val="ListParagraph"/>
              <w:bidi/>
              <w:spacing w:line="276" w:lineRule="auto"/>
              <w:ind w:left="360"/>
              <w:rPr>
                <w:rFonts w:cstheme="minorHAnsi"/>
                <w:color w:val="000000" w:themeColor="text1"/>
                <w:sz w:val="28"/>
                <w:szCs w:val="32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الصوف موجبة لأنه فقد إلكترونات،</w:t>
            </w:r>
            <w:r w:rsidRPr="003E3D2D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 </w:t>
            </w:r>
          </w:p>
          <w:p w:rsidR="003E3D2D" w:rsidRDefault="00E93466" w:rsidP="003E3D2D">
            <w:pPr>
              <w:pStyle w:val="ListParagraph"/>
              <w:bidi/>
              <w:spacing w:line="276" w:lineRule="auto"/>
              <w:ind w:left="360"/>
              <w:rPr>
                <w:rFonts w:cstheme="minorHAnsi"/>
                <w:color w:val="000000" w:themeColor="text1"/>
                <w:sz w:val="28"/>
                <w:szCs w:val="32"/>
                <w:rtl/>
                <w:lang w:bidi="ar-DZ"/>
              </w:rPr>
            </w:pPr>
            <w:r w:rsidRPr="003E3D2D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وشحنة الإيبونيت سالبة لأنه اكتسب إلكترونات.</w:t>
            </w:r>
          </w:p>
          <w:p w:rsidR="000232AB" w:rsidRPr="003E3D2D" w:rsidRDefault="00426174" w:rsidP="008772DB">
            <w:pPr>
              <w:pStyle w:val="ListParagraph"/>
              <w:bidi/>
              <w:ind w:left="360"/>
              <w:rPr>
                <w:rFonts w:cstheme="minorHAnsi"/>
                <w:color w:val="000000" w:themeColor="text1"/>
                <w:sz w:val="28"/>
                <w:szCs w:val="32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(يقبل الرسم كإجابة صحيحة)</w:t>
            </w:r>
          </w:p>
          <w:p w:rsidR="00E93466" w:rsidRPr="004E53A6" w:rsidRDefault="00E93466" w:rsidP="00020E69">
            <w:pPr>
              <w:pStyle w:val="ListParagraph"/>
              <w:numPr>
                <w:ilvl w:val="0"/>
                <w:numId w:val="23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32"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الملاحظة: نلاحظ حدوث تنافر بين الكرية والقضيب النحاسي.</w:t>
            </w:r>
          </w:p>
          <w:p w:rsidR="00E93466" w:rsidRPr="003E3D2D" w:rsidRDefault="000232AB" w:rsidP="00E93466">
            <w:pPr>
              <w:pStyle w:val="ListParagraph"/>
              <w:numPr>
                <w:ilvl w:val="0"/>
                <w:numId w:val="23"/>
              </w:numPr>
              <w:bidi/>
              <w:spacing w:line="276" w:lineRule="auto"/>
              <w:rPr>
                <w:rFonts w:cstheme="minorHAnsi"/>
                <w:color w:val="000000" w:themeColor="text1"/>
                <w:sz w:val="24"/>
                <w:szCs w:val="28"/>
                <w:lang w:bidi="ar-DZ"/>
              </w:rPr>
            </w:pPr>
            <w:r w:rsidRPr="00DE1842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105728" behindDoc="0" locked="0" layoutInCell="1" allowOverlap="1" wp14:anchorId="524A9506" wp14:editId="1243F03B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629285</wp:posOffset>
                      </wp:positionV>
                      <wp:extent cx="3052844" cy="1491615"/>
                      <wp:effectExtent l="0" t="0" r="71755" b="0"/>
                      <wp:wrapNone/>
                      <wp:docPr id="507" name="Group 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2844" cy="1491615"/>
                                <a:chOff x="1546730" y="1269086"/>
                                <a:chExt cx="3053038" cy="1492938"/>
                              </a:xfrm>
                            </wpg:grpSpPr>
                            <wpg:grpSp>
                              <wpg:cNvPr id="508" name="Group 508"/>
                              <wpg:cNvGrpSpPr/>
                              <wpg:grpSpPr>
                                <a:xfrm>
                                  <a:off x="1546730" y="1269086"/>
                                  <a:ext cx="3053038" cy="1492938"/>
                                  <a:chOff x="1546730" y="1269086"/>
                                  <a:chExt cx="3053038" cy="1492938"/>
                                </a:xfrm>
                              </wpg:grpSpPr>
                              <wpg:grpSp>
                                <wpg:cNvPr id="509" name="Group 509"/>
                                <wpg:cNvGrpSpPr/>
                                <wpg:grpSpPr>
                                  <a:xfrm>
                                    <a:off x="2042612" y="1366338"/>
                                    <a:ext cx="2557156" cy="1122102"/>
                                    <a:chOff x="2042612" y="1366338"/>
                                    <a:chExt cx="2557156" cy="1122102"/>
                                  </a:xfrm>
                                </wpg:grpSpPr>
                                <wps:wsp>
                                  <wps:cNvPr id="510" name="Oval 510"/>
                                  <wps:cNvSpPr/>
                                  <wps:spPr>
                                    <a:xfrm rot="2680386">
                                      <a:off x="2042612" y="1724492"/>
                                      <a:ext cx="360000" cy="360000"/>
                                    </a:xfrm>
                                    <a:prstGeom prst="ellipse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rgbClr val="A5A5A5">
                                            <a:satMod val="103000"/>
                                            <a:lumMod val="102000"/>
                                            <a:tint val="94000"/>
                                          </a:srgbClr>
                                        </a:gs>
                                        <a:gs pos="50000">
                                          <a:srgbClr val="A5A5A5">
                                            <a:satMod val="110000"/>
                                            <a:lumMod val="100000"/>
                                            <a:shade val="100000"/>
                                          </a:srgbClr>
                                        </a:gs>
                                        <a:gs pos="100000">
                                          <a:srgbClr val="A5A5A5">
                                            <a:lumMod val="99000"/>
                                            <a:satMod val="120000"/>
                                            <a:shade val="78000"/>
                                          </a:srgbClr>
                                        </a:gs>
                                      </a:gsLst>
                                      <a:lin ang="5400000" scaled="0"/>
                                    </a:gradFill>
                                    <a:ln w="635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1" name="Plus 511"/>
                                  <wps:cNvSpPr/>
                                  <wps:spPr>
                                    <a:xfrm>
                                      <a:off x="2075249" y="1749059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2" name="Can 512"/>
                                  <wps:cNvSpPr/>
                                  <wps:spPr>
                                    <a:xfrm rot="5400000" flipH="1">
                                      <a:off x="2794128" y="1377251"/>
                                      <a:ext cx="232604" cy="1065733"/>
                                    </a:xfrm>
                                    <a:prstGeom prst="can">
                                      <a:avLst/>
                                    </a:prstGeom>
                                    <a:solidFill>
                                      <a:srgbClr val="ED7D31"/>
                                    </a:solidFill>
                                    <a:ln>
                                      <a:solidFill>
                                        <a:sysClr val="windowText" lastClr="000000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txbx>
                                    <w:txbxContent>
                                      <w:p w:rsidR="000232AB" w:rsidRDefault="000232AB" w:rsidP="000232AB">
                                        <w:pPr>
                                          <w:jc w:val="center"/>
                                          <w:rPr>
                                            <w:lang w:bidi="ar-DZ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4" name="Plus 514"/>
                                  <wps:cNvSpPr/>
                                  <wps:spPr>
                                    <a:xfrm>
                                      <a:off x="2723516" y="1846032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16" name="Can 516"/>
                                  <wps:cNvSpPr/>
                                  <wps:spPr>
                                    <a:xfrm rot="5400000" flipH="1">
                                      <a:off x="4077661" y="1516305"/>
                                      <a:ext cx="180160" cy="864055"/>
                                    </a:xfrm>
                                    <a:prstGeom prst="can">
                                      <a:avLst/>
                                    </a:prstGeom>
                                    <a:blipFill>
                                      <a:blip r:embed="rId10"/>
                                      <a:tile tx="0" ty="0" sx="100000" sy="100000" flip="none" algn="tl"/>
                                    </a:blipFill>
                                    <a:ln>
                                      <a:solidFill>
                                        <a:sysClr val="windowText" lastClr="000000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txbx>
                                    <w:txbxContent>
                                      <w:p w:rsidR="000232AB" w:rsidRDefault="000232AB" w:rsidP="000232AB">
                                        <w:pPr>
                                          <w:jc w:val="center"/>
                                          <w:rPr>
                                            <w:lang w:bidi="ar-DZ"/>
                                          </w:rPr>
                                        </w:pPr>
                                      </w:p>
                                      <w:p w:rsidR="000232AB" w:rsidRDefault="000232AB" w:rsidP="000232AB"/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517" name="Group 517"/>
                                  <wpg:cNvGrpSpPr/>
                                  <wpg:grpSpPr>
                                    <a:xfrm>
                                      <a:off x="2613285" y="1999410"/>
                                      <a:ext cx="560842" cy="442920"/>
                                      <a:chOff x="1408386" y="1797010"/>
                                      <a:chExt cx="560842" cy="757004"/>
                                    </a:xfrm>
                                    <a:solidFill>
                                      <a:srgbClr val="44546A">
                                        <a:lumMod val="60000"/>
                                        <a:lumOff val="40000"/>
                                      </a:srgbClr>
                                    </a:solidFill>
                                  </wpg:grpSpPr>
                                  <wps:wsp>
                                    <wps:cNvPr id="518" name="Can 518"/>
                                    <wps:cNvSpPr/>
                                    <wps:spPr>
                                      <a:xfrm>
                                        <a:off x="1618593" y="1807779"/>
                                        <a:ext cx="147145" cy="746235"/>
                                      </a:xfrm>
                                      <a:prstGeom prst="can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rgbClr val="44546A">
                                            <a:lumMod val="60000"/>
                                            <a:lumOff val="40000"/>
                                          </a:srgbClr>
                                        </a:solidFill>
                                      </a:ln>
                                      <a:effectLst>
                                        <a:outerShdw blurRad="57150" dist="19050" dir="5400000" algn="ctr" rotWithShape="0">
                                          <a:srgbClr val="000000">
                                            <a:alpha val="63000"/>
                                          </a:srgbClr>
                                        </a:outerShdw>
                                      </a:effectLst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9" name="Flowchart: Terminator 519"/>
                                    <wps:cNvSpPr/>
                                    <wps:spPr>
                                      <a:xfrm>
                                        <a:off x="1408386" y="1797010"/>
                                        <a:ext cx="560842" cy="62804"/>
                                      </a:xfrm>
                                      <a:prstGeom prst="flowChartTerminator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rgbClr val="44546A">
                                            <a:lumMod val="60000"/>
                                            <a:lumOff val="40000"/>
                                          </a:srgbClr>
                                        </a:solidFill>
                                      </a:ln>
                                      <a:effectLst>
                                        <a:outerShdw blurRad="57150" dist="19050" dir="5400000" algn="ctr" rotWithShape="0">
                                          <a:srgbClr val="000000">
                                            <a:alpha val="63000"/>
                                          </a:srgbClr>
                                        </a:outerShdw>
                                      </a:effectLst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20" name="Trapezoid 520"/>
                                  <wps:cNvSpPr/>
                                  <wps:spPr>
                                    <a:xfrm>
                                      <a:off x="2543504" y="2442721"/>
                                      <a:ext cx="704193" cy="45719"/>
                                    </a:xfrm>
                                    <a:prstGeom prst="trapezoid">
                                      <a:avLst/>
                                    </a:prstGeom>
                                    <a:solidFill>
                                      <a:srgbClr val="44546A">
                                        <a:lumMod val="60000"/>
                                        <a:lumOff val="40000"/>
                                      </a:srgbClr>
                                    </a:solidFill>
                                    <a:ln>
                                      <a:solidFill>
                                        <a:srgbClr val="44546A">
                                          <a:lumMod val="60000"/>
                                          <a:lumOff val="40000"/>
                                        </a:srgbClr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22" name="Minus 522"/>
                                  <wps:cNvSpPr/>
                                  <wps:spPr>
                                    <a:xfrm>
                                      <a:off x="3016829" y="1765563"/>
                                      <a:ext cx="139065" cy="143510"/>
                                    </a:xfrm>
                                    <a:prstGeom prst="mathMinus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23" name="Minus 523"/>
                                  <wps:cNvSpPr/>
                                  <wps:spPr>
                                    <a:xfrm>
                                      <a:off x="2886072" y="1772296"/>
                                      <a:ext cx="139065" cy="143510"/>
                                    </a:xfrm>
                                    <a:prstGeom prst="mathMinus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26" name="Plus 526"/>
                                  <wps:cNvSpPr/>
                                  <wps:spPr>
                                    <a:xfrm>
                                      <a:off x="2193294" y="1909072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29" name="Plus 529"/>
                                  <wps:cNvSpPr/>
                                  <wps:spPr>
                                    <a:xfrm>
                                      <a:off x="3014679" y="1854250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0" name="Plus 530"/>
                                  <wps:cNvSpPr/>
                                  <wps:spPr>
                                    <a:xfrm>
                                      <a:off x="2585086" y="1852133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1" name="Plus 531"/>
                                  <wps:cNvSpPr/>
                                  <wps:spPr>
                                    <a:xfrm>
                                      <a:off x="2879620" y="1843428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4" name="Straight Connector 534"/>
                                  <wps:cNvCnPr/>
                                  <wps:spPr>
                                    <a:xfrm flipH="1">
                                      <a:off x="2221585" y="1366338"/>
                                      <a:ext cx="0" cy="3600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5B9BD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44" name="Plus 544"/>
                                  <wps:cNvSpPr/>
                                  <wps:spPr>
                                    <a:xfrm>
                                      <a:off x="2460697" y="1855071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45" name="Minus 545"/>
                                  <wps:cNvSpPr/>
                                  <wps:spPr>
                                    <a:xfrm>
                                      <a:off x="3137707" y="1765506"/>
                                      <a:ext cx="139065" cy="143510"/>
                                    </a:xfrm>
                                    <a:prstGeom prst="mathMinus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46" name="Minus 546"/>
                                  <wps:cNvSpPr/>
                                  <wps:spPr>
                                    <a:xfrm>
                                      <a:off x="3140177" y="1849876"/>
                                      <a:ext cx="139065" cy="143510"/>
                                    </a:xfrm>
                                    <a:prstGeom prst="mathMinus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47" name="Plus 547"/>
                                  <wps:cNvSpPr/>
                                  <wps:spPr>
                                    <a:xfrm>
                                      <a:off x="4054513" y="1858253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48" name="Plus 548"/>
                                  <wps:cNvSpPr/>
                                  <wps:spPr>
                                    <a:xfrm>
                                      <a:off x="4192943" y="1858253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2" name="Plus 552"/>
                                  <wps:cNvSpPr/>
                                  <wps:spPr>
                                    <a:xfrm>
                                      <a:off x="3735714" y="1874608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3" name="Plus 553"/>
                                  <wps:cNvSpPr/>
                                  <wps:spPr>
                                    <a:xfrm>
                                      <a:off x="3886189" y="1868859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80" name="Plus 280"/>
                                  <wps:cNvSpPr/>
                                  <wps:spPr>
                                    <a:xfrm>
                                      <a:off x="2230773" y="1781985"/>
                                      <a:ext cx="138430" cy="142875"/>
                                    </a:xfrm>
                                    <a:prstGeom prst="mathPlus">
                                      <a:avLst/>
                                    </a:prstGeom>
                                    <a:gradFill rotWithShape="1">
                                      <a:gsLst>
                                        <a:gs pos="0">
                                          <a:sysClr val="windowText" lastClr="000000">
                                            <a:satMod val="103000"/>
                                            <a:lumMod val="102000"/>
                                            <a:tint val="94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satMod val="110000"/>
                                            <a:lumMod val="100000"/>
                                            <a:shade val="10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lumMod val="99000"/>
                                            <a:satMod val="120000"/>
                                            <a:shade val="78000"/>
                                          </a:sysClr>
                                        </a:gs>
                                      </a:gsLst>
                                      <a:lin ang="5400000" scaled="0"/>
                                    </a:gradFill>
                                    <a:ln>
                                      <a:solidFill>
                                        <a:sysClr val="window" lastClr="FFFFFF"/>
                                      </a:solidFill>
                                    </a:ln>
                                    <a:effectLst>
                                      <a:outerShdw blurRad="57150" dist="19050" dir="5400000" algn="ctr" rotWithShape="0">
                                        <a:srgbClr val="000000">
                                          <a:alpha val="63000"/>
                                        </a:srgbClr>
                                      </a:outerShdw>
                                    </a:effectLst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35" name="Text Box 535"/>
                                <wps:cNvSpPr txBox="1"/>
                                <wps:spPr>
                                  <a:xfrm>
                                    <a:off x="3040139" y="1581572"/>
                                    <a:ext cx="1233454" cy="2732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232AB" w:rsidRPr="00C90A09" w:rsidRDefault="000232AB" w:rsidP="000232AB">
                                      <w:pPr>
                                        <w:bidi/>
                                        <w:rPr>
                                          <w:rFonts w:cstheme="minorHAns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زجاج</w:t>
                                      </w:r>
                                      <w:r w:rsidRPr="00C90A09">
                                        <w:rPr>
                                          <w:rFonts w:cstheme="minorHAns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 xml:space="preserve"> م</w:t>
                                      </w: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دّلوك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6" name="Text Box 536"/>
                                <wps:cNvSpPr txBox="1"/>
                                <wps:spPr>
                                  <a:xfrm>
                                    <a:off x="2833754" y="2168492"/>
                                    <a:ext cx="1579925" cy="2993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232AB" w:rsidRPr="00E211AE" w:rsidRDefault="000232AB" w:rsidP="005A14CC">
                                      <w:pPr>
                                        <w:bidi/>
                                        <w:rPr>
                                          <w:rFonts w:cstheme="minorHAns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قضيب من ا</w:t>
                                      </w:r>
                                      <w:r w:rsidR="005A14CC"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 xml:space="preserve">لنحاس </w:t>
                                      </w: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Pr="00E211A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  <w:t>AB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7" name="Text Box 537"/>
                                <wps:cNvSpPr txBox="1"/>
                                <wps:spPr>
                                  <a:xfrm>
                                    <a:off x="2258344" y="2488755"/>
                                    <a:ext cx="1012592" cy="2732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232AB" w:rsidRPr="00C90A09" w:rsidRDefault="000232AB" w:rsidP="000232AB">
                                      <w:pPr>
                                        <w:bidi/>
                                        <w:rPr>
                                          <w:rFonts w:cstheme="minorHAns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حامل خشبي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8" name="Text Box 538"/>
                                <wps:cNvSpPr txBox="1"/>
                                <wps:spPr>
                                  <a:xfrm>
                                    <a:off x="3215761" y="1576616"/>
                                    <a:ext cx="227535" cy="2993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232AB" w:rsidRPr="00E211AE" w:rsidRDefault="000232AB" w:rsidP="000232AB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E211A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9" name="Text Box 539"/>
                                <wps:cNvSpPr txBox="1"/>
                                <wps:spPr>
                                  <a:xfrm>
                                    <a:off x="2377642" y="1587447"/>
                                    <a:ext cx="227535" cy="2993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232AB" w:rsidRPr="00E211AE" w:rsidRDefault="000232AB" w:rsidP="000232AB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E211A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0" name="Text Box 540"/>
                                <wps:cNvSpPr txBox="1"/>
                                <wps:spPr>
                                  <a:xfrm>
                                    <a:off x="2064104" y="1269086"/>
                                    <a:ext cx="1519867" cy="2993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232AB" w:rsidRPr="00E211AE" w:rsidRDefault="000232AB" w:rsidP="000232AB">
                                      <w:pPr>
                                        <w:bidi/>
                                        <w:rPr>
                                          <w:rFonts w:cstheme="minorHAns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اتجاه انتقال الإلكترونات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1" name="Text Box 541"/>
                                <wps:cNvSpPr txBox="1"/>
                                <wps:spPr>
                                  <a:xfrm>
                                    <a:off x="1546730" y="2304495"/>
                                    <a:ext cx="856142" cy="2732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0232AB" w:rsidRPr="00C90A09" w:rsidRDefault="000232AB" w:rsidP="000232AB">
                                      <w:pPr>
                                        <w:bidi/>
                                        <w:rPr>
                                          <w:rFonts w:cstheme="minorHAns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يحدث تنافر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42" name="Straight Arrow Connector 542"/>
                              <wps:cNvCnPr/>
                              <wps:spPr>
                                <a:xfrm>
                                  <a:off x="2605090" y="1526170"/>
                                  <a:ext cx="57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43" name="Straight Arrow Connector 543"/>
                              <wps:cNvCnPr/>
                              <wps:spPr>
                                <a:xfrm flipH="1" flipV="1">
                                  <a:off x="3301125" y="2055515"/>
                                  <a:ext cx="222901" cy="16718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4A9506" id="Group 507" o:spid="_x0000_s1051" style="position:absolute;left:0;text-align:left;margin-left:-3.15pt;margin-top:49.55pt;width:240.4pt;height:117.45pt;z-index:252105728;mso-width-relative:margin;mso-height-relative:margin" coordorigin="15467,12690" coordsize="30530,149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">
                      <v:group id="Group 508" o:spid="_x0000_s1052" style="position:absolute;left:15467;top:12690;width:30530;height:14930" coordorigin="15467,12690" coordsize="30530,149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06Q8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PTpDwwAAANwAAAAP&#10;AAAAAAAAAAAAAAAAAKoCAABkcnMvZG93bnJldi54bWxQSwUGAAAAAAQABAD6AAAAmgMAAAAA&#10;">
                        <v:group id="Group 509" o:spid="_x0000_s1053" style="position:absolute;left:20426;top:13663;width:25571;height:11221" coordorigin="20426,13663" coordsize="25571,112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Gf2M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J/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n9jFAAAA3AAA&#10;AA8AAAAAAAAAAAAAAAAAqgIAAGRycy9kb3ducmV2LnhtbFBLBQYAAAAABAAEAPoAAACcAwAAAAA=&#10;">
                          <v:oval id="Oval 510" o:spid="_x0000_s1054" style="position:absolute;left:20426;top:17244;width:3600;height:3600;rotation:292769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gNDcMA&#10;AADcAAAADwAAAGRycy9kb3ducmV2LnhtbERPXWvCMBR9F/wP4Qp7m6nCZFSjlKEgOBDdLNvbpblr&#10;Spub0kTt/PXmQfDxcL4Xq9424kKdrxwrmIwTEMSF0xWXCr6/Nq/vIHxA1tg4JgX/5GG1HA4WmGp3&#10;5QNdjqEUMYR9igpMCG0qpS8MWfRj1xJH7s91FkOEXSl1h9cYbhs5TZKZtFhxbDDY0oehoj6erYI8&#10;S2Z1Vu7MaZ/neDt8rouf31qpl1GfzUEE6sNT/HBvtYK3SZwf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tgNDcMAAADcAAAADwAAAAAAAAAAAAAAAACYAgAAZHJzL2Rv&#10;d25yZXYueG1sUEsFBgAAAAAEAAQA9QAAAIgDAAAAAA==&#10;" fillcolor="#afafaf" strokecolor="#a5a5a5" strokeweight=".5pt">
                            <v:fill color2="#929292" rotate="t" colors="0 #afafaf;.5 #a5a5a5;1 #929292" focus="100%" type="gradient">
                              <o:fill v:ext="view" type="gradientUnscaled"/>
                            </v:fill>
                            <v:stroke joinstyle="miter"/>
                          </v:oval>
                          <v:shape id="Plus 511" o:spid="_x0000_s1055" style="position:absolute;left:20752;top:17490;width:1384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YjusgA&#10;AADcAAAADwAAAGRycy9kb3ducmV2LnhtbESPQWvCQBSE74L/YXmFXqTZpKVSYlaRSqGVImg86O2R&#10;fSap2bchu2rqr3cLBY/DzHzDZLPeNOJMnastK0iiGARxYXXNpYJt/vH0BsJ5ZI2NZVLwSw5m0+Eg&#10;w1TbC6/pvPGlCBB2KSqovG9TKV1RkUEX2ZY4eAfbGfRBdqXUHV4C3DTyOY7H0mDNYaHClt4rKo6b&#10;k1EwX672i5F1y9Not9h9v7j86ye/KvX40M8nIDz1/h7+b39qBa9JAn9nwhGQ0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ViO6yAAAANwAAAAPAAAAAAAAAAAAAAAAAJgCAABk&#10;cnMvZG93bnJldi54bWxQSwUGAAAAAAQABAD1AAAAjQMAAAAA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type id="_x0000_t22" coordsize="21600,21600" o:spt="22" adj="5400" path="m10800,qx0@1l0@2qy10800,21600,21600@2l21600@1qy10800,xem0@1qy10800@0,21600@1nfe">
                            <v:formulas>
                              <v:f eqn="val #0"/>
                              <v:f eqn="prod #0 1 2"/>
                              <v:f eqn="sum height 0 @1"/>
                            </v:formulas>
                            <v:path o:extrusionok="f" gradientshapeok="t" o:connecttype="custom" o:connectlocs="10800,@0;10800,0;0,10800;10800,21600;21600,10800" o:connectangles="270,270,180,90,0" textboxrect="0,@0,21600,@2"/>
                            <v:handles>
                              <v:h position="center,#0" yrange="0,10800"/>
                            </v:handles>
                            <o:complex v:ext="view"/>
                          </v:shapetype>
                          <v:shape id="Can 512" o:spid="_x0000_s1056" type="#_x0000_t22" style="position:absolute;left:27941;top:13772;width:2326;height:10657;rotation:-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wM9MUA&#10;AADcAAAADwAAAGRycy9kb3ducmV2LnhtbESPT2vCQBTE70K/w/KEXqRuIqgldZUqlHroJdqLt0f2&#10;5Q9m34bdNYnfvisUPA4z8xtmsxtNK3pyvrGsIJ0nIIgLqxuuFPyev97eQfiArLG1TAru5GG3fZls&#10;MNN24Jz6U6hEhLDPUEEdQpdJ6YuaDPq57YijV1pnMETpKqkdDhFuWrlIkpU02HBcqLGjQ03F9XQz&#10;CvJ979LBf+9/yvulz8v1BdezpVKv0/HzA0SgMTzD/+2jVrBMF/A4E4+A3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/Az0xQAAANwAAAAPAAAAAAAAAAAAAAAAAJgCAABkcnMv&#10;ZG93bnJldi54bWxQSwUGAAAAAAQABAD1AAAAigMAAAAA&#10;" adj="1179" fillcolor="#ed7d31" strokecolor="windowText">
                            <v:shadow on="t" color="black" opacity="41287f" offset="0,1.5pt"/>
                            <v:textbox>
                              <w:txbxContent>
                                <w:p w:rsidR="000232AB" w:rsidRDefault="000232AB" w:rsidP="000232AB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Plus 514" o:spid="_x0000_s1057" style="position:absolute;left:27235;top:18460;width:1384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GAIsgA&#10;AADcAAAADwAAAGRycy9kb3ducmV2LnhtbESPT2vCQBTE70K/w/IKXkQ3/qlIdBWpFFoRocaD3h7Z&#10;1yRt9m3Irpr66V1B8DjMzG+Y2aIxpThT7QrLCvq9CARxanXBmYJ98tGdgHAeWWNpmRT8k4PF/KU1&#10;w1jbC3/TeeczESDsYlSQe1/FUro0J4OuZyvi4P3Y2qAPss6krvES4KaUgygaS4MFh4UcK3rPKf3b&#10;nYyC5Xp7XHWsW586h9VhM3TJ129yVar92iynIDw1/hl+tD+1grf+CO5nwhGQ8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4IYAiyAAAANwAAAAPAAAAAAAAAAAAAAAAAJgCAABk&#10;cnMvZG93bnJldi54bWxQSwUGAAAAAAQABAD1AAAAjQMAAAAA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Can 516" o:spid="_x0000_s1058" type="#_x0000_t22" style="position:absolute;left:40776;top:15163;width:1802;height:8640;rotation:-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eUXcAA&#10;AADcAAAADwAAAGRycy9kb3ducmV2LnhtbESPwQrCMBBE74L/EFbwpqmCItUoIgiKJ6ug3pZmbYvN&#10;pjRRq19vBMHjMDNvmNmiMaV4UO0KywoG/QgEcWp1wZmC42Hdm4BwHlljaZkUvMjBYt5uzTDW9sl7&#10;eiQ+EwHCLkYFufdVLKVLczLo+rYiDt7V1gZ9kHUmdY3PADelHEbRWBosOCzkWNEqp/SW3I2C+3m5&#10;3SVnvEykRXvZFAc6mbdS3U6znILw1Ph/+NfeaAWjwRi+Z8IRkPM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9eUXcAAAADcAAAADwAAAAAAAAAAAAAAAACYAgAAZHJzL2Rvd25y&#10;ZXYueG1sUEsFBgAAAAAEAAQA9QAAAIUDAAAAAA==&#10;" adj="1126" strokecolor="windowText">
                            <v:fill r:id="rId11" o:title="" recolor="t" rotate="t" type="tile"/>
                            <v:shadow on="t" color="black" opacity="41287f" offset="0,1.5pt"/>
                            <v:textbox>
                              <w:txbxContent>
                                <w:p w:rsidR="000232AB" w:rsidRDefault="000232AB" w:rsidP="000232AB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  <w:p w:rsidR="000232AB" w:rsidRDefault="000232AB" w:rsidP="000232AB"/>
                              </w:txbxContent>
                            </v:textbox>
                          </v:shape>
                          <v:group id="Group 517" o:spid="_x0000_s1059" style="position:absolute;left:26132;top:19994;width:5609;height:4429" coordorigin="14083,17970" coordsize="5608,7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ns47M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n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ns47MQAAADcAAAA&#10;DwAAAAAAAAAAAAAAAACqAgAAZHJzL2Rvd25yZXYueG1sUEsFBgAAAAAEAAQA+gAAAJsDAAAAAA==&#10;">
                            <v:shape id="Can 518" o:spid="_x0000_s1060" type="#_x0000_t22" style="position:absolute;left:16185;top:18077;width:1472;height:7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QIUsIA&#10;AADcAAAADwAAAGRycy9kb3ducmV2LnhtbERPy2oCMRTdC/2HcAtuRDOKFZkaRUTRhcW369vJ7WTo&#10;5GaYRJ3+fbMQXB7OezJrbCnuVPvCsYJ+LwFBnDldcK7gfFp1xyB8QNZYOiYFf+RhNn1rTTDV7sEH&#10;uh9DLmII+xQVmBCqVEqfGbLoe64ijtyPqy2GCOtc6hofMdyWcpAkI2mx4NhgsKKFoez3eLMKbt6u&#10;d/urXc4v287XevR9GO5Ko1T7vZl/ggjUhJf46d5oBR/9uDaeiUdAT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xAhSwgAAANwAAAAPAAAAAAAAAAAAAAAAAJgCAABkcnMvZG93&#10;bnJldi54bWxQSwUGAAAAAAQABAD1AAAAhwMAAAAA&#10;" adj="1065" filled="f" strokecolor="#8497b0">
                              <v:shadow on="t" color="black" opacity="41287f" offset="0,1.5pt"/>
                            </v:shape>
                            <v:shapetype id="_x0000_t116" coordsize="21600,21600" o:spt="116" path="m3475,qx,10800,3475,21600l18125,21600qx21600,10800,18125,xe">
                              <v:stroke joinstyle="miter"/>
                              <v:path gradientshapeok="t" o:connecttype="rect" textboxrect="1018,3163,20582,18437"/>
                            </v:shapetype>
                            <v:shape id="Flowchart: Terminator 519" o:spid="_x0000_s1061" type="#_x0000_t116" style="position:absolute;left:14083;top:17970;width:5609;height:6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ZJ58QA&#10;AADcAAAADwAAAGRycy9kb3ducmV2LnhtbESP3YrCMBSE7xd8h3AEbxZNFRStRpGq4LIi+APeHppj&#10;W2xOShO1vv1mQfBymJlvmNmiMaV4UO0Kywr6vQgEcWp1wZmC82nTHYNwHlljaZkUvMjBYt76mmGs&#10;7ZMP9Dj6TAQIuxgV5N5XsZQuzcmg69mKOHhXWxv0QdaZ1DU+A9yUchBFI2mw4LCQY0VJTunteDcK&#10;it09lZfx7ySh1Xr/o3XybfcvpTrtZjkF4anxn/C7vdUKhv0J/J8JR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WSefEAAAA3AAAAA8AAAAAAAAAAAAAAAAAmAIAAGRycy9k&#10;b3ducmV2LnhtbFBLBQYAAAAABAAEAPUAAACJAwAAAAA=&#10;" filled="f" strokecolor="#8497b0">
                              <v:shadow on="t" color="black" opacity="41287f" offset="0,1.5pt"/>
                            </v:shape>
                          </v:group>
                          <v:shape id="Trapezoid 520" o:spid="_x0000_s1062" style="position:absolute;left:25435;top:24427;width:7041;height:457;visibility:visible;mso-wrap-style:square;v-text-anchor:middle" coordsize="704193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/Sw8EA&#10;AADcAAAADwAAAGRycy9kb3ducmV2LnhtbERP3WrCMBS+H/gO4QjeDJsqOF1nFBEErzZW+wBnzVlb&#10;bE5qktr69uZisMuP73+7H00r7uR8Y1nBIklBEJdWN1wpKC6n+QaED8gaW8uk4EEe9rvJyxYzbQf+&#10;pnseKhFD2GeooA6hy6T0ZU0GfWI74sj9WmcwROgqqR0OMdy0cpmmb9Jgw7Ghxo6ONZXXvDcKhs9b&#10;fyi+XPk+5Kf1T9G/pn5FSs2m4+EDRKAx/Iv/3GetYLWM8+OZeATk7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/0sPBAAAA3AAAAA8AAAAAAAAAAAAAAAAAmAIAAGRycy9kb3du&#10;cmV2LnhtbFBLBQYAAAAABAAEAPUAAACGAwAAAAA=&#10;" path="m,45719l11430,,692763,r11430,45719l,45719xe" fillcolor="#8497b0" strokecolor="#8497b0">
                            <v:shadow on="t" color="black" opacity="41287f" offset="0,1.5pt"/>
                            <v:path arrowok="t" o:connecttype="custom" o:connectlocs="0,45719;11430,0;692763,0;704193,45719;0,45719" o:connectangles="0,0,0,0,0"/>
                          </v:shape>
                          <v:shape id="Minus 522" o:spid="_x0000_s1063" style="position:absolute;left:30168;top:17655;width:1390;height:1435;visibility:visible;mso-wrap-style:square;v-text-anchor:middle" coordsize="13906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sjsMUA&#10;AADcAAAADwAAAGRycy9kb3ducmV2LnhtbESP0WrCQBRE34X+w3ILvummgcQ2dRUtCbQ+tTEfcMne&#10;JqHZuzG71fj33YLg4zAzZ5j1djK9ONPoOssKnpYRCOLa6o4bBdWxWDyDcB5ZY2+ZFFzJwXbzMFtj&#10;pu2Fv+hc+kYECLsMFbTeD5mUrm7JoFvagTh433Y06IMcG6lHvAS46WUcRak02HFYaHGgt5bqn/LX&#10;KDjuPw5FM3H+cjqt8qpKovSTKqXmj9PuFYSnyd/Dt/a7VpDEMfyfCUdA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GyOwxQAAANwAAAAPAAAAAAAAAAAAAAAAAJgCAABkcnMv&#10;ZG93bnJldi54bWxQSwUGAAAAAAQABAD1AAAAigMAAAAA&#10;" path="m18433,54878r102199,l120632,88632r-102199,l18433,54878xe" fillcolor="windowText" strokecolor="window">
                            <v:shadow on="t" color="black" opacity="41287f" offset="0,1.5pt"/>
                            <v:path arrowok="t" o:connecttype="custom" o:connectlocs="18433,54878;120632,54878;120632,88632;18433,88632;18433,54878" o:connectangles="0,0,0,0,0"/>
                          </v:shape>
                          <v:shape id="Minus 523" o:spid="_x0000_s1064" style="position:absolute;left:28860;top:17722;width:1391;height:1436;visibility:visible;mso-wrap-style:square;v-text-anchor:middle" coordsize="13906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eGK8UA&#10;AADcAAAADwAAAGRycy9kb3ducmV2LnhtbESP0WrCQBRE3wX/YbmFvummKWqbugYVheqTTfIBl+xt&#10;Epq9G7NbTf++Kwg+DjNzhlmmg2nFhXrXWFbwMo1AEJdWN1wpKPL95A2E88gaW8uk4I8cpKvxaImJ&#10;tlf+okvmKxEg7BJUUHvfJVK6siaDbmo74uB9296gD7KvpO7xGuCmlXEUzaXBhsNCjR1tayp/sl+j&#10;IN8cjvtq4N37+bzYFcUsmp+oUOr5aVh/gPA0+Ef43v7UCmbxK9zOh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V4YrxQAAANwAAAAPAAAAAAAAAAAAAAAAAJgCAABkcnMv&#10;ZG93bnJldi54bWxQSwUGAAAAAAQABAD1AAAAigMAAAAA&#10;" path="m18433,54878r102199,l120632,88632r-102199,l18433,54878xe" fillcolor="windowText" strokecolor="window">
                            <v:shadow on="t" color="black" opacity="41287f" offset="0,1.5pt"/>
                            <v:path arrowok="t" o:connecttype="custom" o:connectlocs="18433,54878;120632,54878;120632,88632;18433,88632;18433,54878" o:connectangles="0,0,0,0,0"/>
                          </v:shape>
                          <v:shape id="Plus 526" o:spid="_x0000_s1065" style="position:absolute;left:21932;top:19090;width:1385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Nxc8cA&#10;AADcAAAADwAAAGRycy9kb3ducmV2LnhtbESPQWvCQBSE70L/w/IKXkQ3WpQSsxFRBCulUONBb4/s&#10;a5KafRuyq0Z/fbdQ6HGYmW+YZNGZWlypdZVlBeNRBII4t7riQsEh2wxfQTiPrLG2TAru5GCRPvUS&#10;jLW98Sdd974QAcIuRgWl900spctLMuhGtiEO3pdtDfog20LqFm8Bbmo5iaKZNFhxWCixoVVJ+Xl/&#10;MQqWu4/TemDd7jI4ro/vLy57+84eSvWfu+UchKfO/4f/2lutYDqZwe+ZcARk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nTcXPHAAAA3AAAAA8AAAAAAAAAAAAAAAAAmAIAAGRy&#10;cy9kb3ducmV2LnhtbFBLBQYAAAAABAAEAPUAAACMAwAAAAA=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Plus 529" o:spid="_x0000_s1066" style="position:absolute;left:30146;top:18542;width:1385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zlAcgA&#10;AADcAAAADwAAAGRycy9kb3ducmV2LnhtbESPQWvCQBSE7wX/w/IEL1I3Wio1dRUxFKqUgsaDvT2y&#10;zySafRuyG4399d1CocdhZr5h5svOVOJKjSstKxiPIhDEmdUl5woO6dvjCwjnkTVWlknBnRwsF72H&#10;Ocba3nhH173PRYCwi1FB4X0dS+myggy6ka2Jg3eyjUEfZJNL3eAtwE0lJ1E0lQZLDgsF1rQuKLvs&#10;W6Ngtf38SobWbdvhMTl+PLl0c06/lRr0u9UrCE+d/w//td+1gufJDH7PhCMgF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TOUByAAAANwAAAAPAAAAAAAAAAAAAAAAAJgCAABk&#10;cnMvZG93bnJldi54bWxQSwUGAAAAAAQABAD1AAAAjQMAAAAA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Plus 530" o:spid="_x0000_s1067" style="position:absolute;left:25850;top:18521;width:1385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/aQcMA&#10;AADcAAAADwAAAGRycy9kb3ducmV2LnhtbERPTYvCMBC9L/gfwgheRFOVFalGEUXYFRG0HvQ2NGNb&#10;bSalidrdX28OC3t8vO/ZojGleFLtCssKBv0IBHFqdcGZglOy6U1AOI+ssbRMCn7IwWLe+phhrO2L&#10;D/Q8+kyEEHYxKsi9r2IpXZqTQde3FXHgrrY26AOsM6lrfIVwU8phFI2lwYJDQ44VrXJK78eHUbDc&#10;7i/rrnXbR/e8Pu9GLvm+Jb9KddrNcgrCU+P/xX/uL63gcxTmhzPhCMj5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/aQcMAAADcAAAADwAAAAAAAAAAAAAAAACYAgAAZHJzL2Rv&#10;d25yZXYueG1sUEsFBgAAAAAEAAQA9QAAAIgDAAAAAA==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Plus 531" o:spid="_x0000_s1068" style="position:absolute;left:28796;top:18434;width:1384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N/2scA&#10;AADcAAAADwAAAGRycy9kb3ducmV2LnhtbESPQWvCQBSE74L/YXlCL1I3Ki0luoooQpUiaHrQ2yP7&#10;TKLZtyG7avTXu4WCx2FmvmHG08aU4kq1Kywr6PciEMSp1QVnCn6T5fsXCOeRNZaWScGdHEwn7dYY&#10;Y21vvKXrzmciQNjFqCD3voqldGlOBl3PVsTBO9raoA+yzqSu8RbgppSDKPqUBgsOCzlWNM8pPe8u&#10;RsFsvTksutatL939Yv8zdMnqlDyUeus0sxEIT41/hf/b31rBx7APf2fCEZCT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Pjf9rHAAAA3AAAAA8AAAAAAAAAAAAAAAAAmAIAAGRy&#10;cy9kb3ducmV2LnhtbFBLBQYAAAAABAAEAPUAAACMAwAAAAA=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line id="Straight Connector 534" o:spid="_x0000_s1069" style="position:absolute;flip:x;visibility:visible;mso-wrap-style:square" from="22215,13663" to="22215,17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NhGMEAAADcAAAADwAAAGRycy9kb3ducmV2LnhtbESPT4vCMBTE74LfITzBm6b+W7QaRQSL&#10;7M2u4PXRPNNi81KaqN1vvxEWPA4z8xtms+tsLZ7U+sqxgsk4AUFcOF2xUXD5OY6WIHxA1lg7JgW/&#10;5GG37fc2mGr34jM982BEhLBPUUEZQpNK6YuSLPqxa4ijd3OtxRBla6Ru8RXhtpbTJPmSFiuOCyU2&#10;dCipuOcPq+B7mmfNjDNvOr24nkymi9VVKzUcdPs1iEBd+IT/2yetYDGbw/tMPAJy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w2EYwQAAANwAAAAPAAAAAAAAAAAAAAAA&#10;AKECAABkcnMvZG93bnJldi54bWxQSwUGAAAAAAQABAD5AAAAjwMAAAAA&#10;" strokecolor="#5b9bd5" strokeweight="1.5pt">
                            <v:stroke joinstyle="miter"/>
                          </v:line>
                          <v:shape id="Plus 544" o:spid="_x0000_s1070" style="position:absolute;left:24606;top:18550;width:1385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KvP8cA&#10;AADcAAAADwAAAGRycy9kb3ducmV2LnhtbESPQWvCQBSE7wX/w/IEL6KbWhWJriKKYKUUNB709sg+&#10;k9js25BdNe2vdwuFHoeZ+YaZLRpTijvVrrCs4LUfgSBOrS44U3BMNr0JCOeRNZaWScE3OVjMWy8z&#10;jLV98J7uB5+JAGEXo4Lc+yqW0qU5GXR9WxEH72Jrgz7IOpO6xkeAm1IOomgsDRYcFnKsaJVT+nW4&#10;GQXL3ed53bVud+ue1qePN5e8X5MfpTrtZjkF4anx/+G/9lYrGA2H8HsmHAE5f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Srz/HAAAA3AAAAA8AAAAAAAAAAAAAAAAAmAIAAGRy&#10;cy9kb3ducmV2LnhtbFBLBQYAAAAABAAEAPUAAACMAwAAAAA=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Minus 545" o:spid="_x0000_s1071" style="position:absolute;left:31377;top:17655;width:1390;height:1435;visibility:visible;mso-wrap-style:square;v-text-anchor:middle" coordsize="13906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1eZMMA&#10;AADcAAAADwAAAGRycy9kb3ducmV2LnhtbESP0YrCMBRE3xf8h3AF3zRVrO52jaKioPu0aj/g0txt&#10;i81NbaLWvzeCsI/DzJxhZovWVOJGjSstKxgOIhDEmdUl5wrS07b/CcJ5ZI2VZVLwIAeLeedjhom2&#10;dz7Q7ehzESDsElRQeF8nUrqsIINuYGvi4P3ZxqAPssmlbvAe4KaSoyiaSIMlh4UCa1oXlJ2PV6Pg&#10;tNr/bPOWN1+Xy3STpnE0+aVUqV63XX6D8NT6//C7vdMK4nEMrzPhCM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1eZMMAAADcAAAADwAAAAAAAAAAAAAAAACYAgAAZHJzL2Rv&#10;d25yZXYueG1sUEsFBgAAAAAEAAQA9QAAAIgDAAAAAA==&#10;" path="m18433,54878r102199,l120632,88632r-102199,l18433,54878xe" fillcolor="windowText" strokecolor="window">
                            <v:shadow on="t" color="black" opacity="41287f" offset="0,1.5pt"/>
                            <v:path arrowok="t" o:connecttype="custom" o:connectlocs="18433,54878;120632,54878;120632,88632;18433,88632;18433,54878" o:connectangles="0,0,0,0,0"/>
                          </v:shape>
                          <v:shape id="Minus 546" o:spid="_x0000_s1072" style="position:absolute;left:31401;top:18498;width:1391;height:1435;visibility:visible;mso-wrap-style:square;v-text-anchor:middle" coordsize="139065,143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/AE8UA&#10;AADcAAAADwAAAGRycy9kb3ducmV2LnhtbESP0WrCQBRE3wv9h+UW+qabSpO2qWtQUbA+Wc0HXLK3&#10;SWj2bpJdY/x7tyD0cZiZM8w8G00jBupdbVnByzQCQVxYXXOpID9tJ+8gnEfW2FgmBVdykC0eH+aY&#10;anvhbxqOvhQBwi5FBZX3bSqlKyoy6Ka2JQ7ej+0N+iD7UuoeLwFuGjmLokQarDksVNjSuqLi93g2&#10;Ck6rr/22HHnz0XVvmzyPo+RAuVLPT+PyE4Sn0f+H7+2dVhC/JvB3Jhw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/8ATxQAAANwAAAAPAAAAAAAAAAAAAAAAAJgCAABkcnMv&#10;ZG93bnJldi54bWxQSwUGAAAAAAQABAD1AAAAigMAAAAA&#10;" path="m18433,54878r102199,l120632,88632r-102199,l18433,54878xe" fillcolor="windowText" strokecolor="window">
                            <v:shadow on="t" color="black" opacity="41287f" offset="0,1.5pt"/>
                            <v:path arrowok="t" o:connecttype="custom" o:connectlocs="18433,54878;120632,54878;120632,88632;18433,88632;18433,54878" o:connectangles="0,0,0,0,0"/>
                          </v:shape>
                          <v:shape id="Plus 547" o:spid="_x0000_s1073" style="position:absolute;left:40545;top:18582;width:1384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AxSMgA&#10;AADcAAAADwAAAGRycy9kb3ducmV2LnhtbESPQWvCQBSE70L/w/IEL6IbrVVJXUWUQiuloPFgb4/s&#10;M0nNvg3ZVVN/fbcgeBxm5htmtmhMKS5Uu8KygkE/AkGcWl1wpmCfvPWmIJxH1lhaJgW/5GAxf2rN&#10;MNb2ylu67HwmAoRdjApy76tYSpfmZND1bUUcvKOtDfog60zqGq8Bbko5jKKxNFhwWMixolVO6Wl3&#10;NgqWm6/vdde6zbl7WB8+n13y8ZPclOq0m+UrCE+Nf4Tv7Xet4GU0gf8z4QjI+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QDFIyAAAANwAAAAPAAAAAAAAAAAAAAAAAJgCAABk&#10;cnMvZG93bnJldi54bWxQSwUGAAAAAAQABAD1AAAAjQMAAAAA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Plus 548" o:spid="_x0000_s1074" style="position:absolute;left:41929;top:18582;width:1384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+lOsUA&#10;AADcAAAADwAAAGRycy9kb3ducmV2LnhtbERPy2rCQBTdF/yH4QpuRCd9KBIzEakIVUpB40J3l8w1&#10;ic3cCZlR0369syh0eTjvZNGZWtyodZVlBc/jCARxbnXFhYJDth7NQDiPrLG2TAp+yMEi7T0lGGt7&#10;5x3d9r4QIYRdjApK75tYSpeXZNCNbUMcuLNtDfoA20LqFu8h3NTyJYqm0mDFoaHEht5Lyr/3V6Ng&#10;uf06rYbWba/D4+r4+eqyzSX7VWrQ75ZzEJ46/y/+c39oBZO3sDacCUdAp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36U6xQAAANwAAAAPAAAAAAAAAAAAAAAAAJgCAABkcnMv&#10;ZG93bnJldi54bWxQSwUGAAAAAAQABAD1AAAAigMAAAAA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Plus 552" o:spid="_x0000_s1075" style="position:absolute;left:37357;top:18746;width:1384;height:1428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4EDccA&#10;AADcAAAADwAAAGRycy9kb3ducmV2LnhtbESPQWvCQBSE70L/w/IKXkQ3WiwlZiOiCFZKocaD3h7Z&#10;1yQ1+zZkV43++m6h4HGYmW+YZN6ZWlyodZVlBeNRBII4t7riQsE+Ww/fQDiPrLG2TApu5GCePvUS&#10;jLW98hdddr4QAcIuRgWl900spctLMuhGtiEO3rdtDfog20LqFq8Bbmo5iaJXabDisFBiQ8uS8tPu&#10;bBQstp/H1cC67XlwWB0+Xlz2/pPdleo/d4sZCE+df4T/2xutYDqdwN+ZcARk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uBA3HAAAA3AAAAA8AAAAAAAAAAAAAAAAAmAIAAGRy&#10;cy9kb3ducmV2LnhtbFBLBQYAAAAABAAEAPUAAACMAwAAAAA=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Plus 553" o:spid="_x0000_s1076" style="position:absolute;left:38861;top:18688;width:1385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KhlscA&#10;AADcAAAADwAAAGRycy9kb3ducmV2LnhtbESPQWvCQBSE7wX/w/IEL9JsqigSs4pUCipSqOlBb4/s&#10;M4nNvg3ZVdP++m5B6HGYmW+YdNmZWtyodZVlBS9RDII4t7riQsFn9vY8A+E8ssbaMin4JgfLRe8p&#10;xUTbO3/Q7eALESDsElRQet8kUrq8JIMusg1x8M62NeiDbAupW7wHuKnlKI6n0mDFYaHEhl5Lyr8O&#10;V6NgtXs/rYfW7a7D4/q4H7tse8l+lBr0u9UchKfO/4cf7Y1WMJmM4e9MOAJy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GioZbHAAAA3AAAAA8AAAAAAAAAAAAAAAAAmAIAAGRy&#10;cy9kb3ducmV2LnhtbFBLBQYAAAAABAAEAPUAAACMAwAAAAA=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  <v:shape id="Plus 280" o:spid="_x0000_s1077" style="position:absolute;left:22307;top:17819;width:1385;height:1429;visibility:visible;mso-wrap-style:square;v-text-anchor:middle" coordsize="138430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rew8UA&#10;AADcAAAADwAAAGRycy9kb3ducmV2LnhtbERPTWvCQBC9F/wPywi9SLPRQpHoKqIIbSiFJj3E25Ad&#10;k2h2NmRXk/bXdw+FHh/ve70dTSvu1LvGsoJ5FIMgLq1uuFLwlR+fliCcR9bYWiYF3+Rgu5k8rDHR&#10;duBPume+EiGEXYIKau+7REpX1mTQRbYjDtzZ9gZ9gH0ldY9DCDetXMTxizTYcGiosaN9TeU1uxkF&#10;u/TjdJhZl95mxaF4f3b52yX/UepxOu5WIDyN/l/8537VChbLMD+cC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ut7DxQAAANwAAAAPAAAAAAAAAAAAAAAAAJgCAABkcnMv&#10;ZG93bnJldi54bWxQSwUGAAAAAAQABAD1AAAAigMAAAAA&#10;" path="m18349,55158r34587,l52936,18938r32558,l85494,55158r34587,l120081,87717r-34587,l85494,123937r-32558,l52936,87717r-34587,l18349,55158xe" fillcolor="#454545" strokecolor="window">
                            <v:fill color2="black" rotate="t" colors="0 #454545;.5 black;1 black" focus="100%" type="gradient">
                              <o:fill v:ext="view" type="gradientUnscaled"/>
                            </v:fill>
                            <v:shadow on="t" color="black" opacity="41287f" offset="0,1.5pt"/>
                            <v:path arrowok="t" o:connecttype="custom" o:connectlocs="18349,55158;52936,55158;52936,18938;85494,18938;85494,55158;120081,55158;120081,87717;85494,87717;85494,123937;52936,123937;52936,87717;18349,87717;18349,55158" o:connectangles="0,0,0,0,0,0,0,0,0,0,0,0,0"/>
                          </v:shape>
                        </v:group>
                        <v:shape id="Text Box 535" o:spid="_x0000_s1078" type="#_x0000_t202" style="position:absolute;left:30401;top:15815;width:12334;height:2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DPP8UA&#10;AADcAAAADwAAAGRycy9kb3ducmV2LnhtbESPT4vCMBTE78J+h/AWvGm6SkWqUaQgiujBP5e9vW2e&#10;bbF56TZR6376jSB4HGbmN8x03ppK3KhxpWUFX/0IBHFmdcm5gtNx2RuDcB5ZY2WZFDzIwXz20Zli&#10;ou2d93Q7+FwECLsEFRTe14mULivIoOvbmjh4Z9sY9EE2udQN3gPcVHIQRSNpsOSwUGBNaUHZ5XA1&#10;Cjbpcof7n4EZ/1Xpante1L+n71ip7me7mIDw1Pp3+NVeawXxMIbnmXAE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M8/xQAAANwAAAAPAAAAAAAAAAAAAAAAAJgCAABkcnMv&#10;ZG93bnJldi54bWxQSwUGAAAAAAQABAD1AAAAigMAAAAA&#10;" filled="f" stroked="f" strokeweight=".5pt">
                          <v:textbox>
                            <w:txbxContent>
                              <w:p w:rsidR="000232AB" w:rsidRPr="00C90A09" w:rsidRDefault="000232AB" w:rsidP="000232AB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زجاج</w:t>
                                </w:r>
                                <w:r w:rsidRPr="00C90A09">
                                  <w:rPr>
                                    <w:rFonts w:cstheme="minorHAns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C90A09">
                                  <w:rPr>
                                    <w:rFonts w:cstheme="minorHAns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م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دّلوك</w:t>
                                </w:r>
                              </w:p>
                            </w:txbxContent>
                          </v:textbox>
                        </v:shape>
                        <v:shape id="Text Box 536" o:spid="_x0000_s1079" type="#_x0000_t202" style="position:absolute;left:28337;top:21684;width:15799;height:2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JRSMcA&#10;AADcAAAADwAAAGRycy9kb3ducmV2LnhtbESPQWvCQBSE70L/w/IKvelGSySkriIBaRF7SOqlt9fs&#10;Mwlm36bZrYn++m6h4HGYmW+Y1WY0rbhQ7xrLCuazCARxaXXDlYLjx26agHAeWWNrmRRcycFm/TBZ&#10;YartwDldCl+JAGGXooLa+y6V0pU1GXQz2xEH72R7gz7IvpK6xyHATSsXUbSUBhsOCzV2lNVUnosf&#10;o2Cf7d4x/1qY5NZmr4fTtvs+fsZKPT2O2xcQnkZ/D/+337SC+HkJf2fCE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SUUjHAAAA3AAAAA8AAAAAAAAAAAAAAAAAmAIAAGRy&#10;cy9kb3ducmV2LnhtbFBLBQYAAAAABAAEAPUAAACMAwAAAAA=&#10;" filled="f" stroked="f" strokeweight=".5pt">
                          <v:textbox>
                            <w:txbxContent>
                              <w:p w:rsidR="000232AB" w:rsidRPr="00E211AE" w:rsidRDefault="000232AB" w:rsidP="005A14CC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قضيب من ا</w:t>
                                </w:r>
                                <w:r w:rsidR="005A14CC"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لنحاس 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E211A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  <w:t>AB</w:t>
                                </w:r>
                              </w:p>
                            </w:txbxContent>
                          </v:textbox>
                        </v:shape>
                        <v:shape id="Text Box 537" o:spid="_x0000_s1080" type="#_x0000_t202" style="position:absolute;left:22583;top:24887;width:10126;height:2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7008cA&#10;AADcAAAADwAAAGRycy9kb3ducmV2LnhtbESPQWvCQBSE7wX/w/KE3upGizVEV5GAWEp70ObS2zP7&#10;TILZtzG7TdL++m5B8DjMzDfMajOYWnTUusqygukkAkGcW11xoSD73D3FIJxH1lhbJgU/5GCzHj2s&#10;MNG25wN1R1+IAGGXoILS+yaR0uUlGXQT2xAH72xbgz7ItpC6xT7ATS1nUfQiDVYcFkpsKC0pvxy/&#10;jYK3dPeBh9PMxL91un8/b5tr9jVX6nE8bJcgPA3+Hr61X7WC+fMC/s+EIy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e9NPHAAAA3AAAAA8AAAAAAAAAAAAAAAAAmAIAAGRy&#10;cy9kb3ducmV2LnhtbFBLBQYAAAAABAAEAPUAAACMAwAAAAA=&#10;" filled="f" stroked="f" strokeweight=".5pt">
                          <v:textbox>
                            <w:txbxContent>
                              <w:p w:rsidR="000232AB" w:rsidRPr="00C90A09" w:rsidRDefault="000232AB" w:rsidP="000232AB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حامل 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خشبي</w:t>
                                </w:r>
                              </w:p>
                            </w:txbxContent>
                          </v:textbox>
                        </v:shape>
                        <v:shape id="Text Box 538" o:spid="_x0000_s1081" type="#_x0000_t202" style="position:absolute;left:32157;top:15766;width:2275;height:2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FgocQA&#10;AADcAAAADwAAAGRycy9kb3ducmV2LnhtbERPy2rCQBTdF/yH4Qrd1YmWFIlOQghIS2kXRjfurpmb&#10;B2bupJmppv36zqLg8nDe22wyvbjS6DrLCpaLCARxZXXHjYLjYfe0BuE8ssbeMin4IQdZOnvYYqLt&#10;jfd0LX0jQgi7BBW03g+JlK5qyaBb2IE4cLUdDfoAx0bqEW8h3PRyFUUv0mDHoaHFgYqWqkv5bRS8&#10;F7tP3J9XZv3bF68fdT58HU+xUo/zKd+A8DT5u/jf/aYVxM9hbTg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BYKHEAAAA3AAAAA8AAAAAAAAAAAAAAAAAmAIAAGRycy9k&#10;b3ducmV2LnhtbFBLBQYAAAAABAAEAPUAAACJAwAAAAA=&#10;" filled="f" stroked="f" strokeweight=".5pt">
                          <v:textbox>
                            <w:txbxContent>
                              <w:p w:rsidR="000232AB" w:rsidRPr="00E211AE" w:rsidRDefault="000232AB" w:rsidP="000232AB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E211A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Text Box 539" o:spid="_x0000_s1082" type="#_x0000_t202" style="position:absolute;left:23776;top:15874;width:2275;height:2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3FOscA&#10;AADcAAAADwAAAGRycy9kb3ducmV2LnhtbESPT2vCQBTE7wW/w/KE3urGFIuNriKBYCntwT+X3p7Z&#10;ZxLcfRuzW0376bsFweMwM79h5sveGnGhzjeOFYxHCQji0umGKwX7XfE0BeEDskbjmBT8kIflYvAw&#10;x0y7K2/osg2ViBD2GSqoQ2gzKX1Zk0U/ci1x9I6usxii7CqpO7xGuDUyTZIXabHhuFBjS3lN5Wn7&#10;bRW858Unbg6pnf6afP1xXLXn/ddEqcdhv5qBCNSHe/jWftMKJs+v8H8mH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1NxTrHAAAA3AAAAA8AAAAAAAAAAAAAAAAAmAIAAGRy&#10;cy9kb3ducmV2LnhtbFBLBQYAAAAABAAEAPUAAACMAwAAAAA=&#10;" filled="f" stroked="f" strokeweight=".5pt">
                          <v:textbox>
                            <w:txbxContent>
                              <w:p w:rsidR="000232AB" w:rsidRPr="00E211AE" w:rsidRDefault="000232AB" w:rsidP="000232AB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E211A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bidi="ar-DZ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540" o:spid="_x0000_s1083" type="#_x0000_t202" style="position:absolute;left:20641;top:12690;width:15198;height:2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Ef2sQA&#10;AADcAAAADwAAAGRycy9kb3ducmV2LnhtbERPy2rCQBTdF/yH4Qrd1YnSFIlOQghIS2kXRjfurpmb&#10;B2bupJmppv36zqLg8nDe22wyvbjS6DrLCpaLCARxZXXHjYLjYfe0BuE8ssbeMin4IQdZOnvYYqLt&#10;jfd0LX0jQgi7BBW03g+JlK5qyaBb2IE4cLUdDfoAx0bqEW8h3PRyFUUv0mDHoaHFgYqWqkv5bRS8&#10;F7tP3J9XZv3bF68fdT58HU+xUo/zKd+A8DT5u/jf/aYVxM9hfjgTj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xH9rEAAAA3AAAAA8AAAAAAAAAAAAAAAAAmAIAAGRycy9k&#10;b3ducmV2LnhtbFBLBQYAAAAABAAEAPUAAACJAwAAAAA=&#10;" filled="f" stroked="f" strokeweight=".5pt">
                          <v:textbox>
                            <w:txbxContent>
                              <w:p w:rsidR="000232AB" w:rsidRPr="00E211AE" w:rsidRDefault="000232AB" w:rsidP="000232AB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اتجاه 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انتقال الإلكترونات</w:t>
                                </w:r>
                              </w:p>
                            </w:txbxContent>
                          </v:textbox>
                        </v:shape>
                        <v:shape id="Text Box 541" o:spid="_x0000_s1084" type="#_x0000_t202" style="position:absolute;left:15467;top:23044;width:8561;height:2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26QccA&#10;AADcAAAADwAAAGRycy9kb3ducmV2LnhtbESPQWvCQBSE74X+h+UJvdVNpEpIXUMIBEtpD1ovvb1m&#10;n0kw+zbNrpr6692C4HGYmW+YZTaaTpxocK1lBfE0AkFcWd1yrWD3VT4nIJxH1thZJgV/5CBbPT4s&#10;MdX2zBs6bX0tAoRdigoa7/tUSlc1ZNBNbU8cvL0dDPogh1rqAc8Bbjo5i6KFNNhyWGiwp6Kh6rA9&#10;GgXvRfmJm5+ZSS5dsf7Y5/3v7nuu1NNkzF9BeBr9PXxrv2kF85cY/s+EI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s9ukHHAAAA3AAAAA8AAAAAAAAAAAAAAAAAmAIAAGRy&#10;cy9kb3ducmV2LnhtbFBLBQYAAAAABAAEAPUAAACMAwAAAAA=&#10;" filled="f" stroked="f" strokeweight=".5pt">
                          <v:textbox>
                            <w:txbxContent>
                              <w:p w:rsidR="000232AB" w:rsidRPr="00C90A09" w:rsidRDefault="000232AB" w:rsidP="000232AB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يحدث تنافر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42" o:spid="_x0000_s1085" type="#_x0000_t32" style="position:absolute;left:26050;top:15261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qi/8QAAADcAAAADwAAAGRycy9kb3ducmV2LnhtbESPQWsCMRSE74L/ITyhN81WatXVKKW0&#10;VHqrFbw+Ns/dpZuX3STdbP99Iwgeh5n5htnuB9OInpyvLSt4nGUgiAuray4VnL7fpysQPiBrbCyT&#10;gj/ysN+NR1vMtY38Rf0xlCJB2OeooAqhzaX0RUUG/cy2xMm7WGcwJOlKqR3GBDeNnGfZszRYc1qo&#10;sKXXioqf469RcMY313Vx3S8PH6eFPi9jFz+jUg+T4WUDItAQ7uFb+6AVLJ7mcD2TjoD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OqL/xAAAANwAAAAPAAAAAAAAAAAA&#10;AAAAAKECAABkcnMvZG93bnJldi54bWxQSwUGAAAAAAQABAD5AAAAkgMAAAAA&#10;" strokecolor="windowText" strokeweight="1.5pt">
                        <v:stroke endarrow="block" joinstyle="miter"/>
                      </v:shape>
                      <v:shape id="Straight Arrow Connector 543" o:spid="_x0000_s1086" type="#_x0000_t32" style="position:absolute;left:33011;top:20555;width:2229;height:167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a/68IAAADcAAAADwAAAGRycy9kb3ducmV2LnhtbERPXWvCMBR9H/gfwhX2pqm6iatG0YEg&#10;G4h2e9jjtbk2xeamNNHWf78MhD0ezvdi1dlK3KjxpWMFo2ECgjh3uuRCwffXdjAD4QOyxsoxKbiT&#10;h9Wy97TAVLuWj3TLQiFiCPsUFZgQ6lRKnxuy6IeuJo7c2TUWQ4RNIXWDbQy3lRwnyVRaLDk2GKzp&#10;3VB+ya5WwYl8fR8fTNa+bX4me71df37EPeq5363nIAJ14V/8cO+0gteXCfydiUdAL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Ja/68IAAADcAAAADwAAAAAAAAAAAAAA&#10;AAChAgAAZHJzL2Rvd25yZXYueG1sUEsFBgAAAAAEAAQA+QAAAJADAAAAAA==&#10;" strokecolor="windowText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E93466">
              <w:rPr>
                <w:rFonts w:cstheme="minorHAnsi" w:hint="cs"/>
                <w:b/>
                <w:bCs/>
                <w:color w:val="0070C0"/>
                <w:sz w:val="28"/>
                <w:szCs w:val="32"/>
                <w:u w:val="single"/>
                <w:rtl/>
                <w:lang w:bidi="ar-DZ"/>
              </w:rPr>
              <w:t>ال</w:t>
            </w:r>
            <w:r w:rsidR="00E93466" w:rsidRPr="002E7972">
              <w:rPr>
                <w:rFonts w:cstheme="minorHAnsi" w:hint="cs"/>
                <w:b/>
                <w:bCs/>
                <w:color w:val="0070C0"/>
                <w:sz w:val="28"/>
                <w:szCs w:val="32"/>
                <w:u w:val="single"/>
                <w:rtl/>
                <w:lang w:bidi="ar-DZ"/>
              </w:rPr>
              <w:t>تفسير :</w:t>
            </w:r>
            <w:r w:rsidR="00E93466" w:rsidRPr="002E7972">
              <w:rPr>
                <w:rFonts w:cstheme="minorHAnsi" w:hint="cs"/>
                <w:color w:val="0070C0"/>
                <w:sz w:val="28"/>
                <w:szCs w:val="32"/>
                <w:rtl/>
                <w:lang w:bidi="ar-DZ"/>
              </w:rPr>
              <w:t xml:space="preserve"> </w:t>
            </w:r>
            <w:r w:rsidR="00E93466" w:rsidRPr="002E7972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تنقل الإلكترونات من الكرية والطرف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8"/>
                  <w:szCs w:val="32"/>
                  <w:lang w:bidi="ar-DZ"/>
                </w:rPr>
                <m:t>B</m:t>
              </m:r>
              <m:r>
                <w:rPr>
                  <w:rFonts w:ascii="Cambria Math" w:hAnsi="Cambria Math" w:cstheme="minorHAnsi"/>
                  <w:color w:val="000000" w:themeColor="text1"/>
                  <w:sz w:val="28"/>
                  <w:szCs w:val="32"/>
                  <w:lang w:bidi="ar-DZ"/>
                </w:rPr>
                <m:t xml:space="preserve"> </m:t>
              </m:r>
            </m:oMath>
            <w:r w:rsidR="00E93466" w:rsidRPr="002E7972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 نحو الطرف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8"/>
                  <w:szCs w:val="32"/>
                  <w:lang w:bidi="ar-DZ"/>
                </w:rPr>
                <m:t>A</m:t>
              </m:r>
              <m:r>
                <w:rPr>
                  <w:rFonts w:ascii="Cambria Math" w:hAnsi="Cambria Math" w:cstheme="minorHAnsi"/>
                  <w:color w:val="000000" w:themeColor="text1"/>
                  <w:sz w:val="28"/>
                  <w:szCs w:val="32"/>
                  <w:lang w:bidi="ar-DZ"/>
                </w:rPr>
                <m:t xml:space="preserve"> </m:t>
              </m:r>
            </m:oMath>
            <w:r w:rsidR="00E93466" w:rsidRPr="002E7972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 للقضيب</w:t>
            </w:r>
            <w:r w:rsidR="00E93466" w:rsidRPr="002E7972">
              <w:rPr>
                <w:rFonts w:cstheme="minorHAnsi"/>
                <w:color w:val="000000" w:themeColor="text1"/>
                <w:sz w:val="28"/>
                <w:szCs w:val="32"/>
                <w:lang w:bidi="ar-DZ"/>
              </w:rPr>
              <w:t xml:space="preserve"> </w:t>
            </w:r>
            <w:r w:rsidR="00E93466" w:rsidRPr="002E7972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النحاسي،</w:t>
            </w:r>
            <w:r w:rsidR="00E93466" w:rsidRPr="002E7972">
              <w:rPr>
                <w:rFonts w:cstheme="minorHAnsi"/>
                <w:color w:val="000000" w:themeColor="text1"/>
                <w:sz w:val="28"/>
                <w:szCs w:val="32"/>
                <w:lang w:bidi="ar-DZ"/>
              </w:rPr>
              <w:t xml:space="preserve"> </w:t>
            </w:r>
            <w:r w:rsidR="00E93466" w:rsidRPr="002E7972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فيصبح للكرية والطرف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8"/>
                  <w:szCs w:val="32"/>
                  <w:lang w:bidi="ar-DZ"/>
                </w:rPr>
                <m:t>B</m:t>
              </m:r>
              <m:r>
                <w:rPr>
                  <w:rFonts w:ascii="Cambria Math" w:hAnsi="Cambria Math" w:cstheme="minorHAnsi"/>
                  <w:color w:val="000000" w:themeColor="text1"/>
                  <w:sz w:val="28"/>
                  <w:szCs w:val="32"/>
                  <w:lang w:bidi="ar-DZ"/>
                </w:rPr>
                <m:t xml:space="preserve"> </m:t>
              </m:r>
            </m:oMath>
            <w:r w:rsidR="00E93466" w:rsidRPr="002E7972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 من القضيب النحاسي نفس الشحنة ال</w:t>
            </w:r>
            <w:r w:rsidR="00E93466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موجبة</w:t>
            </w:r>
            <w:r w:rsidR="00E93466" w:rsidRPr="002E7972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، مما يؤدي إلى حدوث تنافر.</w:t>
            </w:r>
          </w:p>
          <w:p w:rsidR="003E3D2D" w:rsidRDefault="003E3D2D" w:rsidP="003E3D2D">
            <w:pPr>
              <w:bidi/>
              <w:spacing w:line="276" w:lineRule="auto"/>
              <w:rPr>
                <w:rFonts w:cstheme="minorHAnsi"/>
                <w:color w:val="000000" w:themeColor="text1"/>
                <w:sz w:val="24"/>
                <w:szCs w:val="28"/>
                <w:rtl/>
                <w:lang w:bidi="ar-DZ"/>
              </w:rPr>
            </w:pPr>
          </w:p>
          <w:p w:rsidR="003E3D2D" w:rsidRDefault="003E3D2D" w:rsidP="003E3D2D">
            <w:pPr>
              <w:bidi/>
              <w:spacing w:line="276" w:lineRule="auto"/>
              <w:rPr>
                <w:rFonts w:cstheme="minorHAnsi"/>
                <w:color w:val="000000" w:themeColor="text1"/>
                <w:sz w:val="24"/>
                <w:szCs w:val="28"/>
                <w:rtl/>
                <w:lang w:bidi="ar-DZ"/>
              </w:rPr>
            </w:pPr>
          </w:p>
          <w:p w:rsidR="003E3D2D" w:rsidRDefault="003E3D2D" w:rsidP="003E3D2D">
            <w:pPr>
              <w:bidi/>
              <w:spacing w:line="276" w:lineRule="auto"/>
              <w:rPr>
                <w:rFonts w:cstheme="minorHAnsi"/>
                <w:color w:val="000000" w:themeColor="text1"/>
                <w:sz w:val="24"/>
                <w:szCs w:val="28"/>
                <w:rtl/>
                <w:lang w:bidi="ar-DZ"/>
              </w:rPr>
            </w:pPr>
          </w:p>
          <w:p w:rsidR="003E3D2D" w:rsidRPr="00426174" w:rsidRDefault="00426174" w:rsidP="00426174">
            <w:pPr>
              <w:pStyle w:val="ListParagraph"/>
              <w:bidi/>
              <w:ind w:left="360"/>
              <w:rPr>
                <w:rFonts w:cstheme="minorHAnsi"/>
                <w:color w:val="000000" w:themeColor="text1"/>
                <w:sz w:val="28"/>
                <w:szCs w:val="32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(يقبل الرسم كإجابة صحيحة)</w:t>
            </w:r>
          </w:p>
          <w:p w:rsidR="003E3D2D" w:rsidRPr="003E3D2D" w:rsidRDefault="003E3D2D" w:rsidP="00020E69">
            <w:pPr>
              <w:bidi/>
              <w:spacing w:line="276" w:lineRule="auto"/>
              <w:rPr>
                <w:rFonts w:cstheme="minorHAnsi"/>
                <w:color w:val="000000" w:themeColor="text1"/>
                <w:sz w:val="24"/>
                <w:szCs w:val="28"/>
                <w:lang w:bidi="ar-DZ"/>
              </w:rPr>
            </w:pPr>
          </w:p>
          <w:p w:rsidR="00E93466" w:rsidRPr="006565DB" w:rsidRDefault="00E93466" w:rsidP="00E93466">
            <w:pPr>
              <w:pStyle w:val="ListParagraph"/>
              <w:numPr>
                <w:ilvl w:val="0"/>
                <w:numId w:val="23"/>
              </w:numPr>
              <w:bidi/>
              <w:spacing w:line="276" w:lineRule="auto"/>
              <w:rPr>
                <w:rFonts w:cstheme="minorHAnsi"/>
                <w:color w:val="000000" w:themeColor="text1"/>
                <w:sz w:val="24"/>
                <w:szCs w:val="28"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إذا استبدلنا القضيب النحاسي</w:t>
            </w:r>
            <w:r w:rsidRPr="006565DB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 بمسطرة بلاستيكية لا يحدث شيء للكرية. </w:t>
            </w:r>
          </w:p>
          <w:p w:rsidR="00D51689" w:rsidRPr="00D51689" w:rsidRDefault="00E93466" w:rsidP="003E3D2D">
            <w:pPr>
              <w:bidi/>
              <w:rPr>
                <w:rFonts w:cstheme="minorHAnsi"/>
                <w:color w:val="000000" w:themeColor="text1"/>
                <w:sz w:val="28"/>
                <w:szCs w:val="32"/>
                <w:rtl/>
                <w:lang w:bidi="ar-DZ"/>
              </w:rPr>
            </w:pPr>
            <w:r w:rsidRPr="003E3D2D"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>التعليل: لأن البلاستيك من العوازل، وبالتالي لا يسمح بإنتقال الإلكترونات عبره.</w:t>
            </w:r>
          </w:p>
        </w:tc>
        <w:tc>
          <w:tcPr>
            <w:tcW w:w="1183" w:type="dxa"/>
          </w:tcPr>
          <w:p w:rsidR="00FF70EE" w:rsidRPr="00276BE8" w:rsidRDefault="00FF70EE" w:rsidP="00B322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FF70EE" w:rsidRPr="00276BE8" w:rsidRDefault="00FF70EE" w:rsidP="00B322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FF70EE" w:rsidRPr="00276BE8" w:rsidRDefault="005A14CC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76BE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797" w:type="dxa"/>
          </w:tcPr>
          <w:p w:rsidR="00FF70EE" w:rsidRPr="00276BE8" w:rsidRDefault="00FF70EE" w:rsidP="00B322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FF70EE" w:rsidRPr="00276BE8" w:rsidRDefault="00FF70EE" w:rsidP="00B322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FF70EE" w:rsidRPr="00276BE8" w:rsidRDefault="005A14CC" w:rsidP="00B322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FF70EE" w:rsidRPr="00276BE8" w:rsidRDefault="00FF70EE" w:rsidP="00B322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385DBA" w:rsidTr="006D7A45">
        <w:trPr>
          <w:trHeight w:val="2328"/>
        </w:trPr>
        <w:tc>
          <w:tcPr>
            <w:tcW w:w="9000" w:type="dxa"/>
            <w:vMerge/>
          </w:tcPr>
          <w:p w:rsidR="00385DBA" w:rsidRPr="00E27A91" w:rsidRDefault="00385DBA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385DBA" w:rsidRPr="00276BE8" w:rsidRDefault="00385DBA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385DBA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 x 3</w:t>
            </w:r>
          </w:p>
        </w:tc>
        <w:tc>
          <w:tcPr>
            <w:tcW w:w="797" w:type="dxa"/>
            <w:vAlign w:val="center"/>
          </w:tcPr>
          <w:p w:rsidR="00385DBA" w:rsidRPr="00276BE8" w:rsidRDefault="00385DBA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385DBA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1.5</w:t>
            </w:r>
          </w:p>
        </w:tc>
      </w:tr>
      <w:tr w:rsidR="00FF70EE" w:rsidTr="006D7A45">
        <w:trPr>
          <w:trHeight w:val="713"/>
        </w:trPr>
        <w:tc>
          <w:tcPr>
            <w:tcW w:w="9000" w:type="dxa"/>
            <w:vMerge/>
          </w:tcPr>
          <w:p w:rsidR="00FF70EE" w:rsidRPr="00E27A91" w:rsidRDefault="00FF70EE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FF70EE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  <w:tc>
          <w:tcPr>
            <w:tcW w:w="797" w:type="dxa"/>
            <w:vAlign w:val="center"/>
          </w:tcPr>
          <w:p w:rsidR="00FF70EE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</w:tr>
      <w:tr w:rsidR="005A14CC" w:rsidTr="006D7A45">
        <w:trPr>
          <w:trHeight w:val="3040"/>
        </w:trPr>
        <w:tc>
          <w:tcPr>
            <w:tcW w:w="9000" w:type="dxa"/>
            <w:vMerge/>
          </w:tcPr>
          <w:p w:rsidR="005A14CC" w:rsidRPr="00E27A91" w:rsidRDefault="005A14CC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5A14CC" w:rsidRPr="00276BE8" w:rsidRDefault="005A14CC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5A14CC" w:rsidRPr="00276BE8" w:rsidRDefault="005A14CC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5A14CC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 x4</w:t>
            </w:r>
          </w:p>
          <w:p w:rsidR="005A14CC" w:rsidRPr="00276BE8" w:rsidRDefault="005A14CC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797" w:type="dxa"/>
            <w:vAlign w:val="center"/>
          </w:tcPr>
          <w:p w:rsidR="00276BE8" w:rsidRPr="00276BE8" w:rsidRDefault="00276BE8" w:rsidP="00276BE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5A14CC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</w:t>
            </w:r>
          </w:p>
        </w:tc>
      </w:tr>
      <w:tr w:rsidR="00FF70EE" w:rsidTr="006D7A45">
        <w:trPr>
          <w:trHeight w:val="70"/>
        </w:trPr>
        <w:tc>
          <w:tcPr>
            <w:tcW w:w="9000" w:type="dxa"/>
            <w:vMerge/>
          </w:tcPr>
          <w:p w:rsidR="00FF70EE" w:rsidRPr="00E27A91" w:rsidRDefault="00FF70EE" w:rsidP="00DB0CD1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FF70EE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</w:t>
            </w:r>
          </w:p>
          <w:p w:rsidR="00276BE8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</w:t>
            </w:r>
          </w:p>
        </w:tc>
        <w:tc>
          <w:tcPr>
            <w:tcW w:w="797" w:type="dxa"/>
            <w:vAlign w:val="center"/>
          </w:tcPr>
          <w:p w:rsidR="00FF70EE" w:rsidRPr="00276BE8" w:rsidRDefault="00276BE8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76BE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01</w:t>
            </w:r>
          </w:p>
        </w:tc>
      </w:tr>
      <w:tr w:rsidR="00020E69" w:rsidTr="006D7A45">
        <w:trPr>
          <w:trHeight w:val="1226"/>
        </w:trPr>
        <w:tc>
          <w:tcPr>
            <w:tcW w:w="9000" w:type="dxa"/>
            <w:vMerge w:val="restart"/>
          </w:tcPr>
          <w:p w:rsidR="00020E69" w:rsidRDefault="00020E69" w:rsidP="00020E69">
            <w:pPr>
              <w:bidi/>
              <w:spacing w:line="276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الثاني: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06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:rsidR="00020E69" w:rsidRDefault="00020E69" w:rsidP="00020E69">
            <w:pPr>
              <w:pStyle w:val="ListParagraph"/>
              <w:numPr>
                <w:ilvl w:val="0"/>
                <w:numId w:val="24"/>
              </w:numPr>
              <w:bidi/>
              <w:spacing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 xml:space="preserve">اسم الظاهرة: التحريض الكهرومغناطيسي.    </w:t>
            </w:r>
          </w:p>
          <w:p w:rsidR="00020E69" w:rsidRPr="006565DB" w:rsidRDefault="00020E69" w:rsidP="00020E69">
            <w:pPr>
              <w:pStyle w:val="ListParagraph"/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العنصر المحرّض: المغناطيس،       العنصر المتحرّض: الوشيعة</w:t>
            </w:r>
          </w:p>
          <w:p w:rsidR="00020E69" w:rsidRDefault="00020E69" w:rsidP="00020E69">
            <w:pPr>
              <w:pStyle w:val="ListParagraph"/>
              <w:numPr>
                <w:ilvl w:val="0"/>
                <w:numId w:val="24"/>
              </w:numPr>
              <w:bidi/>
              <w:spacing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الشكل (</w:t>
            </w:r>
            <w:r w:rsidRPr="0052440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): يمثل التوتر الكهربائي بين طرفي البطارية</w:t>
            </w:r>
            <w:r w:rsidRPr="0052440C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/</w:t>
            </w:r>
            <w:r w:rsidRPr="0052440C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نوعه: توتر مستمر </w:t>
            </w:r>
          </w:p>
          <w:p w:rsidR="00020E69" w:rsidRPr="008772DB" w:rsidRDefault="00020E69" w:rsidP="00020E69">
            <w:pPr>
              <w:pStyle w:val="ListParagraph"/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الشكل (</w:t>
            </w:r>
            <w:r w:rsidRPr="0052440C"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="Times New Roman" w:hAnsi="Times New Roman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): يمثل التوتر الكهربائي بين طرفي المنوّبة</w:t>
            </w:r>
            <w:r w:rsidRPr="0052440C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/</w:t>
            </w:r>
            <w:r w:rsidRPr="0052440C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نوعه: توتر متناوب </w:t>
            </w:r>
          </w:p>
          <w:p w:rsidR="00020E69" w:rsidRDefault="00020E69" w:rsidP="00020E69">
            <w:pPr>
              <w:pStyle w:val="ListParagraph"/>
              <w:numPr>
                <w:ilvl w:val="0"/>
                <w:numId w:val="24"/>
              </w:numPr>
              <w:bidi/>
              <w:spacing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من الشكل (2) نستنتج أنّ</w:t>
            </w:r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التوتر الأعظمي 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:</w:t>
            </w:r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max</m:t>
                  </m:r>
                </m:sub>
              </m:sSub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 xml:space="preserve">=12 V    </m:t>
              </m:r>
            </m:oMath>
          </w:p>
          <w:p w:rsidR="00020E69" w:rsidRDefault="00020E69" w:rsidP="00020E69">
            <w:pPr>
              <w:pStyle w:val="ListParagraph"/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lang w:bidi="ar-DZ"/>
              </w:rPr>
            </w:pPr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استنت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</w:t>
            </w:r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>ج التوتر الفعال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eff</m:t>
                  </m:r>
                </m:sub>
              </m:sSub>
            </m:oMath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: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eff</m:t>
                  </m:r>
                </m:sub>
              </m:sSub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max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12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  <w:lang w:bidi="ar-DZ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 xml:space="preserve">=8.48 V         </m:t>
              </m:r>
            </m:oMath>
          </w:p>
          <w:p w:rsidR="00020E69" w:rsidRDefault="00020E69" w:rsidP="00020E69">
            <w:pPr>
              <w:pStyle w:val="ListParagraph"/>
              <w:numPr>
                <w:ilvl w:val="0"/>
                <w:numId w:val="24"/>
              </w:numPr>
              <w:bidi/>
              <w:spacing w:before="240"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>حدد الدور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T</m:t>
              </m:r>
            </m:oMath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:</w:t>
            </w:r>
            <w:r>
              <w:rPr>
                <w:rFonts w:cstheme="minorHAnsi"/>
                <w:sz w:val="32"/>
                <w:szCs w:val="32"/>
                <w:lang w:bidi="ar-DZ"/>
              </w:rPr>
              <w:t xml:space="preserve">          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T=n ×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H</m:t>
                  </m:r>
                </m:sub>
              </m:sSub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 xml:space="preserve">=4×5=20ms=0.02s    </m:t>
              </m:r>
            </m:oMath>
          </w:p>
          <w:p w:rsidR="00020E69" w:rsidRDefault="00020E69" w:rsidP="00020E69">
            <w:pPr>
              <w:bidi/>
              <w:spacing w:line="276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استنت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</w:t>
            </w:r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>ج التردد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f</m:t>
              </m:r>
            </m:oMath>
            <w:r>
              <w:rPr>
                <w:rFonts w:cstheme="minorHAnsi"/>
                <w:sz w:val="32"/>
                <w:szCs w:val="32"/>
                <w:lang w:bidi="ar-DZ"/>
              </w:rPr>
              <w:t xml:space="preserve"> </w:t>
            </w:r>
            <w:r w:rsidRPr="008C333B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f=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T</m:t>
                  </m:r>
                </m:den>
              </m:f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0.02</m:t>
                  </m:r>
                </m:den>
              </m:f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 xml:space="preserve">=50 Hz                            </m:t>
              </m:r>
            </m:oMath>
          </w:p>
        </w:tc>
        <w:tc>
          <w:tcPr>
            <w:tcW w:w="1183" w:type="dxa"/>
            <w:vAlign w:val="center"/>
          </w:tcPr>
          <w:p w:rsidR="00020E69" w:rsidRPr="00385DBA" w:rsidRDefault="00426174" w:rsidP="00385D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85DB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3 x 0.5</w:t>
            </w:r>
          </w:p>
        </w:tc>
        <w:tc>
          <w:tcPr>
            <w:tcW w:w="797" w:type="dxa"/>
            <w:vAlign w:val="center"/>
          </w:tcPr>
          <w:p w:rsidR="00020E69" w:rsidRPr="00385DBA" w:rsidRDefault="00020E69" w:rsidP="0042617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20E69" w:rsidRPr="00385DBA" w:rsidRDefault="00426174" w:rsidP="00385D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85DB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1.5</w:t>
            </w:r>
          </w:p>
          <w:p w:rsidR="00020E69" w:rsidRPr="00385DBA" w:rsidRDefault="00020E69" w:rsidP="0042617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26174" w:rsidTr="006D7A45">
        <w:trPr>
          <w:trHeight w:val="1062"/>
        </w:trPr>
        <w:tc>
          <w:tcPr>
            <w:tcW w:w="9000" w:type="dxa"/>
            <w:vMerge/>
          </w:tcPr>
          <w:p w:rsidR="00426174" w:rsidRPr="00FA0CF5" w:rsidRDefault="00426174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426174" w:rsidRPr="00385DBA" w:rsidRDefault="00426174" w:rsidP="003D284F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4 x 0.5</w:t>
            </w:r>
          </w:p>
        </w:tc>
        <w:tc>
          <w:tcPr>
            <w:tcW w:w="797" w:type="dxa"/>
            <w:vAlign w:val="center"/>
          </w:tcPr>
          <w:p w:rsidR="00426174" w:rsidRPr="00385DBA" w:rsidRDefault="00426174" w:rsidP="0042617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85DB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02</w:t>
            </w:r>
          </w:p>
        </w:tc>
      </w:tr>
      <w:tr w:rsidR="00385DBA" w:rsidTr="006D7A45">
        <w:trPr>
          <w:trHeight w:val="511"/>
        </w:trPr>
        <w:tc>
          <w:tcPr>
            <w:tcW w:w="9000" w:type="dxa"/>
            <w:vMerge/>
          </w:tcPr>
          <w:p w:rsidR="00385DBA" w:rsidRPr="00FA0CF5" w:rsidRDefault="00385DBA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385DBA" w:rsidRPr="00385DBA" w:rsidRDefault="00385DBA" w:rsidP="00385DBA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0.5</w:t>
            </w:r>
          </w:p>
        </w:tc>
        <w:tc>
          <w:tcPr>
            <w:tcW w:w="797" w:type="dxa"/>
            <w:vMerge w:val="restart"/>
            <w:vAlign w:val="center"/>
          </w:tcPr>
          <w:p w:rsidR="00385DBA" w:rsidRPr="00385DBA" w:rsidRDefault="00385DBA" w:rsidP="0042617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1.25</w:t>
            </w:r>
          </w:p>
        </w:tc>
      </w:tr>
      <w:tr w:rsidR="00385DBA" w:rsidTr="006D7A45">
        <w:trPr>
          <w:trHeight w:val="573"/>
        </w:trPr>
        <w:tc>
          <w:tcPr>
            <w:tcW w:w="9000" w:type="dxa"/>
            <w:vMerge/>
          </w:tcPr>
          <w:p w:rsidR="00385DBA" w:rsidRPr="00FA0CF5" w:rsidRDefault="00385DBA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385DBA" w:rsidRPr="00385DBA" w:rsidRDefault="00385DBA" w:rsidP="00385DBA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0.25 x 3</w:t>
            </w:r>
          </w:p>
        </w:tc>
        <w:tc>
          <w:tcPr>
            <w:tcW w:w="797" w:type="dxa"/>
            <w:vMerge/>
            <w:vAlign w:val="center"/>
          </w:tcPr>
          <w:p w:rsidR="00385DBA" w:rsidRPr="00385DBA" w:rsidRDefault="00385DBA" w:rsidP="0042617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385DBA" w:rsidTr="006D7A45">
        <w:trPr>
          <w:trHeight w:val="499"/>
        </w:trPr>
        <w:tc>
          <w:tcPr>
            <w:tcW w:w="9000" w:type="dxa"/>
            <w:vMerge/>
          </w:tcPr>
          <w:p w:rsidR="00385DBA" w:rsidRPr="00FA0CF5" w:rsidRDefault="00385DBA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385DBA" w:rsidRPr="00385DBA" w:rsidRDefault="00385DBA" w:rsidP="00426174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0.25 x 3</w:t>
            </w:r>
          </w:p>
        </w:tc>
        <w:tc>
          <w:tcPr>
            <w:tcW w:w="797" w:type="dxa"/>
            <w:vMerge w:val="restart"/>
            <w:vAlign w:val="center"/>
          </w:tcPr>
          <w:p w:rsidR="00385DBA" w:rsidRPr="00385DBA" w:rsidRDefault="00385DBA" w:rsidP="00385DB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1.25</w:t>
            </w:r>
          </w:p>
        </w:tc>
      </w:tr>
      <w:tr w:rsidR="00385DBA" w:rsidTr="006D7A45">
        <w:trPr>
          <w:trHeight w:val="70"/>
        </w:trPr>
        <w:tc>
          <w:tcPr>
            <w:tcW w:w="9000" w:type="dxa"/>
            <w:vMerge/>
            <w:vAlign w:val="center"/>
          </w:tcPr>
          <w:p w:rsidR="00385DBA" w:rsidRPr="00FA0CF5" w:rsidRDefault="00385DBA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183" w:type="dxa"/>
            <w:vAlign w:val="center"/>
          </w:tcPr>
          <w:p w:rsidR="00385DBA" w:rsidRPr="00385DBA" w:rsidRDefault="00385DBA" w:rsidP="00426174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0.25 x 2</w:t>
            </w:r>
          </w:p>
        </w:tc>
        <w:tc>
          <w:tcPr>
            <w:tcW w:w="797" w:type="dxa"/>
            <w:vMerge/>
            <w:vAlign w:val="center"/>
          </w:tcPr>
          <w:p w:rsidR="00385DBA" w:rsidRPr="00385DBA" w:rsidRDefault="00385DBA" w:rsidP="00385DB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A0CF5" w:rsidTr="006D7A45">
        <w:trPr>
          <w:trHeight w:val="14724"/>
        </w:trPr>
        <w:tc>
          <w:tcPr>
            <w:tcW w:w="10980" w:type="dxa"/>
            <w:gridSpan w:val="3"/>
            <w:tcBorders>
              <w:top w:val="single" w:sz="4" w:space="0" w:color="auto"/>
            </w:tcBorders>
            <w:vAlign w:val="center"/>
          </w:tcPr>
          <w:p w:rsidR="00FA0CF5" w:rsidRDefault="00FA0CF5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lastRenderedPageBreak/>
              <w:t>الجزء الثاني: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08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نقاط)</w:t>
            </w:r>
          </w:p>
          <w:p w:rsidR="00FA0CF5" w:rsidRPr="00FA0CF5" w:rsidRDefault="00FA0CF5" w:rsidP="002D6E87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الوضعية الإدماجية:</w:t>
            </w:r>
          </w:p>
          <w:p w:rsidR="008772DB" w:rsidRDefault="008772DB" w:rsidP="008772DB">
            <w:pPr>
              <w:pStyle w:val="ListParagraph"/>
              <w:numPr>
                <w:ilvl w:val="0"/>
                <w:numId w:val="25"/>
              </w:numPr>
              <w:bidi/>
              <w:rPr>
                <w:rFonts w:cstheme="minorHAnsi"/>
                <w:i/>
                <w:sz w:val="32"/>
                <w:szCs w:val="32"/>
                <w:lang w:bidi="ar-DZ"/>
              </w:rPr>
            </w:pPr>
            <w:r w:rsidRPr="00727496">
              <w:rPr>
                <w:rFonts w:cstheme="minorHAnsi" w:hint="cs"/>
                <w:i/>
                <w:sz w:val="32"/>
                <w:szCs w:val="32"/>
                <w:rtl/>
                <w:lang w:bidi="ar-DZ"/>
              </w:rPr>
              <w:t>تفسّير سبب انقطاع التيار الكهربائيّ عن دارة الفرن عند تشغيله:</w:t>
            </w:r>
          </w:p>
          <w:p w:rsidR="008772DB" w:rsidRDefault="008772DB" w:rsidP="008772DB">
            <w:pPr>
              <w:pStyle w:val="ListParagraph"/>
              <w:bidi/>
              <w:ind w:left="502"/>
              <w:rPr>
                <w:rFonts w:cstheme="minorHAnsi"/>
                <w:i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32"/>
                    <w:szCs w:val="32"/>
                    <w:lang w:bidi="ar-DZ"/>
                  </w:rPr>
                  <m:t>P=U×I   ⟹I=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  <w:lang w:bidi="ar-DZ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  <w:lang w:bidi="ar-DZ"/>
                      </w:rPr>
                      <m:t>U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  <w:szCs w:val="32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  <w:lang w:bidi="ar-DZ"/>
                      </w:rPr>
                      <m:t>2200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  <w:lang w:bidi="ar-DZ"/>
                      </w:rPr>
                      <m:t>220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  <w:szCs w:val="32"/>
                    <w:lang w:bidi="ar-DZ"/>
                  </w:rPr>
                  <m:t>=10 A</m:t>
                </m:r>
              </m:oMath>
            </m:oMathPara>
          </w:p>
          <w:p w:rsidR="008772DB" w:rsidRPr="00727496" w:rsidRDefault="008772DB" w:rsidP="008772DB">
            <w:pPr>
              <w:pStyle w:val="ListParagraph"/>
              <w:bidi/>
              <w:ind w:left="502"/>
              <w:rPr>
                <w:rFonts w:cstheme="minorHAnsi"/>
                <w:i/>
                <w:sz w:val="32"/>
                <w:szCs w:val="32"/>
                <w:lang w:bidi="ar-DZ"/>
              </w:rPr>
            </w:pPr>
          </w:p>
          <w:p w:rsidR="008772DB" w:rsidRDefault="008772DB" w:rsidP="008772DB">
            <w:pPr>
              <w:pStyle w:val="ListParagraph"/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i/>
                <w:sz w:val="32"/>
                <w:szCs w:val="32"/>
                <w:rtl/>
                <w:lang w:bidi="ar-DZ"/>
              </w:rPr>
              <w:t>شدّة التيار الكهربائيّ اللازمة لتشغيل الفرن أكبر من شدة التيار التي تتحملها المنصهرة مما أدى إلى إتلافها</w:t>
            </w:r>
            <w:r w:rsidRPr="004F4A78">
              <w:rPr>
                <w:rFonts w:cstheme="minorHAnsi" w:hint="cs"/>
                <w:sz w:val="32"/>
                <w:szCs w:val="32"/>
                <w:rtl/>
                <w:lang w:bidi="ar-DZ"/>
              </w:rPr>
              <w:t>.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(دلالة المنصهرة غير مناسبة).</w:t>
            </w:r>
          </w:p>
          <w:p w:rsidR="008772DB" w:rsidRPr="00727496" w:rsidRDefault="008772DB" w:rsidP="008772DB">
            <w:pPr>
              <w:pStyle w:val="ListParagraph"/>
              <w:numPr>
                <w:ilvl w:val="0"/>
                <w:numId w:val="25"/>
              </w:num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727496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الحل المناسب لتشغيل الفرن من نفس المأخذ هو: استعمال منصهرة ذات دلالة مناسبة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10A</m:t>
              </m:r>
            </m:oMath>
            <w:r w:rsidRPr="00727496">
              <w:rPr>
                <w:rFonts w:cstheme="minorHAnsi" w:hint="cs"/>
                <w:sz w:val="32"/>
                <w:szCs w:val="32"/>
                <w:rtl/>
                <w:lang w:bidi="ar-DZ"/>
              </w:rPr>
              <w:t>.</w:t>
            </w:r>
          </w:p>
          <w:p w:rsidR="008772DB" w:rsidRPr="00727496" w:rsidRDefault="008772DB" w:rsidP="008772DB">
            <w:pPr>
              <w:pStyle w:val="ListParagraph"/>
              <w:numPr>
                <w:ilvl w:val="0"/>
                <w:numId w:val="25"/>
              </w:num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C95C28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أ.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Pr="00727496">
              <w:rPr>
                <w:rFonts w:cstheme="minorHAnsi" w:hint="cs"/>
                <w:sz w:val="32"/>
                <w:szCs w:val="32"/>
                <w:rtl/>
                <w:lang w:bidi="ar-DZ"/>
              </w:rPr>
              <w:t>التعديلات والإضافات المناسبة لحماية الأجهزة الكهربائية ومستعمليها من أخطار التيار الكهربائيّ:</w:t>
            </w:r>
          </w:p>
          <w:p w:rsidR="008772DB" w:rsidRPr="005D5F8F" w:rsidRDefault="008772DB" w:rsidP="008772DB">
            <w:pPr>
              <w:pStyle w:val="ListParagraph"/>
              <w:bidi/>
              <w:rPr>
                <w:rFonts w:cstheme="minorHAnsi"/>
                <w:b/>
                <w:bCs/>
                <w:sz w:val="32"/>
                <w:szCs w:val="32"/>
                <w:u w:val="single"/>
                <w:lang w:bidi="ar-DZ"/>
              </w:rPr>
            </w:pPr>
            <w:r w:rsidRPr="005D5F8F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التعديلات:</w:t>
            </w:r>
          </w:p>
          <w:p w:rsidR="008772DB" w:rsidRDefault="008772DB" w:rsidP="008772DB">
            <w:pPr>
              <w:pStyle w:val="ListParagraph"/>
              <w:numPr>
                <w:ilvl w:val="0"/>
                <w:numId w:val="26"/>
              </w:numPr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استبدال منصهرة دارة الفرن بأخرى ذات دلالة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 xml:space="preserve">10A  </m:t>
              </m:r>
            </m:oMath>
            <w:r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>.</w:t>
            </w:r>
          </w:p>
          <w:p w:rsidR="008772DB" w:rsidRDefault="008772DB" w:rsidP="008772DB">
            <w:pPr>
              <w:pStyle w:val="ListParagraph"/>
              <w:numPr>
                <w:ilvl w:val="0"/>
                <w:numId w:val="26"/>
              </w:numPr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تركيب القاطعة على سلك الطور.</w:t>
            </w:r>
          </w:p>
          <w:p w:rsidR="008772DB" w:rsidRDefault="008772DB" w:rsidP="008772DB">
            <w:pPr>
              <w:pStyle w:val="ListParagraph"/>
              <w:numPr>
                <w:ilvl w:val="0"/>
                <w:numId w:val="26"/>
              </w:num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تركيب منصهرة ذات دلالة في دارة المصباح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5A</m:t>
              </m:r>
            </m:oMath>
            <w:r>
              <w:rPr>
                <w:rFonts w:cstheme="minorHAnsi"/>
                <w:sz w:val="32"/>
                <w:szCs w:val="32"/>
                <w:lang w:bidi="ar-DZ"/>
              </w:rPr>
              <w:t xml:space="preserve">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</w:t>
            </w:r>
          </w:p>
          <w:p w:rsidR="008772DB" w:rsidRPr="005D5F8F" w:rsidRDefault="008772DB" w:rsidP="008772DB">
            <w:pPr>
              <w:pStyle w:val="ListParagraph"/>
              <w:bidi/>
              <w:rPr>
                <w:rFonts w:cstheme="minorHAnsi"/>
                <w:b/>
                <w:bCs/>
                <w:sz w:val="32"/>
                <w:szCs w:val="32"/>
                <w:u w:val="single"/>
                <w:lang w:bidi="ar-DZ"/>
              </w:rPr>
            </w:pPr>
            <w:r w:rsidRPr="005D5F8F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الإضافات: </w:t>
            </w:r>
          </w:p>
          <w:p w:rsidR="008772DB" w:rsidRDefault="008772DB" w:rsidP="008772DB">
            <w:pPr>
              <w:pStyle w:val="ListParagraph"/>
              <w:numPr>
                <w:ilvl w:val="0"/>
                <w:numId w:val="27"/>
              </w:numPr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توصيل سلك الأرضي في مأخذ دارة تشغيل السخان الكهربائيّ.</w:t>
            </w:r>
          </w:p>
          <w:p w:rsidR="008772DB" w:rsidRDefault="008772DB" w:rsidP="008772DB">
            <w:pPr>
              <w:pStyle w:val="ListParagraph"/>
              <w:numPr>
                <w:ilvl w:val="0"/>
                <w:numId w:val="27"/>
              </w:numPr>
              <w:bidi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تركيب منصهرة ذات دلالة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20A</m:t>
              </m:r>
            </m:oMath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(حساب دلالتها) في دارة تشغيل السخان الكهربائيّ</w:t>
            </w:r>
            <w:r>
              <w:rPr>
                <w:rFonts w:cstheme="minorHAnsi"/>
                <w:sz w:val="32"/>
                <w:szCs w:val="32"/>
                <w:lang w:bidi="ar-DZ"/>
              </w:rPr>
              <w:t xml:space="preserve">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.</w:t>
            </w:r>
          </w:p>
          <w:p w:rsidR="008772DB" w:rsidRDefault="008772DB" w:rsidP="008772DB">
            <w:pPr>
              <w:pStyle w:val="ListParagraph"/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32"/>
                    <w:szCs w:val="32"/>
                    <w:lang w:bidi="ar-DZ"/>
                  </w:rPr>
                  <m:t>P=U×I   ⟹I=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  <w:lang w:bidi="ar-DZ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  <w:lang w:bidi="ar-DZ"/>
                      </w:rPr>
                      <m:t>U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  <w:szCs w:val="32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  <w:lang w:bidi="ar-DZ"/>
                      </w:rPr>
                      <m:t>4400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  <w:lang w:bidi="ar-DZ"/>
                      </w:rPr>
                      <m:t>220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  <w:szCs w:val="32"/>
                    <w:lang w:bidi="ar-DZ"/>
                  </w:rPr>
                  <m:t>=20A</m:t>
                </m:r>
              </m:oMath>
            </m:oMathPara>
          </w:p>
          <w:p w:rsidR="008772DB" w:rsidRPr="00C95C28" w:rsidRDefault="008772DB" w:rsidP="008772DB">
            <w:pPr>
              <w:bidi/>
              <w:rPr>
                <w:rFonts w:cstheme="minorHAnsi"/>
                <w:sz w:val="32"/>
                <w:szCs w:val="32"/>
                <w:lang w:bidi="ar-DZ"/>
              </w:rPr>
            </w:pPr>
            <w:r w:rsidRPr="001C3047">
              <w:rPr>
                <w:rFonts w:ascii="Simplified Arabic" w:hAnsi="Simplified Arabic" w:cs="Simplified Arabic"/>
                <w:noProof/>
                <w:sz w:val="30"/>
                <w:szCs w:val="30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107776" behindDoc="0" locked="0" layoutInCell="1" allowOverlap="1" wp14:anchorId="1BE1A6EC" wp14:editId="3ACD7A43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269240</wp:posOffset>
                      </wp:positionV>
                      <wp:extent cx="6591300" cy="3448050"/>
                      <wp:effectExtent l="0" t="0" r="19050" b="19050"/>
                      <wp:wrapNone/>
                      <wp:docPr id="927" name="Group 9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1300" cy="3448050"/>
                                <a:chOff x="0" y="0"/>
                                <a:chExt cx="6591300" cy="3448050"/>
                              </a:xfrm>
                            </wpg:grpSpPr>
                            <wpg:grpSp>
                              <wpg:cNvPr id="925" name="Group 925"/>
                              <wpg:cNvGrpSpPr/>
                              <wpg:grpSpPr>
                                <a:xfrm>
                                  <a:off x="200025" y="85725"/>
                                  <a:ext cx="6105525" cy="3223084"/>
                                  <a:chOff x="0" y="0"/>
                                  <a:chExt cx="6105525" cy="32231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17" name="Image 511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rcRect l="62121" t="33333" r="20657" b="163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85775" y="1876423"/>
                                    <a:ext cx="962025" cy="1123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wpg:grpSp>
                                <wpg:cNvPr id="924" name="Group 924"/>
                                <wpg:cNvGrpSpPr/>
                                <wpg:grpSpPr>
                                  <a:xfrm>
                                    <a:off x="0" y="0"/>
                                    <a:ext cx="6105525" cy="3223173"/>
                                    <a:chOff x="0" y="0"/>
                                    <a:chExt cx="6105525" cy="3223173"/>
                                  </a:xfrm>
                                </wpg:grpSpPr>
                                <wpg:grpSp>
                                  <wpg:cNvPr id="247" name="Group 247"/>
                                  <wpg:cNvGrpSpPr/>
                                  <wpg:grpSpPr>
                                    <a:xfrm>
                                      <a:off x="0" y="0"/>
                                      <a:ext cx="5998229" cy="3223173"/>
                                      <a:chOff x="0" y="0"/>
                                      <a:chExt cx="6159389" cy="3506784"/>
                                    </a:xfrm>
                                  </wpg:grpSpPr>
                                  <wpg:grpSp>
                                    <wpg:cNvPr id="248" name="Group 248"/>
                                    <wpg:cNvGrpSpPr/>
                                    <wpg:grpSpPr>
                                      <a:xfrm>
                                        <a:off x="0" y="0"/>
                                        <a:ext cx="6159389" cy="3506784"/>
                                        <a:chOff x="36865" y="205478"/>
                                        <a:chExt cx="6159728" cy="3506784"/>
                                      </a:xfrm>
                                    </wpg:grpSpPr>
                                    <wps:wsp>
                                      <wps:cNvPr id="249" name="Straight Connector 249"/>
                                      <wps:cNvCnPr/>
                                      <wps:spPr>
                                        <a:xfrm flipH="1">
                                          <a:off x="599474" y="3501407"/>
                                          <a:ext cx="5199209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50" name="Straight Connector 250"/>
                                      <wps:cNvCnPr/>
                                      <wps:spPr>
                                        <a:xfrm>
                                          <a:off x="1715017" y="474896"/>
                                          <a:ext cx="2925265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51" name="Straight Connector 251"/>
                                      <wps:cNvCnPr/>
                                      <wps:spPr>
                                        <a:xfrm flipV="1">
                                          <a:off x="1715017" y="748165"/>
                                          <a:ext cx="311017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52" name="Straight Connector 252"/>
                                      <wps:cNvCnPr/>
                                      <wps:spPr>
                                        <a:xfrm>
                                          <a:off x="466608" y="485406"/>
                                          <a:ext cx="94149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  <a:headEnd type="none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53" name="Straight Connector 253"/>
                                      <wps:cNvCnPr/>
                                      <wps:spPr>
                                        <a:xfrm>
                                          <a:off x="466590" y="737655"/>
                                          <a:ext cx="94145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54" name="Straight Connector 254"/>
                                      <wps:cNvCnPr/>
                                      <wps:spPr>
                                        <a:xfrm>
                                          <a:off x="1484769" y="390813"/>
                                          <a:ext cx="230194" cy="8408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55" name="Straight Connector 255"/>
                                      <wps:cNvCnPr/>
                                      <wps:spPr>
                                        <a:xfrm>
                                          <a:off x="1484943" y="664082"/>
                                          <a:ext cx="230194" cy="8408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864" name="Rounded Rectangle 864"/>
                                      <wps:cNvSpPr/>
                                      <wps:spPr>
                                        <a:xfrm>
                                          <a:off x="671269" y="256634"/>
                                          <a:ext cx="399138" cy="676889"/>
                                        </a:xfrm>
                                        <a:prstGeom prst="roundRect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65" name="Rectangle 865"/>
                                      <wps:cNvSpPr/>
                                      <wps:spPr>
                                        <a:xfrm>
                                          <a:off x="1234181" y="327751"/>
                                          <a:ext cx="614058" cy="52551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68" name="Straight Connector 868"/>
                                      <wps:cNvCnPr/>
                                      <wps:spPr>
                                        <a:xfrm>
                                          <a:off x="2062935" y="474896"/>
                                          <a:ext cx="0" cy="169216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  <a:headEnd type="oval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870" name="Straight Connector 870"/>
                                      <wps:cNvCnPr/>
                                      <wps:spPr>
                                        <a:xfrm>
                                          <a:off x="2226502" y="1426082"/>
                                          <a:ext cx="0" cy="7529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  <a:headEnd type="none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871" name="Straight Connector 871"/>
                                      <wps:cNvCnPr/>
                                      <wps:spPr>
                                        <a:xfrm>
                                          <a:off x="4825455" y="737655"/>
                                          <a:ext cx="0" cy="1429406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  <a:headEnd type="oval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874" name="Straight Connector 874"/>
                                      <wps:cNvCnPr/>
                                      <wps:spPr>
                                        <a:xfrm>
                                          <a:off x="4640537" y="474896"/>
                                          <a:ext cx="0" cy="169216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  <a:headEnd type="oval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876" name="Oval 876"/>
                                      <wps:cNvSpPr/>
                                      <wps:spPr>
                                        <a:xfrm>
                                          <a:off x="4560332" y="2019917"/>
                                          <a:ext cx="327498" cy="336331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77" name="Oval 877"/>
                                      <wps:cNvSpPr/>
                                      <wps:spPr>
                                        <a:xfrm>
                                          <a:off x="1996637" y="2019917"/>
                                          <a:ext cx="327498" cy="336331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3" name="Text Box 299"/>
                                      <wps:cNvSpPr txBox="1"/>
                                      <wps:spPr>
                                        <a:xfrm>
                                          <a:off x="36865" y="301939"/>
                                          <a:ext cx="429751" cy="66447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8772DB" w:rsidRPr="00244F37" w:rsidRDefault="008772DB" w:rsidP="008772DB">
                                            <w:pPr>
                                              <w:pStyle w:val="NormalWeb"/>
                                              <w:spacing w:before="0" w:beforeAutospacing="0" w:after="0" w:afterAutospacing="0" w:line="256" w:lineRule="auto"/>
                                              <w:rPr>
                                                <w:color w:val="000000" w:themeColor="text1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 w:rsidRPr="00244F37">
                                              <w:rPr>
                                                <w:rFonts w:eastAsia="Calibri" w:cs="Arial"/>
                                                <w:bCs/>
                                                <w:color w:val="000000" w:themeColor="text1"/>
                                                <w:sz w:val="28"/>
                                                <w:szCs w:val="28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Ph</w:t>
                                            </w:r>
                                          </w:p>
                                          <w:p w:rsidR="008772DB" w:rsidRPr="00244F37" w:rsidRDefault="008772DB" w:rsidP="008772DB">
                                            <w:pPr>
                                              <w:pStyle w:val="NormalWeb"/>
                                              <w:spacing w:before="0" w:beforeAutospacing="0" w:after="0" w:afterAutospacing="0" w:line="256" w:lineRule="auto"/>
                                              <w:rPr>
                                                <w:color w:val="000000" w:themeColor="text1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 w:rsidRPr="00244F37">
                                              <w:rPr>
                                                <w:rFonts w:eastAsia="Calibri" w:cs="Arial"/>
                                                <w:bCs/>
                                                <w:color w:val="000000" w:themeColor="text1"/>
                                                <w:sz w:val="28"/>
                                                <w:szCs w:val="28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N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4" name="Freeform 884"/>
                                      <wps:cNvSpPr/>
                                      <wps:spPr>
                                        <a:xfrm>
                                          <a:off x="4717135" y="2295729"/>
                                          <a:ext cx="331164" cy="126460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301557"/>
                                            <a:gd name="connsiteY0" fmla="*/ 0 h 126460"/>
                                            <a:gd name="connsiteX1" fmla="*/ 301557 w 301557"/>
                                            <a:gd name="connsiteY1" fmla="*/ 126460 h 126460"/>
                                            <a:gd name="connsiteX2" fmla="*/ 301557 w 301557"/>
                                            <a:gd name="connsiteY2" fmla="*/ 126460 h 1264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301557" h="12646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01557" y="126460"/>
                                              </a:lnTo>
                                              <a:lnTo>
                                                <a:pt x="301557" y="126460"/>
                                              </a:lnTo>
                                            </a:path>
                                          </a:pathLst>
                                        </a:custGeom>
                                        <a:solidFill>
                                          <a:srgbClr val="00B050"/>
                                        </a:solidFill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  <a:headEnd type="oval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5" name="Freeform 885"/>
                                      <wps:cNvSpPr/>
                                      <wps:spPr>
                                        <a:xfrm>
                                          <a:off x="1785384" y="2145162"/>
                                          <a:ext cx="286607" cy="247843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62871 w 286607"/>
                                            <a:gd name="connsiteY0" fmla="*/ 247843 h 247843"/>
                                            <a:gd name="connsiteX1" fmla="*/ 14233 w 286607"/>
                                            <a:gd name="connsiteY1" fmla="*/ 14379 h 247843"/>
                                            <a:gd name="connsiteX2" fmla="*/ 286607 w 286607"/>
                                            <a:gd name="connsiteY2" fmla="*/ 24106 h 247843"/>
                                            <a:gd name="connsiteX3" fmla="*/ 286607 w 286607"/>
                                            <a:gd name="connsiteY3" fmla="*/ 24106 h 247843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286607" h="247843">
                                              <a:moveTo>
                                                <a:pt x="62871" y="247843"/>
                                              </a:moveTo>
                                              <a:cubicBezTo>
                                                <a:pt x="19907" y="149755"/>
                                                <a:pt x="-23056" y="51668"/>
                                                <a:pt x="14233" y="14379"/>
                                              </a:cubicBezTo>
                                              <a:cubicBezTo>
                                                <a:pt x="51522" y="-22910"/>
                                                <a:pt x="286607" y="24106"/>
                                                <a:pt x="286607" y="24106"/>
                                              </a:cubicBezTo>
                                              <a:lnTo>
                                                <a:pt x="286607" y="24106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6" name="Freeform 886"/>
                                      <wps:cNvSpPr/>
                                      <wps:spPr>
                                        <a:xfrm>
                                          <a:off x="1848255" y="2178996"/>
                                          <a:ext cx="398834" cy="184826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398834"/>
                                            <a:gd name="connsiteY0" fmla="*/ 184826 h 184826"/>
                                            <a:gd name="connsiteX1" fmla="*/ 126460 w 398834"/>
                                            <a:gd name="connsiteY1" fmla="*/ 58366 h 184826"/>
                                            <a:gd name="connsiteX2" fmla="*/ 398834 w 398834"/>
                                            <a:gd name="connsiteY2" fmla="*/ 0 h 1848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398834" h="184826">
                                              <a:moveTo>
                                                <a:pt x="0" y="184826"/>
                                              </a:moveTo>
                                              <a:cubicBezTo>
                                                <a:pt x="29994" y="136998"/>
                                                <a:pt x="59988" y="89170"/>
                                                <a:pt x="126460" y="58366"/>
                                              </a:cubicBezTo>
                                              <a:cubicBezTo>
                                                <a:pt x="192932" y="27562"/>
                                                <a:pt x="295883" y="13781"/>
                                                <a:pt x="398834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7" name="Freeform 887"/>
                                      <wps:cNvSpPr/>
                                      <wps:spPr>
                                        <a:xfrm>
                                          <a:off x="1838526" y="2256818"/>
                                          <a:ext cx="321013" cy="116732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321013"/>
                                            <a:gd name="connsiteY0" fmla="*/ 116732 h 116732"/>
                                            <a:gd name="connsiteX1" fmla="*/ 321013 w 321013"/>
                                            <a:gd name="connsiteY1" fmla="*/ 0 h 116732"/>
                                            <a:gd name="connsiteX2" fmla="*/ 321013 w 321013"/>
                                            <a:gd name="connsiteY2" fmla="*/ 0 h 116732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321013" h="116732">
                                              <a:moveTo>
                                                <a:pt x="0" y="116732"/>
                                              </a:moveTo>
                                              <a:lnTo>
                                                <a:pt x="321013" y="0"/>
                                              </a:lnTo>
                                              <a:lnTo>
                                                <a:pt x="321013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  <a:tailEnd type="oval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8" name="Text Box 259"/>
                                      <wps:cNvSpPr txBox="1"/>
                                      <wps:spPr>
                                        <a:xfrm>
                                          <a:off x="5027434" y="1928547"/>
                                          <a:ext cx="1169159" cy="3671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8772DB" w:rsidRPr="0043182B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  <w:jc w:val="center"/>
                                              <w:rPr>
                                                <w:rFonts w:ascii="Calibri" w:hAnsi="Calibri" w:cs="Calibri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Calibri" w:eastAsia="Calibri" w:hAnsi="Calibri" w:cs="Calibri" w:hint="cs"/>
                                                <w:sz w:val="28"/>
                                                <w:szCs w:val="28"/>
                                                <w:rtl/>
                                                <w:lang w:bidi="ar-DZ"/>
                                              </w:rPr>
                                              <w:t>سخان كهربائي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9" name="Text Box 259"/>
                                      <wps:cNvSpPr txBox="1"/>
                                      <wps:spPr>
                                        <a:xfrm>
                                          <a:off x="210048" y="1726129"/>
                                          <a:ext cx="1141092" cy="3604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8772DB" w:rsidRPr="0043182B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  <w:jc w:val="center"/>
                                              <w:rPr>
                                                <w:rFonts w:ascii="Calibri" w:hAnsi="Calibri" w:cs="Calibri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Calibri" w:eastAsia="Calibri" w:hAnsi="Calibri" w:cs="Calibri" w:hint="cs"/>
                                                <w:sz w:val="28"/>
                                                <w:szCs w:val="28"/>
                                                <w:rtl/>
                                                <w:lang w:bidi="ar-DZ"/>
                                              </w:rPr>
                                              <w:t>فرن كهربائي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90" name="Text Box 259"/>
                                      <wps:cNvSpPr txBox="1"/>
                                      <wps:spPr>
                                        <a:xfrm rot="16200000">
                                          <a:off x="463980" y="450271"/>
                                          <a:ext cx="786765" cy="2971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8772DB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  <w:jc w:val="center"/>
                                            </w:pPr>
                                            <w:r>
                                              <w:rPr>
                                                <w:rFonts w:ascii="Calibri" w:eastAsia="Calibri" w:hAnsi="Sakkal Majalla" w:cs="Sakkal Majalla" w:hint="cs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rtl/>
                                                <w:lang w:bidi="ar-DZ"/>
                                              </w:rPr>
                                              <w:t>العداد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91" name="Straight Connector 891"/>
                                      <wps:cNvCnPr/>
                                      <wps:spPr>
                                        <a:xfrm flipV="1">
                                          <a:off x="2226379" y="753420"/>
                                          <a:ext cx="8" cy="75600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  <a:headEnd type="none"/>
                                          <a:tail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892" name="Rectangle 892"/>
                                      <wps:cNvSpPr/>
                                      <wps:spPr>
                                        <a:xfrm>
                                          <a:off x="1988132" y="853286"/>
                                          <a:ext cx="14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93" name="Zone de texte 307"/>
                                      <wps:cNvSpPr txBox="1"/>
                                      <wps:spPr>
                                        <a:xfrm>
                                          <a:off x="1483665" y="966410"/>
                                          <a:ext cx="520700" cy="3187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8772DB" w:rsidRPr="000C6172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</w:pPr>
                                            <w:r>
                                              <w:rPr>
                                                <w:rFonts w:eastAsia="Calibri" w:cs="Arial" w:hint="cs"/>
                                                <w:sz w:val="28"/>
                                                <w:szCs w:val="28"/>
                                                <w:rtl/>
                                              </w:rPr>
                                              <w:t>10</w:t>
                                            </w:r>
                                            <w:r w:rsidRPr="000C6172">
                                              <w:rPr>
                                                <w:rFonts w:eastAsia="Calibri" w:cs="Arial"/>
                                                <w:sz w:val="28"/>
                                                <w:szCs w:val="28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94" name="Zone de texte 307"/>
                                      <wps:cNvSpPr txBox="1"/>
                                      <wps:spPr>
                                        <a:xfrm>
                                          <a:off x="376772" y="2022303"/>
                                          <a:ext cx="750911" cy="31877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8772DB" w:rsidRPr="0043182B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  <w:rPr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Calibri"/>
                                                <w:sz w:val="28"/>
                                                <w:szCs w:val="28"/>
                                              </w:rPr>
                                              <w:t>2200</w:t>
                                            </w:r>
                                            <w:r>
                                              <w:rPr>
                                                <w:rFonts w:eastAsia="Calibri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w:t>W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95" name="Rectangle 895"/>
                                      <wps:cNvSpPr/>
                                      <wps:spPr>
                                        <a:xfrm>
                                          <a:off x="3438874" y="853286"/>
                                          <a:ext cx="14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96" name="Freeform 896"/>
                                      <wps:cNvSpPr/>
                                      <wps:spPr>
                                        <a:xfrm>
                                          <a:off x="5038928" y="2422188"/>
                                          <a:ext cx="575814" cy="935003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33463 w 233463"/>
                                            <a:gd name="connsiteY0" fmla="*/ 914400 h 936274"/>
                                            <a:gd name="connsiteX1" fmla="*/ 29183 w 233463"/>
                                            <a:gd name="connsiteY1" fmla="*/ 846306 h 936274"/>
                                            <a:gd name="connsiteX2" fmla="*/ 116732 w 233463"/>
                                            <a:gd name="connsiteY2" fmla="*/ 194553 h 936274"/>
                                            <a:gd name="connsiteX3" fmla="*/ 0 w 233463"/>
                                            <a:gd name="connsiteY3" fmla="*/ 0 h 936274"/>
                                            <a:gd name="connsiteX0" fmla="*/ 575814 w 575814"/>
                                            <a:gd name="connsiteY0" fmla="*/ 872947 h 912484"/>
                                            <a:gd name="connsiteX1" fmla="*/ 29183 w 575814"/>
                                            <a:gd name="connsiteY1" fmla="*/ 846306 h 912484"/>
                                            <a:gd name="connsiteX2" fmla="*/ 116732 w 575814"/>
                                            <a:gd name="connsiteY2" fmla="*/ 194553 h 912484"/>
                                            <a:gd name="connsiteX3" fmla="*/ 0 w 575814"/>
                                            <a:gd name="connsiteY3" fmla="*/ 0 h 912484"/>
                                            <a:gd name="connsiteX0" fmla="*/ 575814 w 575814"/>
                                            <a:gd name="connsiteY0" fmla="*/ 912484 h 935003"/>
                                            <a:gd name="connsiteX1" fmla="*/ 29183 w 575814"/>
                                            <a:gd name="connsiteY1" fmla="*/ 846306 h 935003"/>
                                            <a:gd name="connsiteX2" fmla="*/ 116732 w 575814"/>
                                            <a:gd name="connsiteY2" fmla="*/ 194553 h 935003"/>
                                            <a:gd name="connsiteX3" fmla="*/ 0 w 575814"/>
                                            <a:gd name="connsiteY3" fmla="*/ 0 h 935003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575814" h="935003">
                                              <a:moveTo>
                                                <a:pt x="575814" y="912484"/>
                                              </a:moveTo>
                                              <a:cubicBezTo>
                                                <a:pt x="483401" y="938424"/>
                                                <a:pt x="105697" y="965961"/>
                                                <a:pt x="29183" y="846306"/>
                                              </a:cubicBezTo>
                                              <a:cubicBezTo>
                                                <a:pt x="-47331" y="726651"/>
                                                <a:pt x="121596" y="335604"/>
                                                <a:pt x="116732" y="194553"/>
                                              </a:cubicBezTo>
                                              <a:cubicBezTo>
                                                <a:pt x="111868" y="53502"/>
                                                <a:pt x="55934" y="26751"/>
                                                <a:pt x="0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97" name="Straight Connector 897"/>
                                      <wps:cNvCnPr/>
                                      <wps:spPr>
                                        <a:xfrm flipH="1">
                                          <a:off x="2159672" y="2268288"/>
                                          <a:ext cx="0" cy="131321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898" name="Straight Connector 898"/>
                                      <wps:cNvCnPr/>
                                      <wps:spPr>
                                        <a:xfrm flipH="1">
                                          <a:off x="1964268" y="3581508"/>
                                          <a:ext cx="360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899" name="Straight Connector 899"/>
                                      <wps:cNvCnPr/>
                                      <wps:spPr>
                                        <a:xfrm flipH="1">
                                          <a:off x="2011433" y="3633001"/>
                                          <a:ext cx="252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00" name="Straight Connector 900"/>
                                      <wps:cNvCnPr/>
                                      <wps:spPr>
                                        <a:xfrm flipH="1">
                                          <a:off x="2080142" y="3684817"/>
                                          <a:ext cx="108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01" name="Straight Connector 901"/>
                                      <wps:cNvCnPr/>
                                      <wps:spPr>
                                        <a:xfrm>
                                          <a:off x="4267173" y="748165"/>
                                          <a:ext cx="0" cy="135721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  <a:head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02" name="Straight Connector 902"/>
                                      <wps:cNvCnPr/>
                                      <wps:spPr>
                                        <a:xfrm>
                                          <a:off x="3507301" y="474896"/>
                                          <a:ext cx="0" cy="10343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  <a:head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03" name="Straight Connector 903"/>
                                      <wps:cNvCnPr/>
                                      <wps:spPr>
                                        <a:xfrm flipH="1">
                                          <a:off x="3448655" y="1509454"/>
                                          <a:ext cx="58646" cy="273246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  <a:head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04" name="Straight Connector 904"/>
                                      <wps:cNvCnPr/>
                                      <wps:spPr>
                                        <a:xfrm>
                                          <a:off x="3533148" y="1747917"/>
                                          <a:ext cx="4153" cy="34042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  <a:headEnd type="oval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05" name="Flowchart: Summing Junction 905"/>
                                      <wps:cNvSpPr/>
                                      <wps:spPr>
                                        <a:xfrm>
                                          <a:off x="3719255" y="1908489"/>
                                          <a:ext cx="315491" cy="324000"/>
                                        </a:xfrm>
                                        <a:prstGeom prst="flowChartSummingJunction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06" name="Straight Connector 906"/>
                                      <wps:cNvCnPr/>
                                      <wps:spPr>
                                        <a:xfrm flipV="1">
                                          <a:off x="3537302" y="2084934"/>
                                          <a:ext cx="185459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07" name="Straight Connector 907"/>
                                      <wps:cNvCnPr/>
                                      <wps:spPr>
                                        <a:xfrm flipV="1">
                                          <a:off x="4025220" y="2093996"/>
                                          <a:ext cx="252027" cy="24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70C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08" name="Freeform 908"/>
                                      <wps:cNvSpPr/>
                                      <wps:spPr>
                                        <a:xfrm>
                                          <a:off x="1357783" y="2377615"/>
                                          <a:ext cx="509826" cy="773998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36071 w 1004556"/>
                                            <a:gd name="connsiteY0" fmla="*/ 226060 h 226060"/>
                                            <a:gd name="connsiteX1" fmla="*/ 12335 w 1004556"/>
                                            <a:gd name="connsiteY1" fmla="*/ 2323 h 226060"/>
                                            <a:gd name="connsiteX2" fmla="*/ 566812 w 1004556"/>
                                            <a:gd name="connsiteY2" fmla="*/ 109328 h 226060"/>
                                            <a:gd name="connsiteX3" fmla="*/ 1004556 w 1004556"/>
                                            <a:gd name="connsiteY3" fmla="*/ 109328 h 226060"/>
                                            <a:gd name="connsiteX4" fmla="*/ 1004556 w 1004556"/>
                                            <a:gd name="connsiteY4" fmla="*/ 109328 h 226060"/>
                                            <a:gd name="connsiteX0" fmla="*/ 532674 w 992246"/>
                                            <a:gd name="connsiteY0" fmla="*/ 729959 h 729959"/>
                                            <a:gd name="connsiteX1" fmla="*/ 25 w 992246"/>
                                            <a:gd name="connsiteY1" fmla="*/ 28642 h 729959"/>
                                            <a:gd name="connsiteX2" fmla="*/ 554502 w 992246"/>
                                            <a:gd name="connsiteY2" fmla="*/ 135647 h 729959"/>
                                            <a:gd name="connsiteX3" fmla="*/ 992246 w 992246"/>
                                            <a:gd name="connsiteY3" fmla="*/ 135647 h 729959"/>
                                            <a:gd name="connsiteX4" fmla="*/ 992246 w 992246"/>
                                            <a:gd name="connsiteY4" fmla="*/ 135647 h 729959"/>
                                            <a:gd name="connsiteX0" fmla="*/ 47353 w 506925"/>
                                            <a:gd name="connsiteY0" fmla="*/ 614813 h 614813"/>
                                            <a:gd name="connsiteX1" fmla="*/ 124082 w 506925"/>
                                            <a:gd name="connsiteY1" fmla="*/ 297266 h 614813"/>
                                            <a:gd name="connsiteX2" fmla="*/ 69181 w 506925"/>
                                            <a:gd name="connsiteY2" fmla="*/ 20501 h 614813"/>
                                            <a:gd name="connsiteX3" fmla="*/ 506925 w 506925"/>
                                            <a:gd name="connsiteY3" fmla="*/ 20501 h 614813"/>
                                            <a:gd name="connsiteX4" fmla="*/ 506925 w 506925"/>
                                            <a:gd name="connsiteY4" fmla="*/ 20501 h 614813"/>
                                            <a:gd name="connsiteX0" fmla="*/ 50923 w 510495"/>
                                            <a:gd name="connsiteY0" fmla="*/ 594312 h 594312"/>
                                            <a:gd name="connsiteX1" fmla="*/ 127652 w 510495"/>
                                            <a:gd name="connsiteY1" fmla="*/ 276765 h 594312"/>
                                            <a:gd name="connsiteX2" fmla="*/ 219474 w 510495"/>
                                            <a:gd name="connsiteY2" fmla="*/ 80143 h 594312"/>
                                            <a:gd name="connsiteX3" fmla="*/ 510495 w 510495"/>
                                            <a:gd name="connsiteY3" fmla="*/ 0 h 594312"/>
                                            <a:gd name="connsiteX4" fmla="*/ 510495 w 510495"/>
                                            <a:gd name="connsiteY4" fmla="*/ 0 h 594312"/>
                                            <a:gd name="connsiteX0" fmla="*/ 44361 w 554856"/>
                                            <a:gd name="connsiteY0" fmla="*/ 594312 h 594312"/>
                                            <a:gd name="connsiteX1" fmla="*/ 172013 w 554856"/>
                                            <a:gd name="connsiteY1" fmla="*/ 276765 h 594312"/>
                                            <a:gd name="connsiteX2" fmla="*/ 263835 w 554856"/>
                                            <a:gd name="connsiteY2" fmla="*/ 80143 h 594312"/>
                                            <a:gd name="connsiteX3" fmla="*/ 554856 w 554856"/>
                                            <a:gd name="connsiteY3" fmla="*/ 0 h 594312"/>
                                            <a:gd name="connsiteX4" fmla="*/ 554856 w 554856"/>
                                            <a:gd name="connsiteY4" fmla="*/ 0 h 594312"/>
                                            <a:gd name="connsiteX0" fmla="*/ 235834 w 388481"/>
                                            <a:gd name="connsiteY0" fmla="*/ 636953 h 636953"/>
                                            <a:gd name="connsiteX1" fmla="*/ 5638 w 388481"/>
                                            <a:gd name="connsiteY1" fmla="*/ 276765 h 636953"/>
                                            <a:gd name="connsiteX2" fmla="*/ 97460 w 388481"/>
                                            <a:gd name="connsiteY2" fmla="*/ 80143 h 636953"/>
                                            <a:gd name="connsiteX3" fmla="*/ 388481 w 388481"/>
                                            <a:gd name="connsiteY3" fmla="*/ 0 h 636953"/>
                                            <a:gd name="connsiteX4" fmla="*/ 388481 w 388481"/>
                                            <a:gd name="connsiteY4" fmla="*/ 0 h 636953"/>
                                            <a:gd name="connsiteX0" fmla="*/ 163751 w 384869"/>
                                            <a:gd name="connsiteY0" fmla="*/ 636953 h 636953"/>
                                            <a:gd name="connsiteX1" fmla="*/ 2026 w 384869"/>
                                            <a:gd name="connsiteY1" fmla="*/ 276765 h 636953"/>
                                            <a:gd name="connsiteX2" fmla="*/ 93848 w 384869"/>
                                            <a:gd name="connsiteY2" fmla="*/ 80143 h 636953"/>
                                            <a:gd name="connsiteX3" fmla="*/ 384869 w 384869"/>
                                            <a:gd name="connsiteY3" fmla="*/ 0 h 636953"/>
                                            <a:gd name="connsiteX4" fmla="*/ 384869 w 384869"/>
                                            <a:gd name="connsiteY4" fmla="*/ 0 h 636953"/>
                                            <a:gd name="connsiteX0" fmla="*/ 163751 w 384869"/>
                                            <a:gd name="connsiteY0" fmla="*/ 636953 h 636953"/>
                                            <a:gd name="connsiteX1" fmla="*/ 2026 w 384869"/>
                                            <a:gd name="connsiteY1" fmla="*/ 276765 h 636953"/>
                                            <a:gd name="connsiteX2" fmla="*/ 93848 w 384869"/>
                                            <a:gd name="connsiteY2" fmla="*/ 80143 h 636953"/>
                                            <a:gd name="connsiteX3" fmla="*/ 384869 w 384869"/>
                                            <a:gd name="connsiteY3" fmla="*/ 0 h 636953"/>
                                            <a:gd name="connsiteX4" fmla="*/ 384869 w 384869"/>
                                            <a:gd name="connsiteY4" fmla="*/ 0 h 636953"/>
                                            <a:gd name="connsiteX0" fmla="*/ 18246 w 400917"/>
                                            <a:gd name="connsiteY0" fmla="*/ 636953 h 636953"/>
                                            <a:gd name="connsiteX1" fmla="*/ 18074 w 400917"/>
                                            <a:gd name="connsiteY1" fmla="*/ 276765 h 636953"/>
                                            <a:gd name="connsiteX2" fmla="*/ 109896 w 400917"/>
                                            <a:gd name="connsiteY2" fmla="*/ 80143 h 636953"/>
                                            <a:gd name="connsiteX3" fmla="*/ 400917 w 400917"/>
                                            <a:gd name="connsiteY3" fmla="*/ 0 h 636953"/>
                                            <a:gd name="connsiteX4" fmla="*/ 400917 w 400917"/>
                                            <a:gd name="connsiteY4" fmla="*/ 0 h 636953"/>
                                            <a:gd name="connsiteX0" fmla="*/ 1777 w 384448"/>
                                            <a:gd name="connsiteY0" fmla="*/ 636953 h 636953"/>
                                            <a:gd name="connsiteX1" fmla="*/ 1605 w 384448"/>
                                            <a:gd name="connsiteY1" fmla="*/ 276765 h 636953"/>
                                            <a:gd name="connsiteX2" fmla="*/ 93427 w 384448"/>
                                            <a:gd name="connsiteY2" fmla="*/ 80143 h 636953"/>
                                            <a:gd name="connsiteX3" fmla="*/ 384448 w 384448"/>
                                            <a:gd name="connsiteY3" fmla="*/ 0 h 636953"/>
                                            <a:gd name="connsiteX4" fmla="*/ 384448 w 384448"/>
                                            <a:gd name="connsiteY4" fmla="*/ 0 h 636953"/>
                                            <a:gd name="connsiteX0" fmla="*/ 0 w 509832"/>
                                            <a:gd name="connsiteY0" fmla="*/ 636953 h 636953"/>
                                            <a:gd name="connsiteX1" fmla="*/ 126989 w 509832"/>
                                            <a:gd name="connsiteY1" fmla="*/ 276765 h 636953"/>
                                            <a:gd name="connsiteX2" fmla="*/ 218811 w 509832"/>
                                            <a:gd name="connsiteY2" fmla="*/ 80143 h 636953"/>
                                            <a:gd name="connsiteX3" fmla="*/ 509832 w 509832"/>
                                            <a:gd name="connsiteY3" fmla="*/ 0 h 636953"/>
                                            <a:gd name="connsiteX4" fmla="*/ 509832 w 509832"/>
                                            <a:gd name="connsiteY4" fmla="*/ 0 h 636953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509832" h="636953">
                                              <a:moveTo>
                                                <a:pt x="0" y="636953"/>
                                              </a:moveTo>
                                              <a:cubicBezTo>
                                                <a:pt x="85545" y="526284"/>
                                                <a:pt x="90521" y="369567"/>
                                                <a:pt x="126989" y="276765"/>
                                              </a:cubicBezTo>
                                              <a:cubicBezTo>
                                                <a:pt x="163457" y="183963"/>
                                                <a:pt x="155004" y="126270"/>
                                                <a:pt x="218811" y="80143"/>
                                              </a:cubicBezTo>
                                              <a:cubicBezTo>
                                                <a:pt x="282618" y="34016"/>
                                                <a:pt x="509832" y="0"/>
                                                <a:pt x="509832" y="0"/>
                                              </a:cubicBezTo>
                                              <a:lnTo>
                                                <a:pt x="509832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76" name="Zone de texte 307"/>
                                      <wps:cNvSpPr txBox="1"/>
                                      <wps:spPr>
                                        <a:xfrm>
                                          <a:off x="5220754" y="2179849"/>
                                          <a:ext cx="750911" cy="31877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8772DB" w:rsidRPr="0043182B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  <w:rPr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Calibri"/>
                                                <w:sz w:val="28"/>
                                                <w:szCs w:val="28"/>
                                              </w:rPr>
                                              <w:t>4400</w:t>
                                            </w:r>
                                            <w:r>
                                              <w:rPr>
                                                <w:rFonts w:eastAsia="Calibri"/>
                                                <w:sz w:val="28"/>
                                                <w:szCs w:val="28"/>
                                                <w:lang w:bidi="ar-DZ"/>
                                              </w:rPr>
                                              <w:t>W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87" name="Zone de texte 307"/>
                                      <wps:cNvSpPr txBox="1"/>
                                      <wps:spPr>
                                        <a:xfrm>
                                          <a:off x="3659483" y="2232488"/>
                                          <a:ext cx="520700" cy="31876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8772DB" w:rsidRPr="000C6172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</w:pPr>
                                            <w:r>
                                              <w:rPr>
                                                <w:rFonts w:eastAsia="Calibri" w:cs="Arial" w:hint="cs"/>
                                                <w:sz w:val="28"/>
                                                <w:szCs w:val="28"/>
                                                <w:rtl/>
                                              </w:rPr>
                                              <w:t>5</w:t>
                                            </w:r>
                                            <w:r w:rsidRPr="000C6172">
                                              <w:rPr>
                                                <w:rFonts w:eastAsia="Calibri" w:cs="Arial"/>
                                                <w:sz w:val="28"/>
                                                <w:szCs w:val="28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5" name="Straight Connector 225"/>
                                      <wps:cNvCnPr/>
                                      <wps:spPr>
                                        <a:xfrm flipH="1">
                                          <a:off x="4717135" y="2295732"/>
                                          <a:ext cx="0" cy="131321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26" name="Straight Connector 226"/>
                                      <wps:cNvCnPr/>
                                      <wps:spPr>
                                        <a:xfrm flipH="1">
                                          <a:off x="4521731" y="3608952"/>
                                          <a:ext cx="360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27" name="Straight Connector 227"/>
                                      <wps:cNvCnPr/>
                                      <wps:spPr>
                                        <a:xfrm flipH="1">
                                          <a:off x="4568896" y="3660446"/>
                                          <a:ext cx="252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28" name="Straight Connector 228"/>
                                      <wps:cNvCnPr/>
                                      <wps:spPr>
                                        <a:xfrm flipH="1">
                                          <a:off x="4637605" y="3712262"/>
                                          <a:ext cx="108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00B05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29" name="Zone de texte 307"/>
                                      <wps:cNvSpPr txBox="1"/>
                                      <wps:spPr>
                                        <a:xfrm>
                                          <a:off x="4196435" y="1346579"/>
                                          <a:ext cx="520700" cy="3187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8772DB" w:rsidRPr="000C6172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</w:pPr>
                                            <w:r>
                                              <w:rPr>
                                                <w:rFonts w:eastAsia="Calibri" w:cs="Arial" w:hint="cs"/>
                                                <w:sz w:val="28"/>
                                                <w:szCs w:val="28"/>
                                                <w:rtl/>
                                              </w:rPr>
                                              <w:t>20</w:t>
                                            </w:r>
                                            <w:r w:rsidRPr="000C6172">
                                              <w:rPr>
                                                <w:rFonts w:eastAsia="Calibri" w:cs="Arial"/>
                                                <w:sz w:val="28"/>
                                                <w:szCs w:val="28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2" name="Rectangle 232"/>
                                      <wps:cNvSpPr/>
                                      <wps:spPr>
                                        <a:xfrm>
                                          <a:off x="4565454" y="853267"/>
                                          <a:ext cx="14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33" name="Zone de texte 307"/>
                                      <wps:cNvSpPr txBox="1"/>
                                      <wps:spPr>
                                        <a:xfrm>
                                          <a:off x="3067936" y="966410"/>
                                          <a:ext cx="520700" cy="3187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8772DB" w:rsidRPr="000C6172" w:rsidRDefault="008772DB" w:rsidP="008772DB">
                                            <w:pPr>
                                              <w:pStyle w:val="NormalWeb"/>
                                              <w:spacing w:before="0" w:beforeAutospacing="0" w:after="160" w:afterAutospacing="0" w:line="256" w:lineRule="auto"/>
                                            </w:pPr>
                                            <w:r>
                                              <w:rPr>
                                                <w:rFonts w:eastAsia="Calibri" w:cs="Arial" w:hint="cs"/>
                                                <w:sz w:val="28"/>
                                                <w:szCs w:val="28"/>
                                                <w:rtl/>
                                              </w:rPr>
                                              <w:t>5</w:t>
                                            </w:r>
                                            <w:r w:rsidRPr="000C6172">
                                              <w:rPr>
                                                <w:rFonts w:eastAsia="Calibri" w:cs="Arial"/>
                                                <w:sz w:val="28"/>
                                                <w:szCs w:val="28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909" name="Freeform 909"/>
                                    <wps:cNvSpPr/>
                                    <wps:spPr>
                                      <a:xfrm>
                                        <a:off x="4601183" y="1964988"/>
                                        <a:ext cx="398834" cy="24319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398834 w 398834"/>
                                          <a:gd name="connsiteY0" fmla="*/ 243191 h 243191"/>
                                          <a:gd name="connsiteX1" fmla="*/ 145915 w 398834"/>
                                          <a:gd name="connsiteY1" fmla="*/ 77821 h 243191"/>
                                          <a:gd name="connsiteX2" fmla="*/ 0 w 398834"/>
                                          <a:gd name="connsiteY2" fmla="*/ 0 h 24319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98834" h="243191">
                                            <a:moveTo>
                                              <a:pt x="398834" y="243191"/>
                                            </a:moveTo>
                                            <a:cubicBezTo>
                                              <a:pt x="305610" y="180772"/>
                                              <a:pt x="212387" y="118353"/>
                                              <a:pt x="145915" y="77821"/>
                                            </a:cubicBezTo>
                                            <a:cubicBezTo>
                                              <a:pt x="79443" y="37289"/>
                                              <a:pt x="39721" y="18644"/>
                                              <a:pt x="0" y="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11" name="Freeform 911"/>
                                    <wps:cNvSpPr/>
                                    <wps:spPr>
                                      <a:xfrm>
                                        <a:off x="4795736" y="1955260"/>
                                        <a:ext cx="194553" cy="252919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94553 w 194553"/>
                                          <a:gd name="connsiteY0" fmla="*/ 252919 h 252919"/>
                                          <a:gd name="connsiteX1" fmla="*/ 145915 w 194553"/>
                                          <a:gd name="connsiteY1" fmla="*/ 107004 h 252919"/>
                                          <a:gd name="connsiteX2" fmla="*/ 0 w 194553"/>
                                          <a:gd name="connsiteY2" fmla="*/ 0 h 252919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94553" h="252919">
                                            <a:moveTo>
                                              <a:pt x="194553" y="252919"/>
                                            </a:moveTo>
                                            <a:cubicBezTo>
                                              <a:pt x="186446" y="201038"/>
                                              <a:pt x="178340" y="149157"/>
                                              <a:pt x="145915" y="107004"/>
                                            </a:cubicBezTo>
                                            <a:cubicBezTo>
                                              <a:pt x="113489" y="64851"/>
                                              <a:pt x="56744" y="32425"/>
                                              <a:pt x="0" y="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14" name="Text Box 914"/>
                                  <wps:cNvSpPr txBox="1"/>
                                  <wps:spPr>
                                    <a:xfrm>
                                      <a:off x="4943475" y="2038350"/>
                                      <a:ext cx="1162050" cy="866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772DB" w:rsidRDefault="008772DB" w:rsidP="008772DB">
                                        <w:r w:rsidRPr="006017EC">
                                          <w:rPr>
                                            <w:rFonts w:ascii="Calibri" w:eastAsia="Calibri" w:hAnsi="Calibri" w:cs="Arial"/>
                                            <w:noProof/>
                                            <w:lang w:eastAsia="fr-FR"/>
                                          </w:rPr>
                                          <w:drawing>
                                            <wp:inline distT="0" distB="0" distL="0" distR="0" wp14:anchorId="4D935A7C" wp14:editId="2903363E">
                                              <wp:extent cx="740410" cy="819150"/>
                                              <wp:effectExtent l="0" t="0" r="2540" b="0"/>
                                              <wp:docPr id="3" name="Picture 3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3" name="images (9).jpeg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13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745815" cy="82513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926" name="Rectangle 926"/>
                              <wps:cNvSpPr/>
                              <wps:spPr>
                                <a:xfrm>
                                  <a:off x="0" y="0"/>
                                  <a:ext cx="6591300" cy="3448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E1A6EC" id="Group 927" o:spid="_x0000_s1087" style="position:absolute;left:0;text-align:left;margin-left:.15pt;margin-top:21.2pt;width:519pt;height:271.5pt;z-index:252107776;mso-width-relative:margin;mso-height-relative:margin" coordsize="65913,3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">
                      <v:group id="Group 925" o:spid="_x0000_s1088" style="position:absolute;left:2000;top:857;width:61055;height:32231" coordsize="61055,322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g8l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u/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YPJfFAAAA3AAA&#10;AA8AAAAAAAAAAAAAAAAAqgIAAGRycy9kb3ducmV2LnhtbFBLBQYAAAAABAAEAPoAAACcAwAAAAA=&#10;">
                        <v:shape id="Image 5111" o:spid="_x0000_s1089" type="#_x0000_t75" style="position:absolute;left:4857;top:18764;width:9621;height:1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on6jGAAAA3AAAAA8AAABkcnMvZG93bnJldi54bWxEj0FPAjEUhO8m/ofmmXiTLoQIrBRCMBjl&#10;hIh6fdk+tyvb13X7hMVfb01IPE5m5pvMdN75Wh2ojVVgA/1eBoq4CLbi0sDuZXUzBhUF2WIdmAyc&#10;KMJ8dnkxxdyGIz/TYSulShCOORpwIk2udSwceYy90BAn7yO0HiXJttS2xWOC+1oPsuxWe6w4LThs&#10;aOmo2G+/vYHXn5M8vA03759f43tZZ+uufArOmOurbnEHSqiT//C5/WgNTPoj+DuTjoCe/Q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1WifqMYAAADcAAAADwAAAAAAAAAAAAAA&#10;AACfAgAAZHJzL2Rvd25yZXYueG1sUEsFBgAAAAAEAAQA9wAAAJIDAAAAAA==&#10;">
                          <v:imagedata r:id="rId14" o:title="" croptop="21845f" cropbottom="10731f" cropleft="40712f" cropright="13538f"/>
                          <v:path arrowok="t"/>
                        </v:shape>
                        <v:group id="Group 924" o:spid="_x0000_s1090" style="position:absolute;width:61055;height:32231" coordsize="61055,322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ZD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eB9PI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lUmQzFAAAA3AAA&#10;AA8AAAAAAAAAAAAAAAAAqgIAAGRycy9kb3ducmV2LnhtbFBLBQYAAAAABAAEAPoAAACcAwAAAAA=&#10;">
                          <v:group id="Group 247" o:spid="_x0000_s1091" style="position:absolute;width:59982;height:32231" coordsize="61593,350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          <v:group id="Group 248" o:spid="_x0000_s1092" style="position:absolute;width:61593;height:35067" coordorigin="368,2054" coordsize="61597,350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              <v:line id="Straight Connector 249" o:spid="_x0000_s1093" style="position:absolute;flip:x;visibility:visible;mso-wrap-style:square" from="5994,35014" to="57986,35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Dpn8UAAADcAAAADwAAAGRycy9kb3ducmV2LnhtbESPQWsCMRSE7wX/Q3hCbzVbKdJujVIE&#10;ZQ8F7dYeentsnrvB5GXZRHfrrzeC0OMwM98w8+XgrDhTF4xnBc+TDARx5bXhWsH+e/30CiJEZI3W&#10;Myn4owDLxehhjrn2PX/RuYy1SBAOOSpoYmxzKUPVkMMw8S1x8g6+cxiT7GqpO+wT3Fk5zbKZdGg4&#10;LTTY0qqh6lienIKy+O3N3ugizrb17vIZrN7YH6Uex8PHO4hIQ/wP39uFVjB9eYPbmXQ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XDpn8UAAADcAAAADwAAAAAAAAAA&#10;AAAAAAChAgAAZHJzL2Rvd25yZXYueG1sUEsFBgAAAAAEAAQA+QAAAJMDAAAAAA==&#10;" strokecolor="windowText" strokeweight="1.5pt">
                                <v:stroke joinstyle="miter"/>
                              </v:line>
                              <v:line id="Straight Connector 250" o:spid="_x0000_s1094" style="position:absolute;visibility:visible;mso-wrap-style:square" from="17150,4748" to="46402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olNMIAAADcAAAADwAAAGRycy9kb3ducmV2LnhtbERPTWsCMRC9F/ofwhS81aSiUlajtAVB&#10;UBC11eu4GbOLm8m6ibr+e3MQeny87/G0dZW4UhNKzxo+ugoEce5NyVbD73b2/gkiRGSDlWfScKcA&#10;08nryxgz42+8pusmWpFCOGSooYixzqQMeUEOQ9fXxIk7+sZhTLCx0jR4S+Gukj2lhtJhyamhwJp+&#10;CspPm4vToA6n1Xmo/ux+uwh9+707npdqpXXnrf0agYjUxn/x0z03GnqDND+dSUdAT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wolNMIAAADcAAAADwAAAAAAAAAAAAAA&#10;AAChAgAAZHJzL2Rvd25yZXYueG1sUEsFBgAAAAAEAAQA+QAAAJADAAAAAA==&#10;" strokecolor="red" strokeweight="1.5pt">
                                <v:stroke joinstyle="miter"/>
                              </v:line>
                              <v:line id="Straight Connector 251" o:spid="_x0000_s1095" style="position:absolute;flip:y;visibility:visible;mso-wrap-style:square" from="17150,7481" to="482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3CksYAAADcAAAADwAAAGRycy9kb3ducmV2LnhtbESPT2sCMRTE7wW/Q3hCbzWrRdGtUfzT&#10;gnqxVdHr6+a5Wdy8LJtU12/fCIUeh5n5DTOeNrYUV6p94VhBt5OAIM6cLjhXcNh/vAxB+ICssXRM&#10;Cu7kYTppPY0x1e7GX3TdhVxECPsUFZgQqlRKnxmy6DuuIo7e2dUWQ5R1LnWNtwi3pewlyUBaLDgu&#10;GKxoYSi77H6sgtnIzD+LIy3X38n7YjO4n1632Ump53YzewMRqAn/4b/2Sivo9bvwOBOPgJ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/dwpLGAAAA3AAAAA8AAAAAAAAA&#10;AAAAAAAAoQIAAGRycy9kb3ducmV2LnhtbFBLBQYAAAAABAAEAPkAAACUAwAAAAA=&#10;" strokecolor="#0070c0" strokeweight="1.5pt">
                                <v:stroke joinstyle="miter"/>
                              </v:line>
                              <v:line id="Straight Connector 252" o:spid="_x0000_s1096" style="position:absolute;visibility:visible;mso-wrap-style:square" from="4666,4854" to="14080,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eCMMUAAADcAAAADwAAAGRycy9kb3ducmV2LnhtbESPQWvCQBSE7wX/w/IEL0U3plRCdBVR&#10;bD30YhTU2yP7TILZtyG7avz3XaHQ4zAz3zCzRWdqcafWVZYVjEcRCOLc6ooLBYf9ZpiAcB5ZY22Z&#10;FDzJwWLee5thqu2Dd3TPfCEChF2KCkrvm1RKl5dk0I1sQxy8i20N+iDbQuoWHwFuahlH0UQarDgs&#10;lNjQqqT8mt2Mgvr4/ZGYZXJe794nFz75588XZkoN+t1yCsJT5//Df+2tVhB/xvA6E46An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FeCMMUAAADcAAAADwAAAAAAAAAA&#10;AAAAAAChAgAAZHJzL2Rvd25yZXYueG1sUEsFBgAAAAAEAAQA+QAAAJMDAAAAAA==&#10;" strokecolor="red" strokeweight="1.5pt">
                                <v:stroke endarrow="oval" joinstyle="miter"/>
                              </v:line>
                              <v:line id="Straight Connector 253" o:spid="_x0000_s1097" style="position:absolute;visibility:visible;mso-wrap-style:square" from="4665,7376" to="14080,7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91e8QAAADcAAAADwAAAGRycy9kb3ducmV2LnhtbESPT2sCMRTE7wW/Q3iCt5pdi0W2Rimi&#10;VPBU//T83Dx3125eliRq/PamUPA4zMxvmOk8mlZcyfnGsoJ8mIEgLq1uuFKw361eJyB8QNbYWiYF&#10;d/Iwn/Veplhoe+Nvum5DJRKEfYEK6hC6Qkpf1mTQD21HnLyTdQZDkq6S2uEtwU0rR1n2Lg02nBZq&#10;7GhRU/m7vRgFMW+Oh3iOp437Oi7Oe7faLX9ypQb9+PkBIlAMz/B/e60VjMZv8HcmHQE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3V7xAAAANwAAAAPAAAAAAAAAAAA&#10;AAAAAKECAABkcnMvZG93bnJldi54bWxQSwUGAAAAAAQABAD5AAAAkgMAAAAA&#10;" strokecolor="#0070c0" strokeweight="1.5pt">
                                <v:stroke endarrow="oval" joinstyle="miter"/>
                              </v:line>
                              <v:line id="Straight Connector 254" o:spid="_x0000_s1098" style="position:absolute;visibility:visible;mso-wrap-style:square" from="14847,3908" to="17149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K/38UAAADcAAAADwAAAGRycy9kb3ducmV2LnhtbESPQWvCQBSE7wX/w/KEXopuqlZCdBVp&#10;qXrwYhTU2yP7TILZtyG71fjvXUHocZiZb5jpvDWVuFLjSssKPvsRCOLM6pJzBfvdby8G4Tyyxsoy&#10;KbiTg/ms8zbFRNsbb+ma+lwECLsEFRTe14mULivIoOvbmjh4Z9sY9EE2udQN3gLcVHIQRWNpsOSw&#10;UGBN3wVll/TPKKgOq2FsFvHpZ/sxPvPR3zdLTJV677aLCQhPrf8Pv9prrWDwNYLnmXAE5O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PK/38UAAADcAAAADwAAAAAAAAAA&#10;AAAAAAChAgAAZHJzL2Rvd25yZXYueG1sUEsFBgAAAAAEAAQA+QAAAJMDAAAAAA==&#10;" strokecolor="red" strokeweight="1.5pt">
                                <v:stroke endarrow="oval" joinstyle="miter"/>
                              </v:line>
                              <v:line id="Straight Connector 255" o:spid="_x0000_s1099" style="position:absolute;visibility:visible;mso-wrap-style:square" from="14849,6640" to="171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pIlMMAAADcAAAADwAAAGRycy9kb3ducmV2LnhtbESPT2sCMRTE74LfITyhN82uYCmrUYoo&#10;Cj3Vf+fn5rm7dvOyJFHjtzeFQo/DzPyGmS2iacWdnG8sK8hHGQji0uqGKwWH/Xr4AcIHZI2tZVLw&#10;JA+Leb83w0LbB3/TfRcqkSDsC1RQh9AVUvqyJoN+ZDvi5F2sMxiSdJXUDh8Jblo5zrJ3abDhtFBj&#10;R8uayp/dzSiIeXM+xmu8fLnNeXk9uPV+dcqVehvEzymIQDH8h//aW61gPJnA75l0BOT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WqSJTDAAAA3AAAAA8AAAAAAAAAAAAA&#10;AAAAoQIAAGRycy9kb3ducmV2LnhtbFBLBQYAAAAABAAEAPkAAACRAwAAAAA=&#10;" strokecolor="#0070c0" strokeweight="1.5pt">
                                <v:stroke endarrow="oval" joinstyle="miter"/>
                              </v:line>
                              <v:roundrect id="Rounded Rectangle 864" o:spid="_x0000_s1100" style="position:absolute;left:6712;top:2566;width:3992;height:676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t78MA&#10;AADcAAAADwAAAGRycy9kb3ducmV2LnhtbESP0WrCQBRE3wv+w3IF3+rGIqnEbESLQvuYtB9wyV6T&#10;aPZu3F1N+vfdQqGPw8ycYfLdZHrxIOc7ywpWywQEcW11x42Cr8/T8waED8gae8uk4Js87IrZU46Z&#10;tiOX9KhCIyKEfYYK2hCGTEpft2TQL+1AHL2zdQZDlK6R2uEY4aaXL0mSSoMdx4UWB3prqb5Wd6Pg&#10;XKZ0O3Yfen85jK9N5a0rT1apxXzab0EEmsJ/+K/9rhVs0jX8nolHQB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HGt78MAAADcAAAADwAAAAAAAAAAAAAAAACYAgAAZHJzL2Rv&#10;d25yZXYueG1sUEsFBgAAAAAEAAQA9QAAAIgDAAAAAA==&#10;" fillcolor="window" strokecolor="windowText" strokeweight="1.5pt">
                                <v:stroke joinstyle="miter"/>
                              </v:roundrect>
                              <v:rect id="Rectangle 865" o:spid="_x0000_s1101" style="position:absolute;left:12341;top:3277;width:6141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AjVMIA&#10;AADcAAAADwAAAGRycy9kb3ducmV2LnhtbESPT4vCMBTE7wt+h/CEva2pC4pUUxFhZa/WHvT2bJ79&#10;Y/NSm6yt334jCB6HmfkNs1oPphF36lxlWcF0EoEgzq2uuFCQHX6+FiCcR9bYWCYFD3KwTkYfK4y1&#10;7XlP99QXIkDYxaig9L6NpXR5SQbdxLbEwbvYzqAPsiuk7rAPcNPI7yiaS4MVh4USW9qWlF/TP6Pg&#10;tnPHtH7UdDi55rzL+sxjmyn1OR42SxCeBv8Ov9q/WsFiPoPnmXAEZ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oCNUwgAAANwAAAAPAAAAAAAAAAAAAAAAAJgCAABkcnMvZG93&#10;bnJldi54bWxQSwUGAAAAAAQABAD1AAAAhwMAAAAA&#10;" filled="f" strokecolor="windowText" strokeweight="1.5pt"/>
                              <v:line id="Straight Connector 868" o:spid="_x0000_s1102" style="position:absolute;visibility:visible;mso-wrap-style:square" from="20629,4748" to="20629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rhob4AAADcAAAADwAAAGRycy9kb3ducmV2LnhtbERPuwrCMBTdBf8hXMFFNNVBpBpFBMVN&#10;fIC6XZprW21uShNt9evNIDgeznu2aEwhXlS53LKC4SACQZxYnXOq4HRc9ycgnEfWWFgmBW9ysJi3&#10;WzOMta15T6+DT0UIYRejgsz7MpbSJRkZdANbEgfuZiuDPsAqlbrCOoSbQo6iaCwN5hwaMixplVHy&#10;ODyNgt17z9bv0vxSl+el623u0XXzUarbaZZTEJ4a/xf/3FutYDIOa8OZcATk/A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J6uGhvgAAANwAAAAPAAAAAAAAAAAAAAAAAKEC&#10;AABkcnMvZG93bnJldi54bWxQSwUGAAAAAAQABAD5AAAAjAMAAAAA&#10;" strokecolor="red" strokeweight="1.5pt">
                                <v:stroke startarrow="oval" endarrow="oval" joinstyle="miter"/>
                              </v:line>
                              <v:line id="Straight Connector 870" o:spid="_x0000_s1103" style="position:absolute;visibility:visible;mso-wrap-style:square" from="22265,14260" to="22265,21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vsAAAADcAAAADwAAAGRycy9kb3ducmV2LnhtbERPy4rCMBTdD/gP4QqzG9O6UKlGEVEU&#10;ZuVzfW2ubbW5KUnUzN9PFgOzPJz3bBFNK17kfGNZQT7IQBCXVjdcKTgdN18TED4ga2wtk4If8rCY&#10;9z5mWGj75j29DqESKYR9gQrqELpCSl/WZNAPbEecuJt1BkOCrpLa4TuFm1YOs2wkDTacGmrsaFVT&#10;+Tg8jYKYN9dzvMfbt9teV/eT2xzXl1ypz35cTkEEiuFf/OfeaQWTcZqfzqQjIO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WygL7AAAAA3AAAAA8AAAAAAAAAAAAAAAAA&#10;oQIAAGRycy9kb3ducmV2LnhtbFBLBQYAAAAABAAEAPkAAACOAwAAAAA=&#10;" strokecolor="#0070c0" strokeweight="1.5pt">
                                <v:stroke endarrow="oval" joinstyle="miter"/>
                              </v:line>
                              <v:line id="Straight Connector 871" o:spid="_x0000_s1104" style="position:absolute;visibility:visible;mso-wrap-style:square" from="48254,7376" to="48254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3ac8cAAADcAAAADwAAAGRycy9kb3ducmV2LnhtbESPUUsCQRSF34P+w3CDXkJnjUpZHSWK&#10;IDWC1B9w3bnubO7c2WZGd/XXO0HQ4+Gc8x3OZNbZWhzJh8qxgkE/A0FcOF1xqWCzfuuNQISIrLF2&#10;TApOFGA2vb6aYK5dy190XMVSJAiHHBWYGJtcylAYshj6riFO3s55izFJX0rtsU1wW8v7LHuSFitO&#10;CwYbejFU7FcHq+B1OTcP7f7j7Omw+Lz7/tmey8etUrc33fMYRKQu/of/2u9awWg4gN8z6QjI6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XdpzxwAAANwAAAAPAAAAAAAA&#10;AAAAAAAAAKECAABkcnMvZG93bnJldi54bWxQSwUGAAAAAAQABAD5AAAAlQMAAAAA&#10;" strokecolor="#0070c0" strokeweight="1.5pt">
                                <v:stroke startarrow="oval" endarrow="oval" joinstyle="miter"/>
                              </v:line>
                              <v:line id="Straight Connector 874" o:spid="_x0000_s1105" style="position:absolute;visibility:visible;mso-wrap-style:square" from="46405,4748" to="46405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59ecQAAADcAAAADwAAAGRycy9kb3ducmV2LnhtbESPT4vCMBTE78J+h/AWvIimK6JSjSIL&#10;ijfxD6i3R/Nsq81LaaKt++k3guBxmJnfMNN5YwrxoMrllhX89CIQxInVOacKDvtldwzCeWSNhWVS&#10;8CQH89lXa4qxtjVv6bHzqQgQdjEqyLwvYyldkpFB17MlcfAutjLog6xSqSusA9wUsh9FQ2kw57CQ&#10;YUm/GSW33d0o2Dy3bP0mzU91eVy4zuoanVd/SrW/m8UEhKfGf8Lv9lorGI8G8DoTjoC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fn15xAAAANwAAAAPAAAAAAAAAAAA&#10;AAAAAKECAABkcnMvZG93bnJldi54bWxQSwUGAAAAAAQABAD5AAAAkgMAAAAA&#10;" strokecolor="red" strokeweight="1.5pt">
                                <v:stroke startarrow="oval" endarrow="oval" joinstyle="miter"/>
                              </v:line>
                              <v:oval id="Oval 876" o:spid="_x0000_s1106" style="position:absolute;left:45603;top:20199;width:3275;height:3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BwC8YA&#10;AADcAAAADwAAAGRycy9kb3ducmV2LnhtbESP3WrCQBSE7wu+w3KE3tWNCqmkrlK0toJQ0Ai5PWRP&#10;89Ps2TS7jfHtXaHQy2FmvmGW68E0oqfOVZYVTCcRCOLc6ooLBed097QA4TyyxsYyKbiSg/Vq9LDE&#10;RNsLH6k/+UIECLsEFZTet4mULi/JoJvYljh4X7Yz6IPsCqk7vAS4aeQsimJpsOKwUGJLm5Ly79Ov&#10;UfD5VtXZ+0e2PWT1Zl4f4vRn1qdKPY6H1xcQngb/H/5r77WCxXMM9zPhCM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BwC8YAAADcAAAADwAAAAAAAAAAAAAAAACYAgAAZHJz&#10;L2Rvd25yZXYueG1sUEsFBgAAAAAEAAQA9QAAAIsDAAAAAA==&#10;" filled="f" strokecolor="windowText" strokeweight="1.5pt">
                                <v:stroke joinstyle="miter"/>
                              </v:oval>
                              <v:oval id="Oval 877" o:spid="_x0000_s1107" style="position:absolute;left:19966;top:20199;width:3275;height:3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zVkMYA&#10;AADcAAAADwAAAGRycy9kb3ducmV2LnhtbESP3WrCQBSE7wt9h+UUvKsbFVSiq4jVVhCEGiG3h+wx&#10;P2bPptltTN++KxR6OczMN8xy3ZtadNS60rKC0TACQZxZXXKu4JLsX+cgnEfWWFsmBT/kYL16flpi&#10;rO2dP6k7+1wECLsYFRTeN7GULivIoBvahjh4V9sa9EG2udQt3gPc1HIcRVNpsOSwUGBD24Ky2/nb&#10;KDjtyip9/0jfjmm1nVTHafI17hKlBi/9ZgHCU+//w3/tg1Ywn83gcSYc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hzVkMYAAADcAAAADwAAAAAAAAAAAAAAAACYAgAAZHJz&#10;L2Rvd25yZXYueG1sUEsFBgAAAAAEAAQA9QAAAIsDAAAAAA==&#10;" filled="f" strokecolor="windowText" strokeweight="1.5pt">
                                <v:stroke joinstyle="miter"/>
                              </v:oval>
                              <v:shape id="Text Box 299" o:spid="_x0000_s1108" type="#_x0000_t202" style="position:absolute;left:368;top:3019;width:4298;height:6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FWEMMA&#10;AADcAAAADwAAAGRycy9kb3ducmV2LnhtbESPT2sCMRTE74V+h/AK3mrWFsqyNYotFXqQgrrg9bF5&#10;3SxuXpYk7p9vbwTB4zAzv2GW69G2oicfGscKFvMMBHHldMO1gvK4fc1BhIissXVMCiYKsF49Py2x&#10;0G7gPfWHWIsE4VCgAhNjV0gZKkMWw9x1xMn7d95iTNLXUnscEty28i3LPqTFhtOCwY6+DVXnw8Uq&#10;sLvstP/7WZhyKnuM0/HL8zAqNXsZN58gIo3xEb63f7WCPH+H25l0BO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+FWEMMAAADcAAAADwAAAAAAAAAAAAAAAACYAgAAZHJzL2Rv&#10;d25yZXYueG1sUEsFBgAAAAAEAAQA9QAAAIgDAAAAAA==&#10;" filled="f" stroked="f" strokeweight="1.5pt">
                                <v:textbox>
                                  <w:txbxContent>
                                    <w:p w:rsidR="008772DB" w:rsidRPr="00244F37" w:rsidRDefault="008772DB" w:rsidP="008772DB">
                                      <w:pPr>
                                        <w:pStyle w:val="NormalWeb"/>
                                        <w:spacing w:before="0" w:beforeAutospacing="0" w:after="0" w:afterAutospacing="0" w:line="256" w:lineRule="auto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244F37">
                                        <w:rPr>
                                          <w:rFonts w:eastAsia="Calibri" w:cs="Arial"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Ph</w:t>
                                      </w:r>
                                    </w:p>
                                    <w:p w:rsidR="008772DB" w:rsidRPr="00244F37" w:rsidRDefault="008772DB" w:rsidP="008772DB">
                                      <w:pPr>
                                        <w:pStyle w:val="NormalWeb"/>
                                        <w:spacing w:before="0" w:beforeAutospacing="0" w:after="0" w:afterAutospacing="0" w:line="256" w:lineRule="auto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244F37">
                                        <w:rPr>
                                          <w:rFonts w:eastAsia="Calibri" w:cs="Arial"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N</w:t>
                                      </w:r>
                                    </w:p>
                                  </w:txbxContent>
                                </v:textbox>
                              </v:shape>
                              <v:shape id="Freeform 884" o:spid="_x0000_s1109" style="position:absolute;left:47171;top:22957;width:3311;height:1264;visibility:visible;mso-wrap-style:square;v-text-anchor:middle" coordsize="301557,126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gjCcgA&#10;AADcAAAADwAAAGRycy9kb3ducmV2LnhtbESP3WrCQBSE7wu+w3KE3pS6aSsSoqvYFqEVxJ8W9PKY&#10;PSbB7Nmwu43p27sFoZfDzHzDTGadqUVLzleWFTwNEhDEudUVFwq+vxaPKQgfkDXWlknBL3mYTXt3&#10;E8y0vfCW2l0oRISwz1BBGUKTSenzkgz6gW2Io3eyzmCI0hVSO7xEuKnlc5KMpMGK40KJDb2VlJ93&#10;P0bB6+fhYbnVK8fL/fvqvD5uFi/tRqn7fjcfgwjUhf/wrf2hFaTpEP7Ox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aCMJyAAAANwAAAAPAAAAAAAAAAAAAAAAAJgCAABk&#10;cnMvZG93bnJldi54bWxQSwUGAAAAAAQABAD1AAAAjQMAAAAA&#10;" path="m,l301557,126460r,e" fillcolor="#00b050" strokecolor="#00b050" strokeweight="1.5pt">
                                <v:stroke startarrow="oval" joinstyle="miter"/>
                                <v:path arrowok="t" o:connecttype="custom" o:connectlocs="0,0;331164,126460;331164,126460" o:connectangles="0,0,0"/>
                              </v:shape>
                              <v:shape id="Freeform 885" o:spid="_x0000_s1110" style="position:absolute;left:17853;top:21451;width:2866;height:2479;visibility:visible;mso-wrap-style:square;v-text-anchor:middle" coordsize="286607,2478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KKocUA&#10;AADcAAAADwAAAGRycy9kb3ducmV2LnhtbESPQWvCQBCF7wX/wzJCL0U3FZQQXYMWSr1J1Yu3ITsm&#10;0exszG6TbX99t1Dw+HjzvjdvlQfTiJ46V1tW8DpNQBAXVtdcKjgd3ycpCOeRNTaWScE3OcjXo6cV&#10;ZtoO/En9wZciQthlqKDyvs2kdEVFBt3UtsTRu9jOoI+yK6XucIhw08hZkiykwZpjQ4UtvVVU3A5f&#10;Jr7h6SP0u/OPe5lvw/6+uO5xdlTqeRw2SxCegn8c/6d3WkGazuFvTCS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8oqhxQAAANwAAAAPAAAAAAAAAAAAAAAAAJgCAABkcnMv&#10;ZG93bnJldi54bWxQSwUGAAAAAAQABAD1AAAAigMAAAAA&#10;" path="m62871,247843c19907,149755,-23056,51668,14233,14379v37289,-37289,272374,9727,272374,9727l286607,24106e" filled="f" strokecolor="red" strokeweight="1.5pt">
                                <v:stroke joinstyle="miter"/>
                                <v:path arrowok="t" o:connecttype="custom" o:connectlocs="62871,247843;14233,14379;286607,24106;286607,24106" o:connectangles="0,0,0,0"/>
                              </v:shape>
                              <v:shape id="Freeform 886" o:spid="_x0000_s1111" style="position:absolute;left:18482;top:21789;width:3988;height:1849;visibility:visible;mso-wrap-style:square;v-text-anchor:middle" coordsize="398834,1848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1/RMYA&#10;AADcAAAADwAAAGRycy9kb3ducmV2LnhtbESPT2vCQBTE7wW/w/KE3uqmKWhIXaWIpYIH6x8K3p7Z&#10;12xo9m3IriZ+e7cgeBxm5jfMdN7bWlyo9ZVjBa+jBARx4XTFpYLD/vMlA+EDssbaMSm4kof5bPA0&#10;xVy7jrd02YVSRAj7HBWYEJpcSl8YsuhHriGO3q9rLYYo21LqFrsIt7VMk2QsLVYcFww2tDBU/O3O&#10;VkG6/9qY7pSussnp263X5rj8eTsq9TzsP95BBOrDI3xvr7SCLBvD/5l4BO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s1/RMYAAADcAAAADwAAAAAAAAAAAAAAAACYAgAAZHJz&#10;L2Rvd25yZXYueG1sUEsFBgAAAAAEAAQA9QAAAIsDAAAAAA==&#10;" path="m,184826c29994,136998,59988,89170,126460,58366,192932,27562,295883,13781,398834,e" filled="f" strokecolor="#0070c0" strokeweight="1.5pt">
                                <v:stroke joinstyle="miter"/>
                                <v:path arrowok="t" o:connecttype="custom" o:connectlocs="0,184826;126460,58366;398834,0" o:connectangles="0,0,0"/>
                              </v:shape>
                              <v:shape id="Freeform 887" o:spid="_x0000_s1112" style="position:absolute;left:18385;top:22568;width:3210;height:1167;visibility:visible;mso-wrap-style:square;v-text-anchor:middle" coordsize="321013,116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vNVcUA&#10;AADcAAAADwAAAGRycy9kb3ducmV2LnhtbESPQWvCQBSE7wX/w/IEb3WjiA3RVUSreCpWPXh8ZJ/Z&#10;aPZtyG5N/PduodDjMDPfMPNlZyvxoMaXjhWMhgkI4tzpkgsF59P2PQXhA7LGyjEpeJKH5aL3NsdM&#10;u5a/6XEMhYgQ9hkqMCHUmZQ+N2TRD11NHL2rayyGKJtC6gbbCLeVHCfJVFosOS4YrGltKL8ff6yC&#10;iTHt4TTKP7/G2/3l1u4Ou+dmpdSg361mIAJ14T/8195rBWn6Ab9n4hGQi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281VxQAAANwAAAAPAAAAAAAAAAAAAAAAAJgCAABkcnMv&#10;ZG93bnJldi54bWxQSwUGAAAAAAQABAD1AAAAigMAAAAA&#10;" path="m,116732l321013,r,e" filled="f" strokecolor="#00b050" strokeweight="1.5pt">
                                <v:stroke endarrow="oval" joinstyle="miter"/>
                                <v:path arrowok="t" o:connecttype="custom" o:connectlocs="0,116732;321013,0;321013,0" o:connectangles="0,0,0"/>
                              </v:shape>
                              <v:shape id="Text Box 259" o:spid="_x0000_s1113" type="#_x0000_t202" style="position:absolute;left:50274;top:19285;width:11691;height:3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5T8cMA&#10;AADcAAAADwAAAGRycy9kb3ducmV2LnhtbERPy2rCQBTdC/7DcAvd6aRCS4gZRQKilLqIunF3m7l5&#10;0MydmJma1K/vLASXh/NO16NpxY1611hW8DaPQBAXVjdcKTiftrMYhPPIGlvLpOCPHKxX00mKibYD&#10;53Q7+kqEEHYJKqi97xIpXVGTQTe3HXHgStsb9AH2ldQ9DiHctHIRRR/SYMOhocaOspqKn+OvUfCZ&#10;bQ+Yfy9MfG+z3Ve56a7ny7tSry/jZgnC0+if4od7rxXEcVgbzoQj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s5T8cMAAADcAAAADwAAAAAAAAAAAAAAAACYAgAAZHJzL2Rv&#10;d25yZXYueG1sUEsFBgAAAAAEAAQA9QAAAIgDAAAAAA==&#10;" filled="f" stroked="f" strokeweight=".5pt">
                                <v:textbox>
                                  <w:txbxContent>
                                    <w:p w:rsidR="008772DB" w:rsidRPr="0043182B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jc w:val="center"/>
                                        <w:rPr>
                                          <w:rFonts w:ascii="Calibri" w:hAnsi="Calibri" w:cs="Calibri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 w:hint="cs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سخان كهربائي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59" o:spid="_x0000_s1114" type="#_x0000_t202" style="position:absolute;left:2100;top:17261;width:11411;height:3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L2asUA&#10;AADcAAAADwAAAGRycy9kb3ducmV2LnhtbESPT4vCMBTE74LfITxhb5oqKLUaRQqysqwH/1y8PZtn&#10;W2xeapPVrp/eLCx4HGbmN8x82ZpK3KlxpWUFw0EEgjizuuRcwfGw7scgnEfWWFkmBb/kYLnoduaY&#10;aPvgHd33PhcBwi5BBYX3dSKlywoy6Aa2Jg7exTYGfZBNLnWDjwA3lRxF0UQaLDksFFhTWlB23f8Y&#10;BV/peou788jEzyr9/L6s6tvxNFbqo9euZiA8tf4d/m9vtII4nsLfmXA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gvZqxQAAANwAAAAPAAAAAAAAAAAAAAAAAJgCAABkcnMv&#10;ZG93bnJldi54bWxQSwUGAAAAAAQABAD1AAAAigMAAAAA&#10;" filled="f" stroked="f" strokeweight=".5pt">
                                <v:textbox>
                                  <w:txbxContent>
                                    <w:p w:rsidR="008772DB" w:rsidRPr="0043182B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jc w:val="center"/>
                                        <w:rPr>
                                          <w:rFonts w:ascii="Calibri" w:hAnsi="Calibri" w:cs="Calibri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 w:hint="cs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فرن كهربائي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59" o:spid="_x0000_s1115" type="#_x0000_t202" style="position:absolute;left:4639;top:4502;width:7868;height:2972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NXh8MA&#10;AADcAAAADwAAAGRycy9kb3ducmV2LnhtbERPPW+DMBDdI+U/WBepWzBkqAjFiVCkKO3QoTRSOl7w&#10;BWjxGWEXSH99PVTq+PS+8/1sOjHS4FrLCpIoBkFcWd1yreD8flynIJxH1thZJgV3crDfLRc5ZtpO&#10;/EZj6WsRQthlqKDxvs+kdFVDBl1ke+LA3exg0Ac41FIPOIVw08lNHD9Kgy2HhgZ7OjRUfZXfRsGn&#10;cddt+kPJpTjdzea1/OhfTlaph9VcPIHwNPt/8Z/7WStIt2F+OBOO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NXh8MAAADcAAAADwAAAAAAAAAAAAAAAACYAgAAZHJzL2Rv&#10;d25yZXYueG1sUEsFBgAAAAAEAAQA9QAAAIgDAAAAAA==&#10;" filled="f" stroked="f" strokeweight=".5pt">
                                <v:textbox>
                                  <w:txbxContent>
                                    <w:p w:rsidR="008772DB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jc w:val="center"/>
                                      </w:pPr>
                                      <w:r>
                                        <w:rPr>
                                          <w:rFonts w:ascii="Calibri" w:eastAsia="Calibri" w:hAnsi="Sakkal Majalla" w:cs="Sakkal Majalla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العداد</w:t>
                                      </w:r>
                                    </w:p>
                                  </w:txbxContent>
                                </v:textbox>
                              </v:shape>
                              <v:line id="Straight Connector 891" o:spid="_x0000_s1116" style="position:absolute;flip:y;visibility:visible;mso-wrap-style:square" from="22263,7534" to="22263,15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NBjsQAAADcAAAADwAAAGRycy9kb3ducmV2LnhtbESPQYvCMBSE74L/ITxhb5pUlkW7RhHB&#10;ZQ8erPayt0fzbIvNS0mi1n9vFhb2OMzMN8xqM9hO3MmH1rGGbKZAEFfOtFxrKM/76QJEiMgGO8ek&#10;4UkBNuvxaIW5cQ8u6H6KtUgQDjlqaGLscylD1ZDFMHM9cfIuzluMSfpaGo+PBLednCv1IS22nBYa&#10;7GnXUHU93ayG27v78pcftSvK55G77FAW4ai0fpsM208QkYb4H/5rfxsNi2UGv2fSEZD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40GOxAAAANwAAAAPAAAAAAAAAAAA&#10;AAAAAKECAABkcnMvZG93bnJldi54bWxQSwUGAAAAAAQABAD5AAAAkgMAAAAA&#10;" strokecolor="#0070c0" strokeweight="1.5pt">
                                <v:stroke endarrow="oval" joinstyle="miter"/>
                              </v:line>
                              <v:rect id="Rectangle 892" o:spid="_x0000_s1117" style="position:absolute;left:19881;top:8532;width:144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PWfcQA&#10;AADcAAAADwAAAGRycy9kb3ducmV2LnhtbESPzWrDMBCE74W8g9hAb40cHRLHiRKSQElbesjvfbE2&#10;tom1MpZqu29fFQo9DjPzDbPaDLYWHbW+cqxhOklAEOfOVFxouF5eX1IQPiAbrB2Thm/ysFmPnlaY&#10;GdfzibpzKESEsM9QQxlCk0np85Is+olriKN3d63FEGVbSNNiH+G2lipJZtJixXGhxIb2JeWP85fV&#10;cHSPu6xvSn3Mdwc1f7dpX3SfWj+Ph+0SRKAh/If/2m9GQ7pQ8HsmHgG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z1n3EAAAA3AAAAA8AAAAAAAAAAAAAAAAAmAIAAGRycy9k&#10;b3ducmV2LnhtbFBLBQYAAAAABAAEAPUAAACJAwAAAAA=&#10;" filled="f" strokecolor="red" strokeweight="1.5pt"/>
                              <v:shape id="Zone de texte 307" o:spid="_x0000_s1118" type="#_x0000_t202" style="position:absolute;left:14836;top:9664;width:5207;height:3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NXXcYA&#10;AADcAAAADwAAAGRycy9kb3ducmV2LnhtbESPQWvCQBSE70L/w/IKvemmipKmriIBUaQeTL14e2af&#10;SWj2bZrdauyvdwXB4zAz3zDTeWdqcabWVZYVvA8iEMS51RUXCvbfy34MwnlkjbVlUnAlB/PZS2+K&#10;ibYX3tE584UIEHYJKii9bxIpXV6SQTewDXHwTrY16INsC6lbvAS4qeUwiibSYMVhocSG0pLyn+zP&#10;KNikyy3ujkMT/9fp6uu0aH73h7FSb6/d4hOEp84/w4/2WiuIP0ZwPxOO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NXXcYAAADcAAAADwAAAAAAAAAAAAAAAACYAgAAZHJz&#10;L2Rvd25yZXYueG1sUEsFBgAAAAAEAAQA9QAAAIsDAAAAAA==&#10;" filled="f" stroked="f" strokeweight=".5pt">
                                <v:textbox>
                                  <w:txbxContent>
                                    <w:p w:rsidR="008772DB" w:rsidRPr="000C6172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</w:pPr>
                                      <w:r>
                                        <w:rPr>
                                          <w:rFonts w:eastAsia="Calibri" w:cs="Arial" w:hint="cs"/>
                                          <w:sz w:val="28"/>
                                          <w:szCs w:val="28"/>
                                          <w:rtl/>
                                        </w:rPr>
                                        <w:t>10</w:t>
                                      </w:r>
                                      <w:r w:rsidRPr="000C6172">
                                        <w:rPr>
                                          <w:rFonts w:eastAsia="Calibri" w:cs="Arial"/>
                                          <w:sz w:val="28"/>
                                          <w:szCs w:val="28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  <v:shape id="Zone de texte 307" o:spid="_x0000_s1119" type="#_x0000_t202" style="position:absolute;left:3767;top:20223;width:7509;height:3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rPKcYA&#10;AADcAAAADwAAAGRycy9kb3ducmV2LnhtbESPQWvCQBSE70L/w/IKvemmopKmriIBUaQeTL14e2af&#10;SWj2bZrdauyvdwXB4zAz3zDTeWdqcabWVZYVvA8iEMS51RUXCvbfy34MwnlkjbVlUnAlB/PZS2+K&#10;ibYX3tE584UIEHYJKii9bxIpXV6SQTewDXHwTrY16INsC6lbvAS4qeUwiibSYMVhocSG0pLyn+zP&#10;KNikyy3ujkMT/9fp6uu0aH73h7FSb6/d4hOEp84/w4/2WiuIP0ZwPxOO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lrPKcYAAADcAAAADwAAAAAAAAAAAAAAAACYAgAAZHJz&#10;L2Rvd25yZXYueG1sUEsFBgAAAAAEAAQA9QAAAIsDAAAAAA==&#10;" filled="f" stroked="f" strokeweight=".5pt">
                                <v:textbox>
                                  <w:txbxContent>
                                    <w:p w:rsidR="008772DB" w:rsidRPr="0043182B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eastAsia="Calibri"/>
                                          <w:sz w:val="28"/>
                                          <w:szCs w:val="28"/>
                                        </w:rPr>
                                        <w:t>2200</w:t>
                                      </w:r>
                                      <w:r>
                                        <w:rPr>
                                          <w:rFonts w:eastAsia="Calibri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W</w:t>
                                      </w:r>
                                    </w:p>
                                  </w:txbxContent>
                                </v:textbox>
                              </v:shape>
                              <v:rect id="Rectangle 895" o:spid="_x0000_s1120" style="position:absolute;left:34388;top:8532;width:144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pOCcUA&#10;AADcAAAADwAAAGRycy9kb3ducmV2LnhtbESPS2vDMBCE74X+B7GF3Bq5hjaOYyU0gdKm5JDnfbHW&#10;D2KtjKXY7r+PCoUeh5n5hslWo2lET52rLSt4mUYgiHOray4VnE8fzwkI55E1NpZJwQ85WC0fHzJM&#10;tR34QP3RlyJA2KWooPK+TaV0eUUG3dS2xMErbGfQB9mVUnc4BLhpZBxFb9JgzWGhwpY2FeXX480o&#10;2NtrIZtLHH/P1p/xbGuSoex3Sk2exvcFCE+j/w//tb+0gmT+Cr9nwhG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Gk4JxQAAANwAAAAPAAAAAAAAAAAAAAAAAJgCAABkcnMv&#10;ZG93bnJldi54bWxQSwUGAAAAAAQABAD1AAAAigMAAAAA&#10;" filled="f" strokecolor="red" strokeweight="1.5pt"/>
                              <v:shape id="Freeform 896" o:spid="_x0000_s1121" style="position:absolute;left:50389;top:24221;width:5758;height:9350;visibility:visible;mso-wrap-style:square;v-text-anchor:middle" coordsize="575814,935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x3y8IA&#10;AADcAAAADwAAAGRycy9kb3ducmV2LnhtbESPUWvCQBCE3wX/w7GFvoheKlQ0zUVKqeKraX/Aktvm&#10;QnO7MXdq6q/3CoU+DjPzDVNsR9+pCw2hFTbwtMhAEddiW24MfH7s5mtQISJb7ITJwA8F2JbTSYG5&#10;lSsf6VLFRiUIhxwNuBj7XOtQO/IYFtITJ+9LBo8xyaHRdsBrgvtOL7NspT22nBYc9vTmqP6uzt7A&#10;zIfnm5z34nk8ygkdv1fIxjw+jK8voCKN8T/81z5YA+vNCn7PpCOg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3HfLwgAAANwAAAAPAAAAAAAAAAAAAAAAAJgCAABkcnMvZG93&#10;bnJldi54bWxQSwUGAAAAAAQABAD1AAAAhwMAAAAA&#10;" path="m575814,912484c483401,938424,105697,965961,29183,846306,-47331,726651,121596,335604,116732,194553,111868,53502,55934,26751,,e" filled="f" strokecolor="windowText" strokeweight="1.5pt">
                                <v:stroke joinstyle="miter"/>
                                <v:path arrowok="t" o:connecttype="custom" o:connectlocs="575814,912484;29183,846306;116732,194553;0,0" o:connectangles="0,0,0,0"/>
                              </v:shape>
                              <v:line id="Straight Connector 897" o:spid="_x0000_s1122" style="position:absolute;flip:x;visibility:visible;mso-wrap-style:square" from="21596,22682" to="21596,35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1dV8UAAADcAAAADwAAAGRycy9kb3ducmV2LnhtbESPQWvCQBSE70L/w/IKvUjdWKg10VVE&#10;WuzBg0Z/wCP7zAazb2N2jfHfdwuCx2FmvmHmy97WoqPWV44VjEcJCOLC6YpLBcfDz/sUhA/IGmvH&#10;pOBOHpaLl8EcM+1uvKcuD6WIEPYZKjAhNJmUvjBk0Y9cQxy9k2sthijbUuoWbxFua/mRJBNpseK4&#10;YLChtaHinF+tgmHeHS7p927ltvbTb4eV3KRGKvX22q9mIAL14Rl+tH+1gmn6Bf9n4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w1dV8UAAADcAAAADwAAAAAAAAAA&#10;AAAAAAChAgAAZHJzL2Rvd25yZXYueG1sUEsFBgAAAAAEAAQA+QAAAJMDAAAAAA==&#10;" strokecolor="#00b050" strokeweight="1.5pt">
                                <v:stroke joinstyle="miter"/>
                              </v:line>
                              <v:line id="Straight Connector 898" o:spid="_x0000_s1123" style="position:absolute;flip:x;visibility:visible;mso-wrap-style:square" from="19642,35815" to="23242,35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LJJcMAAADcAAAADwAAAGRycy9kb3ducmV2LnhtbERPS2rDMBDdB3oHMYVuTCOn0BC7UYIp&#10;KcnCi9bpAQZrYplYI9dSbef20aLQ5eP9t/vZdmKkwbeOFayWKQji2umWGwXf54/nDQgfkDV2jknB&#10;jTzsdw+LLebaTfxFYxUaEUPY56jAhNDnUvrakEW/dD1x5C5usBgiHBqpB5xiuO3kS5qupcWWY4PB&#10;nt4N1dfq1ypIqvH8kx0+C1faV18mrTxmRir19DgXbyACzeFf/Oc+aQWbLK6NZ+IRkL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SySXDAAAA3AAAAA8AAAAAAAAAAAAA&#10;AAAAoQIAAGRycy9kb3ducmV2LnhtbFBLBQYAAAAABAAEAPkAAACRAwAAAAA=&#10;" strokecolor="#00b050" strokeweight="1.5pt">
                                <v:stroke joinstyle="miter"/>
                              </v:line>
                              <v:line id="Straight Connector 899" o:spid="_x0000_s1124" style="position:absolute;flip:x;visibility:visible;mso-wrap-style:square" from="20114,36330" to="22634,36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d5svsQAAADcAAAADwAAAGRycy9kb3ducmV2LnhtbESPQWvCQBSE74L/YXlCL6KbCoqJriJF&#10;qQcPNfoDHtlnNph9G7NrTP99t1DocZiZb5j1tre16Kj1lWMF79MEBHHhdMWlguvlMFmC8AFZY+2Y&#10;FHyTh+1mOFhjpt2Lz9TloRQRwj5DBSaEJpPSF4Ys+qlriKN3c63FEGVbSt3iK8JtLWdJspAWK44L&#10;Bhv6MFTc86dVMM67yyPdf+3cyc79aVzJz9RIpd5G/W4FIlAf/sN/7aNWsExT+D0Tj4Dc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3my+xAAAANwAAAAPAAAAAAAAAAAA&#10;AAAAAKECAABkcnMvZG93bnJldi54bWxQSwUGAAAAAAQABAD5AAAAkgMAAAAA&#10;" strokecolor="#00b050" strokeweight="1.5pt">
                                <v:stroke joinstyle="miter"/>
                              </v:line>
                              <v:line id="Straight Connector 900" o:spid="_x0000_s1125" style="position:absolute;flip:x;visibility:visible;mso-wrap-style:square" from="20801,36848" to="21881,36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9fOcEAAADcAAAADwAAAGRycy9kb3ducmV2LnhtbERPzYrCMBC+C75DGMGLaLrCiq1GEdlF&#10;Dx7W6gMMzdgUm0ltsrW+vTks7PHj+19ve1uLjlpfOVbwMUtAEBdOV1wquF6+p0sQPiBrrB2Tghd5&#10;2G6GgzVm2j35TF0eShFD2GeowITQZFL6wpBFP3MNceRurrUYImxLqVt8xnBby3mSLKTFimODwYb2&#10;hop7/msVTPLu8ki/fnbuZD/9aVLJQ2qkUuNRv1uBCNSHf/Gf+6gVpEmcH8/EIy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D185wQAAANwAAAAPAAAAAAAAAAAAAAAA&#10;AKECAABkcnMvZG93bnJldi54bWxQSwUGAAAAAAQABAD5AAAAjwMAAAAA&#10;" strokecolor="#00b050" strokeweight="1.5pt">
                                <v:stroke joinstyle="miter"/>
                              </v:line>
                              <v:line id="Straight Connector 901" o:spid="_x0000_s1126" style="position:absolute;visibility:visible;mso-wrap-style:square" from="42671,7481" to="42671,21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59tsUAAADcAAAADwAAAGRycy9kb3ducmV2LnhtbESPQWsCMRSE70L/Q3hCb5rVtqKrUcqC&#10;0B4KVYt4fG6e2cXNy5Kkuvrrm0Khx2FmvmEWq8424kI+1I4VjIYZCOLS6ZqNgq/dejAFESKyxsYx&#10;KbhRgNXyobfAXLsrb+iyjUYkCIccFVQxtrmUoazIYhi6ljh5J+ctxiS9kdrjNcFtI8dZNpEWa04L&#10;FbZUVFSet99Wwe79MHky+rwv9Ofx5e7Lj2dTaKUe+93rHESkLv6H/9pvWsEsG8HvmXQE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e59tsUAAADcAAAADwAAAAAAAAAA&#10;AAAAAAChAgAAZHJzL2Rvd25yZXYueG1sUEsFBgAAAAAEAAQA+QAAAJMDAAAAAA==&#10;" strokecolor="#0070c0" strokeweight="1.5pt">
                                <v:stroke startarrow="oval" joinstyle="miter"/>
                              </v:line>
                              <v:line id="Straight Connector 902" o:spid="_x0000_s1127" style="position:absolute;visibility:visible;mso-wrap-style:square" from="35073,4748" to="35073,15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E6TMYAAADcAAAADwAAAGRycy9kb3ducmV2LnhtbESPT2vCQBTE70K/w/IKvZlNPUhMXaUI&#10;FS1INW3p9ZF9TVKzb0N288dv3xUEj8PM/IZZrkdTi55aV1lW8BzFIIhzqysuFHx9vk0TEM4ja6wt&#10;k4ILOVivHiZLTLUd+ER95gsRIOxSVFB636RSurwkgy6yDXHwfm1r0AfZFlK3OAS4qeUsjufSYMVh&#10;ocSGNiXl56wzCly3H//e7b46DD982X4cku/5MVHq6XF8fQHhafT38K290woW8QyuZ8IRkKt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JxOkzGAAAA3AAAAA8AAAAAAAAA&#10;AAAAAAAAoQIAAGRycy9kb3ducmV2LnhtbFBLBQYAAAAABAAEAPkAAACUAwAAAAA=&#10;" strokecolor="red" strokeweight="1.5pt">
                                <v:stroke startarrow="oval" joinstyle="miter"/>
                              </v:line>
                              <v:line id="Straight Connector 903" o:spid="_x0000_s1128" style="position:absolute;flip:x;visibility:visible;mso-wrap-style:square" from="34486,15094" to="35073,17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CrpcQAAADcAAAADwAAAGRycy9kb3ducmV2LnhtbESPUWvCMBSF34X9h3AHe9PEDUQ70+IG&#10;A5XJUPsDLs21KTY3pclq9+/NYLDHwznnO5x1MbpWDNSHxrOG+UyBIK68abjWUJ4/pksQISIbbD2T&#10;hh8KUOQPkzVmxt/4SMMp1iJBOGSowcbYZVKGypLDMPMdcfIuvncYk+xraXq8Jbhr5bNSC+mw4bRg&#10;saN3S9X19O00yD3b82HY7t6GT3f8WpXlvt0prZ8ex80riEhj/A//tbdGw0q9wO+ZdARk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kKulxAAAANwAAAAPAAAAAAAAAAAA&#10;AAAAAKECAABkcnMvZG93bnJldi54bWxQSwUGAAAAAAQABAD5AAAAkgMAAAAA&#10;" strokecolor="red" strokeweight="1.5pt">
                                <v:stroke startarrow="oval" joinstyle="miter"/>
                              </v:line>
                              <v:line id="Straight Connector 904" o:spid="_x0000_s1129" style="position:absolute;visibility:visible;mso-wrap-style:square" from="35331,17479" to="35373,20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QHo8UAAADcAAAADwAAAGRycy9kb3ducmV2LnhtbESP3WrCQBSE7wXfYTlC73SjFImpq4ig&#10;aEHqT0tvD9ljEs2eDdnVxLfvFgQvh5n5hpnOW1OKO9WusKxgOIhAEKdWF5wp+D6t+jEI55E1lpZJ&#10;wYMczGfdzhQTbRs+0P3oMxEg7BJUkHtfJVK6NCeDbmAr4uCdbW3QB1lnUtfYBLgp5SiKxtJgwWEh&#10;x4qWOaXX480ocLdte/m022LX/PJj/bWLf8b7WKm3Xrv4AOGp9a/ws73RCibRO/yfCUdAz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tQHo8UAAADcAAAADwAAAAAAAAAA&#10;AAAAAAChAgAAZHJzL2Rvd25yZXYueG1sUEsFBgAAAAAEAAQA+QAAAJMDAAAAAA==&#10;" strokecolor="red" strokeweight="1.5pt">
                                <v:stroke startarrow="oval" joinstyle="miter"/>
                              </v:line>
                              <v:shapetype id="_x0000_t123" coordsize="21600,21600" o:spt="123" path="m10800,qx,10800,10800,21600,21600,10800,10800,xem3163,3163nfl18437,18437em3163,18437nfl18437,3163e">
                                <v:path o:extrusionok="f" gradientshapeok="t" o:connecttype="custom" o:connectlocs="10800,0;3163,3163;0,10800;3163,18437;10800,21600;18437,18437;21600,10800;18437,3163" textboxrect="3163,3163,18437,18437"/>
                              </v:shapetype>
                              <v:shape id="Flowchart: Summing Junction 905" o:spid="_x0000_s1130" type="#_x0000_t123" style="position:absolute;left:37192;top:19084;width:3155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qqrsUA&#10;AADcAAAADwAAAGRycy9kb3ducmV2LnhtbESPQWsCMRSE7wX/Q3iCl1Kzyip2NYoUhF661bWHHh+b&#10;52Zx87IkqW7/fVMo9DjMzDfMZjfYTtzIh9axgtk0A0FcO91yo+DjfHhagQgRWWPnmBR8U4DddvSw&#10;wUK7O5/oVsVGJAiHAhWYGPtCylAbshimridO3sV5izFJ30jt8Z7gtpPzLFtKiy2nBYM9vRiqr9WX&#10;VfB5WeT+rTxYU73bR5e3Ze6OpVKT8bBfg4g0xP/wX/tVK3jOFvB7Jh0Bu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GqquxQAAANwAAAAPAAAAAAAAAAAAAAAAAJgCAABkcnMv&#10;ZG93bnJldi54bWxQSwUGAAAAAAQABAD1AAAAigMAAAAA&#10;" fillcolor="window" strokecolor="windowText" strokeweight="1.5pt">
                                <v:stroke joinstyle="miter"/>
                              </v:shape>
                              <v:line id="Straight Connector 906" o:spid="_x0000_s1131" style="position:absolute;flip:y;visibility:visible;mso-wrap-style:square" from="35373,20849" to="37227,20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u7SsMAAADcAAAADwAAAGRycy9kb3ducmV2LnhtbESPW4vCMBSE3xf8D+EI+yKa7oK3apRF&#10;ULq+eXs/NMem2JyUJtr6742wsI/DzHzDLNedrcSDGl86VvA1SkAQ506XXCg4n7bDGQgfkDVWjknB&#10;kzysV72PJabatXygxzEUIkLYp6jAhFCnUvrckEU/cjVx9K6usRiibAqpG2wj3FbyO0km0mLJccFg&#10;TRtD+e14twouZ7Ofu+lvNvaH5z5rd4OqvA+U+ux3PwsQgbrwH/5rZ1rBPJnA+0w8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Lu0rDAAAA3AAAAA8AAAAAAAAAAAAA&#10;AAAAoQIAAGRycy9kb3ducmV2LnhtbFBLBQYAAAAABAAEAPkAAACRAwAAAAA=&#10;" strokecolor="red" strokeweight="1.5pt">
                                <v:stroke joinstyle="miter"/>
                              </v:line>
                              <v:line id="Straight Connector 907" o:spid="_x0000_s1132" style="position:absolute;flip:y;visibility:visible;mso-wrap-style:square" from="40252,20939" to="42772,20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DoL8YAAADcAAAADwAAAGRycy9kb3ducmV2LnhtbESPQU8CMRSE7yT+h+aReIMWTMBdKQRQ&#10;E+WCApHrc/vcbty+brYVln9vTUg8Tmbmm8xs0blanKgNlWcNo6ECQVx4U3Gp4bB/HtyDCBHZYO2Z&#10;NFwowGJ+05thbvyZ3+m0i6VIEA45arAxNrmUobDkMAx9Q5y8L986jEm2pTQtnhPc1XKs1EQ6rDgt&#10;WGxoban43v04DcvMrt6qD3p8/VRP683kcrzbFketb/vd8gFEpC7+h6/tF6MhU1P4O5OOgJz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Hw6C/GAAAA3AAAAA8AAAAAAAAA&#10;AAAAAAAAoQIAAGRycy9kb3ducmV2LnhtbFBLBQYAAAAABAAEAPkAAACUAwAAAAA=&#10;" strokecolor="#0070c0" strokeweight="1.5pt">
                                <v:stroke joinstyle="miter"/>
                              </v:line>
                              <v:shape id="Freeform 908" o:spid="_x0000_s1133" style="position:absolute;left:13577;top:23776;width:5099;height:7740;visibility:visible;mso-wrap-style:square;v-text-anchor:middle" coordsize="509832,6369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HKxr8A&#10;AADcAAAADwAAAGRycy9kb3ducmV2LnhtbERPzYrCMBC+C75DGMGbpuuKbLumorKiR9fuAwzNbFPa&#10;TEoTtb69OQgeP77/9WawrbhR72vHCj7mCQji0umaKwV/xWH2BcIHZI2tY1LwIA+bfDxaY6bdnX/p&#10;dgmViCHsM1RgQugyKX1pyKKfu444cv+utxgi7Cupe7zHcNvKRZKspMWaY4PBjvaGyuZytQrO12Jp&#10;FsfPH3Pe76y3lDYFpUpNJ8P2G0SgIbzFL/dJK0iTuDaeiUdA5k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8crGvwAAANwAAAAPAAAAAAAAAAAAAAAAAJgCAABkcnMvZG93bnJl&#10;di54bWxQSwUGAAAAAAQABAD1AAAAhAMAAAAA&#10;" path="m,636953c85545,526284,90521,369567,126989,276765,163457,183963,155004,126270,218811,80143,282618,34016,509832,,509832,r,e" filled="f" strokecolor="windowText" strokeweight="1.5pt">
                                <v:stroke joinstyle="miter"/>
                                <v:path arrowok="t" o:connecttype="custom" o:connectlocs="0,773998;126988,336313;218808,97386;509826,0;509826,0" o:connectangles="0,0,0,0,0"/>
                              </v:shape>
                              <v:shape id="Zone de texte 307" o:spid="_x0000_s1134" type="#_x0000_t202" style="position:absolute;left:52207;top:21798;width:7509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kdoscA&#10;AADcAAAADwAAAGRycy9kb3ducmV2LnhtbESPT2vCQBTE7wW/w/KE3urGQK2NriKBYCntwT+X3p7Z&#10;ZxLcfRuzW0376bsFweMwM79h5sveGnGhzjeOFYxHCQji0umGKwX7XfE0BeEDskbjmBT8kIflYvAw&#10;x0y7K2/osg2ViBD2GSqoQ2gzKX1Zk0U/ci1x9I6usxii7CqpO7xGuDUyTZKJtNhwXKixpbym8rT9&#10;tgre8+ITN4fUTn9Nvv44rtrz/utZqcdhv5qBCNSHe/jWftMKXl8m8H8mH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pHaLHAAAA3AAAAA8AAAAAAAAAAAAAAAAAmAIAAGRy&#10;cy9kb3ducmV2LnhtbFBLBQYAAAAABAAEAPUAAACMAwAAAAA=&#10;" filled="f" stroked="f" strokeweight=".5pt">
                                <v:textbox>
                                  <w:txbxContent>
                                    <w:p w:rsidR="008772DB" w:rsidRPr="0043182B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eastAsia="Calibri"/>
                                          <w:sz w:val="28"/>
                                          <w:szCs w:val="28"/>
                                        </w:rPr>
                                        <w:t>4400</w:t>
                                      </w:r>
                                      <w:r>
                                        <w:rPr>
                                          <w:rFonts w:eastAsia="Calibri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W</w:t>
                                      </w:r>
                                    </w:p>
                                  </w:txbxContent>
                                </v:textbox>
                              </v:shape>
                              <v:shape id="Zone de texte 307" o:spid="_x0000_s1135" type="#_x0000_t202" style="position:absolute;left:36594;top:22324;width:520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DIHsYA&#10;AADcAAAADwAAAGRycy9kb3ducmV2LnhtbESPQWvCQBSE70L/w/IKvemmgpqmriIBUaQeTL14e2af&#10;SWj2bZrdauyvdwXB4zAz3zDTeWdqcabWVZYVvA8iEMS51RUXCvbfy34MwnlkjbVlUnAlB/PZS2+K&#10;ibYX3tE584UIEHYJKii9bxIpXV6SQTewDXHwTrY16INsC6lbvAS4qeUwisbSYMVhocSG0pLyn+zP&#10;KNikyy3ujkMT/9fp6uu0aH73h5FSb6/d4hOEp84/w4/2Wiv4iCdwPxOO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bDIHsYAAADcAAAADwAAAAAAAAAAAAAAAACYAgAAZHJz&#10;L2Rvd25yZXYueG1sUEsFBgAAAAAEAAQA9QAAAIsDAAAAAA==&#10;" filled="f" stroked="f" strokeweight=".5pt">
                                <v:textbox>
                                  <w:txbxContent>
                                    <w:p w:rsidR="008772DB" w:rsidRPr="000C6172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</w:pPr>
                                      <w:r>
                                        <w:rPr>
                                          <w:rFonts w:eastAsia="Calibri" w:cs="Arial" w:hint="cs"/>
                                          <w:sz w:val="28"/>
                                          <w:szCs w:val="28"/>
                                          <w:rtl/>
                                        </w:rPr>
                                        <w:t>5</w:t>
                                      </w:r>
                                      <w:r w:rsidRPr="000C6172">
                                        <w:rPr>
                                          <w:rFonts w:eastAsia="Calibri" w:cs="Arial"/>
                                          <w:sz w:val="28"/>
                                          <w:szCs w:val="28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  <v:line id="Straight Connector 225" o:spid="_x0000_s1136" style="position:absolute;flip:x;visibility:visible;mso-wrap-style:square" from="47171,22957" to="47171,36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aYjsUAAADcAAAADwAAAGRycy9kb3ducmV2LnhtbESPwWrDMBBE74X8g9hCLiGRY0hpXMsh&#10;hIT2kENr5wMWa2uZWivHUhz376tCocdhZt4w+W6ynRhp8K1jBetVAoK4drrlRsGlOi2fQfiArLFz&#10;TAq+ycOumD3kmGl35w8ay9CICGGfoQITQp9J6WtDFv3K9cTR+3SDxRDl0Eg94D3CbSfTJHmSFluO&#10;CwZ7Ohiqv8qbVbAox+q6Pb7v3dlu/HnRytetkUrNH6f9C4hAU/gP/7XftII03cDvmXgEZP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PaYjsUAAADcAAAADwAAAAAAAAAA&#10;AAAAAAChAgAAZHJzL2Rvd25yZXYueG1sUEsFBgAAAAAEAAQA+QAAAJMDAAAAAA==&#10;" strokecolor="#00b050" strokeweight="1.5pt">
                                <v:stroke joinstyle="miter"/>
                              </v:line>
                              <v:line id="Straight Connector 226" o:spid="_x0000_s1137" style="position:absolute;flip:x;visibility:visible;mso-wrap-style:square" from="45217,36089" to="48817,36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QG+cUAAADcAAAADwAAAGRycy9kb3ducmV2LnhtbESPQWvCQBSE70L/w/KEXqRuDCg1ZiMi&#10;LfXgwcb+gEf2mQ1m36bZbUz/vSsUehxm5hsm3462FQP1vnGsYDFPQBBXTjdcK/g6v7+8gvABWWPr&#10;mBT8kodt8TTJMdPuxp80lKEWEcI+QwUmhC6T0leGLPq564ijd3G9xRBlX0vd4y3CbSvTJFlJiw3H&#10;BYMd7Q1V1/LHKpiVw/l7/XbauaNd+uOskR9rI5V6no67DYhAY/gP/7UPWkGaruBxJh4BWd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CQG+cUAAADcAAAADwAAAAAAAAAA&#10;AAAAAAChAgAAZHJzL2Rvd25yZXYueG1sUEsFBgAAAAAEAAQA+QAAAJMDAAAAAA==&#10;" strokecolor="#00b050" strokeweight="1.5pt">
                                <v:stroke joinstyle="miter"/>
                              </v:line>
                              <v:line id="Straight Connector 227" o:spid="_x0000_s1138" style="position:absolute;flip:x;visibility:visible;mso-wrap-style:square" from="45688,36604" to="48208,36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2ijYsUAAADcAAAADwAAAGRycy9kb3ducmV2LnhtbESPQWvCQBSE74X+h+UVvIhuGrCt0U2Q&#10;UqkHDxr9AY/sMxuafZtmtzH9965Q6HGYmW+YdTHaVgzU+8axgud5AoK4crrhWsH5tJ29gfABWWPr&#10;mBT8kocif3xYY6bdlY80lKEWEcI+QwUmhC6T0leGLPq564ijd3G9xRBlX0vd4zXCbSvTJHmRFhuO&#10;CwY7ejdUfZU/VsG0HE7fy4/Dxu3twu+njfxcGqnU5GncrEAEGsN/+K+90wrS9BXuZ+IRkP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2ijYsUAAADcAAAADwAAAAAAAAAA&#10;AAAAAAChAgAAZHJzL2Rvd25yZXYueG1sUEsFBgAAAAAEAAQA+QAAAJMDAAAAAA==&#10;" strokecolor="#00b050" strokeweight="1.5pt">
                                <v:stroke joinstyle="miter"/>
                              </v:line>
                              <v:line id="Straight Connector 228" o:spid="_x0000_s1139" style="position:absolute;flip:x;visibility:visible;mso-wrap-style:square" from="46376,37122" to="47456,37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c3EMEAAADcAAAADwAAAGRycy9kb3ducmV2LnhtbERPzYrCMBC+C75DGGEvoqkFZa1GEXHZ&#10;PXhwqw8wNGNTbCa1ibX79puD4PHj+19ve1uLjlpfOVYwmyYgiAunKy4VXM5fk08QPiBrrB2Tgj/y&#10;sN0MB2vMtHvyL3V5KEUMYZ+hAhNCk0npC0MW/dQ1xJG7utZiiLAtpW7xGcNtLdMkWUiLFccGgw3t&#10;DRW3/GEVjPPufF8eTjt3tHN/HFfye2mkUh+jfrcCEagPb/HL/aMVpGlcG8/EI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9zcQwQAAANwAAAAPAAAAAAAAAAAAAAAA&#10;AKECAABkcnMvZG93bnJldi54bWxQSwUGAAAAAAQABAD5AAAAjwMAAAAA&#10;" strokecolor="#00b050" strokeweight="1.5pt">
                                <v:stroke joinstyle="miter"/>
                              </v:line>
                              <v:shape id="Zone de texte 307" o:spid="_x0000_s1140" type="#_x0000_t202" style="position:absolute;left:41964;top:13465;width:520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6egsUA&#10;AADcAAAADwAAAGRycy9kb3ducmV2LnhtbESPQYvCMBSE78L+h/AWvGm6BRe3GkUKoogedL14ezbP&#10;tti8dJuodX+9EQSPw8x8w4ynranElRpXWlbw1Y9AEGdWl5wr2P/Oe0MQziNrrCyTgjs5mE4+OmNM&#10;tL3xlq47n4sAYZeggsL7OpHSZQUZdH1bEwfvZBuDPsgml7rBW4CbSsZR9C0NlhwWCqwpLSg77y5G&#10;wSqdb3B7jM3wv0oX69Os/tsfBkp1P9vZCISn1r/Dr/ZSK4jjH3ieCUdAT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Pp6CxQAAANwAAAAPAAAAAAAAAAAAAAAAAJgCAABkcnMv&#10;ZG93bnJldi54bWxQSwUGAAAAAAQABAD1AAAAigMAAAAA&#10;" filled="f" stroked="f" strokeweight=".5pt">
                                <v:textbox>
                                  <w:txbxContent>
                                    <w:p w:rsidR="008772DB" w:rsidRPr="000C6172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</w:pPr>
                                      <w:r>
                                        <w:rPr>
                                          <w:rFonts w:eastAsia="Calibri" w:cs="Arial" w:hint="cs"/>
                                          <w:sz w:val="28"/>
                                          <w:szCs w:val="28"/>
                                          <w:rtl/>
                                        </w:rPr>
                                        <w:t>20</w:t>
                                      </w:r>
                                      <w:r w:rsidRPr="000C6172">
                                        <w:rPr>
                                          <w:rFonts w:eastAsia="Calibri" w:cs="Arial"/>
                                          <w:sz w:val="28"/>
                                          <w:szCs w:val="28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  <v:rect id="Rectangle 232" o:spid="_x0000_s1141" style="position:absolute;left:45654;top:8532;width:144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++lcUA&#10;AADcAAAADwAAAGRycy9kb3ducmV2LnhtbESPS2vDMBCE74H8B7GB3hI5KjTBjRyaQklbcsijvS/W&#10;+kGslbEU2/33VaGQ4zAz3zCb7Wgb0VPna8calosEBHHuTM2lhq/L23wNwgdkg41j0vBDHrbZdLLB&#10;1LiBT9SfQykihH2KGqoQ2lRKn1dk0S9cSxy9wnUWQ5RdKU2HQ4TbRqokeZIWa44LFbb0WlF+Pd+s&#10;hqO7FrL5Vupztdur1YddD2V/0PphNr48gwg0hnv4v/1uNKhHBX9n4hG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T76VxQAAANwAAAAPAAAAAAAAAAAAAAAAAJgCAABkcnMv&#10;ZG93bnJldi54bWxQSwUGAAAAAAQABAD1AAAAigMAAAAA&#10;" filled="f" strokecolor="red" strokeweight="1.5pt"/>
                              <v:shape id="Zone de texte 307" o:spid="_x0000_s1142" type="#_x0000_t202" style="position:absolute;left:30679;top:9664;width:5207;height:3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8/tccA&#10;AADcAAAADwAAAGRycy9kb3ducmV2LnhtbESPzWrDMBCE74W+g9hCb41cm5TgRAnBYFJKcsjPpbet&#10;tbFNrJVrKbbbp68ChRyHmfmGWaxG04ieOldbVvA6iUAQF1bXXCo4HfOXGQjnkTU2lknBDzlYLR8f&#10;FphqO/Ce+oMvRYCwS1FB5X2bSumKigy6iW2Jg3e2nUEfZFdK3eEQ4KaRcRS9SYM1h4UKW8oqKi6H&#10;q1HwkeU73H/FZvbbZJvted1+nz6nSj0/jes5CE+jv4f/2+9aQZwkcDsTjoB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PP7XHAAAA3AAAAA8AAAAAAAAAAAAAAAAAmAIAAGRy&#10;cy9kb3ducmV2LnhtbFBLBQYAAAAABAAEAPUAAACMAwAAAAA=&#10;" filled="f" stroked="f" strokeweight=".5pt">
                                <v:textbox>
                                  <w:txbxContent>
                                    <w:p w:rsidR="008772DB" w:rsidRPr="000C6172" w:rsidRDefault="008772DB" w:rsidP="008772DB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</w:pPr>
                                      <w:r>
                                        <w:rPr>
                                          <w:rFonts w:eastAsia="Calibri" w:cs="Arial" w:hint="cs"/>
                                          <w:sz w:val="28"/>
                                          <w:szCs w:val="28"/>
                                          <w:rtl/>
                                        </w:rPr>
                                        <w:t>5</w:t>
                                      </w:r>
                                      <w:r w:rsidRPr="000C6172">
                                        <w:rPr>
                                          <w:rFonts w:eastAsia="Calibri" w:cs="Arial"/>
                                          <w:sz w:val="28"/>
                                          <w:szCs w:val="28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Freeform 909" o:spid="_x0000_s1143" style="position:absolute;left:46011;top:19649;width:3989;height:2432;visibility:visible;mso-wrap-style:square;v-text-anchor:middle" coordsize="398834,243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L7UMMA&#10;AADcAAAADwAAAGRycy9kb3ducmV2LnhtbESPwWrDMBBE74X8g9hAb42cHkrtRA5JIJBj6pQ2x8Xa&#10;WHaslZFUx/37qlDocZh5M8x6M9lejORD61jBcpGBIK6dbrlR8H4+PL2CCBFZY++YFHxTgE05e1hj&#10;od2d32isYiNSCYcCFZgYh0LKUBuyGBZuIE7e1XmLMUnfSO3xnsptL5+z7EVabDktGBxob6i+VV9W&#10;QT70/vw57lx+unxUWI9dNNtOqcf5tF2BiDTF//AffdSJy3L4PZOOgC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UL7UMMAAADcAAAADwAAAAAAAAAAAAAAAACYAgAAZHJzL2Rv&#10;d25yZXYueG1sUEsFBgAAAAAEAAQA9QAAAIgDAAAAAA==&#10;" path="m398834,243191c305610,180772,212387,118353,145915,77821,79443,37289,39721,18644,,e" filled="f" strokecolor="red" strokeweight="1.5pt">
                              <v:stroke joinstyle="miter"/>
                              <v:path arrowok="t" o:connecttype="custom" o:connectlocs="398834,243191;145915,77821;0,0" o:connectangles="0,0,0"/>
                            </v:shape>
                            <v:shape id="Freeform 911" o:spid="_x0000_s1144" style="position:absolute;left:47957;top:19552;width:1945;height:2529;visibility:visible;mso-wrap-style:square;v-text-anchor:middle" coordsize="194553,2529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N4cIA&#10;AADcAAAADwAAAGRycy9kb3ducmV2LnhtbESP0YrCMBRE34X9h3AXfNO0grpbjbIsCtUndfcDrs21&#10;KTY3pYla/94Igo/DzJxh5svO1uJKra8cK0iHCQjiwumKSwX/f+vBFwgfkDXWjknBnTwsFx+9OWba&#10;3XhP10MoRYSwz1CBCaHJpPSFIYt+6Bri6J1cazFE2ZZSt3iLcFvLUZJMpMWK44LBhn4NFefDxSo4&#10;Hsf5ebqVdoMuN6vpZsfSlEr1P7ufGYhAXXiHX+1cK/hOU3ieiUd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oM3hwgAAANwAAAAPAAAAAAAAAAAAAAAAAJgCAABkcnMvZG93&#10;bnJldi54bWxQSwUGAAAAAAQABAD1AAAAhwMAAAAA&#10;" path="m194553,252919c186446,201038,178340,149157,145915,107004,113489,64851,56744,32425,,e" filled="f" strokecolor="#0070c0" strokeweight="1.5pt">
                              <v:stroke joinstyle="miter"/>
                              <v:path arrowok="t" o:connecttype="custom" o:connectlocs="194553,252919;145915,107004;0,0" o:connectangles="0,0,0"/>
                            </v:shape>
                          </v:group>
                          <v:shape id="Text Box 914" o:spid="_x0000_s1145" type="#_x0000_t202" style="position:absolute;left:49434;top:20383;width:11621;height:8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jD7sYA&#10;AADcAAAADwAAAGRycy9kb3ducmV2LnhtbESPT4vCMBTE7wt+h/AEb2uqrItWo0hBVsQ9+Ofi7dk8&#10;22LzUpuo1U+/WRA8DjPzG2Yya0wpblS7wrKCXjcCQZxaXXCmYL9bfA5BOI+ssbRMCh7kYDZtfUww&#10;1vbOG7ptfSYChF2MCnLvq1hKl+Zk0HVtRRy8k60N+iDrTOoa7wFuStmPom9psOCwkGNFSU7peXs1&#10;ClbJ4hc3x74ZPsvkZ32aV5f9YaBUp93MxyA8Nf4dfrWXWsGo9wX/Z8IR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jD7sYAAADcAAAADwAAAAAAAAAAAAAAAACYAgAAZHJz&#10;L2Rvd25yZXYueG1sUEsFBgAAAAAEAAQA9QAAAIsDAAAAAA==&#10;" filled="f" stroked="f" strokeweight=".5pt">
                            <v:textbox>
                              <w:txbxContent>
                                <w:p w:rsidR="008772DB" w:rsidRDefault="008772DB" w:rsidP="008772DB">
                                  <w:r w:rsidRPr="006017EC">
                                    <w:rPr>
                                      <w:rFonts w:ascii="Calibri" w:eastAsia="Calibri" w:hAnsi="Calibri" w:cs="Arial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D935A7C" wp14:editId="2903363E">
                                        <wp:extent cx="740410" cy="819150"/>
                                        <wp:effectExtent l="0" t="0" r="2540" b="0"/>
                                        <wp:docPr id="108" name="Picture 10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3" name="images (9).jpe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5815" cy="8251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rect id="Rectangle 926" o:spid="_x0000_s1146" style="position:absolute;width:65913;height:344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Ixq8MA&#10;AADcAAAADwAAAGRycy9kb3ducmV2LnhtbESPT4vCMBTE7wt+h/AEb2uigqzVKCIIC+7FPwjens2z&#10;LSYvpcnW+u03grDHYWZ+wyxWnbOipSZUnjWMhgoEce5NxYWG03H7+QUiRGSD1jNpeFKA1bL3scDM&#10;+AfvqT3EQiQIhww1lDHWmZQhL8lhGPqaOHk33ziMSTaFNA0+EtxZOVZqKh1WnBZKrGlTUn4//DoN&#10;e3U879zPRF2u6nQOW2ev7dpqPeh36zmISF38D7/b30bDbDyF15l0BO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Ixq8MAAADcAAAADwAAAAAAAAAAAAAAAACYAgAAZHJzL2Rv&#10;d25yZXYueG1sUEsFBgAAAAAEAAQA9QAAAIgDAAAAAA==&#10;" filled="f" strokecolor="windowText" strokeweight="1pt"/>
                    </v:group>
                  </w:pict>
                </mc:Fallback>
              </mc:AlternateConten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    </w:t>
            </w:r>
            <w:r w:rsidRPr="00C95C28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ب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. </w:t>
            </w:r>
            <w:r w:rsidRPr="00C95C28">
              <w:rPr>
                <w:rFonts w:cstheme="minorHAnsi" w:hint="cs"/>
                <w:sz w:val="32"/>
                <w:szCs w:val="32"/>
                <w:rtl/>
                <w:lang w:bidi="ar-DZ"/>
              </w:rPr>
              <w:t>رسم المخطط مع التعديلات والإضافات المقترحة.</w:t>
            </w:r>
          </w:p>
          <w:p w:rsidR="008772DB" w:rsidRPr="004F4A78" w:rsidRDefault="008772DB" w:rsidP="008772DB">
            <w:pPr>
              <w:pStyle w:val="ListParagraph"/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:rsidR="008772DB" w:rsidRDefault="008772DB" w:rsidP="008772DB">
            <w:pPr>
              <w:bidi/>
              <w:spacing w:before="240"/>
              <w:rPr>
                <w:rFonts w:ascii="Times New Roman" w:hAnsi="Times New Roman" w:cstheme="minorHAnsi"/>
                <w:sz w:val="28"/>
                <w:szCs w:val="28"/>
                <w:rtl/>
                <w:lang w:bidi="ar-DZ"/>
              </w:rPr>
            </w:pPr>
          </w:p>
          <w:p w:rsidR="008772DB" w:rsidRDefault="008772DB" w:rsidP="008772DB">
            <w:pPr>
              <w:bidi/>
              <w:spacing w:before="240"/>
              <w:rPr>
                <w:rFonts w:ascii="Times New Roman" w:hAnsi="Times New Roman" w:cstheme="minorHAnsi"/>
                <w:sz w:val="28"/>
                <w:szCs w:val="28"/>
                <w:rtl/>
                <w:lang w:bidi="ar-DZ"/>
              </w:rPr>
            </w:pPr>
          </w:p>
          <w:p w:rsidR="008772DB" w:rsidRDefault="008772DB" w:rsidP="008772DB">
            <w:pPr>
              <w:bidi/>
              <w:spacing w:before="240"/>
              <w:rPr>
                <w:rFonts w:ascii="Times New Roman" w:hAnsi="Times New Roman" w:cstheme="minorHAnsi"/>
                <w:sz w:val="28"/>
                <w:szCs w:val="28"/>
                <w:rtl/>
                <w:lang w:bidi="ar-DZ"/>
              </w:rPr>
            </w:pPr>
          </w:p>
          <w:p w:rsidR="00FA0CF5" w:rsidRPr="00E01E49" w:rsidRDefault="00FA0CF5" w:rsidP="00020E69">
            <w:pPr>
              <w:pStyle w:val="ListParagraph"/>
              <w:bidi/>
              <w:ind w:left="1494"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</w:p>
        </w:tc>
      </w:tr>
    </w:tbl>
    <w:p w:rsidR="00020E69" w:rsidRDefault="00276BE8" w:rsidP="00020E69">
      <w:pPr>
        <w:bidi/>
        <w:spacing w:after="0" w:line="240" w:lineRule="auto"/>
        <w:rPr>
          <w:rFonts w:eastAsia="Times New Roman" w:cstheme="minorHAnsi"/>
          <w:sz w:val="28"/>
          <w:szCs w:val="28"/>
          <w:rtl/>
          <w:lang w:val="en-US"/>
        </w:rPr>
      </w:pPr>
      <w:r>
        <w:rPr>
          <w:rFonts w:eastAsia="Times New Roman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73756F26" wp14:editId="7B35FFE9">
                <wp:simplePos x="0" y="0"/>
                <wp:positionH relativeFrom="column">
                  <wp:posOffset>2857500</wp:posOffset>
                </wp:positionH>
                <wp:positionV relativeFrom="paragraph">
                  <wp:posOffset>124460</wp:posOffset>
                </wp:positionV>
                <wp:extent cx="1371600" cy="34290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BE8" w:rsidRDefault="00276BE8">
                            <w:pPr>
                              <w:rPr>
                                <w:lang w:bidi="ar-DZ"/>
                              </w:rPr>
                            </w:pPr>
                            <w:r w:rsidRPr="00276BE8"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الصفحة 2 من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56F26" id="Text Box 117" o:spid="_x0000_s1147" type="#_x0000_t202" style="position:absolute;left:0;text-align:left;margin-left:225pt;margin-top:9.8pt;width:108pt;height:27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" fillcolor="white [3201]" stroked="f" strokeweight=".5pt">
                <v:textbox>
                  <w:txbxContent>
                    <w:p w:rsidR="00276BE8" w:rsidRDefault="00276BE8">
                      <w:pPr>
                        <w:rPr>
                          <w:rFonts w:hint="cs"/>
                          <w:lang w:bidi="ar-DZ"/>
                        </w:rPr>
                      </w:pPr>
                      <w:r w:rsidRPr="00276BE8">
                        <w:rPr>
                          <w:rFonts w:ascii="Sakkal Majalla" w:eastAsia="Calibri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الصفحة 2 من 3</w:t>
                      </w:r>
                    </w:p>
                  </w:txbxContent>
                </v:textbox>
              </v:shape>
            </w:pict>
          </mc:Fallback>
        </mc:AlternateContent>
      </w:r>
    </w:p>
    <w:p w:rsidR="00020E69" w:rsidRDefault="00020E69" w:rsidP="00020E69">
      <w:pPr>
        <w:bidi/>
        <w:spacing w:after="0" w:line="240" w:lineRule="auto"/>
        <w:rPr>
          <w:rFonts w:eastAsia="Times New Roman" w:cstheme="minorHAnsi"/>
          <w:sz w:val="28"/>
          <w:szCs w:val="28"/>
          <w:rtl/>
          <w:lang w:val="en-US"/>
        </w:rPr>
      </w:pPr>
    </w:p>
    <w:p w:rsidR="00020E69" w:rsidRPr="003A1D63" w:rsidRDefault="007E7863" w:rsidP="00020E69">
      <w:pPr>
        <w:bidi/>
        <w:spacing w:after="0" w:line="240" w:lineRule="auto"/>
        <w:rPr>
          <w:rFonts w:eastAsia="Times New Roman" w:cstheme="minorHAnsi"/>
          <w:sz w:val="28"/>
          <w:szCs w:val="28"/>
          <w:rtl/>
          <w:lang w:val="en-US"/>
        </w:rPr>
      </w:pPr>
      <w:r w:rsidRPr="00020E69">
        <w:rPr>
          <w:rFonts w:ascii="Sakkal Majalla" w:eastAsia="Calibri" w:hAnsi="Sakkal Majalla" w:cs="Sakkal Majalla"/>
          <w:b/>
          <w:bCs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1981DBA0" wp14:editId="25D338B5">
                <wp:simplePos x="0" y="0"/>
                <wp:positionH relativeFrom="column">
                  <wp:posOffset>-40640</wp:posOffset>
                </wp:positionH>
                <wp:positionV relativeFrom="paragraph">
                  <wp:posOffset>3188970</wp:posOffset>
                </wp:positionV>
                <wp:extent cx="721995" cy="352425"/>
                <wp:effectExtent l="0" t="0" r="0" b="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20E69" w:rsidRDefault="007E7863" w:rsidP="00020E69"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0.25 x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1DBA0" id="Text Box 159" o:spid="_x0000_s1148" type="#_x0000_t202" style="position:absolute;left:0;text-align:left;margin-left:-3.2pt;margin-top:251.1pt;width:56.85pt;height:27.7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" filled="f" stroked="f" strokeweight=".5pt">
                <v:textbox>
                  <w:txbxContent>
                    <w:p w:rsidR="00020E69" w:rsidRDefault="007E7863" w:rsidP="00020E69">
                      <w:r>
                        <w:rPr>
                          <w:rFonts w:ascii="Sakkal Majalla" w:eastAsia="Calibri" w:hAnsi="Sakkal Majalla" w:cs="Sakkal Majalla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0.25 x 5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12"/>
        <w:bidiVisual/>
        <w:tblW w:w="0" w:type="auto"/>
        <w:tblLook w:val="04A0" w:firstRow="1" w:lastRow="0" w:firstColumn="1" w:lastColumn="0" w:noHBand="0" w:noVBand="1"/>
      </w:tblPr>
      <w:tblGrid>
        <w:gridCol w:w="1095"/>
        <w:gridCol w:w="877"/>
        <w:gridCol w:w="7416"/>
        <w:gridCol w:w="807"/>
      </w:tblGrid>
      <w:tr w:rsidR="00020E69" w:rsidRPr="00020E69" w:rsidTr="007A3482">
        <w:tc>
          <w:tcPr>
            <w:tcW w:w="950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886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8125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567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020E69" w:rsidRPr="00020E69" w:rsidTr="007A3482">
        <w:tc>
          <w:tcPr>
            <w:tcW w:w="950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</w:p>
        </w:tc>
        <w:tc>
          <w:tcPr>
            <w:tcW w:w="886" w:type="dxa"/>
          </w:tcPr>
          <w:p w:rsidR="00020E69" w:rsidRPr="00020E69" w:rsidRDefault="00020E69" w:rsidP="00020E69">
            <w:pPr>
              <w:spacing w:line="480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3C101A9A" wp14:editId="50D95A20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257810</wp:posOffset>
                      </wp:positionV>
                      <wp:extent cx="488950" cy="352425"/>
                      <wp:effectExtent l="0" t="0" r="0" b="0"/>
                      <wp:wrapNone/>
                      <wp:docPr id="3209" name="Text Box 3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20E69" w:rsidRDefault="00020E69" w:rsidP="00020E69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01A9A" id="Text Box 3209" o:spid="_x0000_s1149" type="#_x0000_t202" style="position:absolute;left:0;text-align:left;margin-left:8.8pt;margin-top:20.3pt;width:38.5pt;height:27.7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" filled="f" stroked="f" strokeweight=".5pt">
                      <v:textbox>
                        <w:txbxContent>
                          <w:p w:rsidR="00020E69" w:rsidRDefault="00020E69" w:rsidP="00020E69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:rsidR="00020E69" w:rsidRPr="00020E69" w:rsidRDefault="00020E69" w:rsidP="00020E69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8125" w:type="dxa"/>
          </w:tcPr>
          <w:p w:rsidR="00020E69" w:rsidRPr="00020E69" w:rsidRDefault="00020E69" w:rsidP="00020E69">
            <w:pPr>
              <w:numPr>
                <w:ilvl w:val="1"/>
                <w:numId w:val="6"/>
              </w:numPr>
              <w:spacing w:line="276" w:lineRule="auto"/>
              <w:ind w:left="785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يعطي تفسيرا 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لسبب انقطاع التيار الكهربائيّ.</w:t>
            </w:r>
          </w:p>
          <w:p w:rsidR="00020E69" w:rsidRPr="00020E69" w:rsidRDefault="00020E69" w:rsidP="00020E69">
            <w:pPr>
              <w:numPr>
                <w:ilvl w:val="1"/>
                <w:numId w:val="6"/>
              </w:numPr>
              <w:spacing w:line="276" w:lineRule="auto"/>
              <w:ind w:left="785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يذكر حل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 لتشغيل الفرن</w: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020E69" w:rsidRPr="00020E69" w:rsidRDefault="00020E69" w:rsidP="00020E69">
            <w:pPr>
              <w:numPr>
                <w:ilvl w:val="1"/>
                <w:numId w:val="6"/>
              </w:numPr>
              <w:spacing w:line="276" w:lineRule="auto"/>
              <w:ind w:left="785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يذكر  تعديلات وإضافات</w: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020E69" w:rsidRPr="00020E69" w:rsidRDefault="00020E69" w:rsidP="00020E69">
            <w:pPr>
              <w:numPr>
                <w:ilvl w:val="1"/>
                <w:numId w:val="6"/>
              </w:numPr>
              <w:spacing w:line="276" w:lineRule="auto"/>
              <w:ind w:left="785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يرسم مخططا كهربائيا.</w:t>
            </w:r>
          </w:p>
        </w:tc>
        <w:tc>
          <w:tcPr>
            <w:tcW w:w="567" w:type="dxa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3D636D6B" wp14:editId="2A697C03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191135</wp:posOffset>
                      </wp:positionV>
                      <wp:extent cx="488950" cy="352425"/>
                      <wp:effectExtent l="0" t="0" r="0" b="0"/>
                      <wp:wrapNone/>
                      <wp:docPr id="154" name="Text Box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20E69" w:rsidRDefault="00020E69" w:rsidP="00020E69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636D6B" id="Text Box 154" o:spid="_x0000_s1150" type="#_x0000_t202" style="position:absolute;left:0;text-align:left;margin-left:-.8pt;margin-top:15.05pt;width:38.5pt;height:27.7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" filled="f" stroked="f" strokeweight=".5pt">
                      <v:textbox>
                        <w:txbxContent>
                          <w:p w:rsidR="00020E69" w:rsidRDefault="00020E69" w:rsidP="00020E69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2BC74646" wp14:editId="16DFB45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391160</wp:posOffset>
                      </wp:positionV>
                      <wp:extent cx="488950" cy="352425"/>
                      <wp:effectExtent l="0" t="0" r="0" b="0"/>
                      <wp:wrapNone/>
                      <wp:docPr id="156" name="Text Box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20E69" w:rsidRDefault="00020E69" w:rsidP="00020E69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74646" id="Text Box 156" o:spid="_x0000_s1151" type="#_x0000_t202" style="position:absolute;left:0;text-align:left;margin-left:.95pt;margin-top:30.8pt;width:38.5pt;height:27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" filled="f" stroked="f" strokeweight=".5pt">
                      <v:textbox>
                        <w:txbxContent>
                          <w:p w:rsidR="00020E69" w:rsidRDefault="00020E69" w:rsidP="00020E69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1F1616F8" wp14:editId="2D7BE5C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50800</wp:posOffset>
                      </wp:positionV>
                      <wp:extent cx="488950" cy="352425"/>
                      <wp:effectExtent l="0" t="0" r="0" b="0"/>
                      <wp:wrapNone/>
                      <wp:docPr id="155" name="Text Box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20E69" w:rsidRDefault="00020E69" w:rsidP="00020E69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1616F8" id="Text Box 155" o:spid="_x0000_s1152" type="#_x0000_t202" style="position:absolute;left:0;text-align:left;margin-left:-.05pt;margin-top:4pt;width:38.5pt;height:27.7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" filled="f" stroked="f" strokeweight=".5pt">
                      <v:textbox>
                        <w:txbxContent>
                          <w:p w:rsidR="00020E69" w:rsidRDefault="00020E69" w:rsidP="00020E69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20E69" w:rsidRPr="00020E69" w:rsidTr="007A3482">
        <w:trPr>
          <w:trHeight w:val="2335"/>
        </w:trPr>
        <w:tc>
          <w:tcPr>
            <w:tcW w:w="950" w:type="dxa"/>
            <w:vAlign w:val="center"/>
          </w:tcPr>
          <w:p w:rsidR="00020E69" w:rsidRPr="00020E69" w:rsidRDefault="00020E69" w:rsidP="00020E69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الإستخدام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السليم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لأدوات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المادة</w:t>
            </w:r>
          </w:p>
        </w:tc>
        <w:tc>
          <w:tcPr>
            <w:tcW w:w="886" w:type="dxa"/>
          </w:tcPr>
          <w:p w:rsidR="00020E69" w:rsidRPr="00020E69" w:rsidRDefault="00020E69" w:rsidP="00020E69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:rsidR="00020E69" w:rsidRPr="00020E69" w:rsidRDefault="00020E69" w:rsidP="00020E69">
            <w:pPr>
              <w:spacing w:line="360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020E69" w:rsidRPr="00020E69" w:rsidRDefault="00020E69" w:rsidP="00020E69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052A3020" wp14:editId="3E84FDA3">
                      <wp:simplePos x="0" y="0"/>
                      <wp:positionH relativeFrom="column">
                        <wp:posOffset>113501</wp:posOffset>
                      </wp:positionH>
                      <wp:positionV relativeFrom="paragraph">
                        <wp:posOffset>93980</wp:posOffset>
                      </wp:positionV>
                      <wp:extent cx="488950" cy="352425"/>
                      <wp:effectExtent l="0" t="0" r="0" b="0"/>
                      <wp:wrapNone/>
                      <wp:docPr id="3210" name="Text Box 3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20E69" w:rsidRDefault="00020E69" w:rsidP="00020E69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A3020" id="Text Box 3210" o:spid="_x0000_s1153" type="#_x0000_t202" style="position:absolute;left:0;text-align:left;margin-left:8.95pt;margin-top:7.4pt;width:38.5pt;height:27.7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" filled="f" stroked="f" strokeweight=".5pt">
                      <v:textbox>
                        <w:txbxContent>
                          <w:p w:rsidR="00020E69" w:rsidRDefault="00020E69" w:rsidP="00020E69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20E69" w:rsidRPr="00020E69" w:rsidRDefault="00020E69" w:rsidP="00020E69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8125" w:type="dxa"/>
          </w:tcPr>
          <w:p w:rsidR="00020E69" w:rsidRPr="00020E69" w:rsidRDefault="00020E69" w:rsidP="00020E69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يعطي تفسرا (سببا) صحيحا 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لسبب انقطاع التيار الكهربائي بحساب شدة التيار الكهربائي اللازمة لتشغيل الفرن ومقارنتها بدلالة المنصهرة.</w:t>
            </w:r>
          </w:p>
          <w:p w:rsidR="00020E69" w:rsidRPr="00020E69" w:rsidRDefault="00020E69" w:rsidP="00020E69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يذكر حلا صحيحا لتشغيل الفرن.</w:t>
            </w:r>
          </w:p>
          <w:p w:rsidR="00020E69" w:rsidRPr="00020E69" w:rsidRDefault="00020E69" w:rsidP="00020E69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يذكر التعديلات والإضافات المناسبة كل على حدة مع ضرورة حساب شدة التيار اللازمة لتشغيل السخان الكهربائي.</w:t>
            </w:r>
          </w:p>
          <w:p w:rsidR="00020E69" w:rsidRPr="00020E69" w:rsidRDefault="00020E69" w:rsidP="00020E69">
            <w:pPr>
              <w:numPr>
                <w:ilvl w:val="1"/>
                <w:numId w:val="9"/>
              </w:numPr>
              <w:ind w:left="785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يرسم مخططا كهربائيا عليه التعديلات والإضافات المناسبة.</w:t>
            </w:r>
          </w:p>
          <w:p w:rsidR="00020E69" w:rsidRPr="00020E69" w:rsidRDefault="00020E69" w:rsidP="00020E69">
            <w:pPr>
              <w:ind w:left="360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7" w:type="dxa"/>
          </w:tcPr>
          <w:p w:rsidR="00020E69" w:rsidRPr="00020E69" w:rsidRDefault="00CC04E3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val="fr-FR"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113C689A" wp14:editId="558588D4">
                      <wp:simplePos x="0" y="0"/>
                      <wp:positionH relativeFrom="column">
                        <wp:posOffset>-66676</wp:posOffset>
                      </wp:positionH>
                      <wp:positionV relativeFrom="paragraph">
                        <wp:posOffset>870585</wp:posOffset>
                      </wp:positionV>
                      <wp:extent cx="569595" cy="352425"/>
                      <wp:effectExtent l="0" t="0" r="0" b="0"/>
                      <wp:wrapNone/>
                      <wp:docPr id="158" name="Text Box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20E69" w:rsidRDefault="00CC04E3" w:rsidP="00020E69"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0.5 x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C689A" id="Text Box 158" o:spid="_x0000_s1154" type="#_x0000_t202" style="position:absolute;left:0;text-align:left;margin-left:-5.25pt;margin-top:68.55pt;width:44.85pt;height:27.7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" filled="f" stroked="f" strokeweight=".5pt">
                      <v:textbox>
                        <w:txbxContent>
                          <w:p w:rsidR="00020E69" w:rsidRDefault="00CC04E3" w:rsidP="00020E69"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0.5 x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20E69"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5BB63FFA" wp14:editId="79C146FD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513715</wp:posOffset>
                      </wp:positionV>
                      <wp:extent cx="488950" cy="352425"/>
                      <wp:effectExtent l="0" t="0" r="0" b="0"/>
                      <wp:wrapNone/>
                      <wp:docPr id="157" name="Text Box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020E69" w:rsidRDefault="00020E69" w:rsidP="00020E69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B63FFA" id="Text Box 157" o:spid="_x0000_s1155" type="#_x0000_t202" style="position:absolute;left:0;text-align:left;margin-left:-1.8pt;margin-top:40.45pt;width:38.5pt;height:27.75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" filled="f" stroked="f" strokeweight=".5pt">
                      <v:textbox>
                        <w:txbxContent>
                          <w:p w:rsidR="00020E69" w:rsidRDefault="00020E69" w:rsidP="00020E69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val="fr-FR" w:bidi="ar-DZ"/>
              </w:rPr>
              <w:t>0.5 x 2</w:t>
            </w:r>
          </w:p>
        </w:tc>
      </w:tr>
      <w:tr w:rsidR="00020E69" w:rsidRPr="00020E69" w:rsidTr="007A3482">
        <w:tc>
          <w:tcPr>
            <w:tcW w:w="950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الإنسجام</w:t>
            </w:r>
          </w:p>
        </w:tc>
        <w:tc>
          <w:tcPr>
            <w:tcW w:w="886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8125" w:type="dxa"/>
          </w:tcPr>
          <w:p w:rsidR="00020E69" w:rsidRPr="00020E69" w:rsidRDefault="00020E69" w:rsidP="00020E69">
            <w:pPr>
              <w:numPr>
                <w:ilvl w:val="0"/>
                <w:numId w:val="7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التعبير بلغة علمية سليمة</w:t>
            </w:r>
          </w:p>
          <w:p w:rsidR="00020E69" w:rsidRPr="00020E69" w:rsidRDefault="00020E69" w:rsidP="00020E69">
            <w:pPr>
              <w:numPr>
                <w:ilvl w:val="0"/>
                <w:numId w:val="7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التسلسل المنطقي للأفكار</w:t>
            </w:r>
          </w:p>
          <w:p w:rsidR="00020E69" w:rsidRPr="00020E69" w:rsidRDefault="00020E69" w:rsidP="00020E69">
            <w:pPr>
              <w:numPr>
                <w:ilvl w:val="0"/>
                <w:numId w:val="7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دقة الإجابة (استعمال وسائل الرسم واحترام الرموز ....)</w:t>
            </w:r>
          </w:p>
        </w:tc>
        <w:tc>
          <w:tcPr>
            <w:tcW w:w="567" w:type="dxa"/>
            <w:vAlign w:val="center"/>
          </w:tcPr>
          <w:p w:rsidR="00020E69" w:rsidRPr="00020E69" w:rsidRDefault="00020E69" w:rsidP="00020E69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0.75</w:t>
            </w:r>
          </w:p>
        </w:tc>
      </w:tr>
      <w:tr w:rsidR="00020E69" w:rsidRPr="00020E69" w:rsidTr="007A3482">
        <w:tc>
          <w:tcPr>
            <w:tcW w:w="950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الإبداع</w:t>
            </w:r>
          </w:p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والإتقان</w:t>
            </w:r>
          </w:p>
        </w:tc>
        <w:tc>
          <w:tcPr>
            <w:tcW w:w="886" w:type="dxa"/>
            <w:vAlign w:val="center"/>
          </w:tcPr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:rsidR="00020E69" w:rsidRPr="00020E69" w:rsidRDefault="00020E69" w:rsidP="00020E69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8125" w:type="dxa"/>
          </w:tcPr>
          <w:p w:rsidR="00020E69" w:rsidRPr="00020E69" w:rsidRDefault="00020E69" w:rsidP="00020E69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وضوح الخط والرسومات</w:t>
            </w:r>
          </w:p>
          <w:p w:rsidR="00020E69" w:rsidRPr="00020E69" w:rsidRDefault="00020E69" w:rsidP="00020E69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تنظيم الفقرات</w:t>
            </w:r>
          </w:p>
          <w:p w:rsidR="00020E69" w:rsidRPr="00020E69" w:rsidRDefault="00020E69" w:rsidP="00020E69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الابداع</w:t>
            </w:r>
          </w:p>
        </w:tc>
        <w:tc>
          <w:tcPr>
            <w:tcW w:w="567" w:type="dxa"/>
            <w:vAlign w:val="center"/>
          </w:tcPr>
          <w:p w:rsidR="00020E69" w:rsidRPr="00020E69" w:rsidRDefault="00020E69" w:rsidP="00020E69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</w:tr>
    </w:tbl>
    <w:p w:rsidR="00FC5DA5" w:rsidRPr="006160EA" w:rsidRDefault="00276BE8" w:rsidP="001F2310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eastAsia="Times New Roman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74165265" wp14:editId="1763EB79">
                <wp:simplePos x="0" y="0"/>
                <wp:positionH relativeFrom="column">
                  <wp:posOffset>2967990</wp:posOffset>
                </wp:positionH>
                <wp:positionV relativeFrom="paragraph">
                  <wp:posOffset>4084320</wp:posOffset>
                </wp:positionV>
                <wp:extent cx="1371600" cy="34290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BE8" w:rsidRDefault="00276BE8" w:rsidP="00276BE8">
                            <w:pPr>
                              <w:rPr>
                                <w:lang w:bidi="ar-DZ"/>
                              </w:rPr>
                            </w:pPr>
                            <w:r w:rsidRPr="00276BE8"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3</w:t>
                            </w:r>
                            <w:r w:rsidRPr="00276BE8"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من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65265" id="Text Box 118" o:spid="_x0000_s1156" type="#_x0000_t202" style="position:absolute;left:0;text-align:left;margin-left:233.7pt;margin-top:321.6pt;width:108pt;height:27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" fillcolor="white [3201]" stroked="f" strokeweight=".5pt">
                <v:textbox>
                  <w:txbxContent>
                    <w:p w:rsidR="00276BE8" w:rsidRDefault="00276BE8" w:rsidP="00276BE8">
                      <w:pPr>
                        <w:rPr>
                          <w:rFonts w:hint="cs"/>
                          <w:lang w:bidi="ar-DZ"/>
                        </w:rPr>
                      </w:pPr>
                      <w:r w:rsidRPr="00276BE8">
                        <w:rPr>
                          <w:rFonts w:ascii="Sakkal Majalla" w:eastAsia="Calibri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الصفحة </w:t>
                      </w:r>
                      <w:r>
                        <w:rPr>
                          <w:rFonts w:ascii="Sakkal Majalla" w:eastAsia="Calibri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3</w:t>
                      </w:r>
                      <w:r w:rsidRPr="00276BE8">
                        <w:rPr>
                          <w:rFonts w:ascii="Sakkal Majalla" w:eastAsia="Calibri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 من 3</w:t>
                      </w:r>
                    </w:p>
                  </w:txbxContent>
                </v:textbox>
              </v:shape>
            </w:pict>
          </mc:Fallback>
        </mc:AlternateContent>
      </w:r>
      <w:r w:rsidR="008C1882" w:rsidRPr="006160EA"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FA0064" wp14:editId="4FEDCE00">
                <wp:simplePos x="0" y="0"/>
                <wp:positionH relativeFrom="column">
                  <wp:posOffset>2132658</wp:posOffset>
                </wp:positionH>
                <wp:positionV relativeFrom="paragraph">
                  <wp:posOffset>5395529</wp:posOffset>
                </wp:positionV>
                <wp:extent cx="1653540" cy="367649"/>
                <wp:effectExtent l="0" t="0" r="381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7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Pr="00E54B98" w:rsidRDefault="00CD49ED" w:rsidP="00E54B9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54B98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r w:rsidRPr="00E54B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A0064" id="Text Box 24" o:spid="_x0000_s1157" type="#_x0000_t202" style="position:absolute;left:0;text-align:left;margin-left:167.95pt;margin-top:424.85pt;width:130.2pt;height:28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" fillcolor="white [3201]" stroked="f" strokeweight=".5pt">
                <v:textbox>
                  <w:txbxContent>
                    <w:p w:rsidR="00CD49ED" w:rsidRPr="00E54B98" w:rsidRDefault="00CD49ED" w:rsidP="00E54B98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54B98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r w:rsidRPr="00E54B9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2/2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5DA5" w:rsidRPr="006160EA" w:rsidSect="008772DB">
      <w:pgSz w:w="11906" w:h="16838"/>
      <w:pgMar w:top="567" w:right="1134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85D" w:rsidRDefault="0016585D" w:rsidP="006160EA">
      <w:pPr>
        <w:spacing w:after="0" w:line="240" w:lineRule="auto"/>
      </w:pPr>
      <w:r>
        <w:separator/>
      </w:r>
    </w:p>
  </w:endnote>
  <w:endnote w:type="continuationSeparator" w:id="0">
    <w:p w:rsidR="0016585D" w:rsidRDefault="0016585D" w:rsidP="0061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85D" w:rsidRDefault="0016585D" w:rsidP="006160EA">
      <w:pPr>
        <w:spacing w:after="0" w:line="240" w:lineRule="auto"/>
      </w:pPr>
      <w:r>
        <w:separator/>
      </w:r>
    </w:p>
  </w:footnote>
  <w:footnote w:type="continuationSeparator" w:id="0">
    <w:p w:rsidR="0016585D" w:rsidRDefault="0016585D" w:rsidP="00616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F67C7"/>
    <w:multiLevelType w:val="hybridMultilevel"/>
    <w:tmpl w:val="1BACDC28"/>
    <w:lvl w:ilvl="0" w:tplc="0C6CCE34">
      <w:start w:val="1"/>
      <w:numFmt w:val="bullet"/>
      <w:lvlText w:val=""/>
      <w:lvlJc w:val="left"/>
      <w:pPr>
        <w:ind w:left="1778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C0B2917"/>
    <w:multiLevelType w:val="hybridMultilevel"/>
    <w:tmpl w:val="FD3216D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3731C7"/>
    <w:multiLevelType w:val="hybridMultilevel"/>
    <w:tmpl w:val="BFA6C78C"/>
    <w:lvl w:ilvl="0" w:tplc="E146F14C">
      <w:start w:val="1"/>
      <w:numFmt w:val="bullet"/>
      <w:lvlText w:val=""/>
      <w:lvlJc w:val="left"/>
      <w:pPr>
        <w:ind w:left="785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>
    <w:nsid w:val="14D67F3F"/>
    <w:multiLevelType w:val="hybridMultilevel"/>
    <w:tmpl w:val="7A7ED944"/>
    <w:lvl w:ilvl="0" w:tplc="E54AEF2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5853B9B"/>
    <w:multiLevelType w:val="hybridMultilevel"/>
    <w:tmpl w:val="68562B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2F27DB"/>
    <w:multiLevelType w:val="hybridMultilevel"/>
    <w:tmpl w:val="52526CC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876FC"/>
    <w:multiLevelType w:val="hybridMultilevel"/>
    <w:tmpl w:val="EAEA9748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B105DD"/>
    <w:multiLevelType w:val="hybridMultilevel"/>
    <w:tmpl w:val="1D5A470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>
    <w:nsid w:val="25C52933"/>
    <w:multiLevelType w:val="hybridMultilevel"/>
    <w:tmpl w:val="7F28C4A2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0A53A6"/>
    <w:multiLevelType w:val="hybridMultilevel"/>
    <w:tmpl w:val="A080DC18"/>
    <w:lvl w:ilvl="0" w:tplc="30407AB2">
      <w:start w:val="3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772765"/>
    <w:multiLevelType w:val="hybridMultilevel"/>
    <w:tmpl w:val="F9FAA8C4"/>
    <w:lvl w:ilvl="0" w:tplc="FACC21F8">
      <w:start w:val="2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6D4BBE"/>
    <w:multiLevelType w:val="hybridMultilevel"/>
    <w:tmpl w:val="DF78797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331295D"/>
    <w:multiLevelType w:val="hybridMultilevel"/>
    <w:tmpl w:val="A4F61768"/>
    <w:lvl w:ilvl="0" w:tplc="0C6CCE34">
      <w:start w:val="1"/>
      <w:numFmt w:val="bullet"/>
      <w:lvlText w:val=""/>
      <w:lvlJc w:val="left"/>
      <w:pPr>
        <w:ind w:left="1494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8E51DB"/>
    <w:multiLevelType w:val="hybridMultilevel"/>
    <w:tmpl w:val="0C78A124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7C24491"/>
    <w:multiLevelType w:val="hybridMultilevel"/>
    <w:tmpl w:val="A7004AB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4FE68B76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lang w:bidi="ar-DZ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3C6142"/>
    <w:multiLevelType w:val="hybridMultilevel"/>
    <w:tmpl w:val="024C8A8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lang w:bidi="ar-DZ"/>
      </w:rPr>
    </w:lvl>
    <w:lvl w:ilvl="1" w:tplc="E07A58EE">
      <w:numFmt w:val="bullet"/>
      <w:lvlText w:val="-"/>
      <w:lvlJc w:val="left"/>
      <w:pPr>
        <w:ind w:left="1015" w:hanging="360"/>
      </w:pPr>
      <w:rPr>
        <w:rFonts w:ascii="Simplified Arabic" w:eastAsiaTheme="minorHAnsi" w:hAnsi="Simplified Arabic" w:cs="Simplified Arabic" w:hint="default"/>
      </w:r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>
    <w:nsid w:val="3DBA5134"/>
    <w:multiLevelType w:val="hybridMultilevel"/>
    <w:tmpl w:val="F8A8C6CE"/>
    <w:lvl w:ilvl="0" w:tplc="0C6CCE34">
      <w:start w:val="1"/>
      <w:numFmt w:val="bullet"/>
      <w:lvlText w:val=""/>
      <w:lvlJc w:val="left"/>
      <w:pPr>
        <w:ind w:left="1778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>
    <w:nsid w:val="42E3514D"/>
    <w:multiLevelType w:val="hybridMultilevel"/>
    <w:tmpl w:val="60249D76"/>
    <w:lvl w:ilvl="0" w:tplc="FACC21F8">
      <w:start w:val="2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>
    <w:nsid w:val="435D1B10"/>
    <w:multiLevelType w:val="multilevel"/>
    <w:tmpl w:val="9B1AD60C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51B26DEE"/>
    <w:multiLevelType w:val="hybridMultilevel"/>
    <w:tmpl w:val="93BE486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0">
    <w:nsid w:val="54DA7FA5"/>
    <w:multiLevelType w:val="hybridMultilevel"/>
    <w:tmpl w:val="7CD43444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57633606"/>
    <w:multiLevelType w:val="hybridMultilevel"/>
    <w:tmpl w:val="F79A6586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5A7051EC"/>
    <w:multiLevelType w:val="hybridMultilevel"/>
    <w:tmpl w:val="9A8EE4A4"/>
    <w:lvl w:ilvl="0" w:tplc="1B1C4F60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>
    <w:nsid w:val="5AD01C8A"/>
    <w:multiLevelType w:val="hybridMultilevel"/>
    <w:tmpl w:val="834C7C9A"/>
    <w:lvl w:ilvl="0" w:tplc="B7FE1EA8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5FDE143A"/>
    <w:multiLevelType w:val="hybridMultilevel"/>
    <w:tmpl w:val="37623C9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ED530E"/>
    <w:multiLevelType w:val="hybridMultilevel"/>
    <w:tmpl w:val="074A19B6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6F695BEA"/>
    <w:multiLevelType w:val="multilevel"/>
    <w:tmpl w:val="7066637E"/>
    <w:lvl w:ilvl="0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>
    <w:nsid w:val="6FF54B4A"/>
    <w:multiLevelType w:val="hybridMultilevel"/>
    <w:tmpl w:val="C0C4CA9E"/>
    <w:lvl w:ilvl="0" w:tplc="8FE0FBF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i/>
        <w:iCs/>
        <w:color w:val="auto"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7"/>
  </w:num>
  <w:num w:numId="3">
    <w:abstractNumId w:val="7"/>
  </w:num>
  <w:num w:numId="4">
    <w:abstractNumId w:val="9"/>
  </w:num>
  <w:num w:numId="5">
    <w:abstractNumId w:val="15"/>
  </w:num>
  <w:num w:numId="6">
    <w:abstractNumId w:val="14"/>
  </w:num>
  <w:num w:numId="7">
    <w:abstractNumId w:val="24"/>
  </w:num>
  <w:num w:numId="8">
    <w:abstractNumId w:val="5"/>
  </w:num>
  <w:num w:numId="9">
    <w:abstractNumId w:val="4"/>
  </w:num>
  <w:num w:numId="10">
    <w:abstractNumId w:val="19"/>
  </w:num>
  <w:num w:numId="11">
    <w:abstractNumId w:val="13"/>
  </w:num>
  <w:num w:numId="12">
    <w:abstractNumId w:val="3"/>
  </w:num>
  <w:num w:numId="13">
    <w:abstractNumId w:val="12"/>
  </w:num>
  <w:num w:numId="14">
    <w:abstractNumId w:val="8"/>
  </w:num>
  <w:num w:numId="15">
    <w:abstractNumId w:val="20"/>
  </w:num>
  <w:num w:numId="16">
    <w:abstractNumId w:val="25"/>
  </w:num>
  <w:num w:numId="17">
    <w:abstractNumId w:val="16"/>
  </w:num>
  <w:num w:numId="18">
    <w:abstractNumId w:val="0"/>
  </w:num>
  <w:num w:numId="19">
    <w:abstractNumId w:val="10"/>
  </w:num>
  <w:num w:numId="20">
    <w:abstractNumId w:val="22"/>
  </w:num>
  <w:num w:numId="21">
    <w:abstractNumId w:val="21"/>
  </w:num>
  <w:num w:numId="22">
    <w:abstractNumId w:val="23"/>
  </w:num>
  <w:num w:numId="23">
    <w:abstractNumId w:val="27"/>
  </w:num>
  <w:num w:numId="24">
    <w:abstractNumId w:val="18"/>
  </w:num>
  <w:num w:numId="25">
    <w:abstractNumId w:val="26"/>
  </w:num>
  <w:num w:numId="26">
    <w:abstractNumId w:val="1"/>
  </w:num>
  <w:num w:numId="27">
    <w:abstractNumId w:val="11"/>
  </w:num>
  <w:num w:numId="28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04017"/>
    <w:rsid w:val="00020E69"/>
    <w:rsid w:val="000232AB"/>
    <w:rsid w:val="00052BBC"/>
    <w:rsid w:val="000844D2"/>
    <w:rsid w:val="000855F0"/>
    <w:rsid w:val="000920F1"/>
    <w:rsid w:val="00102397"/>
    <w:rsid w:val="0011449A"/>
    <w:rsid w:val="0016585D"/>
    <w:rsid w:val="00171181"/>
    <w:rsid w:val="001C35B2"/>
    <w:rsid w:val="001C491F"/>
    <w:rsid w:val="001D436D"/>
    <w:rsid w:val="001F2310"/>
    <w:rsid w:val="00204C71"/>
    <w:rsid w:val="0021287D"/>
    <w:rsid w:val="00215CD1"/>
    <w:rsid w:val="00250B6E"/>
    <w:rsid w:val="00255AFB"/>
    <w:rsid w:val="002564CB"/>
    <w:rsid w:val="00264DCB"/>
    <w:rsid w:val="00276BE8"/>
    <w:rsid w:val="002A6F3A"/>
    <w:rsid w:val="002C4C73"/>
    <w:rsid w:val="002D3493"/>
    <w:rsid w:val="002D6E87"/>
    <w:rsid w:val="002E54F5"/>
    <w:rsid w:val="0031469D"/>
    <w:rsid w:val="00334780"/>
    <w:rsid w:val="0035407F"/>
    <w:rsid w:val="003722FD"/>
    <w:rsid w:val="00377858"/>
    <w:rsid w:val="00385DBA"/>
    <w:rsid w:val="00397FDE"/>
    <w:rsid w:val="003A01E5"/>
    <w:rsid w:val="003A1D63"/>
    <w:rsid w:val="003A1DA2"/>
    <w:rsid w:val="003C2500"/>
    <w:rsid w:val="003D284F"/>
    <w:rsid w:val="003E3D2D"/>
    <w:rsid w:val="003E42EC"/>
    <w:rsid w:val="003F32CF"/>
    <w:rsid w:val="003F6B76"/>
    <w:rsid w:val="0040573F"/>
    <w:rsid w:val="00421095"/>
    <w:rsid w:val="00426174"/>
    <w:rsid w:val="00440C8D"/>
    <w:rsid w:val="004604F2"/>
    <w:rsid w:val="00464138"/>
    <w:rsid w:val="00475480"/>
    <w:rsid w:val="00476A24"/>
    <w:rsid w:val="0048767D"/>
    <w:rsid w:val="004B7052"/>
    <w:rsid w:val="004C0B44"/>
    <w:rsid w:val="005062DD"/>
    <w:rsid w:val="00511E55"/>
    <w:rsid w:val="00521D4B"/>
    <w:rsid w:val="0053119E"/>
    <w:rsid w:val="0053680E"/>
    <w:rsid w:val="00582D7B"/>
    <w:rsid w:val="00584319"/>
    <w:rsid w:val="00590C75"/>
    <w:rsid w:val="005A14CC"/>
    <w:rsid w:val="005C655C"/>
    <w:rsid w:val="005D4C7C"/>
    <w:rsid w:val="005F5552"/>
    <w:rsid w:val="006071C3"/>
    <w:rsid w:val="006160EA"/>
    <w:rsid w:val="0062417A"/>
    <w:rsid w:val="0064244C"/>
    <w:rsid w:val="00653D73"/>
    <w:rsid w:val="00654F51"/>
    <w:rsid w:val="00697983"/>
    <w:rsid w:val="006A2E5F"/>
    <w:rsid w:val="006B7FB5"/>
    <w:rsid w:val="006D7A45"/>
    <w:rsid w:val="00713FF9"/>
    <w:rsid w:val="00723559"/>
    <w:rsid w:val="00757A42"/>
    <w:rsid w:val="00770D3C"/>
    <w:rsid w:val="00783638"/>
    <w:rsid w:val="007A35F3"/>
    <w:rsid w:val="007C22C8"/>
    <w:rsid w:val="007C2703"/>
    <w:rsid w:val="007C2B24"/>
    <w:rsid w:val="007D1C9D"/>
    <w:rsid w:val="007D2790"/>
    <w:rsid w:val="007E7863"/>
    <w:rsid w:val="007F469B"/>
    <w:rsid w:val="0083049C"/>
    <w:rsid w:val="00834EA9"/>
    <w:rsid w:val="008772DB"/>
    <w:rsid w:val="00884C2E"/>
    <w:rsid w:val="0089766F"/>
    <w:rsid w:val="008C1882"/>
    <w:rsid w:val="008C3F7D"/>
    <w:rsid w:val="008D40F3"/>
    <w:rsid w:val="008E1BCD"/>
    <w:rsid w:val="008F18E8"/>
    <w:rsid w:val="009540C7"/>
    <w:rsid w:val="0096319A"/>
    <w:rsid w:val="0097023F"/>
    <w:rsid w:val="009814CF"/>
    <w:rsid w:val="00981EE4"/>
    <w:rsid w:val="00990039"/>
    <w:rsid w:val="009A280D"/>
    <w:rsid w:val="009C2A0D"/>
    <w:rsid w:val="009E3C71"/>
    <w:rsid w:val="009E7886"/>
    <w:rsid w:val="009F70B5"/>
    <w:rsid w:val="00A04DB1"/>
    <w:rsid w:val="00A4199D"/>
    <w:rsid w:val="00A46476"/>
    <w:rsid w:val="00A55E45"/>
    <w:rsid w:val="00A64480"/>
    <w:rsid w:val="00A82A9B"/>
    <w:rsid w:val="00A86424"/>
    <w:rsid w:val="00AA4A66"/>
    <w:rsid w:val="00AE2DE5"/>
    <w:rsid w:val="00AE447A"/>
    <w:rsid w:val="00AF423D"/>
    <w:rsid w:val="00B14800"/>
    <w:rsid w:val="00B14E64"/>
    <w:rsid w:val="00B322CF"/>
    <w:rsid w:val="00B40DE4"/>
    <w:rsid w:val="00B641A9"/>
    <w:rsid w:val="00B70EEC"/>
    <w:rsid w:val="00B933D3"/>
    <w:rsid w:val="00BA6391"/>
    <w:rsid w:val="00BB1945"/>
    <w:rsid w:val="00BB3887"/>
    <w:rsid w:val="00BF025E"/>
    <w:rsid w:val="00BF2D8E"/>
    <w:rsid w:val="00C03F0D"/>
    <w:rsid w:val="00C33F9D"/>
    <w:rsid w:val="00C43CE8"/>
    <w:rsid w:val="00C8111F"/>
    <w:rsid w:val="00C97D64"/>
    <w:rsid w:val="00CA4C24"/>
    <w:rsid w:val="00CB7732"/>
    <w:rsid w:val="00CC04E3"/>
    <w:rsid w:val="00CD49ED"/>
    <w:rsid w:val="00D01B9A"/>
    <w:rsid w:val="00D26C5A"/>
    <w:rsid w:val="00D51689"/>
    <w:rsid w:val="00D51FA2"/>
    <w:rsid w:val="00D60199"/>
    <w:rsid w:val="00D72F58"/>
    <w:rsid w:val="00D84BE1"/>
    <w:rsid w:val="00DB0CD1"/>
    <w:rsid w:val="00DD5838"/>
    <w:rsid w:val="00DD7ABB"/>
    <w:rsid w:val="00E01E49"/>
    <w:rsid w:val="00E02984"/>
    <w:rsid w:val="00E108BB"/>
    <w:rsid w:val="00E1191E"/>
    <w:rsid w:val="00E27A91"/>
    <w:rsid w:val="00E4337D"/>
    <w:rsid w:val="00E51AE1"/>
    <w:rsid w:val="00E54B98"/>
    <w:rsid w:val="00E82E9E"/>
    <w:rsid w:val="00E93466"/>
    <w:rsid w:val="00EA18FA"/>
    <w:rsid w:val="00EA6800"/>
    <w:rsid w:val="00EC3676"/>
    <w:rsid w:val="00EC6F7D"/>
    <w:rsid w:val="00F12955"/>
    <w:rsid w:val="00F33FC5"/>
    <w:rsid w:val="00F73F8C"/>
    <w:rsid w:val="00F835F2"/>
    <w:rsid w:val="00F92DAD"/>
    <w:rsid w:val="00FA0CF5"/>
    <w:rsid w:val="00FB1B36"/>
    <w:rsid w:val="00FB55A9"/>
    <w:rsid w:val="00FC5DA5"/>
    <w:rsid w:val="00FD26AA"/>
    <w:rsid w:val="00FE1538"/>
    <w:rsid w:val="00FF02B1"/>
    <w:rsid w:val="00FF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3C34B4-090D-4B25-A384-3C813F49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26C5A"/>
    <w:pPr>
      <w:spacing w:after="0" w:line="240" w:lineRule="auto"/>
    </w:pPr>
    <w:tblPr>
      <w:tblInd w:w="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6160EA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EA"/>
  </w:style>
  <w:style w:type="paragraph" w:styleId="Footer">
    <w:name w:val="footer"/>
    <w:basedOn w:val="Normal"/>
    <w:link w:val="Foot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EA"/>
  </w:style>
  <w:style w:type="table" w:customStyle="1" w:styleId="TableGrid12">
    <w:name w:val="Table Grid12"/>
    <w:basedOn w:val="TableNormal"/>
    <w:next w:val="TableGrid"/>
    <w:uiPriority w:val="39"/>
    <w:rsid w:val="00020E69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F1931-0901-4873-904B-BC0CC3A44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7</TotalTime>
  <Pages>3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2023-11-28T01:12:00Z</cp:lastPrinted>
  <dcterms:created xsi:type="dcterms:W3CDTF">2023-11-28T01:12:00Z</dcterms:created>
  <dcterms:modified xsi:type="dcterms:W3CDTF">2024-11-23T16:59:00Z</dcterms:modified>
</cp:coreProperties>
</file>
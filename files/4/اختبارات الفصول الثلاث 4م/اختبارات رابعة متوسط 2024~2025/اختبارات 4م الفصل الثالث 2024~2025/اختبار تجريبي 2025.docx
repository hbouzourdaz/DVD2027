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66D1" w:rsidRPr="00E16807" w:rsidRDefault="00D213D7" w:rsidP="00E16807">
      <w:pPr>
        <w:spacing w:before="0" w:beforeAutospacing="0" w:after="0" w:afterAutospacing="0"/>
        <w:jc w:val="center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E16807"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7F3B7BC" wp14:editId="2BDC627E">
                <wp:simplePos x="0" y="0"/>
                <wp:positionH relativeFrom="margin">
                  <wp:posOffset>-93345</wp:posOffset>
                </wp:positionH>
                <wp:positionV relativeFrom="paragraph">
                  <wp:posOffset>5080</wp:posOffset>
                </wp:positionV>
                <wp:extent cx="6839585" cy="0"/>
                <wp:effectExtent l="0" t="0" r="18415" b="19050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395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254EDF6" id="رابط مستقيم 2" o:spid="_x0000_s1026" style="position:absolute;flip:x;z-index:2516510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7.35pt,.4pt" to="531.2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F76269" w:rsidRPr="00F76269">
        <w:rPr>
          <w:rFonts w:ascii="Calibri" w:eastAsia="Calibri" w:hAnsi="Calibri" w:cs="Arial"/>
          <w:noProof/>
          <w:lang w:val="fr-FR" w:eastAsia="fr-FR"/>
        </w:rPr>
        <w:drawing>
          <wp:anchor distT="0" distB="0" distL="114300" distR="114300" simplePos="0" relativeHeight="251741184" behindDoc="1" locked="0" layoutInCell="1" allowOverlap="1" wp14:anchorId="40BB4248" wp14:editId="6AEA9B12">
            <wp:simplePos x="0" y="0"/>
            <wp:positionH relativeFrom="margin">
              <wp:posOffset>2938145</wp:posOffset>
            </wp:positionH>
            <wp:positionV relativeFrom="margin">
              <wp:posOffset>231775</wp:posOffset>
            </wp:positionV>
            <wp:extent cx="720000" cy="720000"/>
            <wp:effectExtent l="0" t="0" r="4445" b="444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الديوان الوطني للامتحانات والمسابقات2023-01.png"/>
                    <pic:cNvPicPr/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45B9" w:rsidRPr="00E1680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</w:t>
      </w:r>
      <w:r w:rsidR="00F845B9" w:rsidRPr="00E1680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ـ</w:t>
      </w:r>
      <w:r w:rsidR="00F845B9" w:rsidRPr="00E1680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جمهورية ال</w:t>
      </w:r>
      <w:r w:rsidR="00F845B9" w:rsidRPr="00E1680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ـ</w:t>
      </w:r>
      <w:r w:rsidR="00F845B9" w:rsidRPr="00E1680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جزائرية الديمقراطية الشعبية</w:t>
      </w:r>
    </w:p>
    <w:p w:rsidR="00F76269" w:rsidRPr="00E16807" w:rsidRDefault="00F76269" w:rsidP="00F76269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E1680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وزارة الت</w:t>
      </w:r>
      <w:r w:rsidRPr="00E1680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ـ</w:t>
      </w:r>
      <w:r w:rsidRPr="00E1680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ربية الوطنية                            </w:t>
      </w:r>
      <w:r w:rsidR="0041346D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r w:rsidRPr="00E1680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</w:t>
      </w:r>
      <w:r w:rsidRPr="00E1680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</w:t>
      </w:r>
      <w:r w:rsidR="0041346D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r w:rsidRPr="00E1680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</w:t>
      </w:r>
      <w:r w:rsidRPr="00E1680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Pr="00E1680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Pr="00E1680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r w:rsidRPr="00E1680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متوسطة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المجاهد المرحوم بن ملوكة محمد</w:t>
      </w:r>
      <w:r w:rsidRPr="00E1680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بالزبوجة</w:t>
      </w:r>
    </w:p>
    <w:p w:rsidR="00F76269" w:rsidRDefault="00D213D7" w:rsidP="00F76269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54BF65A" wp14:editId="0E36BB6E">
                <wp:simplePos x="0" y="0"/>
                <wp:positionH relativeFrom="margin">
                  <wp:posOffset>-114935</wp:posOffset>
                </wp:positionH>
                <wp:positionV relativeFrom="paragraph">
                  <wp:posOffset>290195</wp:posOffset>
                </wp:positionV>
                <wp:extent cx="6840000" cy="0"/>
                <wp:effectExtent l="0" t="0" r="18415" b="19050"/>
                <wp:wrapNone/>
                <wp:docPr id="3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28EBBE1" id="رابط مستقيم 3" o:spid="_x0000_s1026" style="position:absolute;flip:x;z-index:2517391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9.05pt,22.85pt" to="529.5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" strokecolor="windowText" strokeweight="1pt">
                <v:stroke joinstyle="miter"/>
                <w10:wrap anchorx="margin"/>
              </v:line>
            </w:pict>
          </mc:Fallback>
        </mc:AlternateContent>
      </w:r>
      <w:r w:rsidR="00F76269" w:rsidRPr="00E1680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المستوى: السنة الرابعة</w:t>
      </w:r>
      <w:r w:rsidR="00F76269" w:rsidRPr="00E1680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ال</w:t>
      </w:r>
      <w:r w:rsidR="00F76269" w:rsidRPr="00E1680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ـ</w:t>
      </w:r>
      <w:r w:rsidR="00F76269" w:rsidRPr="00E1680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متوسط                                     </w:t>
      </w:r>
      <w:r w:rsidR="0041346D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    </w:t>
      </w:r>
      <w:bookmarkStart w:id="0" w:name="_GoBack"/>
      <w:bookmarkEnd w:id="0"/>
      <w:r w:rsidR="00F76269" w:rsidRPr="00E1680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</w:t>
      </w:r>
      <w:r w:rsidR="00F76269" w:rsidRPr="00E1680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F76269" w:rsidRPr="00E1680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</w:t>
      </w:r>
      <w:r w:rsidR="00F7626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</w:t>
      </w:r>
      <w:r w:rsidR="00F76269" w:rsidRPr="00E1680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r w:rsidR="00F76269" w:rsidRPr="00E1680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F76269" w:rsidRPr="00E16807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</w:t>
      </w:r>
      <w:r w:rsidR="00F7626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ماي</w:t>
      </w:r>
      <w:r w:rsidR="00F7626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</w:t>
      </w:r>
      <w:r w:rsidR="00F7626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2025</w:t>
      </w:r>
    </w:p>
    <w:p w:rsidR="00F845B9" w:rsidRPr="00F845B9" w:rsidRDefault="00F76269" w:rsidP="00D213D7">
      <w:pPr>
        <w:spacing w:before="0" w:beforeAutospacing="0" w:after="0" w:afterAutospacing="0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4C1318B" wp14:editId="62967F61">
                <wp:simplePos x="0" y="0"/>
                <wp:positionH relativeFrom="margin">
                  <wp:posOffset>-93345</wp:posOffset>
                </wp:positionH>
                <wp:positionV relativeFrom="paragraph">
                  <wp:posOffset>327660</wp:posOffset>
                </wp:positionV>
                <wp:extent cx="6840000" cy="0"/>
                <wp:effectExtent l="0" t="0" r="18415" b="19050"/>
                <wp:wrapNone/>
                <wp:docPr id="4" name="رابط مستقي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C0BC0E2" id="رابط مستقيم 4" o:spid="_x0000_s1026" style="position:absolute;flip:x;z-index:2517401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7.35pt,25.8pt" to="531.25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" strokecolor="windowText">
                <v:stroke joinstyle="miter"/>
                <w10:wrap anchorx="margin"/>
              </v:lin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اختبار تجريبي فـي مادة: العلوم الفيزيائية والتكنولوجيا                                           المدة: ساعة ونصف</w:t>
      </w:r>
    </w:p>
    <w:p w:rsidR="00F845B9" w:rsidRPr="00F845B9" w:rsidRDefault="00F845B9" w:rsidP="00B138E9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الجزء الأول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(12نقطة)</w:t>
      </w:r>
    </w:p>
    <w:p w:rsidR="00F845B9" w:rsidRDefault="00F845B9" w:rsidP="00F845B9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التمرين الأول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(06 نقاط)</w:t>
      </w:r>
    </w:p>
    <w:p w:rsidR="00DB2ED1" w:rsidRPr="00E16807" w:rsidRDefault="00DB2ED1" w:rsidP="00DB2ED1">
      <w:pPr>
        <w:spacing w:before="0" w:beforeAutospacing="0" w:after="0" w:afterAutospacing="0" w:line="276" w:lineRule="auto"/>
        <w:rPr>
          <w:rFonts w:ascii="Simplified Arabic" w:hAnsi="Simplified Arabic" w:cs="Simplified Arabic"/>
          <w:noProof/>
          <w:sz w:val="30"/>
          <w:szCs w:val="30"/>
          <w:rtl/>
          <w:lang w:val="fr-FR" w:eastAsia="fr-FR"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>في حصة أعمال مخبرية فوّج الأستاذ المتعلّمين إلى فوجين، وقدّم لهما الوسائل المناسب</w:t>
      </w:r>
      <w:r w:rsidR="00BB0937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>ة لإنجاز بعض التجارب.</w:t>
      </w:r>
    </w:p>
    <w:p w:rsidR="0044537A" w:rsidRPr="00E16807" w:rsidRDefault="00C14DB2" w:rsidP="00D20252">
      <w:pPr>
        <w:pStyle w:val="ListParagraph"/>
        <w:numPr>
          <w:ilvl w:val="0"/>
          <w:numId w:val="5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C14DB2">
        <w:rPr>
          <w:rFonts w:ascii="Calibri" w:eastAsia="Calibri" w:hAnsi="Calibri" w:cs="Arial"/>
          <w:noProof/>
          <w:lang w:val="fr-FR" w:eastAsia="fr-FR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096D63D5" wp14:editId="449BA2D1">
                <wp:simplePos x="0" y="0"/>
                <wp:positionH relativeFrom="column">
                  <wp:posOffset>114300</wp:posOffset>
                </wp:positionH>
                <wp:positionV relativeFrom="paragraph">
                  <wp:posOffset>496570</wp:posOffset>
                </wp:positionV>
                <wp:extent cx="570865" cy="648333"/>
                <wp:effectExtent l="0" t="0" r="19685" b="1905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865" cy="648333"/>
                          <a:chOff x="969010" y="931545"/>
                          <a:chExt cx="570865" cy="648333"/>
                        </a:xfrm>
                      </wpg:grpSpPr>
                      <wpg:grpSp>
                        <wpg:cNvPr id="26" name="Group 26"/>
                        <wpg:cNvGrpSpPr/>
                        <wpg:grpSpPr>
                          <a:xfrm>
                            <a:off x="969010" y="931545"/>
                            <a:ext cx="570865" cy="648333"/>
                            <a:chOff x="0" y="0"/>
                            <a:chExt cx="651641" cy="724119"/>
                          </a:xfrm>
                        </wpg:grpSpPr>
                        <wpg:grpSp>
                          <wpg:cNvPr id="28" name="Group 28"/>
                          <wpg:cNvGrpSpPr/>
                          <wpg:grpSpPr>
                            <a:xfrm>
                              <a:off x="0" y="0"/>
                              <a:ext cx="651641" cy="724119"/>
                              <a:chOff x="0" y="0"/>
                              <a:chExt cx="651641" cy="724119"/>
                            </a:xfrm>
                          </wpg:grpSpPr>
                          <wpg:grpSp>
                            <wpg:cNvPr id="42" name="Groupe 11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51641" cy="724119"/>
                                <a:chOff x="0" y="0"/>
                                <a:chExt cx="1315" cy="1646"/>
                              </a:xfrm>
                            </wpg:grpSpPr>
                            <wpg:grpSp>
                              <wpg:cNvPr id="44" name="Group 4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1315" cy="1646"/>
                                  <a:chOff x="0" y="0"/>
                                  <a:chExt cx="1315" cy="1646"/>
                                </a:xfrm>
                              </wpg:grpSpPr>
                              <wps:wsp>
                                <wps:cNvPr id="51" name="AutoShape 10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3" y="48"/>
                                    <a:ext cx="1065" cy="1560"/>
                                  </a:xfrm>
                                  <a:prstGeom prst="roundRect">
                                    <a:avLst>
                                      <a:gd name="adj" fmla="val 8264"/>
                                    </a:avLst>
                                  </a:prstGeom>
                                  <a:gradFill rotWithShape="0">
                                    <a:gsLst>
                                      <a:gs pos="0">
                                        <a:srgbClr val="FFFFFF">
                                          <a:gamma/>
                                          <a:shade val="77255"/>
                                          <a:invGamma/>
                                        </a:srgbClr>
                                      </a:gs>
                                      <a:gs pos="50000">
                                        <a:srgbClr val="FFFFFF"/>
                                      </a:gs>
                                      <a:gs pos="100000">
                                        <a:srgbClr val="FFFFFF">
                                          <a:gamma/>
                                          <a:shade val="77255"/>
                                          <a:invGamma/>
                                        </a:srgbClr>
                                      </a:gs>
                                    </a:gsLst>
                                    <a:lin ang="0" scaled="1"/>
                                  </a:gradFill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2" name="Freeform 5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1" y="84"/>
                                    <a:ext cx="129" cy="156"/>
                                  </a:xfrm>
                                  <a:custGeom>
                                    <a:avLst/>
                                    <a:gdLst>
                                      <a:gd name="T0" fmla="*/ 0 w 129"/>
                                      <a:gd name="T1" fmla="*/ 27 h 156"/>
                                      <a:gd name="T2" fmla="*/ 0 w 129"/>
                                      <a:gd name="T3" fmla="*/ 156 h 156"/>
                                      <a:gd name="T4" fmla="*/ 30 w 129"/>
                                      <a:gd name="T5" fmla="*/ 153 h 156"/>
                                      <a:gd name="T6" fmla="*/ 66 w 129"/>
                                      <a:gd name="T7" fmla="*/ 45 h 156"/>
                                      <a:gd name="T8" fmla="*/ 129 w 129"/>
                                      <a:gd name="T9" fmla="*/ 0 h 156"/>
                                      <a:gd name="T10" fmla="*/ 0 w 129"/>
                                      <a:gd name="T11" fmla="*/ 27 h 15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29" h="156">
                                        <a:moveTo>
                                          <a:pt x="0" y="27"/>
                                        </a:moveTo>
                                        <a:lnTo>
                                          <a:pt x="0" y="156"/>
                                        </a:lnTo>
                                        <a:lnTo>
                                          <a:pt x="30" y="153"/>
                                        </a:lnTo>
                                        <a:lnTo>
                                          <a:pt x="66" y="45"/>
                                        </a:lnTo>
                                        <a:lnTo>
                                          <a:pt x="129" y="0"/>
                                        </a:lnTo>
                                        <a:lnTo>
                                          <a:pt x="0" y="2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C0C0C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3" name="Arc 10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" y="60"/>
                                    <a:ext cx="71" cy="80"/>
                                  </a:xfrm>
                                  <a:custGeom>
                                    <a:avLst/>
                                    <a:gdLst>
                                      <a:gd name="G0" fmla="+- 0 0 0"/>
                                      <a:gd name="G1" fmla="+- 21600 0 0"/>
                                      <a:gd name="G2" fmla="+- 21600 0 0"/>
                                      <a:gd name="T0" fmla="*/ 0 w 21600"/>
                                      <a:gd name="T1" fmla="*/ 0 h 21600"/>
                                      <a:gd name="T2" fmla="*/ 21600 w 21600"/>
                                      <a:gd name="T3" fmla="*/ 21600 h 21600"/>
                                      <a:gd name="T4" fmla="*/ 0 w 21600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1600" h="21600" fill="none" extrusionOk="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w="21600" h="21600" stroke="0" extrusionOk="0">
                                        <a:moveTo>
                                          <a:pt x="-1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4" name="Arc 1039"/>
                                <wps:cNvSpPr>
                                  <a:spLocks/>
                                </wps:cNvSpPr>
                                <wps:spPr bwMode="auto">
                                  <a:xfrm flipH="1">
                                    <a:off x="1136" y="60"/>
                                    <a:ext cx="179" cy="251"/>
                                  </a:xfrm>
                                  <a:custGeom>
                                    <a:avLst/>
                                    <a:gdLst>
                                      <a:gd name="G0" fmla="+- 182 0 0"/>
                                      <a:gd name="G1" fmla="+- 21600 0 0"/>
                                      <a:gd name="G2" fmla="+- 21600 0 0"/>
                                      <a:gd name="T0" fmla="*/ 0 w 21772"/>
                                      <a:gd name="T1" fmla="*/ 1 h 21600"/>
                                      <a:gd name="T2" fmla="*/ 21772 w 21772"/>
                                      <a:gd name="T3" fmla="*/ 20951 h 21600"/>
                                      <a:gd name="T4" fmla="*/ 182 w 21772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1772" h="21600" fill="none" extrusionOk="0">
                                        <a:moveTo>
                                          <a:pt x="-1" y="0"/>
                                        </a:moveTo>
                                        <a:cubicBezTo>
                                          <a:pt x="60" y="0"/>
                                          <a:pt x="121" y="-1"/>
                                          <a:pt x="182" y="0"/>
                                        </a:cubicBezTo>
                                        <a:cubicBezTo>
                                          <a:pt x="11858" y="0"/>
                                          <a:pt x="21421" y="9279"/>
                                          <a:pt x="21772" y="20950"/>
                                        </a:cubicBezTo>
                                      </a:path>
                                      <a:path w="21772" h="21600" stroke="0" extrusionOk="0">
                                        <a:moveTo>
                                          <a:pt x="-1" y="0"/>
                                        </a:moveTo>
                                        <a:cubicBezTo>
                                          <a:pt x="60" y="0"/>
                                          <a:pt x="121" y="-1"/>
                                          <a:pt x="182" y="0"/>
                                        </a:cubicBezTo>
                                        <a:cubicBezTo>
                                          <a:pt x="11858" y="0"/>
                                          <a:pt x="21421" y="9279"/>
                                          <a:pt x="21772" y="20950"/>
                                        </a:cubicBezTo>
                                        <a:lnTo>
                                          <a:pt x="182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" name="Oval 5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301" cy="120"/>
                                  </a:xfrm>
                                  <a:prstGeom prst="ellipse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FFFFFF">
                                          <a:gamma/>
                                          <a:shade val="46275"/>
                                          <a:invGamma/>
                                        </a:srgbClr>
                                      </a:gs>
                                      <a:gs pos="50000">
                                        <a:srgbClr val="FFFFFF"/>
                                      </a:gs>
                                      <a:gs pos="100000">
                                        <a:srgbClr val="FFFFFF">
                                          <a:gamma/>
                                          <a:shade val="46275"/>
                                          <a:invGamma/>
                                        </a:srgbClr>
                                      </a:gs>
                                    </a:gsLst>
                                    <a:lin ang="0" scaled="1"/>
                                  </a:gradFill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6" name="Oval 5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" y="1552"/>
                                    <a:ext cx="985" cy="94"/>
                                  </a:xfrm>
                                  <a:prstGeom prst="ellipse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FFFFFF">
                                          <a:gamma/>
                                          <a:shade val="46275"/>
                                          <a:invGamma/>
                                        </a:srgbClr>
                                      </a:gs>
                                      <a:gs pos="50000">
                                        <a:srgbClr val="FFFFFF"/>
                                      </a:gs>
                                      <a:gs pos="100000">
                                        <a:srgbClr val="FFFFFF">
                                          <a:gamma/>
                                          <a:shade val="46275"/>
                                          <a:invGamma/>
                                        </a:srgbClr>
                                      </a:gs>
                                    </a:gsLst>
                                    <a:lin ang="0" scaled="1"/>
                                  </a:gradFill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" name="Oval 5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5" y="1540"/>
                                    <a:ext cx="973" cy="97"/>
                                  </a:xfrm>
                                  <a:prstGeom prst="ellipse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FFFFFF">
                                          <a:gamma/>
                                          <a:shade val="46275"/>
                                          <a:invGamma/>
                                        </a:srgbClr>
                                      </a:gs>
                                      <a:gs pos="50000">
                                        <a:srgbClr val="FFFFFF"/>
                                      </a:gs>
                                      <a:gs pos="100000">
                                        <a:srgbClr val="FFFFFF">
                                          <a:gamma/>
                                          <a:shade val="46275"/>
                                          <a:invGamma/>
                                        </a:srgbClr>
                                      </a:gs>
                                    </a:gsLst>
                                    <a:lin ang="0" scaled="1"/>
                                  </a:gra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" name="Group 4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8" y="767"/>
                                  <a:ext cx="1064" cy="871"/>
                                  <a:chOff x="68" y="767"/>
                                  <a:chExt cx="1064" cy="871"/>
                                </a:xfrm>
                              </wpg:grpSpPr>
                              <wps:wsp>
                                <wps:cNvPr id="49" name="Freeform 4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4" y="815"/>
                                    <a:ext cx="1058" cy="823"/>
                                  </a:xfrm>
                                  <a:custGeom>
                                    <a:avLst/>
                                    <a:gdLst>
                                      <a:gd name="T0" fmla="*/ 0 w 1058"/>
                                      <a:gd name="T1" fmla="*/ 15 h 823"/>
                                      <a:gd name="T2" fmla="*/ 0 w 1058"/>
                                      <a:gd name="T3" fmla="*/ 741 h 823"/>
                                      <a:gd name="T4" fmla="*/ 24 w 1058"/>
                                      <a:gd name="T5" fmla="*/ 775 h 823"/>
                                      <a:gd name="T6" fmla="*/ 60 w 1058"/>
                                      <a:gd name="T7" fmla="*/ 796 h 823"/>
                                      <a:gd name="T8" fmla="*/ 138 w 1058"/>
                                      <a:gd name="T9" fmla="*/ 805 h 823"/>
                                      <a:gd name="T10" fmla="*/ 480 w 1058"/>
                                      <a:gd name="T11" fmla="*/ 823 h 823"/>
                                      <a:gd name="T12" fmla="*/ 909 w 1058"/>
                                      <a:gd name="T13" fmla="*/ 805 h 823"/>
                                      <a:gd name="T14" fmla="*/ 999 w 1058"/>
                                      <a:gd name="T15" fmla="*/ 787 h 823"/>
                                      <a:gd name="T16" fmla="*/ 1036 w 1058"/>
                                      <a:gd name="T17" fmla="*/ 762 h 823"/>
                                      <a:gd name="T18" fmla="*/ 1058 w 1058"/>
                                      <a:gd name="T19" fmla="*/ 0 h 823"/>
                                      <a:gd name="T20" fmla="*/ 0 w 1058"/>
                                      <a:gd name="T21" fmla="*/ 15 h 82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</a:cxnLst>
                                    <a:rect l="0" t="0" r="r" b="b"/>
                                    <a:pathLst>
                                      <a:path w="1058" h="823">
                                        <a:moveTo>
                                          <a:pt x="0" y="15"/>
                                        </a:moveTo>
                                        <a:lnTo>
                                          <a:pt x="0" y="741"/>
                                        </a:lnTo>
                                        <a:lnTo>
                                          <a:pt x="24" y="775"/>
                                        </a:lnTo>
                                        <a:lnTo>
                                          <a:pt x="60" y="796"/>
                                        </a:lnTo>
                                        <a:lnTo>
                                          <a:pt x="138" y="805"/>
                                        </a:lnTo>
                                        <a:lnTo>
                                          <a:pt x="480" y="823"/>
                                        </a:lnTo>
                                        <a:lnTo>
                                          <a:pt x="909" y="805"/>
                                        </a:lnTo>
                                        <a:lnTo>
                                          <a:pt x="999" y="787"/>
                                        </a:lnTo>
                                        <a:lnTo>
                                          <a:pt x="1036" y="762"/>
                                        </a:lnTo>
                                        <a:lnTo>
                                          <a:pt x="1058" y="0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70C0">
                                      <a:alpha val="50000"/>
                                    </a:srgb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0" name="Oval 5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8" y="767"/>
                                    <a:ext cx="1033" cy="9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70C0">
                                      <a:alpha val="50000"/>
                                    </a:srgbClr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43" name="Rounded Rectangle 43"/>
                            <wps:cNvSpPr/>
                            <wps:spPr>
                              <a:xfrm rot="2061193">
                                <a:off x="306370" y="186952"/>
                                <a:ext cx="123282" cy="442290"/>
                              </a:xfrm>
                              <a:prstGeom prst="roundRect">
                                <a:avLst>
                                  <a:gd name="adj" fmla="val 19340"/>
                                </a:avLst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9" name="Group 29"/>
                          <wpg:cNvGrpSpPr>
                            <a:grpSpLocks/>
                          </wpg:cNvGrpSpPr>
                          <wpg:grpSpPr bwMode="auto">
                            <a:xfrm>
                              <a:off x="168165" y="378372"/>
                              <a:ext cx="198754" cy="330835"/>
                              <a:chOff x="168165" y="378372"/>
                              <a:chExt cx="313" cy="521"/>
                            </a:xfrm>
                          </wpg:grpSpPr>
                          <wps:wsp>
                            <wps:cNvPr id="30" name="Oval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68181" y="378449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Oval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68421" y="378689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" name="Oval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68359" y="378372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" name="Oval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68165" y="378736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" name="Oval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68313" y="378836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" name="Oval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68382" y="378488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" name="Oval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68251" y="378600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" name="Oval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68305" y="378689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7" name="Straight Connector 27"/>
                        <wps:cNvCnPr/>
                        <wps:spPr>
                          <a:xfrm flipH="1">
                            <a:off x="1226185" y="1274445"/>
                            <a:ext cx="144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D33B38" id="Group 25" o:spid="_x0000_s1026" style="position:absolute;margin-left:9pt;margin-top:39.1pt;width:44.95pt;height:51.05pt;z-index:251743232" coordorigin="9690,9315" coordsize="5708,6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">
                <v:group id="Group 26" o:spid="_x0000_s1027" style="position:absolute;left:9690;top:9315;width:5708;height:6483" coordsize="6516,72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<v:group id="Group 28" o:spid="_x0000_s1028" style="position:absolute;width:6516;height:7241" coordsize="6516,72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<v:group id="Groupe 1131" o:spid="_x0000_s1029" style="position:absolute;width:6516;height:7241" coordsize="1315,16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<v:group id="Group 44" o:spid="_x0000_s1030" style="position:absolute;width:1315;height:1646" coordsize="1315,16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      <v:roundrect id="AutoShape 1036" o:spid="_x0000_s1031" style="position:absolute;left:73;top:48;width:1065;height:1560;visibility:visible;mso-wrap-style:square;v-text-anchor:top" arcsize="5416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yZr8QA&#10;AADbAAAADwAAAGRycy9kb3ducmV2LnhtbESP3WrCQBSE7wu+w3KE3tVdhdo2ukopFuqF+JM8wDF7&#10;TILZsyG7xvj2riD0cpiZb5j5sre16Kj1lWMN45ECQZw7U3GhIUt/3z5B+IBssHZMGm7kYbkYvMwx&#10;Me7Ke+oOoRARwj5BDWUITSKlz0uy6EeuIY7eybUWQ5RtIU2L1wi3tZwoNZUWK44LJTb0U1J+Plys&#10;hmaVfnylu+06U8dLt5HKHU+Z0/p12H/PQATqw3/42f4zGt7H8PgSf4B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9sma/EAAAA2wAAAA8AAAAAAAAAAAAAAAAAmAIAAGRycy9k&#10;b3ducmV2LnhtbFBLBQYAAAAABAAEAPUAAACJAwAAAAA=&#10;" fillcolor="#c5c5c5" strokeweight="1.5pt">
                          <v:fill angle="90" focus="50%" type="gradient"/>
                        </v:roundrect>
                        <v:shape id="Freeform 52" o:spid="_x0000_s1032" style="position:absolute;left:1121;top:84;width:129;height:156;visibility:visible;mso-wrap-style:square;v-text-anchor:top" coordsize="129,1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fPe8QA&#10;AADbAAAADwAAAGRycy9kb3ducmV2LnhtbESPQWvCQBSE74X+h+UVvNWNEaVEV7GlBRFBGkU9PrLP&#10;bDD7NmRXjf/eFQo9DjPzDTOdd7YWV2p95VjBoJ+AIC6crrhUsNv+vH+A8AFZY+2YFNzJw3z2+jLF&#10;TLsb/9I1D6WIEPYZKjAhNJmUvjBk0fddQxy9k2sthijbUuoWbxFua5kmyVharDguGGzoy1Bxzi9W&#10;webSrdJV/jn8Pu3RNIf10W32S6V6b91iAiJQF/7Df+2lVjBK4fkl/gA5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nHz3vEAAAA2wAAAA8AAAAAAAAAAAAAAAAAmAIAAGRycy9k&#10;b3ducmV2LnhtbFBLBQYAAAAABAAEAPUAAACJAwAAAAA=&#10;" path="m,27l,156r30,-3l66,45,129,,,27xe" fillcolor="silver" stroked="f">
                          <v:path arrowok="t" o:connecttype="custom" o:connectlocs="0,27;0,156;30,153;66,45;129,0;0,27" o:connectangles="0,0,0,0,0,0"/>
                        </v:shape>
                        <v:shape id="Arc 1038" o:spid="_x0000_s1033" style="position:absolute;left:2;top:60;width:71;height:80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qz8msYA&#10;AADbAAAADwAAAGRycy9kb3ducmV2LnhtbESPQWvCQBSE74L/YXkFL1I3Ki02dRUpKEIP0lR6fmaf&#10;2dDs2zS7JtFf3xUKPQ4z8w2zXPe2Ei01vnSsYDpJQBDnTpdcKDh+bh8XIHxA1lg5JgVX8rBeDQdL&#10;TLXr+IPaLBQiQtinqMCEUKdS+tyQRT9xNXH0zq6xGKJsCqkb7CLcVnKWJM/SYslxwWBNb4by7+xi&#10;FRzO4+vuK9u0x5/bYr7H7v3FnE5KjR76zSuIQH34D/+191rB0xzuX+IPkK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qz8msYAAADbAAAADwAAAAAAAAAAAAAAAACYAgAAZHJz&#10;L2Rvd25yZXYueG1sUEsFBgAAAAAEAAQA9QAAAIsDAAAAAA==&#10;" path="m-1,nfc11929,,21600,9670,21600,21600em-1,nsc11929,,21600,9670,21600,21600l,21600,-1,xe" filled="f" strokeweight="1.5pt">
                          <v:path arrowok="t" o:extrusionok="f" o:connecttype="custom" o:connectlocs="0,0;71,80;0,80" o:connectangles="0,0,0"/>
                        </v:shape>
                        <v:shape id="Arc 1039" o:spid="_x0000_s1034" style="position:absolute;left:1136;top:60;width:179;height:251;flip:x;visibility:visible;mso-wrap-style:square;v-text-anchor:top" coordsize="21772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LVQcYA&#10;AADbAAAADwAAAGRycy9kb3ducmV2LnhtbESPQWsCMRSE74L/IbxCL1KztlXsahQplBahh24LvT42&#10;z93YzcuSRI3++kYo9DjMzDfMcp1sJ47kg3GsYDIuQBDXThtuFHx9vtzNQYSIrLFzTArOFGC9Gg6W&#10;WGp34g86VrERGcKhRAVtjH0pZahbshjGrifO3s55izFL30jt8ZThtpP3RTGTFg3nhRZ7em6p/qkO&#10;VoGZX6Zm9rpLD5O9N6n/fh8dtk9K3d6kzQJEpBT/w3/tN61g+gjXL/kH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qLVQcYAAADbAAAADwAAAAAAAAAAAAAAAACYAgAAZHJz&#10;L2Rvd25yZXYueG1sUEsFBgAAAAAEAAQA9QAAAIsDAAAAAA==&#10;" path="m-1,nfc60,,121,-1,182,,11858,,21421,9279,21772,20950em-1,nsc60,,121,-1,182,,11858,,21421,9279,21772,20950l182,21600,-1,xe" filled="f" strokeweight="1.5pt">
                          <v:path arrowok="t" o:extrusionok="f" o:connecttype="custom" o:connectlocs="0,0;179,243;1,251" o:connectangles="0,0,0"/>
                        </v:shape>
                        <v:oval id="Oval 55" o:spid="_x0000_s1035" style="position:absolute;width:1301;height: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DcrcMA&#10;AADbAAAADwAAAGRycy9kb3ducmV2LnhtbESPQYvCMBSE7wv+h/AEL4umil2lGkV2EbzIslXvz+bZ&#10;FpuX0kRb/70RhD0OM/MNs1x3phJ3alxpWcF4FIEgzqwuOVdwPGyHcxDOI2usLJOCBzlYr3ofS0y0&#10;bfmP7qnPRYCwS1BB4X2dSOmyggy6ka2Jg3exjUEfZJNL3WAb4KaSkyj6kgZLDgsF1vRdUHZNb0bB&#10;aTI9fdr2Fs/S+aY9738Ppnv8KDXod5sFCE+d/w+/2zutII7h9SX8AL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yDcrcMAAADbAAAADwAAAAAAAAAAAAAAAACYAgAAZHJzL2Rv&#10;d25yZXYueG1sUEsFBgAAAAAEAAQA9QAAAIgDAAAAAA==&#10;" fillcolor="#767676" strokeweight="1pt">
                          <v:fill angle="90" focus="50%" type="gradient"/>
                        </v:oval>
                        <v:oval id="Oval 56" o:spid="_x0000_s1036" style="position:absolute;left:109;top:1552;width:985;height: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7ZGwsQA&#10;AADbAAAADwAAAGRycy9kb3ducmV2LnhtbESPT4vCMBTE74LfITxhL7KmLiilGkVEZb2I/5A9Pppn&#10;W2xeSpLV7rffCILHYWZ+w0znranFnZyvLCsYDhIQxLnVFRcKzqf1ZwrCB2SNtWVS8Ece5rNuZ4qZ&#10;tg8+0P0YChEh7DNUUIbQZFL6vCSDfmAb4uhdrTMYonSF1A4fEW5q+ZUkY2mw4rhQYkPLkvLb8dco&#10;2AxHy+2l737S7Y7TZnXYmHZ/Ueqj1y4mIAK14R1+tb+1gtEYnl/iD5C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e2RsLEAAAA2wAAAA8AAAAAAAAAAAAAAAAAmAIAAGRycy9k&#10;b3ducmV2LnhtbFBLBQYAAAAABAAEAPUAAACJAwAAAAA=&#10;" fillcolor="#767676" strokeweight="1.5pt">
                          <v:fill angle="90" focus="50%" type="gradient"/>
                        </v:oval>
                        <v:oval id="Oval 57" o:spid="_x0000_s1037" style="position:absolute;left:115;top:1540;width:973;height: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QV2cQA&#10;AADbAAAADwAAAGRycy9kb3ducmV2LnhtbESPQWvCQBSE70L/w/KE3nRjsGpT1xCKbfVobOn1kX1N&#10;gtm3IbtN0n/fFQSPw8x8w2zT0TSip87VlhUs5hEI4sLqmksFn+e32QaE88gaG8uk4I8cpLuHyRYT&#10;bQc+UZ/7UgQIuwQVVN63iZSuqMigm9uWOHg/tjPog+xKqTscAtw0Mo6ilTRYc1iosKXXiopL/msU&#10;vB+/95eNO56/oriV/Ucmn5d5r9TjdMxeQHga/T18ax+0gqc1XL+EHyB3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4kFdnEAAAA2wAAAA8AAAAAAAAAAAAAAAAAmAIAAGRycy9k&#10;b3ducmV2LnhtbFBLBQYAAAAABAAEAPUAAACJAwAAAAA=&#10;" fillcolor="#767676" strokeweight=".25pt">
                          <v:fill angle="90" focus="50%" type="gradient"/>
                        </v:oval>
                      </v:group>
                      <v:group id="Group 46" o:spid="_x0000_s1038" style="position:absolute;left:68;top:767;width:1064;height:871" coordorigin="68,767" coordsize="1064,8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      <v:shape id="Freeform 49" o:spid="_x0000_s1039" style="position:absolute;left:74;top:815;width:1058;height:823;visibility:visible;mso-wrap-style:square;v-text-anchor:top" coordsize="1058,8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R7Zr4A&#10;AADbAAAADwAAAGRycy9kb3ducmV2LnhtbESPzQrCMBCE74LvEFbwpqm/aDVKEQSPVr14W5q1LTab&#10;0kStb28EweMwM98w621rKvGkxpWWFYyGEQjizOqScwWX836wAOE8ssbKMil4k4PtpttZY6zti1N6&#10;nnwuAoRdjAoK7+tYSpcVZNANbU0cvJttDPogm1zqBl8Bbio5jqK5NFhyWCiwpl1B2f30MAqSWZ49&#10;/OJ4xkl7czrZp1esU6X6vTZZgfDU+n/41z5oBdMlfL+EHyA3H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Oke2a+AAAA2wAAAA8AAAAAAAAAAAAAAAAAmAIAAGRycy9kb3ducmV2&#10;LnhtbFBLBQYAAAAABAAEAPUAAACDAwAAAAA=&#10;" path="m,15l,741r24,34l60,796r78,9l480,823,909,805r90,-18l1036,762,1058,,,15xe" fillcolor="#0070c0" stroked="f" strokeweight=".25pt">
                          <v:fill opacity="32896f"/>
                          <v:path arrowok="t" o:connecttype="custom" o:connectlocs="0,15;0,741;24,775;60,796;138,805;480,823;909,805;999,787;1036,762;1058,0;0,15" o:connectangles="0,0,0,0,0,0,0,0,0,0,0"/>
                        </v:shape>
                        <v:oval id="Oval 50" o:spid="_x0000_s1040" style="position:absolute;left:68;top:767;width:1033;height: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SPg8EA&#10;AADbAAAADwAAAGRycy9kb3ducmV2LnhtbERPy2oCMRTdF/oP4QpuRDMKikyNIqWCSx3fu9vJ7WTa&#10;yc0wiTrt15uF0OXhvGeL1lbiRo0vHSsYDhIQxLnTJRcK9rtVfwrCB2SNlWNS8EseFvPXlxmm2t15&#10;S7csFCKGsE9RgQmhTqX0uSGLfuBq4sh9ucZiiLAppG7wHsNtJUdJMpEWS44NBmt6N5T/ZFer4DgO&#10;32wOp8/Ln59UyXDT+8jOV6W6nXb5BiJQG/7FT/daKxjH9fFL/AFy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T0j4PBAAAA2wAAAA8AAAAAAAAAAAAAAAAAmAIAAGRycy9kb3du&#10;cmV2LnhtbFBLBQYAAAAABAAEAPUAAACGAwAAAAA=&#10;" fillcolor="#0070c0" strokeweight=".25pt">
                          <v:fill opacity="32896f"/>
                        </v:oval>
                      </v:group>
                    </v:group>
                    <v:roundrect id="Rounded Rectangle 43" o:spid="_x0000_s1041" style="position:absolute;left:3063;top:1869;width:1233;height:4423;rotation:2251372fd;visibility:visible;mso-wrap-style:square;v-text-anchor:middle" arcsize="1267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ZkR8YA&#10;AADbAAAADwAAAGRycy9kb3ducmV2LnhtbESPQWsCMRSE7wX/Q3iCl6JZrUrZGkVKt5TiQVMPPT42&#10;z83i5mXZRN321zeFQo/DzHzDrDa9a8SVulB7VjCdZCCIS29qrhQcP4rxI4gQkQ02nknBFwXYrAd3&#10;K8yNv/GBrjpWIkE45KjAxtjmUobSksMw8S1x8k6+cxiT7CppOrwluGvkLMuW0mHNacFiS8+WyrO+&#10;OAX6c/b6EgurdZHdzw/H/eJ7994qNRr22ycQkfr4H/5rvxkF8wf4/ZJ+gF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TZkR8YAAADbAAAADwAAAAAAAAAAAAAAAACYAgAAZHJz&#10;L2Rvd25yZXYueG1sUEsFBgAAAAAEAAQA9QAAAIsDAAAAAA==&#10;" fillcolor="#f2f2f2" strokecolor="windowText" strokeweight="1pt">
                      <v:stroke joinstyle="miter"/>
                    </v:roundrect>
                  </v:group>
                  <v:group id="Group 29" o:spid="_x0000_s1042" style="position:absolute;left:1681;top:3783;width:1988;height:3309" coordorigin="168165,378372" coordsize="313,5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<v:oval id="Oval 30" o:spid="_x0000_s1043" style="position:absolute;left:168181;top:378449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H6YMIA&#10;AADbAAAADwAAAGRycy9kb3ducmV2LnhtbERPy2rCQBTdF/yH4QrdFJ2oWGLqKCJYupFS48LlbeY2&#10;Cc3cCTNjHn/fWQhdHs57ux9MIzpyvrasYDFPQBAXVtdcKrjmp1kKwgdkjY1lUjCSh/1u8rTFTNue&#10;v6i7hFLEEPYZKqhCaDMpfVGRQT+3LXHkfqwzGCJ0pdQO+xhuGrlMkldpsObYUGFLx4qK38vdKPjM&#10;h/T7xS369bg62cP9fbO+6bNSz9Ph8AYi0BD+xQ/3h1awiuvjl/gD5O4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4fpgwgAAANsAAAAPAAAAAAAAAAAAAAAAAJgCAABkcnMvZG93&#10;bnJldi54bWxQSwUGAAAAAAQABAD1AAAAhwMAAAAA&#10;" strokeweight=".25pt"/>
                    <v:oval id="Oval 31" o:spid="_x0000_s1044" style="position:absolute;left:168421;top:378689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1f+8UA&#10;AADbAAAADwAAAGRycy9kb3ducmV2LnhtbESPQWvCQBSE7wX/w/IKvZS6ScWi0U0QwdKLFGMPPT6z&#10;zyQ0+zbsrib+e7dQ6HGYmW+YdTGaTlzJ+daygnSagCCurG65VvB13L0sQPiArLGzTApu5KHIJw9r&#10;zLQd+EDXMtQiQthnqKAJoc+k9FVDBv3U9sTRO1tnMETpaqkdDhFuOvmaJG/SYMtxocGetg1VP+XF&#10;KPg8jovTs0uH+W22s5vL+3L+rfdKPT2OmxWIQGP4D/+1P7SCWQq/X+IPk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rV/7xQAAANsAAAAPAAAAAAAAAAAAAAAAAJgCAABkcnMv&#10;ZG93bnJldi54bWxQSwUGAAAAAAQABAD1AAAAigMAAAAA&#10;" strokeweight=".25pt"/>
                    <v:oval id="Oval 33" o:spid="_x0000_s1045" style="position:absolute;left:168359;top:378372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NkF8UA&#10;AADbAAAADwAAAGRycy9kb3ducmV2LnhtbESPQWvCQBSE7wX/w/IKvZS6scGi0U0QwdKLFGMPPT6z&#10;zyQ0+zbsrib+e7dQ6HGYmW+YdTGaTlzJ+daygtk0AUFcWd1yreDruHtZgPABWWNnmRTcyEORTx7W&#10;mGk78IGuZahFhLDPUEETQp9J6auGDPqp7Ymjd7bOYIjS1VI7HCLcdPI1Sd6kwZbjQoM9bRuqfsqL&#10;UfB5HBenZzcb5rd0ZzeX9+X8W++VenocNysQgcbwH/5rf2gFaQq/X+IPk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M2QXxQAAANsAAAAPAAAAAAAAAAAAAAAAAJgCAABkcnMv&#10;ZG93bnJldi54bWxQSwUGAAAAAAQABAD1AAAAigMAAAAA&#10;" strokeweight=".25pt"/>
                    <v:oval id="Oval 34" o:spid="_x0000_s1046" style="position:absolute;left:168165;top:378736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r8Y8UA&#10;AADbAAAADwAAAGRycy9kb3ducmV2LnhtbESPT2vCQBTE70K/w/IKXqRu/JNio6tIweJFRO2hx9fs&#10;MwnNvg27q4nfvisIHoeZ+Q2zWHWmFldyvrKsYDRMQBDnVldcKPg+bd5mIHxA1lhbJgU38rBavvQW&#10;mGnb8oGux1CICGGfoYIyhCaT0uclGfRD2xBH72ydwRClK6R22Ea4qeU4Sd6lwYrjQokNfZaU/x0v&#10;RsH+1M1+B27UprfJxq4vXx/pj94p1X/t1nMQgbrwDD/aW61gMoX7l/gD5P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2vxjxQAAANsAAAAPAAAAAAAAAAAAAAAAAJgCAABkcnMv&#10;ZG93bnJldi54bWxQSwUGAAAAAAQABAD1AAAAigMAAAAA&#10;" strokeweight=".25pt"/>
                    <v:oval id="Oval 37" o:spid="_x0000_s1047" style="position:absolute;left:168313;top:378836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hiFMYA&#10;AADbAAAADwAAAGRycy9kb3ducmV2LnhtbESPT2vCQBTE70K/w/IKXopurNimqatIQelFxD8Hj8/s&#10;axKafRt21yR++65Q8DjMzG+Y+bI3tWjJ+cqygsk4AUGcW11xoeB0XI9SED4ga6wtk4IbeVgungZz&#10;zLTteE/tIRQiQthnqKAMocmk9HlJBv3YNsTR+7HOYIjSFVI77CLc1PI1Sd6kwYrjQokNfZWU/x6u&#10;RsHu2KeXFzfpZrfp2q6um4/ZWW+VGj73q08QgfrwCP+3v7WC6Tvcv8QfIB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whiFMYAAADbAAAADwAAAAAAAAAAAAAAAACYAgAAZHJz&#10;L2Rvd25yZXYueG1sUEsFBgAAAAAEAAQA9QAAAIsDAAAAAA==&#10;" strokeweight=".25pt"/>
                    <v:oval id="Oval 38" o:spid="_x0000_s1048" style="position:absolute;left:168382;top:378488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f2ZsIA&#10;AADbAAAADwAAAGRycy9kb3ducmV2LnhtbERPy2rCQBTdF/yH4QrdFJ2oWGLqKCJYupFS48LlbeY2&#10;Cc3cCTNjHn/fWQhdHs57ux9MIzpyvrasYDFPQBAXVtdcKrjmp1kKwgdkjY1lUjCSh/1u8rTFTNue&#10;v6i7hFLEEPYZKqhCaDMpfVGRQT+3LXHkfqwzGCJ0pdQO+xhuGrlMkldpsObYUGFLx4qK38vdKPjM&#10;h/T7xS369bg62cP9fbO+6bNSz9Ph8AYi0BD+xQ/3h1awimPjl/gD5O4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l/ZmwgAAANsAAAAPAAAAAAAAAAAAAAAAAJgCAABkcnMvZG93&#10;bnJldi54bWxQSwUGAAAAAAQABAD1AAAAhwMAAAAA&#10;" strokeweight=".25pt"/>
                    <v:oval id="Oval 39" o:spid="_x0000_s1049" style="position:absolute;left:168251;top:378600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tT/cYA&#10;AADbAAAADwAAAGRycy9kb3ducmV2LnhtbESPT2vCQBTE7wW/w/KEXopurFg0dRNEsPRSStVDj6/Z&#10;1ySYfRt21/z59l1B6HGYmd8w23wwjejI+dqygsU8AUFcWF1zqeB8OszWIHxA1thYJgUjecizycMW&#10;U217/qLuGEoRIexTVFCF0KZS+qIig35uW+Lo/VpnMETpSqkd9hFuGvmcJC/SYM1xocKW9hUVl+PV&#10;KPg8DeufJ7foV+PyYHfXt83qW38o9Tgddq8gAg3hP3xvv2sFyw3cvsQfIL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dtT/cYAAADbAAAADwAAAAAAAAAAAAAAAACYAgAAZHJz&#10;L2Rvd25yZXYueG1sUEsFBgAAAAAEAAQA9QAAAIsDAAAAAA==&#10;" strokeweight=".25pt"/>
                    <v:oval id="Oval 41" o:spid="_x0000_s1050" style="position:absolute;left:168305;top:378689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sshsUA&#10;AADbAAAADwAAAGRycy9kb3ducmV2LnhtbESPQWvCQBSE74L/YXmCF6mbtFo0dRUpKL2IVHvw+Mw+&#10;k9Ds27C7mvjvuwXB4zAz3zCLVWdqcSPnK8sK0nECgji3uuJCwc9x8zID4QOyxtoyKbiTh9Wy31tg&#10;pm3L33Q7hEJECPsMFZQhNJmUPi/JoB/bhjh6F+sMhihdIbXDNsJNLV+T5F0arDgulNjQZ0n57+Fq&#10;FOyP3ew8cmk7vb9t7Pq6nU9PeqfUcNCtP0AE6sIz/Gh/aQWTFP6/xB8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qyyGxQAAANsAAAAPAAAAAAAAAAAAAAAAAJgCAABkcnMv&#10;ZG93bnJldi54bWxQSwUGAAAAAAQABAD1AAAAigMAAAAA&#10;" strokeweight=".25pt"/>
                  </v:group>
                </v:group>
                <v:line id="Straight Connector 27" o:spid="_x0000_s1051" style="position:absolute;flip:x;visibility:visible;mso-wrap-style:square" from="12261,12744" to="13701,127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kyW78UAAADbAAAADwAAAGRycy9kb3ducmV2LnhtbESPS2vDMBCE74H+B7GF3hK5PqTBjWyK&#10;S0IuJeQBbW+LtbXdWitjyY/8+yoQyHGYmW+YdTaZRgzUudqygudFBIK4sLrmUsH5tJmvQDiPrLGx&#10;TAou5CBLH2ZrTLQd+UDD0ZciQNglqKDyvk2kdEVFBt3CtsTB+7GdQR9kV0rd4RjgppFxFC2lwZrD&#10;QoUt5RUVf8feKPjVh4/8ff9V9/TZ6P32+2JdkSv19Di9vYLwNPl7+NbeaQXxC1y/hB8g0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kyW78UAAADbAAAADwAAAAAAAAAA&#10;AAAAAAChAgAAZHJzL2Rvd25yZXYueG1sUEsFBgAAAAAEAAQA+QAAAJMDAAAAAA==&#10;" strokecolor="windowText" strokeweight=".5pt">
                  <v:stroke joinstyle="miter"/>
                </v:line>
              </v:group>
            </w:pict>
          </mc:Fallback>
        </mc:AlternateContent>
      </w:r>
      <w:r w:rsidR="00DB2ED1" w:rsidRPr="00C434FF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val="fr-FR" w:bidi="ar-DZ"/>
        </w:rPr>
        <w:t>الفوج الأول:</w:t>
      </w:r>
      <w:r w:rsidR="00DB2ED1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قام بسكب كمية كافية من حمض كلور الهيدروجين</w:t>
      </w:r>
      <w:r w:rsidR="00D20252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m:oMath>
        <m:r>
          <m:rPr>
            <m:sty m:val="p"/>
          </m:rPr>
          <w:rPr>
            <w:rFonts w:ascii="Cambria Math" w:hAnsi="Cambria Math" w:cs="Simplified Arabic"/>
            <w:sz w:val="30"/>
            <w:szCs w:val="30"/>
            <w:lang w:val="fr-FR" w:bidi="ar-DZ"/>
          </w:rPr>
          <m:t>(</m:t>
        </m:r>
        <m:sSup>
          <m:sSupPr>
            <m:ctrlPr>
              <w:rPr>
                <w:rFonts w:ascii="Cambria Math" w:hAnsi="Cambria Math" w:cs="Simplified Arabic"/>
                <w:sz w:val="30"/>
                <w:szCs w:val="30"/>
                <w:lang w:val="fr-FR" w:bidi="ar-DZ"/>
              </w:rPr>
            </m:ctrlPr>
          </m:sSupPr>
          <m:e>
            <m:r>
              <w:rPr>
                <w:rFonts w:ascii="Cambria Math" w:hAnsi="Cambria Math" w:cs="Simplified Arabic"/>
                <w:sz w:val="30"/>
                <w:szCs w:val="30"/>
                <w:lang w:val="fr-FR" w:bidi="ar-DZ"/>
              </w:rPr>
              <m:t>H</m:t>
            </m:r>
          </m:e>
          <m:sup>
            <m:r>
              <w:rPr>
                <w:rFonts w:ascii="Cambria Math" w:hAnsi="Cambria Math" w:cs="Simplified Arabic"/>
                <w:sz w:val="30"/>
                <w:szCs w:val="30"/>
                <w:lang w:val="fr-FR" w:bidi="ar-DZ"/>
              </w:rPr>
              <m:t>+</m:t>
            </m:r>
          </m:sup>
        </m:sSup>
        <m:r>
          <w:rPr>
            <w:rFonts w:ascii="Cambria Math" w:hAnsi="Cambria Math" w:cs="Simplified Arabic"/>
            <w:sz w:val="30"/>
            <w:szCs w:val="30"/>
            <w:lang w:val="fr-FR" w:bidi="ar-DZ"/>
          </w:rPr>
          <m:t>+</m:t>
        </m:r>
        <m:sSup>
          <m:sSupPr>
            <m:ctrlPr>
              <w:rPr>
                <w:rFonts w:ascii="Cambria Math" w:hAnsi="Cambria Math" w:cs="Simplified Arabic"/>
                <w:i/>
                <w:sz w:val="30"/>
                <w:szCs w:val="30"/>
                <w:lang w:val="fr-FR" w:bidi="ar-DZ"/>
              </w:rPr>
            </m:ctrlPr>
          </m:sSupPr>
          <m:e>
            <m:r>
              <w:rPr>
                <w:rFonts w:ascii="Cambria Math" w:hAnsi="Cambria Math" w:cs="Simplified Arabic"/>
                <w:sz w:val="30"/>
                <w:szCs w:val="30"/>
                <w:lang w:val="fr-FR" w:bidi="ar-DZ"/>
              </w:rPr>
              <m:t>Cl</m:t>
            </m:r>
          </m:e>
          <m:sup>
            <m:r>
              <w:rPr>
                <w:rFonts w:ascii="Cambria Math" w:hAnsi="Cambria Math" w:cs="Simplified Arabic"/>
                <w:sz w:val="30"/>
                <w:szCs w:val="30"/>
                <w:lang w:val="fr-FR" w:bidi="ar-DZ"/>
              </w:rPr>
              <m:t>-</m:t>
            </m:r>
          </m:sup>
        </m:sSup>
        <m:r>
          <w:rPr>
            <w:rFonts w:ascii="Cambria Math" w:hAnsi="Cambria Math" w:cs="Simplified Arabic"/>
            <w:sz w:val="30"/>
            <w:szCs w:val="30"/>
            <w:lang w:val="fr-FR" w:bidi="ar-DZ"/>
          </w:rPr>
          <m:t>)</m:t>
        </m:r>
      </m:oMath>
      <w:r w:rsidR="00DB2ED1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، في بيشر يحتوي على صفيحة من الزنك</w:t>
      </w:r>
      <m:oMath>
        <m:r>
          <w:rPr>
            <w:rFonts w:ascii="Cambria Math" w:hAnsi="Cambria Math" w:cs="Simplified Arabic"/>
            <w:sz w:val="30"/>
            <w:szCs w:val="30"/>
            <w:lang w:val="fr-FR" w:bidi="ar-DZ"/>
          </w:rPr>
          <m:t>Zn</m:t>
        </m:r>
      </m:oMath>
      <w:r w:rsidR="00D20252">
        <w:rPr>
          <w:rFonts w:ascii="Simplified Arabic" w:hAnsi="Simplified Arabic" w:cs="Simplified Arabic"/>
          <w:sz w:val="30"/>
          <w:szCs w:val="30"/>
          <w:lang w:val="fr-FR" w:bidi="ar-DZ"/>
        </w:rPr>
        <w:t xml:space="preserve"> </w:t>
      </w:r>
      <w:r w:rsidR="00DB2ED1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، ف</w:t>
      </w:r>
      <w:r w:rsidR="00AD469E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ت</w:t>
      </w:r>
      <w:r w:rsidR="00DB2ED1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حصل على محلول كلور الزنك، وينطلق غاز يتفرقع في وجود اللهب.</w:t>
      </w:r>
    </w:p>
    <w:p w:rsidR="009D1FD4" w:rsidRPr="00E16807" w:rsidRDefault="00DB2ED1" w:rsidP="009D1FD4">
      <w:pPr>
        <w:pStyle w:val="ListParagraph"/>
        <w:numPr>
          <w:ilvl w:val="0"/>
          <w:numId w:val="13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أذكر </w:t>
      </w:r>
      <w:r w:rsidR="00C434FF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طريقة الكشف عن شاردة الكلور؟</w:t>
      </w:r>
    </w:p>
    <w:p w:rsidR="006244D0" w:rsidRPr="00E16807" w:rsidRDefault="00C434FF" w:rsidP="009D1FD4">
      <w:pPr>
        <w:pStyle w:val="ListParagraph"/>
        <w:numPr>
          <w:ilvl w:val="0"/>
          <w:numId w:val="13"/>
        </w:numPr>
        <w:spacing w:before="0" w:beforeAutospacing="0" w:after="0" w:afterAutospacing="0"/>
        <w:rPr>
          <w:rFonts w:ascii="Simplified Arabic" w:hAnsi="Simplified Arabic" w:cs="Simplified Arabic"/>
          <w:noProof/>
          <w:sz w:val="30"/>
          <w:szCs w:val="30"/>
          <w:lang w:val="fr-FR" w:eastAsia="fr-FR"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>أكتب المعادلة الإجمالية المنمذجة للتفاعل الحاصل؟</w:t>
      </w:r>
      <w:r w:rsidR="006244D0" w:rsidRPr="00E16807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>.</w:t>
      </w:r>
      <w:r w:rsidR="00747E44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 xml:space="preserve"> </w:t>
      </w:r>
    </w:p>
    <w:p w:rsidR="00B8616A" w:rsidRPr="00E16807" w:rsidRDefault="00C13EF8" w:rsidP="00D20252">
      <w:pPr>
        <w:pStyle w:val="ListParagraph"/>
        <w:numPr>
          <w:ilvl w:val="0"/>
          <w:numId w:val="5"/>
        </w:numPr>
        <w:spacing w:before="0" w:beforeAutospacing="0" w:after="0" w:afterAutospacing="0"/>
        <w:rPr>
          <w:rFonts w:ascii="Simplified Arabic" w:hAnsi="Simplified Arabic" w:cs="Simplified Arabic"/>
          <w:noProof/>
          <w:sz w:val="30"/>
          <w:szCs w:val="30"/>
          <w:lang w:val="fr-FR" w:eastAsia="fr-FR" w:bidi="ar-DZ"/>
        </w:rPr>
      </w:pPr>
      <w:r>
        <w:rPr>
          <w:noProof/>
          <w:lang w:val="fr-FR" w:eastAsia="fr-FR"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2D305BFF" wp14:editId="33460EC5">
                <wp:simplePos x="0" y="0"/>
                <wp:positionH relativeFrom="column">
                  <wp:posOffset>1270</wp:posOffset>
                </wp:positionH>
                <wp:positionV relativeFrom="paragraph">
                  <wp:posOffset>275590</wp:posOffset>
                </wp:positionV>
                <wp:extent cx="2272710" cy="2237105"/>
                <wp:effectExtent l="0" t="0" r="13335" b="0"/>
                <wp:wrapNone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2710" cy="2237105"/>
                          <a:chOff x="41666" y="-2"/>
                          <a:chExt cx="2639207" cy="2716458"/>
                        </a:xfrm>
                      </wpg:grpSpPr>
                      <wpg:grpSp>
                        <wpg:cNvPr id="61" name="Group 61"/>
                        <wpg:cNvGrpSpPr/>
                        <wpg:grpSpPr>
                          <a:xfrm>
                            <a:off x="41666" y="-2"/>
                            <a:ext cx="2639207" cy="2716458"/>
                            <a:chOff x="41176" y="-1"/>
                            <a:chExt cx="2608159" cy="2800696"/>
                          </a:xfrm>
                        </wpg:grpSpPr>
                        <wpg:grpSp>
                          <wpg:cNvPr id="62" name="Group 62"/>
                          <wpg:cNvGrpSpPr/>
                          <wpg:grpSpPr>
                            <a:xfrm>
                              <a:off x="41176" y="-1"/>
                              <a:ext cx="2608159" cy="2371476"/>
                              <a:chOff x="41176" y="0"/>
                              <a:chExt cx="2608159" cy="2501030"/>
                            </a:xfrm>
                          </wpg:grpSpPr>
                          <wps:wsp>
                            <wps:cNvPr id="63" name="AutoShape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327390" y="750910"/>
                                <a:ext cx="321945" cy="340360"/>
                              </a:xfrm>
                              <a:prstGeom prst="flowChartSummingJunction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4" name="AutoShap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675090" y="1623050"/>
                                <a:ext cx="828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737130" y="411089"/>
                                <a:ext cx="432022" cy="4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 type="oval"/>
                                <a:tailEnd/>
                              </a:ln>
                              <a:effectLst/>
                              <a:extLst/>
                            </wps:spPr>
                            <wps:bodyPr/>
                          </wps:wsp>
                          <wps:wsp>
                            <wps:cNvPr id="66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256784" y="410948"/>
                                <a:ext cx="1231831" cy="24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1176" y="1625940"/>
                                <a:ext cx="828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AutoShape 8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2488680" y="1091270"/>
                                <a:ext cx="0" cy="54000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488680" y="411185"/>
                                <a:ext cx="0" cy="3397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4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1390" y="411185"/>
                                <a:ext cx="0" cy="12147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5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866700" y="1612540"/>
                                <a:ext cx="0" cy="32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6" name="Flowchart: Magnetic Disk 106"/>
                            <wps:cNvSpPr/>
                            <wps:spPr>
                              <a:xfrm>
                                <a:off x="645834" y="1803017"/>
                                <a:ext cx="1366345" cy="649458"/>
                              </a:xfrm>
                              <a:prstGeom prst="flowChartMagneticDisk">
                                <a:avLst/>
                              </a:prstGeom>
                              <a:solidFill>
                                <a:srgbClr val="A5A5A5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9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685446" y="1620759"/>
                                <a:ext cx="0" cy="32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0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858170" y="1764940"/>
                                <a:ext cx="0" cy="32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1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685412" y="1764940"/>
                                <a:ext cx="0" cy="32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2" name="Text Box 168"/>
                            <wps:cNvSpPr txBox="1"/>
                            <wps:spPr>
                              <a:xfrm>
                                <a:off x="1497469" y="1204787"/>
                                <a:ext cx="855319" cy="3573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C13EF8" w:rsidRDefault="00C13EF8" w:rsidP="00C13EF8">
                                  <w:pPr>
                                    <w:pStyle w:val="NormalWeb"/>
                                    <w:bidi w:val="0"/>
                                    <w:spacing w:before="0" w:beforeAutospacing="0" w:after="160" w:afterAutospacing="0" w:line="256" w:lineRule="auto"/>
                                  </w:pPr>
                                  <w:r w:rsidRPr="00C14DB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>المصعد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3" name="Text Box 169"/>
                            <wps:cNvSpPr txBox="1"/>
                            <wps:spPr>
                              <a:xfrm>
                                <a:off x="316935" y="1204787"/>
                                <a:ext cx="807243" cy="5281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C13EF8" w:rsidRPr="00C14DB2" w:rsidRDefault="00C13EF8" w:rsidP="00C13EF8">
                                  <w:pPr>
                                    <w:pStyle w:val="NormalWeb"/>
                                    <w:bidi w:val="0"/>
                                    <w:spacing w:before="0" w:beforeAutospacing="0" w:after="160" w:afterAutospacing="0" w:line="256" w:lineRule="auto"/>
                                    <w:rPr>
                                      <w:rFonts w:hint="cs"/>
                                      <w:rtl/>
                                      <w:lang w:val="fr-FR" w:bidi="ar-DZ"/>
                                    </w:rPr>
                                  </w:pPr>
                                  <w:r w:rsidRPr="00C14DB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>المهبط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4" name="Text Box 171"/>
                            <wps:cNvSpPr txBox="1"/>
                            <wps:spPr>
                              <a:xfrm>
                                <a:off x="321086" y="2048361"/>
                                <a:ext cx="1938766" cy="45266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C13EF8" w:rsidRPr="00C14DB2" w:rsidRDefault="00C13EF8" w:rsidP="00C13EF8">
                                  <w:pPr>
                                    <w:pStyle w:val="NormalWeb"/>
                                    <w:bidi w:val="0"/>
                                    <w:spacing w:before="0" w:beforeAutospacing="0" w:after="160" w:afterAutospacing="0" w:line="256" w:lineRule="auto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</w:rPr>
                                        <m:t>(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  <m:t>Zn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  <m:t>2+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</w:rPr>
                                        <m:t>+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26"/>
                                              <w:szCs w:val="26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  <m:t>2</m:t>
                                          </m:r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  <m:t>Cl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26"/>
                                              <w:szCs w:val="26"/>
                                            </w:rPr>
                                            <m:t>-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</w:rPr>
                                        <m:t>)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5" name="Flowchart: Magnetic Disk 115"/>
                            <wps:cNvSpPr/>
                            <wps:spPr>
                              <a:xfrm>
                                <a:off x="630272" y="1612505"/>
                                <a:ext cx="1366345" cy="840028"/>
                              </a:xfrm>
                              <a:prstGeom prst="flowChartMagneticDisk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Oval 121"/>
                            <wps:cNvSpPr/>
                            <wps:spPr>
                              <a:xfrm>
                                <a:off x="1572853" y="1944760"/>
                                <a:ext cx="45719" cy="6535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4" name="Oval 324"/>
                            <wps:cNvSpPr/>
                            <wps:spPr>
                              <a:xfrm>
                                <a:off x="1714744" y="2044610"/>
                                <a:ext cx="45719" cy="6535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5" name="Oval 325"/>
                            <wps:cNvSpPr/>
                            <wps:spPr>
                              <a:xfrm>
                                <a:off x="1751533" y="1902717"/>
                                <a:ext cx="45719" cy="6535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6" name="Oval 326"/>
                            <wps:cNvSpPr/>
                            <wps:spPr>
                              <a:xfrm>
                                <a:off x="1599137" y="2034097"/>
                                <a:ext cx="45719" cy="6535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7" name="Freeform 327"/>
                            <wps:cNvSpPr/>
                            <wps:spPr>
                              <a:xfrm>
                                <a:off x="839171" y="1945265"/>
                                <a:ext cx="64697" cy="160308"/>
                              </a:xfrm>
                              <a:custGeom>
                                <a:avLst/>
                                <a:gdLst>
                                  <a:gd name="connsiteX0" fmla="*/ 54187 w 64697"/>
                                  <a:gd name="connsiteY0" fmla="*/ 85422 h 160307"/>
                                  <a:gd name="connsiteX1" fmla="*/ 22656 w 64697"/>
                                  <a:gd name="connsiteY1" fmla="*/ 32870 h 160307"/>
                                  <a:gd name="connsiteX2" fmla="*/ 33166 w 64697"/>
                                  <a:gd name="connsiteY2" fmla="*/ 1339 h 160307"/>
                                  <a:gd name="connsiteX3" fmla="*/ 64697 w 64697"/>
                                  <a:gd name="connsiteY3" fmla="*/ 106442 h 160307"/>
                                  <a:gd name="connsiteX4" fmla="*/ 43677 w 64697"/>
                                  <a:gd name="connsiteY4" fmla="*/ 137973 h 160307"/>
                                  <a:gd name="connsiteX5" fmla="*/ 12146 w 64697"/>
                                  <a:gd name="connsiteY5" fmla="*/ 95932 h 160307"/>
                                  <a:gd name="connsiteX6" fmla="*/ 43677 w 64697"/>
                                  <a:gd name="connsiteY6" fmla="*/ 127463 h 160307"/>
                                  <a:gd name="connsiteX7" fmla="*/ 33166 w 64697"/>
                                  <a:gd name="connsiteY7" fmla="*/ 32870 h 160307"/>
                                  <a:gd name="connsiteX8" fmla="*/ 43677 w 64697"/>
                                  <a:gd name="connsiteY8" fmla="*/ 1339 h 160307"/>
                                  <a:gd name="connsiteX9" fmla="*/ 12146 w 64697"/>
                                  <a:gd name="connsiteY9" fmla="*/ 32870 h 160307"/>
                                  <a:gd name="connsiteX10" fmla="*/ 1635 w 64697"/>
                                  <a:gd name="connsiteY10" fmla="*/ 137973 h 16030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64697" h="160307">
                                    <a:moveTo>
                                      <a:pt x="54187" y="85422"/>
                                    </a:moveTo>
                                    <a:cubicBezTo>
                                      <a:pt x="43677" y="67905"/>
                                      <a:pt x="27611" y="52689"/>
                                      <a:pt x="22656" y="32870"/>
                                    </a:cubicBezTo>
                                    <a:cubicBezTo>
                                      <a:pt x="19969" y="22122"/>
                                      <a:pt x="25332" y="-6495"/>
                                      <a:pt x="33166" y="1339"/>
                                    </a:cubicBezTo>
                                    <a:cubicBezTo>
                                      <a:pt x="41697" y="9870"/>
                                      <a:pt x="59934" y="87388"/>
                                      <a:pt x="64697" y="106442"/>
                                    </a:cubicBezTo>
                                    <a:cubicBezTo>
                                      <a:pt x="57690" y="116952"/>
                                      <a:pt x="55660" y="133978"/>
                                      <a:pt x="43677" y="137973"/>
                                    </a:cubicBezTo>
                                    <a:cubicBezTo>
                                      <a:pt x="-20662" y="159420"/>
                                      <a:pt x="5924" y="114597"/>
                                      <a:pt x="12146" y="95932"/>
                                    </a:cubicBezTo>
                                    <a:cubicBezTo>
                                      <a:pt x="36669" y="169504"/>
                                      <a:pt x="26159" y="180014"/>
                                      <a:pt x="43677" y="127463"/>
                                    </a:cubicBezTo>
                                    <a:cubicBezTo>
                                      <a:pt x="40173" y="95932"/>
                                      <a:pt x="33166" y="64595"/>
                                      <a:pt x="33166" y="32870"/>
                                    </a:cubicBezTo>
                                    <a:cubicBezTo>
                                      <a:pt x="33166" y="21791"/>
                                      <a:pt x="54756" y="1339"/>
                                      <a:pt x="43677" y="1339"/>
                                    </a:cubicBezTo>
                                    <a:cubicBezTo>
                                      <a:pt x="28813" y="1339"/>
                                      <a:pt x="22656" y="22360"/>
                                      <a:pt x="12146" y="32870"/>
                                    </a:cubicBezTo>
                                    <a:cubicBezTo>
                                      <a:pt x="-6121" y="87666"/>
                                      <a:pt x="1635" y="53322"/>
                                      <a:pt x="1635" y="137973"/>
                                    </a:cubicBezTo>
                                  </a:path>
                                </a:pathLst>
                              </a:custGeom>
                              <a:noFill/>
                              <a:ln w="19050" cap="flat" cmpd="sng" algn="ctr">
                                <a:solidFill>
                                  <a:srgbClr val="ED7D3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8" name="Text Box 180"/>
                            <wps:cNvSpPr txBox="1"/>
                            <wps:spPr>
                              <a:xfrm>
                                <a:off x="820667" y="0"/>
                                <a:ext cx="842199" cy="6225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C13EF8" w:rsidRDefault="00C13EF8" w:rsidP="00C13EF8">
                                  <w:pPr>
                                    <w:pStyle w:val="NormalWeb"/>
                                    <w:spacing w:before="0" w:beforeAutospacing="0" w:after="160" w:afterAutospacing="0" w:line="256" w:lineRule="auto"/>
                                  </w:pPr>
                                  <w:r>
                                    <w:rPr>
                                      <w:rFonts w:ascii="Calibri" w:eastAsia="Calibri" w:hAnsi="Calibri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+    ــ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9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1303" y="411204"/>
                                <a:ext cx="432022" cy="4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0" name="AutoShape 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52171" y="318748"/>
                                <a:ext cx="284815" cy="9231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 type="oval"/>
                                <a:tailEnd/>
                              </a:ln>
                              <a:effectLst/>
                              <a:extLst/>
                            </wps:spPr>
                            <wps:bodyPr/>
                          </wps:wsp>
                        </wpg:grpSp>
                        <wps:wsp>
                          <wps:cNvPr id="331" name="Text Box 181"/>
                          <wps:cNvSpPr txBox="1"/>
                          <wps:spPr>
                            <a:xfrm>
                              <a:off x="171950" y="2281205"/>
                              <a:ext cx="1768165" cy="5194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C13EF8" w:rsidRPr="00C14DB2" w:rsidRDefault="00C13EF8" w:rsidP="00D20252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32"/>
                                    <w:szCs w:val="32"/>
                                    <w:lang w:val="fr-FR" w:bidi="ar-DZ"/>
                                  </w:rPr>
                                </w:pPr>
                                <w:r w:rsidRPr="00C14DB2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val="fr-FR" w:bidi="ar-DZ"/>
                                  </w:rPr>
                                  <w:t>الوثيقة (</w:t>
                                </w:r>
                                <w:r w:rsidR="00D20252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val="fr-FR" w:bidi="ar-DZ"/>
                                  </w:rPr>
                                  <w:t>1</w:t>
                                </w:r>
                                <w:r w:rsidRPr="00C14DB2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val="fr-FR"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32" name="Straight Connector 332"/>
                        <wps:cNvCnPr/>
                        <wps:spPr>
                          <a:xfrm>
                            <a:off x="1280790" y="232258"/>
                            <a:ext cx="0" cy="2880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33" name="Straight Connector 333"/>
                        <wps:cNvCnPr/>
                        <wps:spPr>
                          <a:xfrm>
                            <a:off x="1188497" y="301940"/>
                            <a:ext cx="0" cy="144001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D305BFF" id="Group 60" o:spid="_x0000_s1026" style="position:absolute;left:0;text-align:left;margin-left:.1pt;margin-top:21.7pt;width:178.95pt;height:176.15pt;z-index:251745280;mso-width-relative:margin" coordorigin="416" coordsize="26392,27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">
                <v:group id="Group 61" o:spid="_x0000_s1027" style="position:absolute;left:416;width:26392;height:27164" coordorigin="411" coordsize="26081,280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group id="Group 62" o:spid="_x0000_s1028" style="position:absolute;left:411;width:26082;height:23714" coordorigin="411" coordsize="26081,250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  <v:shapetype id="_x0000_t123" coordsize="21600,21600" o:spt="123" path="m10800,qx,10800,10800,21600,21600,10800,10800,xem3163,3163nfl18437,18437em3163,18437nfl18437,3163e">
                      <v:path o:extrusionok="f" gradientshapeok="t" o:connecttype="custom" o:connectlocs="10800,0;3163,3163;0,10800;3163,18437;10800,21600;18437,18437;21600,10800;18437,3163" textboxrect="3163,3163,18437,18437"/>
                    </v:shapetype>
                    <v:shape id="AutoShape 5" o:spid="_x0000_s1029" type="#_x0000_t123" style="position:absolute;left:23273;top:7509;width:3220;height:3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1C6tsMA&#10;AADbAAAADwAAAGRycy9kb3ducmV2LnhtbESPT2sCMRTE7wW/Q3hCL0WzVhBZjaKFYk+F+gf09tg8&#10;N8HNy5JEd/vtm0Khx2FmfsMs171rxINCtJ4VTMYFCOLKa8u1guPhfTQHEROyxsYzKfimCOvV4GmJ&#10;pfYdf9Fjn2qRIRxLVGBSakspY2XIYRz7ljh7Vx8cpixDLXXALsNdI1+LYiYdWs4LBlt6M1Td9nen&#10;oGsm9fG8sy8tX7ZhaovefZ6MUs/DfrMAkahP/+G/9odWMJvC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1C6tsMAAADbAAAADwAAAAAAAAAAAAAAAACYAgAAZHJzL2Rv&#10;d25yZXYueG1sUEsFBgAAAAAEAAQA9QAAAIgDAAAAAA==&#10;" strokeweight="1.5pt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30" type="#_x0000_t32" style="position:absolute;left:16750;top:16230;width:828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f6w8MAAADbAAAADwAAAGRycy9kb3ducmV2LnhtbESPwWrDMBBE74X8g9hAbo3cpoTgWjZO&#10;IZBLDk1zyW2x1paxtXIt1XH+PioUehxm5g2TFbPtxUSjbx0reFknIIgrp1tuFFy+Ds87ED4ga+wd&#10;k4I7eSjyxVOGqXY3/qTpHBoRIexTVGBCGFIpfWXIol+7gTh6tRsthijHRuoRbxFue/maJFtpseW4&#10;YHCgD0NVd/6xCuyg7ffJGX3t2k2/p2Nd7pNJqdVyLt9BBJrDf/ivfdQKtm/w+yX+AJ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YX+sPDAAAA2wAAAA8AAAAAAAAAAAAA&#10;AAAAoQIAAGRycy9kb3ducmV2LnhtbFBLBQYAAAAABAAEAPkAAACRAwAAAAA=&#10;" strokeweight="1.5pt"/>
                    <v:shape id="AutoShape 8" o:spid="_x0000_s1031" type="#_x0000_t32" style="position:absolute;left:7371;top:4110;width:4320;height: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F6Jd8QAAADbAAAADwAAAGRycy9kb3ducmV2LnhtbESPQWvCQBSE74L/YXmF3nRTixKjmyBC&#10;oYdSMW3F4yP7zAazb9PsVuO/dwuFHoeZ+YZZF4NtxYV63zhW8DRNQBBXTjdcK/j8eJmkIHxA1tg6&#10;JgU38lDk49EaM+2uvKdLGWoRIewzVGBC6DIpfWXIop+6jjh6J9dbDFH2tdQ9XiPctnKWJAtpseG4&#10;YLCjraHqXP5YBcd0977/OpTfz9pYeVpW5o2XRqnHh2GzAhFoCP/hv/arVrCYw++X+ANkf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Xol3xAAAANsAAAAPAAAAAAAAAAAA&#10;AAAAAKECAABkcnMvZG93bnJldi54bWxQSwUGAAAAAAQABAD5AAAAkgMAAAAA&#10;" strokecolor="windowText" strokeweight="1.5pt">
                      <v:stroke startarrow="oval" joinstyle="miter"/>
                    </v:shape>
                    <v:shape id="AutoShape 8" o:spid="_x0000_s1032" type="#_x0000_t32" style="position:absolute;left:12567;top:4109;width:12319;height: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WFRcAAAADbAAAADwAAAGRycy9kb3ducmV2LnhtbESPQYvCMBSE7wv+h/AEb2uqQleqUURQ&#10;vFoFr4/m2VSbl7aJWv+9WVjY4zAz3zDLdW9r8aTOV44VTMYJCOLC6YpLBefT7nsOwgdkjbVjUvAm&#10;D+vV4GuJmXYvPtIzD6WIEPYZKjAhNJmUvjBk0Y9dQxy9q+sshii7UuoOXxFuazlNklRarDguGGxo&#10;a6i45w+rYHa+tafk8jO57FvT7vHhD3k7V2o07DcLEIH68B/+ax+0gjSF3y/xB8jV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ZFhUXAAAAA2wAAAA8AAAAAAAAAAAAAAAAA&#10;oQIAAGRycy9kb3ducmV2LnhtbFBLBQYAAAAABAAEAPkAAACOAwAAAAA=&#10;" strokeweight="1.5pt"/>
                    <v:shape id="AutoShape 8" o:spid="_x0000_s1033" type="#_x0000_t32" style="position:absolute;left:411;top:16259;width:828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Qkg3sEAAADbAAAADwAAAGRycy9kb3ducmV2LnhtbESPQYvCMBSE7wv+h/AWvK2pK6hUU1mE&#10;Fa9bBa+P5tlUm5e2ibX+e7MgeBxm5htmvRlsLXrqfOVYwXSSgCAunK64VHA8/H4tQfiArLF2TAoe&#10;5GGTjT7WmGp35z/q81CKCGGfogITQpNK6QtDFv3ENcTRO7vOYoiyK6Xu8B7htpbfSTKXFiuOCwYb&#10;2hoqrvnNKpgdL+0hOS2mp11r2h3e/D5vl0qNP4efFYhAQ3iHX+29VjBfwP+X+ANk9g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pCSDewQAAANsAAAAPAAAAAAAAAAAAAAAA&#10;AKECAABkcnMvZG93bnJldi54bWxQSwUGAAAAAAQABAD5AAAAjwMAAAAA&#10;" strokeweight="1.5pt"/>
                    <v:shape id="AutoShape 8" o:spid="_x0000_s1034" type="#_x0000_t32" style="position:absolute;left:24886;top:10912;width:0;height:540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MwesAAAADbAAAADwAAAGRycy9kb3ducmV2LnhtbERPTWsCMRC9F/wPYQRvdVYPS9kapQii&#10;FAut2oO3YTPdLG4mS5Ku23/fHAo9Pt73ajO6Tg0cYutFw2JegGKpvWml0XA57x6fQMVEYqjzwhp+&#10;OMJmPXlYUWX8XT54OKVG5RCJFWmwKfUVYqwtO4pz37Nk7ssHRynD0KAJdM/hrsNlUZToqJXcYKnn&#10;reX6dvp2GugN7Xuxt9d++RoGe7ziZ4mo9Ww6vjyDSjymf/Gf+2A0lHls/pJ/AK5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cDMHrAAAAA2wAAAA8AAAAAAAAAAAAAAAAA&#10;oQIAAGRycy9kb3ducmV2LnhtbFBLBQYAAAAABAAEAPkAAACOAwAAAAA=&#10;" strokeweight="1.5pt"/>
                    <v:shape id="AutoShape 8" o:spid="_x0000_s1035" type="#_x0000_t32" style="position:absolute;left:24886;top:4111;width:0;height:339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9oRN8MAAADbAAAADwAAAGRycy9kb3ducmV2LnhtbESPwWrDMBBE74H+g9hCb4nsBFLXjRJK&#10;ICHXOgZfF2trubVWtiUn7t9XhUKPw8y8YXaH2XbiRqNvHStIVwkI4trplhsF5fW0zED4gKyxc0wK&#10;vsnDYf+w2GGu3Z3f6VaERkQI+xwVmBD6XEpfG7LoV64njt6HGy2GKMdG6hHvEW47uU6SrbTYclww&#10;2NPRUP1VTFbBpvwcrkn1nFbnwQxnnPylGDKlnh7nt1cQgebwH/5rX7SC7Qv8fok/QO5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faETfDAAAA2wAAAA8AAAAAAAAAAAAA&#10;AAAAoQIAAGRycy9kb3ducmV2LnhtbFBLBQYAAAAABAAEAPkAAACRAwAAAAA=&#10;" strokeweight="1.5pt"/>
                    <v:shape id="AutoShape 8" o:spid="_x0000_s1036" type="#_x0000_t32" style="position:absolute;left:413;top:4111;width:0;height:1214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bfv28EAAADcAAAADwAAAGRycy9kb3ducmV2LnhtbERP32vCMBB+H+x/CDfY20zchko1LSJM&#10;fF0VfD2as+nWXNomavffL4Lg2318P29VjK4VFxpC41nDdKJAEFfeNFxrOOy/3hYgQkQ22HomDX8U&#10;oMifn1aYGX/lb7qUsRYphEOGGmyMXSZlqCw5DBPfESfu5AeHMcGhlmbAawp3rXxXaiYdNpwaLHa0&#10;sVT9lmen4ePw0+/VcT49bnvbb/EcdmW/0Pr1ZVwvQUQa40N8d+9Mmq8+4fZMukDm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t+/bwQAAANwAAAAPAAAAAAAAAAAAAAAA&#10;AKECAABkcnMvZG93bnJldi54bWxQSwUGAAAAAAQABAD5AAAAjwMAAAAA&#10;" strokeweight="1.5pt"/>
                    <v:shape id="AutoShape 8" o:spid="_x0000_s1037" type="#_x0000_t32" style="position:absolute;left:8667;top:16125;width:0;height:32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tKQMEAAADcAAAADwAAAGRycy9kb3ducmV2LnhtbERP32vCMBB+H+x/CDfY20zcmEo1LSJM&#10;fF0VfD2as+nWXNomavffL4Lg2318P29VjK4VFxpC41nDdKJAEFfeNFxrOOy/3hYgQkQ22HomDX8U&#10;oMifn1aYGX/lb7qUsRYphEOGGmyMXSZlqCw5DBPfESfu5AeHMcGhlmbAawp3rXxXaiYdNpwaLHa0&#10;sVT9lmen4ePw0+/VcT49bnvbb/EcdmW/0Pr1ZVwvQUQa40N8d+9Mmq8+4fZMukDm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e+0pAwQAAANwAAAAPAAAAAAAAAAAAAAAA&#10;AKECAABkcnMvZG93bnJldi54bWxQSwUGAAAAAAQABAD5AAAAjwMAAAAA&#10;" strokeweight="1.5pt"/>
                    <v:shapetype id="_x0000_t132" coordsize="21600,21600" o:spt="132" path="m10800,qx,3391l,18209qy10800,21600,21600,18209l21600,3391qy10800,xem,3391nfqy10800,6782,21600,3391e">
                      <v:path o:extrusionok="f" gradientshapeok="t" o:connecttype="custom" o:connectlocs="10800,6782;10800,0;0,10800;10800,21600;21600,10800" o:connectangles="270,270,180,90,0" textboxrect="0,6782,21600,18209"/>
                    </v:shapetype>
                    <v:shape id="Flowchart: Magnetic Disk 106" o:spid="_x0000_s1038" type="#_x0000_t132" style="position:absolute;left:6458;top:18030;width:13663;height:64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cRs8QA&#10;AADcAAAADwAAAGRycy9kb3ducmV2LnhtbESPQWvCQBCF7wX/wzKCt2YTkSBpVhFF8OKhUdrrkJ0m&#10;abOzIbsmaX99VxC8zfDe9+ZNvp1MKwbqXWNZQRLFIIhLqxuuFFwvx9c1COeRNbaWScEvOdhuZi85&#10;ZtqO/E5D4SsRQthlqKD2vsukdGVNBl1kO+KgfdneoA9rX0nd4xjCTSuXcZxKgw2HCzV2tK+p/Clu&#10;RsEgz+u/zyTAxSp1g/w42Ob6rdRiPu3eQHia/NP8oE861I9TuD8TJpC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cHEbPEAAAA3AAAAA8AAAAAAAAAAAAAAAAAmAIAAGRycy9k&#10;b3ducmV2LnhtbFBLBQYAAAAABAAEAPUAAACJAwAAAAA=&#10;" fillcolor="#ededed" strokecolor="windowText" strokeweight="1pt">
                      <v:stroke joinstyle="miter"/>
                    </v:shape>
                    <v:shape id="AutoShape 8" o:spid="_x0000_s1039" type="#_x0000_t32" style="position:absolute;left:16854;top:16207;width:0;height:32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7ZARcEAAADcAAAADwAAAGRycy9kb3ducmV2LnhtbERP32vCMBB+H+x/CDfY20zcYGo1LSJM&#10;fF0VfD2as+nWXNomavffL4Lg2318P29VjK4VFxpC41nDdKJAEFfeNFxrOOy/3uYgQkQ22HomDX8U&#10;oMifn1aYGX/lb7qUsRYphEOGGmyMXSZlqCw5DBPfESfu5AeHMcGhlmbAawp3rXxX6lM6bDg1WOxo&#10;Y6n6Lc9Ow8fhp9+r42x63Pa23+I57Mp+rvXry7hegog0xof47t6ZNF8t4PZMukDm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ftkBFwQAAANwAAAAPAAAAAAAAAAAAAAAA&#10;AKECAABkcnMvZG93bnJldi54bWxQSwUGAAAAAAQABAD5AAAAjwMAAAAA&#10;" strokeweight="1.5pt"/>
                    <v:shape id="AutoShape 8" o:spid="_x0000_s1040" type="#_x0000_t32" style="position:absolute;left:8581;top:17649;width:0;height:32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HGBMYAAADcAAAADwAAAGRycy9kb3ducmV2LnhtbESPQWvCQBCF74X+h2UKvdVde2hLdBWx&#10;FMQWpEYQb0N2TKLZ2ZBdNe2vdw6CtzfMm2/eG09736gzdbEObGE4MKCIi+BqLi1s8q+XD1AxITts&#10;ApOFP4ownTw+jDFz4cK/dF6nUgmEY4YWqpTaTOtYVOQxDkJLLLt96DwmGbtSuw4vAveNfjXmTXus&#10;WT5U2NK8ouK4PnmhmOUsN/nutFhtl6v/n/3n+3dxsPb5qZ+NQCXq0918u144iT+U+FJGFOjJ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ZxxgTGAAAA3AAAAA8AAAAAAAAA&#10;AAAAAAAAoQIAAGRycy9kb3ducmV2LnhtbFBLBQYAAAAABAAEAPkAAACUAwAAAAA=&#10;" strokeweight="3pt"/>
                    <v:shape id="AutoShape 8" o:spid="_x0000_s1041" type="#_x0000_t32" style="position:absolute;left:16854;top:17649;width:0;height:32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1jn8YAAADcAAAADwAAAGRycy9kb3ducmV2LnhtbESPQWvCQBCF74X+h2UK3upueqgluopY&#10;CqKC1AjibciOSTQ7G7KrRn99tyB4m+G9982b0aSztbhQ6yvHGpK+AkGcO1NxoWGb/bx/gfAB2WDt&#10;mDTcyMNk/PoywtS4K//SZRMKESHsU9RQhtCkUvq8JIu+7xriqB1cazHEtS2kafEa4baWH0p9SosV&#10;xwslNjQrKT9tzjZS1GKaqWx/nq93i/V9dfgeLPOj1r23bjoEEagLT/MjPTexfpLA/zNxAjn+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k9Y5/GAAAA3AAAAA8AAAAAAAAA&#10;AAAAAAAAoQIAAGRycy9kb3ducmV2LnhtbFBLBQYAAAAABAAEAPkAAACUAwAAAAA=&#10;" strokeweight="3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8" o:spid="_x0000_s1042" type="#_x0000_t202" style="position:absolute;left:14974;top:12047;width:8553;height:35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OnMsQA&#10;AADcAAAADwAAAGRycy9kb3ducmV2LnhtbERPTWvCQBC9F/wPywi9NRsDLSFmFQlIi7SHqBdvY3ZM&#10;gtnZmF017a/vFgre5vE+J1+OphM3GlxrWcEsikEQV1a3XCvY79YvKQjnkTV2lknBNzlYLiZPOWba&#10;3rmk29bXIoSwy1BB432fSemqhgy6yPbEgTvZwaAPcKilHvAewk0nkzh+kwZbDg0N9lQ0VJ23V6Ng&#10;U6y/sDwmJv3pivfP06q/7A+vSj1Px9UchKfRP8T/7g8d5s8S+HsmXC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TpzLEAAAA3AAAAA8AAAAAAAAAAAAAAAAAmAIAAGRycy9k&#10;b3ducmV2LnhtbFBLBQYAAAAABAAEAPUAAACJAwAAAAA=&#10;" filled="f" stroked="f" strokeweight=".5pt">
                      <v:textbox>
                        <w:txbxContent>
                          <w:p w:rsidR="00C13EF8" w:rsidRDefault="00C13EF8" w:rsidP="00C13EF8">
                            <w:pPr>
                              <w:pStyle w:val="NormalWeb"/>
                              <w:bidi w:val="0"/>
                              <w:spacing w:before="0" w:beforeAutospacing="0" w:after="160" w:afterAutospacing="0" w:line="256" w:lineRule="auto"/>
                            </w:pPr>
                            <w:r w:rsidRPr="00C14DB2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المصعد</w:t>
                            </w:r>
                          </w:p>
                        </w:txbxContent>
                      </v:textbox>
                    </v:shape>
                    <v:shape id="Text Box 169" o:spid="_x0000_s1043" type="#_x0000_t202" style="position:absolute;left:3169;top:12047;width:8072;height:52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8CqcQA&#10;AADcAAAADwAAAGRycy9kb3ducmV2LnhtbERPS2vCQBC+F/wPywje6iZKi6SuEgJSkfbg4+JtzI5J&#10;aHY2za5J7K/vFgre5uN7znI9mFp01LrKsoJ4GoEgzq2uuFBwOm6eFyCcR9ZYWyYFd3KwXo2elpho&#10;2/OeuoMvRAhhl6CC0vsmkdLlJRl0U9sQB+5qW4M+wLaQusU+hJtazqLoVRqsODSU2FBWUv51uBkF&#10;u2zzifvLzCx+6uz945o236fzi1KT8ZC+gfA0+If4373VYX48h79nwgV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yfAqnEAAAA3AAAAA8AAAAAAAAAAAAAAAAAmAIAAGRycy9k&#10;b3ducmV2LnhtbFBLBQYAAAAABAAEAPUAAACJAwAAAAA=&#10;" filled="f" stroked="f" strokeweight=".5pt">
                      <v:textbox>
                        <w:txbxContent>
                          <w:p w:rsidR="00C13EF8" w:rsidRPr="00C14DB2" w:rsidRDefault="00C13EF8" w:rsidP="00C13EF8">
                            <w:pPr>
                              <w:pStyle w:val="NormalWeb"/>
                              <w:bidi w:val="0"/>
                              <w:spacing w:before="0" w:beforeAutospacing="0" w:after="160" w:afterAutospacing="0" w:line="256" w:lineRule="auto"/>
                              <w:rPr>
                                <w:rFonts w:hint="cs"/>
                                <w:rtl/>
                                <w:lang w:val="fr-FR" w:bidi="ar-DZ"/>
                              </w:rPr>
                            </w:pPr>
                            <w:r w:rsidRPr="00C14DB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المهبط</w:t>
                            </w:r>
                          </w:p>
                        </w:txbxContent>
                      </v:textbox>
                    </v:shape>
                    <v:shape id="Text Box 171" o:spid="_x0000_s1044" type="#_x0000_t202" style="position:absolute;left:3210;top:20483;width:19388;height:4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aa3cQA&#10;AADcAAAADwAAAGRycy9kb3ducmV2LnhtbERPS2vCQBC+F/wPywje6iZii6SuEgJSkfbg4+JtzI5J&#10;aHY2za5J7K/vFgre5uN7znI9mFp01LrKsoJ4GoEgzq2uuFBwOm6eFyCcR9ZYWyYFd3KwXo2elpho&#10;2/OeuoMvRAhhl6CC0vsmkdLlJRl0U9sQB+5qW4M+wLaQusU+hJtazqLoVRqsODSU2FBWUv51uBkF&#10;u2zzifvLzCx+6uz945o236fzi1KT8ZC+gfA0+If4373VYX48h79nwgV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N2mt3EAAAA3AAAAA8AAAAAAAAAAAAAAAAAmAIAAGRycy9k&#10;b3ducmV2LnhtbFBLBQYAAAAABAAEAPUAAACJAwAAAAA=&#10;" filled="f" stroked="f" strokeweight=".5pt">
                      <v:textbox>
                        <w:txbxContent>
                          <w:p w:rsidR="00C13EF8" w:rsidRPr="00C14DB2" w:rsidRDefault="00C13EF8" w:rsidP="00C13EF8">
                            <w:pPr>
                              <w:pStyle w:val="NormalWeb"/>
                              <w:bidi w:val="0"/>
                              <w:spacing w:before="0" w:beforeAutospacing="0" w:after="160" w:afterAutospacing="0" w:line="256" w:lineRule="auto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(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  <m:t>Zn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  <m:t>2+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6"/>
                                        <w:szCs w:val="26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  <m:t>2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  <m:t>Cl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  <m:t>-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Flowchart: Magnetic Disk 115" o:spid="_x0000_s1045" type="#_x0000_t132" style="position:absolute;left:6302;top:16125;width:13664;height:8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22gcEA&#10;AADcAAAADwAAAGRycy9kb3ducmV2LnhtbERP3WrCMBS+F/YO4Qx2p2kFxVVTcYIgDObPfIBDc5oW&#10;m5Muidq9/TIY7O58fL9ntR5sJ+7kQ+tYQT7JQBBXTrdsFFw+d+MFiBCRNXaOScE3BViXT6MVFto9&#10;+ET3czQihXAoUEETY19IGaqGLIaJ64kTVztvMSbojdQeHyncdnKaZXNpseXU0GBP24aq6/lmFUz3&#10;4Xj48q/4ZnQeqw+Dh/p9rtTL87BZgog0xH/xn3uv0/x8Br/PpAtk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X9toHBAAAA3AAAAA8AAAAAAAAAAAAAAAAAmAIAAGRycy9kb3du&#10;cmV2LnhtbFBLBQYAAAAABAAEAPUAAACGAwAAAAA=&#10;" filled="f" strokecolor="windowText" strokeweight="1pt">
                      <v:stroke joinstyle="miter"/>
                    </v:shape>
                    <v:oval id="Oval 121" o:spid="_x0000_s1046" style="position:absolute;left:15728;top:19447;width:457;height:6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UbHcEA&#10;AADcAAAADwAAAGRycy9kb3ducmV2LnhtbERPTYvCMBC9L/gfwgheFk3bZUWrUUQUPO6qCHsbktm2&#10;2ExKE23995sFwds83ucs172txZ1aXzlWkE4SEMTamYoLBefTfjwD4QOywdoxKXiQh/Vq8LbE3LiO&#10;v+l+DIWIIexzVFCG0ORSel2SRT9xDXHkfl1rMUTYFtK02MVwW8ssSabSYsWxocSGtiXp6/FmFexO&#10;5v1ymH7O0e+/5j8f3SwYqZUaDfvNAkSgPrzET/fBxPlZCv/PxAvk6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wFGx3BAAAA3AAAAA8AAAAAAAAAAAAAAAAAmAIAAGRycy9kb3du&#10;cmV2LnhtbFBLBQYAAAAABAAEAPUAAACGAwAAAAA=&#10;" fillcolor="window" strokecolor="#70ad47" strokeweight="1pt">
                      <v:stroke joinstyle="miter"/>
                    </v:oval>
                    <v:oval id="Oval 324" o:spid="_x0000_s1047" style="position:absolute;left:17147;top:20446;width:457;height:6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bWZMQA&#10;AADcAAAADwAAAGRycy9kb3ducmV2LnhtbESPQWvCQBSE7wX/w/IEL0U3xlY0uoYiDXi0KoK3R/aZ&#10;BLNvQ3abpP++WxB6HGbmG2abDqYWHbWusqxgPotAEOdWV1wouJyz6QqE88gaa8uk4IccpLvRyxYT&#10;bXv+ou7kCxEg7BJUUHrfJFK6vCSDbmYb4uDdbWvQB9kWUrfYB7ipZRxFS2mw4rBQYkP7kvLH6dso&#10;+Dzr1+th+b5Glx3Xt0W/8lrmSk3Gw8cGhKfB/4ef7YNWsIjf4O9MOAJy9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21mTEAAAA3AAAAA8AAAAAAAAAAAAAAAAAmAIAAGRycy9k&#10;b3ducmV2LnhtbFBLBQYAAAAABAAEAPUAAACJAwAAAAA=&#10;" fillcolor="window" strokecolor="#70ad47" strokeweight="1pt">
                      <v:stroke joinstyle="miter"/>
                    </v:oval>
                    <v:oval id="Oval 325" o:spid="_x0000_s1048" style="position:absolute;left:17515;top:19027;width:457;height:6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pz/8MA&#10;AADcAAAADwAAAGRycy9kb3ducmV2LnhtbESPQYvCMBSE7wv+h/AEL4tNV1G0NoosCh61LgveHs2z&#10;LTYvpYm2/vvNguBxmJlvmHTTm1o8qHWVZQVfUQyCOLe64kLBz3k/XoBwHlljbZkUPMnBZj34SDHR&#10;tuMTPTJfiABhl6CC0vsmkdLlJRl0kW2Ig3e1rUEfZFtI3WIX4KaWkzieS4MVh4USG/ouKb9ld6Ng&#10;d9afv4f5bIluf1xept3Ca5krNRr22xUIT71/h1/tg1Ywnczg/0w4An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vpz/8MAAADcAAAADwAAAAAAAAAAAAAAAACYAgAAZHJzL2Rv&#10;d25yZXYueG1sUEsFBgAAAAAEAAQA9QAAAIgDAAAAAA==&#10;" fillcolor="window" strokecolor="#70ad47" strokeweight="1pt">
                      <v:stroke joinstyle="miter"/>
                    </v:oval>
                    <v:oval id="Oval 326" o:spid="_x0000_s1049" style="position:absolute;left:15991;top:20340;width:457;height:6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jtiMQA&#10;AADcAAAADwAAAGRycy9kb3ducmV2LnhtbESPQWvCQBSE70L/w/IKXqRuajBo6ipFDHjURAq9PbKv&#10;SWj2bciuJv57Vyj0OMzMN8xmN5pW3Kh3jWUF7/MIBHFpdcOVgkuRva1AOI+ssbVMCu7kYLd9mWww&#10;1XbgM91yX4kAYZeigtr7LpXSlTUZdHPbEQfvx/YGfZB9JXWPQ4CbVi6iKJEGGw4LNXa0r6n8za9G&#10;waHQs69jslyjy07r73hYeS1Lpaav4+cHCE+j/w//tY9aQbxI4HkmHAG5f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4o7YjEAAAA3AAAAA8AAAAAAAAAAAAAAAAAmAIAAGRycy9k&#10;b3ducmV2LnhtbFBLBQYAAAAABAAEAPUAAACJAwAAAAA=&#10;" fillcolor="window" strokecolor="#70ad47" strokeweight="1pt">
                      <v:stroke joinstyle="miter"/>
                    </v:oval>
                    <v:shape id="Freeform 327" o:spid="_x0000_s1050" style="position:absolute;left:8391;top:19452;width:647;height:1603;visibility:visible;mso-wrap-style:square;v-text-anchor:middle" coordsize="64697,1603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7C5VMUA&#10;AADcAAAADwAAAGRycy9kb3ducmV2LnhtbESP3WoCMRSE74W+QziF3mnWLdiyGkUKgi0U/IPi3WFz&#10;zC5uTtJN1K1Pb4SCl8PMfMNMZp1txJnaUDtWMBxkIIhLp2s2CnbbRf8dRIjIGhvHpOCPAsymT70J&#10;FtpdeE3nTTQiQTgUqKCK0RdShrIii2HgPHHyDq61GJNsjdQtXhLcNjLPspG0WHNaqNDTR0XlcXOy&#10;Cszw5yszq2VefkYnj99X7393e6Venrv5GESkLj7C/+2lVvCav8H9TDoCcn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sLlUxQAAANwAAAAPAAAAAAAAAAAAAAAAAJgCAABkcnMv&#10;ZG93bnJldi54bWxQSwUGAAAAAAQABAD1AAAAigMAAAAA&#10;" path="m54187,85422c43677,67905,27611,52689,22656,32870,19969,22122,25332,-6495,33166,1339v8531,8531,26768,86049,31531,105103c57690,116952,55660,133978,43677,137973,-20662,159420,5924,114597,12146,95932v24523,73572,14013,84082,31531,31531c40173,95932,33166,64595,33166,32870,33166,21791,54756,1339,43677,1339v-14864,,-21021,21021,-31531,31531c-6121,87666,1635,53322,1635,137973e" filled="f" strokecolor="#ed7d31" strokeweight="1.5pt">
                      <v:stroke joinstyle="miter"/>
                      <v:path arrowok="t" o:connecttype="custom" o:connectlocs="54187,85423;22656,32870;33166,1339;64697,106443;43677,137974;12146,95933;43677,127464;33166,32870;43677,1339;12146,32870;1635,137974" o:connectangles="0,0,0,0,0,0,0,0,0,0,0"/>
                    </v:shape>
                    <v:shape id="Text Box 180" o:spid="_x0000_s1051" type="#_x0000_t202" style="position:absolute;left:8206;width:8422;height:62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M0hMMA&#10;AADcAAAADwAAAGRycy9kb3ducmV2LnhtbERPy4rCMBTdC/MP4Q6403Q6KKVjFCmIg+jCx8bdtbm2&#10;ZZqbThO1+vVmIbg8nPdk1plaXKl1lWUFX8MIBHFudcWFgsN+MUhAOI+ssbZMCu7kYDb96E0w1fbG&#10;W7rufCFCCLsUFZTeN6mULi/JoBvahjhwZ9sa9AG2hdQt3kK4qWUcRWNpsOLQUGJDWUn53+5iFKyy&#10;xQa3p9gkjzpbrs/z5v9wHCnV/+zmPyA8df4tfrl/tYLvOKwNZ8IRkN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ZM0hMMAAADcAAAADwAAAAAAAAAAAAAAAACYAgAAZHJzL2Rv&#10;d25yZXYueG1sUEsFBgAAAAAEAAQA9QAAAIgDAAAAAA==&#10;" filled="f" stroked="f" strokeweight=".5pt">
                      <v:textbox>
                        <w:txbxContent>
                          <w:p w:rsidR="00C13EF8" w:rsidRDefault="00C13EF8" w:rsidP="00C13EF8">
                            <w:pPr>
                              <w:pStyle w:val="NormalWeb"/>
                              <w:spacing w:before="0" w:beforeAutospacing="0" w:after="160" w:afterAutospacing="0" w:line="256" w:lineRule="auto"/>
                            </w:pPr>
                            <w:r>
                              <w:rPr>
                                <w:rFonts w:ascii="Calibri" w:eastAsia="Calibri" w:hAnsi="Calibr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+    ــ</w:t>
                            </w:r>
                          </w:p>
                        </w:txbxContent>
                      </v:textbox>
                    </v:shape>
                    <v:shape id="AutoShape 8" o:spid="_x0000_s1052" type="#_x0000_t32" style="position:absolute;left:413;top:4112;width:432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cdyxMEAAADcAAAADwAAAGRycy9kb3ducmV2LnhtbESPQYvCMBSE7wv+h/AEb2uqwupWo4ig&#10;eN0qeH00b5tq89I2Ueu/N4LgcZj5ZpjFqrOVuFHrS8cKRsMEBHHudMmFguNh+z0D4QOyxsoxKXiQ&#10;h9Wy97XAVLs7/9EtC4WIJexTVGBCqFMpfW7Ioh+6mjh6/661GKJsC6lbvMdyW8lxkvxIiyXHBYM1&#10;bQzll+xqFUyO5+aQnKaj064xzQ6vfp81M6UG/W49BxGoC5/wm97ryI1/4XUmHgG5fA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5x3LEwQAAANwAAAAPAAAAAAAAAAAAAAAA&#10;AKECAABkcnMvZG93bnJldi54bWxQSwUGAAAAAAQABAD5AAAAjwMAAAAA&#10;" strokeweight="1.5pt"/>
                    <v:shape id="AutoShape 8" o:spid="_x0000_s1053" type="#_x0000_t32" style="position:absolute;left:4521;top:3187;width:2848;height:92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QJmsIAAADcAAAADwAAAGRycy9kb3ducmV2LnhtbERPz2vCMBS+D/Y/hCfstqauMGw1igwG&#10;O8iG1Q2Pj+bZFJuXrolt998vB8Hjx/d7tZlsKwbqfeNYwTxJQRBXTjdcKzge3p8XIHxA1tg6JgV/&#10;5GGzfnxYYaHdyHsaylCLGMK+QAUmhK6Q0leGLPrEdcSRO7veYoiwr6XucYzhtpUvafoqLTYcGwx2&#10;9GaoupRXq+C0+Prcf/+Uv5k2Vp7zyuw4N0o9zabtEkSgKdzFN/eHVpBlcX48E4+AX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EQJmsIAAADcAAAADwAAAAAAAAAAAAAA&#10;AAChAgAAZHJzL2Rvd25yZXYueG1sUEsFBgAAAAAEAAQA+QAAAJADAAAAAA==&#10;" strokecolor="windowText" strokeweight="1.5pt">
                      <v:stroke startarrow="oval" joinstyle="miter"/>
                    </v:shape>
                  </v:group>
                  <v:shape id="Text Box 181" o:spid="_x0000_s1054" type="#_x0000_t202" style="position:absolute;left:1719;top:22812;width:17682;height:51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ALxMYA&#10;AADcAAAADwAAAGRycy9kb3ducmV2LnhtbESPT4vCMBTE74LfITxhb5qquJSuUaQgLqIH/1y8vW2e&#10;bbF5qU3Uup9+Iyx4HGbmN8x03ppK3KlxpWUFw0EEgjizuuRcwfGw7McgnEfWWFkmBU9yMJ91O1NM&#10;tH3wju57n4sAYZeggsL7OpHSZQUZdANbEwfvbBuDPsgml7rBR4CbSo6i6FMaLDksFFhTWlB22d+M&#10;gnW63OLuZ2Ti3ypdbc6L+no8TZT66LWLLxCeWv8O/7e/tYLxeAivM+EIyN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XALxMYAAADcAAAADwAAAAAAAAAAAAAAAACYAgAAZHJz&#10;L2Rvd25yZXYueG1sUEsFBgAAAAAEAAQA9QAAAIsDAAAAAA==&#10;" filled="f" stroked="f" strokeweight=".5pt">
                    <v:textbox>
                      <w:txbxContent>
                        <w:p w:rsidR="00C13EF8" w:rsidRPr="00C14DB2" w:rsidRDefault="00C13EF8" w:rsidP="00D20252">
                          <w:pPr>
                            <w:pStyle w:val="NormalWeb"/>
                            <w:spacing w:before="0" w:beforeAutospacing="0" w:after="160" w:afterAutospacing="0" w:line="256" w:lineRule="auto"/>
                            <w:rPr>
                              <w:rFonts w:ascii="Sakkal Majalla" w:hAnsi="Sakkal Majalla" w:cs="Sakkal Majalla"/>
                              <w:b/>
                              <w:bCs/>
                              <w:sz w:val="32"/>
                              <w:szCs w:val="32"/>
                              <w:lang w:val="fr-FR" w:bidi="ar-DZ"/>
                            </w:rPr>
                          </w:pPr>
                          <w:r w:rsidRPr="00C14DB2">
                            <w:rPr>
                              <w:rFonts w:ascii="Sakkal Majalla" w:hAnsi="Sakkal Majalla" w:cs="Sakkal Majalla"/>
                              <w:b/>
                              <w:bCs/>
                              <w:sz w:val="32"/>
                              <w:szCs w:val="32"/>
                              <w:rtl/>
                              <w:lang w:val="fr-FR" w:bidi="ar-DZ"/>
                            </w:rPr>
                            <w:t>الوثيقة (</w:t>
                          </w:r>
                          <w:r w:rsidR="00D20252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32"/>
                              <w:szCs w:val="32"/>
                              <w:rtl/>
                              <w:lang w:val="fr-FR" w:bidi="ar-DZ"/>
                            </w:rPr>
                            <w:t>1</w:t>
                          </w:r>
                          <w:r w:rsidRPr="00C14DB2">
                            <w:rPr>
                              <w:rFonts w:ascii="Sakkal Majalla" w:hAnsi="Sakkal Majalla" w:cs="Sakkal Majalla"/>
                              <w:b/>
                              <w:bCs/>
                              <w:sz w:val="32"/>
                              <w:szCs w:val="32"/>
                              <w:rtl/>
                              <w:lang w:val="fr-FR" w:bidi="ar-DZ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v:line id="Straight Connector 332" o:spid="_x0000_s1055" style="position:absolute;visibility:visible;mso-wrap-style:square" from="12807,2322" to="12807,52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yCcMAAADcAAAADwAAAGRycy9kb3ducmV2LnhtbESPQWvCQBSE7wX/w/IEb3UTLVKjq0hF&#10;2pttFM+P7DMJZt+m2aem/94tFHocZuYbZrnuXaNu1IXas4F0nIAiLrytuTRwPOyeX0EFQbbYeCYD&#10;PxRgvRo8LTGz/s5fdMulVBHCIUMDlUibaR2KihyGsW+Jo3f2nUOJsiu17fAe4a7RkySZaYc1x4UK&#10;W3qrqLjkV2egT9PZd1lQ+kL79/npUw7nXLbGjIb9ZgFKqJf/8F/7wxqYTifweyYeAb16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NM8gnDAAAA3AAAAA8AAAAAAAAAAAAA&#10;AAAAoQIAAGRycy9kb3ducmV2LnhtbFBLBQYAAAAABAAEAPkAAACRAwAAAAA=&#10;" strokecolor="windowText" strokeweight="1.5pt">
                  <v:stroke joinstyle="miter"/>
                </v:line>
                <v:line id="Straight Connector 333" o:spid="_x0000_s1056" style="position:absolute;visibility:visible;mso-wrap-style:square" from="11884,3019" to="11884,4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rlysEAAADcAAAADwAAAGRycy9kb3ducmV2LnhtbESPQavCMBCE7w/8D2EFb89UCyLVKCoI&#10;HgTRiuelWdtisylNtNVfbwTB4zAz3zDzZWcq8aDGlZYVjIYRCOLM6pJzBed0+z8F4TyyxsoyKXiS&#10;g+Wi9zfHRNuWj/Q4+VwECLsEFRTe14mULivIoBvamjh4V9sY9EE2udQNtgFuKjmOook0WHJYKLCm&#10;TUHZ7XQ3Cnb7+0uOL2WbptVkW7/WOj08tVKDfreagfDU+V/4295pBXEcw+dMOAJy8Q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SuXKwQAAANwAAAAPAAAAAAAAAAAAAAAA&#10;AKECAABkcnMvZG93bnJldi54bWxQSwUGAAAAAAQABAD5AAAAjwMAAAAA&#10;" strokecolor="windowText" strokeweight="2.25pt">
                  <v:stroke joinstyle="miter"/>
                </v:line>
              </v:group>
            </w:pict>
          </mc:Fallback>
        </mc:AlternateContent>
      </w:r>
      <w:r w:rsidR="00C434FF" w:rsidRPr="00C434FF">
        <w:rPr>
          <w:rFonts w:ascii="Simplified Arabic" w:hAnsi="Simplified Arabic" w:cs="Simplified Arabic" w:hint="cs"/>
          <w:b/>
          <w:bCs/>
          <w:noProof/>
          <w:sz w:val="30"/>
          <w:szCs w:val="30"/>
          <w:u w:val="single"/>
          <w:rtl/>
          <w:lang w:val="fr-FR" w:eastAsia="fr-FR" w:bidi="ar-DZ"/>
        </w:rPr>
        <w:t>الفوج الثاني:</w:t>
      </w:r>
      <w:r w:rsidR="00C434FF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 xml:space="preserve"> وضع المحلول الناتج في وعاء تحليل كهربائي مسرياه من الغرافيت (الفحم)، ثم حقّق التركيب التجريبي الموضح في الوثيقة </w:t>
      </w:r>
      <w:r w:rsidR="00D20252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>(1)</w:t>
      </w:r>
      <w:r w:rsidR="00C434FF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>.</w:t>
      </w:r>
    </w:p>
    <w:p w:rsidR="00BB0937" w:rsidRDefault="00C434FF" w:rsidP="001134D3">
      <w:pPr>
        <w:pStyle w:val="ListParagraph"/>
        <w:spacing w:before="0" w:beforeAutospacing="0" w:after="0" w:afterAutospacing="0"/>
        <w:ind w:left="360"/>
        <w:rPr>
          <w:rFonts w:ascii="Simplified Arabic" w:hAnsi="Simplified Arabic" w:cs="Simplified Arabic"/>
          <w:noProof/>
          <w:sz w:val="30"/>
          <w:szCs w:val="30"/>
          <w:rtl/>
          <w:lang w:val="fr-FR" w:eastAsia="fr-FR" w:bidi="ar-DZ"/>
        </w:rPr>
      </w:pPr>
      <w:r w:rsidRPr="001134D3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>بعد غلق القاطعة، تشكلت شعيرات من معدن ال</w:t>
      </w:r>
      <w:r w:rsidR="001134D3" w:rsidRPr="001134D3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>زنك</w:t>
      </w:r>
      <w:r w:rsidRPr="001134D3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 xml:space="preserve"> على الجزء</w:t>
      </w:r>
    </w:p>
    <w:p w:rsidR="001134D3" w:rsidRPr="001134D3" w:rsidRDefault="00C434FF" w:rsidP="001134D3">
      <w:pPr>
        <w:pStyle w:val="ListParagraph"/>
        <w:spacing w:before="0" w:beforeAutospacing="0" w:after="0" w:afterAutospacing="0"/>
        <w:ind w:left="360"/>
        <w:rPr>
          <w:rFonts w:ascii="Simplified Arabic" w:hAnsi="Simplified Arabic" w:cs="Simplified Arabic"/>
          <w:noProof/>
          <w:sz w:val="30"/>
          <w:szCs w:val="30"/>
          <w:lang w:val="fr-FR" w:eastAsia="fr-FR" w:bidi="ar-DZ"/>
        </w:rPr>
      </w:pPr>
      <w:r w:rsidRPr="001134D3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 xml:space="preserve"> المغمور من المهبط</w:t>
      </w:r>
      <w:r w:rsidR="001134D3" w:rsidRPr="001134D3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 xml:space="preserve">، وانطلق غاز </w:t>
      </w:r>
      <w:r w:rsidR="00D20252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 xml:space="preserve">ثنائي </w:t>
      </w:r>
      <w:r w:rsidR="001134D3" w:rsidRPr="001134D3"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>الكلور بجوار المصعد.</w:t>
      </w:r>
    </w:p>
    <w:p w:rsidR="001134D3" w:rsidRPr="001134D3" w:rsidRDefault="001134D3" w:rsidP="001134D3">
      <w:pPr>
        <w:pStyle w:val="ListParagraph"/>
        <w:numPr>
          <w:ilvl w:val="0"/>
          <w:numId w:val="17"/>
        </w:numPr>
        <w:spacing w:before="0" w:beforeAutospacing="0" w:after="0" w:afterAutospacing="0"/>
        <w:rPr>
          <w:rFonts w:ascii="Simplified Arabic" w:hAnsi="Simplified Arabic" w:cs="Simplified Arabic"/>
          <w:b/>
          <w:bCs/>
          <w:noProof/>
          <w:sz w:val="30"/>
          <w:szCs w:val="30"/>
          <w:lang w:val="fr-FR" w:eastAsia="fr-FR"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 w:bidi="ar-DZ"/>
        </w:rPr>
        <w:t>أذكر طريقة الكشف عن الغاز المنطلق؟</w:t>
      </w:r>
    </w:p>
    <w:p w:rsidR="001134D3" w:rsidRDefault="001134D3" w:rsidP="001134D3">
      <w:pPr>
        <w:pStyle w:val="ListParagraph"/>
        <w:numPr>
          <w:ilvl w:val="0"/>
          <w:numId w:val="17"/>
        </w:numPr>
        <w:spacing w:before="0" w:beforeAutospacing="0" w:after="0" w:afterAutospacing="0"/>
        <w:rPr>
          <w:rFonts w:ascii="Simplified Arabic" w:hAnsi="Simplified Arabic" w:cs="Simplified Arabic"/>
          <w:noProof/>
          <w:sz w:val="30"/>
          <w:szCs w:val="30"/>
          <w:lang w:val="fr-FR" w:eastAsia="fr-FR"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/>
        </w:rPr>
        <w:t>عبّر بمعادلة كيميائية عن التفاعل الحاصل بجوار كل مسرى؟</w:t>
      </w:r>
    </w:p>
    <w:p w:rsidR="001134D3" w:rsidRPr="001134D3" w:rsidRDefault="001134D3" w:rsidP="00C13EF8">
      <w:pPr>
        <w:pStyle w:val="ListParagraph"/>
        <w:numPr>
          <w:ilvl w:val="0"/>
          <w:numId w:val="17"/>
        </w:numPr>
        <w:spacing w:before="0" w:beforeAutospacing="0" w:after="0" w:afterAutospacing="0"/>
        <w:rPr>
          <w:rFonts w:ascii="Simplified Arabic" w:hAnsi="Simplified Arabic" w:cs="Simplified Arabic"/>
          <w:noProof/>
          <w:sz w:val="30"/>
          <w:szCs w:val="30"/>
          <w:lang w:val="fr-FR" w:eastAsia="fr-FR"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/>
        </w:rPr>
        <w:t>استنتج المعادلة الإجمالية للتفاعل المنمذج للتحليل الكهربائي ؟</w:t>
      </w:r>
    </w:p>
    <w:p w:rsidR="005A7DB9" w:rsidRDefault="0044537A" w:rsidP="00E16807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C57D2D">
        <w:rPr>
          <w:rFonts w:ascii="Simplified Arabic" w:hAnsi="Simplified Arabic" w:cs="Simplified Arabic"/>
          <w:sz w:val="32"/>
          <w:szCs w:val="32"/>
          <w:rtl/>
          <w:lang w:val="fr-FR" w:bidi="ar-DZ"/>
        </w:rPr>
        <w:t xml:space="preserve"> </w:t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التمرين </w:t>
      </w:r>
      <w:r w:rsidR="005A7DB9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(06 نقاط)</w:t>
      </w:r>
    </w:p>
    <w:p w:rsidR="00EE11CC" w:rsidRPr="00EE11CC" w:rsidRDefault="00EE11CC" w:rsidP="00EE11CC">
      <w:pPr>
        <w:tabs>
          <w:tab w:val="left" w:pos="7485"/>
        </w:tabs>
        <w:spacing w:before="0" w:beforeAutospacing="0" w:after="0" w:afterAutospacing="0"/>
        <w:jc w:val="both"/>
        <w:rPr>
          <w:rFonts w:ascii="Simplified Arabic" w:eastAsia="Calibri" w:hAnsi="Simplified Arabic" w:cs="Simplified Arabic"/>
          <w:noProof/>
          <w:sz w:val="32"/>
          <w:szCs w:val="32"/>
          <w:rtl/>
          <w:lang w:val="fr-FR" w:eastAsia="fr-FR"/>
        </w:rPr>
      </w:pPr>
      <w:r w:rsidRPr="00EE11CC"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fr-FR" w:eastAsia="fr-FR"/>
        </w:rPr>
        <w:t xml:space="preserve">خلال زيارته إلى مدينة تنس الساحلية ذهب محمد إلى الميناء، فرأى عملية تنزيل الحاويات </w:t>
      </w:r>
    </w:p>
    <w:p w:rsidR="009C081F" w:rsidRDefault="00EE11CC" w:rsidP="008F6DD3">
      <w:pPr>
        <w:tabs>
          <w:tab w:val="left" w:pos="7485"/>
        </w:tabs>
        <w:spacing w:before="0" w:beforeAutospacing="0" w:after="0" w:afterAutospacing="0"/>
        <w:jc w:val="both"/>
        <w:rPr>
          <w:rFonts w:ascii="Simplified Arabic" w:eastAsia="Calibri" w:hAnsi="Simplified Arabic" w:cs="Simplified Arabic"/>
          <w:noProof/>
          <w:sz w:val="32"/>
          <w:szCs w:val="32"/>
          <w:rtl/>
          <w:lang w:val="fr-FR" w:eastAsia="fr-FR"/>
        </w:rPr>
      </w:pPr>
      <w:r w:rsidRPr="00EE11CC"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fr-FR" w:eastAsia="fr-FR"/>
        </w:rPr>
        <w:t xml:space="preserve">(كتلة كل حاوية  </w:t>
      </w:r>
      <m:oMath>
        <m:r>
          <w:rPr>
            <w:rFonts w:ascii="Cambria Math" w:eastAsia="Calibri" w:hAnsi="Cambria Math" w:cs="Simplified Arabic"/>
            <w:noProof/>
            <w:sz w:val="32"/>
            <w:szCs w:val="32"/>
            <w:lang w:val="fr-FR" w:eastAsia="fr-FR"/>
          </w:rPr>
          <m:t>m=</m:t>
        </m:r>
        <m:r>
          <w:rPr>
            <w:rFonts w:ascii="Cambria Math" w:eastAsia="Calibri" w:hAnsi="Cambria Math" w:cs="Simplified Arabic"/>
            <w:noProof/>
            <w:sz w:val="32"/>
            <w:szCs w:val="32"/>
            <w:lang w:val="fr-FR" w:eastAsia="fr-FR"/>
          </w:rPr>
          <m:t>120</m:t>
        </m:r>
        <m:r>
          <w:rPr>
            <w:rFonts w:ascii="Cambria Math" w:eastAsia="Calibri" w:hAnsi="Cambria Math" w:cs="Simplified Arabic"/>
            <w:noProof/>
            <w:sz w:val="32"/>
            <w:szCs w:val="32"/>
            <w:lang w:val="fr-FR" w:eastAsia="fr-FR"/>
          </w:rPr>
          <m:t>00kg</m:t>
        </m:r>
      </m:oMath>
      <w:r w:rsidRPr="00EE11CC"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fr-FR" w:eastAsia="fr-FR"/>
        </w:rPr>
        <w:t xml:space="preserve">) من على متن السفينة، حيث كانت الرافعة متوقفة، </w:t>
      </w:r>
    </w:p>
    <w:p w:rsidR="009C081F" w:rsidRDefault="00BB0937" w:rsidP="00EE11CC">
      <w:pPr>
        <w:tabs>
          <w:tab w:val="left" w:pos="7485"/>
        </w:tabs>
        <w:spacing w:before="0" w:beforeAutospacing="0" w:after="0" w:afterAutospacing="0"/>
        <w:jc w:val="both"/>
        <w:rPr>
          <w:rFonts w:ascii="Simplified Arabic" w:eastAsia="Calibri" w:hAnsi="Simplified Arabic" w:cs="Simplified Arabic"/>
          <w:noProof/>
          <w:sz w:val="32"/>
          <w:szCs w:val="32"/>
          <w:rtl/>
          <w:lang w:val="fr-FR" w:eastAsia="fr-FR"/>
        </w:rPr>
      </w:pPr>
      <w:r w:rsidRPr="00EE11CC">
        <w:rPr>
          <w:rFonts w:ascii="Calibri" w:eastAsia="Calibri" w:hAnsi="Calibri" w:cs="Arial"/>
          <w:noProof/>
          <w:lang w:val="fr-FR" w:eastAsia="fr-FR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36D34787" wp14:editId="626BDA56">
                <wp:simplePos x="0" y="0"/>
                <wp:positionH relativeFrom="column">
                  <wp:posOffset>-6985</wp:posOffset>
                </wp:positionH>
                <wp:positionV relativeFrom="paragraph">
                  <wp:posOffset>160020</wp:posOffset>
                </wp:positionV>
                <wp:extent cx="2064385" cy="2351405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4385" cy="2351405"/>
                          <a:chOff x="245745" y="180000"/>
                          <a:chExt cx="2473325" cy="2740050"/>
                        </a:xfrm>
                      </wpg:grpSpPr>
                      <wpg:grpSp>
                        <wpg:cNvPr id="6" name="Group 6"/>
                        <wpg:cNvGrpSpPr/>
                        <wpg:grpSpPr>
                          <a:xfrm>
                            <a:off x="245745" y="180000"/>
                            <a:ext cx="2473325" cy="2284095"/>
                            <a:chOff x="245745" y="180000"/>
                            <a:chExt cx="2473325" cy="2284095"/>
                          </a:xfrm>
                        </wpg:grpSpPr>
                        <pic:pic xmlns:pic="http://schemas.openxmlformats.org/drawingml/2006/picture">
                          <pic:nvPicPr>
                            <pic:cNvPr id="11" name="Picture 11"/>
                            <pic:cNvPicPr/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45745" y="180000"/>
                              <a:ext cx="2473325" cy="228409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2" name="Picture 1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V="1">
                              <a:off x="1941195" y="1169670"/>
                              <a:ext cx="659448" cy="659448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3" name="Straight Connector 13"/>
                          <wps:cNvCnPr/>
                          <wps:spPr>
                            <a:xfrm>
                              <a:off x="2303145" y="598170"/>
                              <a:ext cx="0" cy="72000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4" name="Text Box 14"/>
                        <wps:cNvSpPr txBox="1"/>
                        <wps:spPr>
                          <a:xfrm>
                            <a:off x="938824" y="1265513"/>
                            <a:ext cx="1002371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EE11CC" w:rsidRDefault="00EE11CC" w:rsidP="00EE11CC">
                              <w:pPr>
                                <w:rPr>
                                  <w:lang w:bidi="ar-DZ"/>
                                </w:rPr>
                              </w:pPr>
                              <w:r w:rsidRPr="004167CE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حاوية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EE11C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(</w:t>
                              </w:r>
                              <w:r w:rsidRPr="00EE11C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bidi="ar-DZ"/>
                                </w:rPr>
                                <w:t>C</w:t>
                              </w:r>
                              <w:r w:rsidRPr="00EE11C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 Box 15"/>
                        <wps:cNvSpPr txBox="1"/>
                        <wps:spPr>
                          <a:xfrm>
                            <a:off x="1369695" y="712470"/>
                            <a:ext cx="91440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EE11CC" w:rsidRDefault="00EE11CC" w:rsidP="00EE11CC">
                              <w:pPr>
                                <w:rPr>
                                  <w:lang w:bidi="ar-DZ"/>
                                </w:rPr>
                              </w:pPr>
                              <w:r w:rsidRPr="004167CE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ح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بل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EE11C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(</w:t>
                              </w:r>
                              <w:r w:rsidRPr="00EE11C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bidi="ar-DZ"/>
                                </w:rPr>
                                <w:t>f</w:t>
                              </w:r>
                              <w:r w:rsidRPr="00EE11C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 Box 16"/>
                        <wps:cNvSpPr txBox="1"/>
                        <wps:spPr>
                          <a:xfrm>
                            <a:off x="313797" y="2462850"/>
                            <a:ext cx="1143000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EE11CC" w:rsidRDefault="00EE11CC" w:rsidP="00EE11CC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الوثيقة 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EE11C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(</w:t>
                              </w:r>
                              <w:r w:rsidRPr="00EE11CC">
                                <w:rPr>
                                  <w:rFonts w:ascii="Times New Roman" w:hAnsi="Times New Roman" w:cs="Times New Roman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2</w:t>
                              </w:r>
                              <w:r w:rsidRPr="00EE11CC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D34787" id="Group 5" o:spid="_x0000_s1057" style="position:absolute;left:0;text-align:left;margin-left:-.55pt;margin-top:12.6pt;width:162.55pt;height:185.15pt;z-index:251737088;mso-width-relative:margin;mso-height-relative:margin" coordorigin="2457,1800" coordsize="24733,27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">
                <v:group id="Group 6" o:spid="_x0000_s1058" style="position:absolute;left:2457;top:1800;width:24733;height:22840" coordorigin="2457,1800" coordsize="24733,228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1" o:spid="_x0000_s1059" type="#_x0000_t75" style="position:absolute;left:2457;top:1800;width:24733;height:228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FZM73DAAAA2wAAAA8AAABkcnMvZG93bnJldi54bWxET01rwkAQvRf8D8sUvJS6sWCR6CoqKJp6&#10;iRbPQ3ZMQrOzYXer0V/vCoXe5vE+ZzrvTCMu5HxtWcFwkIAgLqyuuVTwfVy/j0H4gKyxsUwKbuRh&#10;Puu9TDHV9so5XQ6hFDGEfYoKqhDaVEpfVGTQD2xLHLmzdQZDhK6U2uE1hptGfiTJpzRYc2yosKVV&#10;RcXP4dcoOGab7HTPl2/33C32N7MZfZ2ynVL9124xARGoC//iP/dWx/lDeP4SD5CzB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VkzvcMAAADbAAAADwAAAAAAAAAAAAAAAACf&#10;AgAAZHJzL2Rvd25yZXYueG1sUEsFBgAAAAAEAAQA9wAAAI8DAAAAAA==&#10;">
                    <v:imagedata r:id="rId11" o:title=""/>
                  </v:shape>
                  <v:shape id="Picture 12" o:spid="_x0000_s1060" type="#_x0000_t75" style="position:absolute;left:19411;top:11696;width:6595;height:6595;flip:y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b1Wh2/AAAA2wAAAA8AAABkcnMvZG93bnJldi54bWxET8uqwjAQ3V/wH8II7q6pFbxSjSKC4MKN&#10;DxB3QzO2xWZSk1jr3xtBuLs5nOfMl52pRUvOV5YVjIYJCOLc6ooLBafj5ncKwgdkjbVlUvAiD8tF&#10;72eOmbZP3lN7CIWIIewzVFCG0GRS+rwkg35oG+LIXa0zGCJ0hdQOnzHc1DJNkok0WHFsKLGhdUn5&#10;7fAwCtK7G+n6z++smZ4v+WV8latzq9Sg361mIAJ14V/8dW91nJ/C55d4gFy8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G9VodvwAAANsAAAAPAAAAAAAAAAAAAAAAAJ8CAABk&#10;cnMvZG93bnJldi54bWxQSwUGAAAAAAQABAD3AAAAiwMAAAAA&#10;">
                    <v:imagedata r:id="rId12" o:title=""/>
                    <v:path arrowok="t"/>
                  </v:shape>
                  <v:line id="Straight Connector 13" o:spid="_x0000_s1061" style="position:absolute;visibility:visible;mso-wrap-style:square" from="23031,5981" to="23031,131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S5alb0AAADbAAAADwAAAGRycy9kb3ducmV2LnhtbERPzQrCMAy+C75DieBNOxVEplVUEDwI&#10;ohPPYY3bcE3HWt306a0geMvH95vFqjWleFLtCssKRsMIBHFqdcGZgkuyG8xAOI+ssbRMCl7kYLXs&#10;dhYYa9vwiZ5nn4kQwi5GBbn3VSylS3My6Ia2Ig7czdYGfYB1JnWNTQg3pRxH0VQaLDg05FjRNqf0&#10;fn4YBfvD4y3H16JJknK6q94bnRxfWql+r13PQXhq/V/8c+91mD+B7y/hALn8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O0uWpW9AAAA2wAAAA8AAAAAAAAAAAAAAAAAoQIA&#10;AGRycy9kb3ducmV2LnhtbFBLBQYAAAAABAAEAPkAAACLAwAAAAA=&#10;" strokecolor="windowText" strokeweight="2.25pt">
                    <v:stroke joinstyle="miter"/>
                  </v:line>
                </v:group>
                <v:shape id="Text Box 14" o:spid="_x0000_s1062" type="#_x0000_t202" style="position:absolute;left:9388;top:12655;width:10023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wcjMQA&#10;AADbAAAADwAAAGRycy9kb3ducmV2LnhtbERPTWvCQBC9F/wPywje6qZiJaSuEgKhRdqDqZfeptkx&#10;Cc3Optmtif56tyB4m8f7nPV2NK04Ue8aywqe5hEI4tLqhisFh8/8MQbhPLLG1jIpOJOD7WbysMZE&#10;24H3dCp8JUIIuwQV1N53iZSurMmgm9uOOHBH2xv0AfaV1D0OIdy0chFFK2mw4dBQY0dZTeVP8WcU&#10;7LL8A/ffCxNf2uz1/Zh2v4evZ6Vm0zF9AeFp9Hfxzf2mw/wl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sHIzEAAAA2wAAAA8AAAAAAAAAAAAAAAAAmAIAAGRycy9k&#10;b3ducmV2LnhtbFBLBQYAAAAABAAEAPUAAACJAwAAAAA=&#10;" filled="f" stroked="f" strokeweight=".5pt">
                  <v:textbox>
                    <w:txbxContent>
                      <w:p w:rsidR="00EE11CC" w:rsidRDefault="00EE11CC" w:rsidP="00EE11CC">
                        <w:pPr>
                          <w:rPr>
                            <w:lang w:bidi="ar-DZ"/>
                          </w:rPr>
                        </w:pPr>
                        <w:r w:rsidRPr="004167CE"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حاوية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</w:t>
                        </w:r>
                        <w:r w:rsidRPr="00EE11C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rtl/>
                            <w:lang w:bidi="ar-DZ"/>
                          </w:rPr>
                          <w:t>(</w:t>
                        </w:r>
                        <w:r w:rsidRPr="00EE11C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bidi="ar-DZ"/>
                          </w:rPr>
                          <w:t>C</w:t>
                        </w:r>
                        <w:r w:rsidRPr="00EE11C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v:shape id="Text Box 15" o:spid="_x0000_s1063" type="#_x0000_t202" style="position:absolute;left:13696;top:7124;width:9144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C5F8IA&#10;AADbAAAADwAAAGRycy9kb3ducmV2LnhtbERPS4vCMBC+L/gfwgje1nQFRbqmRQqiiHvwcfE224xt&#10;2WZSm6h1f70RBG/z8T1nlnamFldqXWVZwdcwAkGcW11xoeCwX3xOQTiPrLG2TAru5CBNeh8zjLW9&#10;8ZauO1+IEMIuRgWl900spctLMuiGtiEO3Mm2Bn2AbSF1i7cQbmo5iqKJNFhxaCixoayk/G93MQrW&#10;2eIHt78jM/2vs+XmNG/Oh+NYqUG/m3+D8NT5t/jlXukwfwzPX8IBMn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YLkXwgAAANsAAAAPAAAAAAAAAAAAAAAAAJgCAABkcnMvZG93&#10;bnJldi54bWxQSwUGAAAAAAQABAD1AAAAhwMAAAAA&#10;" filled="f" stroked="f" strokeweight=".5pt">
                  <v:textbox>
                    <w:txbxContent>
                      <w:p w:rsidR="00EE11CC" w:rsidRDefault="00EE11CC" w:rsidP="00EE11CC">
                        <w:pPr>
                          <w:rPr>
                            <w:lang w:bidi="ar-DZ"/>
                          </w:rPr>
                        </w:pPr>
                        <w:r w:rsidRPr="004167CE"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ح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بل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</w:t>
                        </w:r>
                        <w:r w:rsidRPr="00EE11C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rtl/>
                            <w:lang w:bidi="ar-DZ"/>
                          </w:rPr>
                          <w:t>(</w:t>
                        </w:r>
                        <w:r w:rsidRPr="00EE11C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bidi="ar-DZ"/>
                          </w:rPr>
                          <w:t>f</w:t>
                        </w:r>
                        <w:r w:rsidRPr="00EE11C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v:shape id="Text Box 16" o:spid="_x0000_s1064" type="#_x0000_t202" style="position:absolute;left:3137;top:24628;width:11430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InYMMA&#10;AADbAAAADwAAAGRycy9kb3ducmV2LnhtbERPS2vCQBC+C/0PyxS8mU2FBkmzigTEUuxBm0tv0+zk&#10;QbOzMbs1aX99VxC8zcf3nGwzmU5caHCtZQVPUQyCuLS65VpB8bFbrEA4j6yxs0wKfsnBZv0wyzDV&#10;duQjXU6+FiGEXYoKGu/7VEpXNmTQRbYnDlxlB4M+wKGWesAxhJtOLuM4kQZbDg0N9pQ3VH6ffoyC&#10;t3z3jsevpVn9dfn+UG37c/H5rNT8cdq+gPA0+bv45n7VYX4C11/CAXL9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LInYMMAAADbAAAADwAAAAAAAAAAAAAAAACYAgAAZHJzL2Rv&#10;d25yZXYueG1sUEsFBgAAAAAEAAQA9QAAAIgDAAAAAA==&#10;" filled="f" stroked="f" strokeweight=".5pt">
                  <v:textbox>
                    <w:txbxContent>
                      <w:p w:rsidR="00EE11CC" w:rsidRDefault="00EE11CC" w:rsidP="00EE11CC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الوثيقة 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</w:t>
                        </w:r>
                        <w:r w:rsidRPr="00EE11C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rtl/>
                            <w:lang w:bidi="ar-DZ"/>
                          </w:rPr>
                          <w:t>(</w:t>
                        </w:r>
                        <w:r w:rsidRPr="00EE11CC">
                          <w:rPr>
                            <w:rFonts w:ascii="Times New Roman" w:hAnsi="Times New Roman" w:cs="Times New Roman" w:hint="cs"/>
                            <w:sz w:val="28"/>
                            <w:szCs w:val="28"/>
                            <w:rtl/>
                            <w:lang w:bidi="ar-DZ"/>
                          </w:rPr>
                          <w:t>2</w:t>
                        </w:r>
                        <w:r w:rsidRPr="00EE11CC">
                          <w:rPr>
                            <w:rFonts w:ascii="Times New Roman" w:hAnsi="Times New Roman" w:cs="Times New Roman"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E11CC" w:rsidRPr="00EE11CC"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fr-FR" w:eastAsia="fr-FR"/>
        </w:rPr>
        <w:t>والحاوية في حالة توازن وهي خاضعة لقوتين، قوة الثقل</w:t>
      </w:r>
      <m:oMath>
        <m:acc>
          <m:accPr>
            <m:chr m:val="⃗"/>
            <m:ctrlPr>
              <w:rPr>
                <w:rFonts w:ascii="Cambria Math" w:eastAsia="Calibri" w:hAnsi="Cambria Math" w:cs="Simplified Arabic"/>
                <w:i/>
                <w:noProof/>
                <w:sz w:val="32"/>
                <w:szCs w:val="32"/>
                <w:lang w:val="fr-FR" w:eastAsia="fr-FR"/>
              </w:rPr>
            </m:ctrlPr>
          </m:accPr>
          <m:e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val="fr-FR" w:eastAsia="fr-FR"/>
              </w:rPr>
              <m:t>P</m:t>
            </m:r>
          </m:e>
        </m:acc>
      </m:oMath>
      <w:r w:rsidR="00EE11CC" w:rsidRPr="00EE11CC">
        <w:rPr>
          <w:rFonts w:ascii="Simplified Arabic" w:eastAsia="Calibri" w:hAnsi="Simplified Arabic" w:cs="Simplified Arabic"/>
          <w:noProof/>
          <w:sz w:val="32"/>
          <w:szCs w:val="32"/>
          <w:lang w:val="fr-FR" w:eastAsia="fr-FR"/>
        </w:rPr>
        <w:t xml:space="preserve"> </w:t>
      </w:r>
      <w:r w:rsidR="00EE11CC" w:rsidRPr="00EE11CC"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fr-FR" w:eastAsia="fr-FR"/>
        </w:rPr>
        <w:t xml:space="preserve"> وقوة شد الحبل</w:t>
      </w:r>
      <m:oMath>
        <m:sSub>
          <m:sSubPr>
            <m:ctrlPr>
              <w:rPr>
                <w:rFonts w:ascii="Cambria Math" w:eastAsia="Calibri" w:hAnsi="Cambria Math" w:cs="Simplified Arabic"/>
                <w:i/>
                <w:noProof/>
                <w:sz w:val="32"/>
                <w:szCs w:val="32"/>
                <w:lang w:val="fr-FR" w:eastAsia="fr-FR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libri" w:hAnsi="Cambria Math" w:cs="Simplified Arabic"/>
                    <w:i/>
                    <w:noProof/>
                    <w:sz w:val="32"/>
                    <w:szCs w:val="32"/>
                    <w:lang w:val="fr-FR" w:eastAsia="fr-FR"/>
                  </w:rPr>
                </m:ctrlPr>
              </m:accPr>
              <m:e>
                <m:r>
                  <w:rPr>
                    <w:rFonts w:ascii="Cambria Math" w:eastAsia="Calibri" w:hAnsi="Cambria Math" w:cs="Simplified Arabic"/>
                    <w:noProof/>
                    <w:sz w:val="32"/>
                    <w:szCs w:val="32"/>
                    <w:lang w:val="fr-FR" w:eastAsia="fr-FR"/>
                  </w:rPr>
                  <m:t>F</m:t>
                </m:r>
              </m:e>
            </m:acc>
          </m:e>
          <m:sub>
            <m:f>
              <m:fPr>
                <m:type m:val="lin"/>
                <m:ctrlPr>
                  <w:rPr>
                    <w:rFonts w:ascii="Cambria Math" w:eastAsia="Calibri" w:hAnsi="Cambria Math" w:cs="Simplified Arabic"/>
                    <w:i/>
                    <w:noProof/>
                    <w:sz w:val="32"/>
                    <w:szCs w:val="32"/>
                    <w:lang w:val="fr-FR" w:eastAsia="fr-FR"/>
                  </w:rPr>
                </m:ctrlPr>
              </m:fPr>
              <m:num>
                <m:r>
                  <w:rPr>
                    <w:rFonts w:ascii="Cambria Math" w:eastAsia="Calibri" w:hAnsi="Cambria Math" w:cs="Simplified Arabic"/>
                    <w:noProof/>
                    <w:sz w:val="32"/>
                    <w:szCs w:val="32"/>
                    <w:lang w:val="fr-FR" w:eastAsia="fr-FR"/>
                  </w:rPr>
                  <m:t>f</m:t>
                </m:r>
              </m:num>
              <m:den>
                <m:r>
                  <w:rPr>
                    <w:rFonts w:ascii="Cambria Math" w:eastAsia="Calibri" w:hAnsi="Cambria Math" w:cs="Simplified Arabic"/>
                    <w:noProof/>
                    <w:sz w:val="32"/>
                    <w:szCs w:val="32"/>
                    <w:lang w:val="fr-FR" w:eastAsia="fr-FR"/>
                  </w:rPr>
                  <m:t>C</m:t>
                </m:r>
              </m:den>
            </m:f>
          </m:sub>
        </m:sSub>
      </m:oMath>
      <w:r w:rsidR="00EE11CC" w:rsidRPr="00EE11CC">
        <w:rPr>
          <w:rFonts w:ascii="Simplified Arabic" w:eastAsia="Calibri" w:hAnsi="Simplified Arabic" w:cs="Simplified Arabic"/>
          <w:noProof/>
          <w:sz w:val="32"/>
          <w:szCs w:val="32"/>
          <w:lang w:val="fr-FR" w:eastAsia="fr-FR"/>
        </w:rPr>
        <w:t xml:space="preserve"> </w:t>
      </w:r>
      <w:r w:rsidR="00EE11CC" w:rsidRPr="00EE11CC"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fr-FR" w:eastAsia="fr-FR"/>
        </w:rPr>
        <w:t>،</w:t>
      </w:r>
    </w:p>
    <w:p w:rsidR="00EE11CC" w:rsidRPr="00EE11CC" w:rsidRDefault="008F6DD3" w:rsidP="008F6DD3">
      <w:pPr>
        <w:tabs>
          <w:tab w:val="left" w:pos="7485"/>
        </w:tabs>
        <w:spacing w:before="0" w:beforeAutospacing="0" w:after="0" w:afterAutospacing="0"/>
        <w:jc w:val="both"/>
        <w:rPr>
          <w:rFonts w:ascii="Simplified Arabic" w:eastAsia="Calibri" w:hAnsi="Simplified Arabic" w:cs="Simplified Arabic"/>
          <w:noProof/>
          <w:sz w:val="32"/>
          <w:szCs w:val="32"/>
          <w:rtl/>
          <w:lang w:val="fr-FR"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fr-FR" w:eastAsia="fr-FR"/>
        </w:rPr>
        <w:t>(</w:t>
      </w: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fr-FR" w:eastAsia="fr-FR" w:bidi="ar-DZ"/>
        </w:rPr>
        <w:t xml:space="preserve">علماً أن </w:t>
      </w:r>
      <m:oMath>
        <m:sSub>
          <m:sSubPr>
            <m:ctrlPr>
              <w:rPr>
                <w:rFonts w:ascii="Cambria Math" w:eastAsia="Calibri" w:hAnsi="Cambria Math" w:cs="Simplified Arabic"/>
                <w:i/>
                <w:noProof/>
                <w:sz w:val="32"/>
                <w:szCs w:val="32"/>
                <w:lang w:val="fr-FR" w:eastAsia="fr-FR" w:bidi="ar-DZ"/>
              </w:rPr>
            </m:ctrlPr>
          </m:sSubPr>
          <m:e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val="fr-FR" w:eastAsia="fr-FR" w:bidi="ar-DZ"/>
              </w:rPr>
              <m:t>F</m:t>
            </m:r>
          </m:e>
          <m:sub>
            <m:f>
              <m:fPr>
                <m:type m:val="lin"/>
                <m:ctrlPr>
                  <w:rPr>
                    <w:rFonts w:ascii="Cambria Math" w:eastAsia="Calibri" w:hAnsi="Cambria Math" w:cs="Simplified Arabic"/>
                    <w:i/>
                    <w:noProof/>
                    <w:sz w:val="32"/>
                    <w:szCs w:val="32"/>
                    <w:lang w:val="fr-FR" w:eastAsia="fr-FR" w:bidi="ar-DZ"/>
                  </w:rPr>
                </m:ctrlPr>
              </m:fPr>
              <m:num>
                <m:r>
                  <w:rPr>
                    <w:rFonts w:ascii="Cambria Math" w:eastAsia="Calibri" w:hAnsi="Cambria Math" w:cs="Simplified Arabic"/>
                    <w:noProof/>
                    <w:sz w:val="32"/>
                    <w:szCs w:val="32"/>
                    <w:lang w:val="fr-FR" w:eastAsia="fr-FR" w:bidi="ar-DZ"/>
                  </w:rPr>
                  <m:t>f</m:t>
                </m:r>
              </m:num>
              <m:den>
                <m:r>
                  <w:rPr>
                    <w:rFonts w:ascii="Cambria Math" w:eastAsia="Calibri" w:hAnsi="Cambria Math" w:cs="Simplified Arabic"/>
                    <w:noProof/>
                    <w:sz w:val="32"/>
                    <w:szCs w:val="32"/>
                    <w:lang w:val="fr-FR" w:eastAsia="fr-FR" w:bidi="ar-DZ"/>
                  </w:rPr>
                  <m:t>C</m:t>
                </m:r>
              </m:den>
            </m:f>
          </m:sub>
        </m:sSub>
        <m:r>
          <w:rPr>
            <w:rFonts w:ascii="Cambria Math" w:eastAsia="Calibri" w:hAnsi="Cambria Math" w:cs="Simplified Arabic"/>
            <w:noProof/>
            <w:sz w:val="32"/>
            <w:szCs w:val="32"/>
            <w:lang w:val="fr-FR" w:eastAsia="fr-FR" w:bidi="ar-DZ"/>
          </w:rPr>
          <m:t>=120000N</m:t>
        </m:r>
      </m:oMath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fr-FR" w:eastAsia="fr-FR" w:bidi="ar-DZ"/>
        </w:rPr>
        <w:t>)</w:t>
      </w:r>
      <w:r w:rsidR="00EE11CC" w:rsidRPr="00EE11CC"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fr-FR" w:eastAsia="fr-FR"/>
        </w:rPr>
        <w:t xml:space="preserve"> كما هو موضح في الوثيقة (2).</w:t>
      </w:r>
    </w:p>
    <w:p w:rsidR="00EE11CC" w:rsidRPr="00EE11CC" w:rsidRDefault="00EE11CC" w:rsidP="00EE11CC">
      <w:pPr>
        <w:numPr>
          <w:ilvl w:val="0"/>
          <w:numId w:val="18"/>
        </w:numPr>
        <w:spacing w:before="0" w:beforeAutospacing="0" w:after="0" w:afterAutospacing="0" w:line="259" w:lineRule="auto"/>
        <w:contextualSpacing/>
        <w:jc w:val="both"/>
        <w:rPr>
          <w:rFonts w:ascii="Simplified Arabic" w:eastAsia="Calibri" w:hAnsi="Simplified Arabic" w:cs="Simplified Arabic"/>
          <w:noProof/>
          <w:sz w:val="32"/>
          <w:szCs w:val="32"/>
          <w:lang w:val="fr-FR" w:eastAsia="fr-FR"/>
        </w:rPr>
      </w:pPr>
      <w:r w:rsidRPr="00EE11CC"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fr-FR" w:eastAsia="fr-FR"/>
        </w:rPr>
        <w:t>حدد مميزات القّوى المؤثرة على الحاوية في هذه الحالة؟</w:t>
      </w:r>
    </w:p>
    <w:tbl>
      <w:tblPr>
        <w:tblStyle w:val="TableGrid"/>
        <w:bidiVisual/>
        <w:tblW w:w="0" w:type="auto"/>
        <w:tblInd w:w="300" w:type="dxa"/>
        <w:tblLook w:val="04A0" w:firstRow="1" w:lastRow="0" w:firstColumn="1" w:lastColumn="0" w:noHBand="0" w:noVBand="1"/>
      </w:tblPr>
      <w:tblGrid>
        <w:gridCol w:w="1080"/>
        <w:gridCol w:w="1620"/>
        <w:gridCol w:w="1080"/>
        <w:gridCol w:w="768"/>
        <w:gridCol w:w="852"/>
      </w:tblGrid>
      <w:tr w:rsidR="00EE11CC" w:rsidRPr="00EE11CC" w:rsidTr="00540B42">
        <w:trPr>
          <w:trHeight w:val="514"/>
        </w:trPr>
        <w:tc>
          <w:tcPr>
            <w:tcW w:w="1080" w:type="dxa"/>
            <w:vAlign w:val="center"/>
          </w:tcPr>
          <w:p w:rsidR="00EE11CC" w:rsidRPr="00EE11CC" w:rsidRDefault="00EE11CC" w:rsidP="00EE11CC">
            <w:pPr>
              <w:bidi/>
              <w:jc w:val="center"/>
              <w:rPr>
                <w:rFonts w:ascii="Simplified Arabic" w:eastAsia="Calibri" w:hAnsi="Simplified Arabic" w:cs="Simplified Arabic"/>
                <w:noProof/>
                <w:sz w:val="32"/>
                <w:szCs w:val="32"/>
                <w:rtl/>
                <w:lang w:eastAsia="fr-FR"/>
              </w:rPr>
            </w:pPr>
            <w:r w:rsidRPr="00EE11CC">
              <w:rPr>
                <w:rFonts w:ascii="Simplified Arabic" w:eastAsia="Calibri" w:hAnsi="Simplified Arabic" w:cs="Simplified Arabic" w:hint="cs"/>
                <w:noProof/>
                <w:sz w:val="32"/>
                <w:szCs w:val="32"/>
                <w:rtl/>
                <w:lang w:eastAsia="fr-FR"/>
              </w:rPr>
              <w:t>القوة</w:t>
            </w:r>
          </w:p>
        </w:tc>
        <w:tc>
          <w:tcPr>
            <w:tcW w:w="1620" w:type="dxa"/>
            <w:vAlign w:val="center"/>
          </w:tcPr>
          <w:p w:rsidR="00EE11CC" w:rsidRPr="00EE11CC" w:rsidRDefault="00EE11CC" w:rsidP="00EE11CC">
            <w:pPr>
              <w:bidi/>
              <w:jc w:val="center"/>
              <w:rPr>
                <w:rFonts w:ascii="Simplified Arabic" w:eastAsia="Calibri" w:hAnsi="Simplified Arabic" w:cs="Simplified Arabic"/>
                <w:noProof/>
                <w:sz w:val="32"/>
                <w:szCs w:val="32"/>
                <w:rtl/>
                <w:lang w:eastAsia="fr-FR"/>
              </w:rPr>
            </w:pPr>
            <w:r w:rsidRPr="00EE11CC">
              <w:rPr>
                <w:rFonts w:ascii="Simplified Arabic" w:eastAsia="Calibri" w:hAnsi="Simplified Arabic" w:cs="Simplified Arabic" w:hint="cs"/>
                <w:noProof/>
                <w:sz w:val="32"/>
                <w:szCs w:val="32"/>
                <w:rtl/>
                <w:lang w:eastAsia="fr-FR"/>
              </w:rPr>
              <w:t>نقطة التأثير</w:t>
            </w:r>
          </w:p>
        </w:tc>
        <w:tc>
          <w:tcPr>
            <w:tcW w:w="1080" w:type="dxa"/>
            <w:vAlign w:val="center"/>
          </w:tcPr>
          <w:p w:rsidR="00EE11CC" w:rsidRPr="00EE11CC" w:rsidRDefault="00EE11CC" w:rsidP="00EE11CC">
            <w:pPr>
              <w:bidi/>
              <w:jc w:val="center"/>
              <w:rPr>
                <w:rFonts w:ascii="Simplified Arabic" w:eastAsia="Calibri" w:hAnsi="Simplified Arabic" w:cs="Simplified Arabic"/>
                <w:noProof/>
                <w:sz w:val="32"/>
                <w:szCs w:val="32"/>
                <w:rtl/>
                <w:lang w:eastAsia="fr-FR"/>
              </w:rPr>
            </w:pPr>
            <w:r w:rsidRPr="00EE11CC">
              <w:rPr>
                <w:rFonts w:ascii="Simplified Arabic" w:eastAsia="Calibri" w:hAnsi="Simplified Arabic" w:cs="Simplified Arabic" w:hint="cs"/>
                <w:noProof/>
                <w:sz w:val="32"/>
                <w:szCs w:val="32"/>
                <w:rtl/>
                <w:lang w:eastAsia="fr-FR"/>
              </w:rPr>
              <w:t>الحامل</w:t>
            </w:r>
          </w:p>
        </w:tc>
        <w:tc>
          <w:tcPr>
            <w:tcW w:w="768" w:type="dxa"/>
            <w:vAlign w:val="center"/>
          </w:tcPr>
          <w:p w:rsidR="00EE11CC" w:rsidRPr="00EE11CC" w:rsidRDefault="00EE11CC" w:rsidP="00EE11CC">
            <w:pPr>
              <w:bidi/>
              <w:jc w:val="center"/>
              <w:rPr>
                <w:rFonts w:ascii="Simplified Arabic" w:eastAsia="Calibri" w:hAnsi="Simplified Arabic" w:cs="Simplified Arabic"/>
                <w:noProof/>
                <w:sz w:val="32"/>
                <w:szCs w:val="32"/>
                <w:rtl/>
                <w:lang w:eastAsia="fr-FR"/>
              </w:rPr>
            </w:pPr>
            <w:r w:rsidRPr="00EE11CC">
              <w:rPr>
                <w:rFonts w:ascii="Simplified Arabic" w:eastAsia="Calibri" w:hAnsi="Simplified Arabic" w:cs="Simplified Arabic" w:hint="cs"/>
                <w:noProof/>
                <w:sz w:val="32"/>
                <w:szCs w:val="32"/>
                <w:rtl/>
                <w:lang w:eastAsia="fr-FR"/>
              </w:rPr>
              <w:t>الجهة</w:t>
            </w:r>
          </w:p>
        </w:tc>
        <w:tc>
          <w:tcPr>
            <w:tcW w:w="852" w:type="dxa"/>
            <w:vAlign w:val="center"/>
          </w:tcPr>
          <w:p w:rsidR="00EE11CC" w:rsidRPr="00EE11CC" w:rsidRDefault="00EE11CC" w:rsidP="00EE11CC">
            <w:pPr>
              <w:bidi/>
              <w:jc w:val="center"/>
              <w:rPr>
                <w:rFonts w:ascii="Simplified Arabic" w:eastAsia="Calibri" w:hAnsi="Simplified Arabic" w:cs="Simplified Arabic"/>
                <w:noProof/>
                <w:sz w:val="32"/>
                <w:szCs w:val="32"/>
                <w:rtl/>
                <w:lang w:eastAsia="fr-FR"/>
              </w:rPr>
            </w:pPr>
            <w:r w:rsidRPr="00EE11CC">
              <w:rPr>
                <w:rFonts w:ascii="Simplified Arabic" w:eastAsia="Calibri" w:hAnsi="Simplified Arabic" w:cs="Simplified Arabic" w:hint="cs"/>
                <w:noProof/>
                <w:sz w:val="32"/>
                <w:szCs w:val="32"/>
                <w:rtl/>
                <w:lang w:eastAsia="fr-FR"/>
              </w:rPr>
              <w:t>الشّدة</w:t>
            </w:r>
          </w:p>
        </w:tc>
      </w:tr>
      <w:tr w:rsidR="00EE11CC" w:rsidRPr="00EE11CC" w:rsidTr="00540B42">
        <w:trPr>
          <w:trHeight w:val="121"/>
        </w:trPr>
        <w:tc>
          <w:tcPr>
            <w:tcW w:w="1080" w:type="dxa"/>
            <w:vAlign w:val="center"/>
          </w:tcPr>
          <w:p w:rsidR="00EE11CC" w:rsidRPr="00EE11CC" w:rsidRDefault="00EE11CC" w:rsidP="00EE11CC">
            <w:pPr>
              <w:bidi/>
              <w:jc w:val="center"/>
              <w:rPr>
                <w:rFonts w:ascii="Simplified Arabic" w:eastAsia="Calibri" w:hAnsi="Simplified Arabic" w:cs="Simplified Arabic"/>
                <w:noProof/>
                <w:sz w:val="20"/>
                <w:szCs w:val="20"/>
                <w:rtl/>
                <w:lang w:eastAsia="fr-FR"/>
              </w:rPr>
            </w:pPr>
          </w:p>
        </w:tc>
        <w:tc>
          <w:tcPr>
            <w:tcW w:w="1620" w:type="dxa"/>
            <w:vAlign w:val="center"/>
          </w:tcPr>
          <w:p w:rsidR="00EE11CC" w:rsidRPr="00EE11CC" w:rsidRDefault="00EE11CC" w:rsidP="00EE11CC">
            <w:pPr>
              <w:bidi/>
              <w:jc w:val="center"/>
              <w:rPr>
                <w:rFonts w:ascii="Simplified Arabic" w:eastAsia="Calibri" w:hAnsi="Simplified Arabic" w:cs="Simplified Arabic"/>
                <w:noProof/>
                <w:sz w:val="20"/>
                <w:szCs w:val="20"/>
                <w:rtl/>
                <w:lang w:eastAsia="fr-FR"/>
              </w:rPr>
            </w:pPr>
          </w:p>
        </w:tc>
        <w:tc>
          <w:tcPr>
            <w:tcW w:w="1080" w:type="dxa"/>
            <w:vAlign w:val="center"/>
          </w:tcPr>
          <w:p w:rsidR="00EE11CC" w:rsidRPr="00EE11CC" w:rsidRDefault="00EE11CC" w:rsidP="00EE11CC">
            <w:pPr>
              <w:bidi/>
              <w:jc w:val="center"/>
              <w:rPr>
                <w:rFonts w:ascii="Simplified Arabic" w:eastAsia="Calibri" w:hAnsi="Simplified Arabic" w:cs="Simplified Arabic"/>
                <w:noProof/>
                <w:sz w:val="20"/>
                <w:szCs w:val="20"/>
                <w:rtl/>
                <w:lang w:eastAsia="fr-FR"/>
              </w:rPr>
            </w:pPr>
          </w:p>
        </w:tc>
        <w:tc>
          <w:tcPr>
            <w:tcW w:w="768" w:type="dxa"/>
            <w:vAlign w:val="center"/>
          </w:tcPr>
          <w:p w:rsidR="00EE11CC" w:rsidRPr="00EE11CC" w:rsidRDefault="00EE11CC" w:rsidP="00EE11CC">
            <w:pPr>
              <w:bidi/>
              <w:jc w:val="center"/>
              <w:rPr>
                <w:rFonts w:ascii="Simplified Arabic" w:eastAsia="Calibri" w:hAnsi="Simplified Arabic" w:cs="Simplified Arabic"/>
                <w:noProof/>
                <w:sz w:val="20"/>
                <w:szCs w:val="20"/>
                <w:rtl/>
                <w:lang w:eastAsia="fr-FR"/>
              </w:rPr>
            </w:pPr>
          </w:p>
        </w:tc>
        <w:tc>
          <w:tcPr>
            <w:tcW w:w="852" w:type="dxa"/>
            <w:vAlign w:val="center"/>
          </w:tcPr>
          <w:p w:rsidR="00EE11CC" w:rsidRPr="00EE11CC" w:rsidRDefault="00EE11CC" w:rsidP="00EE11CC">
            <w:pPr>
              <w:bidi/>
              <w:jc w:val="center"/>
              <w:rPr>
                <w:rFonts w:ascii="Simplified Arabic" w:eastAsia="Calibri" w:hAnsi="Simplified Arabic" w:cs="Simplified Arabic"/>
                <w:noProof/>
                <w:sz w:val="20"/>
                <w:szCs w:val="20"/>
                <w:rtl/>
                <w:lang w:eastAsia="fr-FR"/>
              </w:rPr>
            </w:pPr>
          </w:p>
        </w:tc>
      </w:tr>
      <w:tr w:rsidR="00EE11CC" w:rsidRPr="00EE11CC" w:rsidTr="00540B42">
        <w:trPr>
          <w:trHeight w:val="311"/>
        </w:trPr>
        <w:tc>
          <w:tcPr>
            <w:tcW w:w="1080" w:type="dxa"/>
            <w:vAlign w:val="center"/>
          </w:tcPr>
          <w:p w:rsidR="00EE11CC" w:rsidRPr="00EE11CC" w:rsidRDefault="00EE11CC" w:rsidP="00EE11CC">
            <w:pPr>
              <w:bidi/>
              <w:jc w:val="center"/>
              <w:rPr>
                <w:rFonts w:ascii="Simplified Arabic" w:eastAsia="Calibri" w:hAnsi="Simplified Arabic" w:cs="Simplified Arabic"/>
                <w:noProof/>
                <w:sz w:val="2"/>
                <w:szCs w:val="2"/>
                <w:rtl/>
                <w:lang w:eastAsia="fr-FR"/>
              </w:rPr>
            </w:pPr>
          </w:p>
        </w:tc>
        <w:tc>
          <w:tcPr>
            <w:tcW w:w="1620" w:type="dxa"/>
            <w:vAlign w:val="center"/>
          </w:tcPr>
          <w:p w:rsidR="00EE11CC" w:rsidRPr="00EE11CC" w:rsidRDefault="00EE11CC" w:rsidP="00EE11CC">
            <w:pPr>
              <w:bidi/>
              <w:jc w:val="center"/>
              <w:rPr>
                <w:rFonts w:ascii="Simplified Arabic" w:eastAsia="Calibri" w:hAnsi="Simplified Arabic" w:cs="Simplified Arabic"/>
                <w:noProof/>
                <w:sz w:val="2"/>
                <w:szCs w:val="2"/>
                <w:rtl/>
                <w:lang w:eastAsia="fr-FR"/>
              </w:rPr>
            </w:pPr>
          </w:p>
        </w:tc>
        <w:tc>
          <w:tcPr>
            <w:tcW w:w="1080" w:type="dxa"/>
            <w:vAlign w:val="center"/>
          </w:tcPr>
          <w:p w:rsidR="00EE11CC" w:rsidRPr="00EE11CC" w:rsidRDefault="00EE11CC" w:rsidP="00EE11CC">
            <w:pPr>
              <w:bidi/>
              <w:jc w:val="center"/>
              <w:rPr>
                <w:rFonts w:ascii="Simplified Arabic" w:eastAsia="Calibri" w:hAnsi="Simplified Arabic" w:cs="Simplified Arabic"/>
                <w:noProof/>
                <w:sz w:val="2"/>
                <w:szCs w:val="2"/>
                <w:rtl/>
                <w:lang w:eastAsia="fr-FR"/>
              </w:rPr>
            </w:pPr>
          </w:p>
        </w:tc>
        <w:tc>
          <w:tcPr>
            <w:tcW w:w="768" w:type="dxa"/>
            <w:vAlign w:val="center"/>
          </w:tcPr>
          <w:p w:rsidR="00EE11CC" w:rsidRPr="00EE11CC" w:rsidRDefault="00EE11CC" w:rsidP="00EE11CC">
            <w:pPr>
              <w:bidi/>
              <w:jc w:val="center"/>
              <w:rPr>
                <w:rFonts w:ascii="Simplified Arabic" w:eastAsia="Calibri" w:hAnsi="Simplified Arabic" w:cs="Simplified Arabic"/>
                <w:noProof/>
                <w:sz w:val="2"/>
                <w:szCs w:val="2"/>
                <w:rtl/>
                <w:lang w:eastAsia="fr-FR"/>
              </w:rPr>
            </w:pPr>
          </w:p>
        </w:tc>
        <w:tc>
          <w:tcPr>
            <w:tcW w:w="852" w:type="dxa"/>
            <w:vAlign w:val="center"/>
          </w:tcPr>
          <w:p w:rsidR="00EE11CC" w:rsidRPr="00EE11CC" w:rsidRDefault="00EE11CC" w:rsidP="00EE11CC">
            <w:pPr>
              <w:bidi/>
              <w:jc w:val="center"/>
              <w:rPr>
                <w:rFonts w:ascii="Simplified Arabic" w:eastAsia="Calibri" w:hAnsi="Simplified Arabic" w:cs="Simplified Arabic"/>
                <w:noProof/>
                <w:sz w:val="2"/>
                <w:szCs w:val="2"/>
                <w:rtl/>
                <w:lang w:eastAsia="fr-FR"/>
              </w:rPr>
            </w:pPr>
          </w:p>
        </w:tc>
      </w:tr>
    </w:tbl>
    <w:p w:rsidR="00EE11CC" w:rsidRPr="00EE11CC" w:rsidRDefault="00D213D7" w:rsidP="00EE11CC">
      <w:pPr>
        <w:numPr>
          <w:ilvl w:val="0"/>
          <w:numId w:val="18"/>
        </w:numPr>
        <w:spacing w:before="0" w:beforeAutospacing="0" w:after="0" w:afterAutospacing="0" w:line="259" w:lineRule="auto"/>
        <w:contextualSpacing/>
        <w:jc w:val="both"/>
        <w:rPr>
          <w:rFonts w:ascii="Simplified Arabic" w:eastAsia="Calibri" w:hAnsi="Simplified Arabic" w:cs="Simplified Arabic"/>
          <w:noProof/>
          <w:sz w:val="32"/>
          <w:szCs w:val="32"/>
          <w:lang w:val="fr-FR" w:eastAsia="fr-FR"/>
        </w:rPr>
      </w:pPr>
      <w:r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fr-FR" w:eastAsia="fr-FR"/>
        </w:rPr>
        <w:t>هل الحاوية في حالة توازن؟ برّر إجابتك؟</w:t>
      </w:r>
    </w:p>
    <w:p w:rsidR="009C081F" w:rsidRDefault="009C081F" w:rsidP="009C081F">
      <w:pPr>
        <w:spacing w:before="0" w:beforeAutospacing="0" w:after="0" w:afterAutospacing="0" w:line="259" w:lineRule="auto"/>
        <w:contextualSpacing/>
        <w:jc w:val="both"/>
        <w:rPr>
          <w:rFonts w:ascii="Simplified Arabic" w:eastAsia="Calibri" w:hAnsi="Simplified Arabic" w:cs="Simplified Arabic"/>
          <w:noProof/>
          <w:sz w:val="32"/>
          <w:szCs w:val="32"/>
          <w:lang w:val="fr-FR" w:eastAsia="fr-FR"/>
        </w:rPr>
      </w:pPr>
      <w:r w:rsidRPr="0023172D"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FB2674B" wp14:editId="4A31597A">
                <wp:simplePos x="0" y="0"/>
                <wp:positionH relativeFrom="column">
                  <wp:posOffset>2871470</wp:posOffset>
                </wp:positionH>
                <wp:positionV relativeFrom="paragraph">
                  <wp:posOffset>313690</wp:posOffset>
                </wp:positionV>
                <wp:extent cx="1019175" cy="276225"/>
                <wp:effectExtent l="0" t="0" r="0" b="0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4DCD" w:rsidRPr="006A51E4" w:rsidRDefault="00A457EC" w:rsidP="00A457EC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الصفحة 2/1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2674B" id="Text Box 123" o:spid="_x0000_s1065" type="#_x0000_t202" style="position:absolute;left:0;text-align:left;margin-left:226.1pt;margin-top:24.7pt;width:80.25pt;height:21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" filled="f" stroked="f" strokeweight=".5pt">
                <v:textbox>
                  <w:txbxContent>
                    <w:p w:rsidR="00FE4DCD" w:rsidRPr="006A51E4" w:rsidRDefault="00A457EC" w:rsidP="00A457EC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الصفحة 2/1</w:t>
                      </w:r>
                    </w:p>
                  </w:txbxContent>
                </v:textbox>
              </v:shape>
            </w:pict>
          </mc:Fallback>
        </mc:AlternateContent>
      </w:r>
      <w:r w:rsidRPr="0023172D">
        <w:rPr>
          <w:rFonts w:ascii="Traditional Arabic" w:hAnsi="Traditional Arabic" w:cs="Traditional Arabic"/>
          <w:b/>
          <w:bCs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AE8284" wp14:editId="25D1CD68">
                <wp:simplePos x="0" y="0"/>
                <wp:positionH relativeFrom="margin">
                  <wp:posOffset>113665</wp:posOffset>
                </wp:positionH>
                <wp:positionV relativeFrom="paragraph">
                  <wp:posOffset>311150</wp:posOffset>
                </wp:positionV>
                <wp:extent cx="6649085" cy="0"/>
                <wp:effectExtent l="0" t="0" r="18415" b="19050"/>
                <wp:wrapNone/>
                <wp:docPr id="7" name="رابط مستقي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61BD81" id="رابط مستقيم 7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8.95pt,24.5pt" to="532.5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:rsidR="009C081F" w:rsidRPr="009C081F" w:rsidRDefault="009C081F" w:rsidP="009C081F">
      <w:pPr>
        <w:spacing w:before="0" w:beforeAutospacing="0" w:after="0" w:afterAutospacing="0"/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fr-FR" w:eastAsia="fr-FR"/>
        </w:rPr>
      </w:pP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DE21FA" wp14:editId="19CA40C6">
                <wp:simplePos x="0" y="0"/>
                <wp:positionH relativeFrom="margin">
                  <wp:posOffset>-635</wp:posOffset>
                </wp:positionH>
                <wp:positionV relativeFrom="paragraph">
                  <wp:posOffset>3175</wp:posOffset>
                </wp:positionV>
                <wp:extent cx="6649085" cy="0"/>
                <wp:effectExtent l="0" t="0" r="18415" b="19050"/>
                <wp:wrapNone/>
                <wp:docPr id="8" name="رابط مستقي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BD114E" id="رابط مستقيم 8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05pt,.25pt" to="523.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9C081F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تابع اختبار تجريبي في مادة: العلوم الفيزيائية والتكنولوجيا                                                  ماي 2025</w:t>
      </w:r>
    </w:p>
    <w:p w:rsidR="00EE11CC" w:rsidRPr="00BB0937" w:rsidRDefault="009C081F" w:rsidP="008F6DD3">
      <w:pPr>
        <w:numPr>
          <w:ilvl w:val="0"/>
          <w:numId w:val="18"/>
        </w:numPr>
        <w:spacing w:before="0" w:beforeAutospacing="0" w:after="0" w:afterAutospacing="0" w:line="259" w:lineRule="auto"/>
        <w:contextualSpacing/>
        <w:jc w:val="both"/>
        <w:rPr>
          <w:rFonts w:ascii="Simplified Arabic" w:eastAsia="Calibri" w:hAnsi="Simplified Arabic" w:cs="Simplified Arabic"/>
          <w:noProof/>
          <w:sz w:val="32"/>
          <w:szCs w:val="32"/>
          <w:lang w:val="fr-FR" w:eastAsia="fr-FR"/>
        </w:rPr>
      </w:pP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D1E51A" wp14:editId="014EE114">
                <wp:simplePos x="0" y="0"/>
                <wp:positionH relativeFrom="margin">
                  <wp:posOffset>1905</wp:posOffset>
                </wp:positionH>
                <wp:positionV relativeFrom="paragraph">
                  <wp:posOffset>15240</wp:posOffset>
                </wp:positionV>
                <wp:extent cx="6649085" cy="0"/>
                <wp:effectExtent l="0" t="0" r="18415" b="19050"/>
                <wp:wrapNone/>
                <wp:docPr id="9" name="رابط مستقيم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5D56FD" id="رابط مستقيم 9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.15pt,1.2pt" to="523.7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EE11CC" w:rsidRPr="00EE11CC"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fr-FR" w:eastAsia="fr-FR"/>
        </w:rPr>
        <w:t>مث</w:t>
      </w:r>
      <w:r w:rsidR="00BB0937"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fr-FR" w:eastAsia="fr-FR"/>
        </w:rPr>
        <w:t>ّ</w:t>
      </w:r>
      <w:r w:rsidR="00EE11CC" w:rsidRPr="00EE11CC"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fr-FR" w:eastAsia="fr-FR"/>
        </w:rPr>
        <w:t xml:space="preserve">ل القوى المؤثرة على الحاوية </w:t>
      </w:r>
      <w:r w:rsidR="00D213D7"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fr-FR" w:eastAsia="fr-FR"/>
        </w:rPr>
        <w:t>في هذه الحالة.</w:t>
      </w:r>
      <w:r w:rsidR="00EE11CC" w:rsidRPr="00EE11CC"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fr-FR" w:eastAsia="fr-FR"/>
        </w:rPr>
        <w:t xml:space="preserve"> </w:t>
      </w:r>
      <w:r w:rsidR="00BB0937"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fr-FR" w:eastAsia="fr-FR"/>
        </w:rPr>
        <w:t xml:space="preserve"> </w:t>
      </w:r>
      <w:r w:rsidR="00EE11CC" w:rsidRPr="00BB0937"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fr-FR" w:eastAsia="fr-FR"/>
        </w:rPr>
        <w:t xml:space="preserve">باستعمال سلم الرسم: </w:t>
      </w:r>
      <m:oMath>
        <m:r>
          <w:rPr>
            <w:rFonts w:ascii="Cambria Math" w:eastAsia="Calibri" w:hAnsi="Cambria Math" w:cs="Simplified Arabic"/>
            <w:noProof/>
            <w:sz w:val="32"/>
            <w:szCs w:val="32"/>
            <w:lang w:val="fr-FR" w:eastAsia="fr-FR"/>
          </w:rPr>
          <m:t xml:space="preserve">1cm </m:t>
        </m:r>
        <m:r>
          <w:rPr>
            <w:rFonts w:ascii="Cambria Math" w:eastAsia="Calibri" w:hAnsi="Cambria Math" w:cs="Simplified Arabic"/>
            <w:i/>
            <w:noProof/>
            <w:sz w:val="32"/>
            <w:szCs w:val="32"/>
            <w:lang w:val="fr-FR" w:eastAsia="fr-FR"/>
          </w:rPr>
          <w:sym w:font="Symbol" w:char="F0AE"/>
        </m:r>
        <m:r>
          <w:rPr>
            <w:rFonts w:ascii="Cambria Math" w:eastAsia="Calibri" w:hAnsi="Cambria Math" w:cs="Simplified Arabic"/>
            <w:noProof/>
            <w:sz w:val="32"/>
            <w:szCs w:val="32"/>
            <w:lang w:val="fr-FR" w:eastAsia="fr-FR"/>
          </w:rPr>
          <m:t xml:space="preserve"> </m:t>
        </m:r>
        <m:r>
          <w:rPr>
            <w:rFonts w:ascii="Cambria Math" w:eastAsia="Calibri" w:hAnsi="Cambria Math" w:cs="Simplified Arabic"/>
            <w:noProof/>
            <w:sz w:val="32"/>
            <w:szCs w:val="32"/>
            <w:lang w:val="fr-FR" w:eastAsia="fr-FR"/>
          </w:rPr>
          <m:t>60</m:t>
        </m:r>
        <m:r>
          <w:rPr>
            <w:rFonts w:ascii="Cambria Math" w:eastAsia="Calibri" w:hAnsi="Cambria Math" w:cs="Simplified Arabic"/>
            <w:noProof/>
            <w:sz w:val="32"/>
            <w:szCs w:val="32"/>
            <w:lang w:val="fr-FR" w:eastAsia="fr-FR"/>
          </w:rPr>
          <m:t>000 N</m:t>
        </m:r>
      </m:oMath>
      <w:r w:rsidR="00EE11CC" w:rsidRPr="00BB0937"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fr-FR" w:eastAsia="fr-FR"/>
        </w:rPr>
        <w:t>.</w:t>
      </w:r>
    </w:p>
    <w:p w:rsidR="00EE11CC" w:rsidRPr="00EE11CC" w:rsidRDefault="00EE11CC" w:rsidP="00EE11CC">
      <w:pPr>
        <w:numPr>
          <w:ilvl w:val="0"/>
          <w:numId w:val="19"/>
        </w:numPr>
        <w:spacing w:before="0" w:beforeAutospacing="0" w:after="0" w:afterAutospacing="0" w:line="259" w:lineRule="auto"/>
        <w:contextualSpacing/>
        <w:jc w:val="both"/>
        <w:rPr>
          <w:rFonts w:ascii="Simplified Arabic" w:eastAsia="Calibri" w:hAnsi="Simplified Arabic" w:cs="Simplified Arabic"/>
          <w:noProof/>
          <w:sz w:val="32"/>
          <w:szCs w:val="32"/>
          <w:lang w:val="fr-FR" w:eastAsia="fr-FR"/>
        </w:rPr>
      </w:pPr>
      <w:r w:rsidRPr="00EE11CC"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fr-FR" w:eastAsia="fr-FR" w:bidi="ar-DZ"/>
        </w:rPr>
        <w:t>فجأة انقطع الحبل وسقطت الحاوية في الماء.</w:t>
      </w:r>
    </w:p>
    <w:p w:rsidR="00EE11CC" w:rsidRPr="00D213D7" w:rsidRDefault="00EE11CC" w:rsidP="008F6DD3">
      <w:pPr>
        <w:numPr>
          <w:ilvl w:val="0"/>
          <w:numId w:val="20"/>
        </w:numPr>
        <w:spacing w:before="0" w:beforeAutospacing="0" w:after="0" w:afterAutospacing="0" w:line="259" w:lineRule="auto"/>
        <w:contextualSpacing/>
        <w:jc w:val="both"/>
        <w:rPr>
          <w:rFonts w:ascii="Simplified Arabic" w:eastAsia="Calibri" w:hAnsi="Simplified Arabic" w:cs="Simplified Arabic"/>
          <w:noProof/>
          <w:sz w:val="32"/>
          <w:szCs w:val="32"/>
          <w:lang w:val="fr-FR" w:eastAsia="fr-FR"/>
        </w:rPr>
      </w:pPr>
      <w:r w:rsidRPr="00EE11CC"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fr-FR" w:eastAsia="fr-FR" w:bidi="ar-DZ"/>
        </w:rPr>
        <w:t xml:space="preserve">أحسب حجم الحاوية، إذا علمت أن ثقلها وهي مغمورة </w:t>
      </w:r>
      <w:r w:rsidR="00D213D7"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fr-FR" w:eastAsia="fr-FR" w:bidi="ar-DZ"/>
        </w:rPr>
        <w:t xml:space="preserve">في الماء </w:t>
      </w:r>
      <w:r w:rsidRPr="00D213D7"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fr-FR" w:eastAsia="fr-FR" w:bidi="ar-DZ"/>
        </w:rPr>
        <w:t xml:space="preserve">يساوي </w:t>
      </w:r>
      <m:oMath>
        <m:r>
          <w:rPr>
            <w:rFonts w:ascii="Cambria Math" w:eastAsia="Calibri" w:hAnsi="Cambria Math" w:cs="Simplified Arabic"/>
            <w:noProof/>
            <w:sz w:val="32"/>
            <w:szCs w:val="32"/>
            <w:lang w:val="fr-FR" w:eastAsia="fr-FR" w:bidi="ar-DZ"/>
          </w:rPr>
          <m:t>30000</m:t>
        </m:r>
        <m:r>
          <w:rPr>
            <w:rFonts w:ascii="Cambria Math" w:eastAsia="Calibri" w:hAnsi="Cambria Math" w:cs="Simplified Arabic"/>
            <w:noProof/>
            <w:sz w:val="32"/>
            <w:szCs w:val="32"/>
            <w:lang w:val="fr-FR" w:eastAsia="fr-FR" w:bidi="ar-DZ"/>
          </w:rPr>
          <m:t xml:space="preserve"> N</m:t>
        </m:r>
      </m:oMath>
    </w:p>
    <w:p w:rsidR="005A7DB9" w:rsidRPr="009C081F" w:rsidRDefault="00EE11CC" w:rsidP="009C081F">
      <w:pPr>
        <w:spacing w:before="0" w:beforeAutospacing="0" w:after="0" w:afterAutospacing="0"/>
        <w:ind w:left="360"/>
        <w:jc w:val="both"/>
        <w:rPr>
          <w:rFonts w:ascii="Simplified Arabic" w:eastAsia="Calibri" w:hAnsi="Simplified Arabic" w:cs="Simplified Arabic"/>
          <w:noProof/>
          <w:sz w:val="32"/>
          <w:szCs w:val="32"/>
          <w:rtl/>
          <w:lang w:val="fr-FR" w:eastAsia="fr-FR"/>
        </w:rPr>
      </w:pPr>
      <w:r w:rsidRPr="00EE11CC"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fr-FR" w:eastAsia="fr-FR"/>
        </w:rPr>
        <w:t xml:space="preserve">يعطى:  الكتلة الحجمية للماء: </w:t>
      </w:r>
      <m:oMath>
        <m:r>
          <m:rPr>
            <m:sty m:val="p"/>
          </m:rPr>
          <w:rPr>
            <w:rFonts w:ascii="Cambria Math" w:eastAsia="Calibri" w:hAnsi="Cambria Math" w:cs="Simplified Arabic"/>
            <w:noProof/>
            <w:sz w:val="32"/>
            <w:szCs w:val="32"/>
            <w:lang w:val="fr-FR" w:eastAsia="fr-FR"/>
          </w:rPr>
          <w:sym w:font="Symbol" w:char="F072"/>
        </m:r>
        <m:r>
          <m:rPr>
            <m:sty m:val="p"/>
          </m:rPr>
          <w:rPr>
            <w:rFonts w:ascii="Cambria Math" w:eastAsia="Calibri" w:hAnsi="Cambria Math" w:cs="Simplified Arabic"/>
            <w:noProof/>
            <w:sz w:val="32"/>
            <w:szCs w:val="32"/>
            <w:lang w:val="fr-FR" w:eastAsia="fr-FR"/>
          </w:rPr>
          <m:t>=1000 kg/</m:t>
        </m:r>
        <m:sSup>
          <m:sSupPr>
            <m:ctrlPr>
              <w:rPr>
                <w:rFonts w:ascii="Cambria Math" w:eastAsia="Calibri" w:hAnsi="Cambria Math" w:cs="Simplified Arabic"/>
                <w:noProof/>
                <w:sz w:val="32"/>
                <w:szCs w:val="32"/>
                <w:lang w:val="fr-FR" w:eastAsia="fr-FR"/>
              </w:rPr>
            </m:ctrlPr>
          </m:sSupPr>
          <m:e>
            <m:r>
              <m:rPr>
                <m:sty m:val="p"/>
              </m:rPr>
              <w:rPr>
                <w:rFonts w:ascii="Cambria Math" w:eastAsia="Calibri" w:hAnsi="Cambria Math" w:cs="Simplified Arabic"/>
                <w:noProof/>
                <w:sz w:val="32"/>
                <w:szCs w:val="32"/>
                <w:lang w:val="fr-FR" w:eastAsia="fr-FR"/>
              </w:rPr>
              <m:t>m</m:t>
            </m:r>
          </m:e>
          <m:sup>
            <m:r>
              <w:rPr>
                <w:rFonts w:ascii="Cambria Math" w:eastAsia="Calibri" w:hAnsi="Cambria Math" w:cs="Simplified Arabic"/>
                <w:noProof/>
                <w:sz w:val="32"/>
                <w:szCs w:val="32"/>
                <w:lang w:val="fr-FR" w:eastAsia="fr-FR"/>
              </w:rPr>
              <m:t>3</m:t>
            </m:r>
          </m:sup>
        </m:sSup>
      </m:oMath>
      <w:r w:rsidRPr="00EE11CC"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fr-FR" w:eastAsia="fr-FR"/>
        </w:rPr>
        <w:t xml:space="preserve">   و ثابت</w:t>
      </w:r>
      <w:r w:rsidRPr="00EE11CC">
        <w:rPr>
          <w:rFonts w:ascii="Calibri" w:eastAsia="Calibri" w:hAnsi="Calibri" w:cs="Calibri" w:hint="cs"/>
          <w:sz w:val="24"/>
          <w:szCs w:val="24"/>
          <w:rtl/>
          <w:lang w:val="fr-FR"/>
        </w:rPr>
        <w:t xml:space="preserve"> </w:t>
      </w:r>
      <w:r w:rsidRPr="00EE11CC">
        <w:rPr>
          <w:rFonts w:ascii="Simplified Arabic" w:eastAsia="Calibri" w:hAnsi="Simplified Arabic" w:cs="Simplified Arabic" w:hint="cs"/>
          <w:noProof/>
          <w:sz w:val="32"/>
          <w:szCs w:val="32"/>
          <w:rtl/>
          <w:lang w:val="fr-FR" w:eastAsia="fr-FR"/>
        </w:rPr>
        <w:t xml:space="preserve">الجاذبية: </w:t>
      </w:r>
      <m:oMath>
        <m:r>
          <m:rPr>
            <m:sty m:val="p"/>
          </m:rPr>
          <w:rPr>
            <w:rFonts w:ascii="Cambria Math" w:eastAsia="Calibri" w:hAnsi="Cambria Math" w:cs="Times New Roman"/>
            <w:noProof/>
            <w:sz w:val="32"/>
            <w:szCs w:val="32"/>
            <w:lang w:val="fr-FR" w:eastAsia="fr-FR"/>
          </w:rPr>
          <m:t>g=10N/kg</m:t>
        </m:r>
        <m:r>
          <m:rPr>
            <m:sty m:val="p"/>
          </m:rPr>
          <w:rPr>
            <w:rFonts w:ascii="Cambria Math" w:eastAsia="Calibri" w:hAnsi="Cambria Math" w:cs="Times New Roman"/>
            <w:noProof/>
            <w:sz w:val="32"/>
            <w:szCs w:val="32"/>
            <w:rtl/>
            <w:lang w:val="fr-FR" w:eastAsia="fr-FR"/>
          </w:rPr>
          <m:t xml:space="preserve"> </m:t>
        </m:r>
      </m:oMath>
    </w:p>
    <w:p w:rsidR="005A7DB9" w:rsidRPr="00F845B9" w:rsidRDefault="005A7DB9" w:rsidP="005A7DB9">
      <w:pPr>
        <w:spacing w:before="24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الجزء </w:t>
      </w: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</w:t>
      </w: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08 نقاط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)</w:t>
      </w:r>
    </w:p>
    <w:p w:rsidR="005A7DB9" w:rsidRDefault="005A7DB9" w:rsidP="005A7DB9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</w:t>
      </w:r>
      <w:r w:rsidR="00DE50C4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وضعية الإدماجية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</w:t>
      </w:r>
    </w:p>
    <w:p w:rsidR="00DE50C4" w:rsidRDefault="00821A92" w:rsidP="00D20252">
      <w:pPr>
        <w:pStyle w:val="ListParagraph"/>
        <w:numPr>
          <w:ilvl w:val="0"/>
          <w:numId w:val="21"/>
        </w:numPr>
        <w:spacing w:before="0" w:beforeAutospacing="0" w:after="0" w:afterAutospacing="0"/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>مع اقتراب فصل الصيف وارتفاع درجات الحرارة، اشترت عائلة أحمد مكيّف هوائي</w:t>
      </w:r>
      <w:r w:rsidR="00F87EE2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 xml:space="preserve"> يحمل الدلالة </w:t>
      </w:r>
      <m:oMath>
        <m:r>
          <m:rPr>
            <m:sty m:val="p"/>
          </m:rPr>
          <w:rPr>
            <w:rFonts w:ascii="Cambria Math" w:hAnsi="Cambria Math" w:cs="Simplified Arabic"/>
            <w:sz w:val="32"/>
            <w:szCs w:val="32"/>
            <w:lang w:val="fr-FR" w:bidi="ar-DZ"/>
          </w:rPr>
          <m:t xml:space="preserve"> </m:t>
        </m:r>
        <m:r>
          <m:rPr>
            <m:sty m:val="p"/>
          </m:rPr>
          <w:rPr>
            <w:rFonts w:ascii="Cambria Math" w:hAnsi="Cambria Math" w:cs="Simplified Arabic"/>
            <w:sz w:val="32"/>
            <w:szCs w:val="32"/>
            <w:lang w:val="fr-FR" w:bidi="ar-DZ"/>
          </w:rPr>
          <m:t>(</m:t>
        </m:r>
        <m:r>
          <m:rPr>
            <m:sty m:val="p"/>
          </m:rPr>
          <w:rPr>
            <w:rFonts w:ascii="Cambria Math" w:hAnsi="Cambria Math" w:cs="Simplified Arabic"/>
            <w:sz w:val="32"/>
            <w:szCs w:val="32"/>
            <w:lang w:val="fr-FR" w:bidi="ar-DZ"/>
          </w:rPr>
          <m:t xml:space="preserve"> 1</m:t>
        </m:r>
        <m:r>
          <m:rPr>
            <m:sty m:val="p"/>
          </m:rPr>
          <w:rPr>
            <w:rFonts w:ascii="Cambria Math" w:hAnsi="Cambria Math" w:cs="Simplified Arabic"/>
            <w:sz w:val="32"/>
            <w:szCs w:val="32"/>
            <w:lang w:val="fr-FR" w:bidi="ar-DZ"/>
          </w:rPr>
          <m:t>2</m:t>
        </m:r>
        <m:r>
          <m:rPr>
            <m:sty m:val="p"/>
          </m:rPr>
          <w:rPr>
            <w:rFonts w:ascii="Cambria Math" w:hAnsi="Cambria Math" w:cs="Simplified Arabic"/>
            <w:sz w:val="32"/>
            <w:szCs w:val="32"/>
            <w:lang w:val="fr-FR" w:bidi="ar-DZ"/>
          </w:rPr>
          <m:t xml:space="preserve"> A</m:t>
        </m:r>
        <m:r>
          <m:rPr>
            <m:sty m:val="p"/>
          </m:rPr>
          <w:rPr>
            <w:rFonts w:ascii="Cambria Math" w:hAnsi="Cambria Math" w:cs="Simplified Arabic" w:hint="cs"/>
            <w:sz w:val="32"/>
            <w:szCs w:val="32"/>
            <w:rtl/>
            <w:lang w:val="fr-FR" w:bidi="ar-DZ"/>
          </w:rPr>
          <m:t>،</m:t>
        </m:r>
        <m:r>
          <m:rPr>
            <m:sty m:val="p"/>
          </m:rPr>
          <w:rPr>
            <w:rFonts w:ascii="Cambria Math" w:hAnsi="Cambria Math" w:cs="Simplified Arabic"/>
            <w:sz w:val="32"/>
            <w:szCs w:val="32"/>
            <w:lang w:val="fr-FR" w:bidi="ar-DZ"/>
          </w:rPr>
          <m:t xml:space="preserve"> ~</m:t>
        </m:r>
        <m:r>
          <m:rPr>
            <m:sty m:val="p"/>
          </m:rPr>
          <w:rPr>
            <w:rFonts w:ascii="Cambria Math" w:hAnsi="Cambria Math" w:cs="Simplified Arabic"/>
            <w:sz w:val="32"/>
            <w:szCs w:val="32"/>
            <w:lang w:val="fr-FR" w:bidi="ar-DZ"/>
          </w:rPr>
          <m:t xml:space="preserve"> )</m:t>
        </m:r>
      </m:oMath>
      <w:r w:rsidR="00F87EE2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>، وأحضر عامل صيانة لتركيبة،</w:t>
      </w:r>
      <w:r w:rsidR="004D744C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 xml:space="preserve"> </w:t>
      </w:r>
      <w:r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>وقبل توصيله بالكهرباء قام بمعاينة توتر المأخذ</w:t>
      </w:r>
      <w:r w:rsidR="00F87EE2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 xml:space="preserve"> </w:t>
      </w:r>
      <w:r w:rsidR="00F87EE2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>بواسطة جهاز متعدد ا</w:t>
      </w:r>
      <w:r w:rsidR="00F87EE2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 xml:space="preserve">لقياسات فأشار إلى القيمة </w:t>
      </w:r>
      <w:r w:rsidR="00F87EE2" w:rsidRPr="00F87EE2">
        <w:rPr>
          <w:rFonts w:asciiTheme="majorBidi" w:hAnsiTheme="majorBidi" w:cstheme="majorBidi"/>
          <w:sz w:val="32"/>
          <w:szCs w:val="32"/>
          <w:lang w:val="fr-FR" w:bidi="ar-DZ"/>
        </w:rPr>
        <w:t>V</w:t>
      </w:r>
      <w:r w:rsidR="00F87EE2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>222.74</w:t>
      </w:r>
      <w:r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 xml:space="preserve">، كما هو موضح في الوثيقة </w:t>
      </w:r>
      <w:r w:rsidR="00D20252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>(3).</w:t>
      </w:r>
    </w:p>
    <w:p w:rsidR="00821A92" w:rsidRDefault="00821A92" w:rsidP="00F87EE2">
      <w:pPr>
        <w:pStyle w:val="ListParagraph"/>
        <w:numPr>
          <w:ilvl w:val="0"/>
          <w:numId w:val="22"/>
        </w:numPr>
        <w:spacing w:before="0" w:beforeAutospacing="0" w:after="0" w:afterAutospacing="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>مانوع التيار الكهربائي المستعمل لتشغيل المكيّف؟ وماهي خصائص</w:t>
      </w:r>
      <w:r w:rsidR="00F87EE2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 xml:space="preserve"> هذا النوع من التيار</w:t>
      </w:r>
      <w:r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>؟</w:t>
      </w:r>
    </w:p>
    <w:p w:rsidR="00821A92" w:rsidRDefault="00D20252" w:rsidP="00D20252">
      <w:pPr>
        <w:pStyle w:val="ListParagraph"/>
        <w:numPr>
          <w:ilvl w:val="0"/>
          <w:numId w:val="22"/>
        </w:numPr>
        <w:spacing w:before="0" w:beforeAutospacing="0" w:after="0" w:afterAutospacing="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  <w:r w:rsidRPr="0023172D"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0287" behindDoc="1" locked="0" layoutInCell="1" allowOverlap="1" wp14:anchorId="2E065D86" wp14:editId="453EB26C">
                <wp:simplePos x="0" y="0"/>
                <wp:positionH relativeFrom="column">
                  <wp:posOffset>116840</wp:posOffset>
                </wp:positionH>
                <wp:positionV relativeFrom="paragraph">
                  <wp:posOffset>81280</wp:posOffset>
                </wp:positionV>
                <wp:extent cx="3086100" cy="2284095"/>
                <wp:effectExtent l="0" t="0" r="0" b="190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284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1FD4" w:rsidRPr="006A51E4" w:rsidRDefault="00303D52" w:rsidP="006A51E4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28"/>
                                <w:szCs w:val="28"/>
                                <w:lang w:val="fr-FR" w:eastAsia="fr-FR"/>
                              </w:rPr>
                              <w:drawing>
                                <wp:inline distT="0" distB="0" distL="0" distR="0" wp14:anchorId="0B64441D" wp14:editId="2095B9A5">
                                  <wp:extent cx="3082290" cy="2186305"/>
                                  <wp:effectExtent l="0" t="0" r="3810" b="4445"/>
                                  <wp:docPr id="337" name="Picture 3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5" name="معاينة مأخذ.png"/>
                                          <pic:cNvPicPr/>
                                        </pic:nvPicPr>
                                        <pic:blipFill>
                                          <a:blip r:embed="rId1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82290" cy="21863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65D86" id="Text Box 35" o:spid="_x0000_s1066" type="#_x0000_t202" style="position:absolute;left:0;text-align:left;margin-left:9.2pt;margin-top:6.4pt;width:243pt;height:179.85pt;z-index:-2516561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" filled="f" stroked="f" strokeweight=".5pt">
                <v:textbox>
                  <w:txbxContent>
                    <w:p w:rsidR="009D1FD4" w:rsidRPr="006A51E4" w:rsidRDefault="00303D52" w:rsidP="006A51E4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28"/>
                          <w:szCs w:val="28"/>
                          <w:lang w:val="fr-FR" w:eastAsia="fr-FR"/>
                        </w:rPr>
                        <w:drawing>
                          <wp:inline distT="0" distB="0" distL="0" distR="0" wp14:anchorId="0B64441D" wp14:editId="2095B9A5">
                            <wp:extent cx="3082290" cy="2186305"/>
                            <wp:effectExtent l="0" t="0" r="3810" b="4445"/>
                            <wp:docPr id="337" name="Picture 3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5" name="معاينة مأخذ.png"/>
                                    <pic:cNvPicPr/>
                                  </pic:nvPicPr>
                                  <pic:blipFill>
                                    <a:blip r:embed="rId13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82290" cy="21863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21A92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 xml:space="preserve">أحسب التوتر الأعظمي </w:t>
      </w:r>
      <m:oMath>
        <m:sSub>
          <m:sSubPr>
            <m:ctrlPr>
              <w:rPr>
                <w:rFonts w:ascii="Cambria Math" w:hAnsi="Cambria Math" w:cs="Simplified Arabic"/>
                <w:sz w:val="30"/>
                <w:szCs w:val="30"/>
                <w:lang w:val="fr-FR" w:bidi="ar-DZ"/>
              </w:rPr>
            </m:ctrlPr>
          </m:sSubPr>
          <m:e>
            <m:r>
              <w:rPr>
                <w:rFonts w:ascii="Cambria Math" w:hAnsi="Cambria Math" w:cs="Simplified Arabic"/>
                <w:sz w:val="30"/>
                <w:szCs w:val="30"/>
                <w:lang w:val="fr-FR" w:bidi="ar-DZ"/>
              </w:rPr>
              <m:t>U</m:t>
            </m:r>
          </m:e>
          <m:sub>
            <m:r>
              <w:rPr>
                <w:rFonts w:ascii="Cambria Math" w:hAnsi="Cambria Math" w:cs="Simplified Arabic"/>
                <w:sz w:val="30"/>
                <w:szCs w:val="30"/>
                <w:lang w:val="fr-FR" w:bidi="ar-DZ"/>
              </w:rPr>
              <m:t>max</m:t>
            </m:r>
          </m:sub>
        </m:sSub>
      </m:oMath>
      <w:r w:rsidR="00821A92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 xml:space="preserve"> </w:t>
      </w:r>
      <w:r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>ل</w:t>
      </w:r>
      <w:r w:rsidR="00821A92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>لتيار الكهربائي</w:t>
      </w:r>
      <w:r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 xml:space="preserve"> في منزل أحمد</w:t>
      </w:r>
      <w:r w:rsidR="00821A92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>؟</w:t>
      </w:r>
    </w:p>
    <w:p w:rsidR="00303D52" w:rsidRDefault="00303D52" w:rsidP="00BB0937">
      <w:pPr>
        <w:pStyle w:val="ListParagraph"/>
        <w:spacing w:before="0" w:beforeAutospacing="0" w:after="0" w:afterAutospacing="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303D52" w:rsidRDefault="00303D52" w:rsidP="00BB0937">
      <w:pPr>
        <w:pStyle w:val="ListParagraph"/>
        <w:spacing w:before="0" w:beforeAutospacing="0" w:after="0" w:afterAutospacing="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303D52" w:rsidRDefault="00303D52" w:rsidP="00BB0937">
      <w:pPr>
        <w:pStyle w:val="ListParagraph"/>
        <w:spacing w:before="0" w:beforeAutospacing="0" w:after="0" w:afterAutospacing="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D20252" w:rsidRDefault="00D20252" w:rsidP="00BB0937">
      <w:pPr>
        <w:pStyle w:val="ListParagraph"/>
        <w:spacing w:before="0" w:beforeAutospacing="0" w:after="0" w:afterAutospacing="0"/>
        <w:rPr>
          <w:rFonts w:ascii="Simplified Arabic" w:hAnsi="Simplified Arabic" w:cs="Simplified Arabic"/>
          <w:sz w:val="32"/>
          <w:szCs w:val="32"/>
          <w:lang w:val="fr-FR" w:bidi="ar-DZ"/>
        </w:rPr>
      </w:pPr>
    </w:p>
    <w:p w:rsidR="00D20252" w:rsidRDefault="00D20252" w:rsidP="00BB0937">
      <w:pPr>
        <w:pStyle w:val="ListParagraph"/>
        <w:spacing w:before="0" w:beforeAutospacing="0" w:after="0" w:afterAutospacing="0"/>
        <w:rPr>
          <w:rFonts w:ascii="Simplified Arabic" w:hAnsi="Simplified Arabic" w:cs="Simplified Arabic"/>
          <w:sz w:val="32"/>
          <w:szCs w:val="32"/>
          <w:lang w:val="fr-FR" w:bidi="ar-DZ"/>
        </w:rPr>
      </w:pPr>
    </w:p>
    <w:p w:rsidR="00303D52" w:rsidRDefault="00303D52" w:rsidP="00BB0937">
      <w:pPr>
        <w:pStyle w:val="ListParagraph"/>
        <w:spacing w:before="0" w:beforeAutospacing="0" w:after="0" w:afterAutospacing="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  <w:r w:rsidRPr="0023172D"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6CE1EF8" wp14:editId="1C86D52E">
                <wp:simplePos x="0" y="0"/>
                <wp:positionH relativeFrom="column">
                  <wp:posOffset>2766060</wp:posOffset>
                </wp:positionH>
                <wp:positionV relativeFrom="paragraph">
                  <wp:posOffset>220345</wp:posOffset>
                </wp:positionV>
                <wp:extent cx="781050" cy="371475"/>
                <wp:effectExtent l="0" t="0" r="0" b="0"/>
                <wp:wrapNone/>
                <wp:docPr id="334" name="Text Box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3D52" w:rsidRPr="006A51E4" w:rsidRDefault="00303D52" w:rsidP="006A51E4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 w:rsidRPr="006A51E4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الوثيقة</w:t>
                            </w:r>
                            <w:r w:rsidRPr="006A51E4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(3)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E1EF8" id="Text Box 334" o:spid="_x0000_s1067" type="#_x0000_t202" style="position:absolute;left:0;text-align:left;margin-left:217.8pt;margin-top:17.35pt;width:61.5pt;height:29.2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" filled="f" stroked="f" strokeweight=".5pt">
                <v:textbox>
                  <w:txbxContent>
                    <w:p w:rsidR="00303D52" w:rsidRPr="006A51E4" w:rsidRDefault="00303D52" w:rsidP="006A51E4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 w:rsidRPr="006A51E4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الوثيقة</w:t>
                      </w:r>
                      <w:r w:rsidRPr="006A51E4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 (3)</w:t>
                      </w:r>
                    </w:p>
                  </w:txbxContent>
                </v:textbox>
              </v:shape>
            </w:pict>
          </mc:Fallback>
        </mc:AlternateContent>
      </w:r>
    </w:p>
    <w:p w:rsidR="00303D52" w:rsidRDefault="00303D52" w:rsidP="00BB0937">
      <w:pPr>
        <w:pStyle w:val="ListParagraph"/>
        <w:spacing w:before="0" w:beforeAutospacing="0" w:after="0" w:afterAutospacing="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</w:p>
    <w:p w:rsidR="00821A92" w:rsidRDefault="00821A92" w:rsidP="00F87EE2">
      <w:pPr>
        <w:pStyle w:val="ListParagraph"/>
        <w:numPr>
          <w:ilvl w:val="0"/>
          <w:numId w:val="21"/>
        </w:numPr>
        <w:spacing w:before="0" w:beforeAutospacing="0" w:after="0" w:afterAutospacing="0"/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>بعد توصيل المكيّف وتشغيله في نفس الوقت مع باقي الأجهزة، انقطع التيار الكهربائي عن كل المنزل.</w:t>
      </w:r>
    </w:p>
    <w:p w:rsidR="00821A92" w:rsidRDefault="00821A92" w:rsidP="00F87EE2">
      <w:pPr>
        <w:pStyle w:val="ListParagraph"/>
        <w:numPr>
          <w:ilvl w:val="0"/>
          <w:numId w:val="22"/>
        </w:numPr>
        <w:spacing w:before="0" w:beforeAutospacing="0" w:after="0" w:afterAutospacing="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>برأيك ما سبب انقطاع التيار الكهربائي عن كل المنزل؟ ثم اقترح حلا لذلك؟</w:t>
      </w:r>
    </w:p>
    <w:p w:rsidR="00A457EC" w:rsidRPr="00F87EE2" w:rsidRDefault="00821A92" w:rsidP="00F87EE2">
      <w:pPr>
        <w:pStyle w:val="ListParagraph"/>
        <w:numPr>
          <w:ilvl w:val="0"/>
          <w:numId w:val="22"/>
        </w:numPr>
        <w:spacing w:before="0" w:beforeAutospacing="0" w:after="0" w:afterAutospacing="0"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 xml:space="preserve">ارسم المخطط النظامي لدارة تشغيل المكيّف الهوائي </w:t>
      </w:r>
      <w:r w:rsidR="009C081F">
        <w:rPr>
          <w:rFonts w:ascii="Simplified Arabic" w:hAnsi="Simplified Arabic" w:cs="Simplified Arabic" w:hint="cs"/>
          <w:sz w:val="32"/>
          <w:szCs w:val="32"/>
          <w:rtl/>
          <w:lang w:val="fr-FR" w:bidi="ar-DZ"/>
        </w:rPr>
        <w:t>مراعيا قواعد الأمن والسلامة؟</w:t>
      </w:r>
    </w:p>
    <w:p w:rsidR="002C39FA" w:rsidRDefault="002C39FA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2C39FA" w:rsidRDefault="00FE4DCD" w:rsidP="00F87EE2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A4947C9" wp14:editId="1853DF49">
                <wp:simplePos x="0" y="0"/>
                <wp:positionH relativeFrom="column">
                  <wp:posOffset>2583815</wp:posOffset>
                </wp:positionH>
                <wp:positionV relativeFrom="paragraph">
                  <wp:posOffset>163830</wp:posOffset>
                </wp:positionV>
                <wp:extent cx="2000250" cy="666750"/>
                <wp:effectExtent l="0" t="0" r="19050" b="19050"/>
                <wp:wrapNone/>
                <wp:docPr id="122" name="Rectangl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666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694709" id="Rectangle 122" o:spid="_x0000_s1026" style="position:absolute;margin-left:203.45pt;margin-top:12.9pt;width:157.5pt;height:52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" fillcolor="white [3212]" strokecolor="white [3212]" strokeweight="1pt"/>
            </w:pict>
          </mc:Fallback>
        </mc:AlternateContent>
      </w:r>
    </w:p>
    <w:p w:rsidR="00FE4DCD" w:rsidRPr="00FE4DCD" w:rsidRDefault="00FE4DCD" w:rsidP="00FE4DCD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B8616A" w:rsidRPr="00F87EE2" w:rsidRDefault="00A457EC" w:rsidP="00F87EE2">
      <w:pPr>
        <w:spacing w:before="0" w:beforeAutospacing="0" w:after="0" w:afterAutospacing="0" w:line="276" w:lineRule="auto"/>
        <w:jc w:val="center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23172D">
        <w:rPr>
          <w:rFonts w:ascii="Simplified Arabic" w:hAnsi="Simplified Arabic" w:cs="Simplified Arabic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CB9046C" wp14:editId="20EB682C">
                <wp:simplePos x="0" y="0"/>
                <wp:positionH relativeFrom="column">
                  <wp:posOffset>2745740</wp:posOffset>
                </wp:positionH>
                <wp:positionV relativeFrom="paragraph">
                  <wp:posOffset>395605</wp:posOffset>
                </wp:positionV>
                <wp:extent cx="1114425" cy="276225"/>
                <wp:effectExtent l="0" t="0" r="0" b="0"/>
                <wp:wrapNone/>
                <wp:docPr id="323" name="Text Box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57EC" w:rsidRPr="006A51E4" w:rsidRDefault="00A457EC" w:rsidP="00A457EC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الصفحة 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9046C" id="Text Box 323" o:spid="_x0000_s1068" type="#_x0000_t202" style="position:absolute;left:0;text-align:left;margin-left:216.2pt;margin-top:31.15pt;width:87.75pt;height:21.7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" filled="f" stroked="f" strokeweight=".5pt">
                <v:textbox>
                  <w:txbxContent>
                    <w:p w:rsidR="00A457EC" w:rsidRPr="006A51E4" w:rsidRDefault="00A457EC" w:rsidP="00A457EC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الصفحة 2/2</w:t>
                      </w:r>
                    </w:p>
                  </w:txbxContent>
                </v:textbox>
              </v:shape>
            </w:pict>
          </mc:Fallback>
        </mc:AlternateContent>
      </w: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1B3BEA" wp14:editId="40D65427">
                <wp:simplePos x="0" y="0"/>
                <wp:positionH relativeFrom="margin">
                  <wp:posOffset>-5080</wp:posOffset>
                </wp:positionH>
                <wp:positionV relativeFrom="paragraph">
                  <wp:posOffset>376555</wp:posOffset>
                </wp:positionV>
                <wp:extent cx="6649085" cy="0"/>
                <wp:effectExtent l="0" t="0" r="18415" b="19050"/>
                <wp:wrapNone/>
                <wp:docPr id="10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DA3111" id="رابط مستقيم 10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4pt,29.65pt" to="523.15pt,2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sectPr w:rsidR="00B8616A" w:rsidRPr="00F87EE2" w:rsidSect="00FE4DCD">
      <w:footerReference w:type="default" r:id="rId14"/>
      <w:pgSz w:w="12240" w:h="15840" w:code="1"/>
      <w:pgMar w:top="567" w:right="851" w:bottom="567" w:left="85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6CFE" w:rsidRDefault="003B6CFE" w:rsidP="004E439C">
      <w:pPr>
        <w:spacing w:before="0" w:after="0"/>
      </w:pPr>
      <w:r>
        <w:separator/>
      </w:r>
    </w:p>
  </w:endnote>
  <w:endnote w:type="continuationSeparator" w:id="0">
    <w:p w:rsidR="003B6CFE" w:rsidRDefault="003B6CFE" w:rsidP="004E439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7F28" w:rsidRDefault="00527F28" w:rsidP="00FE4DCD">
    <w:pPr>
      <w:pStyle w:val="Footer"/>
      <w:spacing w:before="100" w:after="10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6CFE" w:rsidRDefault="003B6CFE" w:rsidP="004E439C">
      <w:pPr>
        <w:spacing w:before="0" w:after="0"/>
      </w:pPr>
      <w:r>
        <w:separator/>
      </w:r>
    </w:p>
  </w:footnote>
  <w:footnote w:type="continuationSeparator" w:id="0">
    <w:p w:rsidR="003B6CFE" w:rsidRDefault="003B6CFE" w:rsidP="004E439C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65AFB"/>
    <w:multiLevelType w:val="hybridMultilevel"/>
    <w:tmpl w:val="EE7834EE"/>
    <w:lvl w:ilvl="0" w:tplc="1DD03288">
      <w:start w:val="1"/>
      <w:numFmt w:val="upperRoman"/>
      <w:lvlText w:val="%1."/>
      <w:lvlJc w:val="left"/>
      <w:pPr>
        <w:ind w:left="720" w:hanging="72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BE97D3A"/>
    <w:multiLevelType w:val="hybridMultilevel"/>
    <w:tmpl w:val="AFF84F5A"/>
    <w:lvl w:ilvl="0" w:tplc="EA2E8E4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45726C"/>
    <w:multiLevelType w:val="hybridMultilevel"/>
    <w:tmpl w:val="28465A24"/>
    <w:lvl w:ilvl="0" w:tplc="B46AED0E">
      <w:start w:val="1"/>
      <w:numFmt w:val="arabicAlpha"/>
      <w:lvlText w:val="%1."/>
      <w:lvlJc w:val="left"/>
      <w:pPr>
        <w:ind w:left="2628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3348" w:hanging="360"/>
      </w:pPr>
    </w:lvl>
    <w:lvl w:ilvl="2" w:tplc="040C001B" w:tentative="1">
      <w:start w:val="1"/>
      <w:numFmt w:val="lowerRoman"/>
      <w:lvlText w:val="%3."/>
      <w:lvlJc w:val="right"/>
      <w:pPr>
        <w:ind w:left="4068" w:hanging="180"/>
      </w:pPr>
    </w:lvl>
    <w:lvl w:ilvl="3" w:tplc="040C000F" w:tentative="1">
      <w:start w:val="1"/>
      <w:numFmt w:val="decimal"/>
      <w:lvlText w:val="%4."/>
      <w:lvlJc w:val="left"/>
      <w:pPr>
        <w:ind w:left="4788" w:hanging="360"/>
      </w:pPr>
    </w:lvl>
    <w:lvl w:ilvl="4" w:tplc="040C0019" w:tentative="1">
      <w:start w:val="1"/>
      <w:numFmt w:val="lowerLetter"/>
      <w:lvlText w:val="%5."/>
      <w:lvlJc w:val="left"/>
      <w:pPr>
        <w:ind w:left="5508" w:hanging="360"/>
      </w:pPr>
    </w:lvl>
    <w:lvl w:ilvl="5" w:tplc="040C001B" w:tentative="1">
      <w:start w:val="1"/>
      <w:numFmt w:val="lowerRoman"/>
      <w:lvlText w:val="%6."/>
      <w:lvlJc w:val="right"/>
      <w:pPr>
        <w:ind w:left="6228" w:hanging="180"/>
      </w:pPr>
    </w:lvl>
    <w:lvl w:ilvl="6" w:tplc="040C000F" w:tentative="1">
      <w:start w:val="1"/>
      <w:numFmt w:val="decimal"/>
      <w:lvlText w:val="%7."/>
      <w:lvlJc w:val="left"/>
      <w:pPr>
        <w:ind w:left="6948" w:hanging="360"/>
      </w:pPr>
    </w:lvl>
    <w:lvl w:ilvl="7" w:tplc="040C0019" w:tentative="1">
      <w:start w:val="1"/>
      <w:numFmt w:val="lowerLetter"/>
      <w:lvlText w:val="%8."/>
      <w:lvlJc w:val="left"/>
      <w:pPr>
        <w:ind w:left="7668" w:hanging="360"/>
      </w:pPr>
    </w:lvl>
    <w:lvl w:ilvl="8" w:tplc="040C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4">
    <w:nsid w:val="261C4BE3"/>
    <w:multiLevelType w:val="hybridMultilevel"/>
    <w:tmpl w:val="A10A8DE6"/>
    <w:lvl w:ilvl="0" w:tplc="9BF8E884">
      <w:numFmt w:val="bullet"/>
      <w:lvlText w:val="•"/>
      <w:lvlJc w:val="left"/>
      <w:pPr>
        <w:ind w:left="1080" w:hanging="72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1B031C"/>
    <w:multiLevelType w:val="hybridMultilevel"/>
    <w:tmpl w:val="8836E86E"/>
    <w:lvl w:ilvl="0" w:tplc="31969C6C">
      <w:start w:val="1"/>
      <w:numFmt w:val="arabicAlpha"/>
      <w:lvlText w:val="%1-"/>
      <w:lvlJc w:val="left"/>
      <w:pPr>
        <w:ind w:left="9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7">
    <w:nsid w:val="37962A0C"/>
    <w:multiLevelType w:val="hybridMultilevel"/>
    <w:tmpl w:val="E37EEF98"/>
    <w:lvl w:ilvl="0" w:tplc="A6D8286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681F48"/>
    <w:multiLevelType w:val="hybridMultilevel"/>
    <w:tmpl w:val="9522D1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3C6142"/>
    <w:multiLevelType w:val="hybridMultilevel"/>
    <w:tmpl w:val="0AA0F23C"/>
    <w:lvl w:ilvl="0" w:tplc="9FEA764A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147D85"/>
    <w:multiLevelType w:val="hybridMultilevel"/>
    <w:tmpl w:val="00A04528"/>
    <w:lvl w:ilvl="0" w:tplc="757EBCE8">
      <w:start w:val="1"/>
      <w:numFmt w:val="arabicAlpha"/>
      <w:lvlText w:val="%1."/>
      <w:lvlJc w:val="left"/>
      <w:pPr>
        <w:ind w:left="129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010" w:hanging="360"/>
      </w:pPr>
    </w:lvl>
    <w:lvl w:ilvl="2" w:tplc="040C001B" w:tentative="1">
      <w:start w:val="1"/>
      <w:numFmt w:val="lowerRoman"/>
      <w:lvlText w:val="%3."/>
      <w:lvlJc w:val="right"/>
      <w:pPr>
        <w:ind w:left="2730" w:hanging="180"/>
      </w:pPr>
    </w:lvl>
    <w:lvl w:ilvl="3" w:tplc="040C000F" w:tentative="1">
      <w:start w:val="1"/>
      <w:numFmt w:val="decimal"/>
      <w:lvlText w:val="%4."/>
      <w:lvlJc w:val="left"/>
      <w:pPr>
        <w:ind w:left="3450" w:hanging="360"/>
      </w:pPr>
    </w:lvl>
    <w:lvl w:ilvl="4" w:tplc="040C0019" w:tentative="1">
      <w:start w:val="1"/>
      <w:numFmt w:val="lowerLetter"/>
      <w:lvlText w:val="%5."/>
      <w:lvlJc w:val="left"/>
      <w:pPr>
        <w:ind w:left="4170" w:hanging="360"/>
      </w:pPr>
    </w:lvl>
    <w:lvl w:ilvl="5" w:tplc="040C001B" w:tentative="1">
      <w:start w:val="1"/>
      <w:numFmt w:val="lowerRoman"/>
      <w:lvlText w:val="%6."/>
      <w:lvlJc w:val="right"/>
      <w:pPr>
        <w:ind w:left="4890" w:hanging="180"/>
      </w:pPr>
    </w:lvl>
    <w:lvl w:ilvl="6" w:tplc="040C000F" w:tentative="1">
      <w:start w:val="1"/>
      <w:numFmt w:val="decimal"/>
      <w:lvlText w:val="%7."/>
      <w:lvlJc w:val="left"/>
      <w:pPr>
        <w:ind w:left="5610" w:hanging="360"/>
      </w:pPr>
    </w:lvl>
    <w:lvl w:ilvl="7" w:tplc="040C0019" w:tentative="1">
      <w:start w:val="1"/>
      <w:numFmt w:val="lowerLetter"/>
      <w:lvlText w:val="%8."/>
      <w:lvlJc w:val="left"/>
      <w:pPr>
        <w:ind w:left="6330" w:hanging="360"/>
      </w:pPr>
    </w:lvl>
    <w:lvl w:ilvl="8" w:tplc="040C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1">
    <w:nsid w:val="44DA19D9"/>
    <w:multiLevelType w:val="hybridMultilevel"/>
    <w:tmpl w:val="1DE06BDC"/>
    <w:lvl w:ilvl="0" w:tplc="F26A7B6A">
      <w:start w:val="1"/>
      <w:numFmt w:val="decimal"/>
      <w:lvlText w:val="%1-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2">
    <w:nsid w:val="4BC921D8"/>
    <w:multiLevelType w:val="hybridMultilevel"/>
    <w:tmpl w:val="E7D21634"/>
    <w:lvl w:ilvl="0" w:tplc="1206E1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D364722"/>
    <w:multiLevelType w:val="hybridMultilevel"/>
    <w:tmpl w:val="BCDCFA2E"/>
    <w:lvl w:ilvl="0" w:tplc="EA2E8E4E">
      <w:start w:val="1"/>
      <w:numFmt w:val="decimal"/>
      <w:lvlText w:val="%1."/>
      <w:lvlJc w:val="left"/>
      <w:pPr>
        <w:ind w:left="17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90" w:hanging="360"/>
      </w:pPr>
    </w:lvl>
    <w:lvl w:ilvl="2" w:tplc="040C001B" w:tentative="1">
      <w:start w:val="1"/>
      <w:numFmt w:val="lowerRoman"/>
      <w:lvlText w:val="%3."/>
      <w:lvlJc w:val="right"/>
      <w:pPr>
        <w:ind w:left="2610" w:hanging="180"/>
      </w:pPr>
    </w:lvl>
    <w:lvl w:ilvl="3" w:tplc="040C000F" w:tentative="1">
      <w:start w:val="1"/>
      <w:numFmt w:val="decimal"/>
      <w:lvlText w:val="%4."/>
      <w:lvlJc w:val="left"/>
      <w:pPr>
        <w:ind w:left="3330" w:hanging="360"/>
      </w:pPr>
    </w:lvl>
    <w:lvl w:ilvl="4" w:tplc="040C0019" w:tentative="1">
      <w:start w:val="1"/>
      <w:numFmt w:val="lowerLetter"/>
      <w:lvlText w:val="%5."/>
      <w:lvlJc w:val="left"/>
      <w:pPr>
        <w:ind w:left="4050" w:hanging="360"/>
      </w:pPr>
    </w:lvl>
    <w:lvl w:ilvl="5" w:tplc="040C001B" w:tentative="1">
      <w:start w:val="1"/>
      <w:numFmt w:val="lowerRoman"/>
      <w:lvlText w:val="%6."/>
      <w:lvlJc w:val="right"/>
      <w:pPr>
        <w:ind w:left="4770" w:hanging="180"/>
      </w:pPr>
    </w:lvl>
    <w:lvl w:ilvl="6" w:tplc="040C000F" w:tentative="1">
      <w:start w:val="1"/>
      <w:numFmt w:val="decimal"/>
      <w:lvlText w:val="%7."/>
      <w:lvlJc w:val="left"/>
      <w:pPr>
        <w:ind w:left="5490" w:hanging="360"/>
      </w:pPr>
    </w:lvl>
    <w:lvl w:ilvl="7" w:tplc="040C0019" w:tentative="1">
      <w:start w:val="1"/>
      <w:numFmt w:val="lowerLetter"/>
      <w:lvlText w:val="%8."/>
      <w:lvlJc w:val="left"/>
      <w:pPr>
        <w:ind w:left="6210" w:hanging="360"/>
      </w:pPr>
    </w:lvl>
    <w:lvl w:ilvl="8" w:tplc="040C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4">
    <w:nsid w:val="4D6556A4"/>
    <w:multiLevelType w:val="hybridMultilevel"/>
    <w:tmpl w:val="1402DEDE"/>
    <w:lvl w:ilvl="0" w:tplc="0C6CCE34">
      <w:start w:val="1"/>
      <w:numFmt w:val="bullet"/>
      <w:lvlText w:val=""/>
      <w:lvlJc w:val="left"/>
      <w:pPr>
        <w:ind w:left="108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B6A0247"/>
    <w:multiLevelType w:val="hybridMultilevel"/>
    <w:tmpl w:val="FE04746A"/>
    <w:lvl w:ilvl="0" w:tplc="64848D1C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BED3C0D"/>
    <w:multiLevelType w:val="hybridMultilevel"/>
    <w:tmpl w:val="E51A9374"/>
    <w:lvl w:ilvl="0" w:tplc="4564756A">
      <w:start w:val="1"/>
      <w:numFmt w:val="arabicAlpha"/>
      <w:lvlText w:val="%1."/>
      <w:lvlJc w:val="left"/>
      <w:pPr>
        <w:ind w:left="1260" w:hanging="360"/>
      </w:pPr>
      <w:rPr>
        <w:rFonts w:hint="default"/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980" w:hanging="360"/>
      </w:pPr>
    </w:lvl>
    <w:lvl w:ilvl="2" w:tplc="040C001B" w:tentative="1">
      <w:start w:val="1"/>
      <w:numFmt w:val="lowerRoman"/>
      <w:lvlText w:val="%3."/>
      <w:lvlJc w:val="right"/>
      <w:pPr>
        <w:ind w:left="2700" w:hanging="180"/>
      </w:pPr>
    </w:lvl>
    <w:lvl w:ilvl="3" w:tplc="040C000F" w:tentative="1">
      <w:start w:val="1"/>
      <w:numFmt w:val="decimal"/>
      <w:lvlText w:val="%4."/>
      <w:lvlJc w:val="left"/>
      <w:pPr>
        <w:ind w:left="3420" w:hanging="360"/>
      </w:pPr>
    </w:lvl>
    <w:lvl w:ilvl="4" w:tplc="040C0019" w:tentative="1">
      <w:start w:val="1"/>
      <w:numFmt w:val="lowerLetter"/>
      <w:lvlText w:val="%5."/>
      <w:lvlJc w:val="left"/>
      <w:pPr>
        <w:ind w:left="4140" w:hanging="360"/>
      </w:pPr>
    </w:lvl>
    <w:lvl w:ilvl="5" w:tplc="040C001B" w:tentative="1">
      <w:start w:val="1"/>
      <w:numFmt w:val="lowerRoman"/>
      <w:lvlText w:val="%6."/>
      <w:lvlJc w:val="right"/>
      <w:pPr>
        <w:ind w:left="4860" w:hanging="180"/>
      </w:pPr>
    </w:lvl>
    <w:lvl w:ilvl="6" w:tplc="040C000F" w:tentative="1">
      <w:start w:val="1"/>
      <w:numFmt w:val="decimal"/>
      <w:lvlText w:val="%7."/>
      <w:lvlJc w:val="left"/>
      <w:pPr>
        <w:ind w:left="5580" w:hanging="360"/>
      </w:pPr>
    </w:lvl>
    <w:lvl w:ilvl="7" w:tplc="040C0019" w:tentative="1">
      <w:start w:val="1"/>
      <w:numFmt w:val="lowerLetter"/>
      <w:lvlText w:val="%8."/>
      <w:lvlJc w:val="left"/>
      <w:pPr>
        <w:ind w:left="6300" w:hanging="360"/>
      </w:pPr>
    </w:lvl>
    <w:lvl w:ilvl="8" w:tplc="040C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8">
    <w:nsid w:val="72F02820"/>
    <w:multiLevelType w:val="hybridMultilevel"/>
    <w:tmpl w:val="EB827BF6"/>
    <w:lvl w:ilvl="0" w:tplc="68B09BE0">
      <w:start w:val="1"/>
      <w:numFmt w:val="decimal"/>
      <w:lvlText w:val="%1."/>
      <w:lvlJc w:val="left"/>
      <w:pPr>
        <w:ind w:left="165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52E2DA1"/>
    <w:multiLevelType w:val="hybridMultilevel"/>
    <w:tmpl w:val="11262C5C"/>
    <w:lvl w:ilvl="0" w:tplc="68B09BE0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8F17931"/>
    <w:multiLevelType w:val="hybridMultilevel"/>
    <w:tmpl w:val="9FB8D56E"/>
    <w:lvl w:ilvl="0" w:tplc="13F05CB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54144F"/>
    <w:multiLevelType w:val="hybridMultilevel"/>
    <w:tmpl w:val="2556D018"/>
    <w:lvl w:ilvl="0" w:tplc="A278644A">
      <w:start w:val="4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15"/>
  </w:num>
  <w:num w:numId="3">
    <w:abstractNumId w:val="2"/>
  </w:num>
  <w:num w:numId="4">
    <w:abstractNumId w:val="8"/>
  </w:num>
  <w:num w:numId="5">
    <w:abstractNumId w:val="19"/>
  </w:num>
  <w:num w:numId="6">
    <w:abstractNumId w:val="11"/>
  </w:num>
  <w:num w:numId="7">
    <w:abstractNumId w:val="9"/>
  </w:num>
  <w:num w:numId="8">
    <w:abstractNumId w:val="4"/>
  </w:num>
  <w:num w:numId="9">
    <w:abstractNumId w:val="12"/>
  </w:num>
  <w:num w:numId="10">
    <w:abstractNumId w:val="1"/>
  </w:num>
  <w:num w:numId="11">
    <w:abstractNumId w:val="7"/>
  </w:num>
  <w:num w:numId="12">
    <w:abstractNumId w:val="6"/>
  </w:num>
  <w:num w:numId="13">
    <w:abstractNumId w:val="10"/>
  </w:num>
  <w:num w:numId="14">
    <w:abstractNumId w:val="18"/>
  </w:num>
  <w:num w:numId="15">
    <w:abstractNumId w:val="13"/>
  </w:num>
  <w:num w:numId="16">
    <w:abstractNumId w:val="3"/>
  </w:num>
  <w:num w:numId="17">
    <w:abstractNumId w:val="17"/>
  </w:num>
  <w:num w:numId="18">
    <w:abstractNumId w:val="20"/>
  </w:num>
  <w:num w:numId="19">
    <w:abstractNumId w:val="21"/>
  </w:num>
  <w:num w:numId="20">
    <w:abstractNumId w:val="14"/>
  </w:num>
  <w:num w:numId="21">
    <w:abstractNumId w:val="0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5B9"/>
    <w:rsid w:val="00063250"/>
    <w:rsid w:val="000808CA"/>
    <w:rsid w:val="001134D3"/>
    <w:rsid w:val="0011674D"/>
    <w:rsid w:val="0013795A"/>
    <w:rsid w:val="001548AB"/>
    <w:rsid w:val="001C666D"/>
    <w:rsid w:val="0023172D"/>
    <w:rsid w:val="0024417C"/>
    <w:rsid w:val="00275B03"/>
    <w:rsid w:val="002C39FA"/>
    <w:rsid w:val="002C66B3"/>
    <w:rsid w:val="00303D52"/>
    <w:rsid w:val="003B6CFE"/>
    <w:rsid w:val="003F2ADF"/>
    <w:rsid w:val="0041346D"/>
    <w:rsid w:val="00430816"/>
    <w:rsid w:val="0043182B"/>
    <w:rsid w:val="0044537A"/>
    <w:rsid w:val="00462794"/>
    <w:rsid w:val="00483D85"/>
    <w:rsid w:val="004D12D2"/>
    <w:rsid w:val="004D744C"/>
    <w:rsid w:val="004E439C"/>
    <w:rsid w:val="00527F28"/>
    <w:rsid w:val="00560687"/>
    <w:rsid w:val="005A7DB9"/>
    <w:rsid w:val="005F2623"/>
    <w:rsid w:val="006244D0"/>
    <w:rsid w:val="0063058C"/>
    <w:rsid w:val="00660373"/>
    <w:rsid w:val="006778F4"/>
    <w:rsid w:val="006A51E4"/>
    <w:rsid w:val="006B66E3"/>
    <w:rsid w:val="006C5897"/>
    <w:rsid w:val="00747E44"/>
    <w:rsid w:val="00797AB8"/>
    <w:rsid w:val="007D78F9"/>
    <w:rsid w:val="00816C65"/>
    <w:rsid w:val="00821A92"/>
    <w:rsid w:val="00853276"/>
    <w:rsid w:val="008C31C2"/>
    <w:rsid w:val="008F66E2"/>
    <w:rsid w:val="008F6DD3"/>
    <w:rsid w:val="00995711"/>
    <w:rsid w:val="009B514A"/>
    <w:rsid w:val="009C081F"/>
    <w:rsid w:val="009D1FD4"/>
    <w:rsid w:val="00A06D68"/>
    <w:rsid w:val="00A457EC"/>
    <w:rsid w:val="00A77A6E"/>
    <w:rsid w:val="00A866D1"/>
    <w:rsid w:val="00A97186"/>
    <w:rsid w:val="00AD469E"/>
    <w:rsid w:val="00AE6D3E"/>
    <w:rsid w:val="00B138E9"/>
    <w:rsid w:val="00B41B8B"/>
    <w:rsid w:val="00B44B7F"/>
    <w:rsid w:val="00B6430A"/>
    <w:rsid w:val="00B8616A"/>
    <w:rsid w:val="00BB0937"/>
    <w:rsid w:val="00C13EF8"/>
    <w:rsid w:val="00C14DB2"/>
    <w:rsid w:val="00C434FF"/>
    <w:rsid w:val="00C57D2D"/>
    <w:rsid w:val="00C65FDD"/>
    <w:rsid w:val="00CD3E3B"/>
    <w:rsid w:val="00D20252"/>
    <w:rsid w:val="00D213D7"/>
    <w:rsid w:val="00D5556E"/>
    <w:rsid w:val="00D80CC4"/>
    <w:rsid w:val="00D87EBC"/>
    <w:rsid w:val="00DB2ED1"/>
    <w:rsid w:val="00DE50C4"/>
    <w:rsid w:val="00E16807"/>
    <w:rsid w:val="00EE11CC"/>
    <w:rsid w:val="00F76269"/>
    <w:rsid w:val="00F845B9"/>
    <w:rsid w:val="00F85118"/>
    <w:rsid w:val="00F87EE2"/>
    <w:rsid w:val="00FA62FF"/>
    <w:rsid w:val="00FE4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63F04F0-18B2-4799-B129-3F816AFA2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ADF"/>
    <w:pPr>
      <w:ind w:left="720"/>
      <w:contextualSpacing/>
    </w:pPr>
  </w:style>
  <w:style w:type="paragraph" w:customStyle="1" w:styleId="Gdmath">
    <w:name w:val="Gdmath"/>
    <w:basedOn w:val="Normal"/>
    <w:link w:val="GdmathChar"/>
    <w:rsid w:val="00B8616A"/>
    <w:pPr>
      <w:spacing w:before="0" w:beforeAutospacing="0" w:after="0" w:afterAutospacing="0" w:line="276" w:lineRule="auto"/>
      <w:jc w:val="center"/>
    </w:pPr>
    <w:rPr>
      <w:rFonts w:ascii="Times New Roman" w:hAnsi="Times New Roman" w:cs="Times New Roman"/>
      <w:bCs/>
      <w:noProof/>
      <w:color w:val="000000"/>
      <w:sz w:val="24"/>
      <w:szCs w:val="34"/>
      <w:lang w:val="fr-FR" w:eastAsia="fr-FR"/>
    </w:rPr>
  </w:style>
  <w:style w:type="character" w:customStyle="1" w:styleId="GdmathChar">
    <w:name w:val="Gdmath Char"/>
    <w:basedOn w:val="DefaultParagraphFont"/>
    <w:link w:val="Gdmath"/>
    <w:rsid w:val="00B8616A"/>
    <w:rPr>
      <w:rFonts w:ascii="Times New Roman" w:hAnsi="Times New Roman" w:cs="Times New Roman"/>
      <w:bCs/>
      <w:noProof/>
      <w:color w:val="000000"/>
      <w:sz w:val="24"/>
      <w:szCs w:val="34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rsid w:val="0043182B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E439C"/>
    <w:pPr>
      <w:tabs>
        <w:tab w:val="center" w:pos="4536"/>
        <w:tab w:val="right" w:pos="9072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4E439C"/>
  </w:style>
  <w:style w:type="paragraph" w:styleId="Footer">
    <w:name w:val="footer"/>
    <w:basedOn w:val="Normal"/>
    <w:link w:val="FooterChar"/>
    <w:uiPriority w:val="99"/>
    <w:unhideWhenUsed/>
    <w:rsid w:val="004E439C"/>
    <w:pPr>
      <w:tabs>
        <w:tab w:val="center" w:pos="4536"/>
        <w:tab w:val="right" w:pos="9072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4E439C"/>
  </w:style>
  <w:style w:type="character" w:styleId="PlaceholderText">
    <w:name w:val="Placeholder Text"/>
    <w:basedOn w:val="DefaultParagraphFont"/>
    <w:uiPriority w:val="99"/>
    <w:semiHidden/>
    <w:rsid w:val="00560687"/>
    <w:rPr>
      <w:color w:val="808080"/>
    </w:rPr>
  </w:style>
  <w:style w:type="table" w:styleId="TableGrid">
    <w:name w:val="Table Grid"/>
    <w:basedOn w:val="TableNormal"/>
    <w:uiPriority w:val="39"/>
    <w:rsid w:val="00EE11CC"/>
    <w:pPr>
      <w:bidi w:val="0"/>
      <w:spacing w:before="0" w:beforeAutospacing="0" w:after="0" w:afterAutospacing="0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u\AppData\Roaming\Microsoft\Templates\MS-14.dotm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5C7B0-D11F-4DE7-B749-0FEA7834E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711</TotalTime>
  <Pages>2</Pages>
  <Words>427</Words>
  <Characters>2351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</dc:creator>
  <cp:keywords/>
  <dc:description/>
  <cp:lastModifiedBy>hp</cp:lastModifiedBy>
  <cp:revision>40</cp:revision>
  <cp:lastPrinted>2025-05-10T16:27:00Z</cp:lastPrinted>
  <dcterms:created xsi:type="dcterms:W3CDTF">2019-05-13T22:45:00Z</dcterms:created>
  <dcterms:modified xsi:type="dcterms:W3CDTF">2025-05-10T16:28:00Z</dcterms:modified>
</cp:coreProperties>
</file>
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9D3C" w14:textId="610580AA" w:rsidR="00587EFD" w:rsidRDefault="00587EFD" w:rsidP="00D549E8">
      <w:pPr>
        <w:bidi/>
        <w:spacing w:after="0"/>
        <w:rPr>
          <w:rtl/>
          <w:lang w:bidi="ar-DZ"/>
        </w:rPr>
      </w:pPr>
    </w:p>
    <w:p w14:paraId="77DAB530" w14:textId="0F8BBF79" w:rsidR="00EF0E3E" w:rsidRDefault="00EF0E3E" w:rsidP="00EF0E3E">
      <w:pPr>
        <w:bidi/>
        <w:rPr>
          <w:rtl/>
        </w:rPr>
      </w:pPr>
    </w:p>
    <w:p w14:paraId="311B50DD" w14:textId="01CEA0C8" w:rsidR="002405CF" w:rsidRDefault="002405CF" w:rsidP="00D41B3F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</w:rPr>
      </w:pP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الاول: 12 نقطة</w:t>
      </w:r>
    </w:p>
    <w:p w14:paraId="05D6B9DC" w14:textId="11415472" w:rsidR="00543A24" w:rsidRDefault="005D3A4B" w:rsidP="000B2409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rtl/>
        </w:rPr>
      </w:pPr>
      <w:r w:rsidRPr="005D3A4B">
        <w:rPr>
          <w:rFonts w:ascii="Amiri" w:hAnsi="Amiri" w:cs="Amiri" w:hint="cs"/>
          <w:b/>
          <w:bCs/>
          <w:sz w:val="32"/>
          <w:szCs w:val="32"/>
          <w:rtl/>
        </w:rPr>
        <w:t xml:space="preserve">  </w:t>
      </w:r>
      <w:r w:rsidR="00EF0E3E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="00EF0E3E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الأو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="00EF0E3E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ل</w:t>
      </w:r>
      <w:r w:rsidR="00EF0E3E" w:rsidRPr="00D93548">
        <w:rPr>
          <w:rFonts w:ascii="Amiri" w:hAnsi="Amiri" w:cs="Amiri" w:hint="cs"/>
          <w:b/>
          <w:bCs/>
          <w:sz w:val="32"/>
          <w:szCs w:val="32"/>
          <w:rtl/>
        </w:rPr>
        <w:t>: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  <w:bookmarkStart w:id="0" w:name="_Hlk160226015"/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0B2409">
        <w:rPr>
          <w:rFonts w:ascii="Cambria Math" w:hAnsi="Cambria Math" w:cs="Amiri" w:hint="cs"/>
          <w:b/>
          <w:bCs/>
          <w:sz w:val="32"/>
          <w:szCs w:val="32"/>
          <w:rtl/>
        </w:rPr>
        <w:t>06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</w:p>
    <w:p w14:paraId="590FB3CB" w14:textId="152C0537" w:rsidR="00233AD5" w:rsidRPr="000379DC" w:rsidRDefault="00931181" w:rsidP="0053196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16137090" wp14:editId="07457833">
                <wp:simplePos x="0" y="0"/>
                <wp:positionH relativeFrom="column">
                  <wp:posOffset>29210</wp:posOffset>
                </wp:positionH>
                <wp:positionV relativeFrom="paragraph">
                  <wp:posOffset>1155700</wp:posOffset>
                </wp:positionV>
                <wp:extent cx="4354195" cy="1986915"/>
                <wp:effectExtent l="0" t="0" r="8255" b="0"/>
                <wp:wrapSquare wrapText="bothSides"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4195" cy="1986915"/>
                          <a:chOff x="0" y="0"/>
                          <a:chExt cx="4354195" cy="1986915"/>
                        </a:xfrm>
                      </wpg:grpSpPr>
                      <wpg:grpSp>
                        <wpg:cNvPr id="3575" name="Groupe 3575"/>
                        <wpg:cNvGrpSpPr/>
                        <wpg:grpSpPr>
                          <a:xfrm>
                            <a:off x="0" y="0"/>
                            <a:ext cx="4354195" cy="1986915"/>
                            <a:chOff x="-68082" y="-216786"/>
                            <a:chExt cx="5187342" cy="2512852"/>
                          </a:xfrm>
                        </wpg:grpSpPr>
                        <wpg:grpSp>
                          <wpg:cNvPr id="3238" name="Groupe 3238"/>
                          <wpg:cNvGrpSpPr/>
                          <wpg:grpSpPr>
                            <a:xfrm>
                              <a:off x="-68082" y="-216786"/>
                              <a:ext cx="5187342" cy="2512852"/>
                              <a:chOff x="-78435" y="-249360"/>
                              <a:chExt cx="5976166" cy="2890431"/>
                            </a:xfrm>
                          </wpg:grpSpPr>
                          <wpg:grpSp>
                            <wpg:cNvPr id="756690424" name="Groupe 756690424"/>
                            <wpg:cNvGrpSpPr/>
                            <wpg:grpSpPr>
                              <a:xfrm>
                                <a:off x="-78435" y="46"/>
                                <a:ext cx="5976166" cy="2641025"/>
                                <a:chOff x="-78435" y="57196"/>
                                <a:chExt cx="5976166" cy="2641025"/>
                              </a:xfrm>
                            </wpg:grpSpPr>
                            <wpg:grpSp>
                              <wpg:cNvPr id="756690401" name="Groupe 756690401"/>
                              <wpg:cNvGrpSpPr/>
                              <wpg:grpSpPr>
                                <a:xfrm>
                                  <a:off x="866775" y="1714500"/>
                                  <a:ext cx="3313645" cy="983721"/>
                                  <a:chOff x="0" y="457200"/>
                                  <a:chExt cx="3313645" cy="983721"/>
                                </a:xfrm>
                              </wpg:grpSpPr>
                              <wps:wsp>
                                <wps:cNvPr id="3216" name="Rectangle 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4786" y="983721"/>
                                    <a:ext cx="1038859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D6815F" w14:textId="021392E1" w:rsidR="000379DC" w:rsidRPr="000379DC" w:rsidRDefault="000379DC" w:rsidP="000379DC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28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 w:hint="cs"/>
                                          <w:b/>
                                          <w:bCs/>
                                          <w:sz w:val="1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التجربة </w:t>
                                      </w:r>
                                      <w:r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  <w:sz w:val="1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❷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3217" name="Rectangle 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457200"/>
                                    <a:ext cx="103886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76196E" w14:textId="1389B41E" w:rsidR="000379DC" w:rsidRPr="000379DC" w:rsidRDefault="000379DC" w:rsidP="000379DC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28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 w:hint="cs"/>
                                          <w:b/>
                                          <w:bCs/>
                                          <w:sz w:val="1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التجربة 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sz w:val="1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❸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56690402" name="Groupe 756690402"/>
                              <wpg:cNvGrpSpPr/>
                              <wpg:grpSpPr>
                                <a:xfrm>
                                  <a:off x="4705350" y="190500"/>
                                  <a:ext cx="523875" cy="217170"/>
                                  <a:chOff x="3495675" y="190500"/>
                                  <a:chExt cx="523875" cy="217170"/>
                                </a:xfrm>
                              </wpg:grpSpPr>
                              <wps:wsp>
                                <wps:cNvPr id="30" name="Text Box 33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57600" y="190500"/>
                                    <a:ext cx="361950" cy="2171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9A78CD" w14:textId="77777777" w:rsidR="000379DC" w:rsidRDefault="000379DC" w:rsidP="002D1221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45720" rIns="0" bIns="45720" anchor="t" anchorCtr="0" upright="1">
                                  <a:noAutofit/>
                                </wps:bodyPr>
                              </wps:wsp>
                              <wps:wsp>
                                <wps:cNvPr id="3219" name="Text Box 33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95675" y="190500"/>
                                    <a:ext cx="361950" cy="2171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960AA" w14:textId="2889EC95" w:rsidR="000379DC" w:rsidRPr="000379DC" w:rsidRDefault="000379DC" w:rsidP="000379DC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val="en-US" w:bidi="ar-DZ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lang w:val="en-US" w:bidi="ar-DZ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45720" rIns="0" bIns="45720" anchor="t" anchorCtr="0" upright="1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3214" name="Image 32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1524" y="57196"/>
                                  <a:ext cx="5126207" cy="16096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756690421" name="Groupe 756690421"/>
                              <wpg:cNvGrpSpPr/>
                              <wpg:grpSpPr>
                                <a:xfrm>
                                  <a:off x="-78435" y="791235"/>
                                  <a:ext cx="3205953" cy="1078847"/>
                                  <a:chOff x="-98120" y="562635"/>
                                  <a:chExt cx="3205953" cy="1078847"/>
                                </a:xfrm>
                              </wpg:grpSpPr>
                              <wpg:grpSp>
                                <wpg:cNvPr id="756690413" name="Groupe 756690413"/>
                                <wpg:cNvGrpSpPr/>
                                <wpg:grpSpPr>
                                  <a:xfrm>
                                    <a:off x="-71978" y="562635"/>
                                    <a:ext cx="3179811" cy="525805"/>
                                    <a:chOff x="-148178" y="-151740"/>
                                    <a:chExt cx="3179811" cy="525805"/>
                                  </a:xfrm>
                                </wpg:grpSpPr>
                                <wps:wsp>
                                  <wps:cNvPr id="756690403" name="Rectangle 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992773" y="-83135"/>
                                      <a:ext cx="103886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28B6990" w14:textId="3E219A67" w:rsidR="005A003E" w:rsidRPr="005A003E" w:rsidRDefault="005A003E" w:rsidP="005A003E">
                                        <w:pPr>
                                          <w:jc w:val="center"/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bidi="ar-DZ"/>
                                          </w:rPr>
                                        </w:pPr>
                                        <w:r w:rsidRPr="005A003E"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val="en-US" w:bidi="ar-DZ"/>
                                          </w:rPr>
                                          <w:t>Pb</w:t>
                                        </w:r>
                                        <w:r w:rsidRPr="005A003E"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bidi="ar-DZ"/>
                                          </w:rPr>
                                          <w:t>(s)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756690405" name="Connecteur droit avec flèche 756690405"/>
                                  <wps:cNvCnPr/>
                                  <wps:spPr>
                                    <a:xfrm flipH="1" flipV="1">
                                      <a:off x="1876425" y="266700"/>
                                      <a:ext cx="5524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56690406" name="Connecteur droit avec flèche 756690406"/>
                                  <wps:cNvCnPr/>
                                  <wps:spPr>
                                    <a:xfrm flipV="1">
                                      <a:off x="238125" y="266700"/>
                                      <a:ext cx="5334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756690407" name="Rectangle 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-148178" y="-151740"/>
                                      <a:ext cx="819150" cy="392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298C8E1" w14:textId="35E9F196" w:rsidR="00014D80" w:rsidRPr="005A003E" w:rsidRDefault="00014D80" w:rsidP="00014D80">
                                        <w:pPr>
                                          <w:jc w:val="center"/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val="en-US" w:bidi="ar-DZ"/>
                                          </w:rPr>
                                          <w:t>C𝓁</w:t>
                                        </w:r>
                                        <w:r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vertAlign w:val="subscript"/>
                                            <w:lang w:val="en-US" w:bidi="ar-DZ"/>
                                          </w:rPr>
                                          <w:t>2</w:t>
                                        </w:r>
                                        <w:r w:rsidRPr="005A003E"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bidi="ar-DZ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bidi="ar-DZ"/>
                                          </w:rPr>
                                          <w:t>g</w:t>
                                        </w:r>
                                        <w:r w:rsidRPr="005A003E">
                                          <w:rPr>
                                            <w:rFonts w:ascii="Cambria Math" w:hAnsi="Cambria Math" w:cs="Arial"/>
                                            <w:b/>
                                            <w:bCs/>
                                            <w:sz w:val="28"/>
                                            <w:szCs w:val="44"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756690414" name="Connecteur droit avec flèche 756690414"/>
                                <wps:cNvCnPr/>
                                <wps:spPr>
                                  <a:xfrm flipV="1">
                                    <a:off x="485775" y="1352550"/>
                                    <a:ext cx="5334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756690415" name="Rectangle 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-98120" y="1077186"/>
                                    <a:ext cx="1038860" cy="5642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79666B" w14:textId="060D5DA9" w:rsidR="00014D80" w:rsidRPr="00550084" w:rsidRDefault="00014D80" w:rsidP="00014D80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6"/>
                                          <w:rtl/>
                                          <w:lang w:bidi="ar-DZ"/>
                                        </w:rPr>
                                      </w:pPr>
                                      <w:r w:rsidRPr="00550084">
                                        <w:rPr>
                                          <w:rFonts w:ascii="Arial" w:hAnsi="Arial" w:cs="Arial" w:hint="cs"/>
                                          <w:b/>
                                          <w:bCs/>
                                          <w:sz w:val="16"/>
                                          <w:rtl/>
                                          <w:lang w:bidi="ar-DZ"/>
                                        </w:rPr>
                                        <w:t>محلول كلور الرّصاص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33628" y="1346494"/>
                                  <a:ext cx="1249287" cy="4011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47AD7B" w14:textId="66810895" w:rsidR="008A7DED" w:rsidRPr="000379DC" w:rsidRDefault="008A7DED" w:rsidP="008A7DED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cs"/>
                                        <w:b/>
                                        <w:bCs/>
                                        <w:sz w:val="1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التجربة </w:t>
                                    </w:r>
                                    <w:r>
                                      <w:rPr>
                                        <w:rFonts w:ascii="Cambria Math" w:hAnsi="Cambria Math" w:cs="Cambria Math"/>
                                        <w:b/>
                                        <w:bCs/>
                                        <w:sz w:val="18"/>
                                        <w:szCs w:val="28"/>
                                        <w:rtl/>
                                        <w:lang w:bidi="ar-DZ"/>
                                      </w:rPr>
                                      <w:t>❶</w:t>
                                    </w:r>
                                  </w:p>
                                  <w:p w14:paraId="50AE726B" w14:textId="66D1A8DA" w:rsidR="008A7DED" w:rsidRPr="008A7DED" w:rsidRDefault="008A7DED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56690425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45349" y="376872"/>
                                <a:ext cx="983417" cy="5447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1E8F5D" w14:textId="0C54CEC0" w:rsidR="008A7DED" w:rsidRPr="008A7DED" w:rsidRDefault="008A7DED" w:rsidP="00550084">
                                  <w:pPr>
                                    <w:bidi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lang w:bidi="ar-DZ"/>
                                    </w:rPr>
                                  </w:pPr>
                                  <w:r w:rsidRPr="008A7DED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16"/>
                                      <w:rtl/>
                                      <w:lang w:bidi="ar-DZ"/>
                                    </w:rPr>
                                    <w:t>صفيحة</w:t>
                                  </w:r>
                                  <w:r w:rsidR="00550084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16"/>
                                      <w:rtl/>
                                      <w:lang w:bidi="ar-DZ"/>
                                    </w:rPr>
                                    <w:t xml:space="preserve"> من</w:t>
                                  </w:r>
                                  <w:r w:rsidR="0055008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lang w:bidi="ar-DZ"/>
                                    </w:rPr>
                                    <w:t xml:space="preserve"> </w:t>
                                  </w:r>
                                  <w:r w:rsidRPr="008A7DED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16"/>
                                      <w:rtl/>
                                      <w:lang w:bidi="ar-DZ"/>
                                    </w:rPr>
                                    <w:t>النّحاس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56690427" name="Connecteur droit avec flèche 756690427"/>
                            <wps:cNvCnPr/>
                            <wps:spPr>
                              <a:xfrm>
                                <a:off x="4956548" y="802687"/>
                                <a:ext cx="0" cy="26185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6690428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8184" y="-41600"/>
                                <a:ext cx="581025" cy="3264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158408" w14:textId="768E0CFC" w:rsidR="008A7DED" w:rsidRPr="008A7DED" w:rsidRDefault="008A7DED">
                                  <w:pPr>
                                    <w:jc w:val="center"/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</w:pPr>
                                  <w:r w:rsidRPr="008A7DED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>B</w:t>
                                  </w:r>
                                  <w:r w:rsidRPr="008A7DED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56690429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7868" y="-221664"/>
                                <a:ext cx="581025" cy="3073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81C148" w14:textId="77777777" w:rsidR="008A7DED" w:rsidRPr="008A7DED" w:rsidRDefault="008A7DED" w:rsidP="008A7DED">
                                  <w:pPr>
                                    <w:jc w:val="center"/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</w:pPr>
                                  <w:r w:rsidRPr="008A7DED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>B</w:t>
                                  </w:r>
                                  <w:r w:rsidRPr="008A7DED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56690430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73815" y="-249360"/>
                                <a:ext cx="581025" cy="3488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12BB1C" w14:textId="77777777" w:rsidR="008A7DED" w:rsidRPr="008A7DED" w:rsidRDefault="008A7DED" w:rsidP="008A7DED">
                                  <w:pPr>
                                    <w:jc w:val="center"/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</w:pPr>
                                  <w:r w:rsidRPr="008A7DED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>B</w:t>
                                  </w:r>
                                  <w:r w:rsidRPr="008A7DED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3574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381" y="1704975"/>
                              <a:ext cx="1766244" cy="318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0DEC1C" w14:textId="70822D4E" w:rsidR="00E54FFD" w:rsidRPr="00E54FFD" w:rsidRDefault="00E54FFD" w:rsidP="00E54FF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28"/>
                                    <w:lang w:bidi="ar-DZ"/>
                                  </w:rPr>
                                </w:pPr>
                                <w:r w:rsidRPr="00E54FFD">
                                  <w:rPr>
                                    <w:rFonts w:ascii="Arial" w:hAnsi="Arial" w:cs="Arial" w:hint="cs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  <w:t>المسري</w:t>
                                </w:r>
                                <w:r>
                                  <w:rPr>
                                    <w:rFonts w:ascii="Arial" w:hAnsi="Arial" w:cs="Arial" w:hint="cs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  <w:t>ي</w:t>
                                </w:r>
                                <w:r w:rsidRPr="00E54FFD">
                                  <w:rPr>
                                    <w:rFonts w:ascii="Arial" w:hAnsi="Arial" w:cs="Arial" w:hint="cs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  <w:t>ن من الغرافيت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095500" y="1400175"/>
                            <a:ext cx="1495425" cy="27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3F7FC" w14:textId="3B4EDDB2" w:rsidR="00931181" w:rsidRPr="000379DC" w:rsidRDefault="00931181" w:rsidP="0093118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محلول مائي (</w:t>
                              </w:r>
                              <w:proofErr w:type="spellStart"/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ماء+سكر</w:t>
                              </w:r>
                              <w:proofErr w:type="spellEnd"/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  <w:p w14:paraId="46DD3206" w14:textId="77777777" w:rsidR="00931181" w:rsidRPr="008A7DED" w:rsidRDefault="00931181" w:rsidP="00931181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" name="Connecteur droit avec flèche 4"/>
                        <wps:cNvCnPr/>
                        <wps:spPr>
                          <a:xfrm>
                            <a:off x="2743200" y="1209675"/>
                            <a:ext cx="0" cy="2159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37090" id="Groupe 5" o:spid="_x0000_s1026" style="position:absolute;left:0;text-align:left;margin-left:2.3pt;margin-top:91pt;width:342.85pt;height:156.45pt;z-index:251785216" coordsize="43541,19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">
                <v:group id="Groupe 3575" o:spid="_x0000_s1027" style="position:absolute;width:43541;height:19869" coordorigin="-680,-2167" coordsize="51873,25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">
                  <v:group id="Groupe 3238" o:spid="_x0000_s1028" style="position:absolute;left:-680;top:-2167;width:51872;height:25127" coordorigin="-784,-2493" coordsize="59761,28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">
                    <v:group id="Groupe 756690424" o:spid="_x0000_s1029" style="position:absolute;left:-784;width:59761;height:26410" coordorigin="-784,571" coordsize="59761,2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">
                      <v:group id="Groupe 756690401" o:spid="_x0000_s1030" style="position:absolute;left:8667;top:17145;width:33137;height:9837" coordorigin=",4572" coordsize="33136,9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">
                        <v:rect id="_x0000_s1031" style="position:absolute;left:22747;top:9837;width:1038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" filled="f" stroked="f">
                          <v:textbox inset="1pt,1pt,1pt,1pt">
                            <w:txbxContent>
                              <w:p w14:paraId="46D6815F" w14:textId="021392E1" w:rsidR="000379DC" w:rsidRPr="000379DC" w:rsidRDefault="000379DC" w:rsidP="000379DC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  <w:t xml:space="preserve">التجربة </w:t>
                                </w:r>
                                <w:r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  <w:t>❷</w:t>
                                </w:r>
                              </w:p>
                            </w:txbxContent>
                          </v:textbox>
                        </v:rect>
                        <v:rect id="_x0000_s1032" style="position:absolute;top:4572;width:1038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" filled="f" stroked="f">
                          <v:textbox inset="1pt,1pt,1pt,1pt">
                            <w:txbxContent>
                              <w:p w14:paraId="1676196E" w14:textId="1389B41E" w:rsidR="000379DC" w:rsidRPr="000379DC" w:rsidRDefault="000379DC" w:rsidP="000379DC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  <w:t xml:space="preserve">التجربة 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sz w:val="18"/>
                                    <w:szCs w:val="28"/>
                                    <w:rtl/>
                                    <w:lang w:bidi="ar-DZ"/>
                                  </w:rPr>
                                  <w:t>❸</w:t>
                                </w:r>
                              </w:p>
                            </w:txbxContent>
                          </v:textbox>
                        </v:rect>
                      </v:group>
                      <v:group id="Groupe 756690402" o:spid="_x0000_s1033" style="position:absolute;left:47053;top:1905;width:5239;height:2171" coordorigin="34956,1905" coordsize="5238,2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3364" o:spid="_x0000_s1034" type="#_x0000_t202" style="position:absolute;left:36576;top:1905;width:3619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" filled="f" stroked="f">
                          <v:textbox inset="0,,0">
                            <w:txbxContent>
                              <w:p w14:paraId="3E9A78CD" w14:textId="77777777" w:rsidR="000379DC" w:rsidRDefault="000379DC" w:rsidP="002D1221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3364" o:spid="_x0000_s1035" type="#_x0000_t202" style="position:absolute;left:34956;top:1905;width:3620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" filled="f" stroked="f">
                          <v:textbox inset="0,,0">
                            <w:txbxContent>
                              <w:p w14:paraId="743960AA" w14:textId="2889EC95" w:rsidR="000379DC" w:rsidRPr="000379DC" w:rsidRDefault="000379DC" w:rsidP="000379DC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 w:bidi="ar-DZ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214" o:spid="_x0000_s1036" type="#_x0000_t75" style="position:absolute;left:7715;top:571;width:51262;height:16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">
                        <v:imagedata r:id="rId9" o:title=""/>
                      </v:shape>
                      <v:group id="Groupe 756690421" o:spid="_x0000_s1037" style="position:absolute;left:-784;top:7912;width:32059;height:10788" coordorigin="-981,5626" coordsize="32059,1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">
                        <v:group id="Groupe 756690413" o:spid="_x0000_s1038" style="position:absolute;left:-719;top:5626;width:31797;height:5258" coordorigin="-1481,-1517" coordsize="31798,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">
                          <v:rect id="_x0000_s1039" style="position:absolute;left:19927;top:-831;width:10389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" filled="f" stroked="f">
                            <v:textbox inset="1pt,1pt,1pt,1pt">
                              <w:txbxContent>
                                <w:p w14:paraId="728B6990" w14:textId="3E219A67" w:rsidR="005A003E" w:rsidRPr="005A003E" w:rsidRDefault="005A003E" w:rsidP="005A003E">
                                  <w:pPr>
                                    <w:jc w:val="center"/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bidi="ar-DZ"/>
                                    </w:rPr>
                                  </w:pPr>
                                  <w:r w:rsidRPr="005A003E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val="en-US" w:bidi="ar-DZ"/>
                                    </w:rPr>
                                    <w:t>Pb</w:t>
                                  </w:r>
                                  <w:r w:rsidRPr="005A003E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bidi="ar-DZ"/>
                                    </w:rPr>
                                    <w:t>(s)</w:t>
                                  </w:r>
                                </w:p>
                              </w:txbxContent>
                            </v:textbox>
                          </v:re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756690405" o:spid="_x0000_s1040" type="#_x0000_t32" style="position:absolute;left:18764;top:2667;width:5524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" strokecolor="black [3200]" strokeweight="1.5pt">
                            <v:stroke endarrow="block" joinstyle="miter"/>
                          </v:shape>
                          <v:shape id="Connecteur droit avec flèche 756690406" o:spid="_x0000_s1041" type="#_x0000_t32" style="position:absolute;left:2381;top:2667;width:533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" strokecolor="windowText" strokeweight="1.5pt">
                            <v:stroke endarrow="block" joinstyle="miter"/>
                          </v:shape>
                          <v:rect id="_x0000_s1042" style="position:absolute;left:-1481;top:-1517;width:8190;height:3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" filled="f" stroked="f">
                            <v:textbox inset="1pt,1pt,1pt,1pt">
                              <w:txbxContent>
                                <w:p w14:paraId="0298C8E1" w14:textId="35E9F196" w:rsidR="00014D80" w:rsidRPr="005A003E" w:rsidRDefault="00014D80" w:rsidP="00014D80">
                                  <w:pPr>
                                    <w:jc w:val="center"/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val="en-US" w:bidi="ar-DZ"/>
                                    </w:rPr>
                                    <w:t>C𝓁</w:t>
                                  </w:r>
                                  <w:r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vertAlign w:val="subscript"/>
                                      <w:lang w:val="en-US" w:bidi="ar-DZ"/>
                                    </w:rPr>
                                    <w:t>2</w:t>
                                  </w:r>
                                  <w:r w:rsidRPr="005A003E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bidi="ar-DZ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bidi="ar-DZ"/>
                                    </w:rPr>
                                    <w:t>g</w:t>
                                  </w:r>
                                  <w:r w:rsidRPr="005A003E">
                                    <w:rPr>
                                      <w:rFonts w:ascii="Cambria Math" w:hAnsi="Cambria Math" w:cs="Arial"/>
                                      <w:b/>
                                      <w:bCs/>
                                      <w:sz w:val="28"/>
                                      <w:szCs w:val="44"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Connecteur droit avec flèche 756690414" o:spid="_x0000_s1043" type="#_x0000_t32" style="position:absolute;left:4857;top:13525;width:533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" strokecolor="windowText" strokeweight="1.5pt">
                          <v:stroke endarrow="block" joinstyle="miter"/>
                        </v:shape>
                        <v:rect id="_x0000_s1044" style="position:absolute;left:-981;top:10771;width:10388;height:5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5A79666B" w14:textId="060D5DA9" w:rsidR="00014D80" w:rsidRPr="00550084" w:rsidRDefault="00014D80" w:rsidP="00014D80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rtl/>
                                    <w:lang w:bidi="ar-DZ"/>
                                  </w:rPr>
                                </w:pPr>
                                <w:r w:rsidRPr="00550084">
                                  <w:rPr>
                                    <w:rFonts w:ascii="Arial" w:hAnsi="Arial" w:cs="Arial" w:hint="cs"/>
                                    <w:b/>
                                    <w:bCs/>
                                    <w:sz w:val="16"/>
                                    <w:rtl/>
                                    <w:lang w:bidi="ar-DZ"/>
                                  </w:rPr>
                                  <w:t>محلول كلور الرّصاص</w:t>
                                </w:r>
                              </w:p>
                            </w:txbxContent>
                          </v:textbox>
                        </v:rect>
                      </v:group>
                      <v:rect id="_x0000_s1045" style="position:absolute;left:46336;top:13464;width:12493;height: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" filled="f" stroked="f">
                        <v:textbox inset="1pt,1pt,1pt,1pt">
                          <w:txbxContent>
                            <w:p w14:paraId="1447AD7B" w14:textId="66810895" w:rsidR="008A7DED" w:rsidRPr="000379DC" w:rsidRDefault="008A7DED" w:rsidP="008A7DED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 xml:space="preserve">التجربة </w:t>
                              </w:r>
                              <w:r>
                                <w:rPr>
                                  <w:rFonts w:ascii="Cambria Math" w:hAnsi="Cambria Math" w:cs="Cambria Math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❶</w:t>
                              </w:r>
                            </w:p>
                            <w:p w14:paraId="50AE726B" w14:textId="66D1A8DA" w:rsidR="008A7DED" w:rsidRPr="008A7DED" w:rsidRDefault="008A7DED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046" style="position:absolute;left:47453;top:3768;width:9834;height:5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" filled="f" stroked="f">
                      <v:textbox inset="1pt,1pt,1pt,1pt">
                        <w:txbxContent>
                          <w:p w14:paraId="781E8F5D" w14:textId="0C54CEC0" w:rsidR="008A7DED" w:rsidRPr="008A7DED" w:rsidRDefault="008A7DED" w:rsidP="00550084">
                            <w:pPr>
                              <w:bidi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lang w:bidi="ar-DZ"/>
                              </w:rPr>
                            </w:pPr>
                            <w:r w:rsidRPr="008A7DED">
                              <w:rPr>
                                <w:rFonts w:ascii="Arial" w:hAnsi="Arial" w:cs="Arial" w:hint="cs"/>
                                <w:b/>
                                <w:bCs/>
                                <w:sz w:val="16"/>
                                <w:rtl/>
                                <w:lang w:bidi="ar-DZ"/>
                              </w:rPr>
                              <w:t>صفيحة</w:t>
                            </w:r>
                            <w:r w:rsidR="00550084">
                              <w:rPr>
                                <w:rFonts w:ascii="Arial" w:hAnsi="Arial" w:cs="Arial" w:hint="cs"/>
                                <w:b/>
                                <w:bCs/>
                                <w:sz w:val="16"/>
                                <w:rtl/>
                                <w:lang w:bidi="ar-DZ"/>
                              </w:rPr>
                              <w:t xml:space="preserve"> من</w:t>
                            </w:r>
                            <w:r w:rsidR="0055008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lang w:bidi="ar-DZ"/>
                              </w:rPr>
                              <w:t xml:space="preserve"> </w:t>
                            </w:r>
                            <w:r w:rsidRPr="008A7DED">
                              <w:rPr>
                                <w:rFonts w:ascii="Arial" w:hAnsi="Arial" w:cs="Arial" w:hint="cs"/>
                                <w:b/>
                                <w:bCs/>
                                <w:sz w:val="16"/>
                                <w:rtl/>
                                <w:lang w:bidi="ar-DZ"/>
                              </w:rPr>
                              <w:t>النّحاس</w:t>
                            </w:r>
                          </w:p>
                        </w:txbxContent>
                      </v:textbox>
                    </v:rect>
                    <v:shape id="Connecteur droit avec flèche 756690427" o:spid="_x0000_s1047" type="#_x0000_t32" style="position:absolute;left:49565;top:8026;width:0;height:2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" strokecolor="black [3200]" strokeweight="3pt">
                      <v:stroke endarrow="block" joinstyle="miter"/>
                    </v:shape>
                    <v:rect id="_x0000_s1048" style="position:absolute;left:48881;top:-416;width:5811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" filled="f" stroked="f">
                      <v:textbox inset="1pt,1pt,1pt,1pt">
                        <w:txbxContent>
                          <w:p w14:paraId="75158408" w14:textId="768E0CFC" w:rsidR="008A7DED" w:rsidRPr="008A7DED" w:rsidRDefault="008A7DED">
                            <w:pPr>
                              <w:jc w:val="center"/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</w:pPr>
                            <w:r w:rsidRPr="008A7DED"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>B</w:t>
                            </w:r>
                            <w:r w:rsidRPr="008A7DED"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 xml:space="preserve"> A</w:t>
                            </w:r>
                          </w:p>
                        </w:txbxContent>
                      </v:textbox>
                    </v:rect>
                    <v:rect id="_x0000_s1049" style="position:absolute;left:33178;top:-2216;width:5810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" filled="f" stroked="f">
                      <v:textbox inset="1pt,1pt,1pt,1pt">
                        <w:txbxContent>
                          <w:p w14:paraId="3281C148" w14:textId="77777777" w:rsidR="008A7DED" w:rsidRPr="008A7DED" w:rsidRDefault="008A7DED" w:rsidP="008A7DED">
                            <w:pPr>
                              <w:jc w:val="center"/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</w:pPr>
                            <w:r w:rsidRPr="008A7DED"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>B</w:t>
                            </w:r>
                            <w:r w:rsidRPr="008A7DED"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 xml:space="preserve"> A</w:t>
                            </w:r>
                          </w:p>
                        </w:txbxContent>
                      </v:textbox>
                    </v:rect>
                    <v:rect id="_x0000_s1050" style="position:absolute;left:11738;top:-2493;width:581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" filled="f" stroked="f">
                      <v:textbox inset="1pt,1pt,1pt,1pt">
                        <w:txbxContent>
                          <w:p w14:paraId="3B12BB1C" w14:textId="77777777" w:rsidR="008A7DED" w:rsidRPr="008A7DED" w:rsidRDefault="008A7DED" w:rsidP="008A7DED">
                            <w:pPr>
                              <w:jc w:val="center"/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</w:pPr>
                            <w:r w:rsidRPr="008A7DED"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>B</w:t>
                            </w:r>
                            <w:r w:rsidRPr="008A7DED">
                              <w:rPr>
                                <w:rFonts w:ascii="Cambria Math" w:hAnsi="Cambria Math" w:cs="Arial"/>
                                <w:b/>
                                <w:bCs/>
                                <w:sz w:val="28"/>
                                <w:szCs w:val="44"/>
                              </w:rPr>
                              <w:t xml:space="preserve"> A</w:t>
                            </w:r>
                          </w:p>
                        </w:txbxContent>
                      </v:textbox>
                    </v:rect>
                  </v:group>
                  <v:rect id="_x0000_s1051" style="position:absolute;left:5673;top:17049;width:17663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" filled="f" stroked="f">
                    <v:textbox inset="1pt,1pt,1pt,1pt">
                      <w:txbxContent>
                        <w:p w14:paraId="290DEC1C" w14:textId="70822D4E" w:rsidR="00E54FFD" w:rsidRPr="00E54FFD" w:rsidRDefault="00E54FFD" w:rsidP="00E54FF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8"/>
                              <w:lang w:bidi="ar-DZ"/>
                            </w:rPr>
                          </w:pPr>
                          <w:r w:rsidRPr="00E54FFD">
                            <w:rPr>
                              <w:rFonts w:ascii="Arial" w:hAnsi="Arial" w:cs="Arial" w:hint="cs"/>
                              <w:b/>
                              <w:bCs/>
                              <w:sz w:val="18"/>
                              <w:szCs w:val="28"/>
                              <w:rtl/>
                              <w:lang w:bidi="ar-DZ"/>
                            </w:rPr>
                            <w:t>المسري</w:t>
                          </w:r>
                          <w:r>
                            <w:rPr>
                              <w:rFonts w:ascii="Arial" w:hAnsi="Arial" w:cs="Arial" w:hint="cs"/>
                              <w:b/>
                              <w:bCs/>
                              <w:sz w:val="18"/>
                              <w:szCs w:val="28"/>
                              <w:rtl/>
                              <w:lang w:bidi="ar-DZ"/>
                            </w:rPr>
                            <w:t>ي</w:t>
                          </w:r>
                          <w:r w:rsidRPr="00E54FFD">
                            <w:rPr>
                              <w:rFonts w:ascii="Arial" w:hAnsi="Arial" w:cs="Arial" w:hint="cs"/>
                              <w:b/>
                              <w:bCs/>
                              <w:sz w:val="18"/>
                              <w:szCs w:val="28"/>
                              <w:rtl/>
                              <w:lang w:bidi="ar-DZ"/>
                            </w:rPr>
                            <w:t>ن من الغرافيت</w:t>
                          </w:r>
                        </w:p>
                      </w:txbxContent>
                    </v:textbox>
                  </v:rect>
                </v:group>
                <v:rect id="_x0000_s1052" style="position:absolute;left:20955;top:14001;width:14954;height:2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" filled="f" stroked="f">
                  <v:textbox inset="1pt,1pt,1pt,1pt">
                    <w:txbxContent>
                      <w:p w14:paraId="08D3F7FC" w14:textId="3B4EDDB2" w:rsidR="00931181" w:rsidRPr="000379DC" w:rsidRDefault="00931181" w:rsidP="0093118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محلول مائي (</w:t>
                        </w:r>
                        <w:proofErr w:type="spellStart"/>
                        <w:r>
                          <w:rPr>
                            <w:rFonts w:ascii="Arial" w:hAnsi="Arial" w:cs="Arial" w:hint="cs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ماء+سكر</w:t>
                        </w:r>
                        <w:proofErr w:type="spellEnd"/>
                        <w:r>
                          <w:rPr>
                            <w:rFonts w:ascii="Arial" w:hAnsi="Arial" w:cs="Arial" w:hint="cs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  <w:p w14:paraId="46DD3206" w14:textId="77777777" w:rsidR="00931181" w:rsidRPr="008A7DED" w:rsidRDefault="00931181" w:rsidP="00931181">
                        <w:pPr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</w:p>
                    </w:txbxContent>
                  </v:textbox>
                </v:rect>
                <v:shape id="Connecteur droit avec flèche 4" o:spid="_x0000_s1053" type="#_x0000_t32" style="position:absolute;left:27432;top:12096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" strokecolor="windowText" strokeweight="3pt">
                  <v:stroke endarrow="block" joinstyle="miter"/>
                </v:shape>
                <w10:wrap type="square"/>
              </v:group>
            </w:pict>
          </mc:Fallback>
        </mc:AlternateConten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>يُستعمل غاز الكلور</w:t>
      </w:r>
      <w:r w:rsidR="00233AD5" w:rsidRPr="000379DC">
        <w:rPr>
          <w:rFonts w:ascii="Simplified Arabic" w:hAnsi="Simplified Arabic" w:cs="Simplified Arabic"/>
          <w:sz w:val="28"/>
          <w:szCs w:val="28"/>
        </w:rPr>
        <w:t xml:space="preserve"> Cl</w:t>
      </w:r>
      <w:r w:rsidR="00233AD5" w:rsidRPr="000379DC">
        <w:rPr>
          <w:rFonts w:ascii="Cambria Math" w:hAnsi="Cambria Math" w:cs="Cambria Math"/>
          <w:sz w:val="28"/>
          <w:szCs w:val="28"/>
        </w:rPr>
        <w:t>₂</w:t>
      </w:r>
      <w:r w:rsidR="00233AD5" w:rsidRPr="000379DC">
        <w:rPr>
          <w:rFonts w:ascii="Simplified Arabic" w:hAnsi="Simplified Arabic" w:cs="Simplified Arabic"/>
          <w:sz w:val="28"/>
          <w:szCs w:val="28"/>
        </w:rPr>
        <w:t xml:space="preserve"> 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>في إنتاج مبيد الحشرات، كما</w:t>
      </w:r>
      <w:r w:rsidR="00233AD5" w:rsidRPr="000379DC">
        <w:rPr>
          <w:rFonts w:ascii="Simplified Arabic" w:hAnsi="Simplified Arabic" w:cs="Simplified Arabic"/>
          <w:sz w:val="28"/>
          <w:szCs w:val="28"/>
        </w:rPr>
        <w:t xml:space="preserve"> 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>يُستعمل كسلّاح خلال الحروب العالمية الثانية، وبعدها تمّ حضر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ه كسلاح كيميائي الى يومنا </w:t>
      </w:r>
      <w:proofErr w:type="gramStart"/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هذا 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 xml:space="preserve"> .</w:t>
      </w:r>
      <w:proofErr w:type="gramEnd"/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لت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>حق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ي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>ق إنتاج هذا الغاز مخبريًا، والتعر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 xml:space="preserve">ف على بعض خصائص </w:t>
      </w:r>
      <w:proofErr w:type="spellStart"/>
      <w:r w:rsidR="005A003E" w:rsidRPr="000379DC">
        <w:rPr>
          <w:rFonts w:ascii="Simplified Arabic" w:hAnsi="Simplified Arabic" w:cs="Simplified Arabic" w:hint="cs"/>
          <w:sz w:val="28"/>
          <w:szCs w:val="28"/>
          <w:rtl/>
        </w:rPr>
        <w:t>المحالي</w:t>
      </w:r>
      <w:proofErr w:type="spellEnd"/>
      <w:r w:rsidR="005A003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ل، والتّفريق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 بين النّقل الكهرب</w:t>
      </w:r>
      <w:r w:rsidR="005A003E">
        <w:rPr>
          <w:rFonts w:ascii="Simplified Arabic" w:hAnsi="Simplified Arabic" w:cs="Simplified Arabic" w:hint="cs"/>
          <w:sz w:val="28"/>
          <w:szCs w:val="28"/>
          <w:rtl/>
        </w:rPr>
        <w:t>ا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ئي في المعادن وفي المحاليل الشّارديّة قام مجموعة من تلاميذ السّنة الرّابعة متوسّط في م</w:t>
      </w:r>
      <w:r w:rsidR="005A003E">
        <w:rPr>
          <w:rFonts w:ascii="Simplified Arabic" w:hAnsi="Simplified Arabic" w:cs="Simplified Arabic" w:hint="cs"/>
          <w:sz w:val="28"/>
          <w:szCs w:val="28"/>
          <w:rtl/>
        </w:rPr>
        <w:t>ُ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ختبر المتوسّطة وبمرافقة أستاذهم بتحقيق التّجارب الم</w:t>
      </w:r>
      <w:r w:rsidR="005A003E">
        <w:rPr>
          <w:rFonts w:ascii="Simplified Arabic" w:hAnsi="Simplified Arabic" w:cs="Simplified Arabic" w:hint="cs"/>
          <w:sz w:val="28"/>
          <w:szCs w:val="28"/>
          <w:rtl/>
        </w:rPr>
        <w:t>ُ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وضّحة في </w:t>
      </w:r>
      <w:r w:rsidR="0053196E" w:rsidRPr="005A003E">
        <w:rPr>
          <w:rFonts w:ascii="Simplified Arabic" w:hAnsi="Simplified Arabic" w:cs="Simplified Arabic"/>
          <w:b/>
          <w:bCs/>
          <w:sz w:val="28"/>
          <w:szCs w:val="28"/>
          <w:rtl/>
        </w:rPr>
        <w:t>الوثيقة-</w:t>
      </w:r>
      <w:r w:rsidR="0053196E" w:rsidRPr="005A003E">
        <w:rPr>
          <w:rFonts w:ascii="Cambria Math" w:hAnsi="Cambria Math" w:cs="Cambria Math" w:hint="cs"/>
          <w:b/>
          <w:bCs/>
          <w:sz w:val="28"/>
          <w:szCs w:val="28"/>
          <w:rtl/>
        </w:rPr>
        <w:t>①</w:t>
      </w:r>
    </w:p>
    <w:p w14:paraId="44E089B3" w14:textId="4A17FC04" w:rsidR="00233AD5" w:rsidRPr="000379DC" w:rsidRDefault="0053196E" w:rsidP="0053196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0379DC">
        <w:rPr>
          <w:rFonts w:ascii="Simplified Arabic" w:hAnsi="Simplified Arabic" w:cs="Simplified Arabic"/>
          <w:sz w:val="28"/>
          <w:szCs w:val="28"/>
          <w:rtl/>
        </w:rPr>
        <w:t>1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 xml:space="preserve">) 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بعد غلق القاطعة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 xml:space="preserve"> في كل تجربة</w:t>
      </w:r>
      <w:r w:rsidR="00233AD5" w:rsidRPr="000379DC">
        <w:rPr>
          <w:rFonts w:ascii="Simplified Arabic" w:hAnsi="Simplified Arabic" w:cs="Simplified Arabic"/>
          <w:sz w:val="28"/>
          <w:szCs w:val="28"/>
        </w:rPr>
        <w:t>:</w:t>
      </w:r>
    </w:p>
    <w:p w14:paraId="2449C8CD" w14:textId="42C88759" w:rsidR="00233AD5" w:rsidRPr="000379DC" w:rsidRDefault="0053196E" w:rsidP="0079792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0379DC">
        <w:rPr>
          <w:rFonts w:ascii="Simplified Arabic" w:hAnsi="Simplified Arabic" w:cs="Simplified Arabic"/>
          <w:sz w:val="28"/>
          <w:szCs w:val="28"/>
          <w:rtl/>
        </w:rPr>
        <w:t xml:space="preserve">  -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 xml:space="preserve"> صِف ما يحدث في كل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="00233AD5" w:rsidRPr="000379DC">
        <w:rPr>
          <w:rFonts w:ascii="Simplified Arabic" w:hAnsi="Simplified Arabic" w:cs="Simplified Arabic"/>
          <w:sz w:val="28"/>
          <w:szCs w:val="28"/>
          <w:rtl/>
        </w:rPr>
        <w:t xml:space="preserve"> دارة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 xml:space="preserve"> مع التّعليل.</w:t>
      </w:r>
    </w:p>
    <w:p w14:paraId="35A174F8" w14:textId="62B64F08" w:rsidR="0053196E" w:rsidRPr="000379DC" w:rsidRDefault="0053196E" w:rsidP="000B240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0379DC">
        <w:rPr>
          <w:rFonts w:ascii="Simplified Arabic" w:hAnsi="Simplified Arabic" w:cs="Simplified Arabic"/>
          <w:sz w:val="28"/>
          <w:szCs w:val="28"/>
          <w:rtl/>
        </w:rPr>
        <w:t>2) أع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ِ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د رسم الد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ارة م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ُ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وض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ح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ً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ا عليها ق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ُ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طبي البط</w:t>
      </w:r>
      <w:r w:rsidR="000B2409"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ارية</w:t>
      </w:r>
      <w:r w:rsidR="000B2409" w:rsidRPr="000379DC">
        <w:rPr>
          <w:rFonts w:ascii="Simplified Arabic" w:hAnsi="Simplified Arabic" w:cs="Simplified Arabic"/>
          <w:sz w:val="28"/>
          <w:szCs w:val="28"/>
        </w:rPr>
        <w:t xml:space="preserve"> </w:t>
      </w:r>
      <w:r w:rsidRPr="000379DC">
        <w:rPr>
          <w:rFonts w:ascii="Simplified Arabic" w:hAnsi="Simplified Arabic" w:cs="Simplified Arabic"/>
          <w:sz w:val="28"/>
          <w:szCs w:val="28"/>
        </w:rPr>
        <w:t>A</w:t>
      </w:r>
      <w:r w:rsidR="000B2409" w:rsidRPr="000379DC">
        <w:rPr>
          <w:rFonts w:ascii="Simplified Arabic" w:hAnsi="Simplified Arabic" w:cs="Simplified Arabic"/>
          <w:sz w:val="28"/>
          <w:szCs w:val="28"/>
        </w:rPr>
        <w:t xml:space="preserve">) 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و</w:t>
      </w:r>
      <w:r w:rsidRPr="000379DC">
        <w:rPr>
          <w:rFonts w:ascii="Simplified Arabic" w:hAnsi="Simplified Arabic" w:cs="Simplified Arabic"/>
          <w:sz w:val="28"/>
          <w:szCs w:val="28"/>
        </w:rPr>
        <w:t xml:space="preserve"> </w:t>
      </w:r>
      <w:r w:rsidR="000B2409" w:rsidRPr="000379DC">
        <w:rPr>
          <w:rFonts w:ascii="Simplified Arabic" w:hAnsi="Simplified Arabic" w:cs="Simplified Arabic"/>
          <w:sz w:val="28"/>
          <w:szCs w:val="28"/>
        </w:rPr>
        <w:t xml:space="preserve">(B </w:t>
      </w:r>
    </w:p>
    <w:p w14:paraId="0E111727" w14:textId="1FDBD993" w:rsidR="0053196E" w:rsidRPr="000379DC" w:rsidRDefault="000B2409" w:rsidP="000B240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0379DC">
        <w:rPr>
          <w:rFonts w:ascii="Simplified Arabic" w:hAnsi="Simplified Arabic" w:cs="Simplified Arabic"/>
          <w:sz w:val="28"/>
          <w:szCs w:val="28"/>
          <w:rtl/>
          <w:lang w:bidi="ar-DZ"/>
        </w:rPr>
        <w:t>3)</w:t>
      </w:r>
      <w:r w:rsidR="0053196E" w:rsidRPr="000379DC">
        <w:rPr>
          <w:rFonts w:ascii="Simplified Arabic" w:hAnsi="Simplified Arabic" w:cs="Simplified Arabic"/>
          <w:sz w:val="28"/>
          <w:szCs w:val="28"/>
        </w:rPr>
        <w:t xml:space="preserve"> 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اكتب المعادلتين الن</w:t>
      </w:r>
      <w:r w:rsidR="0062541C"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صفيتين عند كل مسرى، ثم المعادلة الاجمالية</w:t>
      </w:r>
      <w:r w:rsidR="0053196E" w:rsidRPr="000379DC">
        <w:rPr>
          <w:rFonts w:ascii="Simplified Arabic" w:hAnsi="Simplified Arabic" w:cs="Simplified Arabic"/>
          <w:sz w:val="28"/>
          <w:szCs w:val="28"/>
        </w:rPr>
        <w:t xml:space="preserve"> 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لهذا التّحليل الكهربائي البسيط.</w:t>
      </w:r>
    </w:p>
    <w:p w14:paraId="0203DB43" w14:textId="5ED053A0" w:rsidR="0053196E" w:rsidRPr="000379DC" w:rsidRDefault="000B2409" w:rsidP="0053196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0379DC">
        <w:rPr>
          <w:rFonts w:ascii="Simplified Arabic" w:hAnsi="Simplified Arabic" w:cs="Simplified Arabic"/>
          <w:sz w:val="28"/>
          <w:szCs w:val="28"/>
          <w:rtl/>
        </w:rPr>
        <w:t>4)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 قارن بين نقل الت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ي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ار 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الكهربائ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ي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 في </w:t>
      </w:r>
      <w:proofErr w:type="gramStart"/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المعادن 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،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وفي</w:t>
      </w:r>
      <w:proofErr w:type="gramEnd"/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 xml:space="preserve"> المحاليل الش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اردي</w:t>
      </w:r>
      <w:r w:rsidRPr="000379DC">
        <w:rPr>
          <w:rFonts w:ascii="Simplified Arabic" w:hAnsi="Simplified Arabic" w:cs="Simplified Arabic"/>
          <w:sz w:val="28"/>
          <w:szCs w:val="28"/>
          <w:rtl/>
        </w:rPr>
        <w:t>ّ</w:t>
      </w:r>
      <w:r w:rsidR="0053196E" w:rsidRPr="000379DC">
        <w:rPr>
          <w:rFonts w:ascii="Simplified Arabic" w:hAnsi="Simplified Arabic" w:cs="Simplified Arabic"/>
          <w:sz w:val="28"/>
          <w:szCs w:val="28"/>
          <w:rtl/>
        </w:rPr>
        <w:t>ة</w:t>
      </w:r>
    </w:p>
    <w:p w14:paraId="329EDE20" w14:textId="3F547C43" w:rsidR="00DC1F8C" w:rsidRDefault="005D3A4B" w:rsidP="00550084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rtl/>
        </w:rPr>
      </w:pPr>
      <w:r w:rsidRPr="005D3A4B"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  <w:r w:rsidR="00E84F30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="00E84F30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</w:t>
      </w:r>
      <w:r w:rsidR="00E84F30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ث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ّ</w:t>
      </w:r>
      <w:r w:rsidR="00E84F30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اني</w:t>
      </w:r>
      <w:r w:rsidR="00E84F30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9A5736">
        <w:rPr>
          <w:rFonts w:ascii="Cambria Math" w:hAnsi="Cambria Math" w:cs="Amiri" w:hint="cs"/>
          <w:b/>
          <w:bCs/>
          <w:sz w:val="32"/>
          <w:szCs w:val="32"/>
          <w:rtl/>
        </w:rPr>
        <w:t>06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</w:p>
    <w:p w14:paraId="6DF08D0B" w14:textId="62461C4D" w:rsidR="00820B59" w:rsidRPr="00550084" w:rsidRDefault="00E54FFD" w:rsidP="00724DED">
      <w:pPr>
        <w:bidi/>
        <w:spacing w:after="0" w:line="240" w:lineRule="auto"/>
        <w:jc w:val="both"/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</w:pPr>
      <w:r>
        <w:rPr>
          <w:rFonts w:ascii="Amiri" w:hAnsi="Amiri" w:cs="Amiri" w:hint="cs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60C9087" wp14:editId="0F20EB5C">
                <wp:simplePos x="0" y="0"/>
                <wp:positionH relativeFrom="column">
                  <wp:posOffset>48260</wp:posOffset>
                </wp:positionH>
                <wp:positionV relativeFrom="paragraph">
                  <wp:posOffset>889635</wp:posOffset>
                </wp:positionV>
                <wp:extent cx="2428715" cy="1571625"/>
                <wp:effectExtent l="0" t="0" r="10160" b="28575"/>
                <wp:wrapNone/>
                <wp:docPr id="3573" name="Groupe 3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715" cy="1571625"/>
                          <a:chOff x="0" y="0"/>
                          <a:chExt cx="2428715" cy="1571625"/>
                        </a:xfrm>
                      </wpg:grpSpPr>
                      <wps:wsp>
                        <wps:cNvPr id="3249" name="Rectangle 3249"/>
                        <wps:cNvSpPr/>
                        <wps:spPr>
                          <a:xfrm>
                            <a:off x="0" y="0"/>
                            <a:ext cx="2428715" cy="1362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7" name="Image 324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75" y="47625"/>
                            <a:ext cx="2345690" cy="121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51" name="Rectangle 3251"/>
                        <wps:cNvSpPr/>
                        <wps:spPr>
                          <a:xfrm>
                            <a:off x="819150" y="1247775"/>
                            <a:ext cx="895350" cy="3238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7C0B66" w14:textId="1111813C" w:rsidR="00724DED" w:rsidRDefault="00724DED" w:rsidP="00724DED">
                              <w:pPr>
                                <w:jc w:val="center"/>
                              </w:pPr>
                              <w:r w:rsidRPr="00550084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الوثيقة-</w:t>
                              </w:r>
                              <w:r w:rsidRPr="00550084">
                                <w:rPr>
                                  <w:rFonts w:ascii="Cambria Math" w:hAnsi="Cambria Math" w:cs="Cambria Math" w:hint="cs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C9087" id="Groupe 3573" o:spid="_x0000_s1054" style="position:absolute;left:0;text-align:left;margin-left:3.8pt;margin-top:70.05pt;width:191.25pt;height:123.75pt;z-index:251677696" coordsize="24287,15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">
                <v:rect id="Rectangle 3249" o:spid="_x0000_s1055" style="position:absolute;width:24287;height:1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" fillcolor="white [3201]" strokecolor="black [3200]" strokeweight="1pt"/>
                <v:shape id="Image 3247" o:spid="_x0000_s1056" type="#_x0000_t75" style="position:absolute;left:666;top:476;width:23457;height:1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">
                  <v:imagedata r:id="rId11" o:title=""/>
                </v:shape>
                <v:rect id="Rectangle 3251" o:spid="_x0000_s1057" style="position:absolute;left:8191;top:12477;width:8954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" fillcolor="white [3201]" strokecolor="black [3200]" strokeweight="1pt">
                  <v:textbox>
                    <w:txbxContent>
                      <w:p w14:paraId="087C0B66" w14:textId="1111813C" w:rsidR="00724DED" w:rsidRDefault="00724DED" w:rsidP="00724DED">
                        <w:pPr>
                          <w:jc w:val="center"/>
                        </w:pPr>
                        <w:r w:rsidRPr="00550084">
                          <w:rPr>
                            <w:rFonts w:ascii="Simplified Arabic" w:hAnsi="Simplified Arabic" w:cs="Simplified Arabic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t>الوثيقة-</w:t>
                        </w:r>
                        <w:r w:rsidRPr="00550084">
                          <w:rPr>
                            <w:rFonts w:ascii="Cambria Math" w:hAnsi="Cambria Math" w:cs="Cambria Math" w:hint="cs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t>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B7CBB">
        <w:rPr>
          <w:rFonts w:ascii="Amiri" w:hAnsi="Amiri" w:cs="Amiri" w:hint="cs"/>
          <w:sz w:val="28"/>
          <w:szCs w:val="28"/>
        </w:rPr>
        <w:sym w:font="Symbol" w:char="F049"/>
      </w:r>
      <w:r w:rsidR="00DB7CBB">
        <w:rPr>
          <w:rFonts w:ascii="Amiri" w:hAnsi="Amiri" w:cs="Amiri" w:hint="cs"/>
          <w:sz w:val="28"/>
          <w:szCs w:val="28"/>
          <w:rtl/>
        </w:rPr>
        <w:t xml:space="preserve">- </w:t>
      </w:r>
      <w:r w:rsidR="000B2409" w:rsidRPr="00550084">
        <w:rPr>
          <w:rFonts w:ascii="Simplified Arabic" w:hAnsi="Simplified Arabic" w:cs="Simplified Arabic"/>
          <w:sz w:val="28"/>
          <w:szCs w:val="28"/>
          <w:rtl/>
        </w:rPr>
        <w:t xml:space="preserve">أثناء تحضير أم </w:t>
      </w:r>
      <w:r w:rsidR="00550084">
        <w:rPr>
          <w:rFonts w:ascii="Simplified Arabic" w:hAnsi="Simplified Arabic" w:cs="Simplified Arabic"/>
          <w:sz w:val="28"/>
          <w:szCs w:val="28"/>
          <w:rtl/>
        </w:rPr>
        <w:t>يوسف</w:t>
      </w:r>
      <w:r w:rsidR="000B2409" w:rsidRPr="00550084">
        <w:rPr>
          <w:rFonts w:ascii="Simplified Arabic" w:hAnsi="Simplified Arabic" w:cs="Simplified Arabic"/>
          <w:sz w:val="28"/>
          <w:szCs w:val="28"/>
          <w:rtl/>
        </w:rPr>
        <w:t xml:space="preserve"> لوجبة العشاء في المطبخ اشتكت من الشّعور بصدمة كهربائيّة عند لمسها في كلّ مرة للهيكل المعدني للفرن </w:t>
      </w:r>
      <w:proofErr w:type="gramStart"/>
      <w:r w:rsidR="000B2409" w:rsidRPr="00550084">
        <w:rPr>
          <w:rFonts w:ascii="Simplified Arabic" w:hAnsi="Simplified Arabic" w:cs="Simplified Arabic"/>
          <w:sz w:val="28"/>
          <w:szCs w:val="28"/>
          <w:rtl/>
        </w:rPr>
        <w:t>الكهربائيّ ،</w:t>
      </w:r>
      <w:proofErr w:type="gramEnd"/>
      <w:r w:rsidR="000B2409" w:rsidRPr="00550084">
        <w:rPr>
          <w:rFonts w:ascii="Simplified Arabic" w:hAnsi="Simplified Arabic" w:cs="Simplified Arabic"/>
          <w:sz w:val="28"/>
          <w:szCs w:val="28"/>
          <w:rtl/>
        </w:rPr>
        <w:t xml:space="preserve"> وبهدف إصلاح هذا المشكل تمّ مُعاينته من طرف تقني مُختص في الكهرباء المنزليّة فنصحه بتركيب </w:t>
      </w:r>
      <w:r w:rsidR="00DB7CBB" w:rsidRPr="00550084">
        <w:rPr>
          <w:rFonts w:ascii="Simplified Arabic" w:hAnsi="Simplified Arabic" w:cs="Simplified Arabic"/>
          <w:sz w:val="28"/>
          <w:szCs w:val="28"/>
          <w:rtl/>
        </w:rPr>
        <w:t xml:space="preserve">مأخذ يضمن سلامة </w:t>
      </w:r>
      <w:proofErr w:type="gramStart"/>
      <w:r w:rsidR="00DB7CBB" w:rsidRPr="00550084">
        <w:rPr>
          <w:rFonts w:ascii="Simplified Arabic" w:hAnsi="Simplified Arabic" w:cs="Simplified Arabic"/>
          <w:sz w:val="28"/>
          <w:szCs w:val="28"/>
          <w:rtl/>
        </w:rPr>
        <w:t>المُستخدم .اتّجه</w:t>
      </w:r>
      <w:proofErr w:type="gramEnd"/>
      <w:r w:rsidR="00DB7CBB" w:rsidRPr="00550084">
        <w:rPr>
          <w:rFonts w:ascii="Simplified Arabic" w:hAnsi="Simplified Arabic" w:cs="Simplified Arabic"/>
          <w:sz w:val="28"/>
          <w:szCs w:val="28"/>
          <w:rtl/>
        </w:rPr>
        <w:t xml:space="preserve"> يوسف لشراء </w:t>
      </w:r>
      <w:proofErr w:type="gramStart"/>
      <w:r w:rsidR="00DB7CBB" w:rsidRPr="00550084">
        <w:rPr>
          <w:rFonts w:ascii="Simplified Arabic" w:hAnsi="Simplified Arabic" w:cs="Simplified Arabic"/>
          <w:sz w:val="28"/>
          <w:szCs w:val="28"/>
          <w:rtl/>
        </w:rPr>
        <w:t xml:space="preserve">مأخذ </w:t>
      </w:r>
      <w:r w:rsidR="00DB7CBB" w:rsidRPr="00550084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t xml:space="preserve"> جديد</w:t>
      </w:r>
      <w:proofErr w:type="gramEnd"/>
      <w:r w:rsidR="00DB7CBB" w:rsidRPr="00550084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t xml:space="preserve"> فوجد نوعين من المآخذ كما توضّحه </w:t>
      </w:r>
      <w:r w:rsidR="00DB7CBB" w:rsidRPr="00550084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t>الوثيقة-</w:t>
      </w:r>
      <w:r w:rsidR="00DB7CBB" w:rsidRPr="00550084">
        <w:rPr>
          <w:rFonts w:ascii="Cambria Math" w:hAnsi="Cambria Math" w:cs="Cambria Math" w:hint="cs"/>
          <w:b/>
          <w:bCs/>
          <w:noProof/>
          <w:sz w:val="28"/>
          <w:szCs w:val="28"/>
          <w:rtl/>
          <w:lang w:eastAsia="fr-FR"/>
        </w:rPr>
        <w:t>②</w:t>
      </w:r>
      <w:r w:rsidR="00DB7CBB" w:rsidRPr="00550084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t xml:space="preserve"> ، واحتار في اختيار الأنسب منهما.</w:t>
      </w:r>
    </w:p>
    <w:p w14:paraId="317D301A" w14:textId="0AE634E6" w:rsidR="00DB7CBB" w:rsidRPr="00550084" w:rsidRDefault="00DB7CBB" w:rsidP="00DB7CBB">
      <w:pPr>
        <w:numPr>
          <w:ilvl w:val="0"/>
          <w:numId w:val="37"/>
        </w:numPr>
        <w:bidi/>
        <w:spacing w:after="0" w:line="240" w:lineRule="auto"/>
        <w:jc w:val="both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  <w:r w:rsidRPr="00550084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t>حدّد المأخذ الذي نصح به التّقنيّ ، وأذكر أقطابه مع التّرميز المُناسب.</w:t>
      </w:r>
    </w:p>
    <w:p w14:paraId="27AD9DCE" w14:textId="08EA42FE" w:rsidR="00DB7CBB" w:rsidRPr="00550084" w:rsidRDefault="00DB7CBB" w:rsidP="00E54FFD">
      <w:pPr>
        <w:bidi/>
        <w:spacing w:after="0" w:line="240" w:lineRule="auto"/>
        <w:ind w:left="36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50084">
        <w:rPr>
          <w:rFonts w:ascii="Simplified Arabic" w:hAnsi="Simplified Arabic" w:cs="Simplified Arabic"/>
          <w:sz w:val="28"/>
          <w:szCs w:val="28"/>
          <w:highlight w:val="lightGray"/>
          <w:lang w:bidi="ar-DZ"/>
        </w:rPr>
        <w:sym w:font="Symbol" w:char="F049"/>
      </w:r>
      <w:r w:rsidRPr="00550084">
        <w:rPr>
          <w:rFonts w:ascii="Simplified Arabic" w:hAnsi="Simplified Arabic" w:cs="Simplified Arabic"/>
          <w:sz w:val="28"/>
          <w:szCs w:val="28"/>
          <w:highlight w:val="lightGray"/>
          <w:lang w:bidi="ar-DZ"/>
        </w:rPr>
        <w:sym w:font="Symbol" w:char="F049"/>
      </w:r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 لفت انتباه </w:t>
      </w:r>
      <w:r w:rsidR="00E54F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يوسف</w:t>
      </w:r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مُلصقة على الفُرن الكهربائيّ كما تُبيّنه </w:t>
      </w:r>
      <w:r w:rsidRPr="0055008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الوثيقة-</w:t>
      </w:r>
      <w:r w:rsidRPr="00550084">
        <w:rPr>
          <w:rFonts w:ascii="Cambria Math" w:hAnsi="Cambria Math" w:cs="Cambria Math" w:hint="cs"/>
          <w:b/>
          <w:bCs/>
          <w:sz w:val="28"/>
          <w:szCs w:val="28"/>
          <w:highlight w:val="lightGray"/>
          <w:rtl/>
          <w:lang w:bidi="ar-DZ"/>
        </w:rPr>
        <w:t>③</w:t>
      </w:r>
    </w:p>
    <w:p w14:paraId="0FC2FFE0" w14:textId="0F3F38DC" w:rsidR="008D3957" w:rsidRPr="00550084" w:rsidRDefault="008D3957" w:rsidP="008D3957">
      <w:pPr>
        <w:bidi/>
        <w:spacing w:after="0" w:line="240" w:lineRule="auto"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55008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55008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1)</w:t>
      </w:r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تعرّف على مدلول </w:t>
      </w:r>
      <w:proofErr w:type="gramStart"/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>الدّلالات :</w:t>
      </w:r>
      <w:proofErr w:type="gramEnd"/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550084">
        <w:rPr>
          <w:rFonts w:ascii="Cambria Math" w:hAnsi="Cambria Math" w:cs="Simplified Arabic"/>
          <w:b/>
          <w:bCs/>
          <w:sz w:val="28"/>
          <w:szCs w:val="28"/>
          <w:lang w:bidi="ar-DZ"/>
        </w:rPr>
        <w:t xml:space="preserve">50 </w:t>
      </w:r>
      <w:proofErr w:type="gramStart"/>
      <w:r w:rsidRPr="00550084">
        <w:rPr>
          <w:rFonts w:ascii="Cambria Math" w:hAnsi="Cambria Math" w:cs="Simplified Arabic"/>
          <w:b/>
          <w:bCs/>
          <w:sz w:val="28"/>
          <w:szCs w:val="28"/>
          <w:lang w:bidi="ar-DZ"/>
        </w:rPr>
        <w:t>HZ</w:t>
      </w:r>
      <w:r w:rsidRPr="00550084">
        <w:rPr>
          <w:rFonts w:ascii="Cambria Math" w:hAnsi="Cambria Math" w:cs="Simplified Arabic"/>
          <w:b/>
          <w:bCs/>
          <w:sz w:val="28"/>
          <w:szCs w:val="28"/>
          <w:rtl/>
          <w:lang w:bidi="ar-DZ"/>
        </w:rPr>
        <w:t xml:space="preserve"> ،</w:t>
      </w:r>
      <w:proofErr w:type="gramEnd"/>
      <w:r w:rsidRPr="00550084">
        <w:rPr>
          <w:rFonts w:ascii="Cambria Math" w:hAnsi="Cambria Math" w:cs="Simplified Arabic"/>
          <w:b/>
          <w:bCs/>
          <w:sz w:val="28"/>
          <w:szCs w:val="28"/>
          <w:rtl/>
          <w:lang w:bidi="ar-DZ"/>
        </w:rPr>
        <w:t xml:space="preserve"> </w:t>
      </w:r>
      <w:r w:rsidRPr="00550084">
        <w:rPr>
          <w:rFonts w:ascii="Cambria Math" w:hAnsi="Cambria Math" w:cs="Simplified Arabic"/>
          <w:b/>
          <w:bCs/>
          <w:sz w:val="28"/>
          <w:szCs w:val="28"/>
          <w:lang w:bidi="ar-DZ"/>
        </w:rPr>
        <w:t xml:space="preserve">230 </w:t>
      </w:r>
      <w:proofErr w:type="gramStart"/>
      <w:r w:rsidRPr="00550084">
        <w:rPr>
          <w:rFonts w:ascii="Cambria Math" w:hAnsi="Cambria Math" w:cs="Simplified Arabic"/>
          <w:b/>
          <w:bCs/>
          <w:sz w:val="28"/>
          <w:szCs w:val="28"/>
          <w:lang w:bidi="ar-DZ"/>
        </w:rPr>
        <w:t>V</w:t>
      </w:r>
      <w:r w:rsidRPr="00550084">
        <w:rPr>
          <w:rFonts w:ascii="Cambria Math" w:hAnsi="Cambria Math" w:cs="Simplified Arabic"/>
          <w:b/>
          <w:bCs/>
          <w:sz w:val="28"/>
          <w:szCs w:val="28"/>
          <w:rtl/>
          <w:lang w:bidi="ar-DZ"/>
        </w:rPr>
        <w:t xml:space="preserve"> ،</w:t>
      </w:r>
      <w:proofErr w:type="gramEnd"/>
      <w:r w:rsidRPr="00550084">
        <w:rPr>
          <w:rFonts w:ascii="Cambria Math" w:hAnsi="Cambria Math" w:cs="Simplified Arabic"/>
          <w:b/>
          <w:bCs/>
          <w:sz w:val="28"/>
          <w:szCs w:val="28"/>
          <w:rtl/>
          <w:lang w:bidi="ar-DZ"/>
        </w:rPr>
        <w:t xml:space="preserve"> </w:t>
      </w:r>
      <w:r w:rsidRPr="00550084">
        <w:rPr>
          <w:rFonts w:ascii="Cambria Math" w:hAnsi="Cambria Math" w:cs="Simplified Arabic"/>
          <w:b/>
          <w:bCs/>
          <w:sz w:val="28"/>
          <w:szCs w:val="28"/>
          <w:lang w:bidi="ar-DZ"/>
        </w:rPr>
        <w:t>1500 W</w:t>
      </w:r>
    </w:p>
    <w:p w14:paraId="11312809" w14:textId="55109B99" w:rsidR="008D3957" w:rsidRPr="00550084" w:rsidRDefault="008D3957" w:rsidP="00550084">
      <w:pPr>
        <w:bidi/>
        <w:spacing w:after="0" w:line="240" w:lineRule="auto"/>
        <w:ind w:left="360"/>
        <w:jc w:val="both"/>
        <w:rPr>
          <w:rFonts w:ascii="Simplified Arabic" w:hAnsi="Simplified Arabic" w:cs="Simplified Arabic"/>
          <w:b/>
          <w:bCs/>
          <w:color w:val="000000"/>
          <w:sz w:val="28"/>
          <w:szCs w:val="28"/>
          <w:vertAlign w:val="subscript"/>
          <w:lang w:bidi="ar-DZ"/>
        </w:rPr>
      </w:pPr>
      <w:r w:rsidRPr="0055008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</w:t>
      </w:r>
      <w:r w:rsidRPr="0055008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2) </w:t>
      </w:r>
      <w:r w:rsidR="00550084" w:rsidRPr="0055008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أ-</w:t>
      </w:r>
      <w:r w:rsidR="00550084" w:rsidRPr="0055008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</w:t>
      </w:r>
      <w:r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شِدّة التّيّار المُنتجة</w:t>
      </w:r>
      <w:r w:rsidRPr="0055008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eff</m:t>
            </m:r>
          </m:sub>
        </m:sSub>
      </m:oMath>
    </w:p>
    <w:p w14:paraId="3D892250" w14:textId="58AC3A51" w:rsidR="00BD7A6E" w:rsidRPr="00550084" w:rsidRDefault="00E54FFD" w:rsidP="00550084">
      <w:pPr>
        <w:bidi/>
        <w:spacing w:after="0" w:line="240" w:lineRule="auto"/>
        <w:jc w:val="both"/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D069C06" wp14:editId="7CF1F00D">
                <wp:simplePos x="0" y="0"/>
                <wp:positionH relativeFrom="column">
                  <wp:posOffset>-18415</wp:posOffset>
                </wp:positionH>
                <wp:positionV relativeFrom="paragraph">
                  <wp:posOffset>90805</wp:posOffset>
                </wp:positionV>
                <wp:extent cx="2552065" cy="1543050"/>
                <wp:effectExtent l="0" t="0" r="635" b="19050"/>
                <wp:wrapNone/>
                <wp:docPr id="3572" name="Groupe 3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065" cy="1543050"/>
                          <a:chOff x="0" y="0"/>
                          <a:chExt cx="2552065" cy="1543050"/>
                        </a:xfrm>
                      </wpg:grpSpPr>
                      <pic:pic xmlns:pic="http://schemas.openxmlformats.org/drawingml/2006/picture">
                        <pic:nvPicPr>
                          <pic:cNvPr id="3246" name="Image 324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065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54" name="Rectangle 3254"/>
                        <wps:cNvSpPr/>
                        <wps:spPr>
                          <a:xfrm>
                            <a:off x="838200" y="1171575"/>
                            <a:ext cx="895350" cy="3714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F0084C2" w14:textId="1720DE56" w:rsidR="005C768C" w:rsidRDefault="005C768C" w:rsidP="005C768C">
                              <w:pPr>
                                <w:jc w:val="center"/>
                              </w:pPr>
                              <w:r w:rsidRPr="00550084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الوثيقة-</w:t>
                              </w:r>
                              <w:r>
                                <w:rPr>
                                  <w:rFonts w:ascii="Cambria Math" w:hAnsi="Cambria Math" w:cs="Cambria Math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69C06" id="Groupe 3572" o:spid="_x0000_s1058" style="position:absolute;left:0;text-align:left;margin-left:-1.45pt;margin-top:7.15pt;width:200.95pt;height:121.5pt;z-index:251682816" coordsize="25520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">
                <v:shape id="Image 3246" o:spid="_x0000_s1059" type="#_x0000_t75" style="position:absolute;width:25520;height:1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">
                  <v:imagedata r:id="rId13" o:title=""/>
                </v:shape>
                <v:rect id="Rectangle 3254" o:spid="_x0000_s1060" style="position:absolute;left:8382;top:11715;width:8953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" fillcolor="window" strokecolor="windowText" strokeweight="1pt">
                  <v:textbox>
                    <w:txbxContent>
                      <w:p w14:paraId="3F0084C2" w14:textId="1720DE56" w:rsidR="005C768C" w:rsidRDefault="005C768C" w:rsidP="005C768C">
                        <w:pPr>
                          <w:jc w:val="center"/>
                        </w:pPr>
                        <w:r w:rsidRPr="00550084">
                          <w:rPr>
                            <w:rFonts w:ascii="Simplified Arabic" w:hAnsi="Simplified Arabic" w:cs="Simplified Arabic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t>الوثيقة-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t>③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D3957" w:rsidRPr="00550084">
        <w:rPr>
          <w:rFonts w:ascii="Simplified Arabic" w:hAnsi="Simplified Arabic" w:cs="Simplified Arabic"/>
          <w:sz w:val="28"/>
          <w:szCs w:val="28"/>
          <w:lang w:bidi="ar-DZ"/>
        </w:rPr>
        <w:t xml:space="preserve">     </w:t>
      </w:r>
      <w:r w:rsidR="008D3957"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55008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</w:t>
      </w:r>
      <w:r w:rsidR="00550084" w:rsidRPr="0055008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ب-ا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550084" w:rsidRPr="0055008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ستنتج</w:t>
      </w:r>
      <w:r w:rsidR="008D3957" w:rsidRPr="0055008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شدّة التّيار الأعظميّة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max</m:t>
            </m:r>
          </m:sub>
        </m:sSub>
      </m:oMath>
    </w:p>
    <w:p w14:paraId="495CC72F" w14:textId="54DF7104" w:rsidR="008D3957" w:rsidRPr="00550084" w:rsidRDefault="008D3957" w:rsidP="008D3957">
      <w:pPr>
        <w:bidi/>
        <w:spacing w:after="0" w:line="240" w:lineRule="auto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 w:rsidRPr="00550084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 xml:space="preserve">       3)</w:t>
      </w:r>
      <w:r w:rsidRPr="00550084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وضّح برسم مُخطّط نظامي لدارة الفُرن م</w:t>
      </w:r>
      <w:r w:rsidR="0062541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ُ</w:t>
      </w:r>
      <w:r w:rsidR="0062541C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حترم</w:t>
      </w:r>
      <w:r w:rsidR="0062541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ً</w:t>
      </w:r>
      <w:r w:rsidR="0062541C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 قواعد ال</w:t>
      </w:r>
      <w:r w:rsidR="0062541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أ</w:t>
      </w:r>
      <w:r w:rsidRPr="00550084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من الكهربائيّ.</w:t>
      </w:r>
    </w:p>
    <w:p w14:paraId="6EA0E891" w14:textId="4B22E48B" w:rsidR="008D3957" w:rsidRPr="009A5736" w:rsidRDefault="009A5736" w:rsidP="008D3957">
      <w:pPr>
        <w:bidi/>
        <w:spacing w:after="0" w:line="240" w:lineRule="auto"/>
        <w:jc w:val="both"/>
        <w:rPr>
          <w:rFonts w:ascii="Amiri" w:hAnsi="Amiri" w:cs="Amiri"/>
          <w:sz w:val="32"/>
          <w:szCs w:val="32"/>
          <w:rtl/>
          <w:lang w:bidi="ar-DZ"/>
        </w:rPr>
      </w:pPr>
      <w:r w:rsidRPr="009A5736">
        <w:rPr>
          <w:rFonts w:ascii="Amiri" w:eastAsiaTheme="minorEastAsia" w:hAnsi="Amiri" w:cs="Amiri"/>
          <w:b/>
          <w:bCs/>
          <w:sz w:val="28"/>
          <w:szCs w:val="28"/>
          <w:rtl/>
          <w:lang w:bidi="ar-DZ"/>
        </w:rPr>
        <w:t xml:space="preserve">                  </w:t>
      </w:r>
      <w:proofErr w:type="gramStart"/>
      <w:r w:rsidR="008D3957" w:rsidRPr="009A5736">
        <w:rPr>
          <w:rFonts w:ascii="Amiri" w:eastAsiaTheme="minorEastAsia" w:hAnsi="Amiri" w:cs="Amiri"/>
          <w:b/>
          <w:bCs/>
          <w:sz w:val="28"/>
          <w:szCs w:val="28"/>
          <w:rtl/>
          <w:lang w:bidi="ar-DZ"/>
        </w:rPr>
        <w:t>ي</w:t>
      </w:r>
      <w:r w:rsidRPr="009A5736">
        <w:rPr>
          <w:rFonts w:ascii="Amiri" w:eastAsiaTheme="minorEastAsia" w:hAnsi="Amiri" w:cs="Amiri"/>
          <w:b/>
          <w:bCs/>
          <w:sz w:val="28"/>
          <w:szCs w:val="28"/>
          <w:rtl/>
          <w:lang w:bidi="ar-DZ"/>
        </w:rPr>
        <w:t>ُ</w:t>
      </w:r>
      <w:r w:rsidR="008D3957" w:rsidRPr="009A5736">
        <w:rPr>
          <w:rFonts w:ascii="Amiri" w:eastAsiaTheme="minorEastAsia" w:hAnsi="Amiri" w:cs="Amiri"/>
          <w:b/>
          <w:bCs/>
          <w:sz w:val="28"/>
          <w:szCs w:val="28"/>
          <w:rtl/>
          <w:lang w:bidi="ar-DZ"/>
        </w:rPr>
        <w:t>عطى :</w:t>
      </w:r>
      <w:proofErr w:type="gramEnd"/>
      <w:r w:rsidR="008D3957" w:rsidRPr="009A5736">
        <w:rPr>
          <w:rFonts w:ascii="Amiri" w:eastAsiaTheme="minorEastAsia" w:hAnsi="Amiri" w:cs="Amiri"/>
          <w:b/>
          <w:bCs/>
          <w:sz w:val="28"/>
          <w:szCs w:val="28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miri"/>
            <w:sz w:val="28"/>
            <w:szCs w:val="28"/>
            <w:lang w:bidi="ar-DZ"/>
          </w:rPr>
          <m:t xml:space="preserve">P= </m:t>
        </m:r>
        <m:sSub>
          <m:sSubPr>
            <m:ctrlPr>
              <w:rPr>
                <w:rFonts w:ascii="Cambria Math" w:eastAsiaTheme="minorEastAsia" w:hAnsi="Cambria Math" w:cs="Amir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miri"/>
                <w:sz w:val="28"/>
                <w:szCs w:val="28"/>
                <w:lang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miri"/>
                <w:sz w:val="28"/>
                <w:szCs w:val="28"/>
                <w:lang w:bidi="ar-DZ"/>
              </w:rPr>
              <m:t>eff</m:t>
            </m:r>
          </m:sub>
        </m:sSub>
        <m:r>
          <m:rPr>
            <m:sty m:val="bi"/>
          </m:rPr>
          <w:rPr>
            <w:rFonts w:ascii="Cambria Math" w:eastAsiaTheme="minorEastAsia" w:hAnsi="Cambria Math" w:cs="Amiri"/>
            <w:sz w:val="28"/>
            <w:szCs w:val="28"/>
            <w:lang w:bidi="ar-DZ"/>
          </w:rPr>
          <m:t>×</m:t>
        </m:r>
        <m:sSub>
          <m:sSubPr>
            <m:ctrlPr>
              <w:rPr>
                <w:rFonts w:ascii="Cambria Math" w:eastAsiaTheme="minorEastAsia" w:hAnsi="Cambria Math" w:cs="Amir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miri"/>
                <w:sz w:val="28"/>
                <w:szCs w:val="28"/>
                <w:lang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miri"/>
                <w:sz w:val="28"/>
                <w:szCs w:val="28"/>
                <w:lang w:bidi="ar-DZ"/>
              </w:rPr>
              <m:t>eff</m:t>
            </m:r>
          </m:sub>
        </m:sSub>
      </m:oMath>
    </w:p>
    <w:p w14:paraId="0FA92DD5" w14:textId="72D1347B" w:rsidR="002405CF" w:rsidRDefault="002405CF" w:rsidP="005C768C">
      <w:pPr>
        <w:bidi/>
        <w:spacing w:after="0" w:line="240" w:lineRule="auto"/>
        <w:jc w:val="both"/>
        <w:rPr>
          <w:rFonts w:ascii="Amiri" w:hAnsi="Amiri" w:cs="Amiri"/>
          <w:sz w:val="32"/>
          <w:szCs w:val="32"/>
          <w:rtl/>
          <w:lang w:bidi="ar-DZ"/>
        </w:rPr>
      </w:pPr>
    </w:p>
    <w:p w14:paraId="7311B837" w14:textId="77777777" w:rsidR="005C768C" w:rsidRDefault="005C768C" w:rsidP="005C768C">
      <w:pPr>
        <w:bidi/>
        <w:spacing w:after="0" w:line="240" w:lineRule="auto"/>
        <w:jc w:val="both"/>
        <w:rPr>
          <w:rFonts w:ascii="Amiri" w:hAnsi="Amiri" w:cs="Amiri"/>
          <w:sz w:val="32"/>
          <w:szCs w:val="32"/>
          <w:rtl/>
          <w:lang w:bidi="ar-DZ"/>
        </w:rPr>
      </w:pPr>
    </w:p>
    <w:p w14:paraId="5B334393" w14:textId="4D849521" w:rsidR="00E84F30" w:rsidRPr="00C85756" w:rsidRDefault="00E84F30" w:rsidP="002405CF">
      <w:pPr>
        <w:bidi/>
        <w:spacing w:after="0" w:line="240" w:lineRule="auto"/>
        <w:ind w:left="-1" w:firstLine="142"/>
        <w:jc w:val="both"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الجزء الث</w:t>
      </w:r>
      <w:r w:rsidR="00164466"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ّ</w:t>
      </w:r>
      <w:r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اني:</w:t>
      </w:r>
      <w:r w:rsidRPr="00C85756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</w:t>
      </w:r>
      <w:r w:rsidR="00C27AEE" w:rsidRPr="00C85756">
        <w:rPr>
          <w:rFonts w:ascii="Simplified Arabic" w:hAnsi="Simplified Arabic" w:cs="Simplified Arabic"/>
          <w:b/>
          <w:bCs/>
          <w:sz w:val="32"/>
          <w:szCs w:val="32"/>
          <w:rtl/>
        </w:rPr>
        <w:t>(</w:t>
      </w:r>
      <w:r w:rsidR="00C27AEE" w:rsidRPr="00C85756">
        <w:rPr>
          <w:rFonts w:ascii="Simplified Arabic" w:hAnsi="Simplified Arabic" w:cs="Simplified Arabic"/>
          <w:b/>
          <w:bCs/>
          <w:sz w:val="32"/>
          <w:szCs w:val="32"/>
        </w:rPr>
        <w:t>08</w:t>
      </w:r>
      <w:r w:rsidR="00A1534F" w:rsidRPr="00C85756">
        <w:rPr>
          <w:rFonts w:ascii="Simplified Arabic" w:hAnsi="Simplified Arabic" w:cs="Simplified Arabic"/>
          <w:b/>
          <w:bCs/>
          <w:sz w:val="32"/>
          <w:szCs w:val="32"/>
        </w:rPr>
        <w:t xml:space="preserve"> </w:t>
      </w:r>
      <w:r w:rsidR="00A1534F" w:rsidRPr="00C85756">
        <w:rPr>
          <w:rFonts w:ascii="Simplified Arabic" w:hAnsi="Simplified Arabic" w:cs="Simplified Arabic"/>
          <w:b/>
          <w:bCs/>
          <w:sz w:val="32"/>
          <w:szCs w:val="32"/>
          <w:rtl/>
        </w:rPr>
        <w:t>نقاط</w:t>
      </w:r>
      <w:r w:rsidRPr="00C85756">
        <w:rPr>
          <w:rFonts w:ascii="Simplified Arabic" w:hAnsi="Simplified Arabic" w:cs="Simplified Arabic"/>
          <w:b/>
          <w:bCs/>
          <w:sz w:val="32"/>
          <w:szCs w:val="32"/>
          <w:rtl/>
        </w:rPr>
        <w:t>)</w:t>
      </w:r>
    </w:p>
    <w:p w14:paraId="61DBF4ED" w14:textId="7DE8B14B" w:rsidR="00542CED" w:rsidRPr="00C85756" w:rsidRDefault="00E84F30" w:rsidP="00D75512">
      <w:pPr>
        <w:bidi/>
        <w:spacing w:after="0" w:line="240" w:lineRule="auto"/>
        <w:contextualSpacing/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الوضعي</w:t>
      </w:r>
      <w:r w:rsidR="00F4261A"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ّ</w:t>
      </w:r>
      <w:r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 xml:space="preserve">ة </w:t>
      </w:r>
      <w:proofErr w:type="spellStart"/>
      <w:r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الإدماجي</w:t>
      </w:r>
      <w:r w:rsidR="00807E0D"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ّ</w:t>
      </w:r>
      <w:r w:rsidRPr="00C85756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ة</w:t>
      </w:r>
      <w:proofErr w:type="spellEnd"/>
      <w:r w:rsidRPr="00C85756">
        <w:rPr>
          <w:rFonts w:ascii="Simplified Arabic" w:hAnsi="Simplified Arabic" w:cs="Simplified Arabic"/>
          <w:b/>
          <w:bCs/>
          <w:sz w:val="32"/>
          <w:szCs w:val="32"/>
          <w:rtl/>
        </w:rPr>
        <w:t>:(</w:t>
      </w:r>
      <w:r w:rsidR="00D75512" w:rsidRPr="00C85756">
        <w:rPr>
          <w:rFonts w:ascii="Simplified Arabic" w:hAnsi="Simplified Arabic" w:cs="Simplified Arabic"/>
          <w:b/>
          <w:bCs/>
          <w:sz w:val="32"/>
          <w:szCs w:val="32"/>
        </w:rPr>
        <w:t>08</w:t>
      </w:r>
      <w:r w:rsidRPr="00C85756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نقاط)</w:t>
      </w:r>
    </w:p>
    <w:p w14:paraId="1D5DD6E9" w14:textId="70D44466" w:rsidR="00D41B3F" w:rsidRPr="00C85756" w:rsidRDefault="00C44127" w:rsidP="00F01CDC">
      <w:pPr>
        <w:tabs>
          <w:tab w:val="left" w:pos="5846"/>
        </w:tabs>
        <w:bidi/>
        <w:spacing w:line="240" w:lineRule="auto"/>
        <w:ind w:firstLine="360"/>
        <w:jc w:val="both"/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</w:pPr>
      <w:r>
        <w:rPr>
          <w:rFonts w:ascii="Simplified Arabic" w:eastAsiaTheme="minorEastAsia" w:hAnsi="Simplified Arabic" w:cs="Simplified Arabic"/>
          <w:noProof/>
          <w:kern w:val="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3364218" wp14:editId="68931570">
                <wp:simplePos x="0" y="0"/>
                <wp:positionH relativeFrom="column">
                  <wp:posOffset>-151765</wp:posOffset>
                </wp:positionH>
                <wp:positionV relativeFrom="paragraph">
                  <wp:posOffset>757555</wp:posOffset>
                </wp:positionV>
                <wp:extent cx="2686050" cy="1847215"/>
                <wp:effectExtent l="0" t="0" r="0" b="19685"/>
                <wp:wrapSquare wrapText="bothSides"/>
                <wp:docPr id="3576" name="Groupe 3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1847215"/>
                          <a:chOff x="0" y="0"/>
                          <a:chExt cx="2961005" cy="2494618"/>
                        </a:xfrm>
                      </wpg:grpSpPr>
                      <pic:pic xmlns:pic="http://schemas.openxmlformats.org/drawingml/2006/picture">
                        <pic:nvPicPr>
                          <pic:cNvPr id="3255" name="Image 3255" descr="C:\Users\nnnnnn\Videos\ship-port-crane-in-flat-style-illustration-isolated-on-white-background-vector.jp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005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6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964725" y="1057275"/>
                            <a:ext cx="72453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0E8F3F" w14:textId="070452B6" w:rsidR="00E54FFD" w:rsidRPr="00E54FFD" w:rsidRDefault="00E54FFD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gramStart"/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lang w:bidi="ar-DZ"/>
                                  <w14:ligatures w14:val="none"/>
                                </w:rPr>
                                <w:t>ƒ</w:t>
                              </w:r>
                              <w:proofErr w:type="gramEnd"/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lang w:bidi="ar-DZ"/>
                                  <w14:ligatures w14:val="none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4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352425" y="1038225"/>
                            <a:ext cx="72453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270DC" w14:textId="5C6C6513" w:rsidR="00E54FFD" w:rsidRPr="00E54FFD" w:rsidRDefault="00E54FFD" w:rsidP="00E54FFD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gramStart"/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lang w:bidi="ar-DZ"/>
                                  <w14:ligatures w14:val="none"/>
                                </w:rPr>
                                <w:t>ƒ</w:t>
                              </w:r>
                              <w:proofErr w:type="gramEnd"/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lang w:bidi="ar-DZ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lang w:bidi="ar-DZ"/>
                                  <w14:ligatures w14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913502" y="2045515"/>
                            <a:ext cx="1172473" cy="44910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F7F303" w14:textId="7A7262B3" w:rsidR="00E54FFD" w:rsidRDefault="00E54FFD" w:rsidP="00E54FFD">
                              <w:pPr>
                                <w:jc w:val="center"/>
                              </w:pPr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rtl/>
                                  <w:lang w:bidi="ar-DZ"/>
                                  <w14:ligatures w14:val="none"/>
                                </w:rPr>
                                <w:t>الوثيقة-</w:t>
                              </w:r>
                              <w: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rtl/>
                                  <w:lang w:bidi="ar-DZ"/>
                                  <w14:ligatures w14:val="none"/>
                                </w:rPr>
                                <w:t>④</w:t>
                              </w:r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rtl/>
                                  <w:lang w:bidi="ar-DZ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364218" id="Groupe 3576" o:spid="_x0000_s1061" style="position:absolute;left:0;text-align:left;margin-left:-11.95pt;margin-top:59.65pt;width:211.5pt;height:145.45pt;z-index:251764736;mso-width-relative:margin;mso-height-relative:margin" coordsize="29610,249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">
                <v:shape id="Image 3255" o:spid="_x0000_s1062" type="#_x0000_t75" style="position:absolute;width:29610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">
                  <v:imagedata r:id="rId15" o:title="ship-port-crane-in-flat-style-illustration-isolated-on-white-background-vector"/>
                </v:shape>
                <v:rect id="_x0000_s1063" style="position:absolute;left:9647;top:10572;width:7245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" filled="f" stroked="f">
                  <v:textbox inset="1pt,1pt,1pt,1pt">
                    <w:txbxContent>
                      <w:p w14:paraId="260E8F3F" w14:textId="070452B6" w:rsidR="00E54FFD" w:rsidRPr="00E54FFD" w:rsidRDefault="00E54FFD">
                        <w:pPr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gramStart"/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lang w:bidi="ar-DZ"/>
                            <w14:ligatures w14:val="none"/>
                          </w:rPr>
                          <w:t>ƒ</w:t>
                        </w:r>
                        <w:proofErr w:type="gramEnd"/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lang w:bidi="ar-DZ"/>
                            <w14:ligatures w14:val="none"/>
                          </w:rPr>
                          <w:t xml:space="preserve"> 1</w:t>
                        </w:r>
                      </w:p>
                    </w:txbxContent>
                  </v:textbox>
                </v:rect>
                <v:rect id="_x0000_s1064" style="position:absolute;left:3524;top:10382;width:724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" filled="f" stroked="f">
                  <v:textbox inset="1pt,1pt,1pt,1pt">
                    <w:txbxContent>
                      <w:p w14:paraId="091270DC" w14:textId="5C6C6513" w:rsidR="00E54FFD" w:rsidRPr="00E54FFD" w:rsidRDefault="00E54FFD" w:rsidP="00E54FFD">
                        <w:pPr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gramStart"/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lang w:bidi="ar-DZ"/>
                            <w14:ligatures w14:val="none"/>
                          </w:rPr>
                          <w:t>ƒ</w:t>
                        </w:r>
                        <w:proofErr w:type="gramEnd"/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lang w:bidi="ar-DZ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lang w:bidi="ar-DZ"/>
                            <w14:ligatures w14:val="none"/>
                          </w:rPr>
                          <w:t>2</w:t>
                        </w:r>
                      </w:p>
                    </w:txbxContent>
                  </v:textbox>
                </v:rect>
                <v:rect id="Rectangle 3571" o:spid="_x0000_s1065" style="position:absolute;left:9135;top:20455;width:11724;height:4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" fillcolor="window" strokecolor="windowText" strokeweight="1pt">
                  <v:textbox>
                    <w:txbxContent>
                      <w:p w14:paraId="7BF7F303" w14:textId="7A7262B3" w:rsidR="00E54FFD" w:rsidRDefault="00E54FFD" w:rsidP="00E54FFD">
                        <w:pPr>
                          <w:jc w:val="center"/>
                        </w:pPr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rtl/>
                            <w:lang w:bidi="ar-DZ"/>
                            <w14:ligatures w14:val="none"/>
                          </w:rPr>
                          <w:t>الوثيقة-</w:t>
                        </w:r>
                        <w:r>
                          <w:rPr>
                            <w:rFonts w:ascii="Cambria Math" w:eastAsiaTheme="minorEastAsia" w:hAnsi="Cambria Math" w:cs="Cambria Math"/>
                            <w:b/>
                            <w:bCs/>
                            <w:kern w:val="0"/>
                            <w:sz w:val="28"/>
                            <w:szCs w:val="28"/>
                            <w:rtl/>
                            <w:lang w:bidi="ar-DZ"/>
                            <w14:ligatures w14:val="none"/>
                          </w:rPr>
                          <w:t>④</w:t>
                        </w:r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rtl/>
                            <w:lang w:bidi="ar-DZ"/>
                            <w14:ligatures w14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C8575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 </w:t>
      </w:r>
      <w:r w:rsidR="002405CF"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أثناء جولة تعليميّة لتلاميذ السّنة الرّابعة متوسّط إلى أحد الموانئ تابعوا كيف يتم تحميل البضائع بالرّافعات استوقفهم صندوق (</w:t>
      </w:r>
      <w:r w:rsidR="0062557D" w:rsidRPr="00C85756">
        <w:rPr>
          <w:rFonts w:ascii="Simplified Arabic" w:hAnsi="Simplified Arabic" w:cs="Simplified Arabic"/>
          <w:color w:val="000000"/>
          <w:sz w:val="28"/>
          <w:szCs w:val="28"/>
          <w:lang w:bidi="ar-DZ"/>
        </w:rPr>
        <w:t>S</w:t>
      </w:r>
      <w:r w:rsidR="002405CF"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) كتلته </w:t>
      </w:r>
      <m:oMath>
        <m:r>
          <m:rPr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>m=500 kg</m:t>
        </m:r>
      </m:oMath>
      <w:r w:rsidR="002405CF" w:rsidRPr="00C85756">
        <w:rPr>
          <w:rFonts w:ascii="Simplified Arabic" w:eastAsiaTheme="minorEastAsia" w:hAnsi="Simplified Arabic" w:cs="Simplified Arabic"/>
          <w:kern w:val="0"/>
          <w:sz w:val="28"/>
          <w:szCs w:val="28"/>
          <w14:ligatures w14:val="none"/>
        </w:rPr>
        <w:t xml:space="preserve">  </w:t>
      </w:r>
      <w:r w:rsidR="002405CF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محمول بواسطة رافعة كهربائية باستعمال حبلين</w:t>
      </w:r>
      <w:r w:rsidR="00A916D9"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 xml:space="preserve"> </w:t>
      </w:r>
      <w:r w:rsidR="00A916D9" w:rsidRPr="00C85756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lang w:bidi="ar-DZ"/>
          <w14:ligatures w14:val="none"/>
        </w:rPr>
        <w:t>ƒ 1</w:t>
      </w:r>
      <w:r w:rsidR="00A916D9"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 xml:space="preserve"> </w:t>
      </w:r>
      <w:r w:rsidR="00A916D9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و</w:t>
      </w:r>
      <w:r w:rsidR="00A916D9" w:rsidRPr="00C85756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lang w:bidi="ar-DZ"/>
          <w14:ligatures w14:val="none"/>
        </w:rPr>
        <w:t>ƒ 2</w:t>
      </w:r>
      <w:r w:rsidR="00A916D9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من المرفأ إلى سفينة راسيّة</w:t>
      </w:r>
      <w:r w:rsidR="0062557D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في الميناء وفجأة انقطع التيار </w:t>
      </w:r>
      <w:r w:rsidR="00A916D9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وبقي الصّندوق (</w:t>
      </w:r>
      <w:r w:rsidR="0062557D"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>S</w:t>
      </w:r>
      <w:r w:rsidR="00A916D9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) مُعلّق وهو في حالة توازن </w:t>
      </w:r>
      <w:r w:rsidR="00A916D9" w:rsidRPr="00C85756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rtl/>
          <w:lang w:bidi="ar-DZ"/>
          <w14:ligatures w14:val="none"/>
        </w:rPr>
        <w:t>الوثيقة-</w:t>
      </w:r>
      <w:r w:rsidR="00A916D9" w:rsidRPr="00C85756">
        <w:rPr>
          <w:rFonts w:ascii="Cambria Math" w:eastAsiaTheme="minorEastAsia" w:hAnsi="Cambria Math" w:cs="Cambria Math" w:hint="cs"/>
          <w:b/>
          <w:bCs/>
          <w:kern w:val="0"/>
          <w:sz w:val="28"/>
          <w:szCs w:val="28"/>
          <w:rtl/>
          <w:lang w:bidi="ar-DZ"/>
          <w14:ligatures w14:val="none"/>
        </w:rPr>
        <w:t>③</w:t>
      </w:r>
      <w:r w:rsidR="00A916D9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.</w:t>
      </w:r>
    </w:p>
    <w:p w14:paraId="262F0E24" w14:textId="38A63931" w:rsidR="00A916D9" w:rsidRPr="00C85756" w:rsidRDefault="00A916D9" w:rsidP="00291C6D">
      <w:pPr>
        <w:tabs>
          <w:tab w:val="left" w:pos="5846"/>
        </w:tabs>
        <w:bidi/>
        <w:spacing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1-</w:t>
      </w:r>
      <w:r w:rsidR="00CD67E3"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أذكر </w:t>
      </w:r>
      <w:r w:rsidR="00C44127" w:rsidRPr="00C8575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القوى المُؤثّرة</w:t>
      </w:r>
      <w:r w:rsidR="00CD67E3"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على الصّندوق (</w:t>
      </w:r>
      <w:r w:rsidR="00CD67E3" w:rsidRPr="00C85756">
        <w:rPr>
          <w:rFonts w:ascii="Simplified Arabic" w:hAnsi="Simplified Arabic" w:cs="Simplified Arabic"/>
          <w:color w:val="000000"/>
          <w:sz w:val="28"/>
          <w:szCs w:val="28"/>
          <w:lang w:val="en-US" w:bidi="ar-DZ"/>
        </w:rPr>
        <w:t>S</w:t>
      </w:r>
      <w:r w:rsidR="00CD67E3"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) ثمّ أكتب شرطي توازنه في هذه الحالة</w:t>
      </w:r>
    </w:p>
    <w:p w14:paraId="340A645D" w14:textId="680C0D75" w:rsidR="00D41B3F" w:rsidRPr="00C85756" w:rsidRDefault="000A62EA" w:rsidP="00C85756">
      <w:pPr>
        <w:tabs>
          <w:tab w:val="left" w:pos="5846"/>
        </w:tabs>
        <w:bidi/>
        <w:spacing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7CDC456" wp14:editId="6DAA471F">
                <wp:simplePos x="0" y="0"/>
                <wp:positionH relativeFrom="column">
                  <wp:posOffset>10160</wp:posOffset>
                </wp:positionH>
                <wp:positionV relativeFrom="paragraph">
                  <wp:posOffset>680085</wp:posOffset>
                </wp:positionV>
                <wp:extent cx="2657475" cy="2514600"/>
                <wp:effectExtent l="0" t="0" r="9525" b="19050"/>
                <wp:wrapSquare wrapText="bothSides"/>
                <wp:docPr id="1827349479" name="Groupe 1827349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475" cy="2514600"/>
                          <a:chOff x="0" y="0"/>
                          <a:chExt cx="2657475" cy="2514600"/>
                        </a:xfrm>
                      </wpg:grpSpPr>
                      <wpg:grpSp>
                        <wpg:cNvPr id="1827349473" name="Groupe 1827349473"/>
                        <wpg:cNvGrpSpPr/>
                        <wpg:grpSpPr>
                          <a:xfrm>
                            <a:off x="0" y="0"/>
                            <a:ext cx="2657475" cy="2171700"/>
                            <a:chOff x="0" y="0"/>
                            <a:chExt cx="3285490" cy="2886075"/>
                          </a:xfrm>
                        </wpg:grpSpPr>
                        <pic:pic xmlns:pic="http://schemas.openxmlformats.org/drawingml/2006/picture">
                          <pic:nvPicPr>
                            <pic:cNvPr id="1827349474" name="Image 18273494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95300"/>
                              <a:ext cx="3285490" cy="238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27349475" name="Forme libre 1827349475"/>
                          <wps:cNvSpPr/>
                          <wps:spPr>
                            <a:xfrm rot="19028057">
                              <a:off x="1016402" y="0"/>
                              <a:ext cx="1327150" cy="14266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40001" h="3175001">
                                  <a:moveTo>
                                    <a:pt x="2540000" y="3175000"/>
                                  </a:moveTo>
                                  <a:lnTo>
                                    <a:pt x="0" y="31750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27349476" name="Connecteur droit 1827349476"/>
                          <wps:cNvCnPr/>
                          <wps:spPr>
                            <a:xfrm>
                              <a:off x="1647825" y="1685925"/>
                              <a:ext cx="0" cy="120015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27349478" name="Rectangle 1827349478"/>
                        <wps:cNvSpPr/>
                        <wps:spPr>
                          <a:xfrm>
                            <a:off x="790575" y="2181225"/>
                            <a:ext cx="981075" cy="3333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F7F97F2" w14:textId="6CEFF3C8" w:rsidR="000A62EA" w:rsidRDefault="000A62EA" w:rsidP="000A62EA">
                              <w:pPr>
                                <w:jc w:val="center"/>
                              </w:pPr>
                              <w:r w:rsidRPr="00E54FFD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الوثيقة-</w:t>
                              </w:r>
                              <w:r w:rsidRPr="00E54FFD">
                                <w:rPr>
                                  <w:rFonts w:ascii="Cambria Math" w:hAnsi="Cambria Math" w:cs="Cambria Math" w:hint="cs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⑤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color w:val="000000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DC456" id="Groupe 1827349479" o:spid="_x0000_s1066" style="position:absolute;left:0;text-align:left;margin-left:.8pt;margin-top:53.55pt;width:209.25pt;height:198pt;z-index:251780096" coordsize="26574,251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">
                <v:group id="Groupe 1827349473" o:spid="_x0000_s1067" style="position:absolute;width:26574;height:21717" coordsize="32854,2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">
                  <v:shape id="Image 1827349474" o:spid="_x0000_s1068" type="#_x0000_t75" style="position:absolute;top:4953;width:32854;height:23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">
                    <v:imagedata r:id="rId17" o:title=""/>
                  </v:shape>
                  <v:shape id="Forme libre 1827349475" o:spid="_x0000_s1069" style="position:absolute;left:10164;width:13271;height:14266;rotation:-2809248fd;visibility:visible;mso-wrap-style:square;v-text-anchor:top" coordsize="2540001,31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" path="m2540000,3175000l,3175000,,e" filled="f" strokecolor="windowText" strokeweight="1.5pt">
                    <v:stroke joinstyle="miter"/>
                    <v:path arrowok="t" textboxrect="0,0,2540001,3175001"/>
                  </v:shape>
                  <v:line id="Connecteur droit 1827349476" o:spid="_x0000_s1070" style="position:absolute;visibility:visible;mso-wrap-style:square" from="16478,16859" to="16478,28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" strokecolor="windowText" strokeweight="1.5pt">
                    <v:stroke joinstyle="miter"/>
                  </v:line>
                </v:group>
                <v:rect id="Rectangle 1827349478" o:spid="_x0000_s1071" style="position:absolute;left:7905;top:21812;width:9811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" fillcolor="window" strokecolor="windowText" strokeweight="1pt">
                  <v:textbox>
                    <w:txbxContent>
                      <w:p w14:paraId="1F7F97F2" w14:textId="6CEFF3C8" w:rsidR="000A62EA" w:rsidRDefault="000A62EA" w:rsidP="000A62EA">
                        <w:pPr>
                          <w:jc w:val="center"/>
                        </w:pPr>
                        <w:r w:rsidRPr="00E54FFD">
                          <w:rPr>
                            <w:rFonts w:ascii="Simplified Arabic" w:hAnsi="Simplified Arabic" w:cs="Simplified Arabic" w:hint="cs"/>
                            <w:b/>
                            <w:bCs/>
                            <w:color w:val="000000"/>
                            <w:sz w:val="28"/>
                            <w:szCs w:val="28"/>
                            <w:rtl/>
                            <w:lang w:val="en-US" w:bidi="ar-DZ"/>
                          </w:rPr>
                          <w:t>الوثيقة-</w:t>
                        </w:r>
                        <w:r w:rsidRPr="00E54FFD">
                          <w:rPr>
                            <w:rFonts w:ascii="Cambria Math" w:hAnsi="Cambria Math" w:cs="Cambria Math" w:hint="cs"/>
                            <w:b/>
                            <w:bCs/>
                            <w:color w:val="000000"/>
                            <w:sz w:val="28"/>
                            <w:szCs w:val="28"/>
                            <w:rtl/>
                            <w:lang w:val="en-US" w:bidi="ar-DZ"/>
                          </w:rPr>
                          <w:t>⑤</w:t>
                        </w:r>
                        <w:r>
                          <w:rPr>
                            <w:rFonts w:ascii="Simplified Arabic" w:hAnsi="Simplified Arabic" w:cs="Simplified Arabic" w:hint="cs"/>
                            <w:color w:val="000000"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C522BF"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2-</w:t>
      </w:r>
      <w:r w:rsidR="00CD67E3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أحسب ثقل الصّندوق ثمّ مثّله على الشّكل في </w:t>
      </w:r>
      <w:r w:rsidR="00CD67E3" w:rsidRPr="00C85756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rtl/>
          <w:lang w:bidi="ar-DZ"/>
          <w14:ligatures w14:val="none"/>
        </w:rPr>
        <w:t>الوثيقة-</w:t>
      </w:r>
      <w:proofErr w:type="gramStart"/>
      <w:r w:rsidR="00C85756">
        <w:rPr>
          <w:rFonts w:ascii="Cambria Math" w:eastAsiaTheme="minorEastAsia" w:hAnsi="Cambria Math" w:cs="Cambria Math"/>
          <w:b/>
          <w:bCs/>
          <w:kern w:val="0"/>
          <w:sz w:val="28"/>
          <w:szCs w:val="28"/>
          <w:rtl/>
          <w:lang w:bidi="ar-DZ"/>
          <w14:ligatures w14:val="none"/>
        </w:rPr>
        <w:t>④</w:t>
      </w:r>
      <w:r w:rsidR="00CD67E3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،</w:t>
      </w:r>
      <w:proofErr w:type="gramEnd"/>
      <w:r w:rsidR="00CD67E3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سُلّم </w:t>
      </w:r>
      <w:proofErr w:type="gramStart"/>
      <w:r w:rsidR="00CD67E3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الرّسم :</w:t>
      </w:r>
      <w:proofErr w:type="gramEnd"/>
      <w:r w:rsidR="00CD67E3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 </w:t>
      </w:r>
      <m:oMath>
        <m:r>
          <m:rPr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>2000 N →1</m:t>
        </m:r>
        <m:r>
          <m:rPr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 xml:space="preserve">cm  </m:t>
        </m:r>
      </m:oMath>
      <w:r w:rsidR="00CD67E3" w:rsidRPr="00C85756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14:ligatures w14:val="none"/>
        </w:rPr>
        <w:t xml:space="preserve"> </w:t>
      </w:r>
    </w:p>
    <w:p w14:paraId="0DB914B6" w14:textId="5D88E6D3" w:rsidR="00D41B3F" w:rsidRPr="00800C96" w:rsidRDefault="00C522BF" w:rsidP="000A62EA">
      <w:pPr>
        <w:tabs>
          <w:tab w:val="left" w:pos="5846"/>
        </w:tabs>
        <w:bidi/>
        <w:spacing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3</w:t>
      </w:r>
      <w:proofErr w:type="gramStart"/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-</w:t>
      </w:r>
      <w:r w:rsidR="00800C9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</w:t>
      </w:r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="000A62EA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علمًا</w:t>
      </w:r>
      <w:proofErr w:type="gramEnd"/>
      <w:r w:rsidR="000A62EA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</w:t>
      </w:r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أنّ </w:t>
      </w:r>
      <w:r w:rsidR="00800C9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طول</w:t>
      </w:r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="00800C9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الشّعاعي</w:t>
      </w:r>
      <w:r w:rsidR="000A62EA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القُوّتين</w:t>
      </w:r>
      <w:r w:rsidR="00800C9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</w:t>
      </w:r>
      <w:proofErr w:type="gramStart"/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ه</w:t>
      </w:r>
      <w:r w:rsidR="00800C9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و</w:t>
      </w:r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:</w:t>
      </w:r>
      <w:proofErr w:type="gramEnd"/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="00800C96" w:rsidRPr="00800C96">
        <w:rPr>
          <w:rFonts w:ascii="Simplified Arabic" w:eastAsiaTheme="minorEastAsia" w:hAnsi="Simplified Arabic" w:cs="Simplified Arabic"/>
          <w:b/>
          <w:bCs/>
          <w:noProof/>
          <w:kern w:val="0"/>
          <w:sz w:val="28"/>
          <w:szCs w:val="28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754496" behindDoc="0" locked="0" layoutInCell="0" allowOverlap="1" wp14:anchorId="3FA25ED8" wp14:editId="7F9851A4">
                <wp:simplePos x="0" y="0"/>
                <wp:positionH relativeFrom="character">
                  <wp:posOffset>-6125210</wp:posOffset>
                </wp:positionH>
                <wp:positionV relativeFrom="paragraph">
                  <wp:posOffset>166370</wp:posOffset>
                </wp:positionV>
                <wp:extent cx="724535" cy="238125"/>
                <wp:effectExtent l="0" t="0" r="0" b="9525"/>
                <wp:wrapNone/>
                <wp:docPr id="34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453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32DA4" w14:textId="284AFFFD" w:rsidR="00800C96" w:rsidRPr="00800C96" w:rsidRDefault="00000000" w:rsidP="00800C9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Arial"/>
                                        <w:sz w:val="16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libri" w:hAnsi="Cambria Math" w:cs="Simplified Arabic"/>
                                        <w:kern w:val="0"/>
                                        <w:sz w:val="28"/>
                                        <w:szCs w:val="28"/>
                                        <w14:ligatures w14:val="none"/>
                                      </w:rPr>
                                      <m:t>F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libri" w:hAnsi="Cambria Math" w:cs="Simplified Arabic"/>
                                        <w:kern w:val="0"/>
                                        <w:sz w:val="28"/>
                                        <w:szCs w:val="28"/>
                                        <w14:ligatures w14:val="none"/>
                                      </w:rPr>
                                      <m:t>2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A25ED8" id="Rectangle 2" o:spid="_x0000_s1072" style="position:absolute;margin-left:-482.3pt;margin-top:13.1pt;width:57.05pt;height:18.75pt;z-index:25175449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" o:allowincell="f" filled="f" stroked="f">
                <v:textbox inset="1pt,1pt,1pt,1pt">
                  <w:txbxContent>
                    <w:p w14:paraId="49B32DA4" w14:textId="284AFFFD" w:rsidR="00800C96" w:rsidRPr="00800C96" w:rsidRDefault="005F1C4E" w:rsidP="00800C96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Arial"/>
                                  <w:sz w:val="16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libri" w:hAnsi="Cambria Math" w:cs="Simplified Arabic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F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libri" w:hAnsi="Cambria Math" w:cs="Simplified Arabic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2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Simplified Arabic"/>
                <w:b/>
                <w:bCs/>
                <w:kern w:val="0"/>
                <w:sz w:val="28"/>
                <w:szCs w:val="28"/>
                <w14:ligatures w14:val="none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 w:cs="Simplified Arabic"/>
                <w:kern w:val="0"/>
                <w:sz w:val="28"/>
                <w:szCs w:val="28"/>
                <w14:ligatures w14:val="none"/>
              </w:rPr>
              <m:t>F1</m:t>
            </m:r>
          </m:e>
        </m:acc>
        <m:r>
          <m:rPr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>=</m:t>
        </m:r>
        <m:acc>
          <m:accPr>
            <m:chr m:val="⃗"/>
            <m:ctrlPr>
              <w:rPr>
                <w:rFonts w:ascii="Cambria Math" w:eastAsia="Calibri" w:hAnsi="Cambria Math" w:cs="Simplified Arabic"/>
                <w:b/>
                <w:bCs/>
                <w:i/>
                <w:kern w:val="0"/>
                <w:sz w:val="28"/>
                <w:szCs w:val="28"/>
                <w14:ligatures w14:val="none"/>
              </w:rPr>
            </m:ctrlPr>
          </m:accPr>
          <m:e>
            <m:r>
              <m:rPr>
                <m:sty m:val="bi"/>
              </m:rPr>
              <w:rPr>
                <w:rFonts w:ascii="Cambria Math" w:eastAsia="Calibri" w:hAnsi="Cambria Math" w:cs="Simplified Arabic"/>
                <w:kern w:val="0"/>
                <w:sz w:val="28"/>
                <w:szCs w:val="28"/>
                <w14:ligatures w14:val="none"/>
              </w:rPr>
              <m:t>F</m:t>
            </m:r>
            <m:r>
              <m:rPr>
                <m:sty m:val="bi"/>
              </m:rPr>
              <w:rPr>
                <w:rFonts w:ascii="Cambria Math" w:eastAsia="Calibri" w:hAnsi="Cambria Math" w:cs="Simplified Arabic"/>
                <w:kern w:val="0"/>
                <w:sz w:val="28"/>
                <w:szCs w:val="28"/>
                <w14:ligatures w14:val="none"/>
              </w:rPr>
              <m:t>2</m:t>
            </m:r>
          </m:e>
        </m:acc>
        <m:r>
          <m:rPr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>=1.8 cm</m:t>
        </m:r>
      </m:oMath>
      <w:r w:rsidRPr="00C85756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rtl/>
          <w14:ligatures w14:val="none"/>
        </w:rPr>
        <w:t xml:space="preserve">   </w:t>
      </w:r>
    </w:p>
    <w:p w14:paraId="527EEE37" w14:textId="1B565D9E" w:rsidR="000A62EA" w:rsidRPr="000A62EA" w:rsidRDefault="00C522BF" w:rsidP="000A62EA">
      <w:pPr>
        <w:numPr>
          <w:ilvl w:val="0"/>
          <w:numId w:val="39"/>
        </w:numPr>
        <w:tabs>
          <w:tab w:val="left" w:pos="5846"/>
        </w:tabs>
        <w:bidi/>
        <w:spacing w:line="240" w:lineRule="auto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برهن بيانيا (هندسيا</w:t>
      </w:r>
      <w:proofErr w:type="gramStart"/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) </w:t>
      </w:r>
      <w:r w:rsidR="00800C9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:</w:t>
      </w:r>
      <w:proofErr w:type="gramEnd"/>
      <w:r w:rsidR="00800C96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</w:t>
      </w:r>
      <w:r w:rsidR="000A62EA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أن الجسم في حالة توازن (الرّسم يكون على </w:t>
      </w:r>
      <w:r w:rsidR="000A62EA" w:rsidRPr="00E54FFD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en-US" w:bidi="ar-DZ"/>
        </w:rPr>
        <w:t>الوثيقة-</w:t>
      </w:r>
      <w:proofErr w:type="gramStart"/>
      <w:r w:rsidR="000A62EA" w:rsidRPr="00E54FFD">
        <w:rPr>
          <w:rFonts w:ascii="Cambria Math" w:hAnsi="Cambria Math" w:cs="Cambria Math" w:hint="cs"/>
          <w:b/>
          <w:bCs/>
          <w:color w:val="000000"/>
          <w:sz w:val="28"/>
          <w:szCs w:val="28"/>
          <w:rtl/>
          <w:lang w:val="en-US" w:bidi="ar-DZ"/>
        </w:rPr>
        <w:t>⑤</w:t>
      </w:r>
      <w:r w:rsidR="000A62EA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)</w:t>
      </w:r>
      <w:proofErr w:type="gramEnd"/>
      <w:r w:rsidR="000A62EA" w:rsidRPr="000A62EA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</w:t>
      </w:r>
    </w:p>
    <w:p w14:paraId="66D6C021" w14:textId="364B4374" w:rsidR="00C522BF" w:rsidRPr="00C85756" w:rsidRDefault="00C522BF" w:rsidP="000A62EA">
      <w:pPr>
        <w:tabs>
          <w:tab w:val="left" w:pos="5846"/>
        </w:tabs>
        <w:bidi/>
        <w:spacing w:line="240" w:lineRule="auto"/>
        <w:ind w:left="900"/>
        <w:jc w:val="both"/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</w:pPr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4-فجأة </w:t>
      </w:r>
      <w:proofErr w:type="spellStart"/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إنقطع</w:t>
      </w:r>
      <w:proofErr w:type="spellEnd"/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proofErr w:type="gramStart"/>
      <w:r w:rsidRPr="00C85756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الحبلين 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 xml:space="preserve"> </w:t>
      </w:r>
      <w:r w:rsidRPr="008333AA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lang w:bidi="ar-DZ"/>
          <w14:ligatures w14:val="none"/>
        </w:rPr>
        <w:t>ƒ</w:t>
      </w:r>
      <w:proofErr w:type="gramEnd"/>
      <w:r w:rsidRPr="008333AA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lang w:bidi="ar-DZ"/>
          <w14:ligatures w14:val="none"/>
        </w:rPr>
        <w:t xml:space="preserve"> 1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 xml:space="preserve"> </w:t>
      </w:r>
      <w:r w:rsidRPr="008333AA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rtl/>
          <w:lang w:bidi="ar-DZ"/>
          <w14:ligatures w14:val="none"/>
        </w:rPr>
        <w:t>و</w:t>
      </w:r>
      <w:r w:rsidRPr="008333AA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lang w:bidi="ar-DZ"/>
          <w14:ligatures w14:val="none"/>
        </w:rPr>
        <w:t>ƒ 2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وسقط الصّندوق (</w:t>
      </w:r>
      <w:r w:rsidR="0062557D"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>S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) في </w:t>
      </w:r>
      <w:proofErr w:type="gramStart"/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البحر  ،</w:t>
      </w:r>
      <w:proofErr w:type="gramEnd"/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حيث بقي طافي</w:t>
      </w:r>
      <w:r w:rsidR="0062557D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ً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ا على سطح </w:t>
      </w:r>
      <w:proofErr w:type="gramStart"/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الماء ،</w:t>
      </w:r>
      <w:proofErr w:type="gramEnd"/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إذا علمت أن الصّندوق (</w:t>
      </w:r>
      <w:r w:rsidR="0062557D"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>S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) أزاح حجمًا من </w:t>
      </w:r>
      <w:proofErr w:type="gramStart"/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الماء  قدره</w:t>
      </w:r>
      <w:proofErr w:type="gramEnd"/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 </w:t>
      </w:r>
      <m:oMath>
        <m:r>
          <m:rPr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>V</m:t>
        </m:r>
        <m:r>
          <m:rPr>
            <m:scr m:val="script"/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>l=</m:t>
        </m:r>
        <m:r>
          <m:rPr>
            <m:sty m:val="bi"/>
          </m:rPr>
          <w:rPr>
            <w:rFonts w:ascii="Cambria Math" w:eastAsia="Calibri" w:hAnsi="Cambria Math" w:cs="Simplified Arabic"/>
            <w:kern w:val="0"/>
            <w:sz w:val="28"/>
            <w:szCs w:val="28"/>
            <w14:ligatures w14:val="none"/>
          </w:rPr>
          <m:t xml:space="preserve">0.487805 </m:t>
        </m:r>
        <m:sSup>
          <m:sSupPr>
            <m:ctrlPr>
              <w:rPr>
                <w:rFonts w:ascii="Cambria Math" w:eastAsiaTheme="minorEastAsia" w:hAnsi="Cambria Math" w:cs="Simplified Arabic"/>
                <w:b/>
                <w:bCs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Simplified Arabic"/>
                <w:kern w:val="0"/>
                <w:sz w:val="28"/>
                <w:szCs w:val="28"/>
                <w14:ligatures w14:val="none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Simplified Arabic"/>
                <w:kern w:val="0"/>
                <w:sz w:val="28"/>
                <w:szCs w:val="28"/>
                <w14:ligatures w14:val="none"/>
              </w:rPr>
              <m:t>3</m:t>
            </m:r>
          </m:sup>
        </m:sSup>
      </m:oMath>
      <w:r w:rsidRPr="00535119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rtl/>
          <w:lang w:bidi="ar-DZ"/>
          <w14:ligatures w14:val="none"/>
        </w:rPr>
        <w:t xml:space="preserve">  </w:t>
      </w:r>
      <w:r w:rsidR="00C85756" w:rsidRPr="00535119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rtl/>
          <w:lang w:bidi="ar-DZ"/>
          <w14:ligatures w14:val="none"/>
        </w:rPr>
        <w:t xml:space="preserve"> 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وأنّ الكتلة الحجميّة لماء </w:t>
      </w:r>
      <w:r w:rsidR="008333AA" w:rsidRPr="00C85756"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bidi="ar-DZ"/>
          <w14:ligatures w14:val="none"/>
        </w:rPr>
        <w:t>البح</w:t>
      </w:r>
      <w:r w:rsidR="008333AA"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bidi="ar-DZ"/>
          <w14:ligatures w14:val="none"/>
        </w:rPr>
        <w:t xml:space="preserve">ر:  </w:t>
      </w:r>
      <m:oMath>
        <m:r>
          <m:rPr>
            <m:sty m:val="b"/>
          </m:rPr>
          <w:rPr>
            <w:rFonts w:ascii="Cambria Math" w:eastAsiaTheme="minorEastAsia" w:hAnsi="Cambria Math" w:cs="Simplified Arabic"/>
            <w:kern w:val="0"/>
            <w:sz w:val="28"/>
            <w:szCs w:val="28"/>
            <w:lang w:bidi="ar-DZ"/>
            <w14:ligatures w14:val="none"/>
          </w:rPr>
          <m:t>1025</m:t>
        </m:r>
        <m:f>
          <m:fPr>
            <m:ctrlPr>
              <w:rPr>
                <w:rFonts w:ascii="Cambria Math" w:eastAsia="Calibri" w:hAnsi="Cambria Math" w:cs="Simplified Arabic"/>
                <w:b/>
                <w:bCs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Simplified Arabic"/>
                <w:kern w:val="0"/>
                <w:sz w:val="28"/>
                <w:szCs w:val="28"/>
                <w14:ligatures w14:val="none"/>
              </w:rPr>
              <m:t>Kg</m:t>
            </m:r>
          </m:num>
          <m:den>
            <m:sSup>
              <m:sSupPr>
                <m:ctrlPr>
                  <w:rPr>
                    <w:rFonts w:ascii="Cambria Math" w:eastAsia="Calibri" w:hAnsi="Cambria Math" w:cs="Simplified Arabic"/>
                    <w:b/>
                    <w:bCs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 w:cs="Simplified Arabic"/>
                    <w:kern w:val="0"/>
                    <w:sz w:val="28"/>
                    <w:szCs w:val="28"/>
                    <w14:ligatures w14:val="none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 w:cs="Simplified Arabic"/>
                    <w:kern w:val="0"/>
                    <w:sz w:val="28"/>
                    <w:szCs w:val="28"/>
                    <w14:ligatures w14:val="none"/>
                  </w:rPr>
                  <m:t xml:space="preserve">3   </m:t>
                </m:r>
              </m:sup>
            </m:sSup>
          </m:den>
        </m:f>
      </m:oMath>
      <w:r w:rsidRPr="00535119">
        <w:rPr>
          <w:rFonts w:ascii="Simplified Arabic" w:eastAsiaTheme="minorEastAsia" w:hAnsi="Simplified Arabic" w:cs="Simplified Arabic"/>
          <w:b/>
          <w:bCs/>
          <w:kern w:val="0"/>
          <w:sz w:val="28"/>
          <w:szCs w:val="28"/>
          <w:rtl/>
          <w:lang w:bidi="ar-DZ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kern w:val="0"/>
                <w:sz w:val="28"/>
                <w:szCs w:val="28"/>
                <w:lang w:bidi="ar-DZ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kern w:val="0"/>
                <w:sz w:val="28"/>
                <w:szCs w:val="28"/>
                <w:lang w:bidi="ar-DZ"/>
                <w14:ligatures w14:val="none"/>
              </w:rPr>
              <m:t>ρ</m:t>
            </m:r>
          </m:e>
          <m:sub>
            <m:r>
              <m:rPr>
                <m:scr m:val="script"/>
                <m:sty m:val="bi"/>
              </m:rPr>
              <w:rPr>
                <w:rFonts w:ascii="Cambria Math" w:eastAsiaTheme="minorEastAsia" w:hAnsi="Cambria Math" w:cs="Cambria Math"/>
                <w:kern w:val="0"/>
                <w:sz w:val="28"/>
                <w:szCs w:val="28"/>
                <w:lang w:bidi="ar-DZ"/>
                <w14:ligatures w14:val="none"/>
              </w:rPr>
              <m:t>l</m:t>
            </m:r>
          </m:sub>
        </m:sSub>
        <m:r>
          <m:rPr>
            <m:sty m:val="b"/>
          </m:rPr>
          <w:rPr>
            <w:rFonts w:ascii="Cambria Math" w:eastAsiaTheme="minorEastAsia" w:hAnsi="Cambria Math" w:cs="Cambria Math"/>
            <w:kern w:val="0"/>
            <w:sz w:val="28"/>
            <w:szCs w:val="28"/>
            <w:lang w:bidi="ar-DZ"/>
            <w14:ligatures w14:val="none"/>
          </w:rPr>
          <m:t>=</m:t>
        </m:r>
      </m:oMath>
    </w:p>
    <w:p w14:paraId="342E83D9" w14:textId="0067845F" w:rsidR="00007DCD" w:rsidRPr="00C85756" w:rsidRDefault="000A62EA" w:rsidP="0017627C">
      <w:pPr>
        <w:numPr>
          <w:ilvl w:val="0"/>
          <w:numId w:val="36"/>
        </w:numPr>
        <w:tabs>
          <w:tab w:val="left" w:pos="5846"/>
        </w:tabs>
        <w:bidi/>
        <w:spacing w:line="240" w:lineRule="auto"/>
        <w:jc w:val="both"/>
        <w:rPr>
          <w:rFonts w:ascii="Simplified Arabic" w:hAnsi="Simplified Arabic" w:cs="Simplified Arabic"/>
          <w:color w:val="000000"/>
          <w:sz w:val="28"/>
          <w:szCs w:val="28"/>
          <w:lang w:val="en-US" w:bidi="ar-DZ"/>
        </w:rPr>
      </w:pPr>
      <w:r>
        <w:rPr>
          <w:rFonts w:ascii="Simplified Arabic" w:eastAsiaTheme="minorEastAsia" w:hAnsi="Simplified Arabic" w:cs="Simplified Arabic"/>
          <w:noProof/>
          <w:kern w:val="0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45230271" wp14:editId="11810EF2">
                <wp:simplePos x="0" y="0"/>
                <wp:positionH relativeFrom="column">
                  <wp:posOffset>286385</wp:posOffset>
                </wp:positionH>
                <wp:positionV relativeFrom="paragraph">
                  <wp:posOffset>226695</wp:posOffset>
                </wp:positionV>
                <wp:extent cx="2143125" cy="1381125"/>
                <wp:effectExtent l="0" t="0" r="9525" b="28575"/>
                <wp:wrapSquare wrapText="bothSides"/>
                <wp:docPr id="3568" name="Groupe 3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1381125"/>
                          <a:chOff x="0" y="0"/>
                          <a:chExt cx="2143125" cy="1381125"/>
                        </a:xfrm>
                      </wpg:grpSpPr>
                      <pic:pic xmlns:pic="http://schemas.openxmlformats.org/drawingml/2006/picture">
                        <pic:nvPicPr>
                          <pic:cNvPr id="3565" name="Image 3565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67" name="Rectangle 3567"/>
                        <wps:cNvSpPr/>
                        <wps:spPr>
                          <a:xfrm>
                            <a:off x="619125" y="1047750"/>
                            <a:ext cx="981075" cy="333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8CC274" w14:textId="1472D7A2" w:rsidR="00E54FFD" w:rsidRDefault="00E54FFD" w:rsidP="00E54FFD">
                              <w:pPr>
                                <w:jc w:val="center"/>
                              </w:pPr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rtl/>
                                  <w:lang w:bidi="ar-DZ"/>
                                  <w14:ligatures w14:val="none"/>
                                </w:rPr>
                                <w:t>الوثيقة-</w:t>
                              </w:r>
                              <w:r>
                                <w:rPr>
                                  <w:rFonts w:ascii="Cambria Math" w:eastAsiaTheme="minorEastAsia" w:hAnsi="Cambria Math" w:cs="Cambria Math" w:hint="cs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rtl/>
                                  <w:lang w:bidi="ar-DZ"/>
                                  <w14:ligatures w14:val="none"/>
                                </w:rPr>
                                <w:t>⑥</w:t>
                              </w:r>
                              <w:r w:rsidRPr="00C85756">
                                <w:rPr>
                                  <w:rFonts w:ascii="Simplified Arabic" w:eastAsiaTheme="minorEastAsia" w:hAnsi="Simplified Arabic" w:cs="Simplified Arabic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rtl/>
                                  <w:lang w:bidi="ar-DZ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30271" id="Groupe 3568" o:spid="_x0000_s1073" style="position:absolute;left:0;text-align:left;margin-left:22.55pt;margin-top:17.85pt;width:168.75pt;height:108.75pt;z-index:251761664" coordsize="21431,13811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">
                <v:shape id="Image 3565" o:spid="_x0000_s1074" type="#_x0000_t75" style="position:absolute;width:21431;height:10477;visibility:visible;mso-wrap-style:squar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">
                  <v:imagedata r:id="rId19" o:title=""/>
                </v:shape>
                <v:rect id="Rectangle 3567" o:spid="_x0000_s1075" style="position:absolute;left:6191;top:10477;width:9811;height:3334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" fillcolor="white [3201]" strokecolor="black [3200]" strokeweight="1pt">
                  <v:textbox>
                    <w:txbxContent>
                      <w:p w14:paraId="098CC274" w14:textId="1472D7A2" w:rsidR="00E54FFD" w:rsidRDefault="00E54FFD" w:rsidP="00E54FFD">
                        <w:pPr>
                          <w:jc w:val="center"/>
                        </w:pPr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rtl/>
                            <w:lang w:bidi="ar-DZ"/>
                            <w14:ligatures w14:val="none"/>
                          </w:rPr>
                          <w:t>الوثيقة-</w:t>
                        </w:r>
                        <w:r>
                          <w:rPr>
                            <w:rFonts w:ascii="Cambria Math" w:eastAsiaTheme="minorEastAsia" w:hAnsi="Cambria Math" w:cs="Cambria Math" w:hint="cs"/>
                            <w:b/>
                            <w:bCs/>
                            <w:kern w:val="0"/>
                            <w:sz w:val="28"/>
                            <w:szCs w:val="28"/>
                            <w:rtl/>
                            <w:lang w:bidi="ar-DZ"/>
                            <w14:ligatures w14:val="none"/>
                          </w:rPr>
                          <w:t>⑥</w:t>
                        </w:r>
                        <w:r w:rsidRPr="00C85756">
                          <w:rPr>
                            <w:rFonts w:ascii="Simplified Arabic" w:eastAsiaTheme="minorEastAsia" w:hAnsi="Simplified Arabic" w:cs="Simplified Arabic"/>
                            <w:b/>
                            <w:bCs/>
                            <w:kern w:val="0"/>
                            <w:sz w:val="28"/>
                            <w:szCs w:val="28"/>
                            <w:rtl/>
                            <w:lang w:bidi="ar-DZ"/>
                            <w14:ligatures w14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007DCD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أحسب شدّة دافعة أرخميدس.</w:t>
      </w:r>
    </w:p>
    <w:p w14:paraId="765E9556" w14:textId="3111ABD4" w:rsidR="00E54FFD" w:rsidRPr="00E54FFD" w:rsidRDefault="00007DCD" w:rsidP="00E54FFD">
      <w:pPr>
        <w:numPr>
          <w:ilvl w:val="0"/>
          <w:numId w:val="36"/>
        </w:numPr>
        <w:tabs>
          <w:tab w:val="left" w:pos="5846"/>
        </w:tabs>
        <w:bidi/>
        <w:spacing w:line="240" w:lineRule="auto"/>
        <w:jc w:val="both"/>
        <w:rPr>
          <w:rFonts w:ascii="Amiri" w:hAnsi="Amiri" w:cs="Sakkal Majalla"/>
          <w:color w:val="000000"/>
          <w:sz w:val="28"/>
          <w:szCs w:val="28"/>
          <w:lang w:val="en-US" w:bidi="ar-DZ"/>
        </w:rPr>
      </w:pP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مثّل القوى المُطبّقة على الصّندوق (</w:t>
      </w:r>
      <w:r w:rsidR="0062557D"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>S</w:t>
      </w:r>
      <w:r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) في هذه الحالة تمثيلاً كيفيًا.</w:t>
      </w:r>
      <w:r w:rsidR="00163BE8" w:rsidRPr="00C85756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 xml:space="preserve"> </w:t>
      </w:r>
      <w:r w:rsidR="00C85756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ع</w:t>
      </w:r>
      <w:r w:rsidR="00535119"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bidi="ar-DZ"/>
          <w14:ligatures w14:val="none"/>
        </w:rPr>
        <w:t>ِ</w:t>
      </w:r>
      <w:r w:rsidR="00C85756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لم</w:t>
      </w:r>
      <w:r w:rsidR="00535119"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bidi="ar-DZ"/>
          <w14:ligatures w14:val="none"/>
        </w:rPr>
        <w:t>ً</w:t>
      </w:r>
      <w:r w:rsidR="00C85756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>ا أن</w:t>
      </w:r>
      <w:r w:rsidR="00E54FFD">
        <w:rPr>
          <w:rFonts w:ascii="Simplified Arabic" w:eastAsiaTheme="minorEastAsia" w:hAnsi="Simplified Arabic" w:cs="Simplified Arabic"/>
          <w:kern w:val="0"/>
          <w:sz w:val="28"/>
          <w:szCs w:val="28"/>
          <w:lang w:bidi="ar-DZ"/>
          <w14:ligatures w14:val="none"/>
        </w:rPr>
        <w:t xml:space="preserve"> </w:t>
      </w:r>
      <w:r w:rsidR="00E54FFD"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bidi="ar-DZ"/>
          <w14:ligatures w14:val="none"/>
        </w:rPr>
        <w:t>الصّندوق</w:t>
      </w:r>
      <w:r w:rsidR="00163BE8" w:rsidRPr="00C85756">
        <w:rPr>
          <w:rFonts w:ascii="Simplified Arabic" w:eastAsiaTheme="minorEastAsia" w:hAnsi="Simplified Arabic" w:cs="Simplified Arabic"/>
          <w:kern w:val="0"/>
          <w:sz w:val="28"/>
          <w:szCs w:val="28"/>
          <w:rtl/>
          <w:lang w:bidi="ar-DZ"/>
          <w14:ligatures w14:val="none"/>
        </w:rPr>
        <w:t xml:space="preserve"> في </w:t>
      </w:r>
      <w:r w:rsidR="008333AA" w:rsidRPr="00C85756"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bidi="ar-DZ"/>
          <w14:ligatures w14:val="none"/>
        </w:rPr>
        <w:t>حالة توازن</w:t>
      </w:r>
    </w:p>
    <w:p w14:paraId="1C19115A" w14:textId="072976C1" w:rsidR="00007DCD" w:rsidRPr="008333AA" w:rsidRDefault="00E54FFD" w:rsidP="00E54FFD">
      <w:pPr>
        <w:tabs>
          <w:tab w:val="left" w:pos="5846"/>
        </w:tabs>
        <w:bidi/>
        <w:spacing w:line="240" w:lineRule="auto"/>
        <w:ind w:left="644"/>
        <w:jc w:val="both"/>
        <w:rPr>
          <w:rFonts w:ascii="Amiri" w:hAnsi="Amiri" w:cs="Sakkal Majalla"/>
          <w:color w:val="000000"/>
          <w:sz w:val="28"/>
          <w:szCs w:val="28"/>
          <w:lang w:val="en-US" w:bidi="ar-DZ"/>
        </w:rPr>
      </w:pPr>
      <w:r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val="en-US" w:bidi="ar-DZ"/>
          <w14:ligatures w14:val="none"/>
        </w:rPr>
        <w:t xml:space="preserve">     </w:t>
      </w:r>
      <w:r w:rsidR="008333AA" w:rsidRPr="00C85756">
        <w:rPr>
          <w:rFonts w:ascii="Simplified Arabic" w:eastAsiaTheme="minorEastAsia" w:hAnsi="Simplified Arabic" w:cs="Simplified Arabic" w:hint="cs"/>
          <w:kern w:val="0"/>
          <w:sz w:val="28"/>
          <w:szCs w:val="28"/>
          <w:rtl/>
          <w:lang w:bidi="ar-DZ"/>
          <w14:ligatures w14:val="none"/>
        </w:rPr>
        <w:t xml:space="preserve"> تُعطى:</w:t>
      </w:r>
      <w:r w:rsidR="00007DCD" w:rsidRPr="00C85756">
        <w:rPr>
          <w:rFonts w:ascii="Cambria Math" w:eastAsiaTheme="minorEastAsia" w:hAnsi="Cambria Math" w:cs="Sakkal Majalla" w:hint="cs"/>
          <w:kern w:val="0"/>
          <w:sz w:val="28"/>
          <w:szCs w:val="28"/>
          <w:rtl/>
          <w:lang w:bidi="ar-DZ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 w:cs="Calibri Light"/>
            <w:kern w:val="0"/>
            <w:sz w:val="28"/>
            <w:szCs w:val="28"/>
            <w14:ligatures w14:val="none"/>
          </w:rPr>
          <m:t xml:space="preserve">g=10 </m:t>
        </m:r>
        <m:r>
          <m:rPr>
            <m:sty m:val="bi"/>
          </m:rPr>
          <w:rPr>
            <w:rFonts w:ascii="Cambria Math" w:eastAsia="Calibri" w:hAnsi="Cambria Math" w:cs="Calibri Light"/>
            <w:kern w:val="0"/>
            <w:sz w:val="28"/>
            <w:szCs w:val="28"/>
            <w:lang w:val="en-US"/>
            <w14:ligatures w14:val="none"/>
          </w:rPr>
          <m:t>N</m:t>
        </m:r>
        <m:r>
          <m:rPr>
            <m:sty m:val="b"/>
          </m:rPr>
          <w:rPr>
            <w:rFonts w:ascii="Cambria Math" w:eastAsia="Calibri" w:hAnsi="Cambria Math" w:cs="Calibri Light"/>
            <w:kern w:val="0"/>
            <w:sz w:val="28"/>
            <w:szCs w:val="28"/>
            <w14:ligatures w14:val="none"/>
          </w:rPr>
          <m:t>/</m:t>
        </m:r>
        <m:r>
          <m:rPr>
            <m:sty m:val="bi"/>
          </m:rPr>
          <w:rPr>
            <w:rFonts w:ascii="Cambria Math" w:eastAsia="Calibri" w:hAnsi="Cambria Math" w:cs="Calibri Light"/>
            <w:kern w:val="0"/>
            <w:sz w:val="28"/>
            <w:szCs w:val="28"/>
            <w:lang w:val="en-US"/>
            <w14:ligatures w14:val="none"/>
          </w:rPr>
          <m:t>Kg</m:t>
        </m:r>
      </m:oMath>
    </w:p>
    <w:p w14:paraId="327EAF3B" w14:textId="5D2E1B68" w:rsidR="008333AA" w:rsidRDefault="008333AA" w:rsidP="008333AA">
      <w:pPr>
        <w:tabs>
          <w:tab w:val="left" w:pos="5846"/>
        </w:tabs>
        <w:bidi/>
        <w:spacing w:line="240" w:lineRule="auto"/>
        <w:ind w:left="284"/>
        <w:jc w:val="both"/>
        <w:rPr>
          <w:rFonts w:ascii="Amiri" w:hAnsi="Amiri" w:cs="Sakkal Majalla"/>
          <w:color w:val="000000"/>
          <w:sz w:val="28"/>
          <w:szCs w:val="28"/>
          <w:rtl/>
          <w:lang w:val="en-US" w:bidi="ar-DZ"/>
        </w:rPr>
      </w:pPr>
    </w:p>
    <w:p w14:paraId="411543AC" w14:textId="48B836CA" w:rsidR="008333AA" w:rsidRDefault="008333AA" w:rsidP="008333AA">
      <w:pPr>
        <w:tabs>
          <w:tab w:val="left" w:pos="5846"/>
        </w:tabs>
        <w:bidi/>
        <w:spacing w:line="240" w:lineRule="auto"/>
        <w:ind w:left="284"/>
        <w:jc w:val="both"/>
        <w:rPr>
          <w:rFonts w:ascii="Amiri" w:hAnsi="Amiri" w:cs="Sakkal Majalla"/>
          <w:color w:val="000000"/>
          <w:sz w:val="28"/>
          <w:szCs w:val="28"/>
          <w:rtl/>
          <w:lang w:val="en-US" w:bidi="ar-DZ"/>
        </w:rPr>
      </w:pPr>
    </w:p>
    <w:p w14:paraId="2C3DBF59" w14:textId="77777777" w:rsidR="008333AA" w:rsidRPr="00C522BF" w:rsidRDefault="008333AA" w:rsidP="000A62EA">
      <w:pPr>
        <w:tabs>
          <w:tab w:val="left" w:pos="5846"/>
        </w:tabs>
        <w:bidi/>
        <w:spacing w:line="240" w:lineRule="auto"/>
        <w:jc w:val="both"/>
        <w:rPr>
          <w:rFonts w:ascii="Amiri" w:hAnsi="Amiri" w:cs="Sakkal Majalla"/>
          <w:color w:val="000000"/>
          <w:sz w:val="28"/>
          <w:szCs w:val="28"/>
          <w:rtl/>
          <w:lang w:val="en-US" w:bidi="ar-DZ"/>
        </w:rPr>
      </w:pPr>
    </w:p>
    <w:p w14:paraId="57E27AE5" w14:textId="3BE3D38C" w:rsidR="008333AA" w:rsidRPr="00F530EA" w:rsidRDefault="009C31B7" w:rsidP="008333AA">
      <w:pPr>
        <w:tabs>
          <w:tab w:val="left" w:pos="2263"/>
          <w:tab w:val="left" w:pos="4769"/>
          <w:tab w:val="right" w:pos="10466"/>
        </w:tabs>
        <w:bidi/>
        <w:jc w:val="right"/>
        <w:rPr>
          <w:rFonts w:ascii="SegoeUISymbol" w:hAnsi="SegoeUISymbol"/>
          <w:color w:val="000000"/>
          <w:sz w:val="36"/>
          <w:szCs w:val="36"/>
        </w:rPr>
      </w:pPr>
      <w:r w:rsidRPr="00D26C81">
        <w:rPr>
          <w:rFonts w:ascii="SegoeUISymbol" w:hAnsi="SegoeUISymbol"/>
          <w:color w:val="000000"/>
          <w:sz w:val="36"/>
          <w:szCs w:val="36"/>
        </w:rPr>
        <w:t>♦</w:t>
      </w:r>
      <w:r>
        <w:rPr>
          <w:rFonts w:ascii="Amiri" w:hAnsi="Amiri" w:cs="Amiri" w:hint="cs"/>
          <w:b/>
          <w:bCs/>
          <w:color w:val="000000"/>
          <w:sz w:val="36"/>
          <w:szCs w:val="36"/>
          <w:rtl/>
        </w:rPr>
        <w:t xml:space="preserve"> بالتّوفيق</w:t>
      </w:r>
      <w:r w:rsidR="008333AA" w:rsidRPr="00147B22">
        <w:rPr>
          <w:rFonts w:ascii="Amiri" w:hAnsi="Amiri" w:cs="Amiri"/>
          <w:b/>
          <w:bCs/>
          <w:color w:val="000000"/>
          <w:sz w:val="36"/>
          <w:szCs w:val="36"/>
          <w:rtl/>
        </w:rPr>
        <w:t xml:space="preserve"> والنّجاح </w:t>
      </w:r>
      <w:r w:rsidR="008333AA" w:rsidRPr="00147B22">
        <w:rPr>
          <w:rFonts w:ascii="Segoe UI Symbol" w:hAnsi="Segoe UI Symbol" w:cs="Segoe UI Symbol"/>
          <w:color w:val="000000"/>
          <w:sz w:val="36"/>
          <w:szCs w:val="36"/>
        </w:rPr>
        <w:t>♦</w:t>
      </w:r>
      <w:r w:rsidR="008333AA" w:rsidRPr="00147B22">
        <w:rPr>
          <w:rFonts w:ascii="Amiri" w:hAnsi="Amiri" w:cs="Amiri"/>
          <w:b/>
          <w:bCs/>
          <w:color w:val="000000"/>
          <w:sz w:val="36"/>
          <w:szCs w:val="36"/>
          <w:rtl/>
          <w:lang w:bidi="ar-DZ"/>
        </w:rPr>
        <w:t xml:space="preserve"> </w:t>
      </w:r>
      <w:r w:rsidR="008333AA">
        <w:rPr>
          <w:rFonts w:ascii="Amiri" w:hAnsi="Amiri" w:cs="Amiri"/>
          <w:b/>
          <w:bCs/>
          <w:color w:val="000000"/>
          <w:sz w:val="36"/>
          <w:szCs w:val="36"/>
          <w:rtl/>
        </w:rPr>
        <w:t>أست</w:t>
      </w:r>
      <w:r w:rsidR="008333AA">
        <w:rPr>
          <w:rFonts w:ascii="Amiri" w:hAnsi="Amiri" w:cs="Amiri" w:hint="cs"/>
          <w:b/>
          <w:bCs/>
          <w:color w:val="000000"/>
          <w:sz w:val="36"/>
          <w:szCs w:val="36"/>
          <w:rtl/>
        </w:rPr>
        <w:t>ا</w:t>
      </w:r>
      <w:r w:rsidR="008333AA">
        <w:rPr>
          <w:rFonts w:ascii="Amiri" w:hAnsi="Amiri" w:cs="Amiri"/>
          <w:b/>
          <w:bCs/>
          <w:color w:val="000000"/>
          <w:sz w:val="36"/>
          <w:szCs w:val="36"/>
          <w:rtl/>
        </w:rPr>
        <w:t>ذ الماد</w:t>
      </w:r>
      <w:r w:rsidR="008333AA" w:rsidRPr="00147B22">
        <w:rPr>
          <w:rFonts w:ascii="Amiri" w:hAnsi="Amiri" w:cs="Amiri"/>
          <w:b/>
          <w:bCs/>
          <w:color w:val="000000"/>
          <w:sz w:val="36"/>
          <w:szCs w:val="36"/>
          <w:rtl/>
        </w:rPr>
        <w:t>ة</w:t>
      </w:r>
      <w:r w:rsidR="008333AA" w:rsidRPr="00D26C81">
        <w:rPr>
          <w:rFonts w:ascii="SegoeUISymbol" w:hAnsi="SegoeUISymbol"/>
          <w:color w:val="000000"/>
          <w:sz w:val="36"/>
          <w:szCs w:val="36"/>
        </w:rPr>
        <w:t>♦</w:t>
      </w:r>
    </w:p>
    <w:p w14:paraId="1119279A" w14:textId="153E649D" w:rsidR="008333AA" w:rsidRDefault="008333AA" w:rsidP="008333AA">
      <w:pPr>
        <w:tabs>
          <w:tab w:val="left" w:pos="2263"/>
          <w:tab w:val="left" w:pos="4769"/>
          <w:tab w:val="right" w:pos="10466"/>
        </w:tabs>
        <w:bidi/>
        <w:jc w:val="center"/>
        <w:rPr>
          <w:rFonts w:ascii="SegoeUISymbol" w:hAnsi="SegoeUISymbol"/>
          <w:color w:val="000000"/>
          <w:sz w:val="36"/>
          <w:szCs w:val="36"/>
          <w:rtl/>
        </w:rPr>
      </w:pPr>
    </w:p>
    <w:p w14:paraId="0D989AFE" w14:textId="53A39E48" w:rsidR="008333AA" w:rsidRDefault="008333AA" w:rsidP="008333AA">
      <w:pPr>
        <w:tabs>
          <w:tab w:val="left" w:pos="2263"/>
          <w:tab w:val="left" w:pos="4769"/>
          <w:tab w:val="right" w:pos="10466"/>
        </w:tabs>
        <w:bidi/>
        <w:jc w:val="center"/>
        <w:rPr>
          <w:rFonts w:ascii="SegoeUISymbol" w:hAnsi="SegoeUISymbol"/>
          <w:color w:val="000000"/>
          <w:sz w:val="36"/>
          <w:szCs w:val="36"/>
          <w:rtl/>
        </w:rPr>
      </w:pPr>
    </w:p>
    <w:sectPr w:rsidR="008333AA" w:rsidSect="0062541C">
      <w:headerReference w:type="even" r:id="rId20"/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720" w:right="566" w:bottom="720" w:left="28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DD1DD" w14:textId="77777777" w:rsidR="005C6A99" w:rsidRDefault="005C6A99" w:rsidP="00EF0E3E">
      <w:pPr>
        <w:spacing w:after="0" w:line="240" w:lineRule="auto"/>
      </w:pPr>
      <w:r>
        <w:separator/>
      </w:r>
    </w:p>
  </w:endnote>
  <w:endnote w:type="continuationSeparator" w:id="0">
    <w:p w14:paraId="0934C3D7" w14:textId="77777777" w:rsidR="005C6A99" w:rsidRDefault="005C6A99" w:rsidP="00E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altName w:val="Times New Roman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UISymbol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AWI-3-1">
    <w:altName w:val="Arial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9434" w14:textId="1E20C072" w:rsidR="00EF0E3E" w:rsidRDefault="000D2C7E">
    <w:pPr>
      <w:pStyle w:val="Footer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1EEF4D6D" wp14:editId="698390D4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000" cy="4667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C89BFD" w14:textId="27DCDBC9" w:rsidR="000D2C7E" w:rsidRPr="00EF0E3E" w:rsidRDefault="000D2C7E" w:rsidP="000D2C7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EF4D6D" id="Groupe 4" o:spid="_x0000_s1081" style="position:absolute;margin-left:0;margin-top:9pt;width:538.6pt;height:36.75pt;z-index:251659776" coordsize="68400,466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">
              <v:line id="Connecteur droit 1" o:spid="_x0000_s1082" style="position:absolute;flip:x;visibility:visible;mso-wrap-style:square" from="0,0" to="68400,0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" strokecolor="windowText" strokeweight="1.5pt">
                <v:stroke joinstyle="miter"/>
              </v:line>
              <v:rect id="_x0000_s1083" style="position:absolute;left:26384;top:381;width:15621;height:4286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" filled="f" stroked="f" strokeweight="1pt">
                <v:textbox>
                  <w:txbxContent>
                    <w:p w14:paraId="70C89BFD" w14:textId="27DCDBC9" w:rsidR="000D2C7E" w:rsidRPr="00EF0E3E" w:rsidRDefault="000D2C7E" w:rsidP="000D2C7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7F3D" w14:textId="775816CA" w:rsidR="00EF0E3E" w:rsidRDefault="000D2C7E">
    <w:pPr>
      <w:pStyle w:val="Footer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5DCA613F" wp14:editId="096F344E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000" cy="4667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EF63EF" w14:textId="2DC69754" w:rsidR="00EF0E3E" w:rsidRPr="00EF0E3E" w:rsidRDefault="00EF0E3E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CA613F" id="_x0000_s1086" style="position:absolute;margin-left:-7.5pt;margin-top:9.9pt;width:538.6pt;height:36.75pt;z-index:251657728" coordsize="68400,466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">
              <v:line id="Connecteur droit 1" o:spid="_x0000_s1087" style="position:absolute;flip:x;visibility:visible;mso-wrap-style:square" from="0,0" to="68400,0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" strokecolor="windowText" strokeweight="1.5pt">
                <v:stroke joinstyle="miter"/>
              </v:line>
              <v:rect id="_x0000_s1088" style="position:absolute;left:26384;top:381;width:15621;height:4286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" filled="f" stroked="f" strokeweight="1pt">
                <v:textbox>
                  <w:txbxContent>
                    <w:p w14:paraId="43EF63EF" w14:textId="2DC69754" w:rsidR="00EF0E3E" w:rsidRPr="00EF0E3E" w:rsidRDefault="00EF0E3E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693A" w14:textId="77777777" w:rsidR="005C6A99" w:rsidRDefault="005C6A99" w:rsidP="00EF0E3E">
      <w:pPr>
        <w:spacing w:after="0" w:line="240" w:lineRule="auto"/>
      </w:pPr>
      <w:r>
        <w:separator/>
      </w:r>
    </w:p>
  </w:footnote>
  <w:footnote w:type="continuationSeparator" w:id="0">
    <w:p w14:paraId="09C4B8F7" w14:textId="77777777" w:rsidR="005C6A99" w:rsidRDefault="005C6A99" w:rsidP="00EF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08AD" w14:textId="3870CE12" w:rsidR="0095195D" w:rsidRDefault="00000000">
    <w:pPr>
      <w:pStyle w:val="Header"/>
    </w:pPr>
    <w:r>
      <w:rPr>
        <w:noProof/>
      </w:rPr>
      <w:pict w14:anchorId="5A9E52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5" type="#_x0000_t75" style="position:absolute;margin-left:0;margin-top:0;width:522.85pt;height:524.9pt;z-index:-25165363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CBF5" w14:textId="0A363DA0" w:rsidR="00EF0E3E" w:rsidRDefault="00EF0E3E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eastAsia="fr-FR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ADEFF4E" wp14:editId="7C525CF6">
              <wp:simplePos x="0" y="0"/>
              <wp:positionH relativeFrom="column">
                <wp:posOffset>-203835</wp:posOffset>
              </wp:positionH>
              <wp:positionV relativeFrom="paragraph">
                <wp:posOffset>-87630</wp:posOffset>
              </wp:positionV>
              <wp:extent cx="7086600" cy="447675"/>
              <wp:effectExtent l="0" t="0" r="0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600" cy="447675"/>
                        <a:chOff x="133351" y="0"/>
                        <a:chExt cx="708660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133351" y="0"/>
                          <a:ext cx="708660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540FE" w14:textId="2C0D3D42" w:rsidR="00EF0E3E" w:rsidRPr="00EF0E3E" w:rsidRDefault="00EF0E3E" w:rsidP="00A1534F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تابع لاختبار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لاثي الث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اني في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ماد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</w:t>
                            </w:r>
                            <w:r w:rsidR="000553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="00E42B54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0553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  <w:r w:rsidR="00E42B54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الأولى</w:t>
                            </w:r>
                            <w:r w:rsidR="00B30063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="00C27AE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متوسّط </w:t>
                            </w:r>
                            <w:r w:rsidR="00C27AE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w:r w:rsidR="004942C1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2023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</w:t>
                            </w:r>
                            <w:r w:rsidR="004942C1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2024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5715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DEFF4E" id="Groupe 3" o:spid="_x0000_s1077" style="position:absolute;margin-left:-16.05pt;margin-top:-6.9pt;width:558pt;height:35.25pt;z-index:251658752;mso-width-relative:margin;mso-height-relative:margin" coordorigin="1333" coordsize="70866,447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">
              <v:line id="Connecteur droit 1" o:spid="_x0000_s1078" style="position:absolute;flip:x;visibility:visible;mso-wrap-style:square" from="2286,4191" to="70686,4191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" strokecolor="windowText" strokeweight="1.5pt">
                <v:stroke joinstyle="miter"/>
              </v:line>
              <v:rect id="_x0000_s1079" style="position:absolute;left:1333;width:70866;height:4476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" filled="f" stroked="f" strokeweight="1pt">
                <v:textbox>
                  <w:txbxContent>
                    <w:p w14:paraId="193540FE" w14:textId="2C0D3D42" w:rsidR="00EF0E3E" w:rsidRPr="00EF0E3E" w:rsidRDefault="00EF0E3E" w:rsidP="00A1534F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تابع لاختبار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الث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لاثي الث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اني في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ماد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</w:t>
                      </w:r>
                      <w:r w:rsidR="000553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r w:rsidR="00E42B54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    </w:t>
                      </w:r>
                      <w:r w:rsidR="000553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  <w:r w:rsidR="00E42B54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   الأولى</w:t>
                      </w:r>
                      <w:r w:rsidR="00B30063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 w:rsidR="00C27AE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متوسّط </w:t>
                      </w:r>
                      <w:r w:rsidR="00C27AE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w:r w:rsidR="004942C1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2023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</w:t>
                      </w:r>
                      <w:r w:rsidR="004942C1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2024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  <v:line id="Connecteur droit 1" o:spid="_x0000_s1080" style="position:absolute;flip:x;visibility:visible;mso-wrap-style:square" from="2286,571" to="70686,571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" strokecolor="windowText" strokeweight="1.5pt">
                <v:stroke joinstyle="miter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D86" w14:textId="586EAFF9" w:rsidR="00EF0E3E" w:rsidRPr="008C394B" w:rsidRDefault="0062541C" w:rsidP="005269F4">
    <w:pPr>
      <w:pStyle w:val="Header"/>
      <w:bidi/>
      <w:contextualSpacing/>
      <w:rPr>
        <w:rFonts w:ascii="Amiri" w:hAnsi="Amiri" w:cs="Amiri"/>
        <w:b/>
        <w:bCs/>
        <w:sz w:val="32"/>
        <w:szCs w:val="32"/>
        <w:lang w:bidi="ar-DZ"/>
      </w:rPr>
    </w:pPr>
    <w:r w:rsidRPr="00EF0E3E"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34A9E65" wp14:editId="0CC48EBE">
              <wp:simplePos x="0" y="0"/>
              <wp:positionH relativeFrom="column">
                <wp:posOffset>133350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552EDEB" id="Connecteur droit 1" o:spid="_x0000_s1026" style="position:absolute;flip:x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5pt,-2.4pt" to="549.1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" strokecolor="black [3213]" strokeweight="1.5pt">
              <v:stroke joinstyle="miter"/>
            </v:line>
          </w:pict>
        </mc:Fallback>
      </mc:AlternateContent>
    </w:r>
    <w:r w:rsidR="00F31606">
      <w:rPr>
        <w:rFonts w:ascii="Amiri" w:hAnsi="Amiri" w:cs="ALAWI-3-1" w:hint="cs"/>
        <w:noProof/>
        <w:sz w:val="32"/>
        <w:szCs w:val="32"/>
        <w:rtl/>
        <w:lang w:eastAsia="fr-FR"/>
      </w:rPr>
      <w:drawing>
        <wp:anchor distT="0" distB="0" distL="114300" distR="114300" simplePos="0" relativeHeight="251661824" behindDoc="0" locked="0" layoutInCell="1" allowOverlap="1" wp14:anchorId="6C53F6B3" wp14:editId="5ADE9899">
          <wp:simplePos x="0" y="0"/>
          <wp:positionH relativeFrom="margin">
            <wp:posOffset>3048000</wp:posOffset>
          </wp:positionH>
          <wp:positionV relativeFrom="paragraph">
            <wp:posOffset>-30480</wp:posOffset>
          </wp:positionV>
          <wp:extent cx="752475" cy="752475"/>
          <wp:effectExtent l="0" t="0" r="0" b="9525"/>
          <wp:wrapNone/>
          <wp:docPr id="3244" name="Image 3244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530D">
      <w:rPr>
        <w:rFonts w:ascii="Amiri" w:hAnsi="Amiri" w:cs="Amiri"/>
        <w:b/>
        <w:bCs/>
        <w:sz w:val="32"/>
        <w:szCs w:val="32"/>
        <w:lang w:bidi="ar-DZ"/>
      </w:rPr>
      <w:t xml:space="preserve"> </w:t>
    </w:r>
    <w:r w:rsidR="00ED14BF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مديري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ة </w:t>
    </w:r>
    <w:r w:rsidR="0005530D" w:rsidRPr="0005530D">
      <w:rPr>
        <w:rFonts w:ascii="Amiri" w:hAnsi="Amiri" w:cs="Amiri" w:hint="cs"/>
        <w:b/>
        <w:bCs/>
        <w:sz w:val="32"/>
        <w:szCs w:val="32"/>
        <w:rtl/>
        <w:lang w:bidi="ar-DZ"/>
      </w:rPr>
      <w:t>التّربيّة</w:t>
    </w:r>
    <w:r w:rsidR="0005530D">
      <w:rPr>
        <w:rFonts w:ascii="Amiri" w:hAnsi="Amiri" w:cs="Amiri"/>
        <w:b/>
        <w:bCs/>
        <w:sz w:val="32"/>
        <w:szCs w:val="32"/>
        <w:lang w:bidi="ar-DZ"/>
      </w:rPr>
      <w:t xml:space="preserve"> </w:t>
    </w:r>
    <w:r w:rsidR="00384C8C">
      <w:rPr>
        <w:rFonts w:ascii="Amiri" w:hAnsi="Amiri" w:cs="Amiri" w:hint="cs"/>
        <w:b/>
        <w:bCs/>
        <w:sz w:val="32"/>
        <w:szCs w:val="32"/>
        <w:rtl/>
        <w:lang w:bidi="ar-DZ"/>
      </w:rPr>
      <w:t xml:space="preserve">لولاية الشلف    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</w:t>
    </w:r>
    <w:r w:rsidR="0005530D">
      <w:rPr>
        <w:rFonts w:ascii="Amiri" w:hAnsi="Amiri" w:cs="Amiri"/>
        <w:b/>
        <w:bCs/>
        <w:sz w:val="32"/>
        <w:szCs w:val="32"/>
        <w:lang w:bidi="ar-DZ"/>
      </w:rPr>
      <w:t xml:space="preserve">    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F31606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5269F4">
      <w:rPr>
        <w:rFonts w:ascii="Amiri" w:hAnsi="Amiri" w:cs="Amiri" w:hint="cs"/>
        <w:b/>
        <w:bCs/>
        <w:sz w:val="32"/>
        <w:szCs w:val="32"/>
        <w:rtl/>
        <w:lang w:bidi="ar-DZ"/>
      </w:rPr>
      <w:t>التاريخ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: </w:t>
    </w:r>
    <w:r w:rsidR="005269F4">
      <w:rPr>
        <w:rFonts w:ascii="Amiri" w:hAnsi="Amiri" w:cs="Amiri" w:hint="cs"/>
        <w:b/>
        <w:bCs/>
        <w:sz w:val="32"/>
        <w:szCs w:val="32"/>
        <w:rtl/>
        <w:lang w:bidi="ar-DZ"/>
      </w:rPr>
      <w:t>12/05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/</w:t>
    </w:r>
    <w:r w:rsidR="005269F4">
      <w:rPr>
        <w:rFonts w:ascii="Amiri" w:hAnsi="Amiri" w:cs="Amiri" w:hint="cs"/>
        <w:b/>
        <w:bCs/>
        <w:sz w:val="32"/>
        <w:szCs w:val="32"/>
        <w:rtl/>
        <w:lang w:bidi="ar-DZ"/>
      </w:rPr>
      <w:t>2025</w:t>
    </w:r>
  </w:p>
  <w:p w14:paraId="7D2F03B9" w14:textId="2FEB8E71" w:rsidR="00EF0E3E" w:rsidRPr="00EF0E3E" w:rsidRDefault="0005530D" w:rsidP="0020537E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145400" wp14:editId="0CC6990C">
              <wp:simplePos x="0" y="0"/>
              <wp:positionH relativeFrom="margin">
                <wp:posOffset>208915</wp:posOffset>
              </wp:positionH>
              <wp:positionV relativeFrom="paragraph">
                <wp:posOffset>331470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CCBAFC" w14:textId="5897B26B" w:rsidR="00EF0E3E" w:rsidRPr="00EF0E3E" w:rsidRDefault="00EF0E3E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ساعة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145400" id="_x0000_s1084" style="position:absolute;left:0;text-align:left;margin-left:16.45pt;margin-top:26.1pt;width:123pt;height:33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" filled="f" stroked="f" strokeweight="1pt">
              <v:textbox>
                <w:txbxContent>
                  <w:p w14:paraId="33CCBAFC" w14:textId="5897B26B" w:rsidR="00EF0E3E" w:rsidRPr="00EF0E3E" w:rsidRDefault="00EF0E3E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ساعة 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807E0D"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0EAAB6C" wp14:editId="279062F0">
              <wp:simplePos x="0" y="0"/>
              <wp:positionH relativeFrom="margin">
                <wp:posOffset>2847976</wp:posOffset>
              </wp:positionH>
              <wp:positionV relativeFrom="paragraph">
                <wp:posOffset>355600</wp:posOffset>
              </wp:positionV>
              <wp:extent cx="4019550" cy="428625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95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1CC2EE" w14:textId="68CD3A79" w:rsidR="00EF0E3E" w:rsidRPr="00EF0E3E" w:rsidRDefault="00194D02" w:rsidP="00194D02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امتحان تجريبي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  <w:r w:rsidR="00EF0E3E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في ماد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EF0E3E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EF0E3E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EF0E3E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EF0E3E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</w:t>
                          </w:r>
                          <w:r w:rsidR="00EF0E3E"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EAAB6C" id="_x0000_s1085" style="position:absolute;left:0;text-align:left;margin-left:224.25pt;margin-top:28pt;width:316.5pt;height:33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" filled="f" stroked="f" strokeweight="1pt">
              <v:textbox>
                <w:txbxContent>
                  <w:p w14:paraId="281CC2EE" w14:textId="68CD3A79" w:rsidR="00EF0E3E" w:rsidRPr="00EF0E3E" w:rsidRDefault="00194D02" w:rsidP="00194D02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امتحان تجريبي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 w:rsidR="00EF0E3E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في ماد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EF0E3E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EF0E3E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EF0E3E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EF0E3E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</w:t>
                    </w:r>
                    <w:r w:rsidR="00EF0E3E"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A0B53">
      <w:rPr>
        <w:rFonts w:ascii="Amiri" w:hAnsi="Amiri" w:cs="Amiri"/>
        <w:b/>
        <w:bCs/>
        <w:noProof/>
        <w:sz w:val="32"/>
        <w:szCs w:val="32"/>
        <w:lang w:eastAsia="fr-FR"/>
      </w:rPr>
      <w:drawing>
        <wp:anchor distT="0" distB="0" distL="114300" distR="114300" simplePos="0" relativeHeight="251660800" behindDoc="0" locked="0" layoutInCell="1" allowOverlap="1" wp14:anchorId="5288059A" wp14:editId="77A8C111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3245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0E3E" w:rsidRPr="00EF0E3E"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D998EEB" wp14:editId="1BB97BAE">
              <wp:simplePos x="0" y="0"/>
              <wp:positionH relativeFrom="column">
                <wp:posOffset>-104775</wp:posOffset>
              </wp:positionH>
              <wp:positionV relativeFrom="paragraph">
                <wp:posOffset>750570</wp:posOffset>
              </wp:positionV>
              <wp:extent cx="6840000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D0BCBC" id="Connecteur droit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="00EF0E3E" w:rsidRPr="00EF0E3E"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8B05DFC" wp14:editId="06DB0773">
              <wp:simplePos x="0" y="0"/>
              <wp:positionH relativeFrom="column">
                <wp:posOffset>-104775</wp:posOffset>
              </wp:positionH>
              <wp:positionV relativeFrom="paragraph">
                <wp:posOffset>388620</wp:posOffset>
              </wp:positionV>
              <wp:extent cx="6840000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E84FE0" id="Connecteur droit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/>
        <w:b/>
        <w:bCs/>
        <w:sz w:val="32"/>
        <w:szCs w:val="32"/>
        <w:lang w:bidi="ar-DZ"/>
      </w:rPr>
      <w:t xml:space="preserve"> </w:t>
    </w:r>
    <w:r w:rsidR="00ED14BF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</w:t>
    </w:r>
    <w:r w:rsidR="00F31606">
      <w:rPr>
        <w:rFonts w:ascii="Amiri" w:hAnsi="Amiri" w:cs="Amiri" w:hint="cs"/>
        <w:b/>
        <w:bCs/>
        <w:sz w:val="32"/>
        <w:szCs w:val="32"/>
        <w:rtl/>
        <w:lang w:bidi="ar-DZ"/>
      </w:rPr>
      <w:t>متوس</w:t>
    </w:r>
    <w:r w:rsidR="00426C29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F31606">
      <w:rPr>
        <w:rFonts w:ascii="Amiri" w:hAnsi="Amiri" w:cs="Amiri" w:hint="cs"/>
        <w:b/>
        <w:bCs/>
        <w:sz w:val="32"/>
        <w:szCs w:val="32"/>
        <w:rtl/>
        <w:lang w:bidi="ar-DZ"/>
      </w:rPr>
      <w:t>ط</w:t>
    </w:r>
    <w:r w:rsidR="00094894">
      <w:rPr>
        <w:rFonts w:ascii="Amiri" w:hAnsi="Amiri" w:cs="Amiri" w:hint="cs"/>
        <w:b/>
        <w:bCs/>
        <w:sz w:val="32"/>
        <w:szCs w:val="32"/>
        <w:rtl/>
        <w:lang w:bidi="ar-DZ"/>
      </w:rPr>
      <w:t xml:space="preserve">ة </w:t>
    </w:r>
    <w:r w:rsidR="0020537E">
      <w:rPr>
        <w:rFonts w:ascii="Amiri" w:hAnsi="Amiri" w:cs="Amiri" w:hint="cs"/>
        <w:b/>
        <w:bCs/>
        <w:sz w:val="32"/>
        <w:szCs w:val="32"/>
        <w:rtl/>
        <w:lang w:bidi="ar-DZ"/>
      </w:rPr>
      <w:t>الوالي عبد القادر</w:t>
    </w:r>
    <w:r w:rsidR="00094894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/ تاوقريت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</w:t>
    </w:r>
    <w:r>
      <w:rPr>
        <w:rFonts w:ascii="Amiri" w:hAnsi="Amiri" w:cs="Amiri"/>
        <w:b/>
        <w:bCs/>
        <w:sz w:val="32"/>
        <w:szCs w:val="32"/>
        <w:lang w:bidi="ar-DZ"/>
      </w:rPr>
      <w:t xml:space="preserve">     </w:t>
    </w:r>
    <w:r w:rsidR="00ED14BF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5269F4">
      <w:rPr>
        <w:rFonts w:ascii="Amiri" w:hAnsi="Amiri" w:cs="Amiri" w:hint="cs"/>
        <w:b/>
        <w:bCs/>
        <w:sz w:val="32"/>
        <w:szCs w:val="32"/>
        <w:rtl/>
        <w:lang w:bidi="ar-DZ"/>
      </w:rPr>
      <w:t>المستوى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: </w:t>
    </w:r>
    <w:r w:rsidR="005269F4">
      <w:rPr>
        <w:rFonts w:ascii="Amiri" w:hAnsi="Amiri" w:cs="Amiri" w:hint="cs"/>
        <w:b/>
        <w:bCs/>
        <w:sz w:val="32"/>
        <w:szCs w:val="32"/>
        <w:rtl/>
        <w:lang w:bidi="ar-DZ"/>
      </w:rPr>
      <w:t>الرابعة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متوس</w:t>
    </w:r>
    <w:r w:rsidR="00426C29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E7C"/>
    <w:multiLevelType w:val="hybridMultilevel"/>
    <w:tmpl w:val="73D4E9E0"/>
    <w:lvl w:ilvl="0" w:tplc="C9AC7894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44D2725"/>
    <w:multiLevelType w:val="hybridMultilevel"/>
    <w:tmpl w:val="3CE468B8"/>
    <w:lvl w:ilvl="0" w:tplc="DC88086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25D5"/>
    <w:multiLevelType w:val="hybridMultilevel"/>
    <w:tmpl w:val="FE08341C"/>
    <w:lvl w:ilvl="0" w:tplc="979E3264">
      <w:start w:val="1"/>
      <w:numFmt w:val="arabicAbjad"/>
      <w:suff w:val="space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9656C1"/>
    <w:multiLevelType w:val="hybridMultilevel"/>
    <w:tmpl w:val="725CACFC"/>
    <w:lvl w:ilvl="0" w:tplc="16702310">
      <w:start w:val="1"/>
      <w:numFmt w:val="arabicAlpha"/>
      <w:lvlText w:val="%1)"/>
      <w:lvlJc w:val="left"/>
      <w:pPr>
        <w:ind w:left="20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06" w:hanging="360"/>
      </w:pPr>
    </w:lvl>
    <w:lvl w:ilvl="2" w:tplc="040C001B" w:tentative="1">
      <w:start w:val="1"/>
      <w:numFmt w:val="lowerRoman"/>
      <w:lvlText w:val="%3."/>
      <w:lvlJc w:val="right"/>
      <w:pPr>
        <w:ind w:left="3426" w:hanging="180"/>
      </w:pPr>
    </w:lvl>
    <w:lvl w:ilvl="3" w:tplc="040C000F" w:tentative="1">
      <w:start w:val="1"/>
      <w:numFmt w:val="decimal"/>
      <w:lvlText w:val="%4."/>
      <w:lvlJc w:val="left"/>
      <w:pPr>
        <w:ind w:left="4146" w:hanging="360"/>
      </w:pPr>
    </w:lvl>
    <w:lvl w:ilvl="4" w:tplc="040C0019" w:tentative="1">
      <w:start w:val="1"/>
      <w:numFmt w:val="lowerLetter"/>
      <w:lvlText w:val="%5."/>
      <w:lvlJc w:val="left"/>
      <w:pPr>
        <w:ind w:left="4866" w:hanging="360"/>
      </w:pPr>
    </w:lvl>
    <w:lvl w:ilvl="5" w:tplc="040C001B" w:tentative="1">
      <w:start w:val="1"/>
      <w:numFmt w:val="lowerRoman"/>
      <w:lvlText w:val="%6."/>
      <w:lvlJc w:val="right"/>
      <w:pPr>
        <w:ind w:left="5586" w:hanging="180"/>
      </w:pPr>
    </w:lvl>
    <w:lvl w:ilvl="6" w:tplc="040C000F" w:tentative="1">
      <w:start w:val="1"/>
      <w:numFmt w:val="decimal"/>
      <w:lvlText w:val="%7."/>
      <w:lvlJc w:val="left"/>
      <w:pPr>
        <w:ind w:left="6306" w:hanging="360"/>
      </w:pPr>
    </w:lvl>
    <w:lvl w:ilvl="7" w:tplc="040C0019" w:tentative="1">
      <w:start w:val="1"/>
      <w:numFmt w:val="lowerLetter"/>
      <w:lvlText w:val="%8."/>
      <w:lvlJc w:val="left"/>
      <w:pPr>
        <w:ind w:left="7026" w:hanging="360"/>
      </w:pPr>
    </w:lvl>
    <w:lvl w:ilvl="8" w:tplc="040C001B" w:tentative="1">
      <w:start w:val="1"/>
      <w:numFmt w:val="lowerRoman"/>
      <w:lvlText w:val="%9."/>
      <w:lvlJc w:val="right"/>
      <w:pPr>
        <w:ind w:left="7746" w:hanging="180"/>
      </w:pPr>
    </w:lvl>
  </w:abstractNum>
  <w:abstractNum w:abstractNumId="4" w15:restartNumberingAfterBreak="0">
    <w:nsid w:val="0E3E0846"/>
    <w:multiLevelType w:val="multilevel"/>
    <w:tmpl w:val="74626A24"/>
    <w:lvl w:ilvl="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39608C2"/>
    <w:multiLevelType w:val="hybridMultilevel"/>
    <w:tmpl w:val="FA06571C"/>
    <w:lvl w:ilvl="0" w:tplc="720A4B9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457781A"/>
    <w:multiLevelType w:val="hybridMultilevel"/>
    <w:tmpl w:val="0A56C4B0"/>
    <w:lvl w:ilvl="0" w:tplc="406E415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644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956F8B"/>
    <w:multiLevelType w:val="hybridMultilevel"/>
    <w:tmpl w:val="952EB10C"/>
    <w:lvl w:ilvl="0" w:tplc="BF7C9C02">
      <w:start w:val="3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F235CD"/>
    <w:multiLevelType w:val="hybridMultilevel"/>
    <w:tmpl w:val="6BCA8BEE"/>
    <w:lvl w:ilvl="0" w:tplc="087485F4">
      <w:start w:val="3"/>
      <w:numFmt w:val="bullet"/>
      <w:lvlText w:val="-"/>
      <w:lvlJc w:val="left"/>
      <w:pPr>
        <w:ind w:left="12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4A327C0"/>
    <w:multiLevelType w:val="hybridMultilevel"/>
    <w:tmpl w:val="662C15F6"/>
    <w:lvl w:ilvl="0" w:tplc="E0C0C0FC">
      <w:start w:val="2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52818"/>
    <w:multiLevelType w:val="hybridMultilevel"/>
    <w:tmpl w:val="0B287746"/>
    <w:lvl w:ilvl="0" w:tplc="6428D56C">
      <w:start w:val="1"/>
      <w:numFmt w:val="decimal"/>
      <w:lvlText w:val="%1)"/>
      <w:lvlJc w:val="left"/>
      <w:pPr>
        <w:ind w:left="1590" w:hanging="360"/>
      </w:pPr>
      <w:rPr>
        <w:rFonts w:ascii="Calibri-Light" w:hAnsi="Calibri-Light" w:cstheme="min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2" w15:restartNumberingAfterBreak="0">
    <w:nsid w:val="2CF57ED4"/>
    <w:multiLevelType w:val="hybridMultilevel"/>
    <w:tmpl w:val="D6BEDDAC"/>
    <w:lvl w:ilvl="0" w:tplc="34480812">
      <w:start w:val="2"/>
      <w:numFmt w:val="arabicAlpha"/>
      <w:lvlText w:val="%1)"/>
      <w:lvlJc w:val="left"/>
      <w:pPr>
        <w:ind w:left="1114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706" w:hanging="360"/>
      </w:pPr>
    </w:lvl>
    <w:lvl w:ilvl="2" w:tplc="040C001B" w:tentative="1">
      <w:start w:val="1"/>
      <w:numFmt w:val="lowerRoman"/>
      <w:lvlText w:val="%3."/>
      <w:lvlJc w:val="right"/>
      <w:pPr>
        <w:ind w:left="2426" w:hanging="180"/>
      </w:pPr>
    </w:lvl>
    <w:lvl w:ilvl="3" w:tplc="040C000F" w:tentative="1">
      <w:start w:val="1"/>
      <w:numFmt w:val="decimal"/>
      <w:lvlText w:val="%4."/>
      <w:lvlJc w:val="left"/>
      <w:pPr>
        <w:ind w:left="3146" w:hanging="360"/>
      </w:pPr>
    </w:lvl>
    <w:lvl w:ilvl="4" w:tplc="040C0019" w:tentative="1">
      <w:start w:val="1"/>
      <w:numFmt w:val="lowerLetter"/>
      <w:lvlText w:val="%5."/>
      <w:lvlJc w:val="left"/>
      <w:pPr>
        <w:ind w:left="3866" w:hanging="360"/>
      </w:pPr>
    </w:lvl>
    <w:lvl w:ilvl="5" w:tplc="040C001B" w:tentative="1">
      <w:start w:val="1"/>
      <w:numFmt w:val="lowerRoman"/>
      <w:lvlText w:val="%6."/>
      <w:lvlJc w:val="right"/>
      <w:pPr>
        <w:ind w:left="4586" w:hanging="180"/>
      </w:pPr>
    </w:lvl>
    <w:lvl w:ilvl="6" w:tplc="040C000F" w:tentative="1">
      <w:start w:val="1"/>
      <w:numFmt w:val="decimal"/>
      <w:lvlText w:val="%7."/>
      <w:lvlJc w:val="left"/>
      <w:pPr>
        <w:ind w:left="5306" w:hanging="360"/>
      </w:pPr>
    </w:lvl>
    <w:lvl w:ilvl="7" w:tplc="040C0019" w:tentative="1">
      <w:start w:val="1"/>
      <w:numFmt w:val="lowerLetter"/>
      <w:lvlText w:val="%8."/>
      <w:lvlJc w:val="left"/>
      <w:pPr>
        <w:ind w:left="6026" w:hanging="360"/>
      </w:pPr>
    </w:lvl>
    <w:lvl w:ilvl="8" w:tplc="040C001B" w:tentative="1">
      <w:start w:val="1"/>
      <w:numFmt w:val="lowerRoman"/>
      <w:lvlText w:val="%9."/>
      <w:lvlJc w:val="right"/>
      <w:pPr>
        <w:ind w:left="6746" w:hanging="180"/>
      </w:pPr>
    </w:lvl>
  </w:abstractNum>
  <w:abstractNum w:abstractNumId="13" w15:restartNumberingAfterBreak="0">
    <w:nsid w:val="30BB43D9"/>
    <w:multiLevelType w:val="hybridMultilevel"/>
    <w:tmpl w:val="1BFA9F1E"/>
    <w:lvl w:ilvl="0" w:tplc="D5B4052E">
      <w:start w:val="1"/>
      <w:numFmt w:val="decimal"/>
      <w:lvlText w:val="%1)"/>
      <w:lvlJc w:val="left"/>
      <w:pPr>
        <w:ind w:left="803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4" w15:restartNumberingAfterBreak="0">
    <w:nsid w:val="317C13B1"/>
    <w:multiLevelType w:val="hybridMultilevel"/>
    <w:tmpl w:val="CA521F58"/>
    <w:lvl w:ilvl="0" w:tplc="DED41238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2C15045"/>
    <w:multiLevelType w:val="hybridMultilevel"/>
    <w:tmpl w:val="898EA854"/>
    <w:lvl w:ilvl="0" w:tplc="1FD8221A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9308F8"/>
    <w:multiLevelType w:val="hybridMultilevel"/>
    <w:tmpl w:val="5EC2B988"/>
    <w:lvl w:ilvl="0" w:tplc="09E04890">
      <w:start w:val="2"/>
      <w:numFmt w:val="arabicAbjad"/>
      <w:suff w:val="space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BA430F3"/>
    <w:multiLevelType w:val="hybridMultilevel"/>
    <w:tmpl w:val="AFD4CFA4"/>
    <w:lvl w:ilvl="0" w:tplc="4D6EE9D8">
      <w:start w:val="1"/>
      <w:numFmt w:val="arabicAlpha"/>
      <w:lvlText w:val="%1)"/>
      <w:lvlJc w:val="left"/>
      <w:pPr>
        <w:ind w:left="720" w:hanging="360"/>
      </w:pPr>
      <w:rPr>
        <w:rFonts w:ascii="Amiri" w:hAnsi="Amiri" w:cs="Ami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F29E7"/>
    <w:multiLevelType w:val="hybridMultilevel"/>
    <w:tmpl w:val="3190DB2C"/>
    <w:lvl w:ilvl="0" w:tplc="C0C27DCE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ECA1D94"/>
    <w:multiLevelType w:val="hybridMultilevel"/>
    <w:tmpl w:val="F5E4F2A6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456578C6"/>
    <w:multiLevelType w:val="hybridMultilevel"/>
    <w:tmpl w:val="89B2D2C6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ascii="Simplified Arabic" w:hAnsi="Simplified Arabic" w:cs="Simplified Arabic" w:hint="default"/>
        <w:b/>
        <w:bCs/>
        <w:sz w:val="28"/>
        <w:szCs w:val="28"/>
        <w:lang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C96A4A"/>
    <w:multiLevelType w:val="hybridMultilevel"/>
    <w:tmpl w:val="97D8C9CC"/>
    <w:lvl w:ilvl="0" w:tplc="1AAA631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7627E1"/>
    <w:multiLevelType w:val="hybridMultilevel"/>
    <w:tmpl w:val="5F48AE8A"/>
    <w:lvl w:ilvl="0" w:tplc="8A9E57A2">
      <w:start w:val="1"/>
      <w:numFmt w:val="arabicAbjad"/>
      <w:suff w:val="space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4C69128D"/>
    <w:multiLevelType w:val="hybridMultilevel"/>
    <w:tmpl w:val="35FC8EAA"/>
    <w:lvl w:ilvl="0" w:tplc="83A01022">
      <w:start w:val="3"/>
      <w:numFmt w:val="decimal"/>
      <w:lvlText w:val="%1)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F1B0BAA"/>
    <w:multiLevelType w:val="hybridMultilevel"/>
    <w:tmpl w:val="276E34FC"/>
    <w:lvl w:ilvl="0" w:tplc="18864BB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B40670"/>
    <w:multiLevelType w:val="hybridMultilevel"/>
    <w:tmpl w:val="E2A2EB36"/>
    <w:lvl w:ilvl="0" w:tplc="FACC2208">
      <w:start w:val="3"/>
      <w:numFmt w:val="bullet"/>
      <w:lvlText w:val="-"/>
      <w:lvlJc w:val="left"/>
      <w:pPr>
        <w:ind w:left="90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57F51AC1"/>
    <w:multiLevelType w:val="hybridMultilevel"/>
    <w:tmpl w:val="6A629F50"/>
    <w:lvl w:ilvl="0" w:tplc="5E6CE746">
      <w:start w:val="1"/>
      <w:numFmt w:val="arabicAbjad"/>
      <w:suff w:val="space"/>
      <w:lvlText w:val="%1)"/>
      <w:lvlJc w:val="left"/>
      <w:pPr>
        <w:ind w:left="1515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7" w15:restartNumberingAfterBreak="0">
    <w:nsid w:val="5A6E09A3"/>
    <w:multiLevelType w:val="hybridMultilevel"/>
    <w:tmpl w:val="B9DEED82"/>
    <w:lvl w:ilvl="0" w:tplc="3B860C22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F1B4E35"/>
    <w:multiLevelType w:val="hybridMultilevel"/>
    <w:tmpl w:val="78501496"/>
    <w:lvl w:ilvl="0" w:tplc="02C6C386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cstheme="minorBidi" w:hint="default"/>
        <w:b/>
        <w:bCs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60670BA5"/>
    <w:multiLevelType w:val="hybridMultilevel"/>
    <w:tmpl w:val="9F783E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A017C1"/>
    <w:multiLevelType w:val="hybridMultilevel"/>
    <w:tmpl w:val="FE5A531C"/>
    <w:lvl w:ilvl="0" w:tplc="04686180">
      <w:start w:val="5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2B738F"/>
    <w:multiLevelType w:val="hybridMultilevel"/>
    <w:tmpl w:val="EBC6C1A8"/>
    <w:lvl w:ilvl="0" w:tplc="023C162A">
      <w:start w:val="1"/>
      <w:numFmt w:val="arabicAlpha"/>
      <w:lvlText w:val="%1-"/>
      <w:lvlJc w:val="left"/>
      <w:pPr>
        <w:ind w:left="644" w:hanging="360"/>
      </w:pPr>
      <w:rPr>
        <w:rFonts w:asciiTheme="majorBidi" w:eastAsiaTheme="minorEastAsia" w:hAnsiTheme="majorBidi" w:cstheme="majorBidi" w:hint="default"/>
        <w:b/>
        <w:bCs w:val="0"/>
        <w:color w:val="auto"/>
        <w:sz w:val="32"/>
        <w:szCs w:val="32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C6D49"/>
    <w:multiLevelType w:val="hybridMultilevel"/>
    <w:tmpl w:val="05E8D248"/>
    <w:lvl w:ilvl="0" w:tplc="F49A5F0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282734"/>
    <w:multiLevelType w:val="hybridMultilevel"/>
    <w:tmpl w:val="DE863BF8"/>
    <w:lvl w:ilvl="0" w:tplc="2F66CE74">
      <w:start w:val="5"/>
      <w:numFmt w:val="arabicAlpha"/>
      <w:lvlText w:val="%1)"/>
      <w:lvlJc w:val="left"/>
      <w:pPr>
        <w:ind w:left="20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4" w15:restartNumberingAfterBreak="0">
    <w:nsid w:val="79D123A1"/>
    <w:multiLevelType w:val="hybridMultilevel"/>
    <w:tmpl w:val="09CE88A6"/>
    <w:lvl w:ilvl="0" w:tplc="5E462990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A23FE"/>
    <w:multiLevelType w:val="hybridMultilevel"/>
    <w:tmpl w:val="251ABBB6"/>
    <w:lvl w:ilvl="0" w:tplc="CB10C43E">
      <w:start w:val="1"/>
      <w:numFmt w:val="decimal"/>
      <w:lvlText w:val="%1."/>
      <w:lvlJc w:val="left"/>
      <w:pPr>
        <w:ind w:left="502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DC24CEB"/>
    <w:multiLevelType w:val="hybridMultilevel"/>
    <w:tmpl w:val="3FCCBEA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534F3"/>
    <w:multiLevelType w:val="hybridMultilevel"/>
    <w:tmpl w:val="081217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8C67CF"/>
    <w:multiLevelType w:val="hybridMultilevel"/>
    <w:tmpl w:val="2E40B776"/>
    <w:lvl w:ilvl="0" w:tplc="406E4150">
      <w:start w:val="1"/>
      <w:numFmt w:val="bullet"/>
      <w:lvlText w:val="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715889241">
    <w:abstractNumId w:val="21"/>
  </w:num>
  <w:num w:numId="2" w16cid:durableId="1505126170">
    <w:abstractNumId w:val="10"/>
  </w:num>
  <w:num w:numId="3" w16cid:durableId="593395066">
    <w:abstractNumId w:val="30"/>
  </w:num>
  <w:num w:numId="4" w16cid:durableId="1926260702">
    <w:abstractNumId w:val="13"/>
  </w:num>
  <w:num w:numId="5" w16cid:durableId="2042240612">
    <w:abstractNumId w:val="12"/>
  </w:num>
  <w:num w:numId="6" w16cid:durableId="1693071548">
    <w:abstractNumId w:val="1"/>
  </w:num>
  <w:num w:numId="7" w16cid:durableId="2051490205">
    <w:abstractNumId w:val="2"/>
  </w:num>
  <w:num w:numId="8" w16cid:durableId="562104768">
    <w:abstractNumId w:val="6"/>
  </w:num>
  <w:num w:numId="9" w16cid:durableId="1898857020">
    <w:abstractNumId w:val="32"/>
  </w:num>
  <w:num w:numId="10" w16cid:durableId="1362364705">
    <w:abstractNumId w:val="27"/>
  </w:num>
  <w:num w:numId="11" w16cid:durableId="545410503">
    <w:abstractNumId w:val="35"/>
  </w:num>
  <w:num w:numId="12" w16cid:durableId="2094618761">
    <w:abstractNumId w:val="15"/>
  </w:num>
  <w:num w:numId="13" w16cid:durableId="662396911">
    <w:abstractNumId w:val="14"/>
  </w:num>
  <w:num w:numId="14" w16cid:durableId="222565973">
    <w:abstractNumId w:val="26"/>
  </w:num>
  <w:num w:numId="15" w16cid:durableId="1587033625">
    <w:abstractNumId w:val="29"/>
  </w:num>
  <w:num w:numId="16" w16cid:durableId="2036878458">
    <w:abstractNumId w:val="19"/>
  </w:num>
  <w:num w:numId="17" w16cid:durableId="184946323">
    <w:abstractNumId w:val="18"/>
  </w:num>
  <w:num w:numId="18" w16cid:durableId="221066750">
    <w:abstractNumId w:val="0"/>
  </w:num>
  <w:num w:numId="19" w16cid:durableId="644552154">
    <w:abstractNumId w:val="38"/>
  </w:num>
  <w:num w:numId="20" w16cid:durableId="1896499787">
    <w:abstractNumId w:val="7"/>
  </w:num>
  <w:num w:numId="21" w16cid:durableId="356123541">
    <w:abstractNumId w:val="22"/>
  </w:num>
  <w:num w:numId="22" w16cid:durableId="1207255119">
    <w:abstractNumId w:val="20"/>
  </w:num>
  <w:num w:numId="23" w16cid:durableId="1621911133">
    <w:abstractNumId w:val="8"/>
  </w:num>
  <w:num w:numId="24" w16cid:durableId="107046397">
    <w:abstractNumId w:val="34"/>
  </w:num>
  <w:num w:numId="25" w16cid:durableId="1186677523">
    <w:abstractNumId w:val="16"/>
  </w:num>
  <w:num w:numId="26" w16cid:durableId="16076879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67015466">
    <w:abstractNumId w:val="36"/>
  </w:num>
  <w:num w:numId="28" w16cid:durableId="1909994266">
    <w:abstractNumId w:val="37"/>
  </w:num>
  <w:num w:numId="29" w16cid:durableId="1818915479">
    <w:abstractNumId w:val="5"/>
  </w:num>
  <w:num w:numId="30" w16cid:durableId="57821512">
    <w:abstractNumId w:val="23"/>
  </w:num>
  <w:num w:numId="31" w16cid:durableId="679888150">
    <w:abstractNumId w:val="28"/>
  </w:num>
  <w:num w:numId="32" w16cid:durableId="1065446034">
    <w:abstractNumId w:val="11"/>
  </w:num>
  <w:num w:numId="33" w16cid:durableId="1866287444">
    <w:abstractNumId w:val="17"/>
  </w:num>
  <w:num w:numId="34" w16cid:durableId="1742170175">
    <w:abstractNumId w:val="3"/>
  </w:num>
  <w:num w:numId="35" w16cid:durableId="2042703196">
    <w:abstractNumId w:val="33"/>
  </w:num>
  <w:num w:numId="36" w16cid:durableId="604385472">
    <w:abstractNumId w:val="31"/>
  </w:num>
  <w:num w:numId="37" w16cid:durableId="465240214">
    <w:abstractNumId w:val="24"/>
  </w:num>
  <w:num w:numId="38" w16cid:durableId="390429071">
    <w:abstractNumId w:val="25"/>
  </w:num>
  <w:num w:numId="39" w16cid:durableId="249124148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attachedTemplate r:id="rId1"/>
  <w:defaultTabStop w:val="708"/>
  <w:hyphenationZone w:val="425"/>
  <w:drawingGridHorizontalSpacing w:val="567"/>
  <w:drawingGridVerticalSpacing w:val="567"/>
  <w:doNotUseMarginsForDrawingGridOrigin/>
  <w:drawingGridHorizontalOrigin w:val="2175"/>
  <w:drawingGridVerticalOrigin w:val="199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3E"/>
    <w:rsid w:val="00000697"/>
    <w:rsid w:val="00007DCD"/>
    <w:rsid w:val="00014381"/>
    <w:rsid w:val="00014D80"/>
    <w:rsid w:val="0001665E"/>
    <w:rsid w:val="0002550A"/>
    <w:rsid w:val="00030CB4"/>
    <w:rsid w:val="00032E95"/>
    <w:rsid w:val="00032EBE"/>
    <w:rsid w:val="000379DC"/>
    <w:rsid w:val="00042B53"/>
    <w:rsid w:val="00043C16"/>
    <w:rsid w:val="00047A7E"/>
    <w:rsid w:val="0005302D"/>
    <w:rsid w:val="0005530D"/>
    <w:rsid w:val="00076754"/>
    <w:rsid w:val="000774DF"/>
    <w:rsid w:val="00080BC7"/>
    <w:rsid w:val="00094894"/>
    <w:rsid w:val="00097E0B"/>
    <w:rsid w:val="000A0B53"/>
    <w:rsid w:val="000A62EA"/>
    <w:rsid w:val="000B2409"/>
    <w:rsid w:val="000D2C7E"/>
    <w:rsid w:val="000D5B7D"/>
    <w:rsid w:val="000E6509"/>
    <w:rsid w:val="00102E72"/>
    <w:rsid w:val="001220D1"/>
    <w:rsid w:val="00147B22"/>
    <w:rsid w:val="00163BE8"/>
    <w:rsid w:val="00164466"/>
    <w:rsid w:val="00173959"/>
    <w:rsid w:val="0017627C"/>
    <w:rsid w:val="00187AC5"/>
    <w:rsid w:val="00190362"/>
    <w:rsid w:val="00194D02"/>
    <w:rsid w:val="001A5853"/>
    <w:rsid w:val="001D479A"/>
    <w:rsid w:val="001D7A6F"/>
    <w:rsid w:val="002030FA"/>
    <w:rsid w:val="0020498F"/>
    <w:rsid w:val="0020537E"/>
    <w:rsid w:val="00206D2C"/>
    <w:rsid w:val="002118F9"/>
    <w:rsid w:val="00233AD5"/>
    <w:rsid w:val="00234D04"/>
    <w:rsid w:val="00236425"/>
    <w:rsid w:val="002405CF"/>
    <w:rsid w:val="00245C3E"/>
    <w:rsid w:val="00247C67"/>
    <w:rsid w:val="00253B2A"/>
    <w:rsid w:val="002563D8"/>
    <w:rsid w:val="002610AB"/>
    <w:rsid w:val="00272B18"/>
    <w:rsid w:val="00274E7B"/>
    <w:rsid w:val="002771F8"/>
    <w:rsid w:val="002824C3"/>
    <w:rsid w:val="00291C6D"/>
    <w:rsid w:val="00293E7B"/>
    <w:rsid w:val="002A0989"/>
    <w:rsid w:val="002A417C"/>
    <w:rsid w:val="002C5E0C"/>
    <w:rsid w:val="002F01DE"/>
    <w:rsid w:val="002F7439"/>
    <w:rsid w:val="00307059"/>
    <w:rsid w:val="00310985"/>
    <w:rsid w:val="0031410A"/>
    <w:rsid w:val="003521FB"/>
    <w:rsid w:val="00365994"/>
    <w:rsid w:val="00372CBE"/>
    <w:rsid w:val="00377302"/>
    <w:rsid w:val="00384C8C"/>
    <w:rsid w:val="00391693"/>
    <w:rsid w:val="0039308A"/>
    <w:rsid w:val="00395D43"/>
    <w:rsid w:val="003C0219"/>
    <w:rsid w:val="003D6065"/>
    <w:rsid w:val="003E7469"/>
    <w:rsid w:val="003F217E"/>
    <w:rsid w:val="003F2EEB"/>
    <w:rsid w:val="004007C1"/>
    <w:rsid w:val="0040751B"/>
    <w:rsid w:val="004221A9"/>
    <w:rsid w:val="00424B00"/>
    <w:rsid w:val="00426C29"/>
    <w:rsid w:val="004276AE"/>
    <w:rsid w:val="0043031B"/>
    <w:rsid w:val="00440040"/>
    <w:rsid w:val="00443589"/>
    <w:rsid w:val="00470A8B"/>
    <w:rsid w:val="00475A94"/>
    <w:rsid w:val="0048642B"/>
    <w:rsid w:val="004923B2"/>
    <w:rsid w:val="004942C1"/>
    <w:rsid w:val="004957FD"/>
    <w:rsid w:val="00497006"/>
    <w:rsid w:val="004B6D7F"/>
    <w:rsid w:val="004C6785"/>
    <w:rsid w:val="004C773F"/>
    <w:rsid w:val="004D22CE"/>
    <w:rsid w:val="004E0BC6"/>
    <w:rsid w:val="004E4E43"/>
    <w:rsid w:val="00506F0F"/>
    <w:rsid w:val="005269F4"/>
    <w:rsid w:val="0053196E"/>
    <w:rsid w:val="00535119"/>
    <w:rsid w:val="00542CED"/>
    <w:rsid w:val="00543A24"/>
    <w:rsid w:val="00543ED3"/>
    <w:rsid w:val="00550084"/>
    <w:rsid w:val="00552479"/>
    <w:rsid w:val="00552C73"/>
    <w:rsid w:val="00564276"/>
    <w:rsid w:val="00564854"/>
    <w:rsid w:val="00581C57"/>
    <w:rsid w:val="00587EFD"/>
    <w:rsid w:val="005A003E"/>
    <w:rsid w:val="005A7C62"/>
    <w:rsid w:val="005B366E"/>
    <w:rsid w:val="005B7120"/>
    <w:rsid w:val="005C6A99"/>
    <w:rsid w:val="005C768C"/>
    <w:rsid w:val="005D14F6"/>
    <w:rsid w:val="005D1735"/>
    <w:rsid w:val="005D32FB"/>
    <w:rsid w:val="005D3A4B"/>
    <w:rsid w:val="005E7B2D"/>
    <w:rsid w:val="0062541C"/>
    <w:rsid w:val="0062557D"/>
    <w:rsid w:val="0062735A"/>
    <w:rsid w:val="00630442"/>
    <w:rsid w:val="00650A83"/>
    <w:rsid w:val="00666B63"/>
    <w:rsid w:val="00680F20"/>
    <w:rsid w:val="006A6B15"/>
    <w:rsid w:val="006C2F22"/>
    <w:rsid w:val="006C53EE"/>
    <w:rsid w:val="006E7EF8"/>
    <w:rsid w:val="006F48D8"/>
    <w:rsid w:val="007141C7"/>
    <w:rsid w:val="00722D7B"/>
    <w:rsid w:val="00724DED"/>
    <w:rsid w:val="0075221A"/>
    <w:rsid w:val="00753DEC"/>
    <w:rsid w:val="0076704D"/>
    <w:rsid w:val="007779D7"/>
    <w:rsid w:val="00786A2F"/>
    <w:rsid w:val="00793CAC"/>
    <w:rsid w:val="00795D2E"/>
    <w:rsid w:val="00797924"/>
    <w:rsid w:val="007A1252"/>
    <w:rsid w:val="007C0B49"/>
    <w:rsid w:val="007C30B8"/>
    <w:rsid w:val="007C62C8"/>
    <w:rsid w:val="007C76B3"/>
    <w:rsid w:val="007E2854"/>
    <w:rsid w:val="007E44D0"/>
    <w:rsid w:val="007F104B"/>
    <w:rsid w:val="00800C96"/>
    <w:rsid w:val="00807E0D"/>
    <w:rsid w:val="008110D9"/>
    <w:rsid w:val="00820B59"/>
    <w:rsid w:val="00821615"/>
    <w:rsid w:val="00821C6C"/>
    <w:rsid w:val="008244D3"/>
    <w:rsid w:val="008333AA"/>
    <w:rsid w:val="00854792"/>
    <w:rsid w:val="008607A6"/>
    <w:rsid w:val="00877D02"/>
    <w:rsid w:val="0089740A"/>
    <w:rsid w:val="008A0779"/>
    <w:rsid w:val="008A327F"/>
    <w:rsid w:val="008A7DED"/>
    <w:rsid w:val="008B141D"/>
    <w:rsid w:val="008B2A2A"/>
    <w:rsid w:val="008B54F1"/>
    <w:rsid w:val="008C0CE7"/>
    <w:rsid w:val="008C394B"/>
    <w:rsid w:val="008C487A"/>
    <w:rsid w:val="008D3957"/>
    <w:rsid w:val="00905D02"/>
    <w:rsid w:val="00923ACB"/>
    <w:rsid w:val="00931181"/>
    <w:rsid w:val="009329A0"/>
    <w:rsid w:val="00933CE7"/>
    <w:rsid w:val="009434C0"/>
    <w:rsid w:val="009443E6"/>
    <w:rsid w:val="009456CC"/>
    <w:rsid w:val="0095195D"/>
    <w:rsid w:val="00972808"/>
    <w:rsid w:val="00986989"/>
    <w:rsid w:val="00992F94"/>
    <w:rsid w:val="009A5736"/>
    <w:rsid w:val="009C31B7"/>
    <w:rsid w:val="009C70F5"/>
    <w:rsid w:val="009D1348"/>
    <w:rsid w:val="00A00D19"/>
    <w:rsid w:val="00A040E5"/>
    <w:rsid w:val="00A103F9"/>
    <w:rsid w:val="00A1534F"/>
    <w:rsid w:val="00A325BA"/>
    <w:rsid w:val="00A50BFF"/>
    <w:rsid w:val="00A71E25"/>
    <w:rsid w:val="00A861ED"/>
    <w:rsid w:val="00A916D9"/>
    <w:rsid w:val="00A939A2"/>
    <w:rsid w:val="00AC53ED"/>
    <w:rsid w:val="00AD4DBC"/>
    <w:rsid w:val="00AE6755"/>
    <w:rsid w:val="00AE6A23"/>
    <w:rsid w:val="00AF0B99"/>
    <w:rsid w:val="00B0443C"/>
    <w:rsid w:val="00B10146"/>
    <w:rsid w:val="00B153F5"/>
    <w:rsid w:val="00B213DE"/>
    <w:rsid w:val="00B30063"/>
    <w:rsid w:val="00B61180"/>
    <w:rsid w:val="00B73FB1"/>
    <w:rsid w:val="00B80595"/>
    <w:rsid w:val="00B82427"/>
    <w:rsid w:val="00B82842"/>
    <w:rsid w:val="00B85710"/>
    <w:rsid w:val="00B92D61"/>
    <w:rsid w:val="00B933E0"/>
    <w:rsid w:val="00BC37DA"/>
    <w:rsid w:val="00BC384E"/>
    <w:rsid w:val="00BC43C9"/>
    <w:rsid w:val="00BD4C41"/>
    <w:rsid w:val="00BD5A5A"/>
    <w:rsid w:val="00BD7A6E"/>
    <w:rsid w:val="00BF1EB6"/>
    <w:rsid w:val="00C130B2"/>
    <w:rsid w:val="00C15C8F"/>
    <w:rsid w:val="00C2492B"/>
    <w:rsid w:val="00C27287"/>
    <w:rsid w:val="00C27AEE"/>
    <w:rsid w:val="00C341F6"/>
    <w:rsid w:val="00C42B59"/>
    <w:rsid w:val="00C44127"/>
    <w:rsid w:val="00C44ADC"/>
    <w:rsid w:val="00C472CF"/>
    <w:rsid w:val="00C522BF"/>
    <w:rsid w:val="00C72EEA"/>
    <w:rsid w:val="00C85756"/>
    <w:rsid w:val="00CA73E3"/>
    <w:rsid w:val="00CB42DB"/>
    <w:rsid w:val="00CD42EA"/>
    <w:rsid w:val="00CD67E3"/>
    <w:rsid w:val="00CF3461"/>
    <w:rsid w:val="00D10464"/>
    <w:rsid w:val="00D14986"/>
    <w:rsid w:val="00D260E0"/>
    <w:rsid w:val="00D26C81"/>
    <w:rsid w:val="00D31496"/>
    <w:rsid w:val="00D327A7"/>
    <w:rsid w:val="00D41B3F"/>
    <w:rsid w:val="00D43479"/>
    <w:rsid w:val="00D446A1"/>
    <w:rsid w:val="00D45FFB"/>
    <w:rsid w:val="00D549E8"/>
    <w:rsid w:val="00D67DDC"/>
    <w:rsid w:val="00D70EEB"/>
    <w:rsid w:val="00D75512"/>
    <w:rsid w:val="00D93548"/>
    <w:rsid w:val="00DA55C3"/>
    <w:rsid w:val="00DB7CBB"/>
    <w:rsid w:val="00DC1F8C"/>
    <w:rsid w:val="00DD47F2"/>
    <w:rsid w:val="00DF1851"/>
    <w:rsid w:val="00E23578"/>
    <w:rsid w:val="00E33855"/>
    <w:rsid w:val="00E42B54"/>
    <w:rsid w:val="00E475F0"/>
    <w:rsid w:val="00E54FFD"/>
    <w:rsid w:val="00E65F20"/>
    <w:rsid w:val="00E70B02"/>
    <w:rsid w:val="00E70BE5"/>
    <w:rsid w:val="00E71AA9"/>
    <w:rsid w:val="00E830B9"/>
    <w:rsid w:val="00E84F30"/>
    <w:rsid w:val="00E90FAB"/>
    <w:rsid w:val="00EA41F5"/>
    <w:rsid w:val="00EB3FC9"/>
    <w:rsid w:val="00EC0171"/>
    <w:rsid w:val="00EC1F64"/>
    <w:rsid w:val="00ED14BF"/>
    <w:rsid w:val="00ED7CB1"/>
    <w:rsid w:val="00EE3BDE"/>
    <w:rsid w:val="00EE4E2A"/>
    <w:rsid w:val="00EE786E"/>
    <w:rsid w:val="00EF0E3E"/>
    <w:rsid w:val="00F01CDC"/>
    <w:rsid w:val="00F044ED"/>
    <w:rsid w:val="00F31606"/>
    <w:rsid w:val="00F31AD4"/>
    <w:rsid w:val="00F409AB"/>
    <w:rsid w:val="00F4261A"/>
    <w:rsid w:val="00F530EA"/>
    <w:rsid w:val="00F6751E"/>
    <w:rsid w:val="00F725BD"/>
    <w:rsid w:val="00F802CD"/>
    <w:rsid w:val="00F93389"/>
    <w:rsid w:val="00F951FE"/>
    <w:rsid w:val="00FA7F7C"/>
    <w:rsid w:val="00FB6CE8"/>
    <w:rsid w:val="00FE49E1"/>
    <w:rsid w:val="00FF6EAF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48EAD"/>
  <w15:chartTrackingRefBased/>
  <w15:docId w15:val="{80E093D8-580E-42EE-9A00-5820C86A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E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E3E"/>
  </w:style>
  <w:style w:type="paragraph" w:styleId="Footer">
    <w:name w:val="footer"/>
    <w:basedOn w:val="Normal"/>
    <w:link w:val="Foot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E3E"/>
  </w:style>
  <w:style w:type="character" w:customStyle="1" w:styleId="fontstyle01">
    <w:name w:val="fontstyle01"/>
    <w:basedOn w:val="DefaultParagraphFont"/>
    <w:rsid w:val="000D2C7E"/>
    <w:rPr>
      <w:rFonts w:ascii="Times New Roman" w:hAnsi="Times New Roman" w:cs="Times New Roman" w:hint="default"/>
      <w:b/>
      <w:bCs/>
      <w:i w:val="0"/>
      <w:iCs w:val="0"/>
      <w:color w:val="000000"/>
      <w:sz w:val="48"/>
      <w:szCs w:val="48"/>
    </w:rPr>
  </w:style>
  <w:style w:type="paragraph" w:customStyle="1" w:styleId="Gdmath">
    <w:name w:val="Gdmath"/>
    <w:basedOn w:val="Normal"/>
    <w:link w:val="GdmathCar"/>
    <w:rsid w:val="00E84F30"/>
    <w:pPr>
      <w:bidi/>
    </w:pPr>
    <w:rPr>
      <w:rFonts w:ascii="Times New Roman" w:hAnsi="Times New Roman" w:cs="Times New Roman"/>
      <w:color w:val="000000"/>
    </w:rPr>
  </w:style>
  <w:style w:type="character" w:customStyle="1" w:styleId="GdmathCar">
    <w:name w:val="Gdmath Car"/>
    <w:basedOn w:val="DefaultParagraphFont"/>
    <w:link w:val="Gdmath"/>
    <w:rsid w:val="00E84F30"/>
    <w:rPr>
      <w:rFonts w:ascii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4007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table" w:styleId="TableGrid">
    <w:name w:val="Table Grid"/>
    <w:basedOn w:val="TableNormal"/>
    <w:uiPriority w:val="39"/>
    <w:rsid w:val="00D4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B10146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character" w:customStyle="1" w:styleId="BodyTextChar">
    <w:name w:val="Body Text Char"/>
    <w:basedOn w:val="DefaultParagraphFont"/>
    <w:link w:val="BodyText"/>
    <w:rsid w:val="00B10146"/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paragraph" w:customStyle="1" w:styleId="Paragraphedeliste1">
    <w:name w:val="Paragraphe de liste1"/>
    <w:basedOn w:val="Normal"/>
    <w:rsid w:val="00543A24"/>
    <w:pPr>
      <w:spacing w:before="100" w:beforeAutospacing="1" w:after="100" w:afterAutospacing="1" w:line="276" w:lineRule="auto"/>
      <w:contextualSpacing/>
    </w:pPr>
    <w:rPr>
      <w:rFonts w:ascii="Aptos" w:eastAsia="Times New Roman" w:hAnsi="Aptos" w:cs="Arial"/>
      <w:kern w:val="0"/>
      <w:lang w:eastAsia="fr-F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64276"/>
    <w:rPr>
      <w:color w:val="808080"/>
    </w:rPr>
  </w:style>
  <w:style w:type="paragraph" w:customStyle="1" w:styleId="Appmesures">
    <w:name w:val="Appmesures"/>
    <w:basedOn w:val="Normal"/>
    <w:rsid w:val="00877D02"/>
    <w:pPr>
      <w:spacing w:after="0" w:line="240" w:lineRule="auto"/>
      <w:jc w:val="center"/>
    </w:pPr>
    <w:rPr>
      <w:rFonts w:ascii="Arial" w:eastAsia="Times New Roman" w:hAnsi="Arial" w:cs="Times New Roman"/>
      <w:kern w:val="0"/>
      <w:position w:val="-12"/>
      <w:sz w:val="32"/>
      <w:szCs w:val="20"/>
      <w:lang w:eastAsia="fr-FR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5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6.sv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nnnnn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25523-3156-4618-BBE3-D651B2024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0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sasasa sasa</cp:lastModifiedBy>
  <cp:revision>4</cp:revision>
  <cp:lastPrinted>2024-03-15T00:49:00Z</cp:lastPrinted>
  <dcterms:created xsi:type="dcterms:W3CDTF">2025-05-21T12:29:00Z</dcterms:created>
  <dcterms:modified xsi:type="dcterms:W3CDTF">2025-05-23T07:15:00Z</dcterms:modified>
</cp:coreProperties>
</file>
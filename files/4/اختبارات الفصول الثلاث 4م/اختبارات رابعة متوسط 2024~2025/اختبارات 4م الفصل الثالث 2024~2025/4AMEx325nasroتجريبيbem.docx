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Y="-420"/>
        <w:tblW w:w="10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751"/>
      </w:tblGrid>
      <w:tr w:rsidR="0021171C" w:rsidRPr="003C009B" w:rsidTr="00C905C6">
        <w:trPr>
          <w:trHeight w:val="1416"/>
        </w:trPr>
        <w:tc>
          <w:tcPr>
            <w:tcW w:w="10751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AE5069" w:rsidRPr="003C009B" w:rsidRDefault="00AE5069" w:rsidP="003C009B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AE5069" w:rsidRPr="003C009B" w:rsidRDefault="005821D1" w:rsidP="00FC3C18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متوسطة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دهار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بن شريف -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مستغانم</w:t>
            </w:r>
            <w:proofErr w:type="spellEnd"/>
            <w:r w:rsidR="00AE506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EF1884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</w:t>
            </w:r>
            <w:r w:rsidR="00EF1884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0222C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التاريـــــــــخ:</w:t>
            </w:r>
            <w:proofErr w:type="spellEnd"/>
            <w:r w:rsidR="00EF1884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C3C1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00</w:t>
            </w:r>
            <w:r w:rsidR="00AE506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FC3C1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00</w:t>
            </w:r>
            <w:r w:rsidR="00AE506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0D5EBA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202</w:t>
            </w:r>
            <w:r w:rsidR="00443A4A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5</w:t>
            </w:r>
          </w:p>
          <w:p w:rsidR="00AE5069" w:rsidRPr="003C009B" w:rsidRDefault="005821D1" w:rsidP="005821D1">
            <w:pPr>
              <w:tabs>
                <w:tab w:val="left" w:pos="8000"/>
              </w:tabs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إمتحان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تجريبي</w:t>
            </w:r>
            <w:r w:rsidR="00FC3C1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مقترح  لشهادة التعليم ال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دورة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ماي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2025</w:t>
            </w:r>
          </w:p>
        </w:tc>
      </w:tr>
      <w:tr w:rsidR="00AE5069" w:rsidRPr="003C009B" w:rsidTr="00C905C6">
        <w:trPr>
          <w:trHeight w:val="98"/>
        </w:trPr>
        <w:tc>
          <w:tcPr>
            <w:tcW w:w="10751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AE5069" w:rsidRPr="003C009B" w:rsidRDefault="005821D1" w:rsidP="003C009B">
            <w:pPr>
              <w:spacing w:after="0" w:line="240" w:lineRule="auto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إختبار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في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مادة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F1884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E506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العلوم الفيزيائية والتكنولوجيا</w:t>
            </w:r>
            <w:r w:rsidR="00EF1884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0222C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C905C6" w:rsidRPr="003C009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</w:t>
            </w:r>
            <w:r w:rsidR="00C905C6" w:rsidRPr="003C009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E506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="000222C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المــــــــــــــــدة:</w:t>
            </w:r>
            <w:proofErr w:type="spellEnd"/>
            <w:r w:rsidR="00AE5069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ساع</w:t>
            </w:r>
            <w:r w:rsidR="00EF1884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ة </w:t>
            </w:r>
            <w:r w:rsidR="008075D0" w:rsidRPr="003C00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p w:rsidR="00AE5069" w:rsidRPr="003C009B" w:rsidRDefault="00AE5069" w:rsidP="003C009B">
      <w:pPr>
        <w:spacing w:after="0" w:line="240" w:lineRule="auto"/>
        <w:ind w:right="-142"/>
        <w:rPr>
          <w:rFonts w:ascii="Simplified Arabic" w:hAnsi="Simplified Arabic" w:cs="Simplified Arabic"/>
          <w:b/>
          <w:bCs/>
          <w:noProof/>
          <w:sz w:val="2"/>
          <w:szCs w:val="2"/>
          <w:u w:val="single"/>
          <w:rtl/>
          <w:lang w:bidi="ar-DZ"/>
        </w:rPr>
      </w:pPr>
    </w:p>
    <w:p w:rsidR="00AE5069" w:rsidRPr="003C009B" w:rsidRDefault="001228D1" w:rsidP="003C009B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3C009B"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-107315</wp:posOffset>
            </wp:positionH>
            <wp:positionV relativeFrom="paragraph">
              <wp:posOffset>317500</wp:posOffset>
            </wp:positionV>
            <wp:extent cx="2331085" cy="1676400"/>
            <wp:effectExtent l="19050" t="19050" r="12065" b="1905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085" cy="167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E5069" w:rsidRPr="003C009B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الجزء </w:t>
      </w:r>
      <w:proofErr w:type="spellStart"/>
      <w:r w:rsidR="00AE5069" w:rsidRPr="003C009B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الأول:</w:t>
      </w:r>
      <w:proofErr w:type="spellEnd"/>
      <w:r w:rsidR="00AE5069" w:rsidRPr="003C009B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[1</w:t>
      </w:r>
      <w:r w:rsidR="008075D0" w:rsidRPr="003C009B">
        <w:rPr>
          <w:rFonts w:ascii="Simplified Arabic" w:hAnsi="Simplified Arabic" w:cs="Simplified Arabic"/>
          <w:b/>
          <w:bCs/>
          <w:sz w:val="28"/>
          <w:szCs w:val="28"/>
          <w:rtl/>
        </w:rPr>
        <w:t>2</w:t>
      </w:r>
      <w:r w:rsidR="00AE5069" w:rsidRPr="003C009B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ن</w:t>
      </w:r>
      <w:proofErr w:type="spellStart"/>
      <w:r w:rsidR="00AE5069" w:rsidRPr="003C009B">
        <w:rPr>
          <w:rFonts w:ascii="Simplified Arabic" w:hAnsi="Simplified Arabic" w:cs="Simplified Arabic"/>
          <w:b/>
          <w:bCs/>
          <w:sz w:val="28"/>
          <w:szCs w:val="28"/>
          <w:rtl/>
        </w:rPr>
        <w:t>]</w:t>
      </w:r>
      <w:proofErr w:type="spellEnd"/>
    </w:p>
    <w:p w:rsidR="00DB3618" w:rsidRPr="003C009B" w:rsidRDefault="001C647C" w:rsidP="0051265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3C009B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التمرين </w:t>
      </w:r>
      <w:r w:rsidRPr="003C009B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الأول:</w:t>
      </w:r>
      <w:proofErr w:type="spellStart"/>
      <w:r w:rsidRPr="003C009B">
        <w:rPr>
          <w:rFonts w:ascii="Simplified Arabic" w:hAnsi="Simplified Arabic" w:cs="Simplified Arabic"/>
          <w:b/>
          <w:bCs/>
          <w:sz w:val="28"/>
          <w:szCs w:val="28"/>
          <w:rtl/>
        </w:rPr>
        <w:t>[</w:t>
      </w:r>
      <w:proofErr w:type="spellEnd"/>
      <w:r w:rsidR="00512652">
        <w:rPr>
          <w:rFonts w:ascii="Simplified Arabic" w:hAnsi="Simplified Arabic" w:cs="Simplified Arabic"/>
          <w:b/>
          <w:bCs/>
          <w:sz w:val="28"/>
          <w:szCs w:val="28"/>
        </w:rPr>
        <w:t>7</w:t>
      </w:r>
      <w:r w:rsidRPr="003C009B">
        <w:rPr>
          <w:rFonts w:ascii="Simplified Arabic" w:hAnsi="Simplified Arabic" w:cs="Simplified Arabic"/>
          <w:b/>
          <w:bCs/>
          <w:sz w:val="28"/>
          <w:szCs w:val="28"/>
          <w:rtl/>
        </w:rPr>
        <w:t>ن</w:t>
      </w:r>
      <w:proofErr w:type="spellStart"/>
      <w:r w:rsidRPr="003C009B">
        <w:rPr>
          <w:rFonts w:ascii="Simplified Arabic" w:hAnsi="Simplified Arabic" w:cs="Simplified Arabic"/>
          <w:b/>
          <w:bCs/>
          <w:sz w:val="28"/>
          <w:szCs w:val="28"/>
          <w:rtl/>
        </w:rPr>
        <w:t>]</w:t>
      </w:r>
      <w:proofErr w:type="spellEnd"/>
      <w:r w:rsidRPr="003C009B">
        <w:rPr>
          <w:rFonts w:ascii="Simplified Arabic" w:hAnsi="Simplified Arabic" w:cs="Simplified Arabic"/>
          <w:noProof/>
          <w:sz w:val="20"/>
          <w:szCs w:val="20"/>
          <w:lang w:eastAsia="fr-FR"/>
        </w:rPr>
        <w:t xml:space="preserve"> </w:t>
      </w:r>
      <w:r w:rsidR="00785F87" w:rsidRPr="003C009B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1228D1" w:rsidRDefault="00DB3618" w:rsidP="003C009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228D1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  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ي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ست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خدم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ركب الصلب كبريتات الحديد </w:t>
      </w:r>
      <w:r w:rsidR="001228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الثنائي 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ك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م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ُ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ك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مل غذائي لتحسين مستويات الحديد في </w:t>
      </w:r>
      <w:proofErr w:type="spellStart"/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الدم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،</w:t>
      </w:r>
      <w:proofErr w:type="spellEnd"/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لتحضير محلول</w:t>
      </w:r>
      <w:r w:rsidR="001228D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="00353AC3" w:rsidRPr="001228D1">
        <w:rPr>
          <w:rFonts w:ascii="Simplified Arabic" w:hAnsi="Simplified Arabic" w:cs="Simplified Arabic"/>
          <w:sz w:val="28"/>
          <w:szCs w:val="28"/>
          <w:rtl/>
        </w:rPr>
        <w:t>مخبريا</w:t>
      </w:r>
      <w:proofErr w:type="spellEnd"/>
      <w:r w:rsidR="00EA5F6E" w:rsidRPr="001228D1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نضع في إناء قطعة نقية من 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الحديد 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ثم نسكب عليها حجما كافيا من  حمض الكبريت</w:t>
      </w:r>
      <w:r w:rsidR="00353AC3" w:rsidRPr="001228D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353AC3" w:rsidRPr="001228D1">
        <w:rPr>
          <w:rFonts w:asciiTheme="majorBidi" w:hAnsiTheme="majorBidi" w:cstheme="majorBidi"/>
          <w:sz w:val="28"/>
          <w:szCs w:val="28"/>
        </w:rPr>
        <w:t>(2</w:t>
      </w:r>
      <w:r w:rsidR="00353AC3" w:rsidRPr="001228D1">
        <w:rPr>
          <w:rFonts w:asciiTheme="majorBidi" w:hAnsiTheme="majorBidi" w:cstheme="majorBidi"/>
          <w:sz w:val="28"/>
          <w:szCs w:val="28"/>
          <w:lang w:val="fr-FR"/>
        </w:rPr>
        <w:t>H</w:t>
      </w:r>
      <w:r w:rsidR="00353AC3" w:rsidRPr="001228D1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="00353AC3" w:rsidRPr="001228D1">
        <w:rPr>
          <w:rFonts w:asciiTheme="majorBidi" w:hAnsiTheme="majorBidi" w:cstheme="majorBidi"/>
          <w:sz w:val="28"/>
          <w:szCs w:val="28"/>
        </w:rPr>
        <w:t xml:space="preserve">+ </w:t>
      </w:r>
      <w:r w:rsidR="00353AC3" w:rsidRPr="001228D1">
        <w:rPr>
          <w:rFonts w:asciiTheme="majorBidi" w:hAnsiTheme="majorBidi" w:cstheme="majorBidi"/>
          <w:sz w:val="28"/>
          <w:szCs w:val="28"/>
          <w:lang w:bidi="ar-DZ"/>
        </w:rPr>
        <w:t>SO</w:t>
      </w:r>
      <w:r w:rsidR="00353AC3" w:rsidRPr="001228D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="00353AC3" w:rsidRPr="001228D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="00353AC3" w:rsidRPr="001228D1">
        <w:rPr>
          <w:rFonts w:asciiTheme="majorBidi" w:hAnsiTheme="majorBidi" w:cstheme="majorBidi"/>
          <w:sz w:val="28"/>
          <w:szCs w:val="28"/>
        </w:rPr>
        <w:t>)</w:t>
      </w:r>
      <w:r w:rsidR="00F34F61" w:rsidRPr="001228D1">
        <w:rPr>
          <w:rFonts w:asciiTheme="majorBidi" w:hAnsiTheme="majorBidi" w:cstheme="majorBidi"/>
          <w:sz w:val="28"/>
          <w:szCs w:val="28"/>
          <w:vertAlign w:val="subscript"/>
        </w:rPr>
        <w:t>(</w:t>
      </w:r>
      <w:proofErr w:type="spellStart"/>
      <w:r w:rsidR="00F34F61" w:rsidRPr="001228D1">
        <w:rPr>
          <w:rFonts w:asciiTheme="majorBidi" w:hAnsiTheme="majorBidi" w:cstheme="majorBidi"/>
          <w:sz w:val="28"/>
          <w:szCs w:val="28"/>
          <w:vertAlign w:val="subscript"/>
        </w:rPr>
        <w:t>aq</w:t>
      </w:r>
      <w:proofErr w:type="spellEnd"/>
      <w:r w:rsidR="00F34F61" w:rsidRPr="001228D1">
        <w:rPr>
          <w:rFonts w:asciiTheme="majorBidi" w:hAnsiTheme="majorBidi" w:cstheme="majorBidi"/>
          <w:sz w:val="28"/>
          <w:szCs w:val="28"/>
          <w:vertAlign w:val="subscript"/>
        </w:rPr>
        <w:t>)</w:t>
      </w:r>
      <w:r w:rsidR="00353AC3" w:rsidRPr="001228D1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 xml:space="preserve"> </w:t>
      </w:r>
      <w:r w:rsidR="00353AC3" w:rsidRPr="001228D1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F34F61" w:rsidRPr="001228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فينطلق غاز 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الهي</w:t>
      </w:r>
      <w:r w:rsidR="00F34F61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د</w:t>
      </w:r>
      <w:r w:rsidR="00353AC3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روجين 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ويتشكل المحلول الشاردي</w:t>
      </w:r>
      <w:r w:rsidR="00F34F61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كبريتات ال</w:t>
      </w:r>
      <w:r w:rsidR="001228D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</w:t>
      </w:r>
      <w:r w:rsidR="00F34F61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ديد الثنائي </w:t>
      </w:r>
      <w:proofErr w:type="spellStart"/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  <w:proofErr w:type="spellEnd"/>
    </w:p>
    <w:p w:rsidR="00EA5F6E" w:rsidRPr="001228D1" w:rsidRDefault="005E0FF2" w:rsidP="005E0FF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proofErr w:type="spellStart"/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proofErr w:type="spellEnd"/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الوثيقة </w:t>
      </w:r>
      <w:proofErr w:type="spellStart"/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-1-</w:t>
      </w:r>
      <w:proofErr w:type="spellEnd"/>
      <w:r w:rsidR="001228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توضح التجربة </w:t>
      </w:r>
      <w:proofErr w:type="spellStart"/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  <w:proofErr w:type="spellEnd"/>
      <w:r w:rsidR="00EA5F6E" w:rsidRPr="001228D1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F34F61" w:rsidRPr="001228D1" w:rsidRDefault="00F34F61" w:rsidP="00EC306E">
      <w:pPr>
        <w:pStyle w:val="Paragraphedeliste"/>
        <w:numPr>
          <w:ilvl w:val="0"/>
          <w:numId w:val="1"/>
        </w:numPr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ب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ين كيفية الكشف عن </w:t>
      </w:r>
      <w:proofErr w:type="spellStart"/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شوارد</w:t>
      </w:r>
      <w:proofErr w:type="spellEnd"/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المحلول الناتج.</w:t>
      </w:r>
    </w:p>
    <w:p w:rsidR="00F34F61" w:rsidRPr="001228D1" w:rsidRDefault="00F34F61" w:rsidP="00EC306E">
      <w:pPr>
        <w:pStyle w:val="Paragraphedeliste"/>
        <w:numPr>
          <w:ilvl w:val="0"/>
          <w:numId w:val="1"/>
        </w:numPr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أكتب الصيغة </w:t>
      </w:r>
      <w:proofErr w:type="spellStart"/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الشاردية</w:t>
      </w:r>
      <w:proofErr w:type="spellEnd"/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لمحلول كبريتات الحديد الثنائي.</w:t>
      </w:r>
    </w:p>
    <w:p w:rsidR="00EA5F6E" w:rsidRPr="001228D1" w:rsidRDefault="00F34F61" w:rsidP="00EC306E">
      <w:pPr>
        <w:pStyle w:val="Paragraphedeliste"/>
        <w:numPr>
          <w:ilvl w:val="0"/>
          <w:numId w:val="1"/>
        </w:numPr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ع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بر عن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ا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لتفاعل الكيميائي الحاصل</w:t>
      </w: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بين حمض الكبريت ومعدن الحديد </w:t>
      </w:r>
      <w:r w:rsidR="00577C9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بمعادلة</w:t>
      </w: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كيميائية بالصيغ</w:t>
      </w:r>
      <w:r w:rsidR="0081345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ة</w:t>
      </w: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الشاردية</w:t>
      </w:r>
      <w:proofErr w:type="spellEnd"/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EA5F6E" w:rsidRPr="001228D1" w:rsidRDefault="00EA5F6E" w:rsidP="00EC306E">
      <w:pPr>
        <w:pStyle w:val="Paragraphedeliste"/>
        <w:numPr>
          <w:ilvl w:val="0"/>
          <w:numId w:val="1"/>
        </w:numPr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حدد </w:t>
      </w:r>
      <w:r w:rsidR="00F34F61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ا</w:t>
      </w:r>
      <w:r w:rsidR="00813451">
        <w:rPr>
          <w:rFonts w:ascii="Simplified Arabic" w:hAnsi="Simplified Arabic" w:cs="Simplified Arabic"/>
          <w:sz w:val="28"/>
          <w:szCs w:val="28"/>
          <w:rtl/>
          <w:lang w:bidi="ar-DZ"/>
        </w:rPr>
        <w:t>لأفراد الكيميائية المتفاعلة وال</w:t>
      </w:r>
      <w:r w:rsidR="0081345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F34F61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فراد الكيميائية الناتجة في هذا التفاعل.</w:t>
      </w:r>
    </w:p>
    <w:p w:rsidR="00EA5F6E" w:rsidRPr="00834C94" w:rsidRDefault="00834C94" w:rsidP="00EC306E">
      <w:pPr>
        <w:pStyle w:val="Paragraphedeliste"/>
        <w:numPr>
          <w:ilvl w:val="0"/>
          <w:numId w:val="1"/>
        </w:numPr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1228D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3C00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Pr="001228D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ضح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كيفية الحصول على ملح </w:t>
      </w:r>
      <w:r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كبريتات الحديد الثنائي </w:t>
      </w:r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>إنطلاقا</w:t>
      </w:r>
      <w:proofErr w:type="spellEnd"/>
      <w:r w:rsidR="00EA5F6E" w:rsidRPr="001228D1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محلوله</w:t>
      </w:r>
      <w:r w:rsidR="00EA5F6E" w:rsidRPr="00834C94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715683" w:rsidRDefault="00E57CCE" w:rsidP="00512652">
      <w:pPr>
        <w:rPr>
          <w:rFonts w:asciiTheme="minorBidi" w:hAnsiTheme="minorBidi"/>
          <w:b/>
          <w:bCs/>
          <w:sz w:val="32"/>
          <w:szCs w:val="32"/>
          <w:rtl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6E4E13" w:rsidRPr="0021171C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التمرين </w:t>
      </w:r>
      <w:r w:rsidR="006E4E13" w:rsidRPr="0021171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</w:t>
      </w:r>
      <w:r w:rsidR="006E4E13" w:rsidRPr="0021171C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لثاني</w:t>
      </w:r>
      <w:proofErr w:type="spellStart"/>
      <w:r w:rsidR="006E4E13" w:rsidRPr="0021171C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  <w:r w:rsidR="006E4E13" w:rsidRPr="0021171C">
        <w:rPr>
          <w:rFonts w:asciiTheme="minorBidi" w:hAnsiTheme="minorBidi"/>
          <w:b/>
          <w:bCs/>
          <w:sz w:val="32"/>
          <w:szCs w:val="32"/>
          <w:rtl/>
        </w:rPr>
        <w:t>[</w:t>
      </w:r>
      <w:proofErr w:type="spellEnd"/>
      <w:r w:rsidR="00512652">
        <w:rPr>
          <w:rFonts w:asciiTheme="minorBidi" w:hAnsiTheme="minorBidi"/>
          <w:b/>
          <w:bCs/>
          <w:sz w:val="32"/>
          <w:szCs w:val="32"/>
        </w:rPr>
        <w:t>5</w:t>
      </w:r>
      <w:r w:rsidR="006E4E13" w:rsidRPr="0021171C">
        <w:rPr>
          <w:rFonts w:asciiTheme="minorBidi" w:hAnsiTheme="minorBidi"/>
          <w:b/>
          <w:bCs/>
          <w:sz w:val="32"/>
          <w:szCs w:val="32"/>
          <w:rtl/>
        </w:rPr>
        <w:t>ن</w:t>
      </w:r>
      <w:proofErr w:type="spellStart"/>
      <w:r w:rsidR="006E4E13" w:rsidRPr="0021171C">
        <w:rPr>
          <w:rFonts w:asciiTheme="minorBidi" w:hAnsiTheme="minorBidi"/>
          <w:b/>
          <w:bCs/>
          <w:sz w:val="32"/>
          <w:szCs w:val="32"/>
          <w:rtl/>
        </w:rPr>
        <w:t>]</w:t>
      </w:r>
      <w:proofErr w:type="spellEnd"/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</w:p>
    <w:p w:rsidR="005E0FF2" w:rsidRPr="005E0FF2" w:rsidRDefault="00C905C6" w:rsidP="004558CC">
      <w:pPr>
        <w:tabs>
          <w:tab w:val="left" w:pos="5640"/>
          <w:tab w:val="left" w:pos="5756"/>
        </w:tabs>
        <w:spacing w:after="0" w:line="240" w:lineRule="auto"/>
        <w:ind w:left="84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4558C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يفضل بلال </w:t>
      </w:r>
      <w:r w:rsidR="005E0FF2" w:rsidRPr="005E0F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خلال زيارته</w:t>
      </w:r>
      <w:r w:rsidR="005E0FF2" w:rsidRPr="005E0F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5E0FF2" w:rsidRPr="005E0F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مدينة 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الألعاب ممارسة</w:t>
      </w:r>
      <w:r w:rsidR="005E0FF2" w:rsidRPr="005E0F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لعبة شد الحبل التي تت</w:t>
      </w:r>
      <w:r w:rsidR="007169A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5E0FF2" w:rsidRPr="005E0FF2">
        <w:rPr>
          <w:rFonts w:ascii="Simplified Arabic" w:hAnsi="Simplified Arabic" w:cs="Simplified Arabic"/>
          <w:sz w:val="28"/>
          <w:szCs w:val="28"/>
          <w:rtl/>
          <w:lang w:bidi="ar-DZ"/>
        </w:rPr>
        <w:t>لف من ثلاث مراحل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مرتبة كالتالي:</w:t>
      </w:r>
    </w:p>
    <w:p w:rsidR="00891715" w:rsidRPr="00DB3618" w:rsidRDefault="00273F3E" w:rsidP="003C009B">
      <w:pPr>
        <w:tabs>
          <w:tab w:val="left" w:pos="5640"/>
          <w:tab w:val="left" w:pos="5756"/>
        </w:tabs>
        <w:spacing w:after="0" w:line="240" w:lineRule="auto"/>
        <w:ind w:left="84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rect id="_x0000_s1026" style="position:absolute;left:0;text-align:left;margin-left:-115.5pt;margin-top:44.5pt;width:103.5pt;height:120pt;z-index:251658240" stroked="f"/>
        </w:pict>
      </w:r>
      <w:r w:rsidR="007B62B7"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-107315</wp:posOffset>
            </wp:positionH>
            <wp:positionV relativeFrom="paragraph">
              <wp:posOffset>148590</wp:posOffset>
            </wp:positionV>
            <wp:extent cx="3600450" cy="2152650"/>
            <wp:effectExtent l="19050" t="19050" r="19050" b="190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52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91715" w:rsidRPr="00DB361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المرحلة </w:t>
      </w:r>
      <w:proofErr w:type="spellStart"/>
      <w:r w:rsidR="00891715" w:rsidRPr="00DB361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01:</w:t>
      </w:r>
      <w:proofErr w:type="spellEnd"/>
      <w:r w:rsidR="00891715"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يت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891715"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رجح في الهواء ويشد الحبل وفي نهايته جهاز </w:t>
      </w:r>
      <w:proofErr w:type="spellStart"/>
      <w:r w:rsidR="00891715"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>الربيعة</w:t>
      </w:r>
      <w:proofErr w:type="spellEnd"/>
      <w:r w:rsidR="00891715"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لقياس القوة كما في </w:t>
      </w:r>
      <w:proofErr w:type="spellStart"/>
      <w:r w:rsidR="00891715"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>الشكل01</w:t>
      </w:r>
      <w:proofErr w:type="spellEnd"/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891715" w:rsidRPr="005E0FF2" w:rsidRDefault="00891715" w:rsidP="009E4C7A">
      <w:pPr>
        <w:tabs>
          <w:tab w:val="left" w:pos="5640"/>
          <w:tab w:val="left" w:pos="5756"/>
        </w:tabs>
        <w:spacing w:after="0" w:line="240" w:lineRule="auto"/>
        <w:ind w:left="84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DB361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المرحلة </w:t>
      </w:r>
      <w:proofErr w:type="spellStart"/>
      <w:r w:rsidRPr="00DB361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02:</w:t>
      </w:r>
      <w:proofErr w:type="spellEnd"/>
      <w:r w:rsidRPr="003C009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يمر على </w:t>
      </w:r>
      <w:proofErr w:type="spellStart"/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>حوض1</w:t>
      </w:r>
      <w:proofErr w:type="spellEnd"/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>به</w:t>
      </w:r>
      <w:proofErr w:type="spellEnd"/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ماء كتلته الحجمية</w:t>
      </w:r>
      <w:r w:rsidR="005E0FF2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</w:t>
      </w:r>
      <w:r w:rsidR="005E0FF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5E0FF2" w:rsidRPr="005E0FF2">
        <w:rPr>
          <w:rFonts w:asciiTheme="majorBidi" w:hAnsiTheme="majorBidi" w:cstheme="majorBidi"/>
          <w:i/>
          <w:iCs/>
          <w:sz w:val="28"/>
          <w:szCs w:val="28"/>
        </w:rPr>
        <w:t>ρ=1(g/</w:t>
      </w:r>
      <w:r w:rsidR="001A6B47">
        <w:rPr>
          <w:rFonts w:asciiTheme="majorBidi" w:hAnsiTheme="majorBidi" w:cstheme="majorBidi"/>
          <w:i/>
          <w:iCs/>
          <w:sz w:val="28"/>
          <w:szCs w:val="28"/>
        </w:rPr>
        <w:t>cm</w:t>
      </w:r>
      <w:r w:rsidR="005E0FF2" w:rsidRPr="005E0FF2">
        <w:rPr>
          <w:rFonts w:asciiTheme="majorBidi" w:hAnsiTheme="majorBidi" w:cstheme="majorBidi"/>
          <w:i/>
          <w:iCs/>
          <w:sz w:val="28"/>
          <w:szCs w:val="28"/>
          <w:vertAlign w:val="superscript"/>
        </w:rPr>
        <w:t>3</w:t>
      </w:r>
      <w:r w:rsidR="005E0FF2">
        <w:rPr>
          <w:rFonts w:asciiTheme="majorBidi" w:hAnsiTheme="majorBidi" w:cstheme="majorBidi"/>
          <w:i/>
          <w:iCs/>
          <w:sz w:val="28"/>
          <w:szCs w:val="28"/>
          <w:lang w:val="fr-FR"/>
        </w:rPr>
        <w:t>)</w:t>
      </w:r>
      <w:r w:rsidR="005E0FF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فيغمر نصف جسمه 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يزيح 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كمية من الماء حجمها</w:t>
      </w:r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</w:t>
      </w:r>
      <w:proofErr w:type="spellStart"/>
      <w:r w:rsidRPr="005E0FF2">
        <w:rPr>
          <w:rFonts w:asciiTheme="majorBidi" w:hAnsiTheme="majorBidi" w:cstheme="majorBidi"/>
          <w:sz w:val="28"/>
          <w:szCs w:val="28"/>
          <w:lang w:bidi="ar-DZ"/>
        </w:rPr>
        <w:t>V</w:t>
      </w:r>
      <w:r w:rsidR="007B62B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ℓ</w:t>
      </w:r>
      <w:proofErr w:type="spellEnd"/>
      <w:r w:rsidRPr="005E0FF2">
        <w:rPr>
          <w:rFonts w:asciiTheme="majorBidi" w:hAnsiTheme="majorBidi" w:cstheme="majorBidi"/>
          <w:sz w:val="28"/>
          <w:szCs w:val="28"/>
          <w:lang w:bidi="ar-DZ"/>
        </w:rPr>
        <w:t>=20dm</w:t>
      </w:r>
      <w:r w:rsidRPr="005E0FF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</w:t>
      </w:r>
      <w:r w:rsidRPr="005E0FF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E4C7A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Pr="00DB3618">
        <w:rPr>
          <w:rFonts w:ascii="Simplified Arabic" w:hAnsi="Simplified Arabic" w:cs="Simplified Arabic"/>
          <w:sz w:val="28"/>
          <w:szCs w:val="28"/>
          <w:rtl/>
          <w:lang w:bidi="ar-DZ"/>
        </w:rPr>
        <w:t>الشكل 02</w:t>
      </w:r>
      <w:r w:rsidR="009E4C7A">
        <w:rPr>
          <w:rFonts w:ascii="Simplified Arabic" w:hAnsi="Simplified Arabic" w:cs="Simplified Arabic"/>
          <w:sz w:val="28"/>
          <w:szCs w:val="28"/>
          <w:lang w:bidi="ar-DZ"/>
        </w:rPr>
        <w:t>(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512652" w:rsidRDefault="00512652" w:rsidP="00512652">
      <w:pPr>
        <w:pStyle w:val="Paragraphedeliste"/>
        <w:tabs>
          <w:tab w:val="left" w:pos="5640"/>
          <w:tab w:val="left" w:pos="5756"/>
        </w:tabs>
        <w:spacing w:after="0" w:line="240" w:lineRule="auto"/>
        <w:ind w:left="1068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512652" w:rsidRDefault="00512652" w:rsidP="00512652">
      <w:pPr>
        <w:pStyle w:val="Paragraphedeliste"/>
        <w:tabs>
          <w:tab w:val="left" w:pos="5640"/>
          <w:tab w:val="left" w:pos="5756"/>
        </w:tabs>
        <w:spacing w:after="0" w:line="240" w:lineRule="auto"/>
        <w:ind w:left="1068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891715" w:rsidRPr="00C905C6" w:rsidRDefault="00891715" w:rsidP="00EC306E">
      <w:pPr>
        <w:pStyle w:val="Paragraphedeliste"/>
        <w:numPr>
          <w:ilvl w:val="0"/>
          <w:numId w:val="3"/>
        </w:numPr>
        <w:tabs>
          <w:tab w:val="left" w:pos="5640"/>
          <w:tab w:val="left" w:pos="5756"/>
        </w:tabs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905C6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من خلال الشكل 1 </w:t>
      </w:r>
      <w:proofErr w:type="spellStart"/>
      <w:r w:rsidRPr="00C905C6">
        <w:rPr>
          <w:rFonts w:ascii="Simplified Arabic" w:hAnsi="Simplified Arabic" w:cs="Simplified Arabic"/>
          <w:sz w:val="28"/>
          <w:szCs w:val="28"/>
          <w:rtl/>
          <w:lang w:bidi="ar-DZ"/>
        </w:rPr>
        <w:t>والشكل2</w:t>
      </w:r>
      <w:proofErr w:type="spellEnd"/>
      <w:r w:rsidRPr="00C905C6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: </w:t>
      </w:r>
    </w:p>
    <w:p w:rsidR="00891715" w:rsidRPr="005E0FF2" w:rsidRDefault="009E4C7A" w:rsidP="00EC306E">
      <w:pPr>
        <w:numPr>
          <w:ilvl w:val="0"/>
          <w:numId w:val="2"/>
        </w:numPr>
        <w:tabs>
          <w:tab w:val="left" w:pos="5640"/>
          <w:tab w:val="left" w:pos="5756"/>
        </w:tabs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891715" w:rsidRPr="005E0F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حسب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شدة ق</w:t>
      </w:r>
      <w:r w:rsidR="007B62B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وة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دافعة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891715" w:rsidRPr="005E0FF2">
        <w:rPr>
          <w:rFonts w:ascii="Simplified Arabic" w:hAnsi="Simplified Arabic" w:cs="Simplified Arabic"/>
          <w:sz w:val="28"/>
          <w:szCs w:val="28"/>
          <w:rtl/>
          <w:lang w:bidi="ar-DZ"/>
        </w:rPr>
        <w:t>رخميدس</w:t>
      </w:r>
      <w:proofErr w:type="spellEnd"/>
      <w:r w:rsidR="00891715" w:rsidRPr="005E0FF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بطريقتين مختلفتين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891715" w:rsidRDefault="00891715" w:rsidP="00EC306E">
      <w:pPr>
        <w:pStyle w:val="Paragraphedeliste"/>
        <w:numPr>
          <w:ilvl w:val="0"/>
          <w:numId w:val="2"/>
        </w:numPr>
        <w:spacing w:after="120" w:line="240" w:lineRule="auto"/>
        <w:rPr>
          <w:rFonts w:ascii="Simplified Arabic" w:hAnsi="Simplified Arabic" w:cs="Simplified Arabic"/>
        </w:rPr>
      </w:pPr>
      <w:r w:rsidRPr="00C905C6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استنتج كتلة </w:t>
      </w:r>
      <w:r w:rsidR="00AD332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بلال</w:t>
      </w:r>
      <w:r w:rsidR="007B62B7" w:rsidRPr="00C905C6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C905C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AD3320" w:rsidRDefault="00AD3320" w:rsidP="00EC306E">
      <w:pPr>
        <w:numPr>
          <w:ilvl w:val="0"/>
          <w:numId w:val="2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إذا كانت  الكتلة 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جمية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 لبلال </w:t>
      </w:r>
      <w:r>
        <w:rPr>
          <w:rFonts w:ascii="Simplified Arabic" w:hAnsi="Simplified Arabic" w:cs="Simplified Arabic"/>
          <w:sz w:val="28"/>
          <w:szCs w:val="28"/>
          <w:lang w:val="fr-FR"/>
        </w:rPr>
        <w:t>g/cm</w:t>
      </w:r>
      <w:r w:rsidRPr="00AD3320">
        <w:rPr>
          <w:rFonts w:ascii="Simplified Arabic" w:hAnsi="Simplified Arabic" w:cs="Simplified Arabic"/>
          <w:sz w:val="28"/>
          <w:szCs w:val="28"/>
          <w:vertAlign w:val="superscript"/>
          <w:lang w:val="fr-FR"/>
        </w:rPr>
        <w:t>3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2.5 .</w:t>
      </w:r>
    </w:p>
    <w:p w:rsidR="00FF58DA" w:rsidRDefault="00AD3320" w:rsidP="00AD3320">
      <w:pPr>
        <w:spacing w:after="0" w:line="240" w:lineRule="auto"/>
        <w:ind w:left="444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أحسب كثافته ثم أستنتج وضعيته في السائل (يطفو /يغوص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)</w:t>
      </w:r>
      <w:proofErr w:type="spellEnd"/>
    </w:p>
    <w:p w:rsidR="00891715" w:rsidRDefault="00577C93" w:rsidP="00FF58DA">
      <w:pPr>
        <w:spacing w:after="0" w:line="240" w:lineRule="auto"/>
        <w:ind w:left="444"/>
        <w:rPr>
          <w:rFonts w:ascii="Simplified Arabic" w:hAnsi="Simplified Arabic" w:cs="Simplified Arabic"/>
          <w:sz w:val="28"/>
          <w:szCs w:val="28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يعطى: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-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780454">
        <w:rPr>
          <w:rFonts w:ascii="Simplified Arabic" w:hAnsi="Simplified Arabic" w:cs="Simplified Arabic" w:hint="cs"/>
          <w:sz w:val="28"/>
          <w:szCs w:val="28"/>
          <w:rtl/>
        </w:rPr>
        <w:t xml:space="preserve">سلم الرسم: </w:t>
      </w:r>
      <w:r w:rsidR="00780454" w:rsidRPr="005E0FF2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780454" w:rsidRPr="00780454">
        <w:rPr>
          <w:rFonts w:asciiTheme="majorBidi" w:hAnsiTheme="majorBidi" w:cstheme="majorBidi"/>
          <w:i/>
          <w:iCs/>
          <w:sz w:val="28"/>
          <w:szCs w:val="28"/>
        </w:rPr>
        <w:t>1cm→200N</w:t>
      </w:r>
      <w:r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 </w:t>
      </w:r>
      <w:proofErr w:type="spellStart"/>
      <w:r>
        <w:rPr>
          <w:rFonts w:asciiTheme="majorBidi" w:hAnsiTheme="majorBidi" w:cstheme="majorBidi" w:hint="cs"/>
          <w:i/>
          <w:iCs/>
          <w:sz w:val="28"/>
          <w:szCs w:val="28"/>
          <w:rtl/>
        </w:rPr>
        <w:t>،</w:t>
      </w:r>
      <w:proofErr w:type="spellEnd"/>
      <w:r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 </w:t>
      </w:r>
      <w:proofErr w:type="spellStart"/>
      <w:r>
        <w:rPr>
          <w:rFonts w:asciiTheme="majorBidi" w:hAnsiTheme="majorBidi" w:cstheme="majorBidi" w:hint="cs"/>
          <w:i/>
          <w:iCs/>
          <w:sz w:val="28"/>
          <w:szCs w:val="28"/>
          <w:rtl/>
        </w:rPr>
        <w:t>-</w:t>
      </w:r>
      <w:proofErr w:type="spellEnd"/>
      <w:r>
        <w:rPr>
          <w:rFonts w:asciiTheme="majorBidi" w:hAnsiTheme="majorBidi" w:cstheme="majorBidi" w:hint="cs"/>
          <w:i/>
          <w:iCs/>
          <w:sz w:val="28"/>
          <w:szCs w:val="28"/>
          <w:rtl/>
        </w:rPr>
        <w:t xml:space="preserve"> </w:t>
      </w:r>
      <w:r w:rsidRPr="00C905C6">
        <w:rPr>
          <w:rFonts w:ascii="Simplified Arabic" w:hAnsi="Simplified Arabic" w:cs="Simplified Arabic" w:hint="cs"/>
          <w:sz w:val="28"/>
          <w:szCs w:val="28"/>
          <w:rtl/>
        </w:rPr>
        <w:t xml:space="preserve"> الجاذبية الأرضية:</w:t>
      </w:r>
      <w:r w:rsidRPr="00C905C6">
        <w:rPr>
          <w:rFonts w:ascii="Simplified Arabic" w:hAnsi="Simplified Arabic" w:cs="Simplified Arabic"/>
          <w:rtl/>
        </w:rPr>
        <w:t xml:space="preserve"> </w:t>
      </w:r>
      <w:r w:rsidRPr="00C905C6">
        <w:rPr>
          <w:rFonts w:asciiTheme="majorBidi" w:hAnsiTheme="majorBidi" w:cstheme="majorBidi"/>
          <w:i/>
          <w:iCs/>
          <w:sz w:val="28"/>
          <w:szCs w:val="28"/>
        </w:rPr>
        <w:t>g=</w:t>
      </w:r>
      <w:r w:rsidRPr="00C905C6">
        <w:rPr>
          <w:rFonts w:asciiTheme="majorBidi" w:hAnsiTheme="majorBidi" w:cstheme="majorBidi"/>
          <w:sz w:val="28"/>
          <w:szCs w:val="28"/>
        </w:rPr>
        <w:t xml:space="preserve">10 </w:t>
      </w:r>
      <w:r w:rsidRPr="00C905C6">
        <w:rPr>
          <w:rFonts w:asciiTheme="majorBidi" w:hAnsiTheme="majorBidi" w:cstheme="majorBidi"/>
          <w:i/>
          <w:iCs/>
          <w:sz w:val="28"/>
          <w:szCs w:val="28"/>
        </w:rPr>
        <w:t>N/Kg</w:t>
      </w:r>
      <w:r w:rsidRPr="00C905C6">
        <w:rPr>
          <w:rFonts w:asciiTheme="majorBidi" w:hAnsiTheme="majorBidi" w:cstheme="majorBidi"/>
          <w:sz w:val="28"/>
          <w:szCs w:val="28"/>
          <w:rtl/>
        </w:rPr>
        <w:t>.</w:t>
      </w:r>
    </w:p>
    <w:p w:rsidR="00FF58DA" w:rsidRDefault="00FF58DA" w:rsidP="00AF07FC">
      <w:pPr>
        <w:pBdr>
          <w:top w:val="single" w:sz="4" w:space="1" w:color="auto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rtl/>
        </w:rPr>
      </w:pPr>
    </w:p>
    <w:p w:rsidR="00AF07FC" w:rsidRPr="00560298" w:rsidRDefault="00AF07FC" w:rsidP="00AF07FC">
      <w:pPr>
        <w:pBdr>
          <w:top w:val="single" w:sz="4" w:space="1" w:color="auto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rtl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         </w:t>
      </w:r>
      <w:r w:rsidRPr="00560298">
        <w:rPr>
          <w:rFonts w:ascii="Times New Roman" w:hAnsi="Times New Roman" w:cs="Times New Roman" w:hint="cs"/>
          <w:b/>
          <w:bCs/>
          <w:sz w:val="32"/>
          <w:szCs w:val="32"/>
          <w:rtl/>
        </w:rPr>
        <w:t>ص</w:t>
      </w:r>
      <w:r w:rsidRPr="00560298">
        <w:rPr>
          <w:rFonts w:ascii="Times New Roman" w:hAnsi="Times New Roman" w:cs="Times New Roman"/>
          <w:b/>
          <w:bCs/>
          <w:sz w:val="32"/>
          <w:szCs w:val="32"/>
          <w:rtl/>
        </w:rPr>
        <w:t>ّ</w:t>
      </w:r>
      <w:r w:rsidRPr="00560298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فحة </w:t>
      </w:r>
      <w:proofErr w:type="spellStart"/>
      <w:r w:rsidRPr="00560298">
        <w:rPr>
          <w:rFonts w:ascii="Times New Roman" w:hAnsi="Times New Roman" w:cs="Times New Roman" w:hint="cs"/>
          <w:b/>
          <w:bCs/>
          <w:sz w:val="32"/>
          <w:szCs w:val="32"/>
          <w:rtl/>
        </w:rPr>
        <w:t>1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</w:rPr>
        <w:t>من</w:t>
      </w:r>
      <w:proofErr w:type="spellEnd"/>
      <w:r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Pr="00560298">
        <w:rPr>
          <w:rFonts w:ascii="Times New Roman" w:hAnsi="Times New Roman" w:cs="Times New Roman" w:hint="cs"/>
          <w:b/>
          <w:bCs/>
          <w:sz w:val="32"/>
          <w:szCs w:val="32"/>
          <w:rtl/>
        </w:rPr>
        <w:t>2</w:t>
      </w:r>
      <w:r w:rsidRPr="00560298">
        <w:rPr>
          <w:rFonts w:ascii="Times New Roman" w:hAnsi="Times New Roman" w:cs="Times New Roman"/>
          <w:b/>
          <w:bCs/>
          <w:sz w:val="32"/>
          <w:szCs w:val="32"/>
          <w:rtl/>
        </w:rPr>
        <w:tab/>
      </w:r>
      <w:r w:rsidRPr="00560298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                                                </w:t>
      </w:r>
      <w:r w:rsidRPr="00560298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أقلب الورقة</w:t>
      </w:r>
    </w:p>
    <w:p w:rsidR="001375DC" w:rsidRDefault="001375DC" w:rsidP="00D62077">
      <w:pPr>
        <w:rPr>
          <w:rFonts w:asciiTheme="minorBidi" w:hAnsiTheme="minorBidi"/>
          <w:b/>
          <w:bCs/>
          <w:sz w:val="32"/>
          <w:szCs w:val="32"/>
          <w:u w:val="single"/>
        </w:rPr>
      </w:pPr>
    </w:p>
    <w:p w:rsidR="00AC446B" w:rsidRPr="0021171C" w:rsidRDefault="00AC446B" w:rsidP="00D62077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21171C">
        <w:rPr>
          <w:rFonts w:asciiTheme="minorBidi" w:hAnsiTheme="minorBidi"/>
          <w:b/>
          <w:bCs/>
          <w:sz w:val="32"/>
          <w:szCs w:val="32"/>
          <w:u w:val="single"/>
          <w:rtl/>
        </w:rPr>
        <w:lastRenderedPageBreak/>
        <w:t xml:space="preserve">الجزء </w:t>
      </w:r>
      <w:proofErr w:type="spellStart"/>
      <w:r w:rsidRPr="0021171C">
        <w:rPr>
          <w:rFonts w:asciiTheme="minorBidi" w:hAnsiTheme="minorBidi"/>
          <w:b/>
          <w:bCs/>
          <w:sz w:val="32"/>
          <w:szCs w:val="32"/>
          <w:u w:val="single"/>
          <w:rtl/>
        </w:rPr>
        <w:t>الثاني:</w:t>
      </w:r>
      <w:proofErr w:type="spellEnd"/>
      <w:r w:rsidRPr="0021171C">
        <w:rPr>
          <w:rFonts w:asciiTheme="minorBidi" w:hAnsiTheme="minorBidi"/>
          <w:b/>
          <w:bCs/>
          <w:sz w:val="32"/>
          <w:szCs w:val="32"/>
          <w:rtl/>
        </w:rPr>
        <w:t xml:space="preserve"> [</w:t>
      </w:r>
      <w:proofErr w:type="spellStart"/>
      <w:r w:rsidR="00D62077" w:rsidRPr="0021171C">
        <w:rPr>
          <w:rFonts w:asciiTheme="minorBidi" w:hAnsiTheme="minorBidi" w:hint="cs"/>
          <w:b/>
          <w:bCs/>
          <w:sz w:val="32"/>
          <w:szCs w:val="32"/>
          <w:rtl/>
        </w:rPr>
        <w:t>8</w:t>
      </w:r>
      <w:r w:rsidRPr="0021171C">
        <w:rPr>
          <w:rFonts w:asciiTheme="minorBidi" w:hAnsiTheme="minorBidi"/>
          <w:b/>
          <w:bCs/>
          <w:sz w:val="32"/>
          <w:szCs w:val="32"/>
          <w:rtl/>
        </w:rPr>
        <w:t>ن]</w:t>
      </w:r>
      <w:proofErr w:type="spellEnd"/>
    </w:p>
    <w:p w:rsidR="00A07776" w:rsidRDefault="009047FD" w:rsidP="00E46631">
      <w:pPr>
        <w:spacing w:line="276" w:lineRule="auto"/>
        <w:ind w:right="-142"/>
        <w:rPr>
          <w:rFonts w:asciiTheme="minorBidi" w:eastAsiaTheme="minorEastAsia" w:hAnsiTheme="minorBidi"/>
          <w:sz w:val="32"/>
          <w:szCs w:val="32"/>
          <w:rtl/>
          <w:lang w:val="fr-FR" w:eastAsia="fr-FR"/>
        </w:rPr>
      </w:pPr>
      <w:r w:rsidRPr="0021171C">
        <w:rPr>
          <w:rStyle w:val="Lienhypertexte"/>
          <w:rFonts w:asciiTheme="minorBidi" w:hAnsiTheme="minorBidi"/>
          <w:b/>
          <w:bCs/>
          <w:color w:val="auto"/>
          <w:sz w:val="32"/>
          <w:szCs w:val="32"/>
          <w:shd w:val="clear" w:color="auto" w:fill="FFFFFF"/>
          <w:rtl/>
          <w:lang w:bidi="ar-DZ"/>
        </w:rPr>
        <w:t>الوضعية ال</w:t>
      </w:r>
      <w:r w:rsidRPr="0021171C">
        <w:rPr>
          <w:rStyle w:val="Lienhypertexte"/>
          <w:rFonts w:asciiTheme="minorBidi" w:hAnsiTheme="minorBidi" w:hint="cs"/>
          <w:b/>
          <w:bCs/>
          <w:color w:val="auto"/>
          <w:sz w:val="32"/>
          <w:szCs w:val="32"/>
          <w:shd w:val="clear" w:color="auto" w:fill="FFFFFF"/>
          <w:rtl/>
          <w:lang w:bidi="ar-DZ"/>
        </w:rPr>
        <w:t>إ</w:t>
      </w:r>
      <w:r w:rsidR="00AC446B" w:rsidRPr="0021171C">
        <w:rPr>
          <w:rStyle w:val="Lienhypertexte"/>
          <w:rFonts w:asciiTheme="minorBidi" w:hAnsiTheme="minorBidi"/>
          <w:b/>
          <w:bCs/>
          <w:color w:val="auto"/>
          <w:sz w:val="32"/>
          <w:szCs w:val="32"/>
          <w:shd w:val="clear" w:color="auto" w:fill="FFFFFF"/>
          <w:rtl/>
          <w:lang w:bidi="ar-DZ"/>
        </w:rPr>
        <w:t>دماجية:</w:t>
      </w:r>
    </w:p>
    <w:p w:rsidR="00B84079" w:rsidRPr="000B5F40" w:rsidRDefault="007D713C" w:rsidP="00BC20EA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F234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0F2340" w:rsidRPr="00160373">
        <w:rPr>
          <w:rFonts w:ascii="Simplified Arabic" w:hAnsi="Simplified Arabic" w:cs="Simplified Arabic"/>
          <w:sz w:val="28"/>
          <w:szCs w:val="28"/>
          <w:rtl/>
          <w:lang w:bidi="ar-DZ"/>
        </w:rPr>
        <w:t>ي</w:t>
      </w:r>
      <w:r w:rsidR="004E692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َ</w:t>
      </w:r>
      <w:r w:rsidR="000F2340" w:rsidRPr="00160373">
        <w:rPr>
          <w:rFonts w:ascii="Simplified Arabic" w:hAnsi="Simplified Arabic" w:cs="Simplified Arabic"/>
          <w:sz w:val="28"/>
          <w:szCs w:val="28"/>
          <w:rtl/>
          <w:lang w:bidi="ar-DZ"/>
        </w:rPr>
        <w:t>ستعمل</w:t>
      </w:r>
      <w:r w:rsidR="0016037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F2340" w:rsidRPr="0016037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عامل </w:t>
      </w:r>
      <w:r w:rsidR="00BC20E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رافعة كهربائية </w:t>
      </w:r>
      <w:r w:rsidR="000F2340" w:rsidRPr="0016037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BC20E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مغذاة </w:t>
      </w:r>
      <w:r w:rsidR="000F2340" w:rsidRPr="0016037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بمنبع كهربائي </w:t>
      </w:r>
      <w:proofErr w:type="spellStart"/>
      <w:r w:rsidR="00BC20EA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="000F2340" w:rsidRPr="00160373">
        <w:rPr>
          <w:rFonts w:ascii="Simplified Arabic" w:hAnsi="Simplified Arabic" w:cs="Simplified Arabic"/>
          <w:sz w:val="28"/>
          <w:szCs w:val="28"/>
          <w:rtl/>
          <w:lang w:bidi="ar-DZ"/>
        </w:rPr>
        <w:t>الوثيقة-3-</w:t>
      </w:r>
      <w:r w:rsidR="00BC20EA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  <w:r w:rsidR="000F2340" w:rsidRPr="0016037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16037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لرفع </w:t>
      </w:r>
      <w:r w:rsidR="000F2340" w:rsidRPr="00160373">
        <w:rPr>
          <w:rFonts w:ascii="Simplified Arabic" w:hAnsi="Simplified Arabic" w:cs="Simplified Arabic"/>
          <w:sz w:val="28"/>
          <w:szCs w:val="28"/>
          <w:rtl/>
        </w:rPr>
        <w:t>تمثال كبير مصنوع من</w:t>
      </w:r>
      <w:r w:rsidR="000F2340" w:rsidRPr="000B5F40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proofErr w:type="spellStart"/>
      <w:r w:rsidR="000F2340" w:rsidRPr="000B5F40">
        <w:rPr>
          <w:rFonts w:ascii="Simplified Arabic" w:hAnsi="Simplified Arabic" w:cs="Simplified Arabic"/>
          <w:sz w:val="28"/>
          <w:szCs w:val="28"/>
          <w:rtl/>
        </w:rPr>
        <w:t>النحاس</w:t>
      </w:r>
      <w:r w:rsidR="00BC20EA">
        <w:rPr>
          <w:rFonts w:ascii="Simplified Arabic" w:hAnsi="Simplified Arabic" w:cs="Simplified Arabic" w:hint="cs"/>
          <w:sz w:val="28"/>
          <w:szCs w:val="28"/>
          <w:rtl/>
        </w:rPr>
        <w:t>،</w:t>
      </w:r>
      <w:proofErr w:type="spellEnd"/>
      <w:r w:rsidR="000F2340" w:rsidRPr="000B5F40">
        <w:rPr>
          <w:rFonts w:ascii="Simplified Arabic" w:hAnsi="Simplified Arabic" w:cs="Simplified Arabic"/>
          <w:sz w:val="28"/>
          <w:szCs w:val="28"/>
          <w:rtl/>
        </w:rPr>
        <w:t xml:space="preserve"> تُغط</w:t>
      </w:r>
      <w:r w:rsidR="000F2340" w:rsidRPr="000B5F40">
        <w:rPr>
          <w:rFonts w:ascii="Simplified Arabic" w:hAnsi="Simplified Arabic" w:cs="Simplified Arabic" w:hint="cs"/>
          <w:sz w:val="28"/>
          <w:szCs w:val="28"/>
          <w:rtl/>
        </w:rPr>
        <w:t>ّ</w:t>
      </w:r>
      <w:r w:rsidR="000F2340" w:rsidRPr="000B5F40">
        <w:rPr>
          <w:rFonts w:ascii="Simplified Arabic" w:hAnsi="Simplified Arabic" w:cs="Simplified Arabic"/>
          <w:sz w:val="28"/>
          <w:szCs w:val="28"/>
          <w:rtl/>
        </w:rPr>
        <w:t xml:space="preserve">ي بعض أجزائه طبقة من مادة </w:t>
      </w:r>
      <w:proofErr w:type="spellStart"/>
      <w:r w:rsidR="000F2340" w:rsidRPr="000B5F40">
        <w:rPr>
          <w:rFonts w:ascii="Simplified Arabic" w:hAnsi="Simplified Arabic" w:cs="Simplified Arabic"/>
          <w:sz w:val="28"/>
          <w:szCs w:val="28"/>
          <w:rtl/>
        </w:rPr>
        <w:t>الكلس</w:t>
      </w:r>
      <w:proofErr w:type="spellEnd"/>
      <w:r w:rsidR="000F2340" w:rsidRPr="000B5F40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0F2340" w:rsidRPr="000B5F40">
        <w:rPr>
          <w:rFonts w:asciiTheme="majorBidi" w:hAnsiTheme="majorBidi" w:cstheme="majorBidi"/>
          <w:i/>
          <w:iCs/>
          <w:sz w:val="28"/>
          <w:szCs w:val="28"/>
        </w:rPr>
        <w:t>CaCO</w:t>
      </w:r>
      <w:r w:rsidR="000F2340" w:rsidRPr="000B5F40">
        <w:rPr>
          <w:rFonts w:asciiTheme="majorBidi" w:hAnsiTheme="majorBidi" w:cstheme="majorBidi"/>
          <w:i/>
          <w:iCs/>
          <w:sz w:val="28"/>
          <w:szCs w:val="28"/>
          <w:vertAlign w:val="subscript"/>
        </w:rPr>
        <w:t xml:space="preserve">3 </w:t>
      </w:r>
      <w:r w:rsidR="000F2340" w:rsidRPr="000B5F40">
        <w:rPr>
          <w:rFonts w:asciiTheme="majorBidi" w:hAnsiTheme="majorBidi" w:cstheme="majorBidi"/>
          <w:i/>
          <w:iCs/>
          <w:sz w:val="28"/>
          <w:szCs w:val="28"/>
        </w:rPr>
        <w:t>(s)</w:t>
      </w:r>
      <w:r w:rsidR="000F2340" w:rsidRPr="000B5F40">
        <w:rPr>
          <w:rFonts w:ascii="Simplified Arabic" w:hAnsi="Simplified Arabic" w:cs="Simplified Arabic"/>
          <w:sz w:val="28"/>
          <w:szCs w:val="28"/>
          <w:vertAlign w:val="subscript"/>
          <w:rtl/>
        </w:rPr>
        <w:t xml:space="preserve"> </w:t>
      </w:r>
      <w:r w:rsidR="000F2340" w:rsidRPr="000B5F40">
        <w:rPr>
          <w:rFonts w:ascii="Simplified Arabic" w:hAnsi="Simplified Arabic" w:cs="Simplified Arabic"/>
          <w:sz w:val="28"/>
          <w:szCs w:val="28"/>
          <w:vertAlign w:val="subscript"/>
        </w:rPr>
        <w:t xml:space="preserve"> </w:t>
      </w:r>
      <w:proofErr w:type="spellStart"/>
      <w:r w:rsidR="000F2340" w:rsidRPr="000B5F40">
        <w:rPr>
          <w:rFonts w:ascii="Simplified Arabic" w:hAnsi="Simplified Arabic" w:cs="Simplified Arabic" w:hint="cs"/>
          <w:sz w:val="28"/>
          <w:szCs w:val="28"/>
          <w:rtl/>
        </w:rPr>
        <w:t>،</w:t>
      </w:r>
      <w:proofErr w:type="spellEnd"/>
      <w:r w:rsidR="000F2340" w:rsidRPr="000B5F40">
        <w:rPr>
          <w:rFonts w:ascii="Simplified Arabic" w:hAnsi="Simplified Arabic" w:cs="Simplified Arabic" w:hint="cs"/>
          <w:sz w:val="28"/>
          <w:szCs w:val="28"/>
          <w:rtl/>
        </w:rPr>
        <w:t xml:space="preserve"> تم العثور عليه في أحد المواقع الأثرية.</w:t>
      </w:r>
      <w:r w:rsidR="000F2340" w:rsidRPr="000B5F40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B84079" w:rsidRPr="000B5F40">
        <w:rPr>
          <w:rFonts w:ascii="Simplified Arabic" w:hAnsi="Simplified Arabic" w:cs="Simplified Arabic"/>
          <w:sz w:val="28"/>
          <w:szCs w:val="28"/>
          <w:rtl/>
        </w:rPr>
        <w:t xml:space="preserve">نعتبر </w:t>
      </w:r>
      <w:proofErr w:type="spellStart"/>
      <w:r w:rsidR="00B84079" w:rsidRPr="000B5F40">
        <w:rPr>
          <w:rFonts w:ascii="Simplified Arabic" w:hAnsi="Simplified Arabic" w:cs="Simplified Arabic"/>
          <w:sz w:val="28"/>
          <w:szCs w:val="28"/>
          <w:rtl/>
        </w:rPr>
        <w:t>(التمثال+</w:t>
      </w:r>
      <w:proofErr w:type="spellEnd"/>
      <w:r w:rsidR="00B84079" w:rsidRPr="000B5F40">
        <w:rPr>
          <w:rFonts w:ascii="Simplified Arabic" w:hAnsi="Simplified Arabic" w:cs="Simplified Arabic"/>
          <w:sz w:val="28"/>
          <w:szCs w:val="28"/>
          <w:rtl/>
        </w:rPr>
        <w:t xml:space="preserve"> مادة </w:t>
      </w:r>
      <w:proofErr w:type="spellStart"/>
      <w:r w:rsidR="00B84079" w:rsidRPr="000B5F40">
        <w:rPr>
          <w:rFonts w:ascii="Simplified Arabic" w:hAnsi="Simplified Arabic" w:cs="Simplified Arabic"/>
          <w:sz w:val="28"/>
          <w:szCs w:val="28"/>
          <w:rtl/>
        </w:rPr>
        <w:t>الكلس)</w:t>
      </w:r>
      <w:proofErr w:type="spellEnd"/>
      <w:r w:rsidR="00B84079" w:rsidRPr="000B5F40">
        <w:rPr>
          <w:rFonts w:ascii="Simplified Arabic" w:hAnsi="Simplified Arabic" w:cs="Simplified Arabic"/>
          <w:sz w:val="28"/>
          <w:szCs w:val="28"/>
          <w:rtl/>
        </w:rPr>
        <w:t xml:space="preserve"> جُملة ميكانيكية </w:t>
      </w:r>
      <w:r w:rsidR="00B84079" w:rsidRPr="000B5F40">
        <w:rPr>
          <w:rFonts w:ascii="Simplified Arabic" w:hAnsi="Simplified Arabic" w:cs="Simplified Arabic"/>
          <w:sz w:val="28"/>
          <w:szCs w:val="28"/>
        </w:rPr>
        <w:t>(</w:t>
      </w:r>
      <w:r w:rsidR="00B84079" w:rsidRPr="000B5F40">
        <w:rPr>
          <w:rFonts w:asciiTheme="majorBidi" w:hAnsiTheme="majorBidi" w:cstheme="majorBidi"/>
          <w:i/>
          <w:iCs/>
          <w:sz w:val="28"/>
          <w:szCs w:val="28"/>
        </w:rPr>
        <w:t>S</w:t>
      </w:r>
      <w:r w:rsidR="00B84079" w:rsidRPr="000B5F40">
        <w:rPr>
          <w:rFonts w:ascii="Simplified Arabic" w:hAnsi="Simplified Arabic" w:cs="Simplified Arabic"/>
          <w:sz w:val="28"/>
          <w:szCs w:val="28"/>
        </w:rPr>
        <w:t>)</w:t>
      </w:r>
      <w:r w:rsidR="00AD7844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780454" w:rsidRPr="00780454" w:rsidRDefault="00B84079" w:rsidP="00BC20EA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0B5F40"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 w:rsidR="000B5F40" w:rsidRPr="000B5F40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7D713C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تشغيل المحرك الكهربائي </w:t>
      </w:r>
      <w:r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4E692C">
        <w:rPr>
          <w:rFonts w:asciiTheme="majorBidi" w:hAnsiTheme="majorBidi" w:cstheme="majorBidi" w:hint="cs"/>
          <w:sz w:val="28"/>
          <w:szCs w:val="28"/>
          <w:rtl/>
          <w:lang w:bidi="ar-DZ"/>
        </w:rPr>
        <w:t>َ</w:t>
      </w:r>
      <w:r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  <w:r w:rsidR="004E692C">
        <w:rPr>
          <w:rFonts w:asciiTheme="majorBidi" w:hAnsiTheme="majorBidi" w:cstheme="majorBidi" w:hint="cs"/>
          <w:sz w:val="28"/>
          <w:szCs w:val="28"/>
          <w:rtl/>
          <w:lang w:bidi="ar-DZ"/>
        </w:rPr>
        <w:t>َس</w:t>
      </w:r>
      <w:r w:rsidR="00BC20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مساعد العامل </w:t>
      </w:r>
      <w:r w:rsidR="004E692C" w:rsidRPr="004E692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E692C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>هيكل</w:t>
      </w:r>
      <w:r w:rsidR="00BC20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الرافعة </w:t>
      </w:r>
      <w:r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D1B20"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="007D713C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>أصيب</w:t>
      </w:r>
      <w:r w:rsidR="000F2340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D713C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بصدمة كهربائية </w:t>
      </w:r>
      <w:r w:rsidR="00CD1B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جعل </w:t>
      </w:r>
      <w:r w:rsidR="000B5F40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زميله </w:t>
      </w:r>
      <w:r w:rsidR="00CD1B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يوقف المحرك </w:t>
      </w:r>
      <w:r w:rsidR="000B5F40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 العمل </w:t>
      </w:r>
      <w:r w:rsid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بغرض </w:t>
      </w:r>
      <w:r w:rsidR="00BC20EA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صلاح الخلل </w:t>
      </w:r>
      <w:r w:rsidR="000B5F40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1375DC">
        <w:rPr>
          <w:rFonts w:asciiTheme="majorBidi" w:hAnsiTheme="majorBidi" w:cstheme="majorBidi" w:hint="cs"/>
          <w:sz w:val="28"/>
          <w:szCs w:val="28"/>
          <w:rtl/>
          <w:lang w:bidi="ar-DZ"/>
        </w:rPr>
        <w:t>إبقاء</w:t>
      </w:r>
      <w:r w:rsidR="000B5F40" w:rsidRPr="000B5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B5F40" w:rsidRPr="000B5F40">
        <w:rPr>
          <w:rFonts w:ascii="Simplified Arabic" w:hAnsi="Simplified Arabic" w:cs="Simplified Arabic"/>
          <w:sz w:val="28"/>
          <w:szCs w:val="28"/>
          <w:rtl/>
        </w:rPr>
        <w:t xml:space="preserve">الجُملة </w:t>
      </w:r>
      <w:r w:rsidR="000B5F40" w:rsidRPr="000B5F40">
        <w:rPr>
          <w:rFonts w:ascii="Simplified Arabic" w:hAnsi="Simplified Arabic" w:cs="Simplified Arabic"/>
          <w:sz w:val="28"/>
          <w:szCs w:val="28"/>
        </w:rPr>
        <w:t>(</w:t>
      </w:r>
      <w:r w:rsidR="000B5F40" w:rsidRPr="000B5F40">
        <w:rPr>
          <w:rFonts w:asciiTheme="majorBidi" w:hAnsiTheme="majorBidi" w:cstheme="majorBidi"/>
          <w:i/>
          <w:iCs/>
          <w:sz w:val="28"/>
          <w:szCs w:val="28"/>
        </w:rPr>
        <w:t>S</w:t>
      </w:r>
      <w:r w:rsidR="000B5F40" w:rsidRPr="000B5F40">
        <w:rPr>
          <w:rFonts w:ascii="Simplified Arabic" w:hAnsi="Simplified Arabic" w:cs="Simplified Arabic"/>
          <w:sz w:val="28"/>
          <w:szCs w:val="28"/>
        </w:rPr>
        <w:t>)</w:t>
      </w:r>
      <w:r w:rsidR="000B5F40" w:rsidRPr="000B5F40">
        <w:rPr>
          <w:rFonts w:ascii="Simplified Arabic" w:hAnsi="Simplified Arabic" w:cs="Simplified Arabic"/>
          <w:sz w:val="28"/>
          <w:szCs w:val="28"/>
          <w:rtl/>
        </w:rPr>
        <w:t xml:space="preserve"> في حالة توازن</w:t>
      </w:r>
      <w:r w:rsidR="000B5F40" w:rsidRPr="000B5F40">
        <w:rPr>
          <w:rFonts w:ascii="Simplified Arabic" w:hAnsi="Simplified Arabic" w:cs="Simplified Arabic" w:hint="cs"/>
          <w:sz w:val="28"/>
          <w:szCs w:val="28"/>
          <w:rtl/>
        </w:rPr>
        <w:t xml:space="preserve">. </w:t>
      </w:r>
      <w:r w:rsidR="000B5F40" w:rsidRPr="000B5F40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6603C7" w:rsidRDefault="000B5F40" w:rsidP="00BC20EA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780454" w:rsidRPr="00780454">
        <w:rPr>
          <w:rFonts w:ascii="Simplified Arabic" w:hAnsi="Simplified Arabic" w:cs="Simplified Arabic"/>
          <w:sz w:val="28"/>
          <w:szCs w:val="28"/>
          <w:rtl/>
        </w:rPr>
        <w:t>بعد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BC20EA">
        <w:rPr>
          <w:rFonts w:ascii="Simplified Arabic" w:hAnsi="Simplified Arabic" w:cs="Simplified Arabic" w:hint="cs"/>
          <w:sz w:val="28"/>
          <w:szCs w:val="28"/>
          <w:rtl/>
        </w:rPr>
        <w:t>إ</w:t>
      </w:r>
      <w:r>
        <w:rPr>
          <w:rFonts w:ascii="Simplified Arabic" w:hAnsi="Simplified Arabic" w:cs="Simplified Arabic" w:hint="cs"/>
          <w:sz w:val="28"/>
          <w:szCs w:val="28"/>
          <w:rtl/>
        </w:rPr>
        <w:t>صلاح الخلل الموجود ف</w:t>
      </w:r>
      <w:bookmarkStart w:id="0" w:name="_GoBack"/>
      <w:bookmarkEnd w:id="0"/>
      <w:r>
        <w:rPr>
          <w:rFonts w:ascii="Simplified Arabic" w:hAnsi="Simplified Arabic" w:cs="Simplified Arabic" w:hint="cs"/>
          <w:sz w:val="28"/>
          <w:szCs w:val="28"/>
          <w:rtl/>
        </w:rPr>
        <w:t xml:space="preserve">ي المحرك </w:t>
      </w:r>
      <w:r w:rsidR="00780454" w:rsidRPr="0078045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BC20EA">
        <w:rPr>
          <w:rFonts w:ascii="Simplified Arabic" w:hAnsi="Simplified Arabic" w:cs="Simplified Arabic" w:hint="cs"/>
          <w:sz w:val="28"/>
          <w:szCs w:val="28"/>
          <w:rtl/>
        </w:rPr>
        <w:t>ت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م </w:t>
      </w:r>
      <w:r w:rsidR="00780454" w:rsidRPr="00780454">
        <w:rPr>
          <w:rFonts w:ascii="Simplified Arabic" w:hAnsi="Simplified Arabic" w:cs="Simplified Arabic"/>
          <w:sz w:val="28"/>
          <w:szCs w:val="28"/>
          <w:rtl/>
        </w:rPr>
        <w:t xml:space="preserve">وضع الجُملة </w:t>
      </w:r>
      <w:r w:rsidR="00780454" w:rsidRPr="00780454">
        <w:rPr>
          <w:rFonts w:ascii="Simplified Arabic" w:hAnsi="Simplified Arabic" w:cs="Simplified Arabic"/>
          <w:sz w:val="28"/>
          <w:szCs w:val="28"/>
        </w:rPr>
        <w:t>(</w:t>
      </w:r>
      <w:r w:rsidR="00780454" w:rsidRPr="00780454">
        <w:rPr>
          <w:rFonts w:asciiTheme="majorBidi" w:hAnsiTheme="majorBidi" w:cstheme="majorBidi"/>
          <w:i/>
          <w:iCs/>
          <w:sz w:val="28"/>
          <w:szCs w:val="28"/>
        </w:rPr>
        <w:t>S</w:t>
      </w:r>
      <w:r w:rsidR="00780454" w:rsidRPr="00780454">
        <w:rPr>
          <w:rFonts w:ascii="Simplified Arabic" w:hAnsi="Simplified Arabic" w:cs="Simplified Arabic"/>
          <w:sz w:val="28"/>
          <w:szCs w:val="28"/>
        </w:rPr>
        <w:t>)</w:t>
      </w:r>
      <w:r w:rsidR="00BC20EA">
        <w:rPr>
          <w:rFonts w:ascii="Simplified Arabic" w:hAnsi="Simplified Arabic" w:cs="Simplified Arabic"/>
          <w:sz w:val="28"/>
          <w:szCs w:val="28"/>
          <w:rtl/>
        </w:rPr>
        <w:t xml:space="preserve"> على متن شاحنة</w:t>
      </w:r>
      <w:r w:rsidR="00BC20EA">
        <w:rPr>
          <w:rFonts w:ascii="Simplified Arabic" w:hAnsi="Simplified Arabic" w:cs="Simplified Arabic" w:hint="cs"/>
          <w:sz w:val="28"/>
          <w:szCs w:val="28"/>
          <w:rtl/>
        </w:rPr>
        <w:t xml:space="preserve"> ل</w:t>
      </w:r>
      <w:r w:rsidR="00780454" w:rsidRPr="00780454">
        <w:rPr>
          <w:rFonts w:ascii="Simplified Arabic" w:hAnsi="Simplified Arabic" w:cs="Simplified Arabic"/>
          <w:sz w:val="28"/>
          <w:szCs w:val="28"/>
          <w:rtl/>
        </w:rPr>
        <w:t>أخذها إلى م</w:t>
      </w:r>
      <w:r w:rsidR="00780454" w:rsidRPr="00780454">
        <w:rPr>
          <w:rFonts w:ascii="Simplified Arabic" w:hAnsi="Simplified Arabic" w:cs="Simplified Arabic" w:hint="cs"/>
          <w:sz w:val="28"/>
          <w:szCs w:val="28"/>
          <w:rtl/>
        </w:rPr>
        <w:t>ُ</w:t>
      </w:r>
      <w:r w:rsidR="00780454" w:rsidRPr="00780454">
        <w:rPr>
          <w:rFonts w:ascii="Simplified Arabic" w:hAnsi="Simplified Arabic" w:cs="Simplified Arabic"/>
          <w:sz w:val="28"/>
          <w:szCs w:val="28"/>
          <w:rtl/>
        </w:rPr>
        <w:t xml:space="preserve">ختبر مُتخصّص لمُعاينة </w:t>
      </w:r>
      <w:r w:rsidRPr="00780454">
        <w:rPr>
          <w:rFonts w:ascii="Simplified Arabic" w:hAnsi="Simplified Arabic" w:cs="Simplified Arabic"/>
          <w:sz w:val="28"/>
          <w:szCs w:val="28"/>
          <w:rtl/>
        </w:rPr>
        <w:t>التِمثال النُحاسي</w:t>
      </w:r>
      <w:r w:rsidR="00F80AA7">
        <w:rPr>
          <w:rFonts w:ascii="Simplified Arabic" w:hAnsi="Simplified Arabic" w:cs="Simplified Arabic" w:hint="cs"/>
          <w:sz w:val="28"/>
          <w:szCs w:val="28"/>
          <w:rtl/>
        </w:rPr>
        <w:t>(نحاس غير مغشوش</w:t>
      </w:r>
      <w:proofErr w:type="spellStart"/>
      <w:r w:rsidR="00F80AA7">
        <w:rPr>
          <w:rFonts w:ascii="Simplified Arabic" w:hAnsi="Simplified Arabic" w:cs="Simplified Arabic" w:hint="cs"/>
          <w:sz w:val="28"/>
          <w:szCs w:val="28"/>
          <w:rtl/>
        </w:rPr>
        <w:t>)</w:t>
      </w:r>
      <w:proofErr w:type="spellEnd"/>
      <w:r w:rsidRPr="00780454">
        <w:rPr>
          <w:rFonts w:ascii="Simplified Arabic" w:hAnsi="Simplified Arabic" w:cs="Simplified Arabic"/>
          <w:sz w:val="28"/>
          <w:szCs w:val="28"/>
          <w:rtl/>
        </w:rPr>
        <w:t xml:space="preserve"> وإزالة مادة </w:t>
      </w:r>
      <w:proofErr w:type="spellStart"/>
      <w:r w:rsidRPr="00780454">
        <w:rPr>
          <w:rFonts w:ascii="Simplified Arabic" w:hAnsi="Simplified Arabic" w:cs="Simplified Arabic"/>
          <w:sz w:val="28"/>
          <w:szCs w:val="28"/>
          <w:rtl/>
        </w:rPr>
        <w:t>الكلس</w:t>
      </w:r>
      <w:proofErr w:type="spellEnd"/>
      <w:r w:rsidRPr="0078045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780454">
        <w:rPr>
          <w:rFonts w:ascii="Simplified Arabic" w:hAnsi="Simplified Arabic" w:cs="Simplified Arabic"/>
          <w:sz w:val="28"/>
          <w:szCs w:val="28"/>
          <w:rtl/>
        </w:rPr>
        <w:t xml:space="preserve">عنه باستعمال محاليل كيميائية </w:t>
      </w:r>
      <w:r w:rsidRPr="00780454">
        <w:rPr>
          <w:rFonts w:ascii="Simplified Arabic" w:hAnsi="Simplified Arabic" w:cs="Simplified Arabic" w:hint="cs"/>
          <w:sz w:val="28"/>
          <w:szCs w:val="28"/>
          <w:rtl/>
        </w:rPr>
        <w:t xml:space="preserve">مناسبة 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780454" w:rsidRPr="0078045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78461B" w:rsidRDefault="00924319" w:rsidP="0078461B">
      <w:pPr>
        <w:spacing w:after="0" w:line="360" w:lineRule="auto"/>
        <w:ind w:left="360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drawing>
          <wp:inline distT="0" distB="0" distL="0" distR="0">
            <wp:extent cx="5979160" cy="2968489"/>
            <wp:effectExtent l="19050" t="19050" r="21590" b="22860"/>
            <wp:docPr id="2075274179" name="Picture 2075274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419" cy="2974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8461B" w:rsidRPr="0078461B" w:rsidRDefault="00AD7844" w:rsidP="00EC306E">
      <w:pPr>
        <w:pStyle w:val="Paragraphedeliste"/>
        <w:numPr>
          <w:ilvl w:val="0"/>
          <w:numId w:val="4"/>
        </w:num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حدد المدلول الفيزيائي</w:t>
      </w:r>
      <w:r w:rsidR="002E2572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78461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proofErr w:type="spellStart"/>
      <w:r w:rsidR="002E2572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/>
        </w:rPr>
        <w:t>للدالالات</w:t>
      </w:r>
      <w:proofErr w:type="spellEnd"/>
      <w:r w:rsidR="002E2572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/>
        </w:rPr>
        <w:t xml:space="preserve"> المكتوبة على المنبع الكهربائي.</w:t>
      </w:r>
    </w:p>
    <w:p w:rsidR="00160036" w:rsidRPr="00AD7844" w:rsidRDefault="00780454" w:rsidP="00EC306E">
      <w:pPr>
        <w:pStyle w:val="Paragraphedeliste"/>
        <w:numPr>
          <w:ilvl w:val="0"/>
          <w:numId w:val="4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78461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160036"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وضح سبب شعور </w:t>
      </w:r>
      <w:r w:rsidR="00B21CD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العامل</w:t>
      </w:r>
      <w:r w:rsidR="00160036"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بالصدمة الكهربائية عند لمسه للمحرك الكهربائي. ثم اقترح حلا مناسبا </w:t>
      </w:r>
      <w:r w:rsidR="00B21CD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لتجنبها </w:t>
      </w:r>
      <w:r w:rsidR="00B21CD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مدعما اجابتك </w:t>
      </w:r>
      <w:r w:rsidR="0078461B"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>ب</w:t>
      </w:r>
      <w:r w:rsidR="00160036"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>رسم مخطط نظامي</w:t>
      </w:r>
      <w:r w:rsidR="0078461B"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160036"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>لدارة تشغيل المحرّك محترما شروط السلامة والأمن</w:t>
      </w:r>
      <w:r w:rsidR="0078461B"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الكهربائي</w:t>
      </w:r>
      <w:r w:rsidR="00160036"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AD7844" w:rsidRPr="00AD7844" w:rsidRDefault="0078461B" w:rsidP="00EC306E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9E28C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أثبت</w:t>
      </w:r>
      <w:r w:rsidR="0014526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بيانيا </w:t>
      </w:r>
      <w:r w:rsidR="009E28C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أن</w:t>
      </w:r>
      <w:r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الجملة </w:t>
      </w:r>
      <w:r w:rsidRPr="00AD7844">
        <w:rPr>
          <w:rFonts w:ascii="Simplified Arabic" w:hAnsi="Simplified Arabic" w:cs="Simplified Arabic"/>
          <w:sz w:val="28"/>
          <w:szCs w:val="28"/>
          <w:rtl/>
        </w:rPr>
        <w:t>الميكانيكية</w:t>
      </w:r>
      <w:r w:rsidRPr="0078045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780454">
        <w:rPr>
          <w:rFonts w:ascii="Simplified Arabic" w:hAnsi="Simplified Arabic" w:cs="Simplified Arabic"/>
          <w:sz w:val="28"/>
          <w:szCs w:val="28"/>
        </w:rPr>
        <w:t>(</w:t>
      </w:r>
      <w:r w:rsidRPr="00780454">
        <w:rPr>
          <w:rFonts w:asciiTheme="majorBidi" w:hAnsiTheme="majorBidi" w:cstheme="majorBidi"/>
          <w:i/>
          <w:iCs/>
          <w:sz w:val="28"/>
          <w:szCs w:val="28"/>
        </w:rPr>
        <w:t>S</w:t>
      </w:r>
      <w:r w:rsidRPr="00780454">
        <w:rPr>
          <w:rFonts w:ascii="Simplified Arabic" w:hAnsi="Simplified Arabic" w:cs="Simplified Arabic"/>
          <w:sz w:val="28"/>
          <w:szCs w:val="28"/>
        </w:rPr>
        <w:t>)</w:t>
      </w:r>
      <w:r w:rsidRPr="00780454">
        <w:rPr>
          <w:rFonts w:ascii="Simplified Arabic" w:hAnsi="Simplified Arabic" w:cs="Simplified Arabic"/>
          <w:sz w:val="28"/>
          <w:szCs w:val="28"/>
          <w:rtl/>
        </w:rPr>
        <w:t xml:space="preserve">  </w:t>
      </w:r>
      <w:r w:rsidR="00145268">
        <w:rPr>
          <w:rFonts w:ascii="Simplified Arabic" w:hAnsi="Simplified Arabic" w:cs="Simplified Arabic" w:hint="cs"/>
          <w:sz w:val="28"/>
          <w:szCs w:val="28"/>
          <w:rtl/>
        </w:rPr>
        <w:t>في حالة توازن</w:t>
      </w:r>
      <w:r w:rsidR="00AD7844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D74560" w:rsidRPr="00AD7844" w:rsidRDefault="00780454" w:rsidP="00EC306E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D7844">
        <w:rPr>
          <w:rFonts w:ascii="Simplified Arabic" w:hAnsi="Simplified Arabic" w:cs="Simplified Arabic"/>
          <w:sz w:val="28"/>
          <w:szCs w:val="28"/>
          <w:rtl/>
        </w:rPr>
        <w:t xml:space="preserve">اقترح تجربة تُبيّن من خلالها كيفية التخلّص من مادة </w:t>
      </w:r>
      <w:proofErr w:type="spellStart"/>
      <w:r w:rsidRPr="00AD7844">
        <w:rPr>
          <w:rFonts w:ascii="Simplified Arabic" w:hAnsi="Simplified Arabic" w:cs="Simplified Arabic"/>
          <w:sz w:val="28"/>
          <w:szCs w:val="28"/>
          <w:rtl/>
        </w:rPr>
        <w:t>الكلس</w:t>
      </w:r>
      <w:proofErr w:type="spellEnd"/>
      <w:r w:rsidRPr="00AD7844">
        <w:rPr>
          <w:rFonts w:ascii="Simplified Arabic" w:hAnsi="Simplified Arabic" w:cs="Simplified Arabic"/>
          <w:sz w:val="28"/>
          <w:szCs w:val="28"/>
          <w:rtl/>
        </w:rPr>
        <w:t xml:space="preserve"> دون إلحاق الأذى بالتمثال </w:t>
      </w:r>
      <w:proofErr w:type="spellStart"/>
      <w:r w:rsidRPr="00AD7844">
        <w:rPr>
          <w:rFonts w:ascii="Simplified Arabic" w:hAnsi="Simplified Arabic" w:cs="Simplified Arabic"/>
          <w:sz w:val="28"/>
          <w:szCs w:val="28"/>
          <w:rtl/>
        </w:rPr>
        <w:t>النُحاسي،</w:t>
      </w:r>
      <w:proofErr w:type="spellEnd"/>
      <w:r w:rsidRPr="00AD7844">
        <w:rPr>
          <w:rFonts w:ascii="Simplified Arabic" w:hAnsi="Simplified Arabic" w:cs="Simplified Arabic"/>
          <w:sz w:val="28"/>
          <w:szCs w:val="28"/>
          <w:rtl/>
        </w:rPr>
        <w:t xml:space="preserve"> مُدعمًا إجابتك بمعادلة كيميائية.</w:t>
      </w:r>
    </w:p>
    <w:p w:rsidR="00AD7844" w:rsidRDefault="00AD7844" w:rsidP="006D49C0">
      <w:pPr>
        <w:spacing w:after="0"/>
        <w:ind w:left="141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تعطى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B5F40">
        <w:rPr>
          <w:rFonts w:ascii="Simplified Arabic" w:hAnsi="Simplified Arabic" w:cs="Simplified Arabic"/>
          <w:sz w:val="28"/>
          <w:szCs w:val="28"/>
          <w:rtl/>
        </w:rPr>
        <w:t>كُتل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ة </w:t>
      </w:r>
      <w:r w:rsidRPr="00AD784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الجملة </w:t>
      </w:r>
      <w:r w:rsidRPr="00AD7844">
        <w:rPr>
          <w:rFonts w:ascii="Simplified Arabic" w:hAnsi="Simplified Arabic" w:cs="Simplified Arabic"/>
          <w:sz w:val="28"/>
          <w:szCs w:val="28"/>
          <w:rtl/>
        </w:rPr>
        <w:t>الميكانيكية</w:t>
      </w:r>
      <w:r w:rsidRPr="0078045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780454">
        <w:rPr>
          <w:rFonts w:ascii="Simplified Arabic" w:hAnsi="Simplified Arabic" w:cs="Simplified Arabic"/>
          <w:sz w:val="28"/>
          <w:szCs w:val="28"/>
        </w:rPr>
        <w:t>(</w:t>
      </w:r>
      <w:r w:rsidRPr="00780454">
        <w:rPr>
          <w:rFonts w:asciiTheme="majorBidi" w:hAnsiTheme="majorBidi" w:cstheme="majorBidi"/>
          <w:i/>
          <w:iCs/>
          <w:sz w:val="28"/>
          <w:szCs w:val="28"/>
        </w:rPr>
        <w:t>S</w:t>
      </w:r>
      <w:r w:rsidRPr="00780454">
        <w:rPr>
          <w:rFonts w:ascii="Simplified Arabic" w:hAnsi="Simplified Arabic" w:cs="Simplified Arabic"/>
          <w:sz w:val="28"/>
          <w:szCs w:val="28"/>
        </w:rPr>
        <w:t>)</w:t>
      </w:r>
      <w:r w:rsidRPr="00780454">
        <w:rPr>
          <w:rFonts w:ascii="Simplified Arabic" w:hAnsi="Simplified Arabic" w:cs="Simplified Arabic"/>
          <w:sz w:val="28"/>
          <w:szCs w:val="28"/>
          <w:rtl/>
        </w:rPr>
        <w:t xml:space="preserve">  </w:t>
      </w:r>
      <w:r w:rsidR="006D49C0">
        <w:rPr>
          <w:rFonts w:asciiTheme="majorBidi" w:hAnsiTheme="majorBidi" w:cstheme="majorBidi"/>
          <w:sz w:val="28"/>
          <w:szCs w:val="28"/>
          <w:lang w:val="fr-FR"/>
        </w:rPr>
        <w:t>150</w:t>
      </w:r>
      <w:r w:rsidR="00B41C71" w:rsidRPr="000B5F40">
        <w:rPr>
          <w:rFonts w:asciiTheme="majorBidi" w:hAnsiTheme="majorBidi" w:cstheme="majorBidi"/>
          <w:sz w:val="28"/>
          <w:szCs w:val="28"/>
          <w:lang w:val="fr-FR"/>
        </w:rPr>
        <w:t>K</w:t>
      </w:r>
      <w:r w:rsidR="00B41C71" w:rsidRPr="000B5F40">
        <w:rPr>
          <w:rFonts w:asciiTheme="majorBidi" w:hAnsiTheme="majorBidi" w:cstheme="majorBidi"/>
          <w:i/>
          <w:iCs/>
          <w:sz w:val="28"/>
          <w:szCs w:val="28"/>
        </w:rPr>
        <w:t>g</w:t>
      </w:r>
      <w:r w:rsidR="00B41C71" w:rsidRPr="000B5F40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0B5F40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0B5F40">
        <w:rPr>
          <w:rFonts w:asciiTheme="majorBidi" w:hAnsiTheme="majorBidi" w:cstheme="majorBidi"/>
          <w:i/>
          <w:iCs/>
          <w:sz w:val="28"/>
          <w:szCs w:val="28"/>
        </w:rPr>
        <w:t>m</w:t>
      </w:r>
      <w:r w:rsidRPr="000B5F40">
        <w:rPr>
          <w:rFonts w:asciiTheme="majorBidi" w:hAnsiTheme="majorBidi" w:cstheme="majorBidi"/>
          <w:sz w:val="28"/>
          <w:szCs w:val="28"/>
        </w:rPr>
        <w:t>=</w:t>
      </w:r>
      <w:r w:rsidR="002051AB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Pr="000B5F40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D74560" w:rsidRDefault="00AD7844" w:rsidP="00EC306E">
      <w:pPr>
        <w:pStyle w:val="Paragraphedeliste"/>
        <w:numPr>
          <w:ilvl w:val="0"/>
          <w:numId w:val="3"/>
        </w:num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AD7844">
        <w:rPr>
          <w:rFonts w:ascii="Simplified Arabic" w:hAnsi="Simplified Arabic" w:cs="Simplified Arabic" w:hint="cs"/>
          <w:sz w:val="28"/>
          <w:szCs w:val="28"/>
          <w:rtl/>
        </w:rPr>
        <w:t xml:space="preserve"> الجاذبية الأرضية:</w:t>
      </w:r>
      <w:r w:rsidRPr="00AD784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AD7844">
        <w:rPr>
          <w:rFonts w:asciiTheme="majorBidi" w:hAnsiTheme="majorBidi" w:cstheme="majorBidi"/>
          <w:i/>
          <w:iCs/>
          <w:sz w:val="28"/>
          <w:szCs w:val="28"/>
        </w:rPr>
        <w:t>g=</w:t>
      </w:r>
      <w:r w:rsidRPr="00AD7844">
        <w:rPr>
          <w:rFonts w:asciiTheme="majorBidi" w:hAnsiTheme="majorBidi" w:cstheme="majorBidi"/>
          <w:sz w:val="28"/>
          <w:szCs w:val="28"/>
        </w:rPr>
        <w:t xml:space="preserve">10 </w:t>
      </w:r>
      <w:r w:rsidRPr="00AD7844">
        <w:rPr>
          <w:rFonts w:asciiTheme="majorBidi" w:hAnsiTheme="majorBidi" w:cstheme="majorBidi"/>
          <w:i/>
          <w:iCs/>
          <w:sz w:val="28"/>
          <w:szCs w:val="28"/>
        </w:rPr>
        <w:t>N/Kg</w:t>
      </w:r>
      <w:r w:rsidRPr="00AD7844">
        <w:rPr>
          <w:rFonts w:asciiTheme="majorBidi" w:hAnsiTheme="majorBidi" w:cstheme="majorBidi"/>
          <w:sz w:val="28"/>
          <w:szCs w:val="28"/>
          <w:rtl/>
        </w:rPr>
        <w:t>.</w:t>
      </w:r>
    </w:p>
    <w:p w:rsidR="00AD7844" w:rsidRPr="002051AB" w:rsidRDefault="00AD7844" w:rsidP="00EC306E">
      <w:pPr>
        <w:pStyle w:val="Paragraphedeliste"/>
        <w:numPr>
          <w:ilvl w:val="0"/>
          <w:numId w:val="3"/>
        </w:num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شدة قوة شد كل خيط للج</w:t>
      </w:r>
      <w:r w:rsidR="00876E68">
        <w:rPr>
          <w:rFonts w:asciiTheme="majorBidi" w:hAnsiTheme="majorBidi" w:cstheme="majorBidi" w:hint="cs"/>
          <w:sz w:val="28"/>
          <w:szCs w:val="28"/>
          <w:rtl/>
        </w:rPr>
        <w:t xml:space="preserve">ملة </w:t>
      </w:r>
      <w:r w:rsidR="00876E68" w:rsidRPr="00AD7844">
        <w:rPr>
          <w:rFonts w:ascii="Simplified Arabic" w:hAnsi="Simplified Arabic" w:cs="Simplified Arabic"/>
          <w:sz w:val="28"/>
          <w:szCs w:val="28"/>
          <w:rtl/>
        </w:rPr>
        <w:t>الميكانيكية</w:t>
      </w:r>
      <w:r w:rsidR="00876E68" w:rsidRPr="0078045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876E68" w:rsidRPr="00780454">
        <w:rPr>
          <w:rFonts w:ascii="Simplified Arabic" w:hAnsi="Simplified Arabic" w:cs="Simplified Arabic"/>
          <w:sz w:val="28"/>
          <w:szCs w:val="28"/>
        </w:rPr>
        <w:t>(</w:t>
      </w:r>
      <w:r w:rsidR="00876E68" w:rsidRPr="00780454">
        <w:rPr>
          <w:rFonts w:asciiTheme="majorBidi" w:hAnsiTheme="majorBidi" w:cstheme="majorBidi"/>
          <w:i/>
          <w:iCs/>
          <w:sz w:val="28"/>
          <w:szCs w:val="28"/>
        </w:rPr>
        <w:t>S</w:t>
      </w:r>
      <w:r w:rsidR="00876E68" w:rsidRPr="00780454">
        <w:rPr>
          <w:rFonts w:ascii="Simplified Arabic" w:hAnsi="Simplified Arabic" w:cs="Simplified Arabic"/>
          <w:sz w:val="28"/>
          <w:szCs w:val="28"/>
        </w:rPr>
        <w:t>)</w:t>
      </w:r>
      <w:r w:rsidR="00876E68" w:rsidRPr="00780454">
        <w:rPr>
          <w:rFonts w:ascii="Simplified Arabic" w:hAnsi="Simplified Arabic" w:cs="Simplified Arabic"/>
          <w:sz w:val="28"/>
          <w:szCs w:val="28"/>
          <w:rtl/>
        </w:rPr>
        <w:t xml:space="preserve">  </w:t>
      </w:r>
      <w:r w:rsidR="002051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2051AB" w:rsidRPr="00924319">
        <w:rPr>
          <w:rFonts w:asciiTheme="majorBidi" w:hAnsiTheme="majorBidi" w:cstheme="majorBidi"/>
          <w:i/>
          <w:iCs/>
          <w:sz w:val="28"/>
          <w:szCs w:val="28"/>
          <w:lang w:val="fr-FR" w:bidi="ar-DZ"/>
        </w:rPr>
        <w:t>F</w:t>
      </w:r>
      <w:r w:rsidR="002051AB" w:rsidRPr="007B5F80">
        <w:rPr>
          <w:rFonts w:asciiTheme="majorBidi" w:hAnsiTheme="majorBidi" w:cstheme="majorBidi"/>
          <w:i/>
          <w:iCs/>
          <w:sz w:val="28"/>
          <w:szCs w:val="28"/>
          <w:vertAlign w:val="subscript"/>
          <w:lang w:val="fr-FR" w:bidi="ar-DZ"/>
        </w:rPr>
        <w:t>1</w:t>
      </w:r>
      <w:r w:rsidR="002051AB" w:rsidRPr="00924319">
        <w:rPr>
          <w:rFonts w:asciiTheme="majorBidi" w:hAnsiTheme="majorBidi" w:cstheme="majorBidi"/>
          <w:i/>
          <w:iCs/>
          <w:sz w:val="28"/>
          <w:szCs w:val="28"/>
          <w:lang w:val="fr-FR" w:bidi="ar-DZ"/>
        </w:rPr>
        <w:t xml:space="preserve"> =F</w:t>
      </w:r>
      <w:r w:rsidR="002051AB" w:rsidRPr="007B5F80">
        <w:rPr>
          <w:rFonts w:asciiTheme="majorBidi" w:hAnsiTheme="majorBidi" w:cstheme="majorBidi"/>
          <w:i/>
          <w:iCs/>
          <w:sz w:val="28"/>
          <w:szCs w:val="28"/>
          <w:vertAlign w:val="subscript"/>
          <w:lang w:val="fr-FR" w:bidi="ar-DZ"/>
        </w:rPr>
        <w:t>2</w:t>
      </w:r>
      <w:r w:rsidR="002051AB" w:rsidRPr="00924319">
        <w:rPr>
          <w:rFonts w:asciiTheme="majorBidi" w:hAnsiTheme="majorBidi" w:cstheme="majorBidi"/>
          <w:i/>
          <w:iCs/>
          <w:sz w:val="28"/>
          <w:szCs w:val="28"/>
          <w:lang w:val="fr-FR" w:bidi="ar-DZ"/>
        </w:rPr>
        <w:t xml:space="preserve"> = 10</w:t>
      </w:r>
      <w:r w:rsidR="007B5F80">
        <w:rPr>
          <w:rFonts w:asciiTheme="majorBidi" w:hAnsiTheme="majorBidi" w:cstheme="majorBidi"/>
          <w:i/>
          <w:iCs/>
          <w:sz w:val="28"/>
          <w:szCs w:val="28"/>
          <w:lang w:val="fr-FR" w:bidi="ar-DZ"/>
        </w:rPr>
        <w:t>5</w:t>
      </w:r>
      <w:r w:rsidR="002051AB" w:rsidRPr="00924319">
        <w:rPr>
          <w:rFonts w:asciiTheme="majorBidi" w:hAnsiTheme="majorBidi" w:cstheme="majorBidi"/>
          <w:i/>
          <w:iCs/>
          <w:sz w:val="28"/>
          <w:szCs w:val="28"/>
          <w:lang w:val="fr-FR" w:bidi="ar-DZ"/>
        </w:rPr>
        <w:t>0N</w:t>
      </w:r>
    </w:p>
    <w:p w:rsidR="002051AB" w:rsidRPr="002051AB" w:rsidRDefault="002051AB" w:rsidP="00EC306E">
      <w:pPr>
        <w:pStyle w:val="Paragraphedeliste"/>
        <w:numPr>
          <w:ilvl w:val="0"/>
          <w:numId w:val="3"/>
        </w:numPr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سلم الرسم : </w:t>
      </w:r>
      <w:r w:rsidRPr="00780454">
        <w:rPr>
          <w:rFonts w:asciiTheme="majorBidi" w:hAnsiTheme="majorBidi" w:cstheme="majorBidi"/>
          <w:i/>
          <w:iCs/>
          <w:sz w:val="28"/>
          <w:szCs w:val="28"/>
        </w:rPr>
        <w:t>1cm→</w:t>
      </w:r>
      <w:r w:rsidR="007B5F80">
        <w:rPr>
          <w:rFonts w:asciiTheme="majorBidi" w:hAnsiTheme="majorBidi" w:cstheme="majorBidi"/>
          <w:i/>
          <w:iCs/>
          <w:sz w:val="28"/>
          <w:szCs w:val="28"/>
        </w:rPr>
        <w:t>750</w:t>
      </w:r>
      <w:r w:rsidRPr="00780454">
        <w:rPr>
          <w:rFonts w:asciiTheme="majorBidi" w:hAnsiTheme="majorBidi" w:cstheme="majorBidi"/>
          <w:i/>
          <w:iCs/>
          <w:sz w:val="28"/>
          <w:szCs w:val="28"/>
        </w:rPr>
        <w:t>N</w:t>
      </w:r>
    </w:p>
    <w:p w:rsidR="00D74560" w:rsidRDefault="00D74560" w:rsidP="009E28CE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74560" w:rsidRDefault="00FC3C18" w:rsidP="00FC3C18">
      <w:pPr>
        <w:tabs>
          <w:tab w:val="left" w:pos="7646"/>
        </w:tabs>
        <w:spacing w:after="0"/>
        <w:ind w:left="14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الأستاذ: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نصرالدين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بولعباس-</w:t>
      </w:r>
      <w:proofErr w:type="spellEnd"/>
    </w:p>
    <w:p w:rsidR="00C4558E" w:rsidRPr="001375DC" w:rsidRDefault="005B6F6E" w:rsidP="001375DC">
      <w:pPr>
        <w:pBdr>
          <w:top w:val="single" w:sz="4" w:space="1" w:color="auto"/>
        </w:pBdr>
        <w:tabs>
          <w:tab w:val="right" w:pos="827"/>
        </w:tabs>
        <w:spacing w:after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rtl/>
          <w:lang w:bidi="ar-DZ"/>
        </w:rPr>
      </w:pPr>
      <w:r w:rsidRPr="00AD7844">
        <w:rPr>
          <w:rStyle w:val="Lienhypertexte"/>
          <w:rFonts w:ascii="Times New Roman" w:hAnsi="Times New Roman" w:cs="Times New Roman"/>
          <w:b/>
          <w:bCs/>
          <w:color w:val="000000"/>
          <w:sz w:val="32"/>
          <w:szCs w:val="32"/>
          <w:u w:val="none"/>
          <w:shd w:val="clear" w:color="auto" w:fill="FFFFFF"/>
          <w:rtl/>
          <w:lang w:bidi="ar-DZ"/>
        </w:rPr>
        <w:t xml:space="preserve">صّفحة </w:t>
      </w:r>
      <w:r w:rsidRPr="00AD7844">
        <w:rPr>
          <w:rStyle w:val="Lienhypertexte"/>
          <w:rFonts w:ascii="Times New Roman" w:hAnsi="Times New Roman" w:cs="Times New Roman" w:hint="cs"/>
          <w:b/>
          <w:bCs/>
          <w:color w:val="000000"/>
          <w:sz w:val="32"/>
          <w:szCs w:val="32"/>
          <w:u w:val="none"/>
          <w:shd w:val="clear" w:color="auto" w:fill="FFFFFF"/>
          <w:rtl/>
          <w:lang w:bidi="ar-DZ"/>
        </w:rPr>
        <w:t>2/2</w:t>
      </w:r>
      <w:r w:rsidR="00AD7844" w:rsidRPr="00AD7844">
        <w:rPr>
          <w:rStyle w:val="Lienhypertexte"/>
          <w:rFonts w:ascii="Times New Roman" w:hAnsi="Times New Roman" w:cs="Times New Roman" w:hint="cs"/>
          <w:b/>
          <w:bCs/>
          <w:color w:val="000000"/>
          <w:sz w:val="32"/>
          <w:szCs w:val="32"/>
          <w:u w:val="none"/>
          <w:shd w:val="clear" w:color="auto" w:fill="FFFFFF"/>
          <w:rtl/>
          <w:lang w:bidi="ar-DZ"/>
        </w:rPr>
        <w:t xml:space="preserve">                                                                        انتهى </w:t>
      </w:r>
    </w:p>
    <w:sectPr w:rsidR="00C4558E" w:rsidRPr="001375DC" w:rsidSect="00D108B9">
      <w:pgSz w:w="11906" w:h="16838"/>
      <w:pgMar w:top="567" w:right="566" w:bottom="426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06F3" w:rsidRDefault="004B06F3" w:rsidP="00D108B9">
      <w:pPr>
        <w:spacing w:after="0" w:line="240" w:lineRule="auto"/>
      </w:pPr>
      <w:r>
        <w:separator/>
      </w:r>
    </w:p>
  </w:endnote>
  <w:endnote w:type="continuationSeparator" w:id="0">
    <w:p w:rsidR="004B06F3" w:rsidRDefault="004B06F3" w:rsidP="00D1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06F3" w:rsidRDefault="004B06F3" w:rsidP="00D108B9">
      <w:pPr>
        <w:spacing w:after="0" w:line="240" w:lineRule="auto"/>
      </w:pPr>
      <w:r>
        <w:separator/>
      </w:r>
    </w:p>
  </w:footnote>
  <w:footnote w:type="continuationSeparator" w:id="0">
    <w:p w:rsidR="004B06F3" w:rsidRDefault="004B06F3" w:rsidP="00D10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0D248B"/>
    <w:multiLevelType w:val="hybridMultilevel"/>
    <w:tmpl w:val="CD2A70AC"/>
    <w:lvl w:ilvl="0" w:tplc="D6868152">
      <w:start w:val="1"/>
      <w:numFmt w:val="bullet"/>
      <w:lvlText w:val="-"/>
      <w:lvlJc w:val="left"/>
      <w:pPr>
        <w:ind w:left="1068" w:hanging="360"/>
      </w:pPr>
      <w:rPr>
        <w:rFonts w:ascii="Simplified Arabic" w:eastAsiaTheme="minorHAnsi" w:hAnsi="Simplified Arabic" w:cs="Simplified Arabic" w:hint="default"/>
        <w:b/>
        <w:lang w:bidi="ar-SA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>
    <w:nsid w:val="2C306F9D"/>
    <w:multiLevelType w:val="hybridMultilevel"/>
    <w:tmpl w:val="360607EA"/>
    <w:lvl w:ilvl="0" w:tplc="5BFEAD9E">
      <w:start w:val="1"/>
      <w:numFmt w:val="decimal"/>
      <w:lvlText w:val="%1)"/>
      <w:lvlJc w:val="left"/>
      <w:pPr>
        <w:ind w:left="644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3D5FB3"/>
    <w:multiLevelType w:val="hybridMultilevel"/>
    <w:tmpl w:val="E99C9A0A"/>
    <w:lvl w:ilvl="0" w:tplc="00729036">
      <w:start w:val="1"/>
      <w:numFmt w:val="decimal"/>
      <w:lvlText w:val="%1-"/>
      <w:lvlJc w:val="left"/>
      <w:pPr>
        <w:ind w:left="720" w:hanging="360"/>
      </w:pPr>
      <w:rPr>
        <w:rFonts w:ascii="Simplified Arabic" w:hAnsi="Simplified Arabic" w:cs="Simplified Arabic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6E6AC6"/>
    <w:multiLevelType w:val="hybridMultilevel"/>
    <w:tmpl w:val="6584E0AA"/>
    <w:lvl w:ilvl="0" w:tplc="80047768">
      <w:start w:val="1"/>
      <w:numFmt w:val="decimal"/>
      <w:lvlText w:val="%1-"/>
      <w:lvlJc w:val="left"/>
      <w:pPr>
        <w:ind w:left="444" w:hanging="360"/>
      </w:pPr>
      <w:rPr>
        <w:b/>
        <w:bCs/>
        <w:sz w:val="28"/>
        <w:szCs w:val="28"/>
        <w:vertAlign w:val="baseline"/>
      </w:rPr>
    </w:lvl>
    <w:lvl w:ilvl="1" w:tplc="040C0019">
      <w:start w:val="1"/>
      <w:numFmt w:val="lowerLetter"/>
      <w:lvlText w:val="%2."/>
      <w:lvlJc w:val="left"/>
      <w:pPr>
        <w:ind w:left="1164" w:hanging="360"/>
      </w:pPr>
    </w:lvl>
    <w:lvl w:ilvl="2" w:tplc="040C001B">
      <w:start w:val="1"/>
      <w:numFmt w:val="lowerRoman"/>
      <w:lvlText w:val="%3."/>
      <w:lvlJc w:val="right"/>
      <w:pPr>
        <w:ind w:left="1884" w:hanging="180"/>
      </w:pPr>
    </w:lvl>
    <w:lvl w:ilvl="3" w:tplc="040C000F">
      <w:start w:val="1"/>
      <w:numFmt w:val="decimal"/>
      <w:lvlText w:val="%4."/>
      <w:lvlJc w:val="left"/>
      <w:pPr>
        <w:ind w:left="2604" w:hanging="360"/>
      </w:pPr>
    </w:lvl>
    <w:lvl w:ilvl="4" w:tplc="040C0019">
      <w:start w:val="1"/>
      <w:numFmt w:val="lowerLetter"/>
      <w:lvlText w:val="%5."/>
      <w:lvlJc w:val="left"/>
      <w:pPr>
        <w:ind w:left="3324" w:hanging="360"/>
      </w:pPr>
    </w:lvl>
    <w:lvl w:ilvl="5" w:tplc="040C001B">
      <w:start w:val="1"/>
      <w:numFmt w:val="lowerRoman"/>
      <w:lvlText w:val="%6."/>
      <w:lvlJc w:val="right"/>
      <w:pPr>
        <w:ind w:left="4044" w:hanging="180"/>
      </w:pPr>
    </w:lvl>
    <w:lvl w:ilvl="6" w:tplc="040C000F">
      <w:start w:val="1"/>
      <w:numFmt w:val="decimal"/>
      <w:lvlText w:val="%7."/>
      <w:lvlJc w:val="left"/>
      <w:pPr>
        <w:ind w:left="4764" w:hanging="360"/>
      </w:pPr>
    </w:lvl>
    <w:lvl w:ilvl="7" w:tplc="040C0019">
      <w:start w:val="1"/>
      <w:numFmt w:val="lowerLetter"/>
      <w:lvlText w:val="%8."/>
      <w:lvlJc w:val="left"/>
      <w:pPr>
        <w:ind w:left="5484" w:hanging="360"/>
      </w:pPr>
    </w:lvl>
    <w:lvl w:ilvl="8" w:tplc="040C001B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/>
  <w:rsids>
    <w:rsidRoot w:val="00A03D87"/>
    <w:rsid w:val="00003167"/>
    <w:rsid w:val="00010D28"/>
    <w:rsid w:val="000222C9"/>
    <w:rsid w:val="00034B0B"/>
    <w:rsid w:val="00036285"/>
    <w:rsid w:val="00040E17"/>
    <w:rsid w:val="00051FF0"/>
    <w:rsid w:val="00067773"/>
    <w:rsid w:val="000855DF"/>
    <w:rsid w:val="00092E98"/>
    <w:rsid w:val="00093B24"/>
    <w:rsid w:val="00093BE9"/>
    <w:rsid w:val="0009598D"/>
    <w:rsid w:val="00096587"/>
    <w:rsid w:val="000A4F57"/>
    <w:rsid w:val="000B5F40"/>
    <w:rsid w:val="000B615C"/>
    <w:rsid w:val="000D5EBA"/>
    <w:rsid w:val="000D723D"/>
    <w:rsid w:val="000E42E4"/>
    <w:rsid w:val="000F2340"/>
    <w:rsid w:val="000F69CC"/>
    <w:rsid w:val="001228D1"/>
    <w:rsid w:val="001263D1"/>
    <w:rsid w:val="001318CB"/>
    <w:rsid w:val="00134BCD"/>
    <w:rsid w:val="001375DC"/>
    <w:rsid w:val="00145268"/>
    <w:rsid w:val="00156650"/>
    <w:rsid w:val="00160036"/>
    <w:rsid w:val="00160373"/>
    <w:rsid w:val="00161EB0"/>
    <w:rsid w:val="00181186"/>
    <w:rsid w:val="00185656"/>
    <w:rsid w:val="001945D4"/>
    <w:rsid w:val="001A6B47"/>
    <w:rsid w:val="001B5F08"/>
    <w:rsid w:val="001B640A"/>
    <w:rsid w:val="001C647C"/>
    <w:rsid w:val="001D3F96"/>
    <w:rsid w:val="001D52D9"/>
    <w:rsid w:val="001E0ACF"/>
    <w:rsid w:val="001E53BF"/>
    <w:rsid w:val="001F2FB3"/>
    <w:rsid w:val="001F41C9"/>
    <w:rsid w:val="002051AB"/>
    <w:rsid w:val="0021171C"/>
    <w:rsid w:val="00211E7D"/>
    <w:rsid w:val="002130BC"/>
    <w:rsid w:val="00217AED"/>
    <w:rsid w:val="00221BCA"/>
    <w:rsid w:val="0024315E"/>
    <w:rsid w:val="0024792B"/>
    <w:rsid w:val="00255841"/>
    <w:rsid w:val="00256D63"/>
    <w:rsid w:val="00273F3E"/>
    <w:rsid w:val="002C1629"/>
    <w:rsid w:val="002E2572"/>
    <w:rsid w:val="002E4713"/>
    <w:rsid w:val="002E6E62"/>
    <w:rsid w:val="002F2546"/>
    <w:rsid w:val="002F5516"/>
    <w:rsid w:val="00312995"/>
    <w:rsid w:val="00314EBC"/>
    <w:rsid w:val="00320FBF"/>
    <w:rsid w:val="00324065"/>
    <w:rsid w:val="00331E54"/>
    <w:rsid w:val="00347BD3"/>
    <w:rsid w:val="00351630"/>
    <w:rsid w:val="00353AC3"/>
    <w:rsid w:val="00353AFB"/>
    <w:rsid w:val="003564B1"/>
    <w:rsid w:val="003646A2"/>
    <w:rsid w:val="003664A1"/>
    <w:rsid w:val="0036666B"/>
    <w:rsid w:val="0037169A"/>
    <w:rsid w:val="00377646"/>
    <w:rsid w:val="0038492D"/>
    <w:rsid w:val="0038560E"/>
    <w:rsid w:val="0039099C"/>
    <w:rsid w:val="00393882"/>
    <w:rsid w:val="00395C85"/>
    <w:rsid w:val="003A382A"/>
    <w:rsid w:val="003C009B"/>
    <w:rsid w:val="003C76D6"/>
    <w:rsid w:val="003F28AF"/>
    <w:rsid w:val="00407FBA"/>
    <w:rsid w:val="0041271A"/>
    <w:rsid w:val="004202B0"/>
    <w:rsid w:val="004203E2"/>
    <w:rsid w:val="00422325"/>
    <w:rsid w:val="004307EA"/>
    <w:rsid w:val="00435D2D"/>
    <w:rsid w:val="00443A4A"/>
    <w:rsid w:val="00446CD7"/>
    <w:rsid w:val="004558CC"/>
    <w:rsid w:val="00457D32"/>
    <w:rsid w:val="00466C0B"/>
    <w:rsid w:val="00480092"/>
    <w:rsid w:val="004864F7"/>
    <w:rsid w:val="004A1EA3"/>
    <w:rsid w:val="004A46B7"/>
    <w:rsid w:val="004A5FA8"/>
    <w:rsid w:val="004B06F3"/>
    <w:rsid w:val="004C1CDC"/>
    <w:rsid w:val="004E4F60"/>
    <w:rsid w:val="004E692C"/>
    <w:rsid w:val="004F2026"/>
    <w:rsid w:val="00500BDA"/>
    <w:rsid w:val="0050121C"/>
    <w:rsid w:val="005065FE"/>
    <w:rsid w:val="00512652"/>
    <w:rsid w:val="00516CB3"/>
    <w:rsid w:val="0052220A"/>
    <w:rsid w:val="00524E79"/>
    <w:rsid w:val="00527517"/>
    <w:rsid w:val="00535D44"/>
    <w:rsid w:val="005443B3"/>
    <w:rsid w:val="00552599"/>
    <w:rsid w:val="0055409D"/>
    <w:rsid w:val="00557EB1"/>
    <w:rsid w:val="00577442"/>
    <w:rsid w:val="00577C93"/>
    <w:rsid w:val="00580F2C"/>
    <w:rsid w:val="005821D1"/>
    <w:rsid w:val="00583038"/>
    <w:rsid w:val="00584198"/>
    <w:rsid w:val="00593D78"/>
    <w:rsid w:val="005A1BBA"/>
    <w:rsid w:val="005B2064"/>
    <w:rsid w:val="005B6F6E"/>
    <w:rsid w:val="005C5753"/>
    <w:rsid w:val="005D1623"/>
    <w:rsid w:val="005D6654"/>
    <w:rsid w:val="005D7D32"/>
    <w:rsid w:val="005E0FF2"/>
    <w:rsid w:val="005E506D"/>
    <w:rsid w:val="00605EF8"/>
    <w:rsid w:val="00613FC5"/>
    <w:rsid w:val="00633B86"/>
    <w:rsid w:val="006477BB"/>
    <w:rsid w:val="006603C7"/>
    <w:rsid w:val="00661C68"/>
    <w:rsid w:val="00664812"/>
    <w:rsid w:val="00687CE3"/>
    <w:rsid w:val="0069123C"/>
    <w:rsid w:val="00691E0C"/>
    <w:rsid w:val="00692945"/>
    <w:rsid w:val="006A32EB"/>
    <w:rsid w:val="006A3508"/>
    <w:rsid w:val="006A688B"/>
    <w:rsid w:val="006B5CE9"/>
    <w:rsid w:val="006D49C0"/>
    <w:rsid w:val="006E4E13"/>
    <w:rsid w:val="00715683"/>
    <w:rsid w:val="007169A5"/>
    <w:rsid w:val="00720483"/>
    <w:rsid w:val="00721901"/>
    <w:rsid w:val="00725BE8"/>
    <w:rsid w:val="00745625"/>
    <w:rsid w:val="007524F6"/>
    <w:rsid w:val="0076165D"/>
    <w:rsid w:val="00773454"/>
    <w:rsid w:val="00774A3C"/>
    <w:rsid w:val="00780454"/>
    <w:rsid w:val="007837B8"/>
    <w:rsid w:val="0078461B"/>
    <w:rsid w:val="00785F87"/>
    <w:rsid w:val="007903B4"/>
    <w:rsid w:val="007A3191"/>
    <w:rsid w:val="007A7982"/>
    <w:rsid w:val="007A799D"/>
    <w:rsid w:val="007A7A49"/>
    <w:rsid w:val="007A7EC0"/>
    <w:rsid w:val="007B2EA7"/>
    <w:rsid w:val="007B5F80"/>
    <w:rsid w:val="007B62B7"/>
    <w:rsid w:val="007C008C"/>
    <w:rsid w:val="007C660F"/>
    <w:rsid w:val="007D713C"/>
    <w:rsid w:val="007E7108"/>
    <w:rsid w:val="007F0217"/>
    <w:rsid w:val="007F7C43"/>
    <w:rsid w:val="00805536"/>
    <w:rsid w:val="008075D0"/>
    <w:rsid w:val="00811D3D"/>
    <w:rsid w:val="00813451"/>
    <w:rsid w:val="00817CF0"/>
    <w:rsid w:val="008334A9"/>
    <w:rsid w:val="00834ADB"/>
    <w:rsid w:val="00834C94"/>
    <w:rsid w:val="00841F13"/>
    <w:rsid w:val="00845F2E"/>
    <w:rsid w:val="00847803"/>
    <w:rsid w:val="0086170E"/>
    <w:rsid w:val="00876E68"/>
    <w:rsid w:val="008802E4"/>
    <w:rsid w:val="00886B28"/>
    <w:rsid w:val="00891715"/>
    <w:rsid w:val="008963A0"/>
    <w:rsid w:val="008A1F8E"/>
    <w:rsid w:val="008A7D05"/>
    <w:rsid w:val="008B1BE9"/>
    <w:rsid w:val="008B53F5"/>
    <w:rsid w:val="008C2452"/>
    <w:rsid w:val="008C5BC7"/>
    <w:rsid w:val="008D3EC4"/>
    <w:rsid w:val="008D7A1B"/>
    <w:rsid w:val="008E1561"/>
    <w:rsid w:val="008E1EE2"/>
    <w:rsid w:val="008E3FEB"/>
    <w:rsid w:val="008E4562"/>
    <w:rsid w:val="008F3082"/>
    <w:rsid w:val="009032D9"/>
    <w:rsid w:val="009047FD"/>
    <w:rsid w:val="00914829"/>
    <w:rsid w:val="009156FC"/>
    <w:rsid w:val="00924319"/>
    <w:rsid w:val="00950286"/>
    <w:rsid w:val="00953DD6"/>
    <w:rsid w:val="00956241"/>
    <w:rsid w:val="009705A2"/>
    <w:rsid w:val="00971948"/>
    <w:rsid w:val="00973648"/>
    <w:rsid w:val="009872B1"/>
    <w:rsid w:val="00990987"/>
    <w:rsid w:val="009916EC"/>
    <w:rsid w:val="0099767B"/>
    <w:rsid w:val="009B432C"/>
    <w:rsid w:val="009B53C1"/>
    <w:rsid w:val="009C34F0"/>
    <w:rsid w:val="009D0DE0"/>
    <w:rsid w:val="009E28CE"/>
    <w:rsid w:val="009E3400"/>
    <w:rsid w:val="009E38FB"/>
    <w:rsid w:val="009E4C7A"/>
    <w:rsid w:val="009E5B50"/>
    <w:rsid w:val="009E6604"/>
    <w:rsid w:val="009F4481"/>
    <w:rsid w:val="00A03D87"/>
    <w:rsid w:val="00A07776"/>
    <w:rsid w:val="00A156F6"/>
    <w:rsid w:val="00A31264"/>
    <w:rsid w:val="00A40A8F"/>
    <w:rsid w:val="00A466C8"/>
    <w:rsid w:val="00A46D85"/>
    <w:rsid w:val="00A52419"/>
    <w:rsid w:val="00A66962"/>
    <w:rsid w:val="00A82B24"/>
    <w:rsid w:val="00A82F7B"/>
    <w:rsid w:val="00A91D14"/>
    <w:rsid w:val="00A95E9A"/>
    <w:rsid w:val="00A97FC8"/>
    <w:rsid w:val="00AA2ABB"/>
    <w:rsid w:val="00AB48A6"/>
    <w:rsid w:val="00AC127E"/>
    <w:rsid w:val="00AC2A0A"/>
    <w:rsid w:val="00AC32D9"/>
    <w:rsid w:val="00AC373B"/>
    <w:rsid w:val="00AC446B"/>
    <w:rsid w:val="00AC5518"/>
    <w:rsid w:val="00AC67BF"/>
    <w:rsid w:val="00AD3320"/>
    <w:rsid w:val="00AD66F6"/>
    <w:rsid w:val="00AD7844"/>
    <w:rsid w:val="00AE5069"/>
    <w:rsid w:val="00AE6DC0"/>
    <w:rsid w:val="00AF07FC"/>
    <w:rsid w:val="00B031DD"/>
    <w:rsid w:val="00B12FBD"/>
    <w:rsid w:val="00B21CDE"/>
    <w:rsid w:val="00B22A85"/>
    <w:rsid w:val="00B2458E"/>
    <w:rsid w:val="00B24B41"/>
    <w:rsid w:val="00B37406"/>
    <w:rsid w:val="00B41C71"/>
    <w:rsid w:val="00B444B5"/>
    <w:rsid w:val="00B52873"/>
    <w:rsid w:val="00B54F85"/>
    <w:rsid w:val="00B61999"/>
    <w:rsid w:val="00B779DE"/>
    <w:rsid w:val="00B84079"/>
    <w:rsid w:val="00B8537D"/>
    <w:rsid w:val="00B93373"/>
    <w:rsid w:val="00BB47CA"/>
    <w:rsid w:val="00BB7AEB"/>
    <w:rsid w:val="00BC20EA"/>
    <w:rsid w:val="00BC2E75"/>
    <w:rsid w:val="00BC3D66"/>
    <w:rsid w:val="00C12D4A"/>
    <w:rsid w:val="00C13A1E"/>
    <w:rsid w:val="00C161BE"/>
    <w:rsid w:val="00C16951"/>
    <w:rsid w:val="00C27EAB"/>
    <w:rsid w:val="00C33BD3"/>
    <w:rsid w:val="00C35691"/>
    <w:rsid w:val="00C4558E"/>
    <w:rsid w:val="00C905C6"/>
    <w:rsid w:val="00C91793"/>
    <w:rsid w:val="00C95A65"/>
    <w:rsid w:val="00C96449"/>
    <w:rsid w:val="00CA29F5"/>
    <w:rsid w:val="00CA2D1D"/>
    <w:rsid w:val="00CA7A37"/>
    <w:rsid w:val="00CB5590"/>
    <w:rsid w:val="00CD1B20"/>
    <w:rsid w:val="00CE26E4"/>
    <w:rsid w:val="00CF147F"/>
    <w:rsid w:val="00D00F53"/>
    <w:rsid w:val="00D108B9"/>
    <w:rsid w:val="00D1480B"/>
    <w:rsid w:val="00D24D95"/>
    <w:rsid w:val="00D356A7"/>
    <w:rsid w:val="00D35745"/>
    <w:rsid w:val="00D40BB8"/>
    <w:rsid w:val="00D41C2C"/>
    <w:rsid w:val="00D62077"/>
    <w:rsid w:val="00D627B2"/>
    <w:rsid w:val="00D666BC"/>
    <w:rsid w:val="00D74560"/>
    <w:rsid w:val="00D90162"/>
    <w:rsid w:val="00DA0351"/>
    <w:rsid w:val="00DA29BA"/>
    <w:rsid w:val="00DA4842"/>
    <w:rsid w:val="00DA6D9E"/>
    <w:rsid w:val="00DB2B11"/>
    <w:rsid w:val="00DB3618"/>
    <w:rsid w:val="00DD6A8C"/>
    <w:rsid w:val="00DF7344"/>
    <w:rsid w:val="00E059E5"/>
    <w:rsid w:val="00E116DD"/>
    <w:rsid w:val="00E164E8"/>
    <w:rsid w:val="00E179FC"/>
    <w:rsid w:val="00E3577F"/>
    <w:rsid w:val="00E3633D"/>
    <w:rsid w:val="00E43B20"/>
    <w:rsid w:val="00E443E9"/>
    <w:rsid w:val="00E46631"/>
    <w:rsid w:val="00E50971"/>
    <w:rsid w:val="00E556AE"/>
    <w:rsid w:val="00E57CCE"/>
    <w:rsid w:val="00E60A58"/>
    <w:rsid w:val="00E65FFB"/>
    <w:rsid w:val="00E71067"/>
    <w:rsid w:val="00E749E1"/>
    <w:rsid w:val="00E82CDC"/>
    <w:rsid w:val="00E94C7F"/>
    <w:rsid w:val="00E95B7A"/>
    <w:rsid w:val="00EA55F0"/>
    <w:rsid w:val="00EA5F6E"/>
    <w:rsid w:val="00EB6C9A"/>
    <w:rsid w:val="00EC306E"/>
    <w:rsid w:val="00EE0DD9"/>
    <w:rsid w:val="00EE5039"/>
    <w:rsid w:val="00EF1884"/>
    <w:rsid w:val="00F017F5"/>
    <w:rsid w:val="00F144D1"/>
    <w:rsid w:val="00F15A91"/>
    <w:rsid w:val="00F20B4F"/>
    <w:rsid w:val="00F219A7"/>
    <w:rsid w:val="00F34F61"/>
    <w:rsid w:val="00F4573E"/>
    <w:rsid w:val="00F55193"/>
    <w:rsid w:val="00F56D09"/>
    <w:rsid w:val="00F66C8E"/>
    <w:rsid w:val="00F707FC"/>
    <w:rsid w:val="00F709A9"/>
    <w:rsid w:val="00F80AA7"/>
    <w:rsid w:val="00F82328"/>
    <w:rsid w:val="00F82E73"/>
    <w:rsid w:val="00F91D54"/>
    <w:rsid w:val="00F9356E"/>
    <w:rsid w:val="00FC1EAF"/>
    <w:rsid w:val="00FC3C18"/>
    <w:rsid w:val="00FC4796"/>
    <w:rsid w:val="00FE7B95"/>
    <w:rsid w:val="00FF5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4F7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3D87"/>
    <w:pPr>
      <w:ind w:left="720"/>
      <w:contextualSpacing/>
    </w:pPr>
  </w:style>
  <w:style w:type="table" w:styleId="Grilledutableau">
    <w:name w:val="Table Grid"/>
    <w:basedOn w:val="TableauNormal"/>
    <w:uiPriority w:val="59"/>
    <w:rsid w:val="00A03D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108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08B9"/>
  </w:style>
  <w:style w:type="paragraph" w:styleId="Pieddepage">
    <w:name w:val="footer"/>
    <w:basedOn w:val="Normal"/>
    <w:link w:val="PieddepageCar"/>
    <w:uiPriority w:val="99"/>
    <w:unhideWhenUsed/>
    <w:rsid w:val="00D108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08B9"/>
  </w:style>
  <w:style w:type="character" w:styleId="Lienhypertexte">
    <w:name w:val="Hyperlink"/>
    <w:basedOn w:val="Policepardfaut"/>
    <w:uiPriority w:val="99"/>
    <w:unhideWhenUsed/>
    <w:rsid w:val="00AC446B"/>
    <w:rPr>
      <w:color w:val="0000FF"/>
      <w:u w:val="single"/>
    </w:rPr>
  </w:style>
  <w:style w:type="paragraph" w:styleId="Sansinterligne">
    <w:name w:val="No Spacing"/>
    <w:link w:val="SansinterligneCar"/>
    <w:uiPriority w:val="1"/>
    <w:qFormat/>
    <w:rsid w:val="007837B8"/>
    <w:pPr>
      <w:spacing w:after="0" w:line="240" w:lineRule="auto"/>
    </w:pPr>
    <w:rPr>
      <w:rFonts w:eastAsiaTheme="minorEastAsia"/>
      <w:lang w:val="fr-FR"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837B8"/>
    <w:rPr>
      <w:rFonts w:eastAsiaTheme="minorEastAsia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83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37B8"/>
    <w:rPr>
      <w:rFonts w:ascii="Tahoma" w:hAnsi="Tahoma" w:cs="Tahoma"/>
      <w:sz w:val="16"/>
      <w:szCs w:val="16"/>
    </w:rPr>
  </w:style>
  <w:style w:type="paragraph" w:styleId="Citation">
    <w:name w:val="Quote"/>
    <w:basedOn w:val="Normal"/>
    <w:next w:val="Normal"/>
    <w:link w:val="CitationCar"/>
    <w:uiPriority w:val="29"/>
    <w:qFormat/>
    <w:rsid w:val="00DA4842"/>
    <w:pPr>
      <w:bidi w:val="0"/>
      <w:spacing w:after="200" w:line="276" w:lineRule="auto"/>
    </w:pPr>
    <w:rPr>
      <w:rFonts w:eastAsiaTheme="minorEastAsia"/>
      <w:i/>
      <w:iCs/>
      <w:color w:val="000000" w:themeColor="text1"/>
      <w:lang w:val="fr-FR" w:eastAsia="fr-FR"/>
    </w:rPr>
  </w:style>
  <w:style w:type="character" w:customStyle="1" w:styleId="CitationCar">
    <w:name w:val="Citation Car"/>
    <w:basedOn w:val="Policepardfaut"/>
    <w:link w:val="Citation"/>
    <w:uiPriority w:val="29"/>
    <w:rsid w:val="00DA4842"/>
    <w:rPr>
      <w:rFonts w:eastAsiaTheme="minorEastAsia"/>
      <w:i/>
      <w:iCs/>
      <w:color w:val="000000" w:themeColor="text1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B031DD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Gdmath">
    <w:name w:val="Gdmath"/>
    <w:basedOn w:val="Normal"/>
    <w:link w:val="GdmathChar"/>
    <w:rsid w:val="002F5516"/>
    <w:pPr>
      <w:spacing w:after="0" w:line="240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44"/>
      <w:lang w:val="fr-FR" w:eastAsia="fr-FR"/>
    </w:rPr>
  </w:style>
  <w:style w:type="character" w:customStyle="1" w:styleId="GdmathChar">
    <w:name w:val="Gdmath Char"/>
    <w:basedOn w:val="Policepardfaut"/>
    <w:link w:val="Gdmath"/>
    <w:rsid w:val="002F5516"/>
    <w:rPr>
      <w:rFonts w:ascii="Times New Roman" w:hAnsi="Times New Roman" w:cs="Times New Roman"/>
      <w:bCs/>
      <w:noProof/>
      <w:color w:val="000000"/>
      <w:sz w:val="24"/>
      <w:szCs w:val="44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78461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6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48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019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866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SON%20XP\AppData\Roaming\Microsoft\Templates\MS-1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4F3F4-F1A3-4B75-A7CD-104BCDD54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4</TotalTime>
  <Pages>1</Pages>
  <Words>471</Words>
  <Characters>2594</Characters>
  <Application>Microsoft Office Word</Application>
  <DocSecurity>0</DocSecurity>
  <Lines>21</Lines>
  <Paragraphs>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khalid nasri</dc:creator>
  <cp:lastModifiedBy>azuz</cp:lastModifiedBy>
  <cp:revision>7</cp:revision>
  <cp:lastPrinted>2010-06-22T22:06:00Z</cp:lastPrinted>
  <dcterms:created xsi:type="dcterms:W3CDTF">2010-06-22T23:07:00Z</dcterms:created>
  <dcterms:modified xsi:type="dcterms:W3CDTF">2010-06-22T22:07:00Z</dcterms:modified>
</cp:coreProperties>
</file>
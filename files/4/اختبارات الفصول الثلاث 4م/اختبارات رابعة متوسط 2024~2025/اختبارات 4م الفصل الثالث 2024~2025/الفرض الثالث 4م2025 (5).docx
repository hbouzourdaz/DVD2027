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B44" w:rsidRPr="00AD7AE8" w:rsidRDefault="003A4B44" w:rsidP="003A4B44">
      <w:pPr>
        <w:bidi/>
        <w:spacing w:after="0"/>
        <w:rPr>
          <w:rFonts w:asciiTheme="minorBidi" w:hAnsiTheme="minorBidi" w:cstheme="minorBidi"/>
          <w:color w:val="595959" w:themeColor="text1" w:themeTint="A6"/>
          <w:sz w:val="24"/>
          <w:szCs w:val="24"/>
          <w:rtl/>
        </w:rPr>
      </w:pPr>
      <w:r w:rsidRPr="00AD7AE8">
        <w:rPr>
          <w:rFonts w:asciiTheme="minorBidi" w:hAnsiTheme="minorBidi" w:cstheme="minorBidi" w:hint="cs"/>
          <w:color w:val="595959" w:themeColor="text1" w:themeTint="A6"/>
          <w:rtl/>
        </w:rPr>
        <w:t>متوسطة الأمير</w:t>
      </w:r>
      <w:r w:rsidR="009F6752" w:rsidRPr="00AD7AE8">
        <w:rPr>
          <w:rFonts w:asciiTheme="minorBidi" w:hAnsiTheme="minorBidi" w:cstheme="minorBidi" w:hint="cs"/>
          <w:color w:val="595959" w:themeColor="text1" w:themeTint="A6"/>
          <w:rtl/>
        </w:rPr>
        <w:t xml:space="preserve"> خالد-القبة               </w:t>
      </w:r>
      <w:r w:rsidRPr="00AD7AE8">
        <w:rPr>
          <w:rFonts w:asciiTheme="minorBidi" w:hAnsiTheme="minorBidi" w:cstheme="minorBidi" w:hint="cs"/>
          <w:color w:val="595959" w:themeColor="text1" w:themeTint="A6"/>
          <w:rtl/>
        </w:rPr>
        <w:t xml:space="preserve"> الفرض الثالث لمادة العلوم الفيزيائية </w:t>
      </w:r>
      <w:r w:rsidR="009F6752" w:rsidRPr="00AD7AE8">
        <w:rPr>
          <w:rFonts w:asciiTheme="minorBidi" w:hAnsiTheme="minorBidi" w:cstheme="minorBidi" w:hint="cs"/>
          <w:color w:val="595959" w:themeColor="text1" w:themeTint="A6"/>
          <w:rtl/>
        </w:rPr>
        <w:t xml:space="preserve">والتكنولوجية             </w:t>
      </w:r>
      <w:r w:rsidRPr="00AD7AE8">
        <w:rPr>
          <w:rFonts w:asciiTheme="minorBidi" w:hAnsiTheme="minorBidi" w:cstheme="minorBidi" w:hint="cs"/>
          <w:color w:val="595959" w:themeColor="text1" w:themeTint="A6"/>
          <w:rtl/>
        </w:rPr>
        <w:t xml:space="preserve">       المدة: ساعة.</w:t>
      </w:r>
    </w:p>
    <w:p w:rsidR="003A4B44" w:rsidRPr="00AD7AE8" w:rsidRDefault="003A4B44" w:rsidP="009F6752">
      <w:pPr>
        <w:bidi/>
        <w:spacing w:after="0"/>
        <w:rPr>
          <w:rFonts w:asciiTheme="minorBidi" w:hAnsiTheme="minorBidi" w:cstheme="minorBidi"/>
          <w:color w:val="595959" w:themeColor="text1" w:themeTint="A6"/>
          <w:sz w:val="24"/>
          <w:szCs w:val="24"/>
          <w:rtl/>
        </w:rPr>
      </w:pPr>
      <w:r w:rsidRPr="00AD7AE8">
        <w:rPr>
          <w:rFonts w:asciiTheme="minorBidi" w:hAnsiTheme="minorBidi" w:cstheme="minorBidi" w:hint="cs"/>
          <w:color w:val="595959" w:themeColor="text1" w:themeTint="A6"/>
          <w:rtl/>
        </w:rPr>
        <w:t xml:space="preserve">المستوى: رابعة متوسط                                   </w:t>
      </w:r>
    </w:p>
    <w:p w:rsidR="003A4B44" w:rsidRPr="00F97640" w:rsidRDefault="00F97640" w:rsidP="003A4B44">
      <w:pPr>
        <w:bidi/>
        <w:spacing w:after="0"/>
        <w:rPr>
          <w:rFonts w:cs="Times New Roman"/>
          <w:b/>
          <w:bCs/>
          <w:color w:val="595959" w:themeColor="text1" w:themeTint="A6"/>
          <w:sz w:val="24"/>
          <w:szCs w:val="24"/>
          <w:rtl/>
        </w:rPr>
      </w:pPr>
      <w:r>
        <w:rPr>
          <w:rFonts w:cs="Times New Roman" w:hint="cs"/>
          <w:b/>
          <w:bCs/>
          <w:color w:val="595959" w:themeColor="text1" w:themeTint="A6"/>
          <w:sz w:val="24"/>
          <w:szCs w:val="24"/>
          <w:rtl/>
        </w:rPr>
        <w:t>الإسم و اللقب  ...............................................         القسم 4 م ............</w:t>
      </w:r>
    </w:p>
    <w:p w:rsidR="009F6752" w:rsidRPr="00AD7AE8" w:rsidRDefault="005E5BAB" w:rsidP="009F6752">
      <w:pPr>
        <w:bidi/>
        <w:spacing w:after="0"/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</w:pPr>
      <w:r w:rsidRPr="005E5BAB">
        <w:rPr>
          <w:rFonts w:asciiTheme="minorBidi" w:eastAsia="Arimo" w:hAnsiTheme="minorBidi" w:cstheme="minorBidi"/>
          <w:b/>
          <w:noProof/>
          <w:color w:val="595959" w:themeColor="text1" w:themeTint="A6"/>
          <w:lang w:eastAsia="fr-FR"/>
        </w:rPr>
        <w:pict>
          <v:rect id="_x0000_s2067" style="position:absolute;left:0;text-align:left;margin-left:83.4pt;margin-top:4.4pt;width:105.75pt;height:29.25pt;z-index:251757568">
            <v:textbox style="mso-next-textbox:#_x0000_s2067">
              <w:txbxContent>
                <w:p w:rsidR="003D2821" w:rsidRDefault="003D282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123950" cy="323850"/>
                        <wp:effectExtent l="19050" t="0" r="0" b="0"/>
                        <wp:docPr id="6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3950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5E5BAB">
        <w:rPr>
          <w:rFonts w:asciiTheme="minorBidi" w:eastAsia="Arimo" w:hAnsiTheme="minorBidi" w:cstheme="minorBidi"/>
          <w:b/>
          <w:noProof/>
          <w:color w:val="595959" w:themeColor="text1" w:themeTint="A6"/>
          <w:lang w:eastAsia="fr-FR"/>
        </w:rPr>
        <w:pict>
          <v:rect id="_x0000_s2066" style="position:absolute;left:0;text-align:left;margin-left:-4.35pt;margin-top:4.4pt;width:193.5pt;height:148pt;z-index:251756544">
            <v:textbox style="mso-next-textbox:#_x0000_s2066">
              <w:txbxContent>
                <w:p w:rsidR="003D2821" w:rsidRDefault="003D2821">
                  <w:r w:rsidRPr="003D2821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2343150" cy="1790700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46025" cy="17928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EF0E3E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u w:val="single"/>
          <w:rtl/>
        </w:rPr>
        <w:t>الت</w:t>
      </w:r>
      <w:r w:rsidR="00807E0D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u w:val="single"/>
          <w:rtl/>
        </w:rPr>
        <w:t>ّ</w:t>
      </w:r>
      <w:r w:rsidR="00EF0E3E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u w:val="single"/>
          <w:rtl/>
        </w:rPr>
        <w:t>مرين الأو</w:t>
      </w:r>
      <w:r w:rsidR="00807E0D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u w:val="single"/>
          <w:rtl/>
        </w:rPr>
        <w:t>ّ</w:t>
      </w:r>
      <w:r w:rsidR="00EF0E3E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u w:val="single"/>
          <w:rtl/>
        </w:rPr>
        <w:t>ل</w:t>
      </w:r>
      <w:r w:rsidR="00EF0E3E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</w:rPr>
        <w:t>:</w:t>
      </w:r>
      <w:bookmarkStart w:id="0" w:name="_Hlk160226015"/>
      <w:r w:rsidR="00D93548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</w:rPr>
        <w:t>(</w:t>
      </w:r>
      <w:r w:rsidR="009277F1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</w:rPr>
        <w:t>10</w:t>
      </w:r>
      <w:bookmarkEnd w:id="0"/>
      <w:r w:rsidR="007E534D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</w:rPr>
        <w:t>نقاط)</w:t>
      </w:r>
      <w:r w:rsidR="009F6752" w:rsidRPr="00AD7AE8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</w:rPr>
        <w:t xml:space="preserve"> 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 xml:space="preserve">نقرب </w:t>
      </w:r>
      <w:r w:rsidR="00021051"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>مغناطيس</w:t>
      </w:r>
      <w:r w:rsidR="00021051" w:rsidRPr="00AD7AE8">
        <w:rPr>
          <w:rFonts w:asciiTheme="majorBidi" w:eastAsia="Arimo" w:hAnsiTheme="majorBidi" w:cstheme="majorBidi"/>
          <w:b/>
          <w:color w:val="595959" w:themeColor="text1" w:themeTint="A6"/>
        </w:rPr>
        <w:t>(</w:t>
      </w:r>
      <w:r w:rsidR="00B23401" w:rsidRPr="00AD7AE8">
        <w:rPr>
          <w:rFonts w:asciiTheme="majorBidi" w:eastAsia="Arimo" w:hAnsiTheme="majorBidi" w:cstheme="majorBidi"/>
          <w:b/>
          <w:color w:val="595959" w:themeColor="text1" w:themeTint="A6"/>
        </w:rPr>
        <w:t>A</w:t>
      </w:r>
      <w:r w:rsidR="00021051" w:rsidRPr="00AD7AE8">
        <w:rPr>
          <w:rFonts w:asciiTheme="majorBidi" w:eastAsia="Arimo" w:hAnsiTheme="majorBidi" w:cstheme="majorBidi"/>
          <w:b/>
          <w:color w:val="595959" w:themeColor="text1" w:themeTint="A6"/>
        </w:rPr>
        <w:t>)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 xml:space="preserve"> من كري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 xml:space="preserve">ة المنيوم 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>(</w:t>
      </w:r>
      <w:r w:rsidR="003D2821"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>B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 xml:space="preserve">) </w:t>
      </w:r>
    </w:p>
    <w:p w:rsidR="009F6752" w:rsidRPr="00AD7AE8" w:rsidRDefault="009F6752" w:rsidP="009F6752">
      <w:pPr>
        <w:bidi/>
        <w:spacing w:after="0"/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</w:pPr>
      <w:r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 xml:space="preserve">            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 xml:space="preserve">معلقة بخيط 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>(f)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, فنلاحظ انجذاب الكرة نحو القضيب دون</w:t>
      </w:r>
    </w:p>
    <w:p w:rsidR="009F6752" w:rsidRPr="00AD7AE8" w:rsidRDefault="009F6752" w:rsidP="009F6752">
      <w:pPr>
        <w:bidi/>
        <w:spacing w:after="0"/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</w:pPr>
      <w:r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 xml:space="preserve">     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 xml:space="preserve"> ملامستها</w:t>
      </w:r>
      <w:r w:rsidR="0005074A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 xml:space="preserve"> ا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لوثبقة-1-</w:t>
      </w:r>
      <w:r w:rsidR="00021051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 xml:space="preserve"> . 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تبين في لحظة ما أن الكرة خاضعة لثلاث قوى و</w:t>
      </w:r>
    </w:p>
    <w:p w:rsidR="00605896" w:rsidRPr="00AD7AE8" w:rsidRDefault="00760932" w:rsidP="009F6752">
      <w:pPr>
        <w:bidi/>
        <w:spacing w:after="0"/>
        <w:rPr>
          <w:rFonts w:asciiTheme="minorBidi" w:hAnsiTheme="minorBidi" w:cstheme="minorBidi"/>
          <w:color w:val="595959" w:themeColor="text1" w:themeTint="A6"/>
          <w:rtl/>
          <w:lang w:bidi="ar-DZ"/>
        </w:rPr>
      </w:pPr>
      <w:r>
        <w:rPr>
          <w:rFonts w:asciiTheme="majorBidi" w:eastAsia="Arimo" w:hAnsiTheme="majorBidi" w:cstheme="majorBidi"/>
          <w:b/>
          <w:noProof/>
          <w:color w:val="595959" w:themeColor="text1" w:themeTint="A6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05" type="#_x0000_t32" style="position:absolute;left:0;text-align:left;margin-left:250.65pt;margin-top:16.3pt;width:21.35pt;height:.05pt;z-index:251778048" o:connectortype="straight">
            <v:stroke endarrow="block"/>
          </v:shape>
        </w:pict>
      </w:r>
      <w:r>
        <w:rPr>
          <w:rFonts w:asciiTheme="majorBidi" w:eastAsia="Arimo" w:hAnsiTheme="majorBidi" w:cstheme="majorBidi"/>
          <w:b/>
          <w:noProof/>
          <w:color w:val="595959" w:themeColor="text1" w:themeTint="A6"/>
          <w:lang w:eastAsia="fr-FR"/>
        </w:rPr>
        <w:pict>
          <v:shape id="_x0000_s2106" type="#_x0000_t32" style="position:absolute;left:0;text-align:left;margin-left:225.15pt;margin-top:16.3pt;width:13.5pt;height:.05pt;z-index:251779072" o:connectortype="straight">
            <v:stroke endarrow="block"/>
          </v:shape>
        </w:pict>
      </w:r>
      <w:r>
        <w:rPr>
          <w:rFonts w:asciiTheme="majorBidi" w:eastAsia="Arimo" w:hAnsiTheme="majorBidi" w:cstheme="majorBidi"/>
          <w:b/>
          <w:noProof/>
          <w:color w:val="595959" w:themeColor="text1" w:themeTint="A6"/>
          <w:lang w:eastAsia="fr-FR"/>
        </w:rPr>
        <w:pict>
          <v:shape id="_x0000_s2107" type="#_x0000_t32" style="position:absolute;left:0;text-align:left;margin-left:201.9pt;margin-top:16.35pt;width:14.25pt;height:0;z-index:251780096" o:connectortype="straight">
            <v:stroke endarrow="block"/>
          </v:shape>
        </w:pict>
      </w:r>
      <w:r w:rsidR="009F6752"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 xml:space="preserve">        </w:t>
      </w:r>
      <w:r w:rsidR="00605896"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هي متوازنة.</w:t>
      </w:r>
    </w:p>
    <w:p w:rsidR="009F6752" w:rsidRDefault="00760932" w:rsidP="00760932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Theme="majorBidi" w:eastAsia="Arimo" w:hAnsiTheme="majorBidi" w:cstheme="majorBidi" w:hint="cs"/>
          <w:b/>
          <w:color w:val="595959" w:themeColor="text1" w:themeTint="A6"/>
          <w:lang w:bidi="ar-DZ"/>
        </w:rPr>
      </w:pPr>
      <w:r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  <w:t xml:space="preserve">أ. </w:t>
      </w:r>
      <w:r w:rsidR="00605896" w:rsidRPr="00760932"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  <w:t>سم القوى الخاضعة لها الكرة ول</w:t>
      </w:r>
      <w:r w:rsidR="00C6457C" w:rsidRPr="00760932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ت</w:t>
      </w:r>
      <w:r w:rsidR="00605896" w:rsidRPr="00760932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كن رمزها كا</w:t>
      </w:r>
      <w:r w:rsidR="00C6457C" w:rsidRPr="00760932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ل</w:t>
      </w:r>
      <w:r w:rsidR="00605896" w:rsidRPr="00760932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تالي:</w:t>
      </w:r>
      <w:r w:rsidR="00605896" w:rsidRPr="00760932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>F</w:t>
      </w:r>
      <w:r w:rsidR="00B23401" w:rsidRPr="00760932">
        <w:rPr>
          <w:rFonts w:asciiTheme="majorBidi" w:eastAsia="Arimo" w:hAnsiTheme="majorBidi" w:cstheme="majorBidi"/>
          <w:b/>
          <w:color w:val="595959" w:themeColor="text1" w:themeTint="A6"/>
          <w:vertAlign w:val="subscript"/>
        </w:rPr>
        <w:t>A</w:t>
      </w:r>
      <w:r w:rsidR="00605896" w:rsidRPr="00760932">
        <w:rPr>
          <w:rFonts w:asciiTheme="majorBidi" w:eastAsia="Arimo" w:hAnsiTheme="majorBidi" w:cstheme="majorBidi"/>
          <w:b/>
          <w:color w:val="595959" w:themeColor="text1" w:themeTint="A6"/>
          <w:vertAlign w:val="subscript"/>
        </w:rPr>
        <w:t>/</w:t>
      </w:r>
      <w:r w:rsidR="003D2821" w:rsidRPr="00760932">
        <w:rPr>
          <w:rFonts w:asciiTheme="majorBidi" w:eastAsia="Arimo" w:hAnsiTheme="majorBidi" w:cstheme="majorBidi"/>
          <w:b/>
          <w:color w:val="595959" w:themeColor="text1" w:themeTint="A6"/>
          <w:vertAlign w:val="subscript"/>
        </w:rPr>
        <w:t>B</w:t>
      </w:r>
      <w:r>
        <w:rPr>
          <w:rFonts w:asciiTheme="majorBidi" w:eastAsia="Arimo" w:hAnsiTheme="majorBidi" w:cstheme="majorBidi" w:hint="cs"/>
          <w:b/>
          <w:color w:val="595959" w:themeColor="text1" w:themeTint="A6"/>
          <w:vertAlign w:val="subscript"/>
          <w:rtl/>
        </w:rPr>
        <w:t xml:space="preserve">    </w:t>
      </w:r>
      <w:r w:rsidR="00605896" w:rsidRPr="00760932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 xml:space="preserve">T </w:t>
      </w:r>
      <w:r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  <w:t xml:space="preserve">   </w:t>
      </w:r>
      <w:r w:rsidR="00605896" w:rsidRPr="00760932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 xml:space="preserve">  P </w:t>
      </w:r>
    </w:p>
    <w:p w:rsidR="00760932" w:rsidRPr="00760932" w:rsidRDefault="00760932" w:rsidP="00760932">
      <w:pPr>
        <w:pStyle w:val="Paragraphedeliste"/>
        <w:bidi/>
        <w:spacing w:after="0" w:line="240" w:lineRule="auto"/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</w:pPr>
    </w:p>
    <w:p w:rsidR="003D2821" w:rsidRDefault="00605896" w:rsidP="009F6752">
      <w:pPr>
        <w:pStyle w:val="Paragraphedeliste"/>
        <w:bidi/>
        <w:spacing w:after="0" w:line="240" w:lineRule="auto"/>
        <w:ind w:left="1080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  <w:r w:rsidRPr="00AD7AE8"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  <w:t xml:space="preserve"> </w:t>
      </w:r>
    </w:p>
    <w:p w:rsidR="00760932" w:rsidRPr="00AD7AE8" w:rsidRDefault="00760932" w:rsidP="00760932">
      <w:pPr>
        <w:pStyle w:val="Paragraphedeliste"/>
        <w:bidi/>
        <w:spacing w:after="0" w:line="240" w:lineRule="auto"/>
        <w:ind w:left="1080"/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</w:pPr>
    </w:p>
    <w:p w:rsidR="009277F1" w:rsidRPr="00AD7AE8" w:rsidRDefault="00605896" w:rsidP="00D853F4">
      <w:pPr>
        <w:bidi/>
        <w:spacing w:after="0" w:line="240" w:lineRule="auto"/>
        <w:ind w:left="360"/>
        <w:contextualSpacing/>
        <w:rPr>
          <w:rFonts w:asciiTheme="majorBidi" w:eastAsia="Arimo" w:hAnsiTheme="majorBidi" w:cstheme="majorBidi"/>
          <w:bCs/>
          <w:color w:val="595959" w:themeColor="text1" w:themeTint="A6"/>
          <w:sz w:val="32"/>
          <w:szCs w:val="32"/>
          <w:rtl/>
        </w:rPr>
      </w:pPr>
      <w:r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 xml:space="preserve">  ب- </w:t>
      </w:r>
      <w:r w:rsidR="00D853F4"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>أذكر مميزاتها حسب الجدول ثم مثلها كيفيا</w:t>
      </w:r>
      <w:r w:rsidR="00D853F4" w:rsidRPr="00AD7AE8">
        <w:rPr>
          <w:rFonts w:asciiTheme="majorBidi" w:eastAsia="Arimo" w:hAnsiTheme="majorBidi" w:cstheme="majorBidi"/>
          <w:bCs/>
          <w:color w:val="595959" w:themeColor="text1" w:themeTint="A6"/>
          <w:sz w:val="32"/>
          <w:szCs w:val="32"/>
          <w:rtl/>
        </w:rPr>
        <w:t>.</w:t>
      </w:r>
    </w:p>
    <w:tbl>
      <w:tblPr>
        <w:tblStyle w:val="Grilledutableau"/>
        <w:bidiVisual/>
        <w:tblW w:w="0" w:type="auto"/>
        <w:tblInd w:w="248" w:type="dxa"/>
        <w:tblLook w:val="04A0"/>
      </w:tblPr>
      <w:tblGrid>
        <w:gridCol w:w="1134"/>
        <w:gridCol w:w="1337"/>
        <w:gridCol w:w="1208"/>
        <w:gridCol w:w="999"/>
        <w:gridCol w:w="1102"/>
        <w:gridCol w:w="705"/>
      </w:tblGrid>
      <w:tr w:rsidR="00907E92" w:rsidRPr="00AD7AE8" w:rsidTr="00760932">
        <w:trPr>
          <w:trHeight w:val="395"/>
        </w:trPr>
        <w:tc>
          <w:tcPr>
            <w:tcW w:w="1134" w:type="dxa"/>
            <w:vAlign w:val="center"/>
          </w:tcPr>
          <w:p w:rsidR="00907E92" w:rsidRPr="00AD7AE8" w:rsidRDefault="00907E92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  <w:t>القوى</w:t>
            </w:r>
          </w:p>
        </w:tc>
        <w:tc>
          <w:tcPr>
            <w:tcW w:w="1337" w:type="dxa"/>
            <w:vAlign w:val="center"/>
          </w:tcPr>
          <w:p w:rsidR="00907E92" w:rsidRPr="00AD7AE8" w:rsidRDefault="00907E92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  <w:t>نوعها</w:t>
            </w:r>
          </w:p>
        </w:tc>
        <w:tc>
          <w:tcPr>
            <w:tcW w:w="1208" w:type="dxa"/>
            <w:vAlign w:val="center"/>
          </w:tcPr>
          <w:p w:rsidR="00907E92" w:rsidRPr="00AD7AE8" w:rsidRDefault="00907E92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  <w:t>نقطة التأثير</w:t>
            </w:r>
          </w:p>
        </w:tc>
        <w:tc>
          <w:tcPr>
            <w:tcW w:w="999" w:type="dxa"/>
            <w:vAlign w:val="center"/>
          </w:tcPr>
          <w:p w:rsidR="00907E92" w:rsidRPr="00AD7AE8" w:rsidRDefault="00907E92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  <w:t>الحامل</w:t>
            </w:r>
          </w:p>
        </w:tc>
        <w:tc>
          <w:tcPr>
            <w:tcW w:w="1102" w:type="dxa"/>
            <w:vAlign w:val="center"/>
          </w:tcPr>
          <w:p w:rsidR="00907E92" w:rsidRPr="00AD7AE8" w:rsidRDefault="00907E92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  <w:t>الاتجاه</w:t>
            </w:r>
          </w:p>
        </w:tc>
        <w:tc>
          <w:tcPr>
            <w:tcW w:w="705" w:type="dxa"/>
            <w:vAlign w:val="center"/>
          </w:tcPr>
          <w:p w:rsidR="00907E92" w:rsidRPr="00AD7AE8" w:rsidRDefault="00907E92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  <w:t>الشدة</w:t>
            </w:r>
          </w:p>
        </w:tc>
      </w:tr>
      <w:tr w:rsidR="00907E92" w:rsidRPr="00AD7AE8" w:rsidTr="00760932">
        <w:trPr>
          <w:trHeight w:val="395"/>
        </w:trPr>
        <w:tc>
          <w:tcPr>
            <w:tcW w:w="1134" w:type="dxa"/>
            <w:vAlign w:val="center"/>
          </w:tcPr>
          <w:p w:rsidR="00907E92" w:rsidRPr="00AD7AE8" w:rsidRDefault="005E5BAB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shape id="_x0000_s2097" type="#_x0000_t32" style="position:absolute;left:0;text-align:left;margin-left:7.6pt;margin-top:1.1pt;width:20.4pt;height:0;z-index:251772928;mso-position-horizontal-relative:text;mso-position-vertical-relative:text" o:connectortype="straight">
                  <v:stroke endarrow="block"/>
                </v:shape>
              </w:pict>
            </w:r>
            <w:r w:rsidR="00B23401"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</w:rPr>
              <w:t>P</w:t>
            </w:r>
          </w:p>
        </w:tc>
        <w:tc>
          <w:tcPr>
            <w:tcW w:w="1337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1208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999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1102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705" w:type="dxa"/>
          </w:tcPr>
          <w:p w:rsidR="00907E92" w:rsidRPr="00AD7AE8" w:rsidRDefault="0076093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shape id="_x0000_s2103" type="#_x0000_t32" style="position:absolute;left:0;text-align:left;margin-left:-3.35pt;margin-top:-.55pt;width:33pt;height:57.45pt;z-index:251777024;mso-position-horizontal-relative:text;mso-position-vertical-relative:text" o:connectortype="straight"/>
              </w:pict>
            </w: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shape id="_x0000_s2102" type="#_x0000_t32" style="position:absolute;left:0;text-align:left;margin-left:-3.35pt;margin-top:2.9pt;width:33pt;height:54pt;flip:x;z-index:251776000;mso-position-horizontal-relative:text;mso-position-vertical-relative:text" o:connectortype="straight"/>
              </w:pict>
            </w:r>
            <w:r w:rsidR="005E5BAB"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rect id="_x0000_s2065" style="position:absolute;left:0;text-align:left;margin-left:-210.4pt;margin-top:-.55pt;width:142.5pt;height:139.5pt;z-index:251755520;mso-position-horizontal-relative:text;mso-position-vertical-relative:text">
                  <v:textbox style="mso-next-textbox:#_x0000_s2065">
                    <w:txbxContent>
                      <w:p w:rsidR="0005074A" w:rsidRDefault="00760932">
                        <w:r w:rsidRPr="00760932">
                          <w:drawing>
                            <wp:inline distT="0" distB="0" distL="0" distR="0">
                              <wp:extent cx="1532107" cy="1466850"/>
                              <wp:effectExtent l="19050" t="0" r="0" b="0"/>
                              <wp:docPr id="9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36141" cy="147071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</w:tc>
      </w:tr>
      <w:tr w:rsidR="00D853F4" w:rsidRPr="00AD7AE8" w:rsidTr="00760932">
        <w:trPr>
          <w:trHeight w:val="395"/>
        </w:trPr>
        <w:tc>
          <w:tcPr>
            <w:tcW w:w="1134" w:type="dxa"/>
            <w:vAlign w:val="center"/>
          </w:tcPr>
          <w:p w:rsidR="00D853F4" w:rsidRPr="00AD7AE8" w:rsidRDefault="005E5BAB" w:rsidP="00B2340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shape id="_x0000_s2098" type="#_x0000_t32" style="position:absolute;left:0;text-align:left;margin-left:17.55pt;margin-top:1.65pt;width:17.25pt;height:0;z-index:251773952;mso-position-horizontal-relative:text;mso-position-vertical-relative:text" o:connectortype="straight">
                  <v:stroke endarrow="block"/>
                </v:shape>
              </w:pict>
            </w:r>
            <w:r w:rsidR="00B23401"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</w:rPr>
              <w:t>T</w:t>
            </w:r>
          </w:p>
        </w:tc>
        <w:tc>
          <w:tcPr>
            <w:tcW w:w="1337" w:type="dxa"/>
          </w:tcPr>
          <w:p w:rsidR="00D853F4" w:rsidRPr="00AD7AE8" w:rsidRDefault="00D853F4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1208" w:type="dxa"/>
          </w:tcPr>
          <w:p w:rsidR="00D853F4" w:rsidRPr="00AD7AE8" w:rsidRDefault="00D853F4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999" w:type="dxa"/>
          </w:tcPr>
          <w:p w:rsidR="00D853F4" w:rsidRPr="00AD7AE8" w:rsidRDefault="00D853F4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1102" w:type="dxa"/>
          </w:tcPr>
          <w:p w:rsidR="00D853F4" w:rsidRPr="00AD7AE8" w:rsidRDefault="00D853F4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705" w:type="dxa"/>
          </w:tcPr>
          <w:p w:rsidR="00D853F4" w:rsidRPr="00AD7AE8" w:rsidRDefault="00F97640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oval id="_x0000_s2115" style="position:absolute;left:0;text-align:left;margin-left:-129.35pt;margin-top:8.4pt;width:25.85pt;height:28.25pt;z-index:251787264;mso-position-horizontal-relative:text;mso-position-vertical-relative:text">
                  <v:textbox>
                    <w:txbxContent>
                      <w:p w:rsidR="00F97640" w:rsidRPr="00F97640" w:rsidRDefault="00F97640">
                        <w:pPr>
                          <w:rPr>
                            <w:rFonts w:hint="cs"/>
                            <w:sz w:val="26"/>
                            <w:szCs w:val="26"/>
                            <w:lang w:bidi="ar-DZ"/>
                          </w:rPr>
                        </w:pPr>
                        <w:r w:rsidRPr="00F97640">
                          <w:rPr>
                            <w:rFonts w:hint="cs"/>
                            <w:sz w:val="26"/>
                            <w:szCs w:val="26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oval>
              </w:pict>
            </w: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rect id="_x0000_s2110" style="position:absolute;left:0;text-align:left;margin-left:-209pt;margin-top:18.6pt;width:42.7pt;height:44.55pt;z-index:251783168;mso-position-horizontal-relative:text;mso-position-vertical-relative:text" strokecolor="white [3212]">
                  <v:textbox>
                    <w:txbxContent>
                      <w:p w:rsidR="00F97640" w:rsidRDefault="00F97640" w:rsidP="00F97640">
                        <w:pPr>
                          <w:jc w:val="right"/>
                        </w:pPr>
                        <w:r>
                          <w:rPr>
                            <w:rFonts w:asciiTheme="majorBidi" w:eastAsia="Arimo" w:hAnsiTheme="majorBidi" w:cstheme="majorBidi" w:hint="cs"/>
                            <w:bCs/>
                            <w:color w:val="595959" w:themeColor="text1" w:themeTint="A6"/>
                            <w:rtl/>
                          </w:rPr>
                          <w:t xml:space="preserve"> او</w:t>
                        </w:r>
                        <w:r w:rsidRPr="00AD7AE8">
                          <w:rPr>
                            <w:rFonts w:asciiTheme="majorBidi" w:eastAsia="Arimo" w:hAnsiTheme="majorBidi" w:cstheme="majorBidi"/>
                            <w:bCs/>
                            <w:color w:val="595959" w:themeColor="text1" w:themeTint="A6"/>
                          </w:rPr>
                          <w:t>T</w:t>
                        </w:r>
                        <w:r>
                          <w:rPr>
                            <w:rFonts w:asciiTheme="majorBidi" w:eastAsia="Arimo" w:hAnsiTheme="majorBidi" w:cstheme="majorBidi" w:hint="cs"/>
                            <w:bCs/>
                            <w:color w:val="595959" w:themeColor="text1" w:themeTint="A6"/>
                            <w:rtl/>
                          </w:rPr>
                          <w:t xml:space="preserve"> </w:t>
                        </w:r>
                        <w:r w:rsidRPr="00AD7AE8">
                          <w:rPr>
                            <w:rFonts w:asciiTheme="majorBidi" w:eastAsia="Arimo" w:hAnsiTheme="majorBidi" w:cstheme="majorBidi"/>
                            <w:bCs/>
                            <w:color w:val="595959" w:themeColor="text1" w:themeTint="A6"/>
                          </w:rPr>
                          <w:t>F</w:t>
                        </w:r>
                        <w:r>
                          <w:rPr>
                            <w:rFonts w:asciiTheme="majorBidi" w:eastAsia="Arimo" w:hAnsiTheme="majorBidi" w:cstheme="majorBidi"/>
                            <w:bCs/>
                            <w:color w:val="595959" w:themeColor="text1" w:themeTint="A6"/>
                            <w:vertAlign w:val="subscript"/>
                          </w:rPr>
                          <w:t>f</w:t>
                        </w:r>
                        <w:r>
                          <w:rPr>
                            <w:rFonts w:asciiTheme="majorBidi" w:eastAsia="Arimo" w:hAnsiTheme="majorBidi" w:cstheme="majorBidi" w:hint="cs"/>
                            <w:bCs/>
                            <w:color w:val="595959" w:themeColor="text1" w:themeTint="A6"/>
                            <w:vertAlign w:val="subscript"/>
                            <w:rtl/>
                          </w:rPr>
                          <w:t>/</w:t>
                        </w:r>
                        <w:r w:rsidRPr="00AD7AE8">
                          <w:rPr>
                            <w:rFonts w:asciiTheme="majorBidi" w:eastAsia="Arimo" w:hAnsiTheme="majorBidi" w:cstheme="majorBidi"/>
                            <w:bCs/>
                            <w:color w:val="595959" w:themeColor="text1" w:themeTint="A6"/>
                            <w:vertAlign w:val="subscript"/>
                          </w:rPr>
                          <w:t>/B</w:t>
                        </w:r>
                      </w:p>
                    </w:txbxContent>
                  </v:textbox>
                </v:rect>
              </w:pict>
            </w:r>
            <w:r w:rsidR="005E5BAB"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shapetype id="_x0000_t128" coordsize="21600,21600" o:spt="128" path="m,l21600,,10800,21600xe">
                  <v:stroke joinstyle="miter"/>
                  <v:path gradientshapeok="t" o:connecttype="custom" o:connectlocs="10800,0;5400,10800;10800,21600;16200,10800" textboxrect="5400,0,16200,10800"/>
                </v:shapetype>
                <v:shape id="_x0000_s2080" type="#_x0000_t128" style="position:absolute;left:0;text-align:left;margin-left:-197.6pt;margin-top:14.85pt;width:15.4pt;height:7.5pt;z-index:251765760;mso-position-horizontal-relative:text;mso-position-vertical-relative:text" strokecolor="white [3212]"/>
              </w:pict>
            </w:r>
          </w:p>
        </w:tc>
      </w:tr>
      <w:tr w:rsidR="00907E92" w:rsidRPr="00AD7AE8" w:rsidTr="00760932">
        <w:trPr>
          <w:trHeight w:val="395"/>
        </w:trPr>
        <w:tc>
          <w:tcPr>
            <w:tcW w:w="1134" w:type="dxa"/>
            <w:vAlign w:val="center"/>
          </w:tcPr>
          <w:p w:rsidR="00907E92" w:rsidRPr="00AD7AE8" w:rsidRDefault="005E5BAB" w:rsidP="003D2821">
            <w:pPr>
              <w:bidi/>
              <w:jc w:val="center"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shape id="_x0000_s2100" type="#_x0000_t32" style="position:absolute;left:0;text-align:left;margin-left:6.9pt;margin-top:1.4pt;width:22.25pt;height:0;z-index:251774976;mso-position-horizontal-relative:text;mso-position-vertical-relative:text" o:connectortype="straight">
                  <v:stroke endarrow="block"/>
                </v:shape>
              </w:pict>
            </w:r>
            <w:r w:rsidR="00B23401"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</w:rPr>
              <w:t>F</w:t>
            </w:r>
            <w:r w:rsidR="00B23401"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vertAlign w:val="subscript"/>
              </w:rPr>
              <w:t>A/</w:t>
            </w:r>
            <w:r w:rsidR="003D2821" w:rsidRPr="00AD7AE8">
              <w:rPr>
                <w:rFonts w:asciiTheme="majorBidi" w:eastAsia="Arimo" w:hAnsiTheme="majorBidi" w:cstheme="majorBidi"/>
                <w:bCs/>
                <w:color w:val="595959" w:themeColor="text1" w:themeTint="A6"/>
                <w:vertAlign w:val="subscript"/>
              </w:rPr>
              <w:t>B</w:t>
            </w:r>
          </w:p>
        </w:tc>
        <w:tc>
          <w:tcPr>
            <w:tcW w:w="1337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1208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999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1102" w:type="dxa"/>
          </w:tcPr>
          <w:p w:rsidR="00907E92" w:rsidRPr="00AD7AE8" w:rsidRDefault="00907E92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</w:p>
        </w:tc>
        <w:tc>
          <w:tcPr>
            <w:tcW w:w="705" w:type="dxa"/>
          </w:tcPr>
          <w:p w:rsidR="00907E92" w:rsidRPr="00AD7AE8" w:rsidRDefault="00F97640" w:rsidP="00242D81">
            <w:pPr>
              <w:bidi/>
              <w:rPr>
                <w:rFonts w:asciiTheme="majorBidi" w:eastAsia="Arimo" w:hAnsiTheme="majorBidi" w:cstheme="majorBidi"/>
                <w:bCs/>
                <w:color w:val="595959" w:themeColor="text1" w:themeTint="A6"/>
                <w:rtl/>
              </w:rPr>
            </w:pPr>
            <w:r>
              <w:rPr>
                <w:rFonts w:asciiTheme="majorBidi" w:eastAsia="Arimo" w:hAnsiTheme="majorBidi" w:cstheme="majorBidi"/>
                <w:bCs/>
                <w:noProof/>
                <w:color w:val="595959" w:themeColor="text1" w:themeTint="A6"/>
                <w:rtl/>
                <w:lang w:eastAsia="fr-FR"/>
              </w:rPr>
              <w:pict>
                <v:shape id="_x0000_s2112" type="#_x0000_t32" style="position:absolute;left:0;text-align:left;margin-left:-188.6pt;margin-top:3.9pt;width:15pt;height:0;z-index:251784192;mso-position-horizontal-relative:text;mso-position-vertical-relative:text" o:connectortype="straight">
                  <v:stroke endarrow="block"/>
                </v:shape>
              </w:pict>
            </w:r>
          </w:p>
        </w:tc>
      </w:tr>
    </w:tbl>
    <w:p w:rsidR="009277F1" w:rsidRPr="00AD7AE8" w:rsidRDefault="00F97640" w:rsidP="00F97640">
      <w:pPr>
        <w:pStyle w:val="Paragraphedeliste"/>
        <w:numPr>
          <w:ilvl w:val="0"/>
          <w:numId w:val="38"/>
        </w:numPr>
        <w:tabs>
          <w:tab w:val="right" w:pos="566"/>
        </w:tabs>
        <w:bidi/>
        <w:spacing w:after="0" w:line="360" w:lineRule="auto"/>
        <w:rPr>
          <w:rFonts w:asciiTheme="majorBidi" w:eastAsia="Arimo" w:hAnsiTheme="majorBidi" w:cstheme="majorBidi"/>
          <w:b/>
          <w:color w:val="595959" w:themeColor="text1" w:themeTint="A6"/>
        </w:rPr>
      </w:pPr>
      <w:r w:rsidRPr="005E5BAB">
        <w:rPr>
          <w:rFonts w:asciiTheme="majorBidi" w:eastAsia="Arimo" w:hAnsiTheme="majorBidi" w:cstheme="majorBidi"/>
          <w:b/>
          <w:noProof/>
          <w:color w:val="595959" w:themeColor="text1" w:themeTint="A6"/>
          <w:lang w:val="ar-DZ" w:bidi="ar-DZ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necteur droit avec flèche 56" o:spid="_x0000_s2052" type="#_x0000_t34" style="position:absolute;left:0;text-align:left;margin-left:184.9pt;margin-top:11.4pt;width:17pt;height:.05pt;z-index:25174528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" adj=",-153576000,-292553" strokecolor="black [3213]" strokeweight="1pt">
            <v:stroke endarrow="block"/>
          </v:shape>
        </w:pict>
      </w:r>
      <w:r>
        <w:rPr>
          <w:rFonts w:asciiTheme="majorBidi" w:eastAsia="Arimo" w:hAnsiTheme="majorBidi" w:cstheme="majorBidi"/>
          <w:b/>
          <w:noProof/>
          <w:color w:val="595959" w:themeColor="text1" w:themeTint="A6"/>
          <w:lang w:eastAsia="fr-FR"/>
        </w:rPr>
        <w:pict>
          <v:oval id="_x0000_s2114" style="position:absolute;left:0;text-align:left;margin-left:46.45pt;margin-top:11.4pt;width:22.7pt;height:24.75pt;z-index:251786240;mso-position-horizontal-relative:text;mso-position-vertical-relative:text">
            <v:textbox>
              <w:txbxContent>
                <w:p w:rsidR="00F97640" w:rsidRPr="00F97640" w:rsidRDefault="00F97640">
                  <w:pPr>
                    <w:rPr>
                      <w:rFonts w:cs="Times New Roman" w:hint="cs"/>
                      <w:lang w:bidi="ar-DZ"/>
                    </w:rPr>
                  </w:pPr>
                  <w:r>
                    <w:rPr>
                      <w:rFonts w:cs="Times New Roman" w:hint="cs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  <w:r>
        <w:rPr>
          <w:rFonts w:asciiTheme="majorBidi" w:eastAsia="Arimo" w:hAnsiTheme="majorBidi" w:cstheme="majorBidi"/>
          <w:b/>
          <w:noProof/>
          <w:color w:val="595959" w:themeColor="text1" w:themeTint="A6"/>
          <w:lang w:eastAsia="fr-FR"/>
        </w:rPr>
        <w:pict>
          <v:shape id="_x0000_s2113" type="#_x0000_t32" style="position:absolute;left:0;text-align:left;margin-left:19.65pt;margin-top:1.65pt;width:19.5pt;height:0;z-index:251785216;mso-position-horizontal-relative:text;mso-position-vertical-relative:text" o:connectortype="straight">
            <v:stroke endarrow="block"/>
          </v:shape>
        </w:pict>
      </w:r>
      <w:r>
        <w:rPr>
          <w:rFonts w:asciiTheme="majorBidi" w:eastAsia="Arimo" w:hAnsiTheme="majorBidi" w:cstheme="majorBidi" w:hint="cs"/>
          <w:b/>
          <w:color w:val="595959" w:themeColor="text1" w:themeTint="A6"/>
          <w:rtl/>
        </w:rPr>
        <w:t>من</w:t>
      </w:r>
      <w:r w:rsidRPr="00F97640">
        <w:rPr>
          <w:rFonts w:asciiTheme="majorBidi" w:eastAsia="Arimo" w:hAnsiTheme="majorBidi" w:cstheme="majorBidi"/>
          <w:b/>
          <w:color w:val="595959" w:themeColor="text1" w:themeTint="A6"/>
          <w:rtl/>
        </w:rPr>
        <w:t xml:space="preserve"> </w:t>
      </w:r>
      <w:r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>الوثيقة-2-</w:t>
      </w:r>
      <w:r>
        <w:rPr>
          <w:rFonts w:asciiTheme="majorBidi" w:eastAsia="Arimo" w:hAnsiTheme="majorBidi" w:cstheme="majorBidi" w:hint="cs"/>
          <w:b/>
          <w:color w:val="595959" w:themeColor="text1" w:themeTint="A6"/>
          <w:rtl/>
        </w:rPr>
        <w:t xml:space="preserve"> </w:t>
      </w:r>
      <w:r w:rsidR="00D853F4"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 xml:space="preserve">أحسب شدة القوى   </w:t>
      </w:r>
      <w:r w:rsidR="00D853F4" w:rsidRPr="00AD7AE8">
        <w:rPr>
          <w:rFonts w:asciiTheme="majorBidi" w:eastAsia="Arimo" w:hAnsiTheme="majorBidi" w:cstheme="majorBidi"/>
          <w:b/>
          <w:color w:val="595959" w:themeColor="text1" w:themeTint="A6"/>
        </w:rPr>
        <w:t>F</w:t>
      </w:r>
      <w:r w:rsidR="00B23401" w:rsidRPr="00AD7AE8">
        <w:rPr>
          <w:rFonts w:asciiTheme="majorBidi" w:eastAsia="Arimo" w:hAnsiTheme="majorBidi" w:cstheme="majorBidi"/>
          <w:b/>
          <w:color w:val="595959" w:themeColor="text1" w:themeTint="A6"/>
          <w:vertAlign w:val="subscript"/>
        </w:rPr>
        <w:t>A</w:t>
      </w:r>
      <w:r w:rsidR="00D853F4" w:rsidRPr="00AD7AE8">
        <w:rPr>
          <w:rFonts w:asciiTheme="majorBidi" w:eastAsia="Arimo" w:hAnsiTheme="majorBidi" w:cstheme="majorBidi"/>
          <w:b/>
          <w:color w:val="595959" w:themeColor="text1" w:themeTint="A6"/>
          <w:vertAlign w:val="subscript"/>
        </w:rPr>
        <w:t>/</w:t>
      </w:r>
      <w:r w:rsidR="00B23401" w:rsidRPr="00AD7AE8">
        <w:rPr>
          <w:rFonts w:asciiTheme="majorBidi" w:eastAsia="Arimo" w:hAnsiTheme="majorBidi" w:cstheme="majorBidi"/>
          <w:b/>
          <w:color w:val="595959" w:themeColor="text1" w:themeTint="A6"/>
          <w:vertAlign w:val="subscript"/>
        </w:rPr>
        <w:t>b</w:t>
      </w:r>
      <w:r>
        <w:rPr>
          <w:rFonts w:asciiTheme="majorBidi" w:eastAsia="Arimo" w:hAnsiTheme="majorBidi" w:cstheme="majorBidi" w:hint="cs"/>
          <w:b/>
          <w:color w:val="595959" w:themeColor="text1" w:themeTint="A6"/>
          <w:vertAlign w:val="subscript"/>
          <w:rtl/>
        </w:rPr>
        <w:t xml:space="preserve"> و</w:t>
      </w:r>
      <w:r w:rsidR="00D853F4" w:rsidRPr="00AD7AE8">
        <w:rPr>
          <w:rFonts w:asciiTheme="majorBidi" w:eastAsia="Arimo" w:hAnsiTheme="majorBidi" w:cstheme="majorBidi"/>
          <w:b/>
          <w:color w:val="595959" w:themeColor="text1" w:themeTint="A6"/>
        </w:rPr>
        <w:t>T</w:t>
      </w:r>
      <w:r w:rsidR="00B23401" w:rsidRPr="00AD7AE8">
        <w:rPr>
          <w:rFonts w:asciiTheme="majorBidi" w:eastAsia="Arimo" w:hAnsiTheme="majorBidi" w:cstheme="majorBidi"/>
          <w:b/>
          <w:color w:val="595959" w:themeColor="text1" w:themeTint="A6"/>
        </w:rPr>
        <w:t> </w:t>
      </w:r>
      <w:r>
        <w:rPr>
          <w:rFonts w:asciiTheme="majorBidi" w:eastAsia="Arimo" w:hAnsiTheme="majorBidi" w:cstheme="majorBidi" w:hint="cs"/>
          <w:b/>
          <w:color w:val="595959" w:themeColor="text1" w:themeTint="A6"/>
          <w:rtl/>
        </w:rPr>
        <w:t xml:space="preserve"> و</w:t>
      </w:r>
      <w:r w:rsidR="00D853F4" w:rsidRPr="00AD7AE8">
        <w:rPr>
          <w:rFonts w:asciiTheme="majorBidi" w:eastAsia="Arimo" w:hAnsiTheme="majorBidi" w:cstheme="majorBidi"/>
          <w:b/>
          <w:color w:val="595959" w:themeColor="text1" w:themeTint="A6"/>
        </w:rPr>
        <w:t xml:space="preserve"> P</w:t>
      </w:r>
      <w:r w:rsidR="002A384B"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>سلم الرسم</w:t>
      </w:r>
      <w:r>
        <w:rPr>
          <w:rFonts w:asciiTheme="majorBidi" w:eastAsia="Arimo" w:hAnsiTheme="majorBidi" w:cstheme="majorBidi" w:hint="cs"/>
          <w:b/>
          <w:color w:val="595959" w:themeColor="text1" w:themeTint="A6"/>
          <w:rtl/>
        </w:rPr>
        <w:t xml:space="preserve">  </w:t>
      </w:r>
      <w:r w:rsidR="002A384B" w:rsidRPr="00AD7AE8">
        <w:rPr>
          <w:rFonts w:asciiTheme="majorBidi" w:eastAsia="Arimo" w:hAnsiTheme="majorBidi" w:cstheme="majorBidi"/>
          <w:b/>
          <w:color w:val="595959" w:themeColor="text1" w:themeTint="A6"/>
        </w:rPr>
        <w:t>1cm</w:t>
      </w:r>
      <w:r>
        <w:rPr>
          <w:rFonts w:asciiTheme="majorBidi" w:eastAsia="Arimo" w:hAnsiTheme="majorBidi" w:cstheme="majorBidi" w:hint="cs"/>
          <w:b/>
          <w:color w:val="595959" w:themeColor="text1" w:themeTint="A6"/>
          <w:rtl/>
        </w:rPr>
        <w:t xml:space="preserve"> </w:t>
      </w:r>
      <w:r>
        <w:rPr>
          <w:rFonts w:asciiTheme="majorBidi" w:eastAsia="Arimo" w:hAnsiTheme="majorBidi" w:cstheme="majorBidi"/>
          <w:b/>
          <w:color w:val="595959" w:themeColor="text1" w:themeTint="A6"/>
          <w:rtl/>
        </w:rPr>
        <w:t xml:space="preserve">        </w:t>
      </w:r>
      <w:r w:rsidR="008C65F1" w:rsidRPr="00AD7AE8">
        <w:rPr>
          <w:rFonts w:asciiTheme="majorBidi" w:eastAsia="Arimo" w:hAnsiTheme="majorBidi" w:cstheme="majorBidi"/>
          <w:b/>
          <w:color w:val="595959" w:themeColor="text1" w:themeTint="A6"/>
          <w:rtl/>
        </w:rPr>
        <w:t xml:space="preserve"> </w:t>
      </w:r>
      <w:r w:rsidR="002A384B" w:rsidRPr="00AD7AE8">
        <w:rPr>
          <w:rFonts w:asciiTheme="majorBidi" w:eastAsia="Arimo" w:hAnsiTheme="majorBidi" w:cstheme="majorBidi"/>
          <w:b/>
          <w:color w:val="595959" w:themeColor="text1" w:themeTint="A6"/>
        </w:rPr>
        <w:t xml:space="preserve">   0.2N </w:t>
      </w:r>
    </w:p>
    <w:p w:rsidR="00760932" w:rsidRDefault="00760932" w:rsidP="00760932">
      <w:pPr>
        <w:pStyle w:val="Paragraphedeliste"/>
        <w:bidi/>
        <w:spacing w:after="0" w:line="360" w:lineRule="auto"/>
        <w:rPr>
          <w:rFonts w:asciiTheme="majorBidi" w:hAnsiTheme="majorBidi" w:cstheme="majorBidi" w:hint="cs"/>
          <w:b/>
          <w:color w:val="595959" w:themeColor="text1" w:themeTint="A6"/>
          <w:rtl/>
        </w:rPr>
      </w:pPr>
      <w:r>
        <w:rPr>
          <w:rFonts w:asciiTheme="majorBidi" w:hAnsiTheme="majorBidi" w:cstheme="majorBidi" w:hint="cs"/>
          <w:b/>
          <w:noProof/>
          <w:color w:val="595959" w:themeColor="text1" w:themeTint="A6"/>
          <w:rtl/>
          <w:lang w:eastAsia="fr-FR"/>
        </w:rPr>
        <w:pict>
          <v:rect id="_x0000_s2108" style="position:absolute;left:0;text-align:left;margin-left:101.4pt;margin-top:15.05pt;width:123.75pt;height:113.25pt;z-index:251781120"/>
        </w:pict>
      </w:r>
    </w:p>
    <w:p w:rsidR="00760932" w:rsidRDefault="00760932" w:rsidP="00760932">
      <w:pPr>
        <w:pStyle w:val="Paragraphedeliste"/>
        <w:bidi/>
        <w:spacing w:after="0" w:line="360" w:lineRule="auto"/>
        <w:rPr>
          <w:rFonts w:asciiTheme="majorBidi" w:hAnsiTheme="majorBidi" w:cstheme="majorBidi" w:hint="cs"/>
          <w:b/>
          <w:color w:val="595959" w:themeColor="text1" w:themeTint="A6"/>
        </w:rPr>
      </w:pPr>
    </w:p>
    <w:p w:rsidR="00D853F4" w:rsidRPr="00AD7AE8" w:rsidRDefault="00760932" w:rsidP="00760932">
      <w:pPr>
        <w:pStyle w:val="Paragraphedeliste"/>
        <w:numPr>
          <w:ilvl w:val="0"/>
          <w:numId w:val="38"/>
        </w:numPr>
        <w:bidi/>
        <w:spacing w:after="0" w:line="360" w:lineRule="auto"/>
        <w:rPr>
          <w:rFonts w:asciiTheme="majorBidi" w:hAnsiTheme="majorBidi" w:cstheme="majorBidi"/>
          <w:b/>
          <w:color w:val="595959" w:themeColor="text1" w:themeTint="A6"/>
        </w:rPr>
      </w:pPr>
      <w:r w:rsidRPr="005E5BAB">
        <w:rPr>
          <w:rFonts w:asciiTheme="majorBidi" w:eastAsia="Arimo" w:hAnsiTheme="majorBidi" w:cstheme="majorBidi"/>
          <w:bCs/>
          <w:noProof/>
          <w:color w:val="595959" w:themeColor="text1" w:themeTint="A6"/>
          <w:rtl/>
          <w:lang w:val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3.75pt;margin-top:5.2pt;width:68.05pt;height:24.75pt;z-index:25174323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ijOOQIAAII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" fillcolor="white [3201]" strokeweight=".5pt">
            <v:textbox>
              <w:txbxContent>
                <w:p w:rsidR="0083641C" w:rsidRPr="0083641C" w:rsidRDefault="0083641C" w:rsidP="0083641C">
                  <w:pPr>
                    <w:jc w:val="center"/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bidi="ar-DZ"/>
                    </w:rPr>
                  </w:pPr>
                  <w:r w:rsidRPr="0083641C">
                    <w:rPr>
                      <w:rFonts w:asciiTheme="minorBidi" w:hAnsiTheme="minorBidi" w:cs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الوثيقة-</w:t>
                  </w:r>
                  <w:r>
                    <w:rPr>
                      <w:rFonts w:asciiTheme="minorBidi" w:hAnsiTheme="minorBidi" w:cstheme="min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83641C">
                    <w:rPr>
                      <w:rFonts w:asciiTheme="minorBidi" w:hAnsiTheme="minorBidi" w:cs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noProof/>
          <w:color w:val="595959" w:themeColor="text1" w:themeTint="A6"/>
          <w:rtl/>
          <w:lang w:eastAsia="fr-FR"/>
        </w:rPr>
        <w:pict>
          <v:shape id="_x0000_s2109" type="#_x0000_t32" style="position:absolute;left:0;text-align:left;margin-left:225.15pt;margin-top:11pt;width:13.5pt;height:.75pt;flip:x;z-index:251782144" o:connectortype="straight">
            <v:stroke endarrow="block"/>
          </v:shape>
        </w:pict>
      </w:r>
      <w:r w:rsidR="00D853F4" w:rsidRPr="00AD7AE8">
        <w:rPr>
          <w:rFonts w:asciiTheme="majorBidi" w:hAnsiTheme="majorBidi" w:cstheme="majorBidi"/>
          <w:b/>
          <w:color w:val="595959" w:themeColor="text1" w:themeTint="A6"/>
          <w:rtl/>
          <w:lang w:bidi="ar-DZ"/>
        </w:rPr>
        <w:t>بين أن الكرة في حالة توازن باستعمال طريقة المضلع المغلق.</w:t>
      </w:r>
    </w:p>
    <w:p w:rsidR="007335E7" w:rsidRDefault="007335E7" w:rsidP="009F6752">
      <w:pPr>
        <w:pStyle w:val="Paragraphedeliste"/>
        <w:numPr>
          <w:ilvl w:val="0"/>
          <w:numId w:val="38"/>
        </w:numPr>
        <w:bidi/>
        <w:spacing w:after="0" w:line="360" w:lineRule="auto"/>
        <w:rPr>
          <w:rFonts w:asciiTheme="majorBidi" w:hAnsiTheme="majorBidi" w:cstheme="majorBidi" w:hint="cs"/>
          <w:b/>
          <w:color w:val="595959" w:themeColor="text1" w:themeTint="A6"/>
        </w:rPr>
      </w:pPr>
      <w:r w:rsidRPr="00AD7AE8">
        <w:rPr>
          <w:rFonts w:asciiTheme="majorBidi" w:hAnsiTheme="majorBidi" w:cstheme="majorBidi"/>
          <w:b/>
          <w:color w:val="595959" w:themeColor="text1" w:themeTint="A6"/>
          <w:rtl/>
        </w:rPr>
        <w:t>أحسب كتلة الكرة</w:t>
      </w:r>
      <w:r w:rsidRPr="00AD7AE8">
        <w:rPr>
          <w:rFonts w:asciiTheme="majorBidi" w:hAnsiTheme="majorBidi" w:cstheme="majorBidi"/>
          <w:b/>
          <w:color w:val="595959" w:themeColor="text1" w:themeTint="A6"/>
        </w:rPr>
        <w:t xml:space="preserve"> (C)  </w:t>
      </w:r>
      <w:r w:rsidRPr="00AD7AE8">
        <w:rPr>
          <w:rFonts w:asciiTheme="majorBidi" w:hAnsiTheme="majorBidi" w:cstheme="majorBidi"/>
          <w:b/>
          <w:color w:val="595959" w:themeColor="text1" w:themeTint="A6"/>
          <w:rtl/>
        </w:rPr>
        <w:t>حيث</w:t>
      </w:r>
      <w:r w:rsidRPr="00AD7AE8">
        <w:rPr>
          <w:rFonts w:asciiTheme="majorBidi" w:hAnsiTheme="majorBidi" w:cstheme="majorBidi"/>
          <w:b/>
          <w:color w:val="595959" w:themeColor="text1" w:themeTint="A6"/>
        </w:rPr>
        <w:t>g=10N/Kg.</w:t>
      </w:r>
    </w:p>
    <w:p w:rsidR="00760932" w:rsidRDefault="00760932" w:rsidP="00760932">
      <w:pPr>
        <w:pStyle w:val="Paragraphedeliste"/>
        <w:bidi/>
        <w:spacing w:after="0" w:line="360" w:lineRule="auto"/>
        <w:rPr>
          <w:rFonts w:asciiTheme="majorBidi" w:hAnsiTheme="majorBidi" w:cstheme="majorBidi" w:hint="cs"/>
          <w:b/>
          <w:color w:val="595959" w:themeColor="text1" w:themeTint="A6"/>
          <w:rtl/>
        </w:rPr>
      </w:pPr>
    </w:p>
    <w:p w:rsidR="00760932" w:rsidRPr="00AD7AE8" w:rsidRDefault="00760932" w:rsidP="00760932">
      <w:pPr>
        <w:pStyle w:val="Paragraphedeliste"/>
        <w:bidi/>
        <w:spacing w:after="0" w:line="360" w:lineRule="auto"/>
        <w:rPr>
          <w:rFonts w:asciiTheme="majorBidi" w:hAnsiTheme="majorBidi" w:cstheme="majorBidi"/>
          <w:b/>
          <w:color w:val="595959" w:themeColor="text1" w:themeTint="A6"/>
        </w:rPr>
      </w:pPr>
    </w:p>
    <w:p w:rsidR="00D853F4" w:rsidRPr="00AD7AE8" w:rsidRDefault="007335E7" w:rsidP="009F6752">
      <w:pPr>
        <w:pStyle w:val="Paragraphedeliste"/>
        <w:numPr>
          <w:ilvl w:val="0"/>
          <w:numId w:val="38"/>
        </w:numPr>
        <w:bidi/>
        <w:spacing w:after="0" w:line="360" w:lineRule="auto"/>
        <w:rPr>
          <w:rFonts w:asciiTheme="majorBidi" w:hAnsiTheme="majorBidi" w:cstheme="majorBidi"/>
          <w:b/>
          <w:color w:val="595959" w:themeColor="text1" w:themeTint="A6"/>
        </w:rPr>
      </w:pPr>
      <w:r w:rsidRPr="00AD7AE8">
        <w:rPr>
          <w:rFonts w:asciiTheme="majorBidi" w:hAnsiTheme="majorBidi" w:cstheme="majorBidi"/>
          <w:b/>
          <w:color w:val="595959" w:themeColor="text1" w:themeTint="A6"/>
          <w:rtl/>
        </w:rPr>
        <w:t>اذا اخذنا هذه الكرة الى سطح المريخ يصبح ثقلها</w:t>
      </w:r>
      <w:r w:rsidRPr="00AD7AE8">
        <w:rPr>
          <w:rFonts w:asciiTheme="majorBidi" w:hAnsiTheme="majorBidi" w:cstheme="majorBidi"/>
          <w:b/>
          <w:color w:val="595959" w:themeColor="text1" w:themeTint="A6"/>
        </w:rPr>
        <w:t>P’=0.</w:t>
      </w:r>
      <w:r w:rsidR="002A384B" w:rsidRPr="00AD7AE8">
        <w:rPr>
          <w:rFonts w:asciiTheme="majorBidi" w:hAnsiTheme="majorBidi" w:cstheme="majorBidi"/>
          <w:b/>
          <w:color w:val="595959" w:themeColor="text1" w:themeTint="A6"/>
        </w:rPr>
        <w:t>111</w:t>
      </w:r>
      <w:r w:rsidRPr="00AD7AE8">
        <w:rPr>
          <w:rFonts w:asciiTheme="majorBidi" w:hAnsiTheme="majorBidi" w:cstheme="majorBidi"/>
          <w:b/>
          <w:color w:val="595959" w:themeColor="text1" w:themeTint="A6"/>
        </w:rPr>
        <w:t xml:space="preserve">N  </w:t>
      </w:r>
      <w:r w:rsidR="006019C4" w:rsidRPr="00AD7AE8">
        <w:rPr>
          <w:rFonts w:asciiTheme="majorBidi" w:hAnsiTheme="majorBidi" w:cstheme="majorBidi"/>
          <w:b/>
          <w:color w:val="595959" w:themeColor="text1" w:themeTint="A6"/>
          <w:rtl/>
        </w:rPr>
        <w:t>.</w:t>
      </w:r>
    </w:p>
    <w:p w:rsidR="006019C4" w:rsidRDefault="006019C4" w:rsidP="009F6752">
      <w:pPr>
        <w:pStyle w:val="Paragraphedeliste"/>
        <w:bidi/>
        <w:spacing w:after="0" w:line="360" w:lineRule="auto"/>
        <w:rPr>
          <w:rFonts w:asciiTheme="majorBidi" w:hAnsiTheme="majorBidi" w:cstheme="majorBidi" w:hint="cs"/>
          <w:b/>
          <w:color w:val="595959" w:themeColor="text1" w:themeTint="A6"/>
          <w:rtl/>
        </w:rPr>
      </w:pPr>
      <w:r w:rsidRPr="00AD7AE8">
        <w:rPr>
          <w:rFonts w:asciiTheme="majorBidi" w:hAnsiTheme="majorBidi" w:cstheme="majorBidi"/>
          <w:b/>
          <w:color w:val="595959" w:themeColor="text1" w:themeTint="A6"/>
          <w:rtl/>
        </w:rPr>
        <w:t xml:space="preserve">أحسب الجاذبية </w:t>
      </w:r>
      <w:r w:rsidRPr="00AD7AE8">
        <w:rPr>
          <w:rFonts w:asciiTheme="majorBidi" w:hAnsiTheme="majorBidi" w:cstheme="majorBidi"/>
          <w:b/>
          <w:color w:val="595959" w:themeColor="text1" w:themeTint="A6"/>
        </w:rPr>
        <w:t xml:space="preserve"> g’</w:t>
      </w:r>
      <w:r w:rsidRPr="00AD7AE8">
        <w:rPr>
          <w:rFonts w:asciiTheme="majorBidi" w:hAnsiTheme="majorBidi" w:cstheme="majorBidi"/>
          <w:b/>
          <w:color w:val="595959" w:themeColor="text1" w:themeTint="A6"/>
          <w:rtl/>
        </w:rPr>
        <w:t>على كوكب المريخ. ماذا تستنتج ؟</w:t>
      </w:r>
    </w:p>
    <w:p w:rsidR="00760932" w:rsidRDefault="00760932" w:rsidP="00760932">
      <w:pPr>
        <w:pStyle w:val="Paragraphedeliste"/>
        <w:bidi/>
        <w:spacing w:after="0" w:line="360" w:lineRule="auto"/>
        <w:rPr>
          <w:rFonts w:asciiTheme="majorBidi" w:hAnsiTheme="majorBidi" w:cstheme="majorBidi" w:hint="cs"/>
          <w:b/>
          <w:color w:val="595959" w:themeColor="text1" w:themeTint="A6"/>
          <w:rtl/>
        </w:rPr>
      </w:pPr>
    </w:p>
    <w:p w:rsidR="00760932" w:rsidRPr="00AD7AE8" w:rsidRDefault="00760932" w:rsidP="00760932">
      <w:pPr>
        <w:pStyle w:val="Paragraphedeliste"/>
        <w:bidi/>
        <w:spacing w:after="0" w:line="360" w:lineRule="auto"/>
        <w:rPr>
          <w:rFonts w:asciiTheme="majorBidi" w:hAnsiTheme="majorBidi" w:cstheme="majorBidi"/>
          <w:b/>
          <w:color w:val="595959" w:themeColor="text1" w:themeTint="A6"/>
          <w:rtl/>
        </w:rPr>
      </w:pPr>
      <w:r w:rsidRPr="005E5BAB">
        <w:rPr>
          <w:rFonts w:asciiTheme="majorBidi" w:eastAsia="Arimo" w:hAnsiTheme="majorBidi" w:cstheme="majorBidi"/>
          <w:bCs/>
          <w:noProof/>
          <w:color w:val="595959" w:themeColor="text1" w:themeTint="A6"/>
          <w:rtl/>
          <w:lang w:val="ar-SA"/>
        </w:rPr>
        <w:pict>
          <v:shape id="_x0000_s2050" type="#_x0000_t202" style="position:absolute;left:0;text-align:left;margin-left:46.45pt;margin-top:23.6pt;width:62.8pt;height:24.7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" fillcolor="white [3201]" strokeweight=".5pt">
            <v:textbox>
              <w:txbxContent>
                <w:p w:rsidR="008921B1" w:rsidRPr="0083641C" w:rsidRDefault="008921B1" w:rsidP="0083641C">
                  <w:pPr>
                    <w:jc w:val="center"/>
                    <w:rPr>
                      <w:rFonts w:asciiTheme="minorBidi" w:hAnsiTheme="minorBidi" w:cstheme="minorBidi"/>
                      <w:b/>
                      <w:bCs/>
                      <w:sz w:val="22"/>
                      <w:szCs w:val="22"/>
                      <w:lang w:bidi="ar-DZ"/>
                    </w:rPr>
                  </w:pPr>
                  <w:r w:rsidRPr="0083641C">
                    <w:rPr>
                      <w:rFonts w:asciiTheme="minorBidi" w:hAnsiTheme="minorBidi" w:cs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الوثيقة-</w:t>
                  </w:r>
                  <w:r>
                    <w:rPr>
                      <w:rFonts w:asciiTheme="minorBidi" w:hAnsiTheme="minorBidi" w:cstheme="min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3</w:t>
                  </w:r>
                  <w:r w:rsidRPr="0083641C">
                    <w:rPr>
                      <w:rFonts w:asciiTheme="minorBidi" w:hAnsiTheme="minorBidi" w:cstheme="min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9F6752" w:rsidRPr="00AD7AE8" w:rsidRDefault="009F6752" w:rsidP="009F6752">
      <w:pPr>
        <w:pStyle w:val="Paragraphedeliste"/>
        <w:bidi/>
        <w:spacing w:after="0" w:line="360" w:lineRule="auto"/>
        <w:rPr>
          <w:rFonts w:asciiTheme="majorBidi" w:hAnsiTheme="majorBidi" w:cstheme="majorBidi"/>
          <w:b/>
          <w:color w:val="595959" w:themeColor="text1" w:themeTint="A6"/>
          <w:sz w:val="14"/>
          <w:szCs w:val="14"/>
        </w:rPr>
      </w:pPr>
    </w:p>
    <w:p w:rsidR="009F6752" w:rsidRPr="00AD7AE8" w:rsidRDefault="005E5BAB" w:rsidP="009F6752">
      <w:pPr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rtl/>
          <w:lang w:bidi="ar-DZ"/>
        </w:rPr>
      </w:pPr>
      <w:r w:rsidRPr="005E5BAB">
        <w:rPr>
          <w:rFonts w:asciiTheme="majorBidi" w:hAnsiTheme="majorBidi" w:cstheme="majorBidi"/>
          <w:noProof/>
          <w:color w:val="595959" w:themeColor="text1" w:themeTint="A6"/>
          <w:sz w:val="32"/>
          <w:szCs w:val="32"/>
          <w:u w:val="single"/>
          <w:rtl/>
          <w:lang w:eastAsia="fr-FR"/>
        </w:rPr>
        <w:pict>
          <v:rect id="_x0000_s2069" style="position:absolute;left:0;text-align:left;margin-left:-12.6pt;margin-top:12.1pt;width:222pt;height:174.9pt;z-index:251759616">
            <v:textbox style="mso-next-textbox:#_x0000_s2069">
              <w:txbxContent>
                <w:p w:rsidR="003D2821" w:rsidRDefault="003D2821">
                  <w:r w:rsidRPr="003D2821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43200" cy="2114550"/>
                        <wp:effectExtent l="1905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8299183" name="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0997" cy="21128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74AAF" w:rsidRPr="00AD7AE8">
        <w:rPr>
          <w:rFonts w:asciiTheme="majorBidi" w:hAnsiTheme="majorBidi" w:cstheme="majorBidi"/>
          <w:color w:val="595959" w:themeColor="text1" w:themeTint="A6"/>
          <w:sz w:val="32"/>
          <w:szCs w:val="32"/>
          <w:u w:val="single"/>
          <w:rtl/>
        </w:rPr>
        <w:t>التمرين</w:t>
      </w:r>
      <w:r w:rsidR="009F6752" w:rsidRPr="00AD7AE8">
        <w:rPr>
          <w:rFonts w:asciiTheme="majorBidi" w:hAnsiTheme="majorBidi" w:cstheme="majorBidi" w:hint="cs"/>
          <w:color w:val="595959" w:themeColor="text1" w:themeTint="A6"/>
          <w:sz w:val="32"/>
          <w:szCs w:val="32"/>
          <w:u w:val="single"/>
          <w:rtl/>
        </w:rPr>
        <w:t xml:space="preserve"> </w:t>
      </w:r>
      <w:r w:rsidR="00B74AAF" w:rsidRPr="00AD7AE8">
        <w:rPr>
          <w:rFonts w:asciiTheme="majorBidi" w:hAnsiTheme="majorBidi" w:cstheme="majorBidi"/>
          <w:color w:val="595959" w:themeColor="text1" w:themeTint="A6"/>
          <w:sz w:val="32"/>
          <w:szCs w:val="32"/>
          <w:u w:val="single"/>
          <w:rtl/>
        </w:rPr>
        <w:t>الثاني</w:t>
      </w:r>
      <w:r w:rsidR="00B23401" w:rsidRPr="00AD7AE8">
        <w:rPr>
          <w:rFonts w:asciiTheme="majorBidi" w:hAnsiTheme="majorBidi" w:cstheme="majorBidi"/>
          <w:color w:val="595959" w:themeColor="text1" w:themeTint="A6"/>
          <w:sz w:val="32"/>
          <w:szCs w:val="32"/>
          <w:u w:val="single"/>
          <w:rtl/>
        </w:rPr>
        <w:t>: (10</w:t>
      </w:r>
      <w:r w:rsidR="00B23401"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نقاط)</w:t>
      </w:r>
      <w:r w:rsidR="0034207A"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 xml:space="preserve">من أجل دراسة أحد العوامل المؤثرة في دافعة </w:t>
      </w:r>
    </w:p>
    <w:p w:rsidR="009F6752" w:rsidRPr="00AD7AE8" w:rsidRDefault="0034207A" w:rsidP="009F6752">
      <w:pPr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rtl/>
          <w:lang w:bidi="ar-DZ"/>
        </w:rPr>
      </w:pP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 xml:space="preserve">ارخميدس أنجزنا التجارب التيتظهر في الوثيقة-3- مستعملين نفس </w:t>
      </w:r>
    </w:p>
    <w:p w:rsidR="0034207A" w:rsidRPr="00AD7AE8" w:rsidRDefault="0034207A" w:rsidP="009F6752">
      <w:pPr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u w:val="single"/>
          <w:rtl/>
          <w:lang w:bidi="ar-DZ"/>
        </w:rPr>
      </w:pP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الج</w:t>
      </w:r>
      <w:r w:rsidR="00B23401"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سم</w:t>
      </w:r>
      <w:r w:rsidR="009F6752" w:rsidRPr="00AD7AE8">
        <w:rPr>
          <w:rFonts w:asciiTheme="majorBidi" w:hAnsiTheme="majorBidi" w:cstheme="majorBidi" w:hint="cs"/>
          <w:color w:val="595959" w:themeColor="text1" w:themeTint="A6"/>
          <w:rtl/>
          <w:lang w:bidi="ar-DZ"/>
        </w:rPr>
        <w:t xml:space="preserve"> </w:t>
      </w:r>
      <w:r w:rsidR="00296050"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و</w:t>
      </w:r>
      <w:r w:rsidR="00B23401"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مغمور كليا في السائل.</w:t>
      </w:r>
    </w:p>
    <w:p w:rsidR="0034207A" w:rsidRPr="00AD7AE8" w:rsidRDefault="0034207A" w:rsidP="0034207A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lang w:bidi="ar-DZ"/>
        </w:rPr>
      </w:pP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من خلال الوثيقة-3- حدد ما يلي: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1200"/>
        <w:gridCol w:w="1200"/>
        <w:gridCol w:w="1200"/>
        <w:gridCol w:w="1200"/>
      </w:tblGrid>
      <w:tr w:rsidR="0034207A" w:rsidRPr="00AD7AE8" w:rsidTr="008921B1">
        <w:trPr>
          <w:trHeight w:val="365"/>
        </w:trPr>
        <w:tc>
          <w:tcPr>
            <w:tcW w:w="1200" w:type="dxa"/>
          </w:tcPr>
          <w:p w:rsidR="0034207A" w:rsidRPr="00AD7AE8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1200" w:type="dxa"/>
            <w:vAlign w:val="center"/>
          </w:tcPr>
          <w:p w:rsidR="0034207A" w:rsidRPr="00AD7AE8" w:rsidRDefault="0034207A" w:rsidP="008921B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الثقل الظاهري</w:t>
            </w:r>
          </w:p>
        </w:tc>
        <w:tc>
          <w:tcPr>
            <w:tcW w:w="1200" w:type="dxa"/>
            <w:vAlign w:val="center"/>
          </w:tcPr>
          <w:p w:rsidR="0034207A" w:rsidRPr="00AD7AE8" w:rsidRDefault="0034207A" w:rsidP="008921B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الثقل الحقيقي</w:t>
            </w:r>
          </w:p>
        </w:tc>
        <w:tc>
          <w:tcPr>
            <w:tcW w:w="1200" w:type="dxa"/>
            <w:vAlign w:val="center"/>
          </w:tcPr>
          <w:p w:rsidR="0034207A" w:rsidRPr="00AD7AE8" w:rsidRDefault="004B3967" w:rsidP="008921B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 xml:space="preserve">شدة </w:t>
            </w:r>
            <w:r w:rsidR="0034207A"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دافعة أرخميدس</w:t>
            </w:r>
          </w:p>
        </w:tc>
      </w:tr>
      <w:tr w:rsidR="0034207A" w:rsidRPr="00AD7AE8" w:rsidTr="008921B1">
        <w:trPr>
          <w:trHeight w:val="365"/>
        </w:trPr>
        <w:tc>
          <w:tcPr>
            <w:tcW w:w="1200" w:type="dxa"/>
            <w:vAlign w:val="center"/>
          </w:tcPr>
          <w:p w:rsidR="0034207A" w:rsidRPr="00AD7AE8" w:rsidRDefault="0034207A" w:rsidP="008921B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السائل1</w:t>
            </w:r>
          </w:p>
        </w:tc>
        <w:tc>
          <w:tcPr>
            <w:tcW w:w="1200" w:type="dxa"/>
          </w:tcPr>
          <w:p w:rsidR="0034207A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rtl/>
                <w:lang w:bidi="ar-DZ"/>
              </w:rPr>
            </w:pPr>
          </w:p>
          <w:p w:rsidR="00760932" w:rsidRPr="00AD7AE8" w:rsidRDefault="00760932" w:rsidP="0076093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1200" w:type="dxa"/>
          </w:tcPr>
          <w:p w:rsidR="0034207A" w:rsidRPr="00AD7AE8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1200" w:type="dxa"/>
          </w:tcPr>
          <w:p w:rsidR="0034207A" w:rsidRPr="00AD7AE8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</w:tr>
      <w:tr w:rsidR="0034207A" w:rsidRPr="00AD7AE8" w:rsidTr="008921B1">
        <w:trPr>
          <w:trHeight w:val="365"/>
        </w:trPr>
        <w:tc>
          <w:tcPr>
            <w:tcW w:w="1200" w:type="dxa"/>
            <w:vAlign w:val="center"/>
          </w:tcPr>
          <w:p w:rsidR="0034207A" w:rsidRPr="00AD7AE8" w:rsidRDefault="0034207A" w:rsidP="008921B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السائل2</w:t>
            </w:r>
          </w:p>
        </w:tc>
        <w:tc>
          <w:tcPr>
            <w:tcW w:w="1200" w:type="dxa"/>
          </w:tcPr>
          <w:p w:rsidR="0034207A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rtl/>
                <w:lang w:bidi="ar-DZ"/>
              </w:rPr>
            </w:pPr>
          </w:p>
          <w:p w:rsidR="00760932" w:rsidRPr="00AD7AE8" w:rsidRDefault="00760932" w:rsidP="0076093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1200" w:type="dxa"/>
          </w:tcPr>
          <w:p w:rsidR="0034207A" w:rsidRPr="00AD7AE8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1200" w:type="dxa"/>
          </w:tcPr>
          <w:p w:rsidR="0034207A" w:rsidRPr="00AD7AE8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</w:tr>
      <w:tr w:rsidR="0034207A" w:rsidRPr="00AD7AE8" w:rsidTr="008921B1">
        <w:trPr>
          <w:trHeight w:val="365"/>
        </w:trPr>
        <w:tc>
          <w:tcPr>
            <w:tcW w:w="1200" w:type="dxa"/>
            <w:vAlign w:val="center"/>
          </w:tcPr>
          <w:p w:rsidR="0034207A" w:rsidRPr="00AD7AE8" w:rsidRDefault="0034207A" w:rsidP="008921B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الماء العذب</w:t>
            </w:r>
          </w:p>
        </w:tc>
        <w:tc>
          <w:tcPr>
            <w:tcW w:w="1200" w:type="dxa"/>
          </w:tcPr>
          <w:p w:rsidR="0034207A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 w:hint="cs"/>
                <w:b/>
                <w:bCs/>
                <w:color w:val="595959" w:themeColor="text1" w:themeTint="A6"/>
                <w:rtl/>
                <w:lang w:bidi="ar-DZ"/>
              </w:rPr>
            </w:pPr>
          </w:p>
          <w:p w:rsidR="00760932" w:rsidRPr="00AD7AE8" w:rsidRDefault="00760932" w:rsidP="00760932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1200" w:type="dxa"/>
          </w:tcPr>
          <w:p w:rsidR="0034207A" w:rsidRPr="00AD7AE8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1200" w:type="dxa"/>
          </w:tcPr>
          <w:p w:rsidR="0034207A" w:rsidRPr="00AD7AE8" w:rsidRDefault="0034207A" w:rsidP="008921B1">
            <w:pPr>
              <w:pStyle w:val="Paragraphedeliste"/>
              <w:bidi/>
              <w:ind w:left="0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</w:tr>
    </w:tbl>
    <w:p w:rsidR="007029E6" w:rsidRDefault="00760932" w:rsidP="009F6752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  <w:r w:rsidRPr="005E5BAB">
        <w:rPr>
          <w:rFonts w:asciiTheme="majorBidi" w:eastAsia="Arimo" w:hAnsiTheme="majorBidi" w:cstheme="majorBidi"/>
          <w:bCs/>
          <w:noProof/>
          <w:color w:val="595959" w:themeColor="text1" w:themeTint="A6"/>
          <w:rtl/>
          <w:lang w:eastAsia="fr-FR"/>
        </w:rPr>
        <w:pict>
          <v:rect id="_x0000_s2095" style="position:absolute;left:0;text-align:left;margin-left:216.15pt;margin-top:2.75pt;width:82.5pt;height:117.6pt;z-index:251771904;mso-position-horizontal-relative:text;mso-position-vertical-relative:text">
            <v:textbox>
              <w:txbxContent>
                <w:p w:rsidR="009F6752" w:rsidRDefault="009F6752">
                  <w:r w:rsidRPr="009F6752">
                    <w:rPr>
                      <w:rFonts w:asciiTheme="majorBidi" w:hAnsiTheme="majorBidi" w:cstheme="majorBidi"/>
                      <w:rtl/>
                      <w:lang w:bidi="ar-DZ"/>
                    </w:rPr>
                    <w:t>يجب تبيين العلاقة المستعملة لحساب دافعة أرخميدس</w:t>
                  </w:r>
                </w:p>
              </w:txbxContent>
            </v:textbox>
          </v:rect>
        </w:pict>
      </w:r>
      <w:r w:rsidR="008921B1" w:rsidRPr="00AD7AE8">
        <w:rPr>
          <w:rFonts w:asciiTheme="majorBidi" w:hAnsiTheme="majorBidi" w:cstheme="majorBidi"/>
          <w:b/>
          <w:bCs/>
          <w:color w:val="595959" w:themeColor="text1" w:themeTint="A6"/>
          <w:rtl/>
          <w:lang w:bidi="ar-DZ"/>
        </w:rPr>
        <w:br w:type="textWrapping" w:clear="all"/>
      </w:r>
    </w:p>
    <w:p w:rsidR="007029E6" w:rsidRDefault="007029E6" w:rsidP="007029E6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</w:p>
    <w:p w:rsidR="007029E6" w:rsidRDefault="007029E6" w:rsidP="007029E6">
      <w:pPr>
        <w:pStyle w:val="Paragraphedeliste"/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</w:p>
    <w:p w:rsidR="0034207A" w:rsidRPr="00AD7AE8" w:rsidRDefault="00383146" w:rsidP="007029E6">
      <w:pPr>
        <w:pStyle w:val="Paragraphedeliste"/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rtl/>
          <w:lang w:bidi="ar-DZ"/>
        </w:rPr>
      </w:pPr>
      <w:r w:rsidRPr="00AD7AE8">
        <w:rPr>
          <w:rFonts w:asciiTheme="majorBidi" w:hAnsiTheme="majorBidi" w:cstheme="majorBidi" w:hint="cs"/>
          <w:color w:val="595959" w:themeColor="text1" w:themeTint="A6"/>
          <w:rtl/>
          <w:lang w:bidi="ar-DZ"/>
        </w:rPr>
        <w:lastRenderedPageBreak/>
        <w:t xml:space="preserve"> </w:t>
      </w:r>
    </w:p>
    <w:p w:rsidR="0034207A" w:rsidRPr="00AD7AE8" w:rsidRDefault="004B3967" w:rsidP="0034207A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lang w:bidi="ar-DZ"/>
        </w:rPr>
      </w:pP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ما هو العامل المقصود بالدراسة من خلال هذه التجربة والذي غير شدة دافعة أرخميدس من سائل لآخر؟</w:t>
      </w:r>
    </w:p>
    <w:p w:rsidR="004B3967" w:rsidRPr="00AD7AE8" w:rsidRDefault="004B3967" w:rsidP="0034207A">
      <w:pPr>
        <w:bidi/>
        <w:spacing w:after="0" w:line="240" w:lineRule="auto"/>
        <w:ind w:left="360"/>
        <w:rPr>
          <w:rFonts w:asciiTheme="majorBidi" w:hAnsiTheme="majorBidi" w:cstheme="majorBidi"/>
          <w:color w:val="595959" w:themeColor="text1" w:themeTint="A6"/>
          <w:rtl/>
          <w:lang w:bidi="ar-DZ"/>
        </w:rPr>
      </w:pPr>
      <w:bookmarkStart w:id="1" w:name="_Hlk196958451"/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المعطيات: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2573"/>
        <w:gridCol w:w="2568"/>
        <w:gridCol w:w="2454"/>
        <w:gridCol w:w="2501"/>
      </w:tblGrid>
      <w:tr w:rsidR="004B3967" w:rsidRPr="00AD7AE8" w:rsidTr="004B3967">
        <w:tc>
          <w:tcPr>
            <w:tcW w:w="2573" w:type="dxa"/>
          </w:tcPr>
          <w:p w:rsidR="004B3967" w:rsidRPr="00AD7AE8" w:rsidRDefault="004B3967" w:rsidP="0034207A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2568" w:type="dxa"/>
            <w:vAlign w:val="center"/>
          </w:tcPr>
          <w:p w:rsidR="004B3967" w:rsidRPr="00AD7AE8" w:rsidRDefault="004B3967" w:rsidP="004B3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السائل1</w:t>
            </w:r>
          </w:p>
        </w:tc>
        <w:tc>
          <w:tcPr>
            <w:tcW w:w="2454" w:type="dxa"/>
          </w:tcPr>
          <w:p w:rsidR="004B3967" w:rsidRPr="00AD7AE8" w:rsidRDefault="004B3967" w:rsidP="004B3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السائل2</w:t>
            </w:r>
          </w:p>
        </w:tc>
        <w:tc>
          <w:tcPr>
            <w:tcW w:w="2501" w:type="dxa"/>
          </w:tcPr>
          <w:p w:rsidR="004B3967" w:rsidRPr="00AD7AE8" w:rsidRDefault="004B3967" w:rsidP="004B3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الماءالعذب</w:t>
            </w:r>
          </w:p>
        </w:tc>
      </w:tr>
      <w:tr w:rsidR="004B3967" w:rsidRPr="00AD7AE8" w:rsidTr="004B3967">
        <w:tc>
          <w:tcPr>
            <w:tcW w:w="2573" w:type="dxa"/>
          </w:tcPr>
          <w:p w:rsidR="004B3967" w:rsidRPr="00AD7AE8" w:rsidRDefault="004B3967" w:rsidP="004B3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الكتلةالحجمية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  <w:t>(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lang w:bidi="ar-DZ"/>
              </w:rPr>
              <w:t>Kg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  <w:t>/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lang w:bidi="ar-DZ"/>
              </w:rPr>
              <w:t>m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vertAlign w:val="superscript"/>
                <w:lang w:bidi="ar-DZ"/>
              </w:rPr>
              <w:t>3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  <w:t>)</w:t>
            </w:r>
          </w:p>
        </w:tc>
        <w:tc>
          <w:tcPr>
            <w:tcW w:w="2568" w:type="dxa"/>
          </w:tcPr>
          <w:p w:rsidR="004B3967" w:rsidRPr="00AD7AE8" w:rsidRDefault="004B3967" w:rsidP="004B3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1250</w:t>
            </w:r>
          </w:p>
        </w:tc>
        <w:tc>
          <w:tcPr>
            <w:tcW w:w="2454" w:type="dxa"/>
          </w:tcPr>
          <w:p w:rsidR="004B3967" w:rsidRPr="00AD7AE8" w:rsidRDefault="004B3967" w:rsidP="004B3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800</w:t>
            </w:r>
          </w:p>
        </w:tc>
        <w:tc>
          <w:tcPr>
            <w:tcW w:w="2501" w:type="dxa"/>
          </w:tcPr>
          <w:p w:rsidR="004B3967" w:rsidRPr="00AD7AE8" w:rsidRDefault="004B3967" w:rsidP="004B396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1000</w:t>
            </w:r>
          </w:p>
        </w:tc>
      </w:tr>
      <w:bookmarkEnd w:id="1"/>
    </w:tbl>
    <w:p w:rsidR="00760932" w:rsidRDefault="00760932" w:rsidP="00760932">
      <w:pPr>
        <w:pStyle w:val="Paragraphedeliste"/>
        <w:bidi/>
        <w:spacing w:after="0" w:line="240" w:lineRule="auto"/>
        <w:ind w:left="643"/>
        <w:rPr>
          <w:rFonts w:asciiTheme="majorBidi" w:hAnsiTheme="majorBidi" w:cstheme="majorBidi" w:hint="cs"/>
          <w:color w:val="595959" w:themeColor="text1" w:themeTint="A6"/>
          <w:lang w:bidi="ar-DZ"/>
        </w:rPr>
      </w:pPr>
    </w:p>
    <w:p w:rsidR="00760932" w:rsidRDefault="00760932" w:rsidP="00760932">
      <w:pPr>
        <w:pStyle w:val="Paragraphedeliste"/>
        <w:bidi/>
        <w:spacing w:after="0" w:line="240" w:lineRule="auto"/>
        <w:ind w:left="643"/>
        <w:rPr>
          <w:rFonts w:asciiTheme="majorBidi" w:hAnsiTheme="majorBidi" w:cstheme="majorBidi" w:hint="cs"/>
          <w:color w:val="595959" w:themeColor="text1" w:themeTint="A6"/>
          <w:lang w:bidi="ar-DZ"/>
        </w:rPr>
      </w:pPr>
    </w:p>
    <w:p w:rsidR="00760932" w:rsidRDefault="00760932" w:rsidP="00760932">
      <w:pPr>
        <w:pStyle w:val="Paragraphedeliste"/>
        <w:bidi/>
        <w:spacing w:after="0" w:line="240" w:lineRule="auto"/>
        <w:ind w:left="643"/>
        <w:rPr>
          <w:rFonts w:asciiTheme="majorBidi" w:hAnsiTheme="majorBidi" w:cstheme="majorBidi" w:hint="cs"/>
          <w:color w:val="595959" w:themeColor="text1" w:themeTint="A6"/>
          <w:lang w:bidi="ar-DZ"/>
        </w:rPr>
      </w:pPr>
    </w:p>
    <w:p w:rsidR="00B74AAF" w:rsidRDefault="004B3967" w:rsidP="00760932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lang w:bidi="ar-DZ"/>
        </w:rPr>
      </w:pP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أحسب حجم السائل المزا</w:t>
      </w:r>
      <w:r w:rsidR="008921B1"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ح</w:t>
      </w:r>
      <w:r w:rsidR="00383146" w:rsidRPr="00AD7AE8">
        <w:rPr>
          <w:rFonts w:asciiTheme="majorBidi" w:hAnsiTheme="majorBidi" w:cstheme="majorBidi" w:hint="cs"/>
          <w:color w:val="595959" w:themeColor="text1" w:themeTint="A6"/>
          <w:rtl/>
          <w:lang w:bidi="ar-DZ"/>
        </w:rPr>
        <w:t xml:space="preserve">  </w:t>
      </w:r>
      <w:r w:rsidRPr="00AD7AE8">
        <w:rPr>
          <w:rFonts w:asciiTheme="majorBidi" w:hAnsiTheme="majorBidi" w:cstheme="majorBidi"/>
          <w:b/>
          <w:bCs/>
          <w:color w:val="595959" w:themeColor="text1" w:themeTint="A6"/>
          <w:lang w:bidi="ar-DZ"/>
        </w:rPr>
        <w:t>V</w:t>
      </w:r>
      <w:r w:rsidRPr="00AD7AE8">
        <w:rPr>
          <w:rFonts w:asciiTheme="majorBidi" w:hAnsiTheme="majorBidi" w:cstheme="majorBidi"/>
          <w:b/>
          <w:bCs/>
          <w:color w:val="595959" w:themeColor="text1" w:themeTint="A6"/>
          <w:vertAlign w:val="subscript"/>
          <w:lang w:bidi="ar-DZ"/>
        </w:rPr>
        <w:t>l</w:t>
      </w:r>
      <w:r w:rsidR="00383146" w:rsidRPr="00AD7AE8">
        <w:rPr>
          <w:rFonts w:asciiTheme="majorBidi" w:hAnsiTheme="majorBidi" w:cstheme="majorBidi" w:hint="cs"/>
          <w:b/>
          <w:bCs/>
          <w:color w:val="595959" w:themeColor="text1" w:themeTint="A6"/>
          <w:vertAlign w:val="subscript"/>
          <w:rtl/>
          <w:lang w:bidi="ar-DZ"/>
        </w:rPr>
        <w:t xml:space="preserve">  </w:t>
      </w: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في السائل 2</w:t>
      </w:r>
      <w:r w:rsidR="00383146" w:rsidRPr="00AD7AE8">
        <w:rPr>
          <w:rFonts w:asciiTheme="majorBidi" w:hAnsiTheme="majorBidi" w:cstheme="majorBidi" w:hint="cs"/>
          <w:color w:val="595959" w:themeColor="text1" w:themeTint="A6"/>
          <w:rtl/>
          <w:lang w:bidi="ar-DZ"/>
        </w:rPr>
        <w:t xml:space="preserve">  </w:t>
      </w: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 xml:space="preserve">ثم استنتج حجم الجسم   </w:t>
      </w:r>
      <w:r w:rsidRPr="00AD7AE8">
        <w:rPr>
          <w:rFonts w:asciiTheme="majorBidi" w:hAnsiTheme="majorBidi" w:cstheme="majorBidi"/>
          <w:b/>
          <w:bCs/>
          <w:color w:val="595959" w:themeColor="text1" w:themeTint="A6"/>
          <w:lang w:bidi="ar-DZ"/>
        </w:rPr>
        <w:t>Vs</w:t>
      </w:r>
      <w:r w:rsidR="00383146" w:rsidRPr="00AD7AE8">
        <w:rPr>
          <w:rFonts w:asciiTheme="majorBidi" w:hAnsiTheme="majorBidi" w:cstheme="majorBidi" w:hint="cs"/>
          <w:b/>
          <w:bCs/>
          <w:color w:val="595959" w:themeColor="text1" w:themeTint="A6"/>
          <w:rtl/>
          <w:lang w:bidi="ar-DZ"/>
        </w:rPr>
        <w:t>بوحدة (</w:t>
      </w:r>
      <w:r w:rsidR="00383146" w:rsidRPr="00AD7AE8">
        <w:rPr>
          <w:rFonts w:asciiTheme="majorBidi" w:hAnsiTheme="majorBidi" w:cstheme="majorBidi" w:hint="cs"/>
          <w:b/>
          <w:bCs/>
          <w:color w:val="595959" w:themeColor="text1" w:themeTint="A6"/>
          <w:vertAlign w:val="superscript"/>
          <w:rtl/>
          <w:lang w:bidi="ar-DZ"/>
        </w:rPr>
        <w:t>3</w:t>
      </w:r>
      <w:r w:rsidR="00383146" w:rsidRPr="00AD7AE8">
        <w:rPr>
          <w:rFonts w:asciiTheme="majorBidi" w:hAnsiTheme="majorBidi" w:cstheme="majorBidi"/>
          <w:b/>
          <w:bCs/>
          <w:color w:val="595959" w:themeColor="text1" w:themeTint="A6"/>
          <w:rtl/>
          <w:lang w:bidi="ar-DZ"/>
        </w:rPr>
        <w:t>Cm</w:t>
      </w:r>
      <w:r w:rsidR="00383146" w:rsidRPr="00AD7AE8">
        <w:rPr>
          <w:rFonts w:asciiTheme="majorBidi" w:hAnsiTheme="majorBidi" w:cstheme="majorBidi" w:hint="cs"/>
          <w:b/>
          <w:bCs/>
          <w:color w:val="595959" w:themeColor="text1" w:themeTint="A6"/>
          <w:rtl/>
          <w:lang w:bidi="ar-DZ"/>
        </w:rPr>
        <w:t xml:space="preserve"> )</w:t>
      </w: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.</w:t>
      </w:r>
    </w:p>
    <w:p w:rsidR="00760932" w:rsidRDefault="00760932" w:rsidP="00760932">
      <w:pPr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</w:p>
    <w:p w:rsidR="00760932" w:rsidRDefault="00760932" w:rsidP="00760932">
      <w:pPr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</w:p>
    <w:p w:rsidR="00760932" w:rsidRDefault="00760932" w:rsidP="00760932">
      <w:pPr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</w:p>
    <w:p w:rsidR="00760932" w:rsidRDefault="00760932" w:rsidP="00760932">
      <w:pPr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</w:p>
    <w:p w:rsidR="00760932" w:rsidRDefault="00760932" w:rsidP="00760932">
      <w:pPr>
        <w:bidi/>
        <w:spacing w:after="0" w:line="240" w:lineRule="auto"/>
        <w:rPr>
          <w:rFonts w:asciiTheme="majorBidi" w:hAnsiTheme="majorBidi" w:cstheme="majorBidi" w:hint="cs"/>
          <w:color w:val="595959" w:themeColor="text1" w:themeTint="A6"/>
          <w:rtl/>
          <w:lang w:bidi="ar-DZ"/>
        </w:rPr>
      </w:pPr>
    </w:p>
    <w:p w:rsidR="00760932" w:rsidRPr="00760932" w:rsidRDefault="00760932" w:rsidP="00760932">
      <w:pPr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lang w:bidi="ar-DZ"/>
        </w:rPr>
      </w:pPr>
    </w:p>
    <w:p w:rsidR="006019C4" w:rsidRPr="00AD7AE8" w:rsidRDefault="004B3967" w:rsidP="008921B1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Theme="majorBidi" w:hAnsiTheme="majorBidi" w:cstheme="majorBidi"/>
          <w:color w:val="595959" w:themeColor="text1" w:themeTint="A6"/>
          <w:rtl/>
          <w:lang w:bidi="ar-DZ"/>
        </w:rPr>
      </w:pP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 xml:space="preserve">اذا علمت أن كتلة الجسم   </w:t>
      </w:r>
      <w:r w:rsidRPr="00AD7AE8">
        <w:rPr>
          <w:rFonts w:asciiTheme="majorBidi" w:hAnsiTheme="majorBidi" w:cstheme="majorBidi"/>
          <w:b/>
          <w:bCs/>
          <w:color w:val="595959" w:themeColor="text1" w:themeTint="A6"/>
          <w:lang w:bidi="ar-DZ"/>
        </w:rPr>
        <w:t>m</w:t>
      </w:r>
      <w:r w:rsidRPr="00AD7AE8">
        <w:rPr>
          <w:rFonts w:asciiTheme="majorBidi" w:hAnsiTheme="majorBidi" w:cstheme="majorBidi"/>
          <w:b/>
          <w:bCs/>
          <w:color w:val="595959" w:themeColor="text1" w:themeTint="A6"/>
          <w:vertAlign w:val="subscript"/>
          <w:lang w:bidi="ar-DZ"/>
        </w:rPr>
        <w:t>s</w:t>
      </w:r>
      <w:r w:rsidRPr="00AD7AE8">
        <w:rPr>
          <w:rFonts w:asciiTheme="majorBidi" w:hAnsiTheme="majorBidi" w:cstheme="majorBidi"/>
          <w:b/>
          <w:bCs/>
          <w:color w:val="595959" w:themeColor="text1" w:themeTint="A6"/>
          <w:lang w:bidi="ar-DZ"/>
        </w:rPr>
        <w:t xml:space="preserve">=0.1580Kg </w:t>
      </w: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 xml:space="preserve">  أحسب الكتلة الحجمية للجسم.ثم حدد نوعه.</w:t>
      </w:r>
    </w:p>
    <w:p w:rsidR="008921B1" w:rsidRPr="00AD7AE8" w:rsidRDefault="008921B1" w:rsidP="008921B1">
      <w:pPr>
        <w:bidi/>
        <w:spacing w:after="0" w:line="240" w:lineRule="auto"/>
        <w:ind w:left="360"/>
        <w:rPr>
          <w:rFonts w:asciiTheme="majorBidi" w:hAnsiTheme="majorBidi" w:cstheme="majorBidi"/>
          <w:color w:val="595959" w:themeColor="text1" w:themeTint="A6"/>
          <w:rtl/>
          <w:lang w:bidi="ar-DZ"/>
        </w:rPr>
      </w:pPr>
      <w:r w:rsidRPr="00AD7AE8">
        <w:rPr>
          <w:rFonts w:asciiTheme="majorBidi" w:hAnsiTheme="majorBidi" w:cstheme="majorBidi"/>
          <w:color w:val="595959" w:themeColor="text1" w:themeTint="A6"/>
          <w:rtl/>
          <w:lang w:bidi="ar-DZ"/>
        </w:rPr>
        <w:t>المعطيات: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2573"/>
        <w:gridCol w:w="2568"/>
        <w:gridCol w:w="2454"/>
        <w:gridCol w:w="2501"/>
      </w:tblGrid>
      <w:tr w:rsidR="008921B1" w:rsidRPr="00AD7AE8" w:rsidTr="005322A4">
        <w:tc>
          <w:tcPr>
            <w:tcW w:w="2573" w:type="dxa"/>
          </w:tcPr>
          <w:p w:rsidR="008921B1" w:rsidRPr="00AD7AE8" w:rsidRDefault="008921B1" w:rsidP="005322A4">
            <w:pPr>
              <w:bidi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</w:p>
        </w:tc>
        <w:tc>
          <w:tcPr>
            <w:tcW w:w="2568" w:type="dxa"/>
            <w:vAlign w:val="center"/>
          </w:tcPr>
          <w:p w:rsidR="008921B1" w:rsidRPr="00AD7AE8" w:rsidRDefault="008921B1" w:rsidP="005322A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الحديد</w:t>
            </w:r>
          </w:p>
        </w:tc>
        <w:tc>
          <w:tcPr>
            <w:tcW w:w="2454" w:type="dxa"/>
          </w:tcPr>
          <w:p w:rsidR="008921B1" w:rsidRPr="00AD7AE8" w:rsidRDefault="008921B1" w:rsidP="005322A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الذهب</w:t>
            </w:r>
          </w:p>
        </w:tc>
        <w:tc>
          <w:tcPr>
            <w:tcW w:w="2501" w:type="dxa"/>
          </w:tcPr>
          <w:p w:rsidR="008921B1" w:rsidRPr="00AD7AE8" w:rsidRDefault="008921B1" w:rsidP="005322A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الالمنيوم</w:t>
            </w:r>
          </w:p>
        </w:tc>
      </w:tr>
      <w:tr w:rsidR="008921B1" w:rsidRPr="00AD7AE8" w:rsidTr="005322A4">
        <w:tc>
          <w:tcPr>
            <w:tcW w:w="2573" w:type="dxa"/>
          </w:tcPr>
          <w:p w:rsidR="008921B1" w:rsidRPr="00AD7AE8" w:rsidRDefault="008921B1" w:rsidP="005322A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الكتلةالحجمية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  <w:t>(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lang w:bidi="ar-DZ"/>
              </w:rPr>
              <w:t>Kg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  <w:t>/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lang w:bidi="ar-DZ"/>
              </w:rPr>
              <w:t>m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vertAlign w:val="superscript"/>
                <w:lang w:bidi="ar-DZ"/>
              </w:rPr>
              <w:t>3</w:t>
            </w: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lang w:bidi="ar-DZ"/>
              </w:rPr>
              <w:t>)</w:t>
            </w:r>
          </w:p>
        </w:tc>
        <w:tc>
          <w:tcPr>
            <w:tcW w:w="2568" w:type="dxa"/>
          </w:tcPr>
          <w:p w:rsidR="008921B1" w:rsidRPr="00AD7AE8" w:rsidRDefault="008921B1" w:rsidP="005322A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790</w:t>
            </w:r>
          </w:p>
        </w:tc>
        <w:tc>
          <w:tcPr>
            <w:tcW w:w="2454" w:type="dxa"/>
          </w:tcPr>
          <w:p w:rsidR="008921B1" w:rsidRPr="00AD7AE8" w:rsidRDefault="008921B1" w:rsidP="005322A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19300</w:t>
            </w:r>
          </w:p>
        </w:tc>
        <w:tc>
          <w:tcPr>
            <w:tcW w:w="2501" w:type="dxa"/>
          </w:tcPr>
          <w:p w:rsidR="008921B1" w:rsidRPr="00AD7AE8" w:rsidRDefault="008921B1" w:rsidP="005322A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</w:pPr>
            <w:r w:rsidRPr="00AD7AE8">
              <w:rPr>
                <w:rFonts w:asciiTheme="majorBidi" w:hAnsiTheme="majorBidi" w:cstheme="majorBidi"/>
                <w:b/>
                <w:bCs/>
                <w:color w:val="595959" w:themeColor="text1" w:themeTint="A6"/>
                <w:sz w:val="24"/>
                <w:szCs w:val="24"/>
                <w:rtl/>
                <w:lang w:bidi="ar-DZ"/>
              </w:rPr>
              <w:t>2700</w:t>
            </w:r>
          </w:p>
        </w:tc>
      </w:tr>
    </w:tbl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P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lang w:bidi="ar-DZ"/>
        </w:rPr>
      </w:pPr>
    </w:p>
    <w:p w:rsidR="00677B06" w:rsidRDefault="008921B1" w:rsidP="00760932">
      <w:pPr>
        <w:pStyle w:val="Paragraphedeliste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Arimo" w:hAnsiTheme="majorBidi" w:cstheme="majorBidi" w:hint="cs"/>
          <w:b/>
          <w:color w:val="595959" w:themeColor="text1" w:themeTint="A6"/>
          <w:lang w:bidi="ar-DZ"/>
        </w:rPr>
      </w:pPr>
      <w:r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 xml:space="preserve"> أ- ماذا يحدث للجسم عند وضعه في محلول حمض كلور الماء؟ </w:t>
      </w: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 w:hint="cs"/>
          <w:b/>
          <w:color w:val="595959" w:themeColor="text1" w:themeTint="A6"/>
          <w:rtl/>
          <w:lang w:bidi="ar-DZ"/>
        </w:rPr>
      </w:pPr>
    </w:p>
    <w:p w:rsidR="00760932" w:rsidRPr="00AD7AE8" w:rsidRDefault="00760932" w:rsidP="00760932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643"/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</w:pPr>
    </w:p>
    <w:p w:rsidR="008921B1" w:rsidRPr="00AD7AE8" w:rsidRDefault="008921B1" w:rsidP="008921B1">
      <w:pPr>
        <w:pStyle w:val="Paragraphedeliste"/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Theme="majorBidi" w:eastAsia="Arimo" w:hAnsiTheme="majorBidi" w:cstheme="majorBidi"/>
          <w:b/>
          <w:color w:val="595959" w:themeColor="text1" w:themeTint="A6"/>
          <w:lang w:bidi="ar-DZ"/>
        </w:rPr>
      </w:pPr>
      <w:r w:rsidRPr="00AD7AE8">
        <w:rPr>
          <w:rFonts w:asciiTheme="majorBidi" w:eastAsia="Arimo" w:hAnsiTheme="majorBidi" w:cstheme="majorBidi"/>
          <w:b/>
          <w:color w:val="595959" w:themeColor="text1" w:themeTint="A6"/>
          <w:rtl/>
          <w:lang w:bidi="ar-DZ"/>
        </w:rPr>
        <w:t>ب- ماهي الشروط التي يجب أن تتوفر في الجسم عند غمره؟</w:t>
      </w:r>
    </w:p>
    <w:p w:rsidR="00946E2F" w:rsidRPr="00AD7AE8" w:rsidRDefault="00946E2F" w:rsidP="00CB1F60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ind w:left="1440"/>
        <w:contextualSpacing/>
        <w:rPr>
          <w:rFonts w:eastAsia="Arimo"/>
          <w:bCs/>
          <w:color w:val="595959" w:themeColor="text1" w:themeTint="A6"/>
        </w:rPr>
      </w:pPr>
    </w:p>
    <w:p w:rsidR="00B10146" w:rsidRPr="00AD7AE8" w:rsidRDefault="00B10146" w:rsidP="009F646C">
      <w:pPr>
        <w:bidi/>
        <w:spacing w:after="0" w:line="240" w:lineRule="auto"/>
        <w:contextualSpacing/>
        <w:rPr>
          <w:rFonts w:asciiTheme="majorBidi" w:hAnsiTheme="majorBidi" w:cstheme="majorBidi"/>
          <w:bCs/>
          <w:color w:val="595959" w:themeColor="text1" w:themeTint="A6"/>
          <w:rtl/>
          <w:lang w:val="en-US"/>
        </w:rPr>
      </w:pPr>
    </w:p>
    <w:p w:rsidR="008E770E" w:rsidRDefault="008E770E" w:rsidP="008E770E">
      <w:pPr>
        <w:pStyle w:val="Paragraphedeliste"/>
        <w:bidi/>
        <w:spacing w:after="0" w:line="240" w:lineRule="auto"/>
      </w:pPr>
    </w:p>
    <w:p w:rsidR="00E70C11" w:rsidRDefault="00E70C11" w:rsidP="00E70C11">
      <w:pPr>
        <w:pStyle w:val="Paragraphedeliste"/>
        <w:bidi/>
        <w:spacing w:after="0" w:line="240" w:lineRule="auto"/>
        <w:rPr>
          <w:rtl/>
        </w:rPr>
      </w:pPr>
    </w:p>
    <w:p w:rsidR="00773EB2" w:rsidRPr="00E97819" w:rsidRDefault="00773EB2" w:rsidP="00773EB2">
      <w:pPr>
        <w:bidi/>
        <w:spacing w:after="0" w:line="240" w:lineRule="auto"/>
        <w:contextualSpacing/>
        <w:rPr>
          <w:rtl/>
          <w:lang w:bidi="ar-DZ"/>
        </w:rPr>
      </w:pPr>
    </w:p>
    <w:p w:rsidR="00D638EF" w:rsidRPr="00666D3F" w:rsidRDefault="00371600" w:rsidP="00D638EF">
      <w:pPr>
        <w:bidi/>
        <w:spacing w:after="0" w:line="240" w:lineRule="auto"/>
        <w:rPr>
          <w:color w:val="000000"/>
          <w:rtl/>
        </w:rPr>
      </w:pPr>
      <w:r>
        <w:rPr>
          <w:noProof/>
          <w:color w:val="000000"/>
          <w:rtl/>
          <w:lang w:eastAsia="fr-FR"/>
        </w:rPr>
        <w:pict>
          <v:rect id="_x0000_s2117" style="position:absolute;left:0;text-align:left;margin-left:232.65pt;margin-top:115.55pt;width:304.5pt;height:27pt;z-index:251789312" strokecolor="white [3212]"/>
        </w:pict>
      </w:r>
      <w:r>
        <w:rPr>
          <w:noProof/>
          <w:color w:val="000000"/>
          <w:rtl/>
          <w:lang w:eastAsia="fr-FR"/>
        </w:rPr>
        <w:pict>
          <v:rect id="_x0000_s2116" style="position:absolute;left:0;text-align:left;margin-left:-8.85pt;margin-top:60.05pt;width:254.25pt;height:82.5pt;z-index:251788288" strokecolor="white [3212]"/>
        </w:pict>
      </w:r>
    </w:p>
    <w:sectPr w:rsidR="00D638EF" w:rsidRPr="00666D3F" w:rsidSect="00F97640">
      <w:headerReference w:type="even" r:id="rId11"/>
      <w:footerReference w:type="default" r:id="rId12"/>
      <w:pgSz w:w="11906" w:h="16838"/>
      <w:pgMar w:top="284" w:right="567" w:bottom="0" w:left="567" w:header="0" w:footer="0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49A8" w:rsidRDefault="004449A8" w:rsidP="00EF0E3E">
      <w:pPr>
        <w:spacing w:after="0" w:line="240" w:lineRule="auto"/>
      </w:pPr>
      <w:r>
        <w:separator/>
      </w:r>
    </w:p>
  </w:endnote>
  <w:endnote w:type="continuationSeparator" w:id="1">
    <w:p w:rsidR="004449A8" w:rsidRDefault="004449A8" w:rsidP="00EF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05DD8BF7-0BD7-4ACE-853D-3E065B958FBD}"/>
    <w:embedBold r:id="rId2" w:subsetted="1" w:fontKey="{6EAF20A9-E6C3-4B17-8017-5114F2335FA9}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miri">
    <w:altName w:val="Arial"/>
    <w:charset w:val="00"/>
    <w:family w:val="auto"/>
    <w:pitch w:val="variable"/>
    <w:sig w:usb0="A000206F" w:usb1="82002043" w:usb2="00000008" w:usb3="00000000" w:csb0="000000D3" w:csb1="00000000"/>
    <w:embedRegular r:id="rId3" w:subsetted="1" w:fontKey="{15CDFF50-2CFA-4BD2-943A-D842161F76E7}"/>
    <w:embedBold r:id="rId4" w:subsetted="1" w:fontKey="{7A3A5589-E8F4-4651-A544-DF70FC9B2CFF}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ef_ graffiti">
    <w:charset w:val="00"/>
    <w:family w:val="auto"/>
    <w:pitch w:val="variable"/>
    <w:sig w:usb0="00002003" w:usb1="80000000" w:usb2="00000008" w:usb3="00000000" w:csb0="00000041" w:csb1="00000000"/>
    <w:embedRegular r:id="rId5" w:subsetted="1" w:fontKey="{263D1900-8BAE-46B6-B9B6-81127EAC6FDD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E3E" w:rsidRDefault="005E5BAB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Zone de texte 1" o:spid="_x0000_s1029" type="#_x0000_t202" style="position:absolute;margin-left:18pt;margin-top:-43.8pt;width:224.75pt;height:2in;z-index:25165875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" filled="f" stroked="f" strokeweight=".5pt">
          <v:textbox style="mso-fit-shape-to-text:t">
            <w:txbxContent>
              <w:p w:rsidR="00CF2805" w:rsidRPr="00F43B95" w:rsidRDefault="00F60B52" w:rsidP="00CF2805">
                <w:pPr>
                  <w:pStyle w:val="Pieddepage"/>
                  <w:bidi/>
                  <w:rPr>
                    <w:rFonts w:ascii="aref_ graffiti" w:hAnsi="aref_ graffiti" w:cs="aref_ graffiti"/>
                    <w:lang w:bidi="ar-DZ"/>
                  </w:rPr>
                </w:pPr>
                <w:r>
                  <w:rPr>
                    <w:rFonts w:ascii="Cambria" w:hAnsi="Cambria" w:cs="aref_ graffiti" w:hint="cs"/>
                    <w:rtl/>
                    <w:lang w:val="en-US" w:bidi="ar-DZ"/>
                  </w:rPr>
                  <w:t>ي</w:t>
                </w:r>
                <w:r w:rsidR="00CF2805">
                  <w:rPr>
                    <w:rFonts w:ascii="aref_ graffiti" w:hAnsi="aref_ graffiti" w:cs="aref_ graffiti" w:hint="cs"/>
                    <w:rtl/>
                    <w:lang w:bidi="ar-DZ"/>
                  </w:rPr>
                  <w:t xml:space="preserve">تمنى </w:t>
                </w:r>
                <w:r w:rsidR="00CF2805" w:rsidRPr="00F43B95">
                  <w:rPr>
                    <w:rFonts w:ascii="aref_ graffiti" w:hAnsi="aref_ graffiti" w:cs="aref_ graffiti"/>
                    <w:rtl/>
                    <w:lang w:bidi="ar-DZ"/>
                  </w:rPr>
                  <w:t>أس</w:t>
                </w:r>
                <w:r w:rsidR="00CF2805">
                  <w:rPr>
                    <w:rFonts w:ascii="aref_ graffiti" w:hAnsi="aref_ graffiti" w:cs="aref_ graffiti" w:hint="cs"/>
                    <w:rtl/>
                    <w:lang w:bidi="ar-DZ"/>
                  </w:rPr>
                  <w:t>تاذ</w:t>
                </w:r>
                <w:r w:rsidR="00CF2805" w:rsidRPr="00F43B95">
                  <w:rPr>
                    <w:rFonts w:ascii="aref_ graffiti" w:hAnsi="aref_ graffiti" w:cs="aref_ graffiti" w:hint="cs"/>
                    <w:rtl/>
                    <w:lang w:bidi="ar-DZ"/>
                  </w:rPr>
                  <w:t>المادة لكم</w:t>
                </w:r>
                <w:r w:rsidR="00CF2805" w:rsidRPr="00F43B95">
                  <w:rPr>
                    <w:rFonts w:ascii="aref_ graffiti" w:hAnsi="aref_ graffiti" w:cs="aref_ graffiti"/>
                    <w:rtl/>
                    <w:lang w:bidi="ar-DZ"/>
                  </w:rPr>
                  <w:t xml:space="preserve"> كل التوفي</w:t>
                </w:r>
                <w:r w:rsidR="00CF2805">
                  <w:rPr>
                    <w:rFonts w:ascii="aref_ graffiti" w:hAnsi="aref_ graffiti" w:cs="aref_ graffiti" w:hint="cs"/>
                    <w:rtl/>
                    <w:lang w:bidi="ar-DZ"/>
                  </w:rPr>
                  <w:t>ق</w:t>
                </w:r>
              </w:p>
            </w:txbxContent>
          </v:textbox>
          <w10:wrap type="square"/>
        </v:shape>
      </w:pict>
    </w:r>
    <w:r>
      <w:rPr>
        <w:noProof/>
      </w:rPr>
      <w:pict>
        <v:group id="Groupe 4" o:spid="_x0000_s1030" style="position:absolute;margin-left:.3pt;margin-top:8.95pt;width:521.7pt;height:36.75pt;z-index:251654656;mso-width-relative:margin" coordsize="66258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">
          <v:line id="Connecteur droit 1" o:spid="_x0000_s1031" style="position:absolute;flip:x y;visibility:visible" from="0,0" to="66258,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" strokecolor="windowText" strokeweight="1.5pt">
            <v:stroke joinstyle="miter"/>
          </v:line>
          <v:rect id="Rectangle 2" o:spid="_x0000_s1032" style="position:absolute;left:26384;top:381;width:15621;height:428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" filled="f" stroked="f" strokeweight="1pt">
            <v:textbox>
              <w:txbxContent>
                <w:p w:rsidR="000D2C7E" w:rsidRPr="00EF0E3E" w:rsidRDefault="000D2C7E" w:rsidP="000D2C7E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صفحة 2 من 2</w:t>
                  </w:r>
                </w:p>
              </w:txbxContent>
            </v:textbox>
          </v:rect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49A8" w:rsidRDefault="004449A8" w:rsidP="00EF0E3E">
      <w:pPr>
        <w:spacing w:after="0" w:line="240" w:lineRule="auto"/>
      </w:pPr>
      <w:r>
        <w:separator/>
      </w:r>
    </w:p>
  </w:footnote>
  <w:footnote w:type="continuationSeparator" w:id="1">
    <w:p w:rsidR="004449A8" w:rsidRDefault="004449A8" w:rsidP="00EF0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195D" w:rsidRDefault="005E5BAB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9746172" o:spid="_x0000_s1026" type="#_x0000_t75" style="position:absolute;margin-left:0;margin-top:0;width:522.85pt;height:524.9pt;z-index:-251655680;mso-position-horizontal:center;mso-position-horizontal-relative:margin;mso-position-vertical:center;mso-position-vertical-relative:margin" o:allowincell="f">
          <v:imagedata r:id="rId1" o:title="لوغو (1)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A2E7C"/>
    <w:multiLevelType w:val="hybridMultilevel"/>
    <w:tmpl w:val="73D4E9E0"/>
    <w:lvl w:ilvl="0" w:tplc="C9AC7894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44D2725"/>
    <w:multiLevelType w:val="hybridMultilevel"/>
    <w:tmpl w:val="3CE468B8"/>
    <w:lvl w:ilvl="0" w:tplc="DC88086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025D5"/>
    <w:multiLevelType w:val="hybridMultilevel"/>
    <w:tmpl w:val="FE08341C"/>
    <w:lvl w:ilvl="0" w:tplc="979E3264">
      <w:start w:val="1"/>
      <w:numFmt w:val="arabicAbjad"/>
      <w:suff w:val="space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570134"/>
    <w:multiLevelType w:val="hybridMultilevel"/>
    <w:tmpl w:val="5CB63182"/>
    <w:lvl w:ilvl="0" w:tplc="95324B2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57781A"/>
    <w:multiLevelType w:val="hybridMultilevel"/>
    <w:tmpl w:val="0A56C4B0"/>
    <w:lvl w:ilvl="0" w:tplc="406E4150">
      <w:start w:val="1"/>
      <w:numFmt w:val="bullet"/>
      <w:lvlText w:val="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B244D5"/>
    <w:multiLevelType w:val="hybridMultilevel"/>
    <w:tmpl w:val="07CA11B8"/>
    <w:lvl w:ilvl="0" w:tplc="04966370">
      <w:start w:val="1"/>
      <w:numFmt w:val="decimal"/>
      <w:lvlText w:val="%1)"/>
      <w:lvlJc w:val="left"/>
      <w:pPr>
        <w:ind w:left="643" w:hanging="360"/>
      </w:pPr>
      <w:rPr>
        <w:rFonts w:asciiTheme="minorBidi" w:hAnsiTheme="minorBidi" w:cstheme="minorBidi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2336FA"/>
    <w:multiLevelType w:val="hybridMultilevel"/>
    <w:tmpl w:val="5F8862A4"/>
    <w:lvl w:ilvl="0" w:tplc="B254DE78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937EA2"/>
    <w:multiLevelType w:val="hybridMultilevel"/>
    <w:tmpl w:val="CF521A56"/>
    <w:lvl w:ilvl="0" w:tplc="C290C81A">
      <w:start w:val="1"/>
      <w:numFmt w:val="decimal"/>
      <w:suff w:val="space"/>
      <w:lvlText w:val="%1)"/>
      <w:lvlJc w:val="left"/>
      <w:pPr>
        <w:ind w:left="502" w:hanging="360"/>
      </w:pPr>
      <w:rPr>
        <w:rFonts w:ascii="Cambria Math" w:hAnsi="Cambria Math" w:cs="Simplified Arabic" w:hint="default"/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A956F8B"/>
    <w:multiLevelType w:val="hybridMultilevel"/>
    <w:tmpl w:val="952EB10C"/>
    <w:lvl w:ilvl="0" w:tplc="BF7C9C02">
      <w:start w:val="3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24A327C0"/>
    <w:multiLevelType w:val="hybridMultilevel"/>
    <w:tmpl w:val="662C15F6"/>
    <w:lvl w:ilvl="0" w:tplc="E0C0C0FC">
      <w:start w:val="2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B410EC2"/>
    <w:multiLevelType w:val="hybridMultilevel"/>
    <w:tmpl w:val="BB286EEC"/>
    <w:lvl w:ilvl="0" w:tplc="040C0011">
      <w:start w:val="1"/>
      <w:numFmt w:val="decimal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CF57ED4"/>
    <w:multiLevelType w:val="hybridMultilevel"/>
    <w:tmpl w:val="D6BEDDAC"/>
    <w:lvl w:ilvl="0" w:tplc="34480812">
      <w:start w:val="2"/>
      <w:numFmt w:val="arabicAlpha"/>
      <w:lvlText w:val="%1)"/>
      <w:lvlJc w:val="left"/>
      <w:pPr>
        <w:ind w:left="1114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706" w:hanging="360"/>
      </w:pPr>
    </w:lvl>
    <w:lvl w:ilvl="2" w:tplc="040C001B" w:tentative="1">
      <w:start w:val="1"/>
      <w:numFmt w:val="lowerRoman"/>
      <w:lvlText w:val="%3."/>
      <w:lvlJc w:val="right"/>
      <w:pPr>
        <w:ind w:left="2426" w:hanging="180"/>
      </w:pPr>
    </w:lvl>
    <w:lvl w:ilvl="3" w:tplc="040C000F" w:tentative="1">
      <w:start w:val="1"/>
      <w:numFmt w:val="decimal"/>
      <w:lvlText w:val="%4."/>
      <w:lvlJc w:val="left"/>
      <w:pPr>
        <w:ind w:left="3146" w:hanging="360"/>
      </w:pPr>
    </w:lvl>
    <w:lvl w:ilvl="4" w:tplc="040C0019" w:tentative="1">
      <w:start w:val="1"/>
      <w:numFmt w:val="lowerLetter"/>
      <w:lvlText w:val="%5."/>
      <w:lvlJc w:val="left"/>
      <w:pPr>
        <w:ind w:left="3866" w:hanging="360"/>
      </w:pPr>
    </w:lvl>
    <w:lvl w:ilvl="5" w:tplc="040C001B" w:tentative="1">
      <w:start w:val="1"/>
      <w:numFmt w:val="lowerRoman"/>
      <w:lvlText w:val="%6."/>
      <w:lvlJc w:val="right"/>
      <w:pPr>
        <w:ind w:left="4586" w:hanging="180"/>
      </w:pPr>
    </w:lvl>
    <w:lvl w:ilvl="6" w:tplc="040C000F" w:tentative="1">
      <w:start w:val="1"/>
      <w:numFmt w:val="decimal"/>
      <w:lvlText w:val="%7."/>
      <w:lvlJc w:val="left"/>
      <w:pPr>
        <w:ind w:left="5306" w:hanging="360"/>
      </w:pPr>
    </w:lvl>
    <w:lvl w:ilvl="7" w:tplc="040C0019" w:tentative="1">
      <w:start w:val="1"/>
      <w:numFmt w:val="lowerLetter"/>
      <w:lvlText w:val="%8."/>
      <w:lvlJc w:val="left"/>
      <w:pPr>
        <w:ind w:left="6026" w:hanging="360"/>
      </w:pPr>
    </w:lvl>
    <w:lvl w:ilvl="8" w:tplc="040C001B" w:tentative="1">
      <w:start w:val="1"/>
      <w:numFmt w:val="lowerRoman"/>
      <w:lvlText w:val="%9."/>
      <w:lvlJc w:val="right"/>
      <w:pPr>
        <w:ind w:left="6746" w:hanging="180"/>
      </w:pPr>
    </w:lvl>
  </w:abstractNum>
  <w:abstractNum w:abstractNumId="12">
    <w:nsid w:val="2EDE439C"/>
    <w:multiLevelType w:val="hybridMultilevel"/>
    <w:tmpl w:val="0CB25D3A"/>
    <w:lvl w:ilvl="0" w:tplc="09CA05F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1A2CD4"/>
    <w:multiLevelType w:val="hybridMultilevel"/>
    <w:tmpl w:val="8D4AEE50"/>
    <w:lvl w:ilvl="0" w:tplc="294491F8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BB43D9"/>
    <w:multiLevelType w:val="hybridMultilevel"/>
    <w:tmpl w:val="1BFA9F1E"/>
    <w:lvl w:ilvl="0" w:tplc="D5B4052E">
      <w:start w:val="1"/>
      <w:numFmt w:val="decimal"/>
      <w:lvlText w:val="%1)"/>
      <w:lvlJc w:val="left"/>
      <w:pPr>
        <w:ind w:left="803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523" w:hanging="360"/>
      </w:pPr>
    </w:lvl>
    <w:lvl w:ilvl="2" w:tplc="040C001B" w:tentative="1">
      <w:start w:val="1"/>
      <w:numFmt w:val="lowerRoman"/>
      <w:lvlText w:val="%3."/>
      <w:lvlJc w:val="right"/>
      <w:pPr>
        <w:ind w:left="2243" w:hanging="180"/>
      </w:pPr>
    </w:lvl>
    <w:lvl w:ilvl="3" w:tplc="040C000F" w:tentative="1">
      <w:start w:val="1"/>
      <w:numFmt w:val="decimal"/>
      <w:lvlText w:val="%4."/>
      <w:lvlJc w:val="left"/>
      <w:pPr>
        <w:ind w:left="2963" w:hanging="360"/>
      </w:pPr>
    </w:lvl>
    <w:lvl w:ilvl="4" w:tplc="040C0019" w:tentative="1">
      <w:start w:val="1"/>
      <w:numFmt w:val="lowerLetter"/>
      <w:lvlText w:val="%5."/>
      <w:lvlJc w:val="left"/>
      <w:pPr>
        <w:ind w:left="3683" w:hanging="360"/>
      </w:pPr>
    </w:lvl>
    <w:lvl w:ilvl="5" w:tplc="040C001B" w:tentative="1">
      <w:start w:val="1"/>
      <w:numFmt w:val="lowerRoman"/>
      <w:lvlText w:val="%6."/>
      <w:lvlJc w:val="right"/>
      <w:pPr>
        <w:ind w:left="4403" w:hanging="180"/>
      </w:pPr>
    </w:lvl>
    <w:lvl w:ilvl="6" w:tplc="040C000F" w:tentative="1">
      <w:start w:val="1"/>
      <w:numFmt w:val="decimal"/>
      <w:lvlText w:val="%7."/>
      <w:lvlJc w:val="left"/>
      <w:pPr>
        <w:ind w:left="5123" w:hanging="360"/>
      </w:pPr>
    </w:lvl>
    <w:lvl w:ilvl="7" w:tplc="040C0019" w:tentative="1">
      <w:start w:val="1"/>
      <w:numFmt w:val="lowerLetter"/>
      <w:lvlText w:val="%8."/>
      <w:lvlJc w:val="left"/>
      <w:pPr>
        <w:ind w:left="5843" w:hanging="360"/>
      </w:pPr>
    </w:lvl>
    <w:lvl w:ilvl="8" w:tplc="040C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5">
    <w:nsid w:val="317C13B1"/>
    <w:multiLevelType w:val="hybridMultilevel"/>
    <w:tmpl w:val="CA521F58"/>
    <w:lvl w:ilvl="0" w:tplc="DED41238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2C15045"/>
    <w:multiLevelType w:val="hybridMultilevel"/>
    <w:tmpl w:val="898EA854"/>
    <w:lvl w:ilvl="0" w:tplc="1FD8221A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432B7D"/>
    <w:multiLevelType w:val="hybridMultilevel"/>
    <w:tmpl w:val="5D62EC4C"/>
    <w:lvl w:ilvl="0" w:tplc="AC163B4A">
      <w:start w:val="2"/>
      <w:numFmt w:val="decimal"/>
      <w:lvlText w:val="%1)"/>
      <w:lvlJc w:val="left"/>
      <w:pPr>
        <w:ind w:left="644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99308F8"/>
    <w:multiLevelType w:val="hybridMultilevel"/>
    <w:tmpl w:val="5EC2B988"/>
    <w:lvl w:ilvl="0" w:tplc="09E04890">
      <w:start w:val="2"/>
      <w:numFmt w:val="arabicAbjad"/>
      <w:suff w:val="space"/>
      <w:lvlText w:val="%1)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>
    <w:nsid w:val="3C1F29E7"/>
    <w:multiLevelType w:val="hybridMultilevel"/>
    <w:tmpl w:val="769CA792"/>
    <w:lvl w:ilvl="0" w:tplc="0DB647BA">
      <w:start w:val="1"/>
      <w:numFmt w:val="decimal"/>
      <w:lvlText w:val="%1)"/>
      <w:lvlJc w:val="left"/>
      <w:pPr>
        <w:ind w:left="900" w:hanging="360"/>
      </w:pPr>
      <w:rPr>
        <w:rFonts w:ascii="Cambria Math" w:hAnsi="Cambria Math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>
    <w:nsid w:val="3ECA1D94"/>
    <w:multiLevelType w:val="hybridMultilevel"/>
    <w:tmpl w:val="F5E4F2A6"/>
    <w:lvl w:ilvl="0" w:tplc="040C0011">
      <w:start w:val="1"/>
      <w:numFmt w:val="decimal"/>
      <w:lvlText w:val="%1)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40F70789"/>
    <w:multiLevelType w:val="hybridMultilevel"/>
    <w:tmpl w:val="0EB814DE"/>
    <w:lvl w:ilvl="0" w:tplc="E7D0C8E4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6578C6"/>
    <w:multiLevelType w:val="hybridMultilevel"/>
    <w:tmpl w:val="89B2D2C6"/>
    <w:lvl w:ilvl="0" w:tplc="FFFFFFFF">
      <w:start w:val="1"/>
      <w:numFmt w:val="decimal"/>
      <w:suff w:val="space"/>
      <w:lvlText w:val="%1)"/>
      <w:lvlJc w:val="left"/>
      <w:pPr>
        <w:ind w:left="502" w:hanging="360"/>
      </w:pPr>
      <w:rPr>
        <w:rFonts w:ascii="Simplified Arabic" w:hAnsi="Simplified Arabic" w:cs="Simplified Arabic" w:hint="default"/>
        <w:b/>
        <w:bCs/>
        <w:sz w:val="28"/>
        <w:szCs w:val="28"/>
        <w:lang w:bidi="ar-S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5C96A4A"/>
    <w:multiLevelType w:val="hybridMultilevel"/>
    <w:tmpl w:val="97D8C9CC"/>
    <w:lvl w:ilvl="0" w:tplc="1AAA631C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DB13F4"/>
    <w:multiLevelType w:val="hybridMultilevel"/>
    <w:tmpl w:val="36B640E6"/>
    <w:lvl w:ilvl="0" w:tplc="04966370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7627E1"/>
    <w:multiLevelType w:val="hybridMultilevel"/>
    <w:tmpl w:val="5F48AE8A"/>
    <w:lvl w:ilvl="0" w:tplc="8A9E57A2">
      <w:start w:val="1"/>
      <w:numFmt w:val="arabicAbjad"/>
      <w:suff w:val="space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0" w:hanging="360"/>
      </w:pPr>
    </w:lvl>
    <w:lvl w:ilvl="2" w:tplc="040C001B" w:tentative="1">
      <w:start w:val="1"/>
      <w:numFmt w:val="lowerRoman"/>
      <w:lvlText w:val="%3."/>
      <w:lvlJc w:val="right"/>
      <w:pPr>
        <w:ind w:left="2610" w:hanging="180"/>
      </w:pPr>
    </w:lvl>
    <w:lvl w:ilvl="3" w:tplc="040C000F" w:tentative="1">
      <w:start w:val="1"/>
      <w:numFmt w:val="decimal"/>
      <w:lvlText w:val="%4."/>
      <w:lvlJc w:val="left"/>
      <w:pPr>
        <w:ind w:left="3330" w:hanging="360"/>
      </w:pPr>
    </w:lvl>
    <w:lvl w:ilvl="4" w:tplc="040C0019" w:tentative="1">
      <w:start w:val="1"/>
      <w:numFmt w:val="lowerLetter"/>
      <w:lvlText w:val="%5."/>
      <w:lvlJc w:val="left"/>
      <w:pPr>
        <w:ind w:left="4050" w:hanging="360"/>
      </w:pPr>
    </w:lvl>
    <w:lvl w:ilvl="5" w:tplc="040C001B" w:tentative="1">
      <w:start w:val="1"/>
      <w:numFmt w:val="lowerRoman"/>
      <w:lvlText w:val="%6."/>
      <w:lvlJc w:val="right"/>
      <w:pPr>
        <w:ind w:left="4770" w:hanging="180"/>
      </w:pPr>
    </w:lvl>
    <w:lvl w:ilvl="6" w:tplc="040C000F" w:tentative="1">
      <w:start w:val="1"/>
      <w:numFmt w:val="decimal"/>
      <w:lvlText w:val="%7."/>
      <w:lvlJc w:val="left"/>
      <w:pPr>
        <w:ind w:left="5490" w:hanging="360"/>
      </w:pPr>
    </w:lvl>
    <w:lvl w:ilvl="7" w:tplc="040C0019" w:tentative="1">
      <w:start w:val="1"/>
      <w:numFmt w:val="lowerLetter"/>
      <w:lvlText w:val="%8."/>
      <w:lvlJc w:val="left"/>
      <w:pPr>
        <w:ind w:left="6210" w:hanging="360"/>
      </w:pPr>
    </w:lvl>
    <w:lvl w:ilvl="8" w:tplc="040C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>
    <w:nsid w:val="57F51AC1"/>
    <w:multiLevelType w:val="hybridMultilevel"/>
    <w:tmpl w:val="6A629F50"/>
    <w:lvl w:ilvl="0" w:tplc="5E6CE746">
      <w:start w:val="1"/>
      <w:numFmt w:val="arabicAbjad"/>
      <w:suff w:val="space"/>
      <w:lvlText w:val="%1)"/>
      <w:lvlJc w:val="left"/>
      <w:pPr>
        <w:ind w:left="1515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7">
    <w:nsid w:val="58B56255"/>
    <w:multiLevelType w:val="hybridMultilevel"/>
    <w:tmpl w:val="5F0471CE"/>
    <w:lvl w:ilvl="0" w:tplc="04966370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6E09A3"/>
    <w:multiLevelType w:val="hybridMultilevel"/>
    <w:tmpl w:val="B9DEED82"/>
    <w:lvl w:ilvl="0" w:tplc="3B860C22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>
    <w:nsid w:val="5CB14BF5"/>
    <w:multiLevelType w:val="hybridMultilevel"/>
    <w:tmpl w:val="F4FE382C"/>
    <w:lvl w:ilvl="0" w:tplc="9100432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E9F3D7F"/>
    <w:multiLevelType w:val="hybridMultilevel"/>
    <w:tmpl w:val="E06E7B9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9F24E9"/>
    <w:multiLevelType w:val="hybridMultilevel"/>
    <w:tmpl w:val="3E8E3932"/>
    <w:lvl w:ilvl="0" w:tplc="ABE294CE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670BA5"/>
    <w:multiLevelType w:val="hybridMultilevel"/>
    <w:tmpl w:val="9F783E4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3046404"/>
    <w:multiLevelType w:val="hybridMultilevel"/>
    <w:tmpl w:val="595448FA"/>
    <w:lvl w:ilvl="0" w:tplc="2D7E8858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cs="Amir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6F3B0B"/>
    <w:multiLevelType w:val="hybridMultilevel"/>
    <w:tmpl w:val="9D846154"/>
    <w:lvl w:ilvl="0" w:tplc="6688D720">
      <w:start w:val="1"/>
      <w:numFmt w:val="decimal"/>
      <w:lvlText w:val="%1)"/>
      <w:lvlJc w:val="left"/>
      <w:pPr>
        <w:ind w:left="670" w:hanging="360"/>
      </w:pPr>
      <w:rPr>
        <w:rFonts w:ascii="Cambria Math" w:hAnsi="Cambria Math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90" w:hanging="360"/>
      </w:pPr>
    </w:lvl>
    <w:lvl w:ilvl="2" w:tplc="040C001B" w:tentative="1">
      <w:start w:val="1"/>
      <w:numFmt w:val="lowerRoman"/>
      <w:lvlText w:val="%3."/>
      <w:lvlJc w:val="right"/>
      <w:pPr>
        <w:ind w:left="2110" w:hanging="180"/>
      </w:pPr>
    </w:lvl>
    <w:lvl w:ilvl="3" w:tplc="040C000F" w:tentative="1">
      <w:start w:val="1"/>
      <w:numFmt w:val="decimal"/>
      <w:lvlText w:val="%4."/>
      <w:lvlJc w:val="left"/>
      <w:pPr>
        <w:ind w:left="2830" w:hanging="360"/>
      </w:pPr>
    </w:lvl>
    <w:lvl w:ilvl="4" w:tplc="040C0019" w:tentative="1">
      <w:start w:val="1"/>
      <w:numFmt w:val="lowerLetter"/>
      <w:lvlText w:val="%5."/>
      <w:lvlJc w:val="left"/>
      <w:pPr>
        <w:ind w:left="3550" w:hanging="360"/>
      </w:pPr>
    </w:lvl>
    <w:lvl w:ilvl="5" w:tplc="040C001B" w:tentative="1">
      <w:start w:val="1"/>
      <w:numFmt w:val="lowerRoman"/>
      <w:lvlText w:val="%6."/>
      <w:lvlJc w:val="right"/>
      <w:pPr>
        <w:ind w:left="4270" w:hanging="180"/>
      </w:pPr>
    </w:lvl>
    <w:lvl w:ilvl="6" w:tplc="040C000F" w:tentative="1">
      <w:start w:val="1"/>
      <w:numFmt w:val="decimal"/>
      <w:lvlText w:val="%7."/>
      <w:lvlJc w:val="left"/>
      <w:pPr>
        <w:ind w:left="4990" w:hanging="360"/>
      </w:pPr>
    </w:lvl>
    <w:lvl w:ilvl="7" w:tplc="040C0019" w:tentative="1">
      <w:start w:val="1"/>
      <w:numFmt w:val="lowerLetter"/>
      <w:lvlText w:val="%8."/>
      <w:lvlJc w:val="left"/>
      <w:pPr>
        <w:ind w:left="5710" w:hanging="360"/>
      </w:pPr>
    </w:lvl>
    <w:lvl w:ilvl="8" w:tplc="040C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35">
    <w:nsid w:val="65B17612"/>
    <w:multiLevelType w:val="hybridMultilevel"/>
    <w:tmpl w:val="A3AC74D2"/>
    <w:lvl w:ilvl="0" w:tplc="0898FED4">
      <w:start w:val="1"/>
      <w:numFmt w:val="arabicAlpha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3A017C1"/>
    <w:multiLevelType w:val="hybridMultilevel"/>
    <w:tmpl w:val="FE5A531C"/>
    <w:lvl w:ilvl="0" w:tplc="04686180">
      <w:start w:val="5"/>
      <w:numFmt w:val="arabicAlpha"/>
      <w:lvlText w:val="%1)"/>
      <w:lvlJc w:val="left"/>
      <w:pPr>
        <w:ind w:left="1125" w:hanging="405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52C6D49"/>
    <w:multiLevelType w:val="hybridMultilevel"/>
    <w:tmpl w:val="05E8D248"/>
    <w:lvl w:ilvl="0" w:tplc="F49A5F0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D123A1"/>
    <w:multiLevelType w:val="hybridMultilevel"/>
    <w:tmpl w:val="09CE88A6"/>
    <w:lvl w:ilvl="0" w:tplc="5E462990">
      <w:start w:val="1"/>
      <w:numFmt w:val="arabicAbjad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6A23FE"/>
    <w:multiLevelType w:val="hybridMultilevel"/>
    <w:tmpl w:val="251ABBB6"/>
    <w:lvl w:ilvl="0" w:tplc="CB10C43E">
      <w:start w:val="1"/>
      <w:numFmt w:val="decimal"/>
      <w:lvlText w:val="%1."/>
      <w:lvlJc w:val="left"/>
      <w:pPr>
        <w:ind w:left="502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>
    <w:nsid w:val="7F8C67CF"/>
    <w:multiLevelType w:val="hybridMultilevel"/>
    <w:tmpl w:val="2E40B776"/>
    <w:lvl w:ilvl="0" w:tplc="406E4150">
      <w:start w:val="1"/>
      <w:numFmt w:val="bullet"/>
      <w:lvlText w:val="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36"/>
  </w:num>
  <w:num w:numId="4">
    <w:abstractNumId w:val="14"/>
  </w:num>
  <w:num w:numId="5">
    <w:abstractNumId w:val="11"/>
  </w:num>
  <w:num w:numId="6">
    <w:abstractNumId w:val="1"/>
  </w:num>
  <w:num w:numId="7">
    <w:abstractNumId w:val="2"/>
  </w:num>
  <w:num w:numId="8">
    <w:abstractNumId w:val="4"/>
  </w:num>
  <w:num w:numId="9">
    <w:abstractNumId w:val="37"/>
  </w:num>
  <w:num w:numId="10">
    <w:abstractNumId w:val="28"/>
  </w:num>
  <w:num w:numId="11">
    <w:abstractNumId w:val="39"/>
  </w:num>
  <w:num w:numId="12">
    <w:abstractNumId w:val="16"/>
  </w:num>
  <w:num w:numId="13">
    <w:abstractNumId w:val="15"/>
  </w:num>
  <w:num w:numId="14">
    <w:abstractNumId w:val="26"/>
  </w:num>
  <w:num w:numId="15">
    <w:abstractNumId w:val="32"/>
  </w:num>
  <w:num w:numId="16">
    <w:abstractNumId w:val="20"/>
  </w:num>
  <w:num w:numId="17">
    <w:abstractNumId w:val="19"/>
  </w:num>
  <w:num w:numId="18">
    <w:abstractNumId w:val="0"/>
  </w:num>
  <w:num w:numId="19">
    <w:abstractNumId w:val="40"/>
  </w:num>
  <w:num w:numId="20">
    <w:abstractNumId w:val="7"/>
  </w:num>
  <w:num w:numId="21">
    <w:abstractNumId w:val="25"/>
  </w:num>
  <w:num w:numId="22">
    <w:abstractNumId w:val="22"/>
  </w:num>
  <w:num w:numId="23">
    <w:abstractNumId w:val="8"/>
  </w:num>
  <w:num w:numId="24">
    <w:abstractNumId w:val="38"/>
  </w:num>
  <w:num w:numId="25">
    <w:abstractNumId w:val="18"/>
  </w:num>
  <w:num w:numId="26">
    <w:abstractNumId w:val="6"/>
  </w:num>
  <w:num w:numId="27">
    <w:abstractNumId w:val="34"/>
  </w:num>
  <w:num w:numId="28">
    <w:abstractNumId w:val="17"/>
  </w:num>
  <w:num w:numId="29">
    <w:abstractNumId w:val="12"/>
  </w:num>
  <w:num w:numId="30">
    <w:abstractNumId w:val="30"/>
  </w:num>
  <w:num w:numId="31">
    <w:abstractNumId w:val="33"/>
  </w:num>
  <w:num w:numId="32">
    <w:abstractNumId w:val="13"/>
  </w:num>
  <w:num w:numId="33">
    <w:abstractNumId w:val="3"/>
  </w:num>
  <w:num w:numId="34">
    <w:abstractNumId w:val="35"/>
  </w:num>
  <w:num w:numId="35">
    <w:abstractNumId w:val="10"/>
  </w:num>
  <w:num w:numId="36">
    <w:abstractNumId w:val="31"/>
  </w:num>
  <w:num w:numId="37">
    <w:abstractNumId w:val="21"/>
  </w:num>
  <w:num w:numId="38">
    <w:abstractNumId w:val="24"/>
  </w:num>
  <w:num w:numId="39">
    <w:abstractNumId w:val="5"/>
  </w:num>
  <w:num w:numId="40">
    <w:abstractNumId w:val="27"/>
  </w:num>
  <w:num w:numId="41">
    <w:abstractNumId w:val="29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attachedTemplate r:id="rId1"/>
  <w:defaultTabStop w:val="708"/>
  <w:hyphenationZone w:val="425"/>
  <w:characterSpacingControl w:val="doNotCompress"/>
  <w:hdrShapeDefaults>
    <o:shapedefaults v:ext="edit" spidmax="14338">
      <o:colormenu v:ext="edit" strokecolor="none [321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EF0E3E"/>
    <w:rsid w:val="00000697"/>
    <w:rsid w:val="0000440E"/>
    <w:rsid w:val="00005A22"/>
    <w:rsid w:val="00014C4A"/>
    <w:rsid w:val="00021051"/>
    <w:rsid w:val="00024528"/>
    <w:rsid w:val="00032E95"/>
    <w:rsid w:val="00032EBE"/>
    <w:rsid w:val="000406A6"/>
    <w:rsid w:val="00042B53"/>
    <w:rsid w:val="0005074A"/>
    <w:rsid w:val="0005192E"/>
    <w:rsid w:val="000536CF"/>
    <w:rsid w:val="00057A80"/>
    <w:rsid w:val="00065A34"/>
    <w:rsid w:val="00070974"/>
    <w:rsid w:val="0007485B"/>
    <w:rsid w:val="000760BB"/>
    <w:rsid w:val="00076800"/>
    <w:rsid w:val="000774DF"/>
    <w:rsid w:val="0009293D"/>
    <w:rsid w:val="000A0B53"/>
    <w:rsid w:val="000A6435"/>
    <w:rsid w:val="000C2208"/>
    <w:rsid w:val="000C5564"/>
    <w:rsid w:val="000D2C7E"/>
    <w:rsid w:val="000D3802"/>
    <w:rsid w:val="000D3D60"/>
    <w:rsid w:val="000D5B7D"/>
    <w:rsid w:val="000E164A"/>
    <w:rsid w:val="000E1AAD"/>
    <w:rsid w:val="000F1361"/>
    <w:rsid w:val="000F1737"/>
    <w:rsid w:val="000F4540"/>
    <w:rsid w:val="00102E72"/>
    <w:rsid w:val="00110931"/>
    <w:rsid w:val="00113FD3"/>
    <w:rsid w:val="00115412"/>
    <w:rsid w:val="00124612"/>
    <w:rsid w:val="001269E9"/>
    <w:rsid w:val="00130B3D"/>
    <w:rsid w:val="00142471"/>
    <w:rsid w:val="00163EBA"/>
    <w:rsid w:val="001643C8"/>
    <w:rsid w:val="00164466"/>
    <w:rsid w:val="00167E0F"/>
    <w:rsid w:val="00173959"/>
    <w:rsid w:val="00176B9F"/>
    <w:rsid w:val="0018634F"/>
    <w:rsid w:val="00190362"/>
    <w:rsid w:val="00197063"/>
    <w:rsid w:val="001A0DAD"/>
    <w:rsid w:val="001B0AAB"/>
    <w:rsid w:val="001B392D"/>
    <w:rsid w:val="001B4776"/>
    <w:rsid w:val="001D1E72"/>
    <w:rsid w:val="001D1F4B"/>
    <w:rsid w:val="001D51FE"/>
    <w:rsid w:val="001E20B6"/>
    <w:rsid w:val="001F5445"/>
    <w:rsid w:val="002030FA"/>
    <w:rsid w:val="002054E6"/>
    <w:rsid w:val="00206D2C"/>
    <w:rsid w:val="002118F9"/>
    <w:rsid w:val="00211C4B"/>
    <w:rsid w:val="00212426"/>
    <w:rsid w:val="002160DC"/>
    <w:rsid w:val="002214DC"/>
    <w:rsid w:val="00230B9E"/>
    <w:rsid w:val="0023421C"/>
    <w:rsid w:val="00236425"/>
    <w:rsid w:val="0024131D"/>
    <w:rsid w:val="00242D81"/>
    <w:rsid w:val="00244A07"/>
    <w:rsid w:val="00250B2B"/>
    <w:rsid w:val="0025231E"/>
    <w:rsid w:val="002558F2"/>
    <w:rsid w:val="002563D8"/>
    <w:rsid w:val="002610AB"/>
    <w:rsid w:val="0026191C"/>
    <w:rsid w:val="00270ACE"/>
    <w:rsid w:val="00272B18"/>
    <w:rsid w:val="00274E7B"/>
    <w:rsid w:val="0028104A"/>
    <w:rsid w:val="00292AD1"/>
    <w:rsid w:val="00293E7B"/>
    <w:rsid w:val="00295484"/>
    <w:rsid w:val="00296050"/>
    <w:rsid w:val="00297203"/>
    <w:rsid w:val="002A0989"/>
    <w:rsid w:val="002A10D2"/>
    <w:rsid w:val="002A27B6"/>
    <w:rsid w:val="002A384B"/>
    <w:rsid w:val="002A457C"/>
    <w:rsid w:val="002A63EF"/>
    <w:rsid w:val="002C1214"/>
    <w:rsid w:val="002C41EE"/>
    <w:rsid w:val="002C77DC"/>
    <w:rsid w:val="002D5698"/>
    <w:rsid w:val="002D69EB"/>
    <w:rsid w:val="002E5C8C"/>
    <w:rsid w:val="002F64AB"/>
    <w:rsid w:val="00307059"/>
    <w:rsid w:val="003102FD"/>
    <w:rsid w:val="00310985"/>
    <w:rsid w:val="003110E8"/>
    <w:rsid w:val="00324F7B"/>
    <w:rsid w:val="00334A9C"/>
    <w:rsid w:val="003363D9"/>
    <w:rsid w:val="0034207A"/>
    <w:rsid w:val="00347EB9"/>
    <w:rsid w:val="003518E2"/>
    <w:rsid w:val="00351BC7"/>
    <w:rsid w:val="003544E8"/>
    <w:rsid w:val="00356DC1"/>
    <w:rsid w:val="003621A7"/>
    <w:rsid w:val="00365994"/>
    <w:rsid w:val="00371600"/>
    <w:rsid w:val="00372522"/>
    <w:rsid w:val="00372CBE"/>
    <w:rsid w:val="003738BC"/>
    <w:rsid w:val="003760E3"/>
    <w:rsid w:val="00377302"/>
    <w:rsid w:val="00383146"/>
    <w:rsid w:val="00384F5B"/>
    <w:rsid w:val="00391693"/>
    <w:rsid w:val="00395D43"/>
    <w:rsid w:val="003A439A"/>
    <w:rsid w:val="003A4B44"/>
    <w:rsid w:val="003A5836"/>
    <w:rsid w:val="003A58CE"/>
    <w:rsid w:val="003A60C1"/>
    <w:rsid w:val="003B1266"/>
    <w:rsid w:val="003B4879"/>
    <w:rsid w:val="003B750C"/>
    <w:rsid w:val="003C0219"/>
    <w:rsid w:val="003C6F78"/>
    <w:rsid w:val="003D1849"/>
    <w:rsid w:val="003D2821"/>
    <w:rsid w:val="003D688E"/>
    <w:rsid w:val="003F7B71"/>
    <w:rsid w:val="004007C1"/>
    <w:rsid w:val="00402086"/>
    <w:rsid w:val="00407347"/>
    <w:rsid w:val="004140A7"/>
    <w:rsid w:val="0042476F"/>
    <w:rsid w:val="00424871"/>
    <w:rsid w:val="00430741"/>
    <w:rsid w:val="00434D9B"/>
    <w:rsid w:val="00437E29"/>
    <w:rsid w:val="00443589"/>
    <w:rsid w:val="004449A8"/>
    <w:rsid w:val="004470C0"/>
    <w:rsid w:val="0044784F"/>
    <w:rsid w:val="00451ACC"/>
    <w:rsid w:val="00456181"/>
    <w:rsid w:val="0046126B"/>
    <w:rsid w:val="00461B43"/>
    <w:rsid w:val="00461EBA"/>
    <w:rsid w:val="00474E13"/>
    <w:rsid w:val="00482A24"/>
    <w:rsid w:val="0048642B"/>
    <w:rsid w:val="004957FD"/>
    <w:rsid w:val="004A2493"/>
    <w:rsid w:val="004A58C1"/>
    <w:rsid w:val="004B0A9C"/>
    <w:rsid w:val="004B3399"/>
    <w:rsid w:val="004B3967"/>
    <w:rsid w:val="004B6D7F"/>
    <w:rsid w:val="004B7E76"/>
    <w:rsid w:val="004C1F7A"/>
    <w:rsid w:val="004C6785"/>
    <w:rsid w:val="004C773F"/>
    <w:rsid w:val="004D22CE"/>
    <w:rsid w:val="004D7032"/>
    <w:rsid w:val="004E0BC6"/>
    <w:rsid w:val="004E26B4"/>
    <w:rsid w:val="004E4E43"/>
    <w:rsid w:val="004E53FB"/>
    <w:rsid w:val="005027BA"/>
    <w:rsid w:val="005039F9"/>
    <w:rsid w:val="00503E4B"/>
    <w:rsid w:val="00530CF8"/>
    <w:rsid w:val="00533C0B"/>
    <w:rsid w:val="00542CED"/>
    <w:rsid w:val="00543ED3"/>
    <w:rsid w:val="00552391"/>
    <w:rsid w:val="00556280"/>
    <w:rsid w:val="00560E30"/>
    <w:rsid w:val="005711CE"/>
    <w:rsid w:val="0057563E"/>
    <w:rsid w:val="00587EFD"/>
    <w:rsid w:val="00592FC9"/>
    <w:rsid w:val="00594861"/>
    <w:rsid w:val="005A3968"/>
    <w:rsid w:val="005B1840"/>
    <w:rsid w:val="005D14F6"/>
    <w:rsid w:val="005D32FB"/>
    <w:rsid w:val="005E5BAB"/>
    <w:rsid w:val="005E7B2D"/>
    <w:rsid w:val="005F1964"/>
    <w:rsid w:val="005F1C1A"/>
    <w:rsid w:val="005F2366"/>
    <w:rsid w:val="006019C4"/>
    <w:rsid w:val="00603093"/>
    <w:rsid w:val="00605896"/>
    <w:rsid w:val="00612EB1"/>
    <w:rsid w:val="0061767E"/>
    <w:rsid w:val="006218BF"/>
    <w:rsid w:val="0062517C"/>
    <w:rsid w:val="00630442"/>
    <w:rsid w:val="00632745"/>
    <w:rsid w:val="00643D19"/>
    <w:rsid w:val="0064411E"/>
    <w:rsid w:val="006464A9"/>
    <w:rsid w:val="00647482"/>
    <w:rsid w:val="006614BA"/>
    <w:rsid w:val="00666B63"/>
    <w:rsid w:val="00666D3F"/>
    <w:rsid w:val="00677B06"/>
    <w:rsid w:val="00680F20"/>
    <w:rsid w:val="00682333"/>
    <w:rsid w:val="006873B2"/>
    <w:rsid w:val="006909D8"/>
    <w:rsid w:val="006A6B15"/>
    <w:rsid w:val="006A6D10"/>
    <w:rsid w:val="006A7C35"/>
    <w:rsid w:val="006C06F8"/>
    <w:rsid w:val="006C53EE"/>
    <w:rsid w:val="006D0651"/>
    <w:rsid w:val="006D15D0"/>
    <w:rsid w:val="006D5955"/>
    <w:rsid w:val="006E308D"/>
    <w:rsid w:val="006E6CA8"/>
    <w:rsid w:val="006E72B4"/>
    <w:rsid w:val="006F48D8"/>
    <w:rsid w:val="0070047B"/>
    <w:rsid w:val="00701304"/>
    <w:rsid w:val="007029E6"/>
    <w:rsid w:val="0071435F"/>
    <w:rsid w:val="00717F4A"/>
    <w:rsid w:val="00722758"/>
    <w:rsid w:val="007231B3"/>
    <w:rsid w:val="007278C1"/>
    <w:rsid w:val="00732F2A"/>
    <w:rsid w:val="007335E7"/>
    <w:rsid w:val="00736361"/>
    <w:rsid w:val="00736825"/>
    <w:rsid w:val="0074016E"/>
    <w:rsid w:val="00746B5E"/>
    <w:rsid w:val="0075221A"/>
    <w:rsid w:val="00752821"/>
    <w:rsid w:val="00756723"/>
    <w:rsid w:val="00760932"/>
    <w:rsid w:val="00773EB2"/>
    <w:rsid w:val="00775132"/>
    <w:rsid w:val="0078481D"/>
    <w:rsid w:val="00786A2F"/>
    <w:rsid w:val="00790E9A"/>
    <w:rsid w:val="007914E0"/>
    <w:rsid w:val="00793626"/>
    <w:rsid w:val="00793CAC"/>
    <w:rsid w:val="00795D2E"/>
    <w:rsid w:val="007C0EAD"/>
    <w:rsid w:val="007C247C"/>
    <w:rsid w:val="007C4F02"/>
    <w:rsid w:val="007C62C8"/>
    <w:rsid w:val="007C76B3"/>
    <w:rsid w:val="007D188C"/>
    <w:rsid w:val="007D28A1"/>
    <w:rsid w:val="007E068C"/>
    <w:rsid w:val="007E2854"/>
    <w:rsid w:val="007E534D"/>
    <w:rsid w:val="007F0E19"/>
    <w:rsid w:val="007F2B86"/>
    <w:rsid w:val="00807E0D"/>
    <w:rsid w:val="008215E4"/>
    <w:rsid w:val="008244D3"/>
    <w:rsid w:val="0083280D"/>
    <w:rsid w:val="0083641C"/>
    <w:rsid w:val="008468ED"/>
    <w:rsid w:val="00847EE2"/>
    <w:rsid w:val="008607A6"/>
    <w:rsid w:val="008623B5"/>
    <w:rsid w:val="00865E88"/>
    <w:rsid w:val="00866942"/>
    <w:rsid w:val="00872F47"/>
    <w:rsid w:val="00883231"/>
    <w:rsid w:val="008865BF"/>
    <w:rsid w:val="00890A43"/>
    <w:rsid w:val="008921B1"/>
    <w:rsid w:val="008923F1"/>
    <w:rsid w:val="00895D23"/>
    <w:rsid w:val="00897031"/>
    <w:rsid w:val="008A31C0"/>
    <w:rsid w:val="008A332B"/>
    <w:rsid w:val="008B4CC1"/>
    <w:rsid w:val="008B54F1"/>
    <w:rsid w:val="008C487A"/>
    <w:rsid w:val="008C65F1"/>
    <w:rsid w:val="008E6DC9"/>
    <w:rsid w:val="008E7292"/>
    <w:rsid w:val="008E770E"/>
    <w:rsid w:val="008F1932"/>
    <w:rsid w:val="008F62C9"/>
    <w:rsid w:val="008F741A"/>
    <w:rsid w:val="00907E92"/>
    <w:rsid w:val="00912D5E"/>
    <w:rsid w:val="009277F1"/>
    <w:rsid w:val="00933CE7"/>
    <w:rsid w:val="009439D6"/>
    <w:rsid w:val="009443E6"/>
    <w:rsid w:val="00944E5D"/>
    <w:rsid w:val="00946E2F"/>
    <w:rsid w:val="00950FD4"/>
    <w:rsid w:val="00951081"/>
    <w:rsid w:val="0095195D"/>
    <w:rsid w:val="00956C87"/>
    <w:rsid w:val="00975007"/>
    <w:rsid w:val="00982B52"/>
    <w:rsid w:val="00986989"/>
    <w:rsid w:val="00992F94"/>
    <w:rsid w:val="009C3D5A"/>
    <w:rsid w:val="009D4CC2"/>
    <w:rsid w:val="009D6AD4"/>
    <w:rsid w:val="009E6236"/>
    <w:rsid w:val="009F12FD"/>
    <w:rsid w:val="009F3C1C"/>
    <w:rsid w:val="009F57F0"/>
    <w:rsid w:val="009F646C"/>
    <w:rsid w:val="009F6752"/>
    <w:rsid w:val="00A02F25"/>
    <w:rsid w:val="00A03B68"/>
    <w:rsid w:val="00A04F37"/>
    <w:rsid w:val="00A05350"/>
    <w:rsid w:val="00A103F9"/>
    <w:rsid w:val="00A128CB"/>
    <w:rsid w:val="00A16047"/>
    <w:rsid w:val="00A1698B"/>
    <w:rsid w:val="00A20D7C"/>
    <w:rsid w:val="00A21107"/>
    <w:rsid w:val="00A27705"/>
    <w:rsid w:val="00A310E9"/>
    <w:rsid w:val="00A3219F"/>
    <w:rsid w:val="00A325BA"/>
    <w:rsid w:val="00A50BFF"/>
    <w:rsid w:val="00A51720"/>
    <w:rsid w:val="00A7030C"/>
    <w:rsid w:val="00A77340"/>
    <w:rsid w:val="00A80BF7"/>
    <w:rsid w:val="00A82E88"/>
    <w:rsid w:val="00A84A42"/>
    <w:rsid w:val="00A914B6"/>
    <w:rsid w:val="00A939A2"/>
    <w:rsid w:val="00AA1B53"/>
    <w:rsid w:val="00AA30AA"/>
    <w:rsid w:val="00AA403D"/>
    <w:rsid w:val="00AA5CAF"/>
    <w:rsid w:val="00AA5CB0"/>
    <w:rsid w:val="00AA733D"/>
    <w:rsid w:val="00AB7F45"/>
    <w:rsid w:val="00AC2214"/>
    <w:rsid w:val="00AC56AD"/>
    <w:rsid w:val="00AD7AE8"/>
    <w:rsid w:val="00AE4899"/>
    <w:rsid w:val="00AE6755"/>
    <w:rsid w:val="00AF0B87"/>
    <w:rsid w:val="00AF0B99"/>
    <w:rsid w:val="00B0443C"/>
    <w:rsid w:val="00B04CF3"/>
    <w:rsid w:val="00B059A7"/>
    <w:rsid w:val="00B05E2A"/>
    <w:rsid w:val="00B0731F"/>
    <w:rsid w:val="00B10146"/>
    <w:rsid w:val="00B153F5"/>
    <w:rsid w:val="00B213DE"/>
    <w:rsid w:val="00B21D42"/>
    <w:rsid w:val="00B23401"/>
    <w:rsid w:val="00B2567C"/>
    <w:rsid w:val="00B3447E"/>
    <w:rsid w:val="00B3655B"/>
    <w:rsid w:val="00B5064A"/>
    <w:rsid w:val="00B513AA"/>
    <w:rsid w:val="00B561FD"/>
    <w:rsid w:val="00B61180"/>
    <w:rsid w:val="00B631BE"/>
    <w:rsid w:val="00B703F9"/>
    <w:rsid w:val="00B7446B"/>
    <w:rsid w:val="00B74AAF"/>
    <w:rsid w:val="00B77C69"/>
    <w:rsid w:val="00B80595"/>
    <w:rsid w:val="00B81402"/>
    <w:rsid w:val="00B81564"/>
    <w:rsid w:val="00B82185"/>
    <w:rsid w:val="00B82427"/>
    <w:rsid w:val="00B9005E"/>
    <w:rsid w:val="00B919A3"/>
    <w:rsid w:val="00B92D61"/>
    <w:rsid w:val="00B933E0"/>
    <w:rsid w:val="00B9645A"/>
    <w:rsid w:val="00B970F7"/>
    <w:rsid w:val="00B974F8"/>
    <w:rsid w:val="00B976B6"/>
    <w:rsid w:val="00BA08C4"/>
    <w:rsid w:val="00BA4144"/>
    <w:rsid w:val="00BB076D"/>
    <w:rsid w:val="00BB1E66"/>
    <w:rsid w:val="00BB3E10"/>
    <w:rsid w:val="00BB418B"/>
    <w:rsid w:val="00BD4C41"/>
    <w:rsid w:val="00BD5A5A"/>
    <w:rsid w:val="00BE59D7"/>
    <w:rsid w:val="00BF0094"/>
    <w:rsid w:val="00BF1EB6"/>
    <w:rsid w:val="00BF31B4"/>
    <w:rsid w:val="00C0102C"/>
    <w:rsid w:val="00C034EB"/>
    <w:rsid w:val="00C03D66"/>
    <w:rsid w:val="00C04145"/>
    <w:rsid w:val="00C0441F"/>
    <w:rsid w:val="00C062E2"/>
    <w:rsid w:val="00C06E69"/>
    <w:rsid w:val="00C07AA1"/>
    <w:rsid w:val="00C12471"/>
    <w:rsid w:val="00C130B2"/>
    <w:rsid w:val="00C13629"/>
    <w:rsid w:val="00C212E1"/>
    <w:rsid w:val="00C2492B"/>
    <w:rsid w:val="00C25D1A"/>
    <w:rsid w:val="00C31526"/>
    <w:rsid w:val="00C31F98"/>
    <w:rsid w:val="00C33A3F"/>
    <w:rsid w:val="00C354DB"/>
    <w:rsid w:val="00C373A5"/>
    <w:rsid w:val="00C40001"/>
    <w:rsid w:val="00C42B59"/>
    <w:rsid w:val="00C460C3"/>
    <w:rsid w:val="00C472CF"/>
    <w:rsid w:val="00C6457C"/>
    <w:rsid w:val="00C71E54"/>
    <w:rsid w:val="00C72EEA"/>
    <w:rsid w:val="00C7662B"/>
    <w:rsid w:val="00C81019"/>
    <w:rsid w:val="00C87BBD"/>
    <w:rsid w:val="00CA270E"/>
    <w:rsid w:val="00CA73E3"/>
    <w:rsid w:val="00CB1675"/>
    <w:rsid w:val="00CB1F60"/>
    <w:rsid w:val="00CB25AA"/>
    <w:rsid w:val="00CB68F8"/>
    <w:rsid w:val="00CB7483"/>
    <w:rsid w:val="00CC367F"/>
    <w:rsid w:val="00CC6CB9"/>
    <w:rsid w:val="00CC798A"/>
    <w:rsid w:val="00CD0E61"/>
    <w:rsid w:val="00CE16CB"/>
    <w:rsid w:val="00CF14D9"/>
    <w:rsid w:val="00CF2805"/>
    <w:rsid w:val="00CF3461"/>
    <w:rsid w:val="00D004DA"/>
    <w:rsid w:val="00D057AD"/>
    <w:rsid w:val="00D10464"/>
    <w:rsid w:val="00D20405"/>
    <w:rsid w:val="00D20A3E"/>
    <w:rsid w:val="00D23447"/>
    <w:rsid w:val="00D270B3"/>
    <w:rsid w:val="00D27A2E"/>
    <w:rsid w:val="00D31496"/>
    <w:rsid w:val="00D32017"/>
    <w:rsid w:val="00D4308F"/>
    <w:rsid w:val="00D446A1"/>
    <w:rsid w:val="00D44A88"/>
    <w:rsid w:val="00D4580B"/>
    <w:rsid w:val="00D47CAD"/>
    <w:rsid w:val="00D549E8"/>
    <w:rsid w:val="00D55E39"/>
    <w:rsid w:val="00D57E52"/>
    <w:rsid w:val="00D638EF"/>
    <w:rsid w:val="00D66866"/>
    <w:rsid w:val="00D67DDC"/>
    <w:rsid w:val="00D70EEB"/>
    <w:rsid w:val="00D75AC2"/>
    <w:rsid w:val="00D77187"/>
    <w:rsid w:val="00D853F4"/>
    <w:rsid w:val="00D85BFC"/>
    <w:rsid w:val="00D93548"/>
    <w:rsid w:val="00D941C2"/>
    <w:rsid w:val="00D94653"/>
    <w:rsid w:val="00DA1A2D"/>
    <w:rsid w:val="00DA1A8F"/>
    <w:rsid w:val="00DA2938"/>
    <w:rsid w:val="00DA4A18"/>
    <w:rsid w:val="00DA55C3"/>
    <w:rsid w:val="00DB159E"/>
    <w:rsid w:val="00DB1DFD"/>
    <w:rsid w:val="00DC1F8C"/>
    <w:rsid w:val="00DC4787"/>
    <w:rsid w:val="00DD47F2"/>
    <w:rsid w:val="00DF1851"/>
    <w:rsid w:val="00DF7D84"/>
    <w:rsid w:val="00E06ECD"/>
    <w:rsid w:val="00E11E2D"/>
    <w:rsid w:val="00E16F2B"/>
    <w:rsid w:val="00E176A1"/>
    <w:rsid w:val="00E23578"/>
    <w:rsid w:val="00E264E7"/>
    <w:rsid w:val="00E32BF2"/>
    <w:rsid w:val="00E404D7"/>
    <w:rsid w:val="00E4773C"/>
    <w:rsid w:val="00E5086F"/>
    <w:rsid w:val="00E60BFF"/>
    <w:rsid w:val="00E65F20"/>
    <w:rsid w:val="00E6687B"/>
    <w:rsid w:val="00E70B4D"/>
    <w:rsid w:val="00E70BE5"/>
    <w:rsid w:val="00E70C11"/>
    <w:rsid w:val="00E73302"/>
    <w:rsid w:val="00E744E8"/>
    <w:rsid w:val="00E7478A"/>
    <w:rsid w:val="00E75C99"/>
    <w:rsid w:val="00E830B9"/>
    <w:rsid w:val="00E84F30"/>
    <w:rsid w:val="00E858FD"/>
    <w:rsid w:val="00E90FAB"/>
    <w:rsid w:val="00E92A94"/>
    <w:rsid w:val="00E960B2"/>
    <w:rsid w:val="00E963B9"/>
    <w:rsid w:val="00E97819"/>
    <w:rsid w:val="00EB13E1"/>
    <w:rsid w:val="00EB3669"/>
    <w:rsid w:val="00EB7DE9"/>
    <w:rsid w:val="00EC0171"/>
    <w:rsid w:val="00EC17BD"/>
    <w:rsid w:val="00EC3A45"/>
    <w:rsid w:val="00EC7867"/>
    <w:rsid w:val="00ED5CE6"/>
    <w:rsid w:val="00ED697A"/>
    <w:rsid w:val="00ED71BC"/>
    <w:rsid w:val="00EE3BDE"/>
    <w:rsid w:val="00EE52AC"/>
    <w:rsid w:val="00EE63C5"/>
    <w:rsid w:val="00EE786E"/>
    <w:rsid w:val="00EF0E3E"/>
    <w:rsid w:val="00EF11E1"/>
    <w:rsid w:val="00EF2A0F"/>
    <w:rsid w:val="00EF410D"/>
    <w:rsid w:val="00F044ED"/>
    <w:rsid w:val="00F10B73"/>
    <w:rsid w:val="00F15EBA"/>
    <w:rsid w:val="00F17359"/>
    <w:rsid w:val="00F21056"/>
    <w:rsid w:val="00F261C5"/>
    <w:rsid w:val="00F31606"/>
    <w:rsid w:val="00F31D4C"/>
    <w:rsid w:val="00F409AB"/>
    <w:rsid w:val="00F4261A"/>
    <w:rsid w:val="00F43602"/>
    <w:rsid w:val="00F43B95"/>
    <w:rsid w:val="00F514B0"/>
    <w:rsid w:val="00F60599"/>
    <w:rsid w:val="00F60B52"/>
    <w:rsid w:val="00F64D9E"/>
    <w:rsid w:val="00F7248D"/>
    <w:rsid w:val="00F725BD"/>
    <w:rsid w:val="00F73CFB"/>
    <w:rsid w:val="00F802CD"/>
    <w:rsid w:val="00F81E8F"/>
    <w:rsid w:val="00F82BB5"/>
    <w:rsid w:val="00F85D27"/>
    <w:rsid w:val="00F90A4F"/>
    <w:rsid w:val="00F90E57"/>
    <w:rsid w:val="00F910C5"/>
    <w:rsid w:val="00F92327"/>
    <w:rsid w:val="00F951FE"/>
    <w:rsid w:val="00F96A34"/>
    <w:rsid w:val="00F97640"/>
    <w:rsid w:val="00FA062F"/>
    <w:rsid w:val="00FA23C1"/>
    <w:rsid w:val="00FA418F"/>
    <w:rsid w:val="00FA7F7C"/>
    <w:rsid w:val="00FB38B5"/>
    <w:rsid w:val="00FC03D7"/>
    <w:rsid w:val="00FC0FB9"/>
    <w:rsid w:val="00FC55FD"/>
    <w:rsid w:val="00FD54B0"/>
    <w:rsid w:val="00FD67B7"/>
    <w:rsid w:val="00FE01E3"/>
    <w:rsid w:val="00FF0EEB"/>
    <w:rsid w:val="00FF67FC"/>
    <w:rsid w:val="00FF6E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strokecolor="none [3212]"/>
    </o:shapedefaults>
    <o:shapelayout v:ext="edit">
      <o:idmap v:ext="edit" data="2"/>
      <o:rules v:ext="edit">
        <o:r id="V:Rule12" type="connector" idref="#Connecteur droit avec flèche 56"/>
        <o:r id="V:Rule13" type="connector" idref="#_x0000_s2097"/>
        <o:r id="V:Rule14" type="connector" idref="#_x0000_s2102"/>
        <o:r id="V:Rule16" type="connector" idref="#_x0000_s2103"/>
        <o:r id="V:Rule20" type="connector" idref="#_x0000_s2098"/>
        <o:r id="V:Rule21" type="connector" idref="#_x0000_s2100"/>
        <o:r id="V:Rule24" type="connector" idref="#_x0000_s2105"/>
        <o:r id="V:Rule26" type="connector" idref="#_x0000_s2106"/>
        <o:r id="V:Rule28" type="connector" idref="#_x0000_s2107"/>
        <o:r id="V:Rule30" type="connector" idref="#_x0000_s2109"/>
        <o:r id="V:Rule34" type="connector" idref="#_x0000_s2112"/>
        <o:r id="V:Rule36" type="connector" idref="#_x0000_s211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miri" w:eastAsiaTheme="minorHAnsi" w:hAnsi="Amiri" w:cs="Amiri"/>
        <w:kern w:val="2"/>
        <w:sz w:val="28"/>
        <w:szCs w:val="28"/>
        <w:lang w:val="fr-F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1B1"/>
  </w:style>
  <w:style w:type="paragraph" w:styleId="Titre1">
    <w:name w:val="heading 1"/>
    <w:basedOn w:val="Normal"/>
    <w:next w:val="Normal"/>
    <w:link w:val="Titre1Car"/>
    <w:uiPriority w:val="9"/>
    <w:qFormat/>
    <w:rsid w:val="00EF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E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E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E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E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E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E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EF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E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E3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EF0E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E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E3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0E3E"/>
  </w:style>
  <w:style w:type="paragraph" w:styleId="Pieddepage">
    <w:name w:val="footer"/>
    <w:basedOn w:val="Normal"/>
    <w:link w:val="PieddepageCar"/>
    <w:uiPriority w:val="99"/>
    <w:unhideWhenUsed/>
    <w:rsid w:val="00EF0E3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0E3E"/>
  </w:style>
  <w:style w:type="character" w:customStyle="1" w:styleId="fontstyle01">
    <w:name w:val="fontstyle01"/>
    <w:basedOn w:val="Policepardfaut"/>
    <w:rsid w:val="000D2C7E"/>
    <w:rPr>
      <w:rFonts w:ascii="Times New Roman" w:hAnsi="Times New Roman" w:cs="Times New Roman" w:hint="default"/>
      <w:b/>
      <w:bCs/>
      <w:i w:val="0"/>
      <w:iCs w:val="0"/>
      <w:color w:val="000000"/>
      <w:sz w:val="48"/>
      <w:szCs w:val="48"/>
    </w:rPr>
  </w:style>
  <w:style w:type="paragraph" w:customStyle="1" w:styleId="Gdmath">
    <w:name w:val="Gdmath"/>
    <w:basedOn w:val="Normal"/>
    <w:link w:val="GdmathCar"/>
    <w:rsid w:val="00E84F30"/>
    <w:pPr>
      <w:bidi/>
    </w:pPr>
    <w:rPr>
      <w:rFonts w:ascii="Times New Roman" w:hAnsi="Times New Roman" w:cs="Times New Roman"/>
      <w:color w:val="000000"/>
    </w:rPr>
  </w:style>
  <w:style w:type="character" w:customStyle="1" w:styleId="GdmathCar">
    <w:name w:val="Gdmath Car"/>
    <w:basedOn w:val="Policepardfaut"/>
    <w:link w:val="Gdmath"/>
    <w:rsid w:val="00E84F30"/>
    <w:rPr>
      <w:rFonts w:ascii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rsid w:val="004007C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</w:rPr>
  </w:style>
  <w:style w:type="table" w:styleId="Grilledutableau">
    <w:name w:val="Table Grid"/>
    <w:basedOn w:val="TableauNormal"/>
    <w:uiPriority w:val="39"/>
    <w:rsid w:val="00D446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link w:val="CorpsdetexteCar"/>
    <w:rsid w:val="00B10146"/>
    <w:pPr>
      <w:spacing w:after="0" w:line="240" w:lineRule="auto"/>
      <w:jc w:val="right"/>
    </w:pPr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B10146"/>
    <w:rPr>
      <w:rFonts w:ascii="Times New Roman" w:eastAsia="Times New Roman" w:hAnsi="Times New Roman" w:cs="Times New Roman"/>
      <w:b/>
      <w:color w:val="0000FF"/>
      <w:kern w:val="0"/>
      <w:sz w:val="36"/>
      <w:szCs w:val="36"/>
      <w:lang w:eastAsia="fr-FR" w:bidi="ar-DZ"/>
    </w:rPr>
  </w:style>
  <w:style w:type="character" w:styleId="Marquedecommentaire">
    <w:name w:val="annotation reference"/>
    <w:basedOn w:val="Policepardfaut"/>
    <w:uiPriority w:val="99"/>
    <w:semiHidden/>
    <w:unhideWhenUsed/>
    <w:rsid w:val="00E60BF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60BF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60BF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60BF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60BFF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3738B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50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07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336</TotalTime>
  <Pages>2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Office</dc:creator>
  <cp:keywords/>
  <dc:description/>
  <cp:lastModifiedBy>Samsung</cp:lastModifiedBy>
  <cp:revision>11</cp:revision>
  <cp:lastPrinted>2025-05-02T13:22:00Z</cp:lastPrinted>
  <dcterms:created xsi:type="dcterms:W3CDTF">2025-05-01T01:00:00Z</dcterms:created>
  <dcterms:modified xsi:type="dcterms:W3CDTF">2025-05-02T13:22:00Z</dcterms:modified>
</cp:coreProperties>
</file>
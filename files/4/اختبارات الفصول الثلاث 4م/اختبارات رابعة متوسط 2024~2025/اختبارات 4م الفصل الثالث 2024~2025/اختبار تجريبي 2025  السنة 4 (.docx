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6D1" w:rsidRPr="00F845B9" w:rsidRDefault="00F845B9" w:rsidP="007818D8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BBEA3A2" wp14:editId="0B986E53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840000" cy="0"/>
                <wp:effectExtent l="0" t="0" r="18415" b="1905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A106E5" id="رابط مستقيم 2" o:spid="_x0000_s1026" style="position:absolute;left:0;text-align:left;flip:x;z-index:2516459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7.4pt,.4pt" to="102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w:drawing>
          <wp:anchor distT="0" distB="0" distL="114300" distR="114300" simplePos="0" relativeHeight="251644928" behindDoc="1" locked="0" layoutInCell="1" allowOverlap="1" wp14:anchorId="71CD0BFD" wp14:editId="6251DEB2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</w:p>
    <w:p w:rsidR="00F845B9" w:rsidRPr="00F845B9" w:rsidRDefault="00F845B9" w:rsidP="006837C3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وزارة الت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ربية الوطنية                            </w:t>
      </w:r>
      <w:r w:rsidR="00B41B8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B41B8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C57D2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561AC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9B2F0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</w:t>
      </w:r>
      <w:r w:rsidR="006837C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</w:t>
      </w:r>
      <w:r w:rsidR="009B2F0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  <w:r w:rsidR="00561AC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  <w:r w:rsidR="00C57D2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متوسطة </w:t>
      </w:r>
      <w:r w:rsidR="006837C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شيخ بوعمامة</w:t>
      </w:r>
    </w:p>
    <w:p w:rsidR="00F845B9" w:rsidRDefault="00C57D2D" w:rsidP="00561ACD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المستوى: السنة الرابعة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متوسط                                     </w:t>
      </w:r>
      <w:r w:rsidR="00B41B8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B41B8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ماي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0</w:t>
      </w:r>
      <w:r w:rsidR="001548A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561AC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5</w:t>
      </w:r>
    </w:p>
    <w:p w:rsidR="00F845B9" w:rsidRPr="00F845B9" w:rsidRDefault="00F845B9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9D9412E" wp14:editId="1EA67ED8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840000" cy="0"/>
                <wp:effectExtent l="0" t="0" r="18415" b="1905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62E32A" id="رابط مستقيم 4" o:spid="_x0000_s1026" style="position:absolute;left:0;text-align:left;flip:x;z-index:2516500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7.4pt,25.85pt" to="1026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45CE521" wp14:editId="2ACF19D4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840000" cy="0"/>
                <wp:effectExtent l="0" t="0" r="18415" b="1905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7644B1" id="رابط مستقيم 3" o:spid="_x0000_s1026" style="position:absolute;left:0;text-align:left;flip:x;z-index:2516480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7.4pt,.4pt" to="102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</w:t>
      </w:r>
      <w:r w:rsidR="001548A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تجريبي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</w:t>
      </w:r>
      <w:r w:rsidR="001548A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يزيائية والتكنولوجيا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43081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</w:t>
      </w:r>
      <w:r w:rsidR="00C57D2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</w:t>
      </w:r>
      <w:r w:rsidR="00430816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B41B8B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المدة: ساعة ونصف</w:t>
      </w:r>
    </w:p>
    <w:p w:rsidR="00F845B9" w:rsidRPr="00F845B9" w:rsidRDefault="00F845B9" w:rsidP="00B138E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:rsidR="00B4751A" w:rsidRDefault="00B4751A" w:rsidP="00B4751A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noProof/>
          <w:sz w:val="30"/>
          <w:szCs w:val="30"/>
        </w:rPr>
        <w:drawing>
          <wp:anchor distT="0" distB="0" distL="114300" distR="114300" simplePos="0" relativeHeight="251725824" behindDoc="0" locked="0" layoutInCell="1" allowOverlap="1" wp14:anchorId="661E90C9" wp14:editId="3DA566C1">
            <wp:simplePos x="0" y="0"/>
            <wp:positionH relativeFrom="margin">
              <wp:align>center</wp:align>
            </wp:positionH>
            <wp:positionV relativeFrom="paragraph">
              <wp:posOffset>325120</wp:posOffset>
            </wp:positionV>
            <wp:extent cx="6982460" cy="4886325"/>
            <wp:effectExtent l="0" t="0" r="8890" b="952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246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07</w:t>
      </w:r>
      <w:r w:rsidR="00F845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  <w:r w:rsidR="00561ACD" w:rsidRPr="00B4751A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</w:p>
    <w:p w:rsidR="005A7DB9" w:rsidRPr="00B4751A" w:rsidRDefault="005A7DB9" w:rsidP="00B4751A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</w:t>
      </w:r>
      <w:r w:rsidR="00B4751A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5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</w:p>
    <w:p w:rsidR="00E10D24" w:rsidRPr="00B4751A" w:rsidRDefault="00A538C0" w:rsidP="00E10D2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CC405A" wp14:editId="7BCD636E">
                <wp:simplePos x="0" y="0"/>
                <wp:positionH relativeFrom="column">
                  <wp:posOffset>2583815</wp:posOffset>
                </wp:positionH>
                <wp:positionV relativeFrom="paragraph">
                  <wp:posOffset>1911985</wp:posOffset>
                </wp:positionV>
                <wp:extent cx="1362075" cy="371475"/>
                <wp:effectExtent l="0" t="0" r="0" b="0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69A4" w:rsidRDefault="00CF69A4">
                            <w:r w:rsidRPr="005A7DB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>صفحة 1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CC405A" id="_x0000_t202" coordsize="21600,21600" o:spt="202" path="m,l,21600r21600,l21600,xe">
                <v:stroke joinstyle="miter"/>
                <v:path gradientshapeok="t" o:connecttype="rect"/>
              </v:shapetype>
              <v:shape id="Text Box 342" o:spid="_x0000_s1026" type="#_x0000_t202" style="position:absolute;left:0;text-align:left;margin-left:203.45pt;margin-top:150.55pt;width:107.25pt;height:29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" filled="f" stroked="f" strokeweight=".5pt">
                <v:textbox>
                  <w:txbxContent>
                    <w:p w:rsidR="00CF69A4" w:rsidRDefault="00CF69A4">
                      <w:r w:rsidRPr="005A7DB9"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>صفحة 1 من 2</w:t>
                      </w:r>
                    </w:p>
                  </w:txbxContent>
                </v:textbox>
              </v:shape>
            </w:pict>
          </mc:Fallback>
        </mc:AlternateContent>
      </w:r>
      <w:r w:rsidR="00B4751A">
        <w:rPr>
          <w:rFonts w:ascii="Simplified Arabic" w:hAnsi="Simplified Arabic" w:cs="Simplified Arabic"/>
          <w:noProof/>
          <w:sz w:val="30"/>
          <w:szCs w:val="30"/>
        </w:rPr>
        <w:drawing>
          <wp:inline distT="0" distB="0" distL="0" distR="0" wp14:anchorId="105D0BD1" wp14:editId="5C9AFBC9">
            <wp:extent cx="6686550" cy="1866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0FE" w:rsidRPr="00A538C0" w:rsidRDefault="001A30FE" w:rsidP="001A30FE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val="fr-FR" w:bidi="ar-DZ"/>
        </w:rPr>
      </w:pPr>
      <w:bookmarkStart w:id="0" w:name="_GoBack"/>
      <w:r>
        <w:rPr>
          <w:rFonts w:ascii="Simplified Arabic" w:hAnsi="Simplified Arabic" w:cs="Simplified Arabic" w:hint="cs"/>
          <w:noProof/>
          <w:sz w:val="30"/>
          <w:szCs w:val="30"/>
        </w:rPr>
        <w:lastRenderedPageBreak/>
        <w:drawing>
          <wp:anchor distT="0" distB="0" distL="114300" distR="114300" simplePos="0" relativeHeight="251726848" behindDoc="0" locked="0" layoutInCell="1" allowOverlap="1" wp14:anchorId="5EE1432F" wp14:editId="02DB5997">
            <wp:simplePos x="0" y="0"/>
            <wp:positionH relativeFrom="margin">
              <wp:posOffset>12065</wp:posOffset>
            </wp:positionH>
            <wp:positionV relativeFrom="paragraph">
              <wp:posOffset>382905</wp:posOffset>
            </wp:positionV>
            <wp:extent cx="6677025" cy="2447925"/>
            <wp:effectExtent l="0" t="0" r="9525" b="95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4089E78" wp14:editId="49B4264E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5F1BB" id="رابط مستقيم 8" o:spid="_x0000_s1026" style="position:absolute;left:0;text-align:left;flip:x;z-index:2517288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F2E5E79" wp14:editId="50EAFD28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07989A" id="رابط مستقيم 9" o:spid="_x0000_s1026" style="position:absolute;left:0;text-align:left;flip:x;z-index:2517299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تابع اختبار تجريبي في مادة: العلوم الفيزيائية والتكنولوجيا                                               ماي 2025</w:t>
      </w:r>
    </w:p>
    <w:p w:rsidR="00A538C0" w:rsidRPr="007818D8" w:rsidRDefault="007818D8" w:rsidP="007818D8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-35560</wp:posOffset>
                </wp:positionH>
                <wp:positionV relativeFrom="paragraph">
                  <wp:posOffset>9275445</wp:posOffset>
                </wp:positionV>
                <wp:extent cx="2486025" cy="314325"/>
                <wp:effectExtent l="0" t="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18D8" w:rsidRPr="007818D8" w:rsidRDefault="007818D8" w:rsidP="007818D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818D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بالتوفيـــــــق في شهادة التعليم المتوسط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7" style="position:absolute;left:0;text-align:left;margin-left:-2.8pt;margin-top:730.35pt;width:195.75pt;height:24.7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" fillcolor="white [3201]" strokecolor="#70ad47 [3209]" strokeweight="1pt">
                <v:textbox>
                  <w:txbxContent>
                    <w:p w:rsidR="007818D8" w:rsidRPr="007818D8" w:rsidRDefault="007818D8" w:rsidP="007818D8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7818D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بالتوفيـــــــق في شهادة التعليم المتوسط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hAnsi="Simplified Arabic" w:cs="Simplified Arabic" w:hint="cs"/>
          <w:noProof/>
          <w:sz w:val="32"/>
          <w:szCs w:val="32"/>
        </w:rPr>
        <w:drawing>
          <wp:anchor distT="0" distB="0" distL="114300" distR="114300" simplePos="0" relativeHeight="251731968" behindDoc="0" locked="0" layoutInCell="1" allowOverlap="1" wp14:anchorId="54657DE2" wp14:editId="549B1D7E">
            <wp:simplePos x="0" y="0"/>
            <wp:positionH relativeFrom="column">
              <wp:posOffset>-45085</wp:posOffset>
            </wp:positionH>
            <wp:positionV relativeFrom="paragraph">
              <wp:posOffset>6198870</wp:posOffset>
            </wp:positionV>
            <wp:extent cx="6686550" cy="292417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754FE5" wp14:editId="2886D3D8">
                <wp:simplePos x="0" y="0"/>
                <wp:positionH relativeFrom="margin">
                  <wp:posOffset>40640</wp:posOffset>
                </wp:positionH>
                <wp:positionV relativeFrom="paragraph">
                  <wp:posOffset>9265920</wp:posOffset>
                </wp:positionV>
                <wp:extent cx="6649085" cy="0"/>
                <wp:effectExtent l="0" t="0" r="18415" b="1905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082B6" id="رابط مستقيم 10" o:spid="_x0000_s1026" style="position:absolute;left:0;text-align:left;flip:x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.2pt,729.6pt" to="526.75pt,7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779D32B" wp14:editId="77A70052">
                <wp:simplePos x="0" y="0"/>
                <wp:positionH relativeFrom="column">
                  <wp:posOffset>2431415</wp:posOffset>
                </wp:positionH>
                <wp:positionV relativeFrom="paragraph">
                  <wp:posOffset>9227820</wp:posOffset>
                </wp:positionV>
                <wp:extent cx="1362075" cy="3619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7818D8" w:rsidRDefault="007818D8" w:rsidP="007818D8">
                            <w:r w:rsidRPr="005A7DB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>2</w:t>
                            </w:r>
                            <w:r w:rsidRPr="005A7DB9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9D32B" id="Text Box 7" o:spid="_x0000_s1028" type="#_x0000_t202" style="position:absolute;left:0;text-align:left;margin-left:191.45pt;margin-top:726.6pt;width:107.25pt;height:28.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" filled="f" stroked="f" strokeweight=".5pt">
                <v:textbox>
                  <w:txbxContent>
                    <w:p w:rsidR="007818D8" w:rsidRDefault="007818D8" w:rsidP="007818D8">
                      <w:r w:rsidRPr="005A7DB9"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>2</w:t>
                      </w:r>
                      <w:r w:rsidRPr="005A7DB9"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noProof/>
          <w:sz w:val="32"/>
          <w:szCs w:val="32"/>
        </w:rPr>
        <w:drawing>
          <wp:anchor distT="0" distB="0" distL="114300" distR="114300" simplePos="0" relativeHeight="251730944" behindDoc="0" locked="0" layoutInCell="1" allowOverlap="1" wp14:anchorId="67A46B7E" wp14:editId="29BCAE3F">
            <wp:simplePos x="0" y="0"/>
            <wp:positionH relativeFrom="margin">
              <wp:align>right</wp:align>
            </wp:positionH>
            <wp:positionV relativeFrom="paragraph">
              <wp:posOffset>2835910</wp:posOffset>
            </wp:positionV>
            <wp:extent cx="6686550" cy="33909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(08 نقاط)</w:t>
      </w:r>
    </w:p>
    <w:sectPr w:rsidR="00A538C0" w:rsidRPr="007818D8" w:rsidSect="007818D8">
      <w:pgSz w:w="12240" w:h="15840" w:code="1"/>
      <w:pgMar w:top="142" w:right="851" w:bottom="567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01ED" w:rsidRDefault="00AA01ED" w:rsidP="004E439C">
      <w:pPr>
        <w:spacing w:before="0" w:after="0"/>
      </w:pPr>
      <w:r>
        <w:separator/>
      </w:r>
    </w:p>
  </w:endnote>
  <w:endnote w:type="continuationSeparator" w:id="0">
    <w:p w:rsidR="00AA01ED" w:rsidRDefault="00AA01ED" w:rsidP="004E439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01ED" w:rsidRDefault="00AA01ED" w:rsidP="004E439C">
      <w:pPr>
        <w:spacing w:before="0" w:after="0"/>
      </w:pPr>
      <w:r>
        <w:separator/>
      </w:r>
    </w:p>
  </w:footnote>
  <w:footnote w:type="continuationSeparator" w:id="0">
    <w:p w:rsidR="00AA01ED" w:rsidRDefault="00AA01ED" w:rsidP="004E439C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646B2"/>
    <w:multiLevelType w:val="hybridMultilevel"/>
    <w:tmpl w:val="01E4FE48"/>
    <w:lvl w:ilvl="0" w:tplc="98C8DD0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E97D3A"/>
    <w:multiLevelType w:val="hybridMultilevel"/>
    <w:tmpl w:val="3E886A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583BA0"/>
    <w:multiLevelType w:val="hybridMultilevel"/>
    <w:tmpl w:val="A0F8D4B8"/>
    <w:lvl w:ilvl="0" w:tplc="22E41216">
      <w:start w:val="5"/>
      <w:numFmt w:val="arabicAlpha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2545726C"/>
    <w:multiLevelType w:val="hybridMultilevel"/>
    <w:tmpl w:val="A09CF31E"/>
    <w:lvl w:ilvl="0" w:tplc="6A9C41F4">
      <w:start w:val="1"/>
      <w:numFmt w:val="arabicAlpha"/>
      <w:lvlText w:val="%1."/>
      <w:lvlJc w:val="left"/>
      <w:pPr>
        <w:ind w:left="2061" w:hanging="360"/>
      </w:pPr>
      <w:rPr>
        <w:rFonts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2781" w:hanging="360"/>
      </w:pPr>
    </w:lvl>
    <w:lvl w:ilvl="2" w:tplc="040C001B" w:tentative="1">
      <w:start w:val="1"/>
      <w:numFmt w:val="lowerRoman"/>
      <w:lvlText w:val="%3."/>
      <w:lvlJc w:val="right"/>
      <w:pPr>
        <w:ind w:left="3501" w:hanging="180"/>
      </w:pPr>
    </w:lvl>
    <w:lvl w:ilvl="3" w:tplc="040C000F" w:tentative="1">
      <w:start w:val="1"/>
      <w:numFmt w:val="decimal"/>
      <w:lvlText w:val="%4."/>
      <w:lvlJc w:val="left"/>
      <w:pPr>
        <w:ind w:left="4221" w:hanging="360"/>
      </w:pPr>
    </w:lvl>
    <w:lvl w:ilvl="4" w:tplc="040C0019" w:tentative="1">
      <w:start w:val="1"/>
      <w:numFmt w:val="lowerLetter"/>
      <w:lvlText w:val="%5."/>
      <w:lvlJc w:val="left"/>
      <w:pPr>
        <w:ind w:left="4941" w:hanging="360"/>
      </w:pPr>
    </w:lvl>
    <w:lvl w:ilvl="5" w:tplc="040C001B" w:tentative="1">
      <w:start w:val="1"/>
      <w:numFmt w:val="lowerRoman"/>
      <w:lvlText w:val="%6."/>
      <w:lvlJc w:val="right"/>
      <w:pPr>
        <w:ind w:left="5661" w:hanging="180"/>
      </w:pPr>
    </w:lvl>
    <w:lvl w:ilvl="6" w:tplc="040C000F" w:tentative="1">
      <w:start w:val="1"/>
      <w:numFmt w:val="decimal"/>
      <w:lvlText w:val="%7."/>
      <w:lvlJc w:val="left"/>
      <w:pPr>
        <w:ind w:left="6381" w:hanging="360"/>
      </w:pPr>
    </w:lvl>
    <w:lvl w:ilvl="7" w:tplc="040C0019" w:tentative="1">
      <w:start w:val="1"/>
      <w:numFmt w:val="lowerLetter"/>
      <w:lvlText w:val="%8."/>
      <w:lvlJc w:val="left"/>
      <w:pPr>
        <w:ind w:left="7101" w:hanging="360"/>
      </w:pPr>
    </w:lvl>
    <w:lvl w:ilvl="8" w:tplc="040C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>
    <w:nsid w:val="261C4BE3"/>
    <w:multiLevelType w:val="hybridMultilevel"/>
    <w:tmpl w:val="A10A8DE6"/>
    <w:lvl w:ilvl="0" w:tplc="9BF8E884">
      <w:numFmt w:val="bullet"/>
      <w:lvlText w:val="•"/>
      <w:lvlJc w:val="left"/>
      <w:pPr>
        <w:ind w:left="1080" w:hanging="72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962A0C"/>
    <w:multiLevelType w:val="hybridMultilevel"/>
    <w:tmpl w:val="677C7E54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681F48"/>
    <w:multiLevelType w:val="hybridMultilevel"/>
    <w:tmpl w:val="9522D1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3C6142"/>
    <w:multiLevelType w:val="hybridMultilevel"/>
    <w:tmpl w:val="0AA0F23C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147D85"/>
    <w:multiLevelType w:val="hybridMultilevel"/>
    <w:tmpl w:val="2D00DC18"/>
    <w:lvl w:ilvl="0" w:tplc="3E4EAD58">
      <w:start w:val="1"/>
      <w:numFmt w:val="arabicAlpha"/>
      <w:lvlText w:val="%1."/>
      <w:lvlJc w:val="left"/>
      <w:pPr>
        <w:ind w:left="129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2">
    <w:nsid w:val="44DA19D9"/>
    <w:multiLevelType w:val="hybridMultilevel"/>
    <w:tmpl w:val="1DE06BDC"/>
    <w:lvl w:ilvl="0" w:tplc="F26A7B6A">
      <w:start w:val="1"/>
      <w:numFmt w:val="decimal"/>
      <w:lvlText w:val="%1-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3">
    <w:nsid w:val="48116B37"/>
    <w:multiLevelType w:val="hybridMultilevel"/>
    <w:tmpl w:val="A14EAEF0"/>
    <w:lvl w:ilvl="0" w:tplc="ABB49886">
      <w:start w:val="8"/>
      <w:numFmt w:val="arabicAlpha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>
    <w:nsid w:val="4BC921D8"/>
    <w:multiLevelType w:val="hybridMultilevel"/>
    <w:tmpl w:val="4CC6CEFE"/>
    <w:lvl w:ilvl="0" w:tplc="86EA486E">
      <w:start w:val="1"/>
      <w:numFmt w:val="decimal"/>
      <w:lvlText w:val="%1."/>
      <w:lvlJc w:val="left"/>
      <w:pPr>
        <w:ind w:left="720" w:hanging="720"/>
      </w:pPr>
      <w:rPr>
        <w:rFonts w:asciiTheme="majorBidi" w:hAnsiTheme="majorBidi" w:cstheme="majorBidi" w:hint="default"/>
        <w:b/>
        <w:bCs/>
        <w:lang w:bidi="ar-DZ"/>
      </w:rPr>
    </w:lvl>
    <w:lvl w:ilvl="1" w:tplc="040C0019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2059B4"/>
    <w:multiLevelType w:val="hybridMultilevel"/>
    <w:tmpl w:val="3A543476"/>
    <w:lvl w:ilvl="0" w:tplc="F8407068">
      <w:start w:val="1"/>
      <w:numFmt w:val="arabicAlpha"/>
      <w:lvlText w:val="%1."/>
      <w:lvlJc w:val="left"/>
      <w:pPr>
        <w:ind w:left="1440" w:hanging="360"/>
      </w:pPr>
      <w:rPr>
        <w:rFonts w:ascii="Simplified Arabic" w:eastAsiaTheme="minorHAnsi" w:hAnsi="Simplified Arabic" w:cs="Simplified Arabic"/>
        <w:b/>
        <w:bCs/>
        <w:lang w:val="fr-FR" w:bidi="ar-DZ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C2718B0"/>
    <w:multiLevelType w:val="hybridMultilevel"/>
    <w:tmpl w:val="A56A7A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BF7D2A"/>
    <w:multiLevelType w:val="hybridMultilevel"/>
    <w:tmpl w:val="075E039E"/>
    <w:lvl w:ilvl="0" w:tplc="0A84B8FE">
      <w:start w:val="1"/>
      <w:numFmt w:val="arabicAlpha"/>
      <w:lvlText w:val="%1."/>
      <w:lvlJc w:val="left"/>
      <w:pPr>
        <w:ind w:left="135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5D7FCA"/>
    <w:multiLevelType w:val="hybridMultilevel"/>
    <w:tmpl w:val="7D467F16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2E2DA1"/>
    <w:multiLevelType w:val="hybridMultilevel"/>
    <w:tmpl w:val="04441C0E"/>
    <w:lvl w:ilvl="0" w:tplc="86EA486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D705F7"/>
    <w:multiLevelType w:val="hybridMultilevel"/>
    <w:tmpl w:val="F6445954"/>
    <w:lvl w:ilvl="0" w:tplc="0C6CCE34">
      <w:start w:val="1"/>
      <w:numFmt w:val="bullet"/>
      <w:lvlText w:val=""/>
      <w:lvlJc w:val="left"/>
      <w:pPr>
        <w:ind w:left="1068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3"/>
  </w:num>
  <w:num w:numId="4">
    <w:abstractNumId w:val="9"/>
  </w:num>
  <w:num w:numId="5">
    <w:abstractNumId w:val="20"/>
  </w:num>
  <w:num w:numId="6">
    <w:abstractNumId w:val="12"/>
  </w:num>
  <w:num w:numId="7">
    <w:abstractNumId w:val="10"/>
  </w:num>
  <w:num w:numId="8">
    <w:abstractNumId w:val="6"/>
  </w:num>
  <w:num w:numId="9">
    <w:abstractNumId w:val="14"/>
  </w:num>
  <w:num w:numId="10">
    <w:abstractNumId w:val="2"/>
  </w:num>
  <w:num w:numId="11">
    <w:abstractNumId w:val="8"/>
  </w:num>
  <w:num w:numId="12">
    <w:abstractNumId w:val="11"/>
  </w:num>
  <w:num w:numId="13">
    <w:abstractNumId w:val="18"/>
  </w:num>
  <w:num w:numId="14">
    <w:abstractNumId w:val="16"/>
  </w:num>
  <w:num w:numId="15">
    <w:abstractNumId w:val="5"/>
  </w:num>
  <w:num w:numId="16">
    <w:abstractNumId w:val="17"/>
  </w:num>
  <w:num w:numId="17">
    <w:abstractNumId w:val="19"/>
  </w:num>
  <w:num w:numId="18">
    <w:abstractNumId w:val="4"/>
  </w:num>
  <w:num w:numId="19">
    <w:abstractNumId w:val="13"/>
  </w:num>
  <w:num w:numId="20">
    <w:abstractNumId w:val="21"/>
  </w:num>
  <w:num w:numId="21">
    <w:abstractNumId w:val="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5B9"/>
    <w:rsid w:val="000808CA"/>
    <w:rsid w:val="000B3655"/>
    <w:rsid w:val="0013795A"/>
    <w:rsid w:val="001548AB"/>
    <w:rsid w:val="0016557D"/>
    <w:rsid w:val="001A30FE"/>
    <w:rsid w:val="001B4926"/>
    <w:rsid w:val="001F6068"/>
    <w:rsid w:val="00224D1A"/>
    <w:rsid w:val="00275B03"/>
    <w:rsid w:val="002C66B3"/>
    <w:rsid w:val="00351903"/>
    <w:rsid w:val="003F2ADF"/>
    <w:rsid w:val="003F6AC0"/>
    <w:rsid w:val="00430816"/>
    <w:rsid w:val="0043182B"/>
    <w:rsid w:val="0044537A"/>
    <w:rsid w:val="00462794"/>
    <w:rsid w:val="004E439C"/>
    <w:rsid w:val="00516F2E"/>
    <w:rsid w:val="00557D3A"/>
    <w:rsid w:val="00560687"/>
    <w:rsid w:val="00561ACD"/>
    <w:rsid w:val="005A7DB9"/>
    <w:rsid w:val="00660373"/>
    <w:rsid w:val="006778F4"/>
    <w:rsid w:val="006837C3"/>
    <w:rsid w:val="006C5897"/>
    <w:rsid w:val="006E5220"/>
    <w:rsid w:val="0071673E"/>
    <w:rsid w:val="0077318C"/>
    <w:rsid w:val="007818D8"/>
    <w:rsid w:val="00797AB8"/>
    <w:rsid w:val="007D78F9"/>
    <w:rsid w:val="007F5959"/>
    <w:rsid w:val="00906641"/>
    <w:rsid w:val="00971DDE"/>
    <w:rsid w:val="00987806"/>
    <w:rsid w:val="009B2F0B"/>
    <w:rsid w:val="009B514A"/>
    <w:rsid w:val="00A06D68"/>
    <w:rsid w:val="00A538C0"/>
    <w:rsid w:val="00A538F6"/>
    <w:rsid w:val="00A866D1"/>
    <w:rsid w:val="00A97186"/>
    <w:rsid w:val="00AA01ED"/>
    <w:rsid w:val="00AE2D08"/>
    <w:rsid w:val="00AE6D3E"/>
    <w:rsid w:val="00B138E9"/>
    <w:rsid w:val="00B41B8B"/>
    <w:rsid w:val="00B4751A"/>
    <w:rsid w:val="00B8616A"/>
    <w:rsid w:val="00C30B60"/>
    <w:rsid w:val="00C57D2D"/>
    <w:rsid w:val="00CA561F"/>
    <w:rsid w:val="00CD29E8"/>
    <w:rsid w:val="00CF69A4"/>
    <w:rsid w:val="00D3008A"/>
    <w:rsid w:val="00D364A4"/>
    <w:rsid w:val="00D5556E"/>
    <w:rsid w:val="00DE50C4"/>
    <w:rsid w:val="00E10D24"/>
    <w:rsid w:val="00E458A9"/>
    <w:rsid w:val="00F845B9"/>
    <w:rsid w:val="00FA5CB4"/>
    <w:rsid w:val="00FF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41A46888-F356-47E2-8D31-C9F032105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B8616A"/>
    <w:pPr>
      <w:spacing w:before="0" w:beforeAutospacing="0" w:after="0" w:afterAutospacing="0" w:line="276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34"/>
      <w:lang w:val="fr-FR" w:eastAsia="fr-FR"/>
    </w:rPr>
  </w:style>
  <w:style w:type="character" w:customStyle="1" w:styleId="GdmathChar">
    <w:name w:val="Gdmath Char"/>
    <w:basedOn w:val="DefaultParagraphFont"/>
    <w:link w:val="Gdmath"/>
    <w:rsid w:val="00B8616A"/>
    <w:rPr>
      <w:rFonts w:ascii="Times New Roman" w:hAnsi="Times New Roman" w:cs="Times New Roman"/>
      <w:bCs/>
      <w:noProof/>
      <w:color w:val="000000"/>
      <w:sz w:val="24"/>
      <w:szCs w:val="34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43182B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E439C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4E439C"/>
  </w:style>
  <w:style w:type="paragraph" w:styleId="Footer">
    <w:name w:val="footer"/>
    <w:basedOn w:val="Normal"/>
    <w:link w:val="FooterChar"/>
    <w:uiPriority w:val="99"/>
    <w:unhideWhenUsed/>
    <w:rsid w:val="004E439C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E439C"/>
  </w:style>
  <w:style w:type="character" w:styleId="PlaceholderText">
    <w:name w:val="Placeholder Text"/>
    <w:basedOn w:val="DefaultParagraphFont"/>
    <w:uiPriority w:val="99"/>
    <w:semiHidden/>
    <w:rsid w:val="00560687"/>
    <w:rPr>
      <w:color w:val="808080"/>
    </w:rPr>
  </w:style>
  <w:style w:type="table" w:styleId="TableGrid">
    <w:name w:val="Table Grid"/>
    <w:basedOn w:val="TableNormal"/>
    <w:uiPriority w:val="39"/>
    <w:rsid w:val="00561ACD"/>
    <w:pPr>
      <w:bidi w:val="0"/>
      <w:spacing w:before="0" w:beforeAutospacing="0" w:after="0" w:afterAutospacing="0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BFEDF-4C4C-44BB-9F90-A473A47EE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MS-14.dotm</Template>
  <TotalTime>70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walid</cp:lastModifiedBy>
  <cp:revision>6</cp:revision>
  <cp:lastPrinted>2025-05-08T00:00:00Z</cp:lastPrinted>
  <dcterms:created xsi:type="dcterms:W3CDTF">2025-05-07T21:53:00Z</dcterms:created>
  <dcterms:modified xsi:type="dcterms:W3CDTF">2025-05-25T22:58:00Z</dcterms:modified>
</cp:coreProperties>
</file>
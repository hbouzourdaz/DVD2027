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7B4" w:rsidRDefault="00D057B4" w:rsidP="00D057B4">
      <w:pPr>
        <w:bidi/>
        <w:spacing w:after="0"/>
        <w:jc w:val="center"/>
        <w:rPr>
          <w:rFonts w:ascii="Aljazeera" w:hAnsi="Aljazeera" w:cs="Aljazeera"/>
          <w:sz w:val="26"/>
          <w:szCs w:val="26"/>
          <w:rtl/>
          <w:lang w:bidi="ar-DZ"/>
        </w:rPr>
      </w:pPr>
      <w:r w:rsidRPr="000C61F2">
        <w:rPr>
          <w:rFonts w:ascii="Aljazeera" w:hAnsi="Aljazeera" w:cs="Aljazeera"/>
          <w:sz w:val="26"/>
          <w:szCs w:val="26"/>
          <w:rtl/>
          <w:lang w:bidi="ar-DZ"/>
        </w:rPr>
        <w:t>الجمهورية الجزائرية الديمقراطية الشعبية</w:t>
      </w:r>
    </w:p>
    <w:p w:rsidR="00D057B4" w:rsidRDefault="00D057B4" w:rsidP="00D057B4">
      <w:pPr>
        <w:bidi/>
        <w:spacing w:after="0"/>
        <w:rPr>
          <w:rFonts w:ascii="Aljazeera" w:hAnsi="Aljazeera" w:cs="Aljazeera"/>
          <w:sz w:val="26"/>
          <w:szCs w:val="26"/>
          <w:rtl/>
          <w:lang w:bidi="ar-DZ"/>
        </w:rPr>
      </w:pPr>
      <w:r>
        <w:rPr>
          <w:rFonts w:ascii="Aljazeera" w:hAnsi="Aljazeera" w:cs="Aljazeera" w:hint="cs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6432" behindDoc="0" locked="0" layoutInCell="1" allowOverlap="1" wp14:anchorId="2569EB4C" wp14:editId="6B747D33">
            <wp:simplePos x="0" y="0"/>
            <wp:positionH relativeFrom="column">
              <wp:posOffset>2717263</wp:posOffset>
            </wp:positionH>
            <wp:positionV relativeFrom="paragraph">
              <wp:posOffset>68385</wp:posOffset>
            </wp:positionV>
            <wp:extent cx="755650" cy="518746"/>
            <wp:effectExtent l="0" t="0" r="6350" b="0"/>
            <wp:wrapNone/>
            <wp:docPr id="18" name="Image 18" descr="C:\Users\youcef\Downloads\شهاد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C:\Users\youcef\Downloads\شهادة.jpg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73" t="6318" r="43919" b="85867"/>
                    <a:stretch/>
                  </pic:blipFill>
                  <pic:spPr bwMode="auto">
                    <a:xfrm>
                      <a:off x="0" y="0"/>
                      <a:ext cx="776319" cy="5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jazeera" w:hAnsi="Aljazeera" w:cs="Aljazeera" w:hint="cs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F40F60" wp14:editId="23FECDD6">
                <wp:simplePos x="0" y="0"/>
                <wp:positionH relativeFrom="column">
                  <wp:posOffset>2638132</wp:posOffset>
                </wp:positionH>
                <wp:positionV relativeFrom="paragraph">
                  <wp:posOffset>6838</wp:posOffset>
                </wp:positionV>
                <wp:extent cx="940777" cy="633047"/>
                <wp:effectExtent l="0" t="0" r="12065" b="1524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777" cy="6330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6BE60D" id="Rectangle 55" o:spid="_x0000_s1026" style="position:absolute;margin-left:207.75pt;margin-top:.55pt;width:74.1pt;height:49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" fillcolor="window" strokecolor="window" strokeweight="2pt"/>
            </w:pict>
          </mc:Fallback>
        </mc:AlternateContent>
      </w:r>
      <w:r>
        <w:rPr>
          <w:rFonts w:ascii="Aljazeera" w:hAnsi="Aljazeera" w:cs="Aljazeera" w:hint="cs"/>
          <w:sz w:val="26"/>
          <w:szCs w:val="26"/>
          <w:rtl/>
          <w:lang w:bidi="ar-DZ"/>
        </w:rPr>
        <w:t xml:space="preserve">وزارة التربية الوطنية                                                                                                                                      السنة الرابعة متوسط                                                                                                                                                           </w:t>
      </w:r>
    </w:p>
    <w:p w:rsidR="00D057B4" w:rsidRDefault="00D057B4" w:rsidP="00D057B4">
      <w:pPr>
        <w:bidi/>
        <w:spacing w:after="0"/>
        <w:rPr>
          <w:rFonts w:ascii="Aljazeera" w:hAnsi="Aljazeera" w:cs="Aljazeera"/>
          <w:sz w:val="26"/>
          <w:szCs w:val="26"/>
          <w:rtl/>
          <w:lang w:bidi="ar-DZ"/>
        </w:rPr>
      </w:pPr>
      <w:proofErr w:type="gramStart"/>
      <w:r>
        <w:rPr>
          <w:rFonts w:ascii="Aljazeera" w:hAnsi="Aljazeera" w:cs="Aljazeera" w:hint="cs"/>
          <w:sz w:val="26"/>
          <w:szCs w:val="26"/>
          <w:rtl/>
          <w:lang w:bidi="ar-DZ"/>
        </w:rPr>
        <w:t>متوسطة :البحيرة</w:t>
      </w:r>
      <w:proofErr w:type="gramEnd"/>
      <w:r>
        <w:rPr>
          <w:rFonts w:ascii="Aljazeera" w:hAnsi="Aljazeera" w:cs="Aljazeera" w:hint="cs"/>
          <w:sz w:val="26"/>
          <w:szCs w:val="26"/>
          <w:rtl/>
          <w:lang w:bidi="ar-DZ"/>
        </w:rPr>
        <w:t xml:space="preserve">                                                                                                                                             دورة ماي 2025                                        </w:t>
      </w:r>
    </w:p>
    <w:p w:rsidR="00D057B4" w:rsidRPr="000C61F2" w:rsidRDefault="00D057B4" w:rsidP="00D057B4">
      <w:pPr>
        <w:bidi/>
        <w:rPr>
          <w:rFonts w:ascii="Aljazeera" w:hAnsi="Aljazeera" w:cs="Aljazeera"/>
          <w:sz w:val="26"/>
          <w:szCs w:val="26"/>
          <w:rtl/>
          <w:lang w:bidi="ar-DZ"/>
        </w:rPr>
      </w:pPr>
      <w:r w:rsidRPr="002D75C1">
        <w:rPr>
          <w:rFonts w:ascii="Calibri" w:eastAsia="Calibri" w:hAnsi="Calibri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12B5D3E" wp14:editId="77A4C679">
                <wp:simplePos x="0" y="0"/>
                <wp:positionH relativeFrom="margin">
                  <wp:posOffset>2077085</wp:posOffset>
                </wp:positionH>
                <wp:positionV relativeFrom="paragraph">
                  <wp:posOffset>288290</wp:posOffset>
                </wp:positionV>
                <wp:extent cx="2667000" cy="285750"/>
                <wp:effectExtent l="57150" t="38100" r="76200" b="9525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857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:rsidR="00A4729C" w:rsidRPr="006A2D65" w:rsidRDefault="00A4729C" w:rsidP="00D057B4">
                            <w:pPr>
                              <w:jc w:val="center"/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6A2D65"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ممنوع </w:t>
                            </w:r>
                            <w:proofErr w:type="spellStart"/>
                            <w:r w:rsidRPr="006A2D65"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إستعمال</w:t>
                            </w:r>
                            <w:proofErr w:type="spellEnd"/>
                            <w:r w:rsidRPr="006A2D65"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القلم الأحمر والمصحح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2B5D3E" id="Rectangle à coins arrondis 1" o:spid="_x0000_s1026" style="position:absolute;left:0;text-align:left;margin-left:163.55pt;margin-top:22.7pt;width:210pt;height:22.5pt;z-index:2516377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" fillcolor="window">
                <v:shadow on="t" color="black" opacity="24903f" origin=",.5" offset="0,.55556mm"/>
                <v:textbox>
                  <w:txbxContent>
                    <w:p w:rsidR="00A4729C" w:rsidRPr="006A2D65" w:rsidRDefault="00A4729C" w:rsidP="00D057B4">
                      <w:pPr>
                        <w:jc w:val="center"/>
                        <w:rPr>
                          <w:rFonts w:ascii="29LT Azer" w:hAnsi="29LT Azer" w:cs="29LT Azer"/>
                          <w:sz w:val="26"/>
                          <w:szCs w:val="26"/>
                          <w:lang w:bidi="ar-DZ"/>
                        </w:rPr>
                      </w:pPr>
                      <w:r w:rsidRPr="006A2D65">
                        <w:rPr>
                          <w:rFonts w:ascii="29LT Azer" w:hAnsi="29LT Azer" w:cs="29LT Azer"/>
                          <w:sz w:val="26"/>
                          <w:szCs w:val="26"/>
                          <w:rtl/>
                          <w:lang w:bidi="ar-DZ"/>
                        </w:rPr>
                        <w:t xml:space="preserve">ممنوع </w:t>
                      </w:r>
                      <w:proofErr w:type="spellStart"/>
                      <w:r w:rsidRPr="006A2D65">
                        <w:rPr>
                          <w:rFonts w:ascii="29LT Azer" w:hAnsi="29LT Azer" w:cs="29LT Azer"/>
                          <w:sz w:val="26"/>
                          <w:szCs w:val="26"/>
                          <w:rtl/>
                          <w:lang w:bidi="ar-DZ"/>
                        </w:rPr>
                        <w:t>إستعمال</w:t>
                      </w:r>
                      <w:proofErr w:type="spellEnd"/>
                      <w:r w:rsidRPr="006A2D65">
                        <w:rPr>
                          <w:rFonts w:ascii="29LT Azer" w:hAnsi="29LT Azer" w:cs="29LT Azer"/>
                          <w:sz w:val="26"/>
                          <w:szCs w:val="26"/>
                          <w:rtl/>
                          <w:lang w:bidi="ar-DZ"/>
                        </w:rPr>
                        <w:t xml:space="preserve"> القلم الأحمر والمصحح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ljazeera" w:hAnsi="Aljazeera" w:cs="Aljazeera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5EFD95" wp14:editId="6232F240">
                <wp:simplePos x="0" y="0"/>
                <wp:positionH relativeFrom="column">
                  <wp:posOffset>52705</wp:posOffset>
                </wp:positionH>
                <wp:positionV relativeFrom="paragraph">
                  <wp:posOffset>247015</wp:posOffset>
                </wp:positionV>
                <wp:extent cx="6840000" cy="0"/>
                <wp:effectExtent l="0" t="0" r="18415" b="19050"/>
                <wp:wrapNone/>
                <wp:docPr id="66" name="Connecteur droi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8D34B" id="Connecteur droit 66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5pt,19.45pt" to="542.7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" strokeweight="1pt"/>
            </w:pict>
          </mc:Fallback>
        </mc:AlternateContent>
      </w:r>
      <w:r>
        <w:rPr>
          <w:rFonts w:ascii="Aljazeera" w:hAnsi="Aljazeera" w:cs="Aljazeera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847922" wp14:editId="1027FF2C">
                <wp:simplePos x="0" y="0"/>
                <wp:positionH relativeFrom="column">
                  <wp:posOffset>52705</wp:posOffset>
                </wp:positionH>
                <wp:positionV relativeFrom="paragraph">
                  <wp:posOffset>35560</wp:posOffset>
                </wp:positionV>
                <wp:extent cx="6840000" cy="0"/>
                <wp:effectExtent l="0" t="0" r="18415" b="19050"/>
                <wp:wrapNone/>
                <wp:docPr id="65" name="Connecteur droi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5EDC5" id="Connecteur droit 65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5pt,2.8pt" to="542.7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" strokeweight="1pt"/>
            </w:pict>
          </mc:Fallback>
        </mc:AlternateContent>
      </w:r>
      <w:proofErr w:type="spellStart"/>
      <w:r>
        <w:rPr>
          <w:rFonts w:ascii="Aljazeera" w:hAnsi="Aljazeera" w:cs="Aljazeera" w:hint="cs"/>
          <w:sz w:val="26"/>
          <w:szCs w:val="26"/>
          <w:rtl/>
          <w:lang w:bidi="ar-DZ"/>
        </w:rPr>
        <w:t>الإمتحان</w:t>
      </w:r>
      <w:proofErr w:type="spellEnd"/>
      <w:r>
        <w:rPr>
          <w:rFonts w:ascii="Aljazeera" w:hAnsi="Aljazeera" w:cs="Aljazeera" w:hint="cs"/>
          <w:sz w:val="26"/>
          <w:szCs w:val="26"/>
          <w:rtl/>
          <w:lang w:bidi="ar-DZ"/>
        </w:rPr>
        <w:t xml:space="preserve"> التجريبي في مادة العلوم الفيزيائية والتكنولوجيا                                                                 </w:t>
      </w:r>
      <w:proofErr w:type="gramStart"/>
      <w:r>
        <w:rPr>
          <w:rFonts w:ascii="Aljazeera" w:hAnsi="Aljazeera" w:cs="Aljazeera" w:hint="cs"/>
          <w:sz w:val="26"/>
          <w:szCs w:val="26"/>
          <w:rtl/>
          <w:lang w:bidi="ar-DZ"/>
        </w:rPr>
        <w:t>المدة :</w:t>
      </w:r>
      <w:proofErr w:type="gramEnd"/>
      <w:r>
        <w:rPr>
          <w:rFonts w:ascii="Aljazeera" w:hAnsi="Aljazeera" w:cs="Aljazeera" w:hint="cs"/>
          <w:sz w:val="26"/>
          <w:szCs w:val="26"/>
          <w:rtl/>
          <w:lang w:bidi="ar-DZ"/>
        </w:rPr>
        <w:t xml:space="preserve"> ساعة ونصف </w:t>
      </w:r>
    </w:p>
    <w:p w:rsidR="00D057B4" w:rsidRPr="0092292F" w:rsidRDefault="00D057B4" w:rsidP="00D057B4">
      <w:pPr>
        <w:bidi/>
        <w:spacing w:line="240" w:lineRule="auto"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92292F">
        <w:rPr>
          <w:rFonts w:ascii="29LT Azer" w:hAnsi="29LT Azer" w:cs="29LT Azer"/>
          <w:sz w:val="26"/>
          <w:szCs w:val="26"/>
          <w:u w:val="double"/>
          <w:rtl/>
        </w:rPr>
        <w:t>الجزء الأول :</w:t>
      </w:r>
      <w:r w:rsidRPr="0092292F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>(12 نقطة)</w:t>
      </w:r>
    </w:p>
    <w:p w:rsidR="00D057B4" w:rsidRPr="0092292F" w:rsidRDefault="00D057B4" w:rsidP="00D057B4">
      <w:pPr>
        <w:bidi/>
        <w:spacing w:line="240" w:lineRule="auto"/>
        <w:rPr>
          <w:rFonts w:ascii="29LT Azer" w:hAnsi="29LT Azer" w:cs="29LT Azer"/>
          <w:sz w:val="26"/>
          <w:szCs w:val="26"/>
          <w:u w:val="double"/>
          <w:rtl/>
        </w:rPr>
      </w:pPr>
      <w:r w:rsidRPr="0092292F">
        <w:rPr>
          <w:rFonts w:ascii="29LT Azer" w:hAnsi="29LT Azer" w:cs="29LT Azer"/>
          <w:sz w:val="26"/>
          <w:szCs w:val="26"/>
          <w:u w:val="double"/>
          <w:rtl/>
        </w:rPr>
        <w:t>التمرين الأول (0</w:t>
      </w:r>
      <w:r>
        <w:rPr>
          <w:rFonts w:ascii="29LT Azer" w:hAnsi="29LT Azer" w:cs="29LT Azer" w:hint="cs"/>
          <w:sz w:val="26"/>
          <w:szCs w:val="26"/>
          <w:u w:val="double"/>
          <w:rtl/>
        </w:rPr>
        <w:t>6</w:t>
      </w:r>
      <w:r>
        <w:rPr>
          <w:rFonts w:ascii="29LT Azer" w:hAnsi="29LT Azer" w:cs="29LT Azer"/>
          <w:sz w:val="26"/>
          <w:szCs w:val="26"/>
          <w:u w:val="double"/>
          <w:rtl/>
        </w:rPr>
        <w:t xml:space="preserve"> نقاط) 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D057B4" w:rsidTr="0040130E">
        <w:trPr>
          <w:trHeight w:val="6045"/>
        </w:trPr>
        <w:tc>
          <w:tcPr>
            <w:tcW w:w="10762" w:type="dxa"/>
          </w:tcPr>
          <w:p w:rsidR="00F27F6A" w:rsidRDefault="00D057B4" w:rsidP="008A511F">
            <w:pPr>
              <w:bidi/>
              <w:spacing w:after="0" w:line="276" w:lineRule="auto"/>
              <w:rPr>
                <w:rFonts w:ascii="29LT Azer" w:hAnsi="29LT Azer" w:cs="29LT Azer"/>
                <w:sz w:val="24"/>
                <w:szCs w:val="24"/>
                <w:lang w:bidi="ar-DZ"/>
              </w:rPr>
            </w:pPr>
            <w:r w:rsidRPr="00EB7358"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4EC22166" wp14:editId="088826F1">
                      <wp:simplePos x="0" y="0"/>
                      <wp:positionH relativeFrom="column">
                        <wp:posOffset>8269605</wp:posOffset>
                      </wp:positionH>
                      <wp:positionV relativeFrom="paragraph">
                        <wp:posOffset>170815</wp:posOffset>
                      </wp:positionV>
                      <wp:extent cx="764782" cy="272561"/>
                      <wp:effectExtent l="0" t="0" r="16510" b="13335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4782" cy="27256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A4729C" w:rsidRPr="000B40CF" w:rsidRDefault="00A4729C" w:rsidP="00D057B4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B40CF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EC221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6" o:spid="_x0000_s1027" type="#_x0000_t202" style="position:absolute;left:0;text-align:left;margin-left:651.15pt;margin-top:13.45pt;width:60.2pt;height:21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" fillcolor="window" strokeweight=".5pt">
                      <v:textbox>
                        <w:txbxContent>
                          <w:p w:rsidR="00A4729C" w:rsidRPr="000B40CF" w:rsidRDefault="00A4729C" w:rsidP="00D057B4">
                            <w:pPr>
                              <w:bidi/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B40CF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56A3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من أجل معرفة ناقلية بعض الأجسام للتيار الكهربائي ق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ام التلاميذ برفقة أستاذتهم</w:t>
            </w:r>
            <w:r w:rsidR="00C56A3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515452" w:rsidRPr="00515452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ب</w:t>
            </w:r>
            <w:r w:rsidR="00C56A3A" w:rsidRPr="00515452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 xml:space="preserve">التجربتين </w:t>
            </w:r>
            <w:r w:rsidR="00C56A3A" w:rsidRPr="00F27F6A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</w:t>
            </w:r>
            <w:r w:rsidR="00C56A3A" w:rsidRPr="00F27F6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لموضحتين</w:t>
            </w:r>
            <w:r w:rsidR="00C56A3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C56A3A" w:rsidRPr="00F27F6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في </w:t>
            </w:r>
            <w:r w:rsidR="00F27F6A" w:rsidRPr="00F27F6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الوثيقة</w:t>
            </w:r>
            <w:r w:rsidR="00C56A3A" w:rsidRPr="00F27F6A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(</w:t>
            </w:r>
            <w:r w:rsidR="00C56A3A" w:rsidRPr="00F27F6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1)</w:t>
            </w:r>
          </w:p>
          <w:p w:rsidR="008A511F" w:rsidRDefault="00EF3CDB" w:rsidP="00F27F6A">
            <w:pPr>
              <w:bidi/>
              <w:spacing w:after="0"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(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دلالة المولد مناسبة لدلالة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المصباح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لكن عند غلق القاطعة 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لاحظوا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توهج المصباح في التجربة (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1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وعدم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توهج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ه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D057B4" w:rsidRDefault="008A511F" w:rsidP="008A511F">
            <w:pPr>
              <w:bidi/>
              <w:spacing w:after="0"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allowOverlap="1" wp14:anchorId="79980AE5" wp14:editId="58E6F9FC">
                      <wp:simplePos x="0" y="0"/>
                      <wp:positionH relativeFrom="column">
                        <wp:posOffset>-29791</wp:posOffset>
                      </wp:positionH>
                      <wp:positionV relativeFrom="paragraph">
                        <wp:posOffset>47611</wp:posOffset>
                      </wp:positionV>
                      <wp:extent cx="2441711" cy="3329940"/>
                      <wp:effectExtent l="0" t="0" r="15875" b="22860"/>
                      <wp:wrapNone/>
                      <wp:docPr id="78" name="Groupe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1711" cy="3329940"/>
                                <a:chOff x="34163" y="-19201"/>
                                <a:chExt cx="2442321" cy="3331101"/>
                              </a:xfrm>
                            </wpg:grpSpPr>
                            <wpg:grpSp>
                              <wpg:cNvPr id="76" name="Groupe 76"/>
                              <wpg:cNvGrpSpPr/>
                              <wpg:grpSpPr>
                                <a:xfrm>
                                  <a:off x="34163" y="-19201"/>
                                  <a:ext cx="2442321" cy="3331101"/>
                                  <a:chOff x="34163" y="-19201"/>
                                  <a:chExt cx="2442321" cy="3331101"/>
                                </a:xfrm>
                              </wpg:grpSpPr>
                              <wps:wsp>
                                <wps:cNvPr id="35" name="Zone de texte 35"/>
                                <wps:cNvSpPr txBox="1"/>
                                <wps:spPr>
                                  <a:xfrm>
                                    <a:off x="730042" y="-19201"/>
                                    <a:ext cx="764782" cy="2725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4729C" w:rsidRPr="000B40CF" w:rsidRDefault="00A4729C" w:rsidP="00D413F7">
                                      <w:pPr>
                                        <w:bidi/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0B40CF"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الوثيقة </w:t>
                                      </w:r>
                                      <w:r>
                                        <w:rPr>
                                          <w:rFonts w:ascii="29LT Azer" w:hAnsi="29LT Azer" w:cs="29LT Azer" w:hint="cs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" name="Zone de texte 62"/>
                                <wps:cNvSpPr txBox="1"/>
                                <wps:spPr>
                                  <a:xfrm>
                                    <a:off x="1828484" y="2425845"/>
                                    <a:ext cx="648000" cy="27256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4729C" w:rsidRPr="000B40CF" w:rsidRDefault="00A4729C" w:rsidP="0040130E">
                                      <w:pPr>
                                        <w:bidi/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29LT Azer" w:hAnsi="29LT Azer" w:cs="29LT Azer" w:hint="cs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التجربة </w:t>
                                      </w:r>
                                      <w:r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Zone de texte 63"/>
                                <wps:cNvSpPr txBox="1"/>
                                <wps:spPr>
                                  <a:xfrm>
                                    <a:off x="1763814" y="561543"/>
                                    <a:ext cx="648011" cy="2724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4729C" w:rsidRPr="000B40CF" w:rsidRDefault="00A4729C" w:rsidP="0040130E">
                                      <w:pPr>
                                        <w:bidi/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ascii="29LT Azer" w:hAnsi="29LT Azer" w:cs="29LT Azer" w:hint="cs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التجربة </w:t>
                                      </w:r>
                                      <w:r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74" name="Groupe 74"/>
                                <wpg:cNvGrpSpPr/>
                                <wpg:grpSpPr>
                                  <a:xfrm>
                                    <a:off x="50067" y="1857763"/>
                                    <a:ext cx="1914543" cy="1454137"/>
                                    <a:chOff x="-2093058" y="1514863"/>
                                    <a:chExt cx="1914543" cy="145413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40" name="Image 40" descr="C:\Users\youcef\Downloads\FB_IMG_1738949882861.jpg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1528" t="8737" b="80399"/>
                                    <a:stretch/>
                                  </pic:blipFill>
                                  <pic:spPr bwMode="auto">
                                    <a:xfrm>
                                      <a:off x="-1873868" y="1514863"/>
                                      <a:ext cx="1436370" cy="978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wps:wsp>
                                  <wps:cNvPr id="64" name="Zone de texte 64"/>
                                  <wps:cNvSpPr txBox="1"/>
                                  <wps:spPr>
                                    <a:xfrm>
                                      <a:off x="-2093058" y="2657883"/>
                                      <a:ext cx="1914543" cy="31111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A4729C" w:rsidRPr="000B40CF" w:rsidRDefault="00A4729C" w:rsidP="00D413F7">
                                        <w:pPr>
                                          <w:bidi/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بلورات كبريتات الحديد 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(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FeSO</w:t>
                                        </w:r>
                                        <w:proofErr w:type="gramStart"/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vertAlign w:val="subscript"/>
                                            <w:lang w:bidi="ar-DZ"/>
                                          </w:rPr>
                                          <w:t>4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)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Connecteur droit avec flèche 67"/>
                                  <wps:cNvCnPr/>
                                  <wps:spPr>
                                    <a:xfrm flipV="1">
                                      <a:off x="-1063705" y="2429287"/>
                                      <a:ext cx="1" cy="31432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75" name="Groupe 75"/>
                                <wpg:cNvGrpSpPr/>
                                <wpg:grpSpPr>
                                  <a:xfrm>
                                    <a:off x="34163" y="276225"/>
                                    <a:ext cx="2175169" cy="1526325"/>
                                    <a:chOff x="34170" y="0"/>
                                    <a:chExt cx="2175607" cy="152632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41" name="Image 41" descr="C:\Users\youcef\Downloads\FB_IMG_1738949882861.jpg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5531" t="8462" r="33488" b="80057"/>
                                    <a:stretch/>
                                  </pic:blipFill>
                                  <pic:spPr bwMode="auto">
                                    <a:xfrm>
                                      <a:off x="213190" y="0"/>
                                      <a:ext cx="1551940" cy="11220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wps:wsp>
                                  <wps:cNvPr id="68" name="Zone de texte 68"/>
                                  <wps:cNvSpPr txBox="1"/>
                                  <wps:spPr>
                                    <a:xfrm>
                                      <a:off x="58392" y="1238250"/>
                                      <a:ext cx="2052413" cy="288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solidFill>
                                        <a:schemeClr val="bg1"/>
                                      </a:solidFill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A4729C" w:rsidRPr="000B40CF" w:rsidRDefault="00A4729C" w:rsidP="00AE3F23">
                                        <w:pPr>
                                          <w:bidi/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محلول كلور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االنحاس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(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Cu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vertAlign w:val="superscript"/>
                                            <w:lang w:bidi="ar-DZ"/>
                                          </w:rPr>
                                          <w:t>2+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 xml:space="preserve"> +2Cl</w:t>
                                        </w:r>
                                        <w:proofErr w:type="gramStart"/>
                                        <w:r w:rsidRPr="006D7EE1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vertAlign w:val="superscript"/>
                                            <w:lang w:bidi="ar-DZ"/>
                                          </w:rPr>
                                          <w:t>-</w:t>
                                        </w:r>
                                        <w:r w:rsidRPr="006D7EE1">
                                          <w:rPr>
                                            <w:rFonts w:ascii="29LT Azer" w:hAnsi="29LT Azer" w:cs="29LT Azer" w:hint="cs"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)</w:t>
                                        </w:r>
                                        <w:proofErr w:type="gramEnd"/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9" name="Connecteur droit avec flèche 69"/>
                                  <wps:cNvCnPr/>
                                  <wps:spPr>
                                    <a:xfrm flipH="1" flipV="1">
                                      <a:off x="1114425" y="923925"/>
                                      <a:ext cx="0" cy="3619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70" name="Connecteur droit avec flèche 70"/>
                                  <wps:cNvCnPr/>
                                  <wps:spPr>
                                    <a:xfrm flipH="1">
                                      <a:off x="1304854" y="923925"/>
                                      <a:ext cx="40091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72" name="Zone de texte 72"/>
                                  <wps:cNvSpPr txBox="1"/>
                                  <wps:spPr>
                                    <a:xfrm>
                                      <a:off x="34170" y="781050"/>
                                      <a:ext cx="540000" cy="272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A4729C" w:rsidRPr="000B40CF" w:rsidRDefault="00A4729C" w:rsidP="006D7EE1">
                                        <w:pPr>
                                          <w:bidi/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مصعد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3" name="Zone de texte 73"/>
                                  <wps:cNvSpPr txBox="1"/>
                                  <wps:spPr>
                                    <a:xfrm>
                                      <a:off x="1705777" y="781050"/>
                                      <a:ext cx="504000" cy="2725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A4729C" w:rsidRPr="000B40CF" w:rsidRDefault="00A4729C" w:rsidP="006D7EE1">
                                        <w:pPr>
                                          <w:bidi/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مهبط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77" name="Connecteur droit avec flèche 77"/>
                              <wps:cNvCnPr/>
                              <wps:spPr>
                                <a:xfrm>
                                  <a:off x="542925" y="1200150"/>
                                  <a:ext cx="374509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980AE5" id="Groupe 78" o:spid="_x0000_s1028" style="position:absolute;left:0;text-align:left;margin-left:-2.35pt;margin-top:3.75pt;width:192.25pt;height:262.2pt;z-index:251695104;mso-width-relative:margin;mso-height-relative:margin" coordorigin="341,-192" coordsize="24423,3331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">
                      <v:group id="Groupe 76" o:spid="_x0000_s1029" style="position:absolute;left:341;top:-192;width:24423;height:33311" coordorigin="341,-192" coordsize="24423,333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  <v:shape id="Zone de texte 35" o:spid="_x0000_s1030" type="#_x0000_t202" style="position:absolute;left:7300;top:-192;width:7648;height:2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hSzsMA&#10;AADbAAAADwAAAGRycy9kb3ducmV2LnhtbESPQWsCMRSE74X+h/AKvdWsLZZ1NYoIhV6KdPWgt0fy&#10;3I1uXpZNum799Y0g9DjMzDfMfDm4RvTUBetZwXiUgSDW3liuFOy2Hy85iBCRDTaeScEvBVguHh/m&#10;WBh/4W/qy1iJBOFQoII6xraQMuiaHIaRb4mTd/Sdw5hkV0nT4SXBXSNfs+xdOrScFmpsaV2TPpc/&#10;ToHhvWd9sF9Xy6W20+smP+leqeenYTUDEWmI/+F7+9MoeJvA7Uv6A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hSzsMAAADbAAAADwAAAAAAAAAAAAAAAACYAgAAZHJzL2Rv&#10;d25yZXYueG1sUEsFBgAAAAAEAAQA9QAAAIgDAAAAAA==&#10;" fillcolor="window" strokeweight=".5pt">
                          <v:textbox>
                            <w:txbxContent>
                              <w:p w:rsidR="00A4729C" w:rsidRPr="000B40CF" w:rsidRDefault="00A4729C" w:rsidP="00D413F7">
                                <w:pPr>
                                  <w:bidi/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0B40CF"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29LT Azer" w:hAnsi="29LT Azer" w:cs="29LT Azer"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Zone de texte 62" o:spid="_x0000_s1031" type="#_x0000_t202" style="position:absolute;left:18284;top:24258;width:6480;height:2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Llp8IA&#10;AADbAAAADwAAAGRycy9kb3ducmV2LnhtbESPQWsCMRSE7wX/Q3hCbzWrB7GrUUQQvIi47aG9PZLn&#10;bnTzsmziuvXXG0HocZiZb5jFqne16KgN1rOC8SgDQay9sVwq+P7afsxAhIhssPZMCv4owGo5eFtg&#10;bvyNj9QVsRQJwiFHBVWMTS5l0BU5DCPfECfv5FuHMcm2lKbFW4K7Wk6ybCodWk4LFTa0qUhfiqtT&#10;YPjHs/61+7vlQtvP+2F21p1S78N+PQcRqY//4Vd7ZxRMJ/D8kn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IuWnwgAAANsAAAAPAAAAAAAAAAAAAAAAAJgCAABkcnMvZG93&#10;bnJldi54bWxQSwUGAAAAAAQABAD1AAAAhwMAAAAA&#10;" fillcolor="window" strokeweight=".5pt">
                          <v:textbox>
                            <w:txbxContent>
                              <w:p w:rsidR="00A4729C" w:rsidRPr="000B40CF" w:rsidRDefault="00A4729C" w:rsidP="0040130E">
                                <w:pPr>
                                  <w:bidi/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29LT Azer" w:hAnsi="29LT Azer" w:cs="29LT Azer"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التجربة </w:t>
                                </w:r>
                                <w:r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Zone de texte 63" o:spid="_x0000_s1032" type="#_x0000_t202" style="position:absolute;left:17638;top:5615;width:6480;height:27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Ary8YA&#10;AADbAAAADwAAAGRycy9kb3ducmV2LnhtbESPQWsCMRSE74X+h/AEbzVrpbZsjVJKBQUp1Bb1+Ny8&#10;bpYmL+smrqu/vhEKPQ4z8w0zmXXOipaaUHlWMBxkIIgLrysuFXx9zu+eQISIrNF6JgVnCjCb3t5M&#10;MNf+xB/UrmMpEoRDjgpMjHUuZSgMOQwDXxMn79s3DmOSTSl1g6cEd1beZ9lYOqw4LRis6dVQ8bM+&#10;OgWrzfbwNn/fZVva2+qhtY9medkr1e91L88gInXxP/zXXmgF4xFcv6Qf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Ary8YAAADbAAAADwAAAAAAAAAAAAAAAACYAgAAZHJz&#10;L2Rvd25yZXYueG1sUEsFBgAAAAAEAAQA9QAAAIsDAAAAAA==&#10;" filled="f" strokeweight=".5pt">
                          <v:textbox>
                            <w:txbxContent>
                              <w:p w:rsidR="00A4729C" w:rsidRPr="000B40CF" w:rsidRDefault="00A4729C" w:rsidP="0040130E">
                                <w:pPr>
                                  <w:bidi/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29LT Azer" w:hAnsi="29LT Azer" w:cs="29LT Azer"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التجربة </w:t>
                                </w:r>
                                <w:r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group id="Groupe 74" o:spid="_x0000_s1033" style="position:absolute;left:500;top:18577;width:19146;height:14542" coordorigin="-20930,15148" coordsize="19145,145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Image 40" o:spid="_x0000_s1034" type="#_x0000_t75" style="position:absolute;left:-18738;top:15148;width:14364;height:97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OO7S9AAAA2wAAAA8AAABkcnMvZG93bnJldi54bWxET8uqwjAQ3Qv+QxjBjWiqXFSqUUQQdWlV&#10;cDk0Y1NsJqWJWv/eLC64PJz3ct3aSryo8aVjBeNRAoI4d7rkQsHlvBvOQfiArLFyTAo+5GG96naW&#10;mGr35hO9slCIGMI+RQUmhDqV0ueGLPqRq4kjd3eNxRBhU0jd4DuG20pOkmQqLZYcGwzWtDWUP7Kn&#10;VbC/eXl8nFAfTa0P19mgxGeRKdXvtZsFiEBt+In/3Qet4C+uj1/iD5CrL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ZQ47tL0AAADbAAAADwAAAAAAAAAAAAAAAACfAgAAZHJz&#10;L2Rvd25yZXYueG1sUEsFBgAAAAAEAAQA9wAAAIkDAAAAAA==&#10;">
                            <v:imagedata r:id="rId8" o:title="FB_IMG_1738949882861" croptop="5726f" cropbottom="52690f" cropleft="46877f"/>
                            <v:path arrowok="t"/>
                          </v:shape>
                          <v:shape id="Zone de texte 64" o:spid="_x0000_s1035" type="#_x0000_t202" style="position:absolute;left:-20930;top:26578;width:19145;height:3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lIJMIA&#10;AADbAAAADwAAAGRycy9kb3ducmV2LnhtbESP0YrCMBRE34X9h3AX9kU0XXVFukZRF9FHV/2AS3Ob&#10;Fpub0sRa/94Igo/DzJxh5svOVqKlxpeOFXwPExDEmdMlGwXn03YwA+EDssbKMSm4k4fl4qM3x1S7&#10;G/9TewxGRAj7FBUUIdSplD4ryKIfupo4erlrLIYoGyN1g7cIt5UcJclUWiw5LhRY06ag7HK8WgX9&#10;/Xpn2lyOt/nP6Jq5v8thZRKlvj671S+IQF14h1/tvVYwnc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uUgkwgAAANsAAAAPAAAAAAAAAAAAAAAAAJgCAABkcnMvZG93&#10;bnJldi54bWxQSwUGAAAAAAQABAD1AAAAhwMAAAAA&#10;" fillcolor="window" strokecolor="white [3212]" strokeweight=".5pt">
                            <v:textbox>
                              <w:txbxContent>
                                <w:p w:rsidR="00A4729C" w:rsidRPr="000B40CF" w:rsidRDefault="00A4729C" w:rsidP="00D413F7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بلورات كبريتات الحديد </w:t>
                                  </w:r>
                                  <w:r w:rsidRPr="006D7EE1">
                                    <w:rPr>
                                      <w:rFonts w:ascii="29LT Azer" w:hAnsi="29LT Azer" w:cs="29LT Azer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lang w:bidi="ar-DZ"/>
                                    </w:rPr>
                                    <w:t>FeSO</w:t>
                                  </w:r>
                                  <w:proofErr w:type="gramStart"/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4</w:t>
                                  </w:r>
                                  <w:r w:rsidRPr="006D7EE1">
                                    <w:rPr>
                                      <w:rFonts w:ascii="29LT Azer" w:hAnsi="29LT Azer" w:cs="29LT Azer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)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67" o:spid="_x0000_s1036" type="#_x0000_t32" style="position:absolute;left:-10637;top:24292;width:0;height:31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YUvscAAADbAAAADwAAAGRycy9kb3ducmV2LnhtbESPS2vDMBCE74X+B7GBXkIitw1JcKKE&#10;ENPSUyEP8rgt1kZ2a60cS3Xcf18VCj0OM/MNM192thItNb50rOBxmIAgzp0u2SjY714GUxA+IGus&#10;HJOCb/KwXNzfzTHV7sYbarfBiAhhn6KCIoQ6ldLnBVn0Q1cTR+/iGoshysZI3eAtwm0ln5JkLC2W&#10;HBcKrGldUP65/bIKXp9Ph5VpR5m5ZpnuT/n8cXw/K/XQ61YzEIG68B/+a79pBeMJ/H6JP0Auf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hhS+xwAAANsAAAAPAAAAAAAA&#10;AAAAAAAAAKECAABkcnMvZG93bnJldi54bWxQSwUGAAAAAAQABAD5AAAAlQMAAAAA&#10;" strokecolor="black [3040]" strokeweight="1.5pt">
                            <v:stroke endarrow="block"/>
                          </v:shape>
                        </v:group>
                        <v:group id="Groupe 75" o:spid="_x0000_s1037" style="position:absolute;left:341;top:2762;width:21752;height:15263" coordorigin="341" coordsize="21756,152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<v:shape id="Image 41" o:spid="_x0000_s1038" type="#_x0000_t75" style="position:absolute;left:2131;width:15520;height:11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/uLvFAAAA2wAAAA8AAABkcnMvZG93bnJldi54bWxEj0FrAjEUhO+F/ofwCl5KzVpFZDVKW2kp&#10;9aJW8PrYvE0WNy/LJrprf30jFHocZuYbZrHqXS0u1IbKs4LRMANBXHhdsVFw+H5/moEIEVlj7ZkU&#10;XCnAanl/t8Bc+453dNlHIxKEQ44KbIxNLmUoLDkMQ98QJ6/0rcOYZGukbrFLcFfL5yybSocVpwWL&#10;Db1ZKk77s1Ow3fiPcXnsypnRr49fxv6sqVsrNXjoX+YgIvXxP/zX/tQKJiO4fUk/QC5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xv7i7xQAAANsAAAAPAAAAAAAAAAAAAAAA&#10;AJ8CAABkcnMvZG93bnJldi54bWxQSwUGAAAAAAQABAD3AAAAkQMAAAAA&#10;">
                            <v:imagedata r:id="rId9" o:title="FB_IMG_1738949882861" croptop="5546f" cropbottom="52466f" cropleft="23286f" cropright="21947f"/>
                            <v:path arrowok="t"/>
                          </v:shape>
                          <v:shape id="Zone de texte 68" o:spid="_x0000_s1039" type="#_x0000_t202" style="position:absolute;left:583;top:12382;width:20525;height:28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Ve8AA&#10;AADbAAAADwAAAGRycy9kb3ducmV2LnhtbERPy4rCMBTdD/gP4QruxlQXOlajqCiILsbXB1yaa1ts&#10;bkqT1urXm4Xg8nDes0VrCtFQ5XLLCgb9CARxYnXOqYLrZfv7B8J5ZI2FZVLwJAeLeednhrG2Dz5R&#10;c/apCCHsYlSQeV/GUrokI4Oub0viwN1sZdAHWKVSV/gI4aaQwygaSYM5h4YMS1pnlNzPtVEwMZv7&#10;uC4O++ZYvp710F33/6uNUr1uu5yC8NT6r/jj3mkFozA2fAk/QM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P9Ve8AAAADbAAAADwAAAAAAAAAAAAAAAACYAgAAZHJzL2Rvd25y&#10;ZXYueG1sUEsFBgAAAAAEAAQA9QAAAIUDAAAAAA==&#10;" filled="f" strokecolor="white [3212]" strokeweight=".5pt">
                            <v:textbox>
                              <w:txbxContent>
                                <w:p w:rsidR="00A4729C" w:rsidRPr="000B40CF" w:rsidRDefault="00A4729C" w:rsidP="00AE3F23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محلول كلور </w:t>
                                  </w:r>
                                  <w:proofErr w:type="spellStart"/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االنحاس</w:t>
                                  </w:r>
                                  <w:proofErr w:type="spellEnd"/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D7EE1">
                                    <w:rPr>
                                      <w:rFonts w:ascii="29LT Azer" w:hAnsi="29LT Azer" w:cs="29LT Azer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lang w:bidi="ar-DZ"/>
                                    </w:rPr>
                                    <w:t>Cu</w:t>
                                  </w:r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2+</w:t>
                                  </w:r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+2Cl</w:t>
                                  </w:r>
                                  <w:proofErr w:type="gramStart"/>
                                  <w:r w:rsidRPr="006D7EE1">
                                    <w:rPr>
                                      <w:rFonts w:ascii="29LT Azer" w:hAnsi="29LT Azer" w:cs="29LT Azer"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RPr="006D7EE1">
                                    <w:rPr>
                                      <w:rFonts w:ascii="29LT Azer" w:hAnsi="29LT Azer" w:cs="29LT Azer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)</w:t>
                                  </w:r>
                                  <w:proofErr w:type="gramEnd"/>
                                </w:p>
                              </w:txbxContent>
                            </v:textbox>
                          </v:shape>
                          <v:shape id="Connecteur droit avec flèche 69" o:spid="_x0000_s1040" type="#_x0000_t32" style="position:absolute;left:11144;top:9239;width:0;height:361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X0w8UAAADbAAAADwAAAGRycy9kb3ducmV2LnhtbESPQWvCQBSE7wX/w/IEL0U3erA2zUZE&#10;EC1FwVR7fmRfk6XZtyG7atpf3y0IPQ4z8w2TLXvbiCt13jhWMJ0kIIhLpw1XCk7vm/EChA/IGhvH&#10;pOCbPCzzwUOGqXY3PtK1CJWIEPYpKqhDaFMpfVmTRT9xLXH0Pl1nMUTZVVJ3eItw28hZksylRcNx&#10;ocaW1jWVX8XFKng0h+JNm+n5aSudP/eH/cfrz16p0bBfvYAI1If/8L290wrmz/D3Jf4Amf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VX0w8UAAADbAAAADwAAAAAAAAAA&#10;AAAAAAChAgAAZHJzL2Rvd25yZXYueG1sUEsFBgAAAAAEAAQA+QAAAJMDAAAAAA==&#10;" strokeweight="1.5pt">
                            <v:stroke endarrow="block"/>
                          </v:shape>
                          <v:shape id="Connecteur droit avec flèche 70" o:spid="_x0000_s1041" type="#_x0000_t32" style="position:absolute;left:13048;top:9239;width:4009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pS2sEAAADbAAAADwAAAGRycy9kb3ducmV2LnhtbERPPW/CMBDdkfofrEPqUhWngEoJGFQV&#10;IXWElKHdTvERB+xzGhsS/n09VGJ8et/Lde+suFIbas8KXkYZCOLS65orBYev7fMbiBCRNVrPpOBG&#10;Adarh8ESc+073tO1iJVIIRxyVGBibHIpQ2nIYRj5hjhxR986jAm2ldQtdincWTnOslfpsObUYLCh&#10;D0Plubg4BTv/Pd1s5mR9V/z25jR5GtsfUupx2L8vQETq41387/7UCmZpffqSfoB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alLawQAAANsAAAAPAAAAAAAAAAAAAAAA&#10;AKECAABkcnMvZG93bnJldi54bWxQSwUGAAAAAAQABAD5AAAAjwMAAAAA&#10;" strokeweight="1.5pt">
                            <v:stroke endarrow="block"/>
                          </v:shape>
                          <v:shape id="Zone de texte 72" o:spid="_x0000_s1042" type="#_x0000_t202" style="position:absolute;left:341;top:7810;width:5400;height:2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Ew8UA&#10;AADbAAAADwAAAGRycy9kb3ducmV2LnhtbESPS4vCQBCE7wv7H4Ze8LZODPgg6ygSkBXRg4+Lt95M&#10;mwQzPdnMqNFf7wiCx6KqvqLG09ZU4kKNKy0r6HUjEMSZ1SXnCva7+fcIhPPIGivLpOBGDqaTz48x&#10;JtpeeUOXrc9FgLBLUEHhfZ1I6bKCDLqurYmDd7SNQR9kk0vd4DXATSXjKBpIgyWHhQJrSgvKTtuz&#10;UbBM52vc/MVmdK/S39VxVv/vD32lOl/t7AeEp9a/w6/2QisYxvD8En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VsTDxQAAANsAAAAPAAAAAAAAAAAAAAAAAJgCAABkcnMv&#10;ZG93bnJldi54bWxQSwUGAAAAAAQABAD1AAAAigMAAAAA&#10;" filled="f" stroked="f" strokeweight=".5pt">
                            <v:textbox>
                              <w:txbxContent>
                                <w:p w:rsidR="00A4729C" w:rsidRPr="000B40CF" w:rsidRDefault="00A4729C" w:rsidP="006D7EE1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مصعد</w:t>
                                  </w:r>
                                </w:p>
                              </w:txbxContent>
                            </v:textbox>
                          </v:shape>
                          <v:shape id="Zone de texte 73" o:spid="_x0000_s1043" type="#_x0000_t202" style="position:absolute;left:17057;top:7810;width:5040;height:27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phWMUA&#10;AADbAAAADwAAAGRycy9kb3ducmV2LnhtbESPT4vCMBTE7wt+h/AEb2uqi6tUo0hBVsQ9+Ofi7dk8&#10;22LzUpuo1U+/WRA8DjPzG2Yya0wpblS7wrKCXjcCQZxaXXCmYL9bfI5AOI+ssbRMCh7kYDZtfUww&#10;1vbOG7ptfSYChF2MCnLvq1hKl+Zk0HVtRRy8k60N+iDrTOoa7wFuStmPom9psOCwkGNFSU7peXs1&#10;ClbJ4hc3x74ZPcvkZ32aV5f9YaBUp93MxyA8Nf4dfrWXWsHw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GmFYxQAAANsAAAAPAAAAAAAAAAAAAAAAAJgCAABkcnMv&#10;ZG93bnJldi54bWxQSwUGAAAAAAQABAD1AAAAigMAAAAA&#10;" filled="f" stroked="f" strokeweight=".5pt">
                            <v:textbox>
                              <w:txbxContent>
                                <w:p w:rsidR="00A4729C" w:rsidRPr="000B40CF" w:rsidRDefault="00A4729C" w:rsidP="006D7EE1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مهبط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Connecteur droit avec flèche 77" o:spid="_x0000_s1044" type="#_x0000_t32" style="position:absolute;left:5429;top:12001;width:374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HPG8IAAADbAAAADwAAAGRycy9kb3ducmV2LnhtbESPy4rCMBSG98K8QziCO01VmEo1Skcc&#10;dDEbLw9wbI692JyUJlPr25uBAZc//+XjX216U4uOWldaVjCdRCCIM6tLzhVczt/jBQjnkTXWlknB&#10;kxxs1h+DFSbaPvhI3cnnIoywS1BB4X2TSOmyggy6iW2Ig3ezrUEfZJtL3eIjjJtazqLoUxosORAK&#10;bGhbUHY//ZoA2e++mmrRufTnsq3Sqzvf5nGl1GjYp0sQnnr/Dv+3D1pBHMPfl/AD5P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nHPG8IAAADbAAAADwAAAAAAAAAAAAAA&#10;AAChAgAAZHJzL2Rvd25yZXYueG1sUEsFBgAAAAAEAAQA+QAAAJADAAAAAA==&#10;" strokecolor="black [3040]" strokeweight="1.5pt">
                        <v:stroke endarrow="block"/>
                      </v:shape>
                    </v:group>
                  </w:pict>
                </mc:Fallback>
              </mc:AlternateContent>
            </w:r>
            <w:r w:rsidR="00EF3CD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في التجربة (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2</w:t>
            </w:r>
            <w:r w:rsidR="00EF3CD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</w:p>
          <w:p w:rsidR="00EF3CDB" w:rsidRDefault="00EF3CDB" w:rsidP="008A511F">
            <w:pPr>
              <w:bidi/>
              <w:spacing w:after="0"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1/ أ) قدم سبب</w:t>
            </w:r>
            <w:r>
              <w:rPr>
                <w:rFonts w:ascii="29LT Azer" w:hAnsi="29LT Azer" w:cs="29LT Azer" w:hint="eastAsia"/>
                <w:sz w:val="26"/>
                <w:szCs w:val="26"/>
                <w:rtl/>
                <w:lang w:bidi="ar-DZ"/>
              </w:rPr>
              <w:t>ا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مناسبا لم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لاحظ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ات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التلاميذ (1ن)</w:t>
            </w:r>
          </w:p>
          <w:p w:rsidR="00EF3CDB" w:rsidRDefault="00EF3CDB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ب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 اقترح حلا مناسبا لتوهج المصباح في التجربة (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2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</w:t>
            </w:r>
            <w:r w:rsidR="00E07A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(0.25 ن)</w:t>
            </w:r>
          </w:p>
          <w:p w:rsidR="0040130E" w:rsidRDefault="00EF3CDB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2/ بعد حل المشكلة في التجربة (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2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 تحصل التلاميذ على محلول لونه أخضر فاتح</w:t>
            </w:r>
            <w:r w:rsidR="00E07A2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</w:p>
          <w:p w:rsidR="00EF3CDB" w:rsidRDefault="00E07A22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(محلول كبريتات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الحديد )</w:t>
            </w:r>
            <w:proofErr w:type="gramEnd"/>
            <w:r w:rsidR="00EF3CD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و</w:t>
            </w:r>
            <w:r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ُ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ضع داخله صفيحة من الزنك (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Zn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)</w:t>
            </w:r>
          </w:p>
          <w:p w:rsidR="0040130E" w:rsidRDefault="00E07A22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أ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EF3CD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حدد الفرد الكيميائي (الشاردة) المسؤول عن اللون الأخضر </w:t>
            </w:r>
          </w:p>
          <w:p w:rsidR="00EF3CDB" w:rsidRDefault="00E07A22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ثم بين طر</w:t>
            </w:r>
            <w:r w:rsidR="00F27F6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ي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قة الكشف عنه (0.75 ن) </w:t>
            </w:r>
          </w:p>
          <w:p w:rsidR="008A511F" w:rsidRDefault="00E07A22" w:rsidP="008A511F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ب) </w:t>
            </w:r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تعطى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معادلة التفاعل الحادث بين صفيحة الزنك</w:t>
            </w:r>
            <w:r w:rsidR="004018CE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ومحلول كبريتات الحديد</w:t>
            </w:r>
          </w:p>
          <w:p w:rsidR="00BF14A9" w:rsidRDefault="00E07A22" w:rsidP="008A511F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بالصيغة </w:t>
            </w:r>
            <w:proofErr w:type="spell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الشاردية</w:t>
            </w:r>
            <w:proofErr w:type="spell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كالتالي أكمل </w:t>
            </w:r>
            <w:proofErr w:type="gramStart"/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كتابتها :</w:t>
            </w:r>
            <w:proofErr w:type="gramEnd"/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(1ن)</w:t>
            </w:r>
          </w:p>
          <w:p w:rsidR="00E07A22" w:rsidRDefault="00BF14A9" w:rsidP="00617CC3">
            <w:pPr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C665E39" wp14:editId="2E399C75">
                      <wp:simplePos x="0" y="0"/>
                      <wp:positionH relativeFrom="column">
                        <wp:posOffset>4333875</wp:posOffset>
                      </wp:positionH>
                      <wp:positionV relativeFrom="paragraph">
                        <wp:posOffset>85725</wp:posOffset>
                      </wp:positionV>
                      <wp:extent cx="647700" cy="0"/>
                      <wp:effectExtent l="0" t="76200" r="19050" b="95250"/>
                      <wp:wrapNone/>
                      <wp:docPr id="79" name="Connecteur droit avec flèch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692D83" id="Connecteur droit avec flèche 79" o:spid="_x0000_s1026" type="#_x0000_t32" style="position:absolute;margin-left:341.25pt;margin-top:6.75pt;width:51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" strokecolor="black [3040]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29LT Azer" w:hAnsi="29LT Azer" w:cs="29LT Azer"/>
                <w:sz w:val="28"/>
                <w:szCs w:val="28"/>
                <w:lang w:bidi="ar-DZ"/>
              </w:rPr>
              <w:t xml:space="preserve">                                                                               </w:t>
            </w:r>
            <w:r w:rsidRPr="00BF14A9">
              <w:rPr>
                <w:rFonts w:ascii="29LT Azer" w:hAnsi="29LT Azer" w:cs="29LT Azer"/>
                <w:sz w:val="28"/>
                <w:szCs w:val="28"/>
                <w:lang w:bidi="ar-DZ"/>
              </w:rPr>
              <w:t xml:space="preserve">Zn </w:t>
            </w:r>
            <w:r w:rsidRPr="00BF14A9">
              <w:rPr>
                <w:rFonts w:ascii="29LT Azer" w:hAnsi="29LT Azer" w:cs="29LT Azer"/>
                <w:sz w:val="28"/>
                <w:szCs w:val="28"/>
                <w:vertAlign w:val="subscript"/>
                <w:lang w:bidi="ar-DZ"/>
              </w:rPr>
              <w:t xml:space="preserve">(s) 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+ (</w:t>
            </w:r>
            <w:proofErr w:type="gramStart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……..</w:t>
            </w:r>
            <w:proofErr w:type="gramEnd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 +…….)</w:t>
            </w:r>
            <w:r w:rsidRPr="00BF14A9">
              <w:rPr>
                <w:rFonts w:ascii="29LT Azer" w:hAnsi="29LT Azer" w:cs="29LT Azer"/>
                <w:sz w:val="26"/>
                <w:szCs w:val="26"/>
                <w:vertAlign w:val="subscript"/>
                <w:lang w:bidi="ar-DZ"/>
              </w:rPr>
              <w:t>(…..)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                          </w:t>
            </w:r>
            <w:r w:rsidR="00617CC3">
              <w:rPr>
                <w:rFonts w:ascii="29LT Azer" w:hAnsi="29LT Azer" w:cs="29LT Azer"/>
                <w:sz w:val="28"/>
                <w:szCs w:val="28"/>
                <w:lang w:bidi="ar-DZ"/>
              </w:rPr>
              <w:t>Fe</w:t>
            </w:r>
            <w:r w:rsidRPr="00BF14A9">
              <w:rPr>
                <w:rFonts w:ascii="29LT Azer" w:hAnsi="29LT Azer" w:cs="29LT Azer"/>
                <w:sz w:val="28"/>
                <w:szCs w:val="28"/>
                <w:lang w:bidi="ar-DZ"/>
              </w:rPr>
              <w:t xml:space="preserve"> </w:t>
            </w:r>
            <w:r w:rsidRPr="00BF14A9">
              <w:rPr>
                <w:rFonts w:ascii="29LT Azer" w:hAnsi="29LT Azer" w:cs="29LT Azer"/>
                <w:sz w:val="28"/>
                <w:szCs w:val="28"/>
                <w:vertAlign w:val="subscript"/>
                <w:lang w:bidi="ar-DZ"/>
              </w:rPr>
              <w:t xml:space="preserve">(s) 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+ (</w:t>
            </w:r>
            <w:proofErr w:type="gramStart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……..</w:t>
            </w:r>
            <w:proofErr w:type="gramEnd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 +…….)</w:t>
            </w:r>
            <w:r w:rsidRPr="00BF14A9">
              <w:rPr>
                <w:rFonts w:ascii="29LT Azer" w:hAnsi="29LT Azer" w:cs="29LT Azer"/>
                <w:sz w:val="26"/>
                <w:szCs w:val="26"/>
                <w:vertAlign w:val="subscript"/>
                <w:lang w:bidi="ar-DZ"/>
              </w:rPr>
              <w:t>(…..)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                                                                                                                 </w:t>
            </w:r>
          </w:p>
          <w:p w:rsidR="00E07A22" w:rsidRDefault="00E07A22" w:rsidP="00617CC3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ج/ حدد الأفراد الكيميائية المتفاعلة والناتجة في هذا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التفاعل  (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1ن) </w:t>
            </w:r>
          </w:p>
          <w:p w:rsidR="00E07A22" w:rsidRDefault="00E07A22" w:rsidP="008A511F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3/ </w:t>
            </w:r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أ)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عند غلق القاطعة 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ماذا تلاحظ عند المسريين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8A511F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في التجربة (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1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  <w:r w:rsidR="00BF14A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(0.5 ن)</w:t>
            </w:r>
          </w:p>
          <w:p w:rsidR="00BF14A9" w:rsidRPr="0007675B" w:rsidRDefault="00BF14A9" w:rsidP="0040130E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ب) أكتب المعادلة الإجمالية لهذا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التفاعل  (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تفاعل التجربة </w:t>
            </w:r>
            <w:r w:rsidR="0040130E">
              <w:rPr>
                <w:rFonts w:ascii="29LT Azer" w:hAnsi="29LT Azer" w:cs="29LT Azer"/>
                <w:sz w:val="26"/>
                <w:szCs w:val="26"/>
                <w:lang w:bidi="ar-DZ"/>
              </w:rPr>
              <w:t>1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(1.5 ن) </w:t>
            </w:r>
          </w:p>
        </w:tc>
      </w:tr>
    </w:tbl>
    <w:p w:rsidR="00D057B4" w:rsidRPr="00F1725F" w:rsidRDefault="008A511F" w:rsidP="00D057B4">
      <w:pPr>
        <w:bidi/>
        <w:rPr>
          <w:rFonts w:ascii="29LT Azer" w:hAnsi="29LT Azer" w:cs="29LT Azer"/>
          <w:sz w:val="24"/>
          <w:szCs w:val="24"/>
          <w:u w:val="double"/>
          <w:rtl/>
          <w:lang w:bidi="ar-DZ"/>
        </w:rPr>
      </w:pPr>
      <w:r>
        <w:rPr>
          <w:rFonts w:ascii="29LT Azer" w:hAnsi="29LT Azer" w:cs="29LT Azer" w:hint="cs"/>
          <w:noProof/>
          <w:sz w:val="24"/>
          <w:szCs w:val="24"/>
          <w:u w:val="doub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-19577</wp:posOffset>
                </wp:positionH>
                <wp:positionV relativeFrom="paragraph">
                  <wp:posOffset>454025</wp:posOffset>
                </wp:positionV>
                <wp:extent cx="2551520" cy="2356485"/>
                <wp:effectExtent l="0" t="0" r="20320" b="24765"/>
                <wp:wrapNone/>
                <wp:docPr id="210" name="Groupe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1520" cy="2356485"/>
                          <a:chOff x="0" y="0"/>
                          <a:chExt cx="2551520" cy="2356485"/>
                        </a:xfrm>
                      </wpg:grpSpPr>
                      <wpg:grpSp>
                        <wpg:cNvPr id="80" name="Groupe 80"/>
                        <wpg:cNvGrpSpPr/>
                        <wpg:grpSpPr>
                          <a:xfrm>
                            <a:off x="311285" y="0"/>
                            <a:ext cx="2240235" cy="2356485"/>
                            <a:chOff x="-213264" y="0"/>
                            <a:chExt cx="3134899" cy="2880431"/>
                          </a:xfrm>
                        </wpg:grpSpPr>
                        <wpg:grpSp>
                          <wpg:cNvPr id="81" name="Groupe 81"/>
                          <wpg:cNvGrpSpPr/>
                          <wpg:grpSpPr>
                            <a:xfrm>
                              <a:off x="-213264" y="0"/>
                              <a:ext cx="3134899" cy="2880431"/>
                              <a:chOff x="-213264" y="0"/>
                              <a:chExt cx="3134899" cy="2880431"/>
                            </a:xfrm>
                          </wpg:grpSpPr>
                          <pic:pic xmlns:pic="http://schemas.openxmlformats.org/drawingml/2006/picture">
                            <pic:nvPicPr>
                              <pic:cNvPr id="82" name="Image 82" descr="C:\Users\youcef\Downloads\FB_IMG_174491122819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55021" t="17052" r="10582" b="57918"/>
                              <a:stretch/>
                            </pic:blipFill>
                            <pic:spPr bwMode="auto">
                              <a:xfrm>
                                <a:off x="19050" y="0"/>
                                <a:ext cx="1969770" cy="2614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83" name="Groupe 83"/>
                            <wpg:cNvGrpSpPr/>
                            <wpg:grpSpPr>
                              <a:xfrm>
                                <a:off x="-213264" y="409575"/>
                                <a:ext cx="3134899" cy="2470856"/>
                                <a:chOff x="-213264" y="0"/>
                                <a:chExt cx="3134899" cy="2470856"/>
                              </a:xfrm>
                            </wpg:grpSpPr>
                            <wpg:grpSp>
                              <wpg:cNvPr id="84" name="Group 41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71015" y="1581150"/>
                                  <a:ext cx="1150620" cy="889706"/>
                                  <a:chOff x="5339" y="4769"/>
                                  <a:chExt cx="1812" cy="2091"/>
                                </a:xfrm>
                              </wpg:grpSpPr>
                              <wpg:grpSp>
                                <wpg:cNvPr id="85" name="Group 42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339" y="4769"/>
                                    <a:ext cx="1812" cy="2091"/>
                                    <a:chOff x="5339" y="4769"/>
                                    <a:chExt cx="1812" cy="2091"/>
                                  </a:xfrm>
                                </wpg:grpSpPr>
                                <wpg:grpSp>
                                  <wpg:cNvPr id="86" name="Group 420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18" y="4769"/>
                                      <a:ext cx="901" cy="1128"/>
                                      <a:chOff x="5304" y="3092"/>
                                      <a:chExt cx="1315" cy="1646"/>
                                    </a:xfrm>
                                  </wpg:grpSpPr>
                                  <wps:wsp>
                                    <wps:cNvPr id="87" name="AutoShape 42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77" y="3140"/>
                                        <a:ext cx="1065" cy="1560"/>
                                      </a:xfrm>
                                      <a:prstGeom prst="roundRect">
                                        <a:avLst>
                                          <a:gd name="adj" fmla="val 8264"/>
                                        </a:avLst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77255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77255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8" name="Freeform 420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425" y="3176"/>
                                        <a:ext cx="129" cy="156"/>
                                      </a:xfrm>
                                      <a:custGeom>
                                        <a:avLst/>
                                        <a:gdLst>
                                          <a:gd name="T0" fmla="*/ 0 w 129"/>
                                          <a:gd name="T1" fmla="*/ 27 h 156"/>
                                          <a:gd name="T2" fmla="*/ 0 w 129"/>
                                          <a:gd name="T3" fmla="*/ 156 h 156"/>
                                          <a:gd name="T4" fmla="*/ 30 w 129"/>
                                          <a:gd name="T5" fmla="*/ 153 h 156"/>
                                          <a:gd name="T6" fmla="*/ 66 w 129"/>
                                          <a:gd name="T7" fmla="*/ 45 h 156"/>
                                          <a:gd name="T8" fmla="*/ 129 w 129"/>
                                          <a:gd name="T9" fmla="*/ 0 h 156"/>
                                          <a:gd name="T10" fmla="*/ 0 w 129"/>
                                          <a:gd name="T11" fmla="*/ 27 h 15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29" h="156">
                                            <a:moveTo>
                                              <a:pt x="0" y="27"/>
                                            </a:moveTo>
                                            <a:lnTo>
                                              <a:pt x="0" y="156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66" y="45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0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9" name="Arc 420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306" y="3152"/>
                                        <a:ext cx="71" cy="80"/>
                                      </a:xfrm>
                                      <a:custGeom>
                                        <a:avLst/>
                                        <a:gdLst>
                                          <a:gd name="G0" fmla="+- 0 0 0"/>
                                          <a:gd name="G1" fmla="+- 21600 0 0"/>
                                          <a:gd name="G2" fmla="+- 21600 0 0"/>
                                          <a:gd name="T0" fmla="*/ 0 w 21600"/>
                                          <a:gd name="T1" fmla="*/ 0 h 21600"/>
                                          <a:gd name="T2" fmla="*/ 21600 w 21600"/>
                                          <a:gd name="T3" fmla="*/ 21600 h 21600"/>
                                          <a:gd name="T4" fmla="*/ 0 w 21600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00" h="21600" fill="none" extrusionOk="0">
                                            <a:moveTo>
                                              <a:pt x="-1" y="0"/>
                                            </a:moveTo>
                                            <a:cubicBezTo>
                                              <a:pt x="11929" y="0"/>
                                              <a:pt x="21600" y="9670"/>
                                              <a:pt x="21600" y="21600"/>
                                            </a:cubicBezTo>
                                          </a:path>
                                          <a:path w="21600" h="21600" stroke="0" extrusionOk="0">
                                            <a:moveTo>
                                              <a:pt x="-1" y="0"/>
                                            </a:moveTo>
                                            <a:cubicBezTo>
                                              <a:pt x="11929" y="0"/>
                                              <a:pt x="21600" y="9670"/>
                                              <a:pt x="21600" y="21600"/>
                                            </a:cubicBezTo>
                                            <a:lnTo>
                                              <a:pt x="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0" name="Arc 4205"/>
                                    <wps:cNvSpPr>
                                      <a:spLocks/>
                                    </wps:cNvSpPr>
                                    <wps:spPr bwMode="auto">
                                      <a:xfrm flipH="1">
                                        <a:off x="6440" y="3152"/>
                                        <a:ext cx="179" cy="251"/>
                                      </a:xfrm>
                                      <a:custGeom>
                                        <a:avLst/>
                                        <a:gdLst>
                                          <a:gd name="G0" fmla="+- 182 0 0"/>
                                          <a:gd name="G1" fmla="+- 21600 0 0"/>
                                          <a:gd name="G2" fmla="+- 21600 0 0"/>
                                          <a:gd name="T0" fmla="*/ 0 w 21772"/>
                                          <a:gd name="T1" fmla="*/ 1 h 21600"/>
                                          <a:gd name="T2" fmla="*/ 21772 w 21772"/>
                                          <a:gd name="T3" fmla="*/ 20951 h 21600"/>
                                          <a:gd name="T4" fmla="*/ 182 w 21772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772" h="21600" fill="none" extrusionOk="0">
                                            <a:moveTo>
                                              <a:pt x="-1" y="0"/>
                                            </a:moveTo>
                                            <a:cubicBezTo>
                                              <a:pt x="60" y="0"/>
                                              <a:pt x="121" y="-1"/>
                                              <a:pt x="182" y="0"/>
                                            </a:cubicBezTo>
                                            <a:cubicBezTo>
                                              <a:pt x="11858" y="0"/>
                                              <a:pt x="21421" y="9279"/>
                                              <a:pt x="21772" y="20950"/>
                                            </a:cubicBezTo>
                                          </a:path>
                                          <a:path w="21772" h="21600" stroke="0" extrusionOk="0">
                                            <a:moveTo>
                                              <a:pt x="-1" y="0"/>
                                            </a:moveTo>
                                            <a:cubicBezTo>
                                              <a:pt x="60" y="0"/>
                                              <a:pt x="121" y="-1"/>
                                              <a:pt x="182" y="0"/>
                                            </a:cubicBezTo>
                                            <a:cubicBezTo>
                                              <a:pt x="11858" y="0"/>
                                              <a:pt x="21421" y="9279"/>
                                              <a:pt x="21772" y="20950"/>
                                            </a:cubicBezTo>
                                            <a:lnTo>
                                              <a:pt x="182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1" name="Oval 4206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04" y="3092"/>
                                        <a:ext cx="1301" cy="120"/>
                                      </a:xfrm>
                                      <a:prstGeom prst="ellipse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2" name="Oval 420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413" y="4644"/>
                                        <a:ext cx="985" cy="94"/>
                                      </a:xfrm>
                                      <a:prstGeom prst="ellipse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3" name="Oval 420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419" y="4632"/>
                                        <a:ext cx="973" cy="97"/>
                                      </a:xfrm>
                                      <a:prstGeom prst="ellipse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46275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4" name="AutoShape 420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940" y="5760"/>
                                      <a:ext cx="390" cy="85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gradFill rotWithShape="0">
                                      <a:gsLst>
                                        <a:gs pos="0">
                                          <a:srgbClr val="FFFFFF"/>
                                        </a:gs>
                                        <a:gs pos="100000">
                                          <a:srgbClr val="FFFFFF">
                                            <a:gamma/>
                                            <a:shade val="16078"/>
                                            <a:invGamma/>
                                          </a:srgbClr>
                                        </a:gs>
                                      </a:gsLst>
                                      <a:lin ang="0" scaled="1"/>
                                    </a:gra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95" name="Group 42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339" y="5880"/>
                                      <a:ext cx="1812" cy="980"/>
                                      <a:chOff x="5340" y="5880"/>
                                      <a:chExt cx="2761" cy="980"/>
                                    </a:xfrm>
                                  </wpg:grpSpPr>
                                  <wps:wsp>
                                    <wps:cNvPr id="96" name="AutoShape 42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04" y="6014"/>
                                        <a:ext cx="2297" cy="846"/>
                                      </a:xfrm>
                                      <a:prstGeom prst="roundRect">
                                        <a:avLst>
                                          <a:gd name="adj" fmla="val 16667"/>
                                        </a:avLst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FFFFFF">
                                              <a:gamma/>
                                              <a:shade val="76471"/>
                                              <a:invGamma/>
                                            </a:srgbClr>
                                          </a:gs>
                                          <a:gs pos="50000">
                                            <a:srgbClr val="FFFFFF"/>
                                          </a:gs>
                                          <a:gs pos="100000">
                                            <a:srgbClr val="FFFFFF">
                                              <a:gamma/>
                                              <a:shade val="76471"/>
                                              <a:invGamma/>
                                            </a:srgbClr>
                                          </a:gs>
                                        </a:gsLst>
                                        <a:lin ang="5400000" scaled="1"/>
                                      </a:gradFill>
                                      <a:ln w="28575">
                                        <a:solidFill>
                                          <a:srgbClr val="333333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A4729C" w:rsidRDefault="00A4729C" w:rsidP="002F4FEC">
                                          <w:pPr>
                                            <w:jc w:val="center"/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hint="cs"/>
                                              <w:rtl/>
                                              <w:lang w:bidi="ar-DZ"/>
                                            </w:rPr>
                                            <w:t xml:space="preserve">0.15 </w:t>
                                          </w:r>
                                          <w:r>
                                            <w:rPr>
                                              <w:lang w:bidi="ar-DZ"/>
                                            </w:rPr>
                                            <w:t>Kg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7" name="Rectangle 421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40" y="5880"/>
                                        <a:ext cx="2433" cy="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808080"/>
                                      </a:solidFill>
                                      <a:ln w="9525">
                                        <a:solidFill>
                                          <a:srgbClr val="333333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8" name="Line 4214"/>
                                    <wps:cNvCnPr/>
                                    <wps:spPr bwMode="auto">
                                      <a:xfrm>
                                        <a:off x="5435" y="5991"/>
                                        <a:ext cx="2282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333333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g:grpSp>
                                <wpg:cNvPr id="99" name="Group 42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69" y="5156"/>
                                    <a:ext cx="710" cy="736"/>
                                    <a:chOff x="1223" y="1511"/>
                                    <a:chExt cx="1036" cy="1074"/>
                                  </a:xfrm>
                                </wpg:grpSpPr>
                                <wps:wsp>
                                  <wps:cNvPr id="100" name="Freeform 421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223" y="1567"/>
                                      <a:ext cx="1036" cy="1018"/>
                                    </a:xfrm>
                                    <a:custGeom>
                                      <a:avLst/>
                                      <a:gdLst>
                                        <a:gd name="T0" fmla="*/ 0 w 1036"/>
                                        <a:gd name="T1" fmla="*/ 0 h 1018"/>
                                        <a:gd name="T2" fmla="*/ 0 w 1036"/>
                                        <a:gd name="T3" fmla="*/ 936 h 1018"/>
                                        <a:gd name="T4" fmla="*/ 24 w 1036"/>
                                        <a:gd name="T5" fmla="*/ 970 h 1018"/>
                                        <a:gd name="T6" fmla="*/ 60 w 1036"/>
                                        <a:gd name="T7" fmla="*/ 991 h 1018"/>
                                        <a:gd name="T8" fmla="*/ 138 w 1036"/>
                                        <a:gd name="T9" fmla="*/ 1000 h 1018"/>
                                        <a:gd name="T10" fmla="*/ 480 w 1036"/>
                                        <a:gd name="T11" fmla="*/ 1018 h 1018"/>
                                        <a:gd name="T12" fmla="*/ 909 w 1036"/>
                                        <a:gd name="T13" fmla="*/ 1000 h 1018"/>
                                        <a:gd name="T14" fmla="*/ 999 w 1036"/>
                                        <a:gd name="T15" fmla="*/ 982 h 1018"/>
                                        <a:gd name="T16" fmla="*/ 1036 w 1036"/>
                                        <a:gd name="T17" fmla="*/ 957 h 1018"/>
                                        <a:gd name="T18" fmla="*/ 1036 w 1036"/>
                                        <a:gd name="T19" fmla="*/ 0 h 1018"/>
                                        <a:gd name="T20" fmla="*/ 0 w 1036"/>
                                        <a:gd name="T21" fmla="*/ 0 h 10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</a:cxnLst>
                                      <a:rect l="0" t="0" r="r" b="b"/>
                                      <a:pathLst>
                                        <a:path w="1036" h="101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936"/>
                                          </a:lnTo>
                                          <a:lnTo>
                                            <a:pt x="24" y="970"/>
                                          </a:lnTo>
                                          <a:lnTo>
                                            <a:pt x="60" y="991"/>
                                          </a:lnTo>
                                          <a:lnTo>
                                            <a:pt x="138" y="1000"/>
                                          </a:lnTo>
                                          <a:lnTo>
                                            <a:pt x="480" y="1018"/>
                                          </a:lnTo>
                                          <a:lnTo>
                                            <a:pt x="909" y="1000"/>
                                          </a:lnTo>
                                          <a:lnTo>
                                            <a:pt x="999" y="982"/>
                                          </a:lnTo>
                                          <a:lnTo>
                                            <a:pt x="1036" y="957"/>
                                          </a:lnTo>
                                          <a:lnTo>
                                            <a:pt x="1036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ysClr val="window" lastClr="FFFFFF">
                                        <a:lumMod val="65000"/>
                                        <a:alpha val="50000"/>
                                      </a:sys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3175" cmpd="sng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1" name="Oval 42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224" y="1511"/>
                                      <a:ext cx="1033" cy="9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>
                                        <a:lumMod val="65000"/>
                                        <a:alpha val="50000"/>
                                      </a:sysClr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02" name="Rectangle 102"/>
                              <wps:cNvSpPr/>
                              <wps:spPr>
                                <a:xfrm>
                                  <a:off x="180975" y="0"/>
                                  <a:ext cx="428625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Rectangle 103"/>
                              <wps:cNvSpPr/>
                              <wps:spPr>
                                <a:xfrm>
                                  <a:off x="-213264" y="514351"/>
                                  <a:ext cx="755655" cy="352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A4729C" w:rsidRDefault="00A4729C" w:rsidP="002F4FEC">
                                    <w:r>
                                      <w:t>4.5 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Rectangle 104"/>
                              <wps:cNvSpPr/>
                              <wps:spPr>
                                <a:xfrm>
                                  <a:off x="885825" y="704850"/>
                                  <a:ext cx="428625" cy="228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Rectangle 105"/>
                              <wps:cNvSpPr/>
                              <wps:spPr>
                                <a:xfrm>
                                  <a:off x="1704974" y="600075"/>
                                  <a:ext cx="554147" cy="352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A4729C" w:rsidRDefault="00A4729C" w:rsidP="002F4FEC">
                                    <w:pPr>
                                      <w:jc w:val="center"/>
                                    </w:pPr>
                                    <w:r>
                                      <w:t>3N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06" name="Groupe 106"/>
                              <wpg:cNvGrpSpPr/>
                              <wpg:grpSpPr>
                                <a:xfrm>
                                  <a:off x="1857375" y="1371600"/>
                                  <a:ext cx="294529" cy="212803"/>
                                  <a:chOff x="-9277" y="46234"/>
                                  <a:chExt cx="294529" cy="212803"/>
                                </a:xfrm>
                              </wpg:grpSpPr>
                              <wps:wsp>
                                <wps:cNvPr id="107" name="Connecteur droit 107"/>
                                <wps:cNvCnPr/>
                                <wps:spPr>
                                  <a:xfrm rot="21124044">
                                    <a:off x="0" y="95250"/>
                                    <a:ext cx="285252" cy="1637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08" name="Connecteur droit 108"/>
                                <wps:cNvCnPr/>
                                <wps:spPr>
                                  <a:xfrm rot="21124044">
                                    <a:off x="-9277" y="46234"/>
                                    <a:ext cx="285252" cy="1637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109" name="Rectangle 109"/>
                          <wps:cNvSpPr/>
                          <wps:spPr>
                            <a:xfrm>
                              <a:off x="0" y="581022"/>
                              <a:ext cx="523875" cy="31431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A4729C" w:rsidRDefault="00A4729C" w:rsidP="002F4FE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933450" y="476250"/>
                              <a:ext cx="523875" cy="314317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A4729C" w:rsidRDefault="00A4729C" w:rsidP="002F4FE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9" name="Groupe 209"/>
                        <wpg:cNvGrpSpPr/>
                        <wpg:grpSpPr>
                          <a:xfrm>
                            <a:off x="0" y="389106"/>
                            <a:ext cx="970210" cy="287655"/>
                            <a:chOff x="0" y="0"/>
                            <a:chExt cx="970210" cy="287655"/>
                          </a:xfrm>
                        </wpg:grpSpPr>
                        <wps:wsp>
                          <wps:cNvPr id="206" name="Rogner un rectangle à un seul coin 206"/>
                          <wps:cNvSpPr/>
                          <wps:spPr>
                            <a:xfrm>
                              <a:off x="0" y="0"/>
                              <a:ext cx="684000" cy="287655"/>
                            </a:xfrm>
                            <a:prstGeom prst="snip1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8A511F" w:rsidRPr="008A511F" w:rsidRDefault="008A511F" w:rsidP="008A511F">
                                <w:pPr>
                                  <w:bidi/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</w:pPr>
                                <w:r w:rsidRPr="008A511F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دينامومتر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Connecteur droit avec flèche 207"/>
                          <wps:cNvCnPr/>
                          <wps:spPr>
                            <a:xfrm>
                              <a:off x="593387" y="136188"/>
                              <a:ext cx="37682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210" o:spid="_x0000_s1045" style="position:absolute;left:0;text-align:left;margin-left:-1.55pt;margin-top:35.75pt;width:200.9pt;height:185.55pt;z-index:251808768" coordsize="25515,23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">
                <v:group id="Groupe 80" o:spid="_x0000_s1046" style="position:absolute;left:3112;width:22403;height:23564" coordorigin="-2132" coordsize="31348,288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<v:group id="Groupe 81" o:spid="_x0000_s1047" style="position:absolute;left:-2132;width:31348;height:28804" coordorigin="-2132" coordsize="31348,288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shape id="Image 82" o:spid="_x0000_s1048" type="#_x0000_t75" style="position:absolute;left:190;width:19698;height:261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jbtvBAAAA2wAAAA8AAABkcnMvZG93bnJldi54bWxEj9GKwjAURN+F/YdwF/ZNU2URqcYiLgs+&#10;raj9gEtzmxabm9LEtvr1G0HwcZiZM8wmG20jeup87VjBfJaAIC6crtkoyC+/0xUIH5A1No5JwZ08&#10;ZNuPyQZT7QY+UX8ORkQI+xQVVCG0qZS+qMiin7mWOHql6yyGKDsjdYdDhNtGLpJkKS3WHBcqbGlf&#10;UXE936wC+3PL8+RxpG/zV2tT3MvhKEulvj7H3RpEoDG8w6/2QStYLeD5Jf4Auf0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AjbtvBAAAA2wAAAA8AAAAAAAAAAAAAAAAAnwIA&#10;AGRycy9kb3ducmV2LnhtbFBLBQYAAAAABAAEAPcAAACNAwAAAAA=&#10;">
                      <v:imagedata r:id="rId11" o:title="FB_IMG_1744911228194" croptop="11175f" cropbottom="37957f" cropleft="36059f" cropright="6935f"/>
                      <v:path arrowok="t"/>
                    </v:shape>
                    <v:group id="Groupe 83" o:spid="_x0000_s1049" style="position:absolute;left:-2132;top:4095;width:31348;height:24709" coordorigin="-2132" coordsize="31348,247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<v:group id="Group 4199" o:spid="_x0000_s1050" style="position:absolute;left:17710;top:15811;width:11506;height:8897" coordorigin="5339,4769" coordsize="1812,20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group id="Group 4200" o:spid="_x0000_s1051" style="position:absolute;left:5339;top:4769;width:1812;height:2091" coordorigin="5339,4769" coordsize="1812,20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<v:group id="Group 4201" o:spid="_x0000_s1052" style="position:absolute;left:5718;top:4769;width:901;height:1128" coordorigin="5304,3092" coordsize="1315,16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<v:roundrect id="AutoShape 4202" o:spid="_x0000_s1053" style="position:absolute;left:5377;top:3140;width:1065;height:1560;visibility:visible;mso-wrap-style:square;v-text-anchor:top" arcsize="5416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mIB8QA&#10;AADbAAAADwAAAGRycy9kb3ducmV2LnhtbESPzW7CMBCE75V4B2uReis2PfATMAghKtEDaiF5gCVe&#10;koh4HcUmhLfHSJV6HM3MN5rlure16Kj1lWMN45ECQZw7U3GhIUu/PmYgfEA2WDsmDQ/ysF4N3paY&#10;GHfnI3WnUIgIYZ+ghjKEJpHS5yVZ9CPXEEfv4lqLIcq2kKbFe4TbWn4qNZEWK44LJTa0LSm/nm5W&#10;Q7NLp/P09+c7U+dbd5DKnS+Z0/p92G8WIAL14T/8194bDbMpvL7EH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piAfEAAAA2wAAAA8AAAAAAAAAAAAAAAAAmAIAAGRycy9k&#10;b3ducmV2LnhtbFBLBQYAAAAABAAEAPUAAACJAwAAAAA=&#10;" fillcolor="#c5c5c5" strokeweight="1.5pt">
                              <v:fill angle="90" focus="50%" type="gradient"/>
                            </v:roundrect>
                            <v:shape id="Freeform 4203" o:spid="_x0000_s1054" style="position:absolute;left:6425;top:3176;width:129;height:156;visibility:visible;mso-wrap-style:square;v-text-anchor:top" coordsize="129,1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/U1sIA&#10;AADbAAAADwAAAGRycy9kb3ducmV2LnhtbERPXWvCMBR9H/gfwhV8m6kOhnSNZYoDkYGsjurjpbk2&#10;Zc1NaWKt/355GOzxcL6zfLStGKj3jWMFi3kCgrhyuuFawffp43kFwgdkja1jUvAgD/l68pRhqt2d&#10;v2goQi1iCPsUFZgQulRKXxmy6OeuI47c1fUWQ4R9LXWP9xhuW7lMkldpseHYYLCjraHqp7hZBcfb&#10;eFgeis3L7lqi6c6fF3cs90rNpuP7G4hAY/gX/7n3WsEqjo1f4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9TWwgAAANsAAAAPAAAAAAAAAAAAAAAAAJgCAABkcnMvZG93&#10;bnJldi54bWxQSwUGAAAAAAQABAD1AAAAhwMAAAAA&#10;" path="m,27l,156r30,-3l66,45,129,,,27xe" fillcolor="silver" stroked="f">
                              <v:path arrowok="t" o:connecttype="custom" o:connectlocs="0,27;0,156;30,153;66,45;129,0;0,27" o:connectangles="0,0,0,0,0,0"/>
                            </v:shape>
                            <v:shape id="Arc 4204" o:spid="_x0000_s1055" style="position:absolute;left:5306;top:3152;width:71;height:80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TnN8UA&#10;AADbAAAADwAAAGRycy9kb3ducmV2LnhtbESPQWvCQBSE74X+h+UJvZS6sYLE1FVEaBF6kKbS8zP7&#10;zAazb9PsNon+ercgeBxm5htmsRpsLTpqfeVYwWScgCAunK64VLD/fn9JQfiArLF2TArO5GG1fHxY&#10;YKZdz1/U5aEUEcI+QwUmhCaT0heGLPqxa4ijd3StxRBlW0rdYh/htpavSTKTFiuOCwYb2hgqTvmf&#10;VbA7Pp8/fvJ1t/+9pNMt9p9zczgo9TQa1m8gAg3hHr61t1pBOof/L/EH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JOc3xQAAANsAAAAPAAAAAAAAAAAAAAAAAJgCAABkcnMv&#10;ZG93bnJldi54bWxQSwUGAAAAAAQABAD1AAAAigMAAAAA&#10;" path="m-1,nfc11929,,21600,9670,21600,21600em-1,nsc11929,,21600,9670,21600,21600l,21600,-1,xe" filled="f" strokeweight="1.5pt">
                              <v:path arrowok="t" o:extrusionok="f" o:connecttype="custom" o:connectlocs="0,0;71,80;0,80" o:connectangles="0,0,0"/>
                            </v:shape>
                            <v:shape id="Arc 4205" o:spid="_x0000_s1056" style="position:absolute;left:6440;top:3152;width:179;height:251;flip:x;visibility:visible;mso-wrap-style:square;v-text-anchor:top" coordsize="21772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Bp2MIA&#10;AADbAAAADwAAAGRycy9kb3ducmV2LnhtbERPTWsCMRC9F/wPYYReimatKLo1ihRKpeDBbcHrsBl3&#10;UzeTJYma9tc3h4LHx/tebZLtxJV8MI4VTMYFCOLaacONgq/Pt9ECRIjIGjvHpOCHAmzWg4cVltrd&#10;+EDXKjYih3AoUUEbY19KGeqWLIax64kzd3LeYszQN1J7vOVw28nnophLi4ZzQ4s9vbZUn6uLVWAW&#10;vzMzfz+l6eTbm9Qf90+Xj6VSj8O0fQERKcW7+N+90wqWeX3+kn+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IGnYwgAAANsAAAAPAAAAAAAAAAAAAAAAAJgCAABkcnMvZG93&#10;bnJldi54bWxQSwUGAAAAAAQABAD1AAAAhwMAAAAA&#10;" path="m-1,nfc60,,121,-1,182,,11858,,21421,9279,21772,20950em-1,nsc60,,121,-1,182,,11858,,21421,9279,21772,20950l182,21600,-1,xe" filled="f" strokeweight="1.5pt">
                              <v:path arrowok="t" o:extrusionok="f" o:connecttype="custom" o:connectlocs="0,0;179,243;1,251" o:connectangles="0,0,0"/>
                            </v:shape>
                            <v:oval id="Oval 4206" o:spid="_x0000_s1057" style="position:absolute;left:5304;top:3092;width:1301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JgNMUA&#10;AADbAAAADwAAAGRycy9kb3ducmV2LnhtbESPW2vCQBSE3wv+h+UIvkjdGHqx0VWCpdCXIo36fsye&#10;JsHs2ZDdXPz33YLQx2FmvmE2u9HUoqfWVZYVLBcRCOLc6ooLBafjx+MKhPPIGmvLpOBGDnbbycMG&#10;E20H/qY+84UIEHYJKii9bxIpXV6SQbewDXHwfmxr0AfZFlK3OAS4qWUcRS/SYMVhocSG9iXl16wz&#10;Cs7x03luh+75NVulw+XrcDTj7V2p2XRM1yA8jf4/fG9/agVvS/j7En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mA0xQAAANsAAAAPAAAAAAAAAAAAAAAAAJgCAABkcnMv&#10;ZG93bnJldi54bWxQSwUGAAAAAAQABAD1AAAAigMAAAAA&#10;" fillcolor="#767676" strokeweight="1pt">
                              <v:fill angle="90" focus="50%" type="gradient"/>
                            </v:oval>
                            <v:oval id="Oval 4207" o:spid="_x0000_s1058" style="position:absolute;left:5413;top:4644;width:985;height: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T6W8QA&#10;AADbAAAADwAAAGRycy9kb3ducmV2LnhtbESPT4vCMBTE78J+h/CEvYimCrvUapRFdmW9iP8Qj4/m&#10;2Rabl5JktX57Iyx4HGbmN8x03ppaXMn5yrKC4SABQZxbXXGh4LD/6acgfEDWWFsmBXfyMJ+9daaY&#10;aXvjLV13oRARwj5DBWUITSalz0sy6Ae2IY7e2TqDIUpXSO3wFuGmlqMk+ZQGK44LJTa0KCm/7P6M&#10;guXwY7E69twpXa05bb63S9Nujkq9d9uvCYhAbXiF/9u/WsF4BM8v8QfI2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0+lvEAAAA2wAAAA8AAAAAAAAAAAAAAAAAmAIAAGRycy9k&#10;b3ducmV2LnhtbFBLBQYAAAAABAAEAPUAAACJAwAAAAA=&#10;" fillcolor="#767676" strokeweight="1.5pt">
                              <v:fill angle="90" focus="50%" type="gradient"/>
                            </v:oval>
                            <v:oval id="Oval 4208" o:spid="_x0000_s1059" style="position:absolute;left:5419;top:4632;width:97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apQMIA&#10;AADbAAAADwAAAGRycy9kb3ducmV2LnhtbESPS4vCQBCE7wv+h6EFb+vEB4tmHUXE59HEZa9NpjcJ&#10;ZnpCZozx3zvCgseiqr6iFqvOVKKlxpWWFYyGEQjizOqScwWXdPc5A+E8ssbKMil4kIPVsvexwFjb&#10;O5+pTXwuAoRdjAoK7+tYSpcVZNANbU0cvD/bGPRBNrnUDd4D3FRyHEVf0mDJYaHAmjYFZdfkZhTs&#10;T7/b68yd0p9oXMv2sJbzadIqNeh3628Qnjr/Dv+3j1rBfAKvL+EH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pqlAwgAAANsAAAAPAAAAAAAAAAAAAAAAAJgCAABkcnMvZG93&#10;bnJldi54bWxQSwUGAAAAAAQABAD1AAAAhwMAAAAA&#10;" fillcolor="#767676" strokeweight=".25pt">
                              <v:fill angle="90" focus="50%" type="gradient"/>
                            </v:oval>
                          </v:group>
                          <v:roundrect id="AutoShape 4209" o:spid="_x0000_s1060" style="position:absolute;left:5940;top:5760;width:390;height:85;visibility:visible;mso-wrap-style:square;v-text-anchor:top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EfPMMA&#10;AADbAAAADwAAAGRycy9kb3ducmV2LnhtbESP0WrCQBRE3wv+w3ILfQl1YyjFRlcRIVgoPhj9gGv2&#10;moRm74bdNaZ/3xUEH4eZOcMs16PpxEDOt5YVzKYpCOLK6pZrBadj8T4H4QOyxs4yKfgjD+vV5GWJ&#10;ubY3PtBQhlpECPscFTQh9LmUvmrIoJ/anjh6F+sMhihdLbXDW4SbTmZp+ikNthwXGuxp21D1W16N&#10;goGSH6r3m8RlxTmzye68L2ZOqbfXcbMAEWgMz/Cj/a0VfH3A/Uv8AX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EfPMMAAADbAAAADwAAAAAAAAAAAAAAAACYAgAAZHJzL2Rv&#10;d25yZXYueG1sUEsFBgAAAAAEAAQA9QAAAIgDAAAAAA==&#10;">
                            <v:fill color2="#292929" angle="90" focus="100%" type="gradient"/>
                          </v:roundrect>
                          <v:group id="Group 4211" o:spid="_x0000_s1061" style="position:absolute;left:5339;top:5880;width:1812;height:980" coordorigin="5340,5880" coordsize="2761,9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  <v:roundrect id="AutoShape 4212" o:spid="_x0000_s1062" style="position:absolute;left:5804;top:6014;width:2297;height:846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EFcIA&#10;AADbAAAADwAAAGRycy9kb3ducmV2LnhtbESPQYvCMBSE7wv+h/AWvCyaKli0axRRBK+6Hjw+mrdt&#10;1+alJtFWf70RhD0OM/MNM192phY3cr6yrGA0TEAQ51ZXXCg4/mwHUxA+IGusLZOCO3lYLnofc8y0&#10;bXlPt0MoRISwz1BBGUKTSenzkgz6oW2Io/drncEQpSukdthGuKnlOElSabDiuFBiQ+uS8vPhahSc&#10;J1/ByTbh/EGbND39bbr68lCq/9mtvkEE6sJ/+N3eaQWzFF5f4g+Qi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EAQVwgAAANsAAAAPAAAAAAAAAAAAAAAAAJgCAABkcnMvZG93&#10;bnJldi54bWxQSwUGAAAAAAQABAD1AAAAhwMAAAAA&#10;" fillcolor="#c3c3c3" strokecolor="#333" strokeweight="2.25pt">
                              <v:fill focus="50%" type="gradient"/>
                              <v:textbox>
                                <w:txbxContent>
                                  <w:p w:rsidR="00A4729C" w:rsidRDefault="00A4729C" w:rsidP="002F4FEC">
                                    <w:pPr>
                                      <w:jc w:val="center"/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0.15 </w:t>
                                    </w:r>
                                    <w:r>
                                      <w:rPr>
                                        <w:lang w:bidi="ar-DZ"/>
                                      </w:rPr>
                                      <w:t>Kg</w:t>
                                    </w:r>
                                  </w:p>
                                </w:txbxContent>
                              </v:textbox>
                            </v:roundrect>
                            <v:rect id="Rectangle 4213" o:spid="_x0000_s1063" style="position:absolute;left:5340;top:5880;width:2433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IJwsMA&#10;AADbAAAADwAAAGRycy9kb3ducmV2LnhtbESPQWsCMRSE70L/Q3gFL6LZWrB1NUoRpXrUCnp8JM/d&#10;bTcvyyaa7b9vBKHHYWa+YebLztbiRq2vHCt4GWUgiLUzFRcKjl+b4TsIH5AN1o5JwS95WC6eenPM&#10;jYu8p9shFCJB2OeooAyhyaX0uiSLfuQa4uRdXGsxJNkW0rQYE9zWcpxlE2mx4rRQYkOrkvTP4WoV&#10;xFMXYhwczaeuXvX6e79Df94p1X/uPmYgAnXhP/xob42C6Rvcv6Qf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IJwsMAAADbAAAADwAAAAAAAAAAAAAAAACYAgAAZHJzL2Rv&#10;d25yZXYueG1sUEsFBgAAAAAEAAQA9QAAAIgDAAAAAA==&#10;" fillcolor="gray" strokecolor="#333"/>
                            <v:line id="Line 4214" o:spid="_x0000_s1064" style="position:absolute;visibility:visible;mso-wrap-style:square" from="5435,5991" to="7717,5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0n1eMMAAADbAAAADwAAAGRycy9kb3ducmV2LnhtbERPy2rCQBTdC/2H4Ra6EZ0oIhodQxsp&#10;tUoXPj7gkrlNQjN3YmaaRL++sxC6PJz3OulNJVpqXGlZwWQcgSDOrC45V3A5v48WIJxH1lhZJgU3&#10;cpBsngZrjLXt+EjtyecihLCLUUHhfR1L6bKCDLqxrYkD920bgz7AJpe6wS6Em0pOo2guDZYcGgqs&#10;KS0o+zn9GgWHfV8tvnAm73IYvW3Tj2v2eUClXp771xUIT73/Fz/cO61gGcaGL+EH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NJ9XjDAAAA2wAAAA8AAAAAAAAAAAAA&#10;AAAAoQIAAGRycy9kb3ducmV2LnhtbFBLBQYAAAAABAAEAPkAAACRAwAAAAA=&#10;" strokecolor="#333" strokeweight="2.25pt"/>
                          </v:group>
                        </v:group>
                        <v:group id="Group 4217" o:spid="_x0000_s1065" style="position:absolute;left:5769;top:5156;width:710;height:736" coordorigin="1223,1511" coordsize="1036,10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<v:shape id="Freeform 4218" o:spid="_x0000_s1066" style="position:absolute;left:1223;top:1567;width:1036;height:1018;visibility:visible;mso-wrap-style:square;v-text-anchor:top" coordsize="1036,1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MqZcUA&#10;AADcAAAADwAAAGRycy9kb3ducmV2LnhtbESPQWvDMAyF74P9B6PBbqvTwtqS1i3doLDDLks6Rm8i&#10;VpOQWA62l2b/fjoUepN4T+992u4n16uRQmw9G5jPMlDElbct1wZO5fFlDSomZIu9ZzLwRxH2u8eH&#10;LebWX/mLxiLVSkI45migSWnItY5VQw7jzA/Eol18cJhkDbW2Aa8S7nq9yLKldtiyNDQ40HtDVVf8&#10;OgPlvDgv3n66z3JcBxqO4+r7tQvGPD9Nhw2oRFO6m2/XH1bwM8GXZ2QCvf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AyplxQAAANwAAAAPAAAAAAAAAAAAAAAAAJgCAABkcnMv&#10;ZG93bnJldi54bWxQSwUGAAAAAAQABAD1AAAAigMAAAAA&#10;" path="m,l,936r24,34l60,991r78,9l480,1018r429,-18l999,982r37,-25l1036,,,xe" fillcolor="#a6a6a6" stroked="f" strokeweight=".25pt">
                            <v:fill opacity="32896f"/>
                            <v:path arrowok="t" o:connecttype="custom" o:connectlocs="0,0;0,936;24,970;60,991;138,1000;480,1018;909,1000;999,982;1036,957;1036,0;0,0" o:connectangles="0,0,0,0,0,0,0,0,0,0,0"/>
                          </v:shape>
                          <v:oval id="Oval 4219" o:spid="_x0000_s1067" style="position:absolute;left:1224;top:1511;width:1033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9CJsEA&#10;AADcAAAADwAAAGRycy9kb3ducmV2LnhtbERPTWuDQBC9F/Iflin0VlcbWoJ1DUkhkEMuGsl5cKcq&#10;dWfF3er233cDhd7m8T6n2AczioVmN1hWkCUpCOLW6oE7Bc319LwD4TyyxtEyKfghB/ty81Bgru3K&#10;FS2170QMYZejgt77KZfStT0ZdImdiCP3aWeDPsK5k3rGNYabUb6k6Zs0OHBs6HGij57ar/rbKLh1&#10;y/ayVq/V2B7qJiynY3atg1JPj+HwDsJT8P/iP/dZx/lpBvdn4gWy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dvQibBAAAA3AAAAA8AAAAAAAAAAAAAAAAAmAIAAGRycy9kb3du&#10;cmV2LnhtbFBLBQYAAAAABAAEAPUAAACGAwAAAAA=&#10;" fillcolor="#a6a6a6" strokeweight=".25pt">
                            <v:fill opacity="32896f"/>
                          </v:oval>
                        </v:group>
                      </v:group>
                      <v:rect id="Rectangle 102" o:spid="_x0000_s1068" style="position:absolute;left:1809;width:4287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ti9sEA&#10;AADcAAAADwAAAGRycy9kb3ducmV2LnhtbERPTYvCMBC9C/sfwix4s6keFukaRYorPS3YevA4NrNt&#10;aTMpTdbWf28Ewds83udsdpPpxI0G11hWsIxiEMSl1Q1XCs7Fz2INwnlkjZ1lUnAnB7vtx2yDibYj&#10;n+iW+0qEEHYJKqi97xMpXVmTQRfZnjhwf3Yw6AMcKqkHHEO46eQqjr+kwYZDQ409pTWVbf5vFBRZ&#10;cV5efd824/qQp5ffY3fNjFLzz2n/DcLT5N/ilzvTYX68gucz4QK5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LYvbBAAAA3AAAAA8AAAAAAAAAAAAAAAAAmAIAAGRycy9kb3du&#10;cmV2LnhtbFBLBQYAAAAABAAEAPUAAACGAwAAAAA=&#10;" fillcolor="window" strokecolor="window" strokeweight="2pt"/>
                      <v:rect id="Rectangle 103" o:spid="_x0000_s1069" style="position:absolute;left:-2132;top:5143;width:7555;height:3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fHbcIA&#10;AADcAAAADwAAAGRycy9kb3ducmV2LnhtbERPTWuDQBC9F/oflgn0VldTKMG6kRCa4ilQ9ZDj6E5V&#10;4s6Ku43233cDhd7m8T4ny1czihvNbrCsIIliEMSt1QN3Curq9LwD4TyyxtEyKfghB/n+8SHDVNuF&#10;P+lW+k6EEHYpKui9n1IpXduTQRfZiThwX3Y26AOcO6lnXEK4GeU2jl+lwYFDQ48THXtqr+W3UVAV&#10;VZ00froOy+69PF7OH2NTGKWeNuvhDYSn1f+L/9yFDvPjF7g/Ey6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B8dtwgAAANwAAAAPAAAAAAAAAAAAAAAAAJgCAABkcnMvZG93&#10;bnJldi54bWxQSwUGAAAAAAQABAD1AAAAhwMAAAAA&#10;" fillcolor="window" strokecolor="window" strokeweight="2pt">
                        <v:textbox>
                          <w:txbxContent>
                            <w:p w:rsidR="00A4729C" w:rsidRDefault="00A4729C" w:rsidP="002F4FEC">
                              <w:r>
                                <w:t>4.5 N</w:t>
                              </w:r>
                            </w:p>
                          </w:txbxContent>
                        </v:textbox>
                      </v:rect>
                      <v:rect id="Rectangle 104" o:spid="_x0000_s1070" style="position:absolute;left:8858;top:7048;width:4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5fGcIA&#10;AADcAAAADwAAAGRycy9kb3ducmV2LnhtbERPTWuDQBC9F/oflgn0VldDKcG6kRCa4ilQ9ZDj6E5V&#10;4s6Ku43233cDhd7m8T4ny1czihvNbrCsIIliEMSt1QN3Curq9LwD4TyyxtEyKfghB/n+8SHDVNuF&#10;P+lW+k6EEHYpKui9n1IpXduTQRfZiThwX3Y26AOcO6lnXEK4GeU2jl+lwYFDQ48THXtqr+W3UVAV&#10;VZ00froOy+69PF7OH2NTGKWeNuvhDYSn1f+L/9yFDvPjF7g/Ey6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l8ZwgAAANwAAAAPAAAAAAAAAAAAAAAAAJgCAABkcnMvZG93&#10;bnJldi54bWxQSwUGAAAAAAQABAD1AAAAhwMAAAAA&#10;" fillcolor="window" strokecolor="window" strokeweight="2pt"/>
                      <v:rect id="Rectangle 105" o:spid="_x0000_s1071" style="position:absolute;left:17049;top:6000;width:5542;height:3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L6gsIA&#10;AADcAAAADwAAAGRycy9kb3ducmV2LnhtbERPTWuDQBC9F/oflgn0VlcDLcG6kRCa4ilQ9ZDj6E5V&#10;4s6Ku43233cDhd7m8T4ny1czihvNbrCsIIliEMSt1QN3Curq9LwD4TyyxtEyKfghB/n+8SHDVNuF&#10;P+lW+k6EEHYpKui9n1IpXduTQRfZiThwX3Y26AOcO6lnXEK4GeU2jl+lwYFDQ48THXtqr+W3UVAV&#10;VZ00froOy+69PF7OH2NTGKWeNuvhDYSn1f+L/9yFDvPjF7g/Ey6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ovqCwgAAANwAAAAPAAAAAAAAAAAAAAAAAJgCAABkcnMvZG93&#10;bnJldi54bWxQSwUGAAAAAAQABAD1AAAAhwMAAAAA&#10;" fillcolor="window" strokecolor="window" strokeweight="2pt">
                        <v:textbox>
                          <w:txbxContent>
                            <w:p w:rsidR="00A4729C" w:rsidRDefault="00A4729C" w:rsidP="002F4FEC">
                              <w:pPr>
                                <w:jc w:val="center"/>
                              </w:pPr>
                              <w:r>
                                <w:t>3N</w:t>
                              </w:r>
                            </w:p>
                          </w:txbxContent>
                        </v:textbox>
                      </v:rect>
                      <v:group id="Groupe 106" o:spid="_x0000_s1072" style="position:absolute;left:18573;top:13716;width:2946;height:2128" coordorigin="-9277,46234" coordsize="294529,2128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      <v:line id="Connecteur droit 107" o:spid="_x0000_s1073" style="position:absolute;rotation:-519871fd;visibility:visible;mso-wrap-style:square" from="0,95250" to="285252,259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vO48EAAADcAAAADwAAAGRycy9kb3ducmV2LnhtbERPTWsCMRC9F/wPYYTealbBVlbjsgiC&#10;4KlWaL0Nm3GzuJmEJK7bf98UCr3N433OphptLwYKsXOsYD4rQBA3TnfcKjh/7F9WIGJC1tg7JgXf&#10;FKHaTp42WGr34HcaTqkVOYRjiQpMSr6UMjaGLMaZ88SZu7pgMWUYWqkDPnK47eWiKF6lxY5zg0FP&#10;O0PN7XS3Cr7Oh0vbDOT1bvl5r30fBpOOSj1Px3oNItGY/sV/7oPO84s3+H0mXyC3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a87jwQAAANwAAAAPAAAAAAAAAAAAAAAA&#10;AKECAABkcnMvZG93bnJldi54bWxQSwUGAAAAAAQABAD5AAAAjwMAAAAA&#10;" strokeweight="1.5pt"/>
                        <v:line id="Connecteur droit 108" o:spid="_x0000_s1074" style="position:absolute;rotation:-519871fd;visibility:visible;mso-wrap-style:square" from="-9277,46234" to="275975,210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RakcMAAADcAAAADwAAAGRycy9kb3ducmV2LnhtbESPQWsCMRCF70L/Q5hCb5q10CJbo4hQ&#10;EDzVCra3YTPdLG4mIYnr+u87B8HbDO/Ne98s16Pv1UApd4ENzGcVKOIm2I5bA8fvz+kCVC7IFvvA&#10;ZOBGGdarp8kSaxuu/EXDobRKQjjXaMCVEmutc+PIY56FSCzaX0gei6yp1TbhVcJ9r1+r6l177Fga&#10;HEbaOmrOh4s38HPc/bbNQNFu306XTezT4MremJfncfMBqtBYHub79c4KfiW08oxMoF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0WpHDAAAA3AAAAA8AAAAAAAAAAAAA&#10;AAAAoQIAAGRycy9kb3ducmV2LnhtbFBLBQYAAAAABAAEAPkAAACRAwAAAAA=&#10;" strokeweight="1.5pt"/>
                      </v:group>
                    </v:group>
                  </v:group>
                  <v:rect id="Rectangle 109" o:spid="_x0000_s1075" style="position:absolute;top:5810;width:5238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/wh8IA&#10;AADcAAAADwAAAGRycy9kb3ducmV2LnhtbERPTWuDQBC9B/oflgn0FldzKKl1IyE0xVOh6iHH0Z2q&#10;xJ0Vdxvtv+8WCr3N431Olq9mFHea3WBZQRLFIIhbqwfuFNTVZXcA4TyyxtEyKfgmB/nxYZNhqu3C&#10;H3QvfSdCCLsUFfTeT6mUru3JoIvsRBy4Tzsb9AHOndQzLiHcjHIfx0/S4MChoceJzj21t/LLKKiK&#10;qk4aP92G5fBanq/vb2NTGKUet+vpBYSn1f+L/9yFDvPjZ/h9Jlwgj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7/CHwgAAANwAAAAPAAAAAAAAAAAAAAAAAJgCAABkcnMvZG93&#10;bnJldi54bWxQSwUGAAAAAAQABAD1AAAAhwMAAAAA&#10;" fillcolor="window" strokecolor="window" strokeweight="2pt">
                    <v:textbox>
                      <w:txbxContent>
                        <w:p w:rsidR="00A4729C" w:rsidRDefault="00A4729C" w:rsidP="002F4FEC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110" o:spid="_x0000_s1076" style="position:absolute;left:9334;top:4762;width:5239;height:3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zPx8QA&#10;AADcAAAADwAAAGRycy9kb3ducmV2LnhtbESPMWvDQAyF90L/w6FCtubsDiG4uYRg0uKpEDtDRsWn&#10;2sY+nfFdY/ffR0Ohm8R7eu/T7rC4Qd1pCp1nA+k6AUVce9txY+BSfbxuQYWIbHHwTAZ+KcBh//y0&#10;w8z6mc90L2OjJIRDhgbaGMdM61C35DCs/Ugs2refHEZZp0bbCWcJd4N+S5KNdtixNLQ4Ut5S3Zc/&#10;zkBVVJf0Fse+m7enMr9+fQ63whmzelmO76AiLfHf/HddWMFPBV+ekQn0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Mz8fEAAAA3AAAAA8AAAAAAAAAAAAAAAAAmAIAAGRycy9k&#10;b3ducmV2LnhtbFBLBQYAAAAABAAEAPUAAACJAwAAAAA=&#10;" fillcolor="window" strokecolor="window" strokeweight="2pt">
                    <v:textbox>
                      <w:txbxContent>
                        <w:p w:rsidR="00A4729C" w:rsidRDefault="00A4729C" w:rsidP="002F4FEC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group id="Groupe 209" o:spid="_x0000_s1077" style="position:absolute;top:3891;width:9702;height:2876" coordsize="9702,28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shape id="Rogner un rectangle à un seul coin 206" o:spid="_x0000_s1078" style="position:absolute;width:6840;height:2876;visibility:visible;mso-wrap-style:square;v-text-anchor:middle" coordsize="684000,28765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iLfsQA&#10;AADcAAAADwAAAGRycy9kb3ducmV2LnhtbESPQYvCMBSE78L+h/AW9qbpeqi2axRZkfUkWIXi7dG8&#10;bYvNS2lirf/eCILHYWa+YRarwTSip87VlhV8TyIQxIXVNZcKTsfteA7CeWSNjWVScCcHq+XHaIGp&#10;tjc+UJ/5UgQIuxQVVN63qZSuqMigm9iWOHj/tjPog+xKqTu8Bbhp5DSKYmmw5rBQYUu/FRWX7GoU&#10;zE/xuae83v8l+SzxfbvfZPlVqa/PYf0DwtPg3+FXe6cVTKM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4i37EAAAA3AAAAA8AAAAAAAAAAAAAAAAAmAIAAGRycy9k&#10;b3ducmV2LnhtbFBLBQYAAAAABAAEAPUAAACJAwAAAAA=&#10;" adj="-11796480,,5400" path="m,l636057,r47943,47943l684000,287655,,287655,,xe" filled="f" stroked="f" strokeweight="1pt">
                    <v:stroke joinstyle="miter"/>
                    <v:formulas/>
                    <v:path arrowok="t" o:connecttype="custom" o:connectlocs="0,0;636057,0;684000,47943;684000,287655;0,287655;0,0" o:connectangles="0,0,0,0,0,0" textboxrect="0,0,684000,287655"/>
                    <v:textbox>
                      <w:txbxContent>
                        <w:p w:rsidR="008A511F" w:rsidRPr="008A511F" w:rsidRDefault="008A511F" w:rsidP="008A511F">
                          <w:pPr>
                            <w:bidi/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</w:pPr>
                          <w:r w:rsidRPr="008A511F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دينامومتر</w:t>
                          </w:r>
                        </w:p>
                      </w:txbxContent>
                    </v:textbox>
                  </v:shape>
                  <v:shape id="Connecteur droit avec flèche 207" o:spid="_x0000_s1079" type="#_x0000_t32" style="position:absolute;left:5933;top:1361;width:376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LvMcEAAADcAAAADwAAAGRycy9kb3ducmV2LnhtbESP3YrCMBSE7xf2HcJZ8GZZU0XWpRpF&#10;BKFe+vMAh+bYFJuTkqQ/vr0RhL0cZuYbZr0dbSN68qF2rGA2zUAQl07XXCm4Xg4/fyBCRNbYOCYF&#10;Dwqw3Xx+rDHXbuAT9edYiQThkKMCE2ObSxlKQxbD1LXEybs5bzEm6SupPQ4Jbhs5z7JfabHmtGCw&#10;pb2h8n7urALXszkuvm28y6687LAr9oMvlJp8jbsViEhj/A+/24VWMM+W8DqTjoD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Qu8xwQAAANwAAAAPAAAAAAAAAAAAAAAA&#10;AKECAABkcnMvZG93bnJldi54bWxQSwUGAAAAAAQABAD5AAAAjwMAAAAA&#10;" strokecolor="black [3040]">
                    <v:stroke endarrow="block"/>
                  </v:shape>
                </v:group>
              </v:group>
            </w:pict>
          </mc:Fallback>
        </mc:AlternateContent>
      </w:r>
      <w:r w:rsidR="00D057B4" w:rsidRPr="00F1725F">
        <w:rPr>
          <w:rFonts w:ascii="29LT Azer" w:hAnsi="29LT Azer" w:cs="29LT Azer" w:hint="cs"/>
          <w:sz w:val="24"/>
          <w:szCs w:val="24"/>
          <w:u w:val="double"/>
          <w:rtl/>
          <w:lang w:bidi="ar-DZ"/>
        </w:rPr>
        <w:t>ا</w:t>
      </w:r>
      <w:r w:rsidR="00D057B4" w:rsidRPr="00F1725F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 xml:space="preserve">لتمرين </w:t>
      </w:r>
      <w:proofErr w:type="gramStart"/>
      <w:r w:rsidR="00D057B4" w:rsidRPr="00F1725F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>الثاني :</w:t>
      </w:r>
      <w:proofErr w:type="gramEnd"/>
      <w:r w:rsidR="00D057B4" w:rsidRPr="00F1725F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 xml:space="preserve"> (06 نقاط) :</w:t>
      </w:r>
    </w:p>
    <w:tbl>
      <w:tblPr>
        <w:tblStyle w:val="Grilledutableau"/>
        <w:tblpPr w:leftFromText="141" w:rightFromText="141" w:vertAnchor="text" w:horzAnchor="margin" w:tblpXSpec="center" w:tblpY="-21"/>
        <w:bidiVisual/>
        <w:tblW w:w="10774" w:type="dxa"/>
        <w:tblLook w:val="04A0" w:firstRow="1" w:lastRow="0" w:firstColumn="1" w:lastColumn="0" w:noHBand="0" w:noVBand="1"/>
      </w:tblPr>
      <w:tblGrid>
        <w:gridCol w:w="10774"/>
      </w:tblGrid>
      <w:tr w:rsidR="00D057B4" w:rsidTr="002F4FEC">
        <w:trPr>
          <w:trHeight w:val="6086"/>
        </w:trPr>
        <w:tc>
          <w:tcPr>
            <w:tcW w:w="10774" w:type="dxa"/>
          </w:tcPr>
          <w:p w:rsidR="00D057B4" w:rsidRDefault="002F4FEC" w:rsidP="00617CC3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1 )</w:t>
            </w:r>
            <w:proofErr w:type="gramEnd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="00826844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من أجل قياس شدة دافعة أرخميدس </w:t>
            </w:r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التي يؤثر بها سائل على جسم صلب (</w:t>
            </w:r>
            <w:r w:rsidR="00ED34CE">
              <w:rPr>
                <w:rFonts w:ascii="29LT Azer" w:hAnsi="29LT Azer" w:cs="29LT Azer"/>
                <w:sz w:val="24"/>
                <w:szCs w:val="24"/>
                <w:lang w:bidi="ar-DZ"/>
              </w:rPr>
              <w:t>S1</w:t>
            </w:r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) </w:t>
            </w:r>
            <w:r w:rsidR="00826844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قام إبراهيم بالنشاط الموضح في الوثيقة (2) </w:t>
            </w:r>
          </w:p>
          <w:p w:rsidR="00826844" w:rsidRDefault="002F4FEC" w:rsidP="00617CC3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أ) ماذا تمثل القيمتين </w:t>
            </w: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4.5N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و </w:t>
            </w: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3</w:t>
            </w:r>
            <w:proofErr w:type="gramStart"/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N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؟</w:t>
            </w:r>
            <w:proofErr w:type="gramEnd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(0.5 ن)</w:t>
            </w:r>
          </w:p>
          <w:p w:rsidR="002F4FEC" w:rsidRDefault="002F4FEC" w:rsidP="00617CC3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ب) أحسب</w:t>
            </w:r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شدة 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دافعة</w:t>
            </w:r>
            <w:proofErr w:type="gramEnd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أرخميدس</w:t>
            </w:r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المطبقة على (</w:t>
            </w:r>
            <w:r w:rsidR="00ED34CE">
              <w:rPr>
                <w:rFonts w:ascii="29LT Azer" w:hAnsi="29LT Azer" w:cs="29LT Azer"/>
                <w:sz w:val="24"/>
                <w:szCs w:val="24"/>
                <w:lang w:bidi="ar-DZ"/>
              </w:rPr>
              <w:t>S1</w:t>
            </w:r>
            <w:r w:rsidR="00ED34CE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)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بطريقتين  (2ن) </w:t>
            </w:r>
          </w:p>
          <w:p w:rsidR="00F1799B" w:rsidRDefault="002F4FEC" w:rsidP="00617CC3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2) بعد ذلك وضع جسما </w:t>
            </w:r>
            <w:proofErr w:type="gramStart"/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آخر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(</w:t>
            </w:r>
            <w:proofErr w:type="gramEnd"/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S2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) في الماء </w:t>
            </w:r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حيث 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ثقله</w:t>
            </w:r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في الهواء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4N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فكانت النتيجة كما </w:t>
            </w:r>
          </w:p>
          <w:p w:rsidR="00F1799B" w:rsidRDefault="002F4FEC" w:rsidP="00F1799B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توضحه الوثيقة (</w:t>
            </w:r>
            <w:proofErr w:type="gramStart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3)</w:t>
            </w:r>
            <w:r w:rsidR="00112C50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القوى</w:t>
            </w:r>
            <w:proofErr w:type="gramEnd"/>
            <w:r w:rsidR="00112C50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المؤثر</w:t>
            </w:r>
            <w:r w:rsidR="00112C50">
              <w:rPr>
                <w:rFonts w:ascii="29LT Azer" w:hAnsi="29LT Azer" w:cs="29LT Azer" w:hint="eastAsia"/>
                <w:sz w:val="24"/>
                <w:szCs w:val="24"/>
                <w:rtl/>
                <w:lang w:bidi="ar-DZ"/>
              </w:rPr>
              <w:t>ة</w:t>
            </w:r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على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(</w:t>
            </w:r>
            <w:r w:rsidR="00BB7393">
              <w:rPr>
                <w:rFonts w:ascii="29LT Azer" w:hAnsi="29LT Azer" w:cs="29LT Azer"/>
                <w:sz w:val="24"/>
                <w:szCs w:val="24"/>
                <w:lang w:bidi="ar-DZ"/>
              </w:rPr>
              <w:t>S2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) </w:t>
            </w:r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هي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الثقل</w:t>
            </w:r>
            <w:r w:rsidR="00515452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و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دافعة أرخميدس إذا علمت أن (</w:t>
            </w:r>
            <w:r w:rsidR="00BB7393">
              <w:rPr>
                <w:rFonts w:ascii="29LT Azer" w:hAnsi="29LT Azer" w:cs="29LT Azer"/>
                <w:sz w:val="24"/>
                <w:szCs w:val="24"/>
                <w:lang w:bidi="ar-DZ"/>
              </w:rPr>
              <w:t>S2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) </w:t>
            </w:r>
          </w:p>
          <w:p w:rsidR="00BB7393" w:rsidRDefault="00112C50" w:rsidP="00F1799B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2A98A9A0" wp14:editId="3DB038E4">
                      <wp:simplePos x="0" y="0"/>
                      <wp:positionH relativeFrom="column">
                        <wp:posOffset>524825</wp:posOffset>
                      </wp:positionH>
                      <wp:positionV relativeFrom="paragraph">
                        <wp:posOffset>402154</wp:posOffset>
                      </wp:positionV>
                      <wp:extent cx="360000" cy="288000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2880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112C50" w:rsidRDefault="00112C50" w:rsidP="00112C50">
                                  <w: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A98A9A0" id="Rectangle 219" o:spid="_x0000_s1080" style="position:absolute;left:0;text-align:left;margin-left:41.3pt;margin-top:31.65pt;width:28.35pt;height:22.7pt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" filled="f" stroked="f" strokeweight="2pt">
                      <v:textbox>
                        <w:txbxContent>
                          <w:p w:rsidR="00112C50" w:rsidRDefault="00112C50" w:rsidP="00112C50">
                            <w:r>
                              <w:t>S1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في حالة </w:t>
            </w:r>
            <w:proofErr w:type="gramStart"/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توازن :</w:t>
            </w:r>
            <w:proofErr w:type="gramEnd"/>
            <w:r w:rsidR="008A511F">
              <w:rPr>
                <w:rFonts w:ascii="29LT Azer" w:hAnsi="29LT Azer" w:cs="29LT Azer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218CDEA3" wp14:editId="3445D8F9">
                      <wp:simplePos x="0" y="0"/>
                      <wp:positionH relativeFrom="column">
                        <wp:posOffset>-8339</wp:posOffset>
                      </wp:positionH>
                      <wp:positionV relativeFrom="paragraph">
                        <wp:posOffset>51435</wp:posOffset>
                      </wp:positionV>
                      <wp:extent cx="720000" cy="324000"/>
                      <wp:effectExtent l="0" t="0" r="23495" b="19050"/>
                      <wp:wrapNone/>
                      <wp:docPr id="211" name="Arrondir un rectangle avec un coin diagonal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24000"/>
                              </a:xfrm>
                              <a:prstGeom prst="round2Diag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A511F" w:rsidRPr="008A511F" w:rsidRDefault="008A511F" w:rsidP="008A511F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lang w:bidi="ar-DZ"/>
                                    </w:rPr>
                                  </w:pPr>
                                  <w:r w:rsidRPr="008A511F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CDEA3" id="Arrondir un rectangle avec un coin diagonal 211" o:spid="_x0000_s1081" style="position:absolute;left:0;text-align:left;margin-left:-.65pt;margin-top:4.05pt;width:56.7pt;height:25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2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" adj="-11796480,,5400" path="m54001,l720000,r,l720000,269999v,29824,-24177,54001,-54001,54001l,324000r,l,54001c,24177,24177,,54001,xe" fillcolor="white [3201]" strokecolor="black [3200]" strokeweight="1pt">
                      <v:stroke joinstyle="miter"/>
                      <v:formulas/>
                      <v:path arrowok="t" o:connecttype="custom" o:connectlocs="54001,0;720000,0;720000,0;720000,269999;665999,324000;0,324000;0,324000;0,54001;54001,0" o:connectangles="0,0,0,0,0,0,0,0,0" textboxrect="0,0,720000,324000"/>
                      <v:textbox>
                        <w:txbxContent>
                          <w:p w:rsidR="008A511F" w:rsidRPr="008A511F" w:rsidRDefault="008A511F" w:rsidP="008A511F">
                            <w:pPr>
                              <w:bidi/>
                              <w:rPr>
                                <w:rFonts w:ascii="29LT Azer" w:hAnsi="29LT Azer" w:cs="29LT Azer"/>
                                <w:lang w:bidi="ar-DZ"/>
                              </w:rPr>
                            </w:pPr>
                            <w:r w:rsidRPr="008A511F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799B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أ ) </w:t>
            </w:r>
            <w:r w:rsidR="00BB7393" w:rsidRP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حدد خصائص كل قوة وفق الجدول التالي :</w:t>
            </w:r>
            <w:r w:rsidR="00617CC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(1.5ن)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531"/>
              <w:gridCol w:w="1158"/>
              <w:gridCol w:w="1158"/>
              <w:gridCol w:w="1158"/>
              <w:gridCol w:w="850"/>
            </w:tblGrid>
            <w:tr w:rsidR="00BB7393" w:rsidTr="00F1799B">
              <w:trPr>
                <w:trHeight w:val="170"/>
              </w:trPr>
              <w:tc>
                <w:tcPr>
                  <w:tcW w:w="1531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القوى</w:t>
                  </w: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المبدأ</w:t>
                  </w: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 xml:space="preserve">الحامل </w:t>
                  </w: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850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القيمة</w:t>
                  </w:r>
                </w:p>
              </w:tc>
            </w:tr>
            <w:tr w:rsidR="00BB7393" w:rsidTr="00F1799B">
              <w:trPr>
                <w:trHeight w:val="197"/>
              </w:trPr>
              <w:tc>
                <w:tcPr>
                  <w:tcW w:w="1531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الثقل</w:t>
                  </w:r>
                  <w:r w:rsidR="00F1799B"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850" w:type="dxa"/>
                  <w:vMerge w:val="restart"/>
                  <w:vAlign w:val="center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jc w:val="center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/>
                      <w:sz w:val="24"/>
                      <w:szCs w:val="24"/>
                      <w:lang w:bidi="ar-DZ"/>
                    </w:rPr>
                    <w:t>4N</w:t>
                  </w:r>
                </w:p>
              </w:tc>
            </w:tr>
            <w:tr w:rsidR="00BB7393" w:rsidTr="00F1799B">
              <w:trPr>
                <w:trHeight w:val="197"/>
              </w:trPr>
              <w:tc>
                <w:tcPr>
                  <w:tcW w:w="1531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4"/>
                      <w:szCs w:val="24"/>
                      <w:rtl/>
                      <w:lang w:bidi="ar-DZ"/>
                    </w:rPr>
                    <w:t>دافعة أرخميدس</w:t>
                  </w: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158" w:type="dxa"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850" w:type="dxa"/>
                  <w:vMerge/>
                </w:tcPr>
                <w:p w:rsidR="00BB7393" w:rsidRDefault="00BB7393" w:rsidP="00270DE3">
                  <w:pPr>
                    <w:framePr w:hSpace="141" w:wrap="around" w:vAnchor="text" w:hAnchor="margin" w:xAlign="center" w:y="-21"/>
                    <w:bidi/>
                    <w:spacing w:line="276" w:lineRule="auto"/>
                    <w:rPr>
                      <w:rFonts w:ascii="29LT Azer" w:hAnsi="29LT Azer" w:cs="29LT Azer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A744C7" w:rsidRPr="00BB7393" w:rsidRDefault="00F1799B" w:rsidP="00617CC3">
            <w:pPr>
              <w:bidi/>
              <w:spacing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>
              <w:rPr>
                <w:rFonts w:ascii="29LT Azer" w:hAnsi="29LT Azer" w:cs="29LT Azer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>
                      <wp:simplePos x="0" y="0"/>
                      <wp:positionH relativeFrom="column">
                        <wp:posOffset>3398520</wp:posOffset>
                      </wp:positionH>
                      <wp:positionV relativeFrom="paragraph">
                        <wp:posOffset>95250</wp:posOffset>
                      </wp:positionV>
                      <wp:extent cx="411670" cy="0"/>
                      <wp:effectExtent l="0" t="76200" r="26670" b="95250"/>
                      <wp:wrapNone/>
                      <wp:docPr id="212" name="Connecteur droit avec flèche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167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AC89A" id="Connecteur droit avec flèche 212" o:spid="_x0000_s1026" type="#_x0000_t32" style="position:absolute;margin-left:267.6pt;margin-top:7.5pt;width:32.4pt;height:0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" strokecolor="black [3040]" strokeweight="1pt">
                      <v:stroke endarrow="block"/>
                    </v:shape>
                  </w:pict>
                </mc:Fallback>
              </mc:AlternateContent>
            </w:r>
            <w:r w:rsidR="00617CC3">
              <w:rPr>
                <w:rFonts w:ascii="29LT Azer" w:hAnsi="29LT Azer" w:cs="29LT Azer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133F992A" wp14:editId="09E39EFA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181610</wp:posOffset>
                      </wp:positionV>
                      <wp:extent cx="1989455" cy="714474"/>
                      <wp:effectExtent l="0" t="19050" r="0" b="28575"/>
                      <wp:wrapNone/>
                      <wp:docPr id="122" name="Groupe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9455" cy="714474"/>
                                <a:chOff x="0" y="0"/>
                                <a:chExt cx="1989455" cy="714474"/>
                              </a:xfrm>
                            </wpg:grpSpPr>
                            <wps:wsp>
                              <wps:cNvPr id="44" name="Rogner un rectangle à un seul coin 44"/>
                              <wps:cNvSpPr/>
                              <wps:spPr>
                                <a:xfrm>
                                  <a:off x="149575" y="426474"/>
                                  <a:ext cx="684000" cy="28800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A4729C" w:rsidRDefault="00A4729C" w:rsidP="00D51932">
                                    <w:pPr>
                                      <w:jc w:val="center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ا</w:t>
                                    </w:r>
                                    <w:r w:rsidRPr="00E04121">
                                      <w:rPr>
                                        <w:rFonts w:ascii="29LT Azer" w:hAnsi="29LT Azer" w:cs="29LT Azer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 xml:space="preserve">لوثيقة </w:t>
                                    </w:r>
                                    <w:r>
                                      <w:rPr>
                                        <w:rFonts w:ascii="29LT Azer" w:hAnsi="29LT Azer" w:cs="29LT Azer" w:hint="cs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16" name="Groupe 116"/>
                              <wpg:cNvGrpSpPr/>
                              <wpg:grpSpPr>
                                <a:xfrm>
                                  <a:off x="952500" y="0"/>
                                  <a:ext cx="1036955" cy="704850"/>
                                  <a:chOff x="0" y="0"/>
                                  <a:chExt cx="1036955" cy="70485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7" name="Image 117" descr="C:\Users\youcef\Downloads\FB_IMG_1745065201634.jpg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52853" t="52543" r="18719" b="3546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36955" cy="704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18" name="Connecteur droit 118"/>
                                <wps:cNvCnPr/>
                                <wps:spPr>
                                  <a:xfrm flipV="1">
                                    <a:off x="66675" y="0"/>
                                    <a:ext cx="0" cy="25146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19" name="Connecteur droit 119"/>
                                <wps:cNvCnPr/>
                                <wps:spPr>
                                  <a:xfrm flipV="1">
                                    <a:off x="971550" y="0"/>
                                    <a:ext cx="0" cy="25146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20" name="Rogner un rectangle à un seul coin 120"/>
                              <wps:cNvSpPr/>
                              <wps:spPr>
                                <a:xfrm>
                                  <a:off x="0" y="95250"/>
                                  <a:ext cx="864000" cy="28800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chemeClr val="bg1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A4729C" w:rsidRDefault="00A4729C" w:rsidP="00D51932">
                                    <w:pPr>
                                      <w:bidi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="29LT Azer" w:hAnsi="29LT Azer" w:cs="29LT Azer" w:hint="cs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الجسم (</w:t>
                                    </w:r>
                                    <w:r>
                                      <w:rPr>
                                        <w:rFonts w:ascii="29LT Azer" w:hAnsi="29LT Azer" w:cs="29LT Azer"/>
                                        <w:sz w:val="24"/>
                                        <w:szCs w:val="24"/>
                                        <w:lang w:bidi="ar-DZ"/>
                                      </w:rPr>
                                      <w:t>S</w:t>
                                    </w:r>
                                    <w:r w:rsidRPr="00D51932">
                                      <w:rPr>
                                        <w:rFonts w:ascii="29LT Azer" w:hAnsi="29LT Azer" w:cs="29LT Azer"/>
                                        <w:sz w:val="24"/>
                                        <w:szCs w:val="24"/>
                                        <w:vertAlign w:val="subscript"/>
                                        <w:lang w:bidi="ar-DZ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="29LT Azer" w:hAnsi="29LT Azer" w:cs="29LT Azer" w:hint="cs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Connecteur droit avec flèche 121"/>
                              <wps:cNvCnPr/>
                              <wps:spPr>
                                <a:xfrm>
                                  <a:off x="790575" y="247650"/>
                                  <a:ext cx="605634" cy="0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33F992A" id="Groupe 122" o:spid="_x0000_s1082" style="position:absolute;left:0;text-align:left;margin-left:3.9pt;margin-top:14.3pt;width:156.65pt;height:56.25pt;z-index:251706368;mso-height-relative:margin" coordsize="19894,7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">
                      <v:shape id="Rogner un rectangle à un seul coin 44" o:spid="_x0000_s1083" style="position:absolute;left:1495;top:4264;width:6840;height:2880;visibility:visible;mso-wrap-style:square;v-text-anchor:middle" coordsize="684000,288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IqLsQA&#10;AADbAAAADwAAAGRycy9kb3ducmV2LnhtbESPQWsCMRSE74X+h/AK3mpWEZXtRpFCRZAeql56e27e&#10;blY3L8smauqvN4VCj8PMfMMUy2hbcaXeN44VjIYZCOLS6YZrBYf9x+schA/IGlvHpOCHPCwXz08F&#10;5trd+Iuuu1CLBGGfowITQpdL6UtDFv3QdcTJq1xvMSTZ11L3eEtw28pxlk2lxYbTgsGO3g2V593F&#10;Koh0n/lwvFTH7Z2/T4exWX/OolKDl7h6AxEohv/wX3ujFUwm8Psl/QC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SKi7EAAAA2wAAAA8AAAAAAAAAAAAAAAAAmAIAAGRycy9k&#10;b3ducmV2LnhtbFBLBQYAAAAABAAEAPUAAACJAwAAAAA=&#10;" adj="-11796480,,5400" path="m,l635999,r48001,48001l684000,288000,,288000,,xe" fillcolor="window" strokecolor="windowText" strokeweight="1pt">
                        <v:stroke joinstyle="miter"/>
                        <v:formulas/>
                        <v:path arrowok="t" o:connecttype="custom" o:connectlocs="0,0;635999,0;684000,48001;684000,288000;0,288000;0,0" o:connectangles="0,0,0,0,0,0" textboxrect="0,0,684000,288000"/>
                        <v:textbox>
                          <w:txbxContent>
                            <w:p w:rsidR="00A4729C" w:rsidRDefault="00A4729C" w:rsidP="00D51932">
                              <w:pPr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</w:t>
                              </w:r>
                              <w:r w:rsidRPr="00E04121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لوثيقة </w:t>
                              </w:r>
                              <w:r>
                                <w:rPr>
                                  <w:rFonts w:ascii="29LT Azer" w:hAnsi="29LT Azer" w:cs="29LT Azer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group id="Groupe 116" o:spid="_x0000_s1084" style="position:absolute;left:9525;width:10369;height:7048" coordsize="10369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  <v:shape id="Image 117" o:spid="_x0000_s1085" type="#_x0000_t75" style="position:absolute;width:10369;height:7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f/wjCAAAA3AAAAA8AAABkcnMvZG93bnJldi54bWxET01rwkAQvRf8D8sIvRTdWEFLmo1IQdqj&#10;2lqvY3aaRLMzIbvV+O9dodDbPN7nZIveNepMna+FDUzGCSjiQmzNpYGvz9XoBZQPyBYbYTJwJQ+L&#10;fPCQYWrlwhs6b0OpYgj7FA1UIbSp1r6oyKEfS0scuR/pHIYIu1LbDi8x3DX6OUlm2mHNsaHClt4q&#10;Kk7bX2dAntbyfXjfH6bCK3+cticqd4kxj8N++QoqUB/+xX/uDxvnT+ZwfyZeoPM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X/8IwgAAANwAAAAPAAAAAAAAAAAAAAAAAJ8C&#10;AABkcnMvZG93bnJldi54bWxQSwUGAAAAAAQABAD3AAAAjgMAAAAA&#10;">
                          <v:imagedata r:id="rId13" o:title="FB_IMG_1745065201634" croptop="34435f" cropbottom="23244f" cropleft="34638f" cropright="12268f"/>
                          <v:path arrowok="t"/>
                        </v:shape>
                        <v:line id="Connecteur droit 118" o:spid="_x0000_s1086" style="position:absolute;flip:y;visibility:visible;mso-wrap-style:square" from="666,0" to="666,2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GMUccAAADcAAAADwAAAGRycy9kb3ducmV2LnhtbESPQWvCQBCF74L/YRnBi+jGIrakrlJs&#10;bRWkUPXQ45gdk2B2NmS3Gv995yB4m8e8782b2aJ1lbpQE0rPBsajBBRx5m3JuYHDfjV8ARUissXK&#10;Mxm4UYDFvNuZYWr9lX/osou5khAOKRooYqxTrUNWkMMw8jWx7E6+cRhFNrm2DV4l3FX6KUmm2mHJ&#10;cqHAmpYFZefdn5Ma75P95nb8+nz+/lhm29NmMkjWv8b0e+3bK6hIbXyY7/TaCjeWtvKMTKDn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SYYxRxwAAANwAAAAPAAAAAAAA&#10;AAAAAAAAAKECAABkcnMvZG93bnJldi54bWxQSwUGAAAAAAQABAD5AAAAlQMAAAAA&#10;" strokeweight="2.25pt"/>
                        <v:line id="Connecteur droit 119" o:spid="_x0000_s1087" style="position:absolute;flip:y;visibility:visible;mso-wrap-style:square" from="9715,0" to="9715,25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0pysgAAADcAAAADwAAAGRycy9kb3ducmV2LnhtbESPQWvCQBCF70L/wzKCl9JsFKk1ukqx&#10;1SpIoYkHj2N2TEKzsyG71fjvu4WCtxne+968mS87U4sLta6yrGAYxSCIc6srLhQcsvXTCwjnkTXW&#10;lknBjRwsFw+9OSbaXvmLLqkvRAhhl6CC0vsmkdLlJRl0kW2Ig3a2rUEf1raQusVrCDe1HMXxszRY&#10;cbhQYkOrkvLv9MeEGm/jbHc7fWwmn++rfH/ejR/j7VGpQb97nYHw1Pm7+Z/e6sANp/D3TJhAL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S0pysgAAADcAAAADwAAAAAA&#10;AAAAAAAAAAChAgAAZHJzL2Rvd25yZXYueG1sUEsFBgAAAAAEAAQA+QAAAJYDAAAAAA==&#10;" strokeweight="2.25pt"/>
                      </v:group>
                      <v:shape id="Rogner un rectangle à un seul coin 120" o:spid="_x0000_s1088" style="position:absolute;top:952;width:8640;height:2880;visibility:visible;mso-wrap-style:square;v-text-anchor:middle" coordsize="864000,288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akMcUA&#10;AADcAAAADwAAAGRycy9kb3ducmV2LnhtbESPT2sCMRDF70K/Q5hCbzXbPYjdGqUIQk8V/yD1Nmym&#10;m62byZJE3X575yB4e8O8+c17s8XgO3WhmNrABt7GBSjiOtiWGwP73ep1CiplZItdYDLwTwkW86fR&#10;DCsbrryhyzY3SiCcKjTgcu4rrVPtyGMah55Ydr8heswyxkbbiFeB+06XRTHRHluWDw57WjqqT9uz&#10;Fwqvln/Nz/tpejjWLh7Xw7n83hjz8jx8foDKNOSH+X79ZSV+KfGljCj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ZqQxxQAAANwAAAAPAAAAAAAAAAAAAAAAAJgCAABkcnMv&#10;ZG93bnJldi54bWxQSwUGAAAAAAQABAD1AAAAigMAAAAA&#10;" adj="-11796480,,5400" path="m,l815999,r48001,48001l864000,288000,,288000,,xe" fillcolor="window" strokecolor="white [3212]" strokeweight="1pt">
                        <v:stroke joinstyle="miter"/>
                        <v:formulas/>
                        <v:path arrowok="t" o:connecttype="custom" o:connectlocs="0,0;815999,0;864000,48001;864000,288000;0,288000;0,0" o:connectangles="0,0,0,0,0,0" textboxrect="0,0,864000,288000"/>
                        <v:textbox>
                          <w:txbxContent>
                            <w:p w:rsidR="00A4729C" w:rsidRDefault="00A4729C" w:rsidP="00D51932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29LT Azer" w:hAnsi="29LT Azer" w:cs="29LT Azer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الجسم (</w:t>
                              </w:r>
                              <w:r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  <w:t>S</w:t>
                              </w:r>
                              <w:r w:rsidRPr="00D51932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="29LT Azer" w:hAnsi="29LT Azer" w:cs="29LT Azer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  <v:shape id="Connecteur droit avec flèche 121" o:spid="_x0000_s1089" type="#_x0000_t32" style="position:absolute;left:7905;top:2476;width:605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8MbcQAAADcAAAADwAAAGRycy9kb3ducmV2LnhtbESPzY7CMAyE70i8Q2QkbpAC0oIKARW0&#10;iD3shZ8HMI3pD41TNdlS3p6shMTN1oznG682nalES40rLCuYjCMQxKnVBWcKLuf9aAHCeWSNlWVS&#10;8CQHm3W/t8JY2wcfqT35TIQQdjEqyL2vYyldmpNBN7Y1cdButjHow9pkUjf4COGmktMo+pIGCw6E&#10;HGva5ZTeT38mQA7f27pctC75vezK5OrOt9m8VGo46JIlCE+d/5jf1z861J9O4P+ZMIFc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jwxtxAAAANwAAAAPAAAAAAAAAAAA&#10;AAAAAKECAABkcnMvZG93bnJldi54bWxQSwUGAAAAAAQABAD5AAAAkgMAAAAA&#10;" strokecolor="black [3040]" strokeweight="1.5pt">
                        <v:stroke endarrow="block"/>
                      </v:shape>
                    </v:group>
                  </w:pict>
                </mc:Fallback>
              </mc:AlternateContent>
            </w:r>
            <w:proofErr w:type="gramStart"/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ب )</w:t>
            </w:r>
            <w:proofErr w:type="gramEnd"/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مثل القوى المؤثرة على (</w:t>
            </w:r>
            <w:r w:rsidR="00BB7393">
              <w:rPr>
                <w:rFonts w:ascii="29LT Azer" w:hAnsi="29LT Azer" w:cs="29LT Azer"/>
                <w:sz w:val="24"/>
                <w:szCs w:val="24"/>
                <w:lang w:bidi="ar-DZ"/>
              </w:rPr>
              <w:t>S2</w:t>
            </w:r>
            <w:r w:rsidR="00BB739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)</w:t>
            </w:r>
            <w:r w:rsidR="00A744C7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باستعمال السلم : </w:t>
            </w:r>
            <w:r w:rsidR="00A744C7">
              <w:rPr>
                <w:rFonts w:ascii="29LT Azer" w:hAnsi="29LT Azer" w:cs="29LT Azer"/>
                <w:sz w:val="24"/>
                <w:szCs w:val="24"/>
                <w:lang w:bidi="ar-DZ"/>
              </w:rPr>
              <w:t>1Cm                  4N</w:t>
            </w:r>
            <w:r w:rsidR="00A744C7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="00617CC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(1.75 ن)</w:t>
            </w:r>
          </w:p>
          <w:p w:rsidR="00BB7393" w:rsidRPr="00BB7393" w:rsidRDefault="00A744C7" w:rsidP="00617CC3">
            <w:pPr>
              <w:bidi/>
              <w:spacing w:after="0"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ج )</w:t>
            </w:r>
            <w:proofErr w:type="gramEnd"/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لاحظ وضعية الجسم (</w:t>
            </w:r>
            <w:r>
              <w:rPr>
                <w:rFonts w:ascii="29LT Azer" w:hAnsi="29LT Azer" w:cs="29LT Azer"/>
                <w:sz w:val="24"/>
                <w:szCs w:val="24"/>
                <w:lang w:bidi="ar-DZ"/>
              </w:rPr>
              <w:t>S2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>) جيدا ثم اختر الإجابة الصحيحة:</w:t>
            </w:r>
            <w:r w:rsidR="00617CC3"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(0.25ن)</w:t>
            </w:r>
          </w:p>
          <w:p w:rsidR="002F4FEC" w:rsidRDefault="005A2A34" w:rsidP="00617CC3">
            <w:pPr>
              <w:bidi/>
              <w:spacing w:after="0" w:line="276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735B72">
              <w:rPr>
                <w:rFonts w:ascii="Symbol" w:hAnsi="Symbol" w:cs="Arial" w:hint="cs"/>
                <w:sz w:val="28"/>
                <w:szCs w:val="28"/>
                <w:vertAlign w:val="subscript"/>
                <w:rtl/>
              </w:rPr>
              <w:t>(الماء)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</w:rPr>
              <w:t>ƿ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 w:rsidRPr="005A2A34">
              <w:rPr>
                <w:rFonts w:ascii="29LT Azer" w:hAnsi="29LT Azer" w:cs="29LT Azer"/>
                <w:sz w:val="52"/>
                <w:szCs w:val="52"/>
                <w:rtl/>
              </w:rPr>
              <w:t>&lt;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735B72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S</w:t>
            </w:r>
            <w:proofErr w:type="gramStart"/>
            <w:r w:rsidRPr="00735B72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2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)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ƿ</w:t>
            </w:r>
            <w:proofErr w:type="gramEnd"/>
            <w:r>
              <w:rPr>
                <w:rFonts w:ascii="29LT Azer" w:hAnsi="29LT Azer" w:cs="29LT Azer" w:hint="cs"/>
                <w:sz w:val="32"/>
                <w:szCs w:val="32"/>
                <w:rtl/>
                <w:lang w:bidi="ar-DZ"/>
              </w:rPr>
              <w:t xml:space="preserve"> ،   </w:t>
            </w:r>
            <w:r w:rsidRPr="00735B72">
              <w:rPr>
                <w:rFonts w:ascii="Symbol" w:hAnsi="Symbol" w:cs="Arial" w:hint="cs"/>
                <w:sz w:val="28"/>
                <w:szCs w:val="28"/>
                <w:vertAlign w:val="subscript"/>
                <w:rtl/>
              </w:rPr>
              <w:t>(الماء)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</w:rPr>
              <w:t>ƿ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29LT Azer" w:hAnsi="29LT Azer" w:cs="29LT Azer" w:hint="cs"/>
                <w:sz w:val="52"/>
                <w:szCs w:val="52"/>
                <w:rtl/>
              </w:rPr>
              <w:t>&gt;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735B72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S2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)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ƿ</w:t>
            </w:r>
            <w:r>
              <w:rPr>
                <w:rFonts w:ascii="29LT Azer" w:hAnsi="29LT Azer" w:cs="29LT Azer" w:hint="cs"/>
                <w:sz w:val="32"/>
                <w:szCs w:val="32"/>
                <w:rtl/>
                <w:lang w:bidi="ar-DZ"/>
              </w:rPr>
              <w:t xml:space="preserve"> ،  </w:t>
            </w:r>
            <w:r w:rsidRPr="00735B72">
              <w:rPr>
                <w:rFonts w:ascii="Symbol" w:hAnsi="Symbol" w:cs="Arial" w:hint="cs"/>
                <w:sz w:val="28"/>
                <w:szCs w:val="28"/>
                <w:vertAlign w:val="subscript"/>
                <w:rtl/>
              </w:rPr>
              <w:t>(الماء)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</w:rPr>
              <w:t>ƿ</w:t>
            </w:r>
            <w:r>
              <w:rPr>
                <w:rFonts w:ascii="Symbol" w:hAnsi="Symbol" w:cs="Ari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29LT Azer" w:hAnsi="29LT Azer" w:cs="29LT Azer" w:hint="cs"/>
                <w:sz w:val="52"/>
                <w:szCs w:val="52"/>
                <w:rtl/>
              </w:rPr>
              <w:t>=</w:t>
            </w:r>
            <w:r>
              <w:rPr>
                <w:rFonts w:ascii="29LT Azer" w:hAnsi="29LT Azer" w:cs="29LT Azer" w:hint="cs"/>
                <w:sz w:val="24"/>
                <w:szCs w:val="24"/>
                <w:rtl/>
                <w:lang w:bidi="ar-DZ"/>
              </w:rPr>
              <w:t xml:space="preserve"> 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(</w:t>
            </w:r>
            <w:r w:rsidRPr="00735B72">
              <w:rPr>
                <w:rFonts w:ascii="29LT Azer" w:hAnsi="29LT Azer" w:cs="29LT Azer"/>
                <w:sz w:val="32"/>
                <w:szCs w:val="32"/>
                <w:vertAlign w:val="subscript"/>
                <w:lang w:bidi="ar-DZ"/>
              </w:rPr>
              <w:t>S2</w:t>
            </w:r>
            <w:r w:rsidRPr="00735B72">
              <w:rPr>
                <w:rFonts w:ascii="29LT Azer" w:hAnsi="29LT Azer" w:cs="29LT Azer" w:hint="cs"/>
                <w:sz w:val="32"/>
                <w:szCs w:val="32"/>
                <w:vertAlign w:val="subscript"/>
                <w:rtl/>
                <w:lang w:bidi="ar-DZ"/>
              </w:rPr>
              <w:t>)</w:t>
            </w:r>
            <w:r>
              <w:rPr>
                <w:rFonts w:ascii="Arial" w:hAnsi="Arial" w:cs="Arial"/>
                <w:sz w:val="32"/>
                <w:szCs w:val="32"/>
                <w:rtl/>
                <w:lang w:bidi="ar-DZ"/>
              </w:rPr>
              <w:t>ƿ</w:t>
            </w:r>
            <w:r>
              <w:rPr>
                <w:rFonts w:ascii="29LT Azer" w:hAnsi="29LT Azer" w:cs="29LT Azer" w:hint="cs"/>
                <w:sz w:val="32"/>
                <w:szCs w:val="32"/>
                <w:rtl/>
                <w:lang w:bidi="ar-DZ"/>
              </w:rPr>
              <w:t xml:space="preserve"> </w:t>
            </w:r>
            <w:r w:rsidR="003F13EE">
              <w:rPr>
                <w:rFonts w:ascii="29LT Azer" w:hAnsi="29LT Azer" w:cs="29LT Azer" w:hint="cs"/>
                <w:sz w:val="32"/>
                <w:szCs w:val="32"/>
                <w:rtl/>
                <w:lang w:bidi="ar-DZ"/>
              </w:rPr>
              <w:t xml:space="preserve">  </w:t>
            </w:r>
            <w:r w:rsidR="003F13EE" w:rsidRPr="00D5193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(</w:t>
            </w:r>
            <w:r w:rsidR="003F13EE" w:rsidRPr="00D51932">
              <w:rPr>
                <w:rFonts w:ascii="Arial" w:hAnsi="Arial" w:cs="Arial"/>
                <w:sz w:val="26"/>
                <w:szCs w:val="26"/>
                <w:rtl/>
                <w:lang w:bidi="ar-DZ"/>
              </w:rPr>
              <w:t>ƿ</w:t>
            </w:r>
            <w:r w:rsidR="003F13EE" w:rsidRPr="00D51932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: رمز الكتلة الحجمية )</w:t>
            </w:r>
          </w:p>
          <w:p w:rsidR="00F1799B" w:rsidRPr="00BB7393" w:rsidRDefault="00491937" w:rsidP="00F1799B">
            <w:pPr>
              <w:bidi/>
              <w:spacing w:after="0" w:line="276" w:lineRule="auto"/>
              <w:rPr>
                <w:rFonts w:ascii="29LT Azer" w:hAnsi="29LT Azer" w:cs="29LT Azer"/>
                <w:sz w:val="24"/>
                <w:szCs w:val="24"/>
                <w:rtl/>
                <w:lang w:bidi="ar-DZ"/>
              </w:rPr>
            </w:pPr>
            <w:r w:rsidRPr="00054BF4">
              <w:rPr>
                <w:rFonts w:ascii="29LT Azer" w:hAnsi="29LT Azer" w:cs="29LT Azer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2F3DB82" wp14:editId="5038C6D8">
                      <wp:simplePos x="0" y="0"/>
                      <wp:positionH relativeFrom="column">
                        <wp:posOffset>3315726</wp:posOffset>
                      </wp:positionH>
                      <wp:positionV relativeFrom="paragraph">
                        <wp:posOffset>202457</wp:posOffset>
                      </wp:positionV>
                      <wp:extent cx="1081454" cy="342900"/>
                      <wp:effectExtent l="0" t="0" r="23495" b="19050"/>
                      <wp:wrapNone/>
                      <wp:docPr id="59" name="Rectangle à coins arrondis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1454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4729C" w:rsidRDefault="00A4729C" w:rsidP="00D057B4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 w:rsidRPr="003732C5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الصفحة 1/2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F3DB82" id="Rectangle à coins arrondis 59" o:spid="_x0000_s1090" style="position:absolute;left:0;text-align:left;margin-left:261.1pt;margin-top:15.95pt;width:85.1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" fillcolor="window" strokecolor="windowText" strokeweight="2pt">
                      <v:textbox>
                        <w:txbxContent>
                          <w:p w:rsidR="00A4729C" w:rsidRDefault="00A4729C" w:rsidP="00D057B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3732C5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1799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الجاذبية الأرضية (</w:t>
            </w:r>
            <w:r w:rsidR="00F1799B">
              <w:rPr>
                <w:rFonts w:ascii="29LT Azer" w:hAnsi="29LT Azer" w:cs="29LT Azer"/>
                <w:sz w:val="26"/>
                <w:szCs w:val="26"/>
                <w:lang w:bidi="ar-DZ"/>
              </w:rPr>
              <w:t>g = 10 N/</w:t>
            </w:r>
            <w:proofErr w:type="gramStart"/>
            <w:r w:rsidR="00F1799B">
              <w:rPr>
                <w:rFonts w:ascii="29LT Azer" w:hAnsi="29LT Azer" w:cs="29LT Azer"/>
                <w:sz w:val="26"/>
                <w:szCs w:val="26"/>
                <w:lang w:bidi="ar-DZ"/>
              </w:rPr>
              <w:t>Kg</w:t>
            </w:r>
            <w:r w:rsidR="00F1799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)</w:t>
            </w:r>
            <w:proofErr w:type="gramEnd"/>
          </w:p>
        </w:tc>
      </w:tr>
    </w:tbl>
    <w:p w:rsidR="00617CC3" w:rsidRDefault="00617CC3" w:rsidP="00BB7393">
      <w:pPr>
        <w:bidi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</w:p>
    <w:p w:rsidR="00D057B4" w:rsidRPr="00E05FBD" w:rsidRDefault="00D057B4" w:rsidP="00617CC3">
      <w:pPr>
        <w:bidi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 w:rsidRPr="00E05FBD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lastRenderedPageBreak/>
        <w:t>الجزء الثاني :(08 نقاط):</w:t>
      </w:r>
    </w:p>
    <w:p w:rsidR="00D057B4" w:rsidRPr="00E05FBD" w:rsidRDefault="007535AF" w:rsidP="00D057B4">
      <w:pPr>
        <w:bidi/>
        <w:rPr>
          <w:rFonts w:ascii="29LT Azer" w:hAnsi="29LT Azer" w:cs="29LT Azer"/>
          <w:sz w:val="26"/>
          <w:szCs w:val="26"/>
          <w:u w:val="double"/>
          <w:rtl/>
          <w:lang w:bidi="ar-DZ"/>
        </w:rPr>
      </w:pPr>
      <w:r>
        <w:rPr>
          <w:rFonts w:ascii="29LT Azer" w:hAnsi="29LT Azer" w:cs="29LT Azer" w:hint="cs"/>
          <w:noProof/>
          <w:sz w:val="26"/>
          <w:szCs w:val="26"/>
          <w:u w:val="doub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-58488</wp:posOffset>
                </wp:positionH>
                <wp:positionV relativeFrom="paragraph">
                  <wp:posOffset>595333</wp:posOffset>
                </wp:positionV>
                <wp:extent cx="3355306" cy="2142317"/>
                <wp:effectExtent l="0" t="0" r="17145" b="10795"/>
                <wp:wrapNone/>
                <wp:docPr id="218" name="Groupe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306" cy="2142317"/>
                          <a:chOff x="0" y="0"/>
                          <a:chExt cx="3355306" cy="2142317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3355306" cy="2142317"/>
                            <a:chOff x="0" y="0"/>
                            <a:chExt cx="3355306" cy="2142317"/>
                          </a:xfrm>
                        </wpg:grpSpPr>
                        <wpg:grpSp>
                          <wpg:cNvPr id="3" name="Groupe 3"/>
                          <wpg:cNvGrpSpPr/>
                          <wpg:grpSpPr>
                            <a:xfrm>
                              <a:off x="0" y="0"/>
                              <a:ext cx="3355306" cy="2142317"/>
                              <a:chOff x="-384736" y="18909"/>
                              <a:chExt cx="5914557" cy="336158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379524" y="18909"/>
                                <a:ext cx="698048" cy="451910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9B17E5" w:rsidRPr="006C02B3" w:rsidRDefault="009B17E5" w:rsidP="009B17E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C02B3">
                                    <w:rPr>
                                      <w:sz w:val="24"/>
                                      <w:szCs w:val="24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-384736" y="142875"/>
                                <a:ext cx="5914557" cy="3237614"/>
                                <a:chOff x="-965761" y="142875"/>
                                <a:chExt cx="5914557" cy="3237614"/>
                              </a:xfrm>
                            </wpg:grpSpPr>
                            <wpg:grpSp>
                              <wpg:cNvPr id="6" name="Groupe 6"/>
                              <wpg:cNvGrpSpPr/>
                              <wpg:grpSpPr>
                                <a:xfrm>
                                  <a:off x="1676400" y="514350"/>
                                  <a:ext cx="1275026" cy="2020570"/>
                                  <a:chOff x="0" y="0"/>
                                  <a:chExt cx="1275026" cy="2020570"/>
                                </a:xfrm>
                              </wpg:grpSpPr>
                              <wps:wsp>
                                <wps:cNvPr id="7" name="Line 33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0" cy="14784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8" name="Groupe 8"/>
                                <wpg:cNvGrpSpPr/>
                                <wpg:grpSpPr>
                                  <a:xfrm>
                                    <a:off x="466725" y="1190625"/>
                                    <a:ext cx="249910" cy="573309"/>
                                    <a:chOff x="0" y="0"/>
                                    <a:chExt cx="249910" cy="573309"/>
                                  </a:xfrm>
                                </wpg:grpSpPr>
                                <wps:wsp>
                                  <wps:cNvPr id="9" name="Line 33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49910" y="0"/>
                                      <a:ext cx="0" cy="28790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333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285750"/>
                                      <a:ext cx="0" cy="28755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1" name="Groupe 11"/>
                                <wpg:cNvGrpSpPr/>
                                <wpg:grpSpPr>
                                  <a:xfrm>
                                    <a:off x="638175" y="1552575"/>
                                    <a:ext cx="467995" cy="467995"/>
                                    <a:chOff x="0" y="0"/>
                                    <a:chExt cx="468000" cy="468000"/>
                                  </a:xfrm>
                                </wpg:grpSpPr>
                                <wps:wsp>
                                  <wps:cNvPr id="12" name="Ellipse 12"/>
                                  <wps:cNvSpPr/>
                                  <wps:spPr>
                                    <a:xfrm>
                                      <a:off x="0" y="0"/>
                                      <a:ext cx="468000" cy="4680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3" name="Groupe 13"/>
                                  <wpg:cNvGrpSpPr/>
                                  <wpg:grpSpPr>
                                    <a:xfrm>
                                      <a:off x="95250" y="142875"/>
                                      <a:ext cx="287078" cy="264295"/>
                                      <a:chOff x="0" y="36969"/>
                                      <a:chExt cx="355981" cy="341932"/>
                                    </a:xfrm>
                                  </wpg:grpSpPr>
                                  <wps:wsp>
                                    <wps:cNvPr id="14" name="Ellipse 14"/>
                                    <wps:cNvSpPr/>
                                    <wps:spPr>
                                      <a:xfrm>
                                        <a:off x="0" y="49292"/>
                                        <a:ext cx="89281" cy="931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5" name="Ellipse 15"/>
                                    <wps:cNvSpPr/>
                                    <wps:spPr>
                                      <a:xfrm>
                                        <a:off x="161925" y="285751"/>
                                        <a:ext cx="89281" cy="931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" name="Ellipse 16"/>
                                    <wps:cNvSpPr/>
                                    <wps:spPr>
                                      <a:xfrm>
                                        <a:off x="266700" y="36969"/>
                                        <a:ext cx="89281" cy="9315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ysClr val="windowText" lastClr="000000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7" name="Connecteur droit 17"/>
                                <wps:cNvCnPr/>
                                <wps:spPr>
                                  <a:xfrm flipH="1">
                                    <a:off x="1019175" y="1743075"/>
                                    <a:ext cx="25585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19" name="Groupe 19"/>
                              <wpg:cNvGrpSpPr/>
                              <wpg:grpSpPr>
                                <a:xfrm>
                                  <a:off x="-965761" y="142875"/>
                                  <a:ext cx="5914557" cy="3237614"/>
                                  <a:chOff x="-965761" y="142875"/>
                                  <a:chExt cx="5914557" cy="3237614"/>
                                </a:xfrm>
                              </wpg:grpSpPr>
                              <wpg:grpSp>
                                <wpg:cNvPr id="20" name="Groupe 20"/>
                                <wpg:cNvGrpSpPr/>
                                <wpg:grpSpPr>
                                  <a:xfrm>
                                    <a:off x="-965761" y="151891"/>
                                    <a:ext cx="1208490" cy="583287"/>
                                    <a:chOff x="-965761" y="151891"/>
                                    <a:chExt cx="1208490" cy="583287"/>
                                  </a:xfrm>
                                </wpg:grpSpPr>
                                <wps:wsp>
                                  <wps:cNvPr id="21" name="Rectangle 21"/>
                                  <wps:cNvSpPr/>
                                  <wps:spPr>
                                    <a:xfrm>
                                      <a:off x="-201483" y="339756"/>
                                      <a:ext cx="444212" cy="395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9B17E5" w:rsidRPr="006C02B3" w:rsidRDefault="009B17E5" w:rsidP="009B17E5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  <w:szCs w:val="24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2" name="Rectangle 22"/>
                                  <wps:cNvSpPr/>
                                  <wps:spPr>
                                    <a:xfrm>
                                      <a:off x="-965761" y="151891"/>
                                      <a:ext cx="951883" cy="4519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9B17E5" w:rsidRPr="006C02B3" w:rsidRDefault="009B17E5" w:rsidP="009B17E5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  <w:szCs w:val="24"/>
                                          </w:rPr>
                                          <w:t>230V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23" name="Groupe 23"/>
                                <wpg:cNvGrpSpPr/>
                                <wpg:grpSpPr>
                                  <a:xfrm>
                                    <a:off x="285750" y="142875"/>
                                    <a:ext cx="4663046" cy="3237614"/>
                                    <a:chOff x="0" y="0"/>
                                    <a:chExt cx="4663046" cy="3237614"/>
                                  </a:xfrm>
                                </wpg:grpSpPr>
                                <wpg:grpSp>
                                  <wpg:cNvPr id="24" name="Groupe 24"/>
                                  <wpg:cNvGrpSpPr/>
                                  <wpg:grpSpPr>
                                    <a:xfrm>
                                      <a:off x="0" y="0"/>
                                      <a:ext cx="2461260" cy="2314257"/>
                                      <a:chOff x="0" y="0"/>
                                      <a:chExt cx="2461260" cy="2314257"/>
                                    </a:xfrm>
                                  </wpg:grpSpPr>
                                  <wpg:grpSp>
                                    <wpg:cNvPr id="25" name="Groupe 25"/>
                                    <wpg:cNvGrpSpPr/>
                                    <wpg:grpSpPr>
                                      <a:xfrm>
                                        <a:off x="0" y="0"/>
                                        <a:ext cx="2461260" cy="540000"/>
                                        <a:chOff x="352425" y="0"/>
                                        <a:chExt cx="2461260" cy="540000"/>
                                      </a:xfrm>
                                    </wpg:grpSpPr>
                                    <wps:wsp>
                                      <wps:cNvPr id="26" name="Rectangle 333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09625" y="0"/>
                                          <a:ext cx="540000" cy="54000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2425" y="161850"/>
                                          <a:ext cx="24612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8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2425" y="371475"/>
                                          <a:ext cx="246126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9" name="Groupe 29"/>
                                    <wpg:cNvGrpSpPr/>
                                    <wpg:grpSpPr>
                                      <a:xfrm>
                                        <a:off x="933450" y="161925"/>
                                        <a:ext cx="817880" cy="2152332"/>
                                        <a:chOff x="0" y="0"/>
                                        <a:chExt cx="817880" cy="2152332"/>
                                      </a:xfrm>
                                    </wpg:grpSpPr>
                                    <wps:wsp>
                                      <wps:cNvPr id="30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0" y="1688147"/>
                                          <a:ext cx="2667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1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66700" y="1402397"/>
                                          <a:ext cx="0" cy="2880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32" name="Groupe 3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-238125" y="468947"/>
                                          <a:ext cx="1082040" cy="144145"/>
                                          <a:chOff x="8375" y="9084"/>
                                          <a:chExt cx="1704" cy="227"/>
                                        </a:xfrm>
                                      </wpg:grpSpPr>
                                      <wps:wsp>
                                        <wps:cNvPr id="33" name="Line 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8375" y="9226"/>
                                            <a:ext cx="170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4" name="Rectangle 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801" y="9084"/>
                                            <a:ext cx="567" cy="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7" name="Group 334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26925" y="1146874"/>
                                          <a:ext cx="360000" cy="157647"/>
                                          <a:chOff x="510" y="12622"/>
                                          <a:chExt cx="655" cy="402"/>
                                        </a:xfrm>
                                      </wpg:grpSpPr>
                                      <wps:wsp>
                                        <wps:cNvPr id="38" name="Oval 334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0" y="12622"/>
                                            <a:ext cx="85" cy="8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9" name="Oval 335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080" y="12622"/>
                                            <a:ext cx="85" cy="8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2" name="Line 3351"/>
                                        <wps:cNvCnPr/>
                                        <wps:spPr bwMode="auto">
                                          <a:xfrm rot="16200000" flipH="1">
                                            <a:off x="605" y="12641"/>
                                            <a:ext cx="345" cy="42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43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1688147"/>
                                          <a:ext cx="0" cy="28765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6" name="Organigramme : Jonction de sommaire 46"/>
                                      <wps:cNvSpPr/>
                                      <wps:spPr>
                                        <a:xfrm>
                                          <a:off x="219075" y="1792922"/>
                                          <a:ext cx="359410" cy="359410"/>
                                        </a:xfrm>
                                        <a:prstGeom prst="flowChartSummingJunction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7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571500" y="1964372"/>
                                          <a:ext cx="24638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8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447675" y="1688147"/>
                                          <a:ext cx="361950" cy="190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49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09625" y="1688147"/>
                                          <a:ext cx="0" cy="28800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50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0" y="1973897"/>
                                          <a:ext cx="219075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1" name="Group 334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14350" y="142875"/>
                                        <a:ext cx="415925" cy="53975"/>
                                        <a:chOff x="510" y="13401"/>
                                        <a:chExt cx="655" cy="85"/>
                                      </a:xfrm>
                                    </wpg:grpSpPr>
                                    <wps:wsp>
                                      <wps:cNvPr id="52" name="Oval 334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10" y="13401"/>
                                          <a:ext cx="85" cy="8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Oval 334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80" y="13401"/>
                                          <a:ext cx="85" cy="8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4" name="Line 3346"/>
                                      <wps:cNvCnPr/>
                                      <wps:spPr bwMode="auto">
                                        <a:xfrm flipV="1">
                                          <a:off x="567" y="13443"/>
                                          <a:ext cx="57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56" name="Group 334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14350" y="342900"/>
                                        <a:ext cx="415925" cy="53975"/>
                                        <a:chOff x="510" y="13401"/>
                                        <a:chExt cx="655" cy="85"/>
                                      </a:xfrm>
                                    </wpg:grpSpPr>
                                    <wps:wsp>
                                      <wps:cNvPr id="57" name="Oval 334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10" y="13401"/>
                                          <a:ext cx="85" cy="8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8" name="Oval 334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80" y="13401"/>
                                          <a:ext cx="85" cy="8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0" name="Line 3346"/>
                                      <wps:cNvCnPr/>
                                      <wps:spPr bwMode="auto">
                                        <a:xfrm flipV="1">
                                          <a:off x="567" y="13443"/>
                                          <a:ext cx="57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g:grpSp>
                                  <wpg:cNvPr id="71" name="Groupe 71"/>
                                  <wpg:cNvGrpSpPr/>
                                  <wpg:grpSpPr>
                                    <a:xfrm>
                                      <a:off x="1847850" y="161925"/>
                                      <a:ext cx="2815196" cy="3075689"/>
                                      <a:chOff x="0" y="0"/>
                                      <a:chExt cx="2815196" cy="3075689"/>
                                    </a:xfrm>
                                  </wpg:grpSpPr>
                                  <wps:wsp>
                                    <wps:cNvPr id="111" name="Connecteur droit 111"/>
                                    <wps:cNvCnPr/>
                                    <wps:spPr>
                                      <a:xfrm>
                                        <a:off x="0" y="1952625"/>
                                        <a:ext cx="338698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112" name="Groupe 112"/>
                                    <wpg:cNvGrpSpPr/>
                                    <wpg:grpSpPr>
                                      <a:xfrm>
                                        <a:off x="0" y="0"/>
                                        <a:ext cx="2815196" cy="3075689"/>
                                        <a:chOff x="0" y="0"/>
                                        <a:chExt cx="2815196" cy="3075689"/>
                                      </a:xfrm>
                                    </wpg:grpSpPr>
                                    <wpg:grpSp>
                                      <wpg:cNvPr id="113" name="Groupe 11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-476250" y="675389"/>
                                          <a:ext cx="1494924" cy="144145"/>
                                          <a:chOff x="8374" y="9129"/>
                                          <a:chExt cx="2355" cy="227"/>
                                        </a:xfrm>
                                      </wpg:grpSpPr>
                                      <wps:wsp>
                                        <wps:cNvPr id="114" name="Line 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rot="16200000" flipH="1">
                                            <a:off x="9552" y="8078"/>
                                            <a:ext cx="0" cy="235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15" name="Rectangle 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8801" y="9129"/>
                                            <a:ext cx="567" cy="2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43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447675" y="1685039"/>
                                          <a:ext cx="361950" cy="190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60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809625" y="1685039"/>
                                          <a:ext cx="0" cy="28790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65" name="Line 33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447675" y="208664"/>
                                          <a:ext cx="0" cy="147845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166" name="Groupe 166"/>
                                      <wpg:cNvGrpSpPr/>
                                      <wpg:grpSpPr>
                                        <a:xfrm>
                                          <a:off x="0" y="1685039"/>
                                          <a:ext cx="2815196" cy="1390650"/>
                                          <a:chOff x="0" y="0"/>
                                          <a:chExt cx="2815196" cy="1390650"/>
                                        </a:xfrm>
                                      </wpg:grpSpPr>
                                      <wps:wsp>
                                        <wps:cNvPr id="167" name="Line 333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0" y="0"/>
                                            <a:ext cx="2667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68" name="Rectangle 168"/>
                                        <wps:cNvSpPr/>
                                        <wps:spPr>
                                          <a:xfrm>
                                            <a:off x="1228723" y="104776"/>
                                            <a:ext cx="1586473" cy="7908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:rsidR="009B17E5" w:rsidRPr="006C02B3" w:rsidRDefault="009B17E5" w:rsidP="009B17E5">
                                              <w:pPr>
                                                <w:bidi/>
                                                <w:spacing w:after="120" w:line="240" w:lineRule="auto"/>
                                                <w:rPr>
                                                  <w:rFonts w:ascii="29LT Azer" w:hAnsi="29LT Azer" w:cs="29LT Azer"/>
                                                  <w:sz w:val="24"/>
                                                  <w:szCs w:val="24"/>
                                                  <w:rtl/>
                                                  <w:lang w:bidi="ar-DZ"/>
                                                </w:rPr>
                                              </w:pPr>
                                              <w:r w:rsidRPr="006C02B3">
                                                <w:rPr>
                                                  <w:rFonts w:ascii="29LT Azer" w:hAnsi="29LT Azer" w:cs="29LT Azer"/>
                                                  <w:sz w:val="24"/>
                                                  <w:szCs w:val="24"/>
                                                  <w:rtl/>
                                                  <w:lang w:bidi="ar-DZ"/>
                                                </w:rPr>
                                                <w:t xml:space="preserve">مكيف </w:t>
                                              </w:r>
                                              <w:r>
                                                <w:rPr>
                                                  <w:rFonts w:ascii="29LT Azer" w:hAnsi="29LT Azer" w:cs="29LT Azer" w:hint="cs"/>
                                                  <w:sz w:val="24"/>
                                                  <w:szCs w:val="24"/>
                                                  <w:rtl/>
                                                  <w:lang w:bidi="ar-DZ"/>
                                                </w:rPr>
                                                <w:t>هوائي</w:t>
                                              </w:r>
                                            </w:p>
                                            <w:p w:rsidR="009B17E5" w:rsidRPr="006C02B3" w:rsidRDefault="009B17E5" w:rsidP="009B17E5">
                                              <w:pPr>
                                                <w:bidi/>
                                                <w:spacing w:after="120" w:line="240" w:lineRule="auto"/>
                                                <w:rPr>
                                                  <w:rFonts w:ascii="29LT Azer" w:hAnsi="29LT Azer" w:cs="29LT Azer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</w:pPr>
                                              <w:r w:rsidRPr="006C02B3">
                                                <w:rPr>
                                                  <w:rFonts w:ascii="29LT Azer" w:hAnsi="29LT Azer" w:cs="29LT Azer"/>
                                                  <w:sz w:val="28"/>
                                                  <w:szCs w:val="28"/>
                                                  <w:lang w:bidi="ar-DZ"/>
                                                </w:rPr>
                                                <w:t>3910 W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9" name="Group 337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66700" y="457200"/>
                                            <a:ext cx="361950" cy="933450"/>
                                            <a:chOff x="396" y="6295"/>
                                            <a:chExt cx="570" cy="1026"/>
                                          </a:xfrm>
                                        </wpg:grpSpPr>
                                        <wps:wsp>
                                          <wps:cNvPr id="170" name="Oval 337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23" y="6295"/>
                                              <a:ext cx="85" cy="8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000000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71" name="Line 3374"/>
                                          <wps:cNvCnPr/>
                                          <wps:spPr bwMode="auto">
                                            <a:xfrm>
                                              <a:off x="681" y="6352"/>
                                              <a:ext cx="0" cy="798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2" name="Line 3375"/>
                                          <wps:cNvCnPr/>
                                          <wps:spPr bwMode="auto">
                                            <a:xfrm>
                                              <a:off x="468" y="7207"/>
                                              <a:ext cx="42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3" name="Line 3376"/>
                                          <wps:cNvCnPr/>
                                          <wps:spPr bwMode="auto">
                                            <a:xfrm>
                                              <a:off x="396" y="7150"/>
                                              <a:ext cx="57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4" name="Line 3377"/>
                                          <wps:cNvCnPr/>
                                          <wps:spPr bwMode="auto">
                                            <a:xfrm>
                                              <a:off x="539" y="7264"/>
                                              <a:ext cx="28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175" name="Line 3378"/>
                                          <wps:cNvCnPr/>
                                          <wps:spPr bwMode="auto">
                                            <a:xfrm>
                                              <a:off x="610" y="7321"/>
                                              <a:ext cx="14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176" name="Forme libre 176"/>
                                        <wps:cNvSpPr/>
                                        <wps:spPr>
                                          <a:xfrm>
                                            <a:off x="552450" y="238125"/>
                                            <a:ext cx="800100" cy="11430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00100"/>
                                              <a:gd name="connsiteY0" fmla="*/ 57150 h 114300"/>
                                              <a:gd name="connsiteX1" fmla="*/ 47625 w 800100"/>
                                              <a:gd name="connsiteY1" fmla="*/ 47625 h 114300"/>
                                              <a:gd name="connsiteX2" fmla="*/ 76200 w 800100"/>
                                              <a:gd name="connsiteY2" fmla="*/ 66675 h 114300"/>
                                              <a:gd name="connsiteX3" fmla="*/ 161925 w 800100"/>
                                              <a:gd name="connsiteY3" fmla="*/ 95250 h 114300"/>
                                              <a:gd name="connsiteX4" fmla="*/ 190500 w 800100"/>
                                              <a:gd name="connsiteY4" fmla="*/ 104775 h 114300"/>
                                              <a:gd name="connsiteX5" fmla="*/ 266700 w 800100"/>
                                              <a:gd name="connsiteY5" fmla="*/ 114300 h 114300"/>
                                              <a:gd name="connsiteX6" fmla="*/ 600075 w 800100"/>
                                              <a:gd name="connsiteY6" fmla="*/ 104775 h 114300"/>
                                              <a:gd name="connsiteX7" fmla="*/ 628650 w 800100"/>
                                              <a:gd name="connsiteY7" fmla="*/ 85725 h 114300"/>
                                              <a:gd name="connsiteX8" fmla="*/ 704850 w 800100"/>
                                              <a:gd name="connsiteY8" fmla="*/ 66675 h 114300"/>
                                              <a:gd name="connsiteX9" fmla="*/ 733425 w 800100"/>
                                              <a:gd name="connsiteY9" fmla="*/ 57150 h 114300"/>
                                              <a:gd name="connsiteX10" fmla="*/ 762000 w 800100"/>
                                              <a:gd name="connsiteY10" fmla="*/ 38100 h 114300"/>
                                              <a:gd name="connsiteX11" fmla="*/ 800100 w 800100"/>
                                              <a:gd name="connsiteY11" fmla="*/ 0 h 11430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00100" h="114300">
                                                <a:moveTo>
                                                  <a:pt x="0" y="57150"/>
                                                </a:moveTo>
                                                <a:cubicBezTo>
                                                  <a:pt x="15875" y="53975"/>
                                                  <a:pt x="31561" y="45617"/>
                                                  <a:pt x="47625" y="47625"/>
                                                </a:cubicBezTo>
                                                <a:cubicBezTo>
                                                  <a:pt x="58984" y="49045"/>
                                                  <a:pt x="65739" y="62026"/>
                                                  <a:pt x="76200" y="66675"/>
                                                </a:cubicBezTo>
                                                <a:lnTo>
                                                  <a:pt x="161925" y="95250"/>
                                                </a:lnTo>
                                                <a:cubicBezTo>
                                                  <a:pt x="171450" y="98425"/>
                                                  <a:pt x="180537" y="103530"/>
                                                  <a:pt x="190500" y="104775"/>
                                                </a:cubicBezTo>
                                                <a:lnTo>
                                                  <a:pt x="266700" y="114300"/>
                                                </a:lnTo>
                                                <a:cubicBezTo>
                                                  <a:pt x="377825" y="111125"/>
                                                  <a:pt x="489249" y="113524"/>
                                                  <a:pt x="600075" y="104775"/>
                                                </a:cubicBezTo>
                                                <a:cubicBezTo>
                                                  <a:pt x="611487" y="103874"/>
                                                  <a:pt x="617892" y="89637"/>
                                                  <a:pt x="628650" y="85725"/>
                                                </a:cubicBezTo>
                                                <a:cubicBezTo>
                                                  <a:pt x="653255" y="76778"/>
                                                  <a:pt x="680012" y="74954"/>
                                                  <a:pt x="704850" y="66675"/>
                                                </a:cubicBezTo>
                                                <a:cubicBezTo>
                                                  <a:pt x="714375" y="63500"/>
                                                  <a:pt x="724445" y="61640"/>
                                                  <a:pt x="733425" y="57150"/>
                                                </a:cubicBezTo>
                                                <a:cubicBezTo>
                                                  <a:pt x="743664" y="52030"/>
                                                  <a:pt x="753206" y="45429"/>
                                                  <a:pt x="762000" y="38100"/>
                                                </a:cubicBezTo>
                                                <a:lnTo>
                                                  <a:pt x="80010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77" name="Forme libre 177"/>
                                        <wps:cNvSpPr/>
                                        <wps:spPr>
                                          <a:xfrm>
                                            <a:off x="466725" y="447675"/>
                                            <a:ext cx="781050" cy="180975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781050"/>
                                              <a:gd name="connsiteY0" fmla="*/ 0 h 180975"/>
                                              <a:gd name="connsiteX1" fmla="*/ 28575 w 781050"/>
                                              <a:gd name="connsiteY1" fmla="*/ 47625 h 180975"/>
                                              <a:gd name="connsiteX2" fmla="*/ 114300 w 781050"/>
                                              <a:gd name="connsiteY2" fmla="*/ 114300 h 180975"/>
                                              <a:gd name="connsiteX3" fmla="*/ 171450 w 781050"/>
                                              <a:gd name="connsiteY3" fmla="*/ 133350 h 180975"/>
                                              <a:gd name="connsiteX4" fmla="*/ 200025 w 781050"/>
                                              <a:gd name="connsiteY4" fmla="*/ 142875 h 180975"/>
                                              <a:gd name="connsiteX5" fmla="*/ 266700 w 781050"/>
                                              <a:gd name="connsiteY5" fmla="*/ 152400 h 180975"/>
                                              <a:gd name="connsiteX6" fmla="*/ 314325 w 781050"/>
                                              <a:gd name="connsiteY6" fmla="*/ 161925 h 180975"/>
                                              <a:gd name="connsiteX7" fmla="*/ 342900 w 781050"/>
                                              <a:gd name="connsiteY7" fmla="*/ 171450 h 180975"/>
                                              <a:gd name="connsiteX8" fmla="*/ 485775 w 781050"/>
                                              <a:gd name="connsiteY8" fmla="*/ 180975 h 180975"/>
                                              <a:gd name="connsiteX9" fmla="*/ 561975 w 781050"/>
                                              <a:gd name="connsiteY9" fmla="*/ 171450 h 180975"/>
                                              <a:gd name="connsiteX10" fmla="*/ 638175 w 781050"/>
                                              <a:gd name="connsiteY10" fmla="*/ 142875 h 180975"/>
                                              <a:gd name="connsiteX11" fmla="*/ 685800 w 781050"/>
                                              <a:gd name="connsiteY11" fmla="*/ 133350 h 180975"/>
                                              <a:gd name="connsiteX12" fmla="*/ 781050 w 781050"/>
                                              <a:gd name="connsiteY12" fmla="*/ 123825 h 18097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  <a:cxn ang="0">
                                                <a:pos x="connsiteX12" y="connsiteY12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781050" h="180975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9525" y="15875"/>
                                                  <a:pt x="17467" y="32814"/>
                                                  <a:pt x="28575" y="47625"/>
                                                </a:cubicBezTo>
                                                <a:cubicBezTo>
                                                  <a:pt x="45012" y="69541"/>
                                                  <a:pt x="94090" y="107563"/>
                                                  <a:pt x="114300" y="114300"/>
                                                </a:cubicBezTo>
                                                <a:lnTo>
                                                  <a:pt x="171450" y="133350"/>
                                                </a:lnTo>
                                                <a:cubicBezTo>
                                                  <a:pt x="180975" y="136525"/>
                                                  <a:pt x="190086" y="141455"/>
                                                  <a:pt x="200025" y="142875"/>
                                                </a:cubicBezTo>
                                                <a:cubicBezTo>
                                                  <a:pt x="222250" y="146050"/>
                                                  <a:pt x="244555" y="148709"/>
                                                  <a:pt x="266700" y="152400"/>
                                                </a:cubicBezTo>
                                                <a:cubicBezTo>
                                                  <a:pt x="282669" y="155062"/>
                                                  <a:pt x="298619" y="157998"/>
                                                  <a:pt x="314325" y="161925"/>
                                                </a:cubicBezTo>
                                                <a:cubicBezTo>
                                                  <a:pt x="324065" y="164360"/>
                                                  <a:pt x="332921" y="170341"/>
                                                  <a:pt x="342900" y="171450"/>
                                                </a:cubicBezTo>
                                                <a:cubicBezTo>
                                                  <a:pt x="390339" y="176721"/>
                                                  <a:pt x="438150" y="177800"/>
                                                  <a:pt x="485775" y="180975"/>
                                                </a:cubicBezTo>
                                                <a:cubicBezTo>
                                                  <a:pt x="511175" y="177800"/>
                                                  <a:pt x="536790" y="176029"/>
                                                  <a:pt x="561975" y="171450"/>
                                                </a:cubicBezTo>
                                                <a:cubicBezTo>
                                                  <a:pt x="577636" y="168603"/>
                                                  <a:pt x="630842" y="145075"/>
                                                  <a:pt x="638175" y="142875"/>
                                                </a:cubicBezTo>
                                                <a:cubicBezTo>
                                                  <a:pt x="653682" y="138223"/>
                                                  <a:pt x="669799" y="135812"/>
                                                  <a:pt x="685800" y="133350"/>
                                                </a:cubicBezTo>
                                                <a:cubicBezTo>
                                                  <a:pt x="752832" y="123037"/>
                                                  <a:pt x="740240" y="123825"/>
                                                  <a:pt x="781050" y="123825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78" name="Forme libre 178"/>
                                        <wps:cNvSpPr/>
                                        <wps:spPr>
                                          <a:xfrm>
                                            <a:off x="323850" y="295275"/>
                                            <a:ext cx="990600" cy="1619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990600"/>
                                              <a:gd name="connsiteY0" fmla="*/ 0 h 161925"/>
                                              <a:gd name="connsiteX1" fmla="*/ 104775 w 990600"/>
                                              <a:gd name="connsiteY1" fmla="*/ 28575 h 161925"/>
                                              <a:gd name="connsiteX2" fmla="*/ 133350 w 990600"/>
                                              <a:gd name="connsiteY2" fmla="*/ 47625 h 161925"/>
                                              <a:gd name="connsiteX3" fmla="*/ 171450 w 990600"/>
                                              <a:gd name="connsiteY3" fmla="*/ 66675 h 161925"/>
                                              <a:gd name="connsiteX4" fmla="*/ 200025 w 990600"/>
                                              <a:gd name="connsiteY4" fmla="*/ 95250 h 161925"/>
                                              <a:gd name="connsiteX5" fmla="*/ 428625 w 990600"/>
                                              <a:gd name="connsiteY5" fmla="*/ 123825 h 161925"/>
                                              <a:gd name="connsiteX6" fmla="*/ 485775 w 990600"/>
                                              <a:gd name="connsiteY6" fmla="*/ 133350 h 161925"/>
                                              <a:gd name="connsiteX7" fmla="*/ 552450 w 990600"/>
                                              <a:gd name="connsiteY7" fmla="*/ 142875 h 161925"/>
                                              <a:gd name="connsiteX8" fmla="*/ 581025 w 990600"/>
                                              <a:gd name="connsiteY8" fmla="*/ 161925 h 161925"/>
                                              <a:gd name="connsiteX9" fmla="*/ 666750 w 990600"/>
                                              <a:gd name="connsiteY9" fmla="*/ 152400 h 161925"/>
                                              <a:gd name="connsiteX10" fmla="*/ 695325 w 990600"/>
                                              <a:gd name="connsiteY10" fmla="*/ 142875 h 161925"/>
                                              <a:gd name="connsiteX11" fmla="*/ 990600 w 990600"/>
                                              <a:gd name="connsiteY11" fmla="*/ 133350 h 16192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990600" h="161925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25560" y="5112"/>
                                                  <a:pt x="84058" y="14764"/>
                                                  <a:pt x="104775" y="28575"/>
                                                </a:cubicBezTo>
                                                <a:cubicBezTo>
                                                  <a:pt x="114300" y="34925"/>
                                                  <a:pt x="123411" y="41945"/>
                                                  <a:pt x="133350" y="47625"/>
                                                </a:cubicBezTo>
                                                <a:cubicBezTo>
                                                  <a:pt x="145678" y="54670"/>
                                                  <a:pt x="159896" y="58422"/>
                                                  <a:pt x="171450" y="66675"/>
                                                </a:cubicBezTo>
                                                <a:cubicBezTo>
                                                  <a:pt x="182411" y="74505"/>
                                                  <a:pt x="188250" y="88708"/>
                                                  <a:pt x="200025" y="95250"/>
                                                </a:cubicBezTo>
                                                <a:cubicBezTo>
                                                  <a:pt x="261942" y="129648"/>
                                                  <a:pt x="378318" y="121030"/>
                                                  <a:pt x="428625" y="123825"/>
                                                </a:cubicBezTo>
                                                <a:lnTo>
                                                  <a:pt x="485775" y="133350"/>
                                                </a:lnTo>
                                                <a:cubicBezTo>
                                                  <a:pt x="507965" y="136764"/>
                                                  <a:pt x="530946" y="136424"/>
                                                  <a:pt x="552450" y="142875"/>
                                                </a:cubicBezTo>
                                                <a:cubicBezTo>
                                                  <a:pt x="563415" y="146164"/>
                                                  <a:pt x="571500" y="155575"/>
                                                  <a:pt x="581025" y="161925"/>
                                                </a:cubicBezTo>
                                                <a:cubicBezTo>
                                                  <a:pt x="609600" y="158750"/>
                                                  <a:pt x="638390" y="157127"/>
                                                  <a:pt x="666750" y="152400"/>
                                                </a:cubicBezTo>
                                                <a:cubicBezTo>
                                                  <a:pt x="676654" y="150749"/>
                                                  <a:pt x="685310" y="143590"/>
                                                  <a:pt x="695325" y="142875"/>
                                                </a:cubicBezTo>
                                                <a:cubicBezTo>
                                                  <a:pt x="839334" y="132589"/>
                                                  <a:pt x="881146" y="133350"/>
                                                  <a:pt x="990600" y="13335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  <wps:wsp>
                          <wps:cNvPr id="179" name="Rectangle 179"/>
                          <wps:cNvSpPr/>
                          <wps:spPr>
                            <a:xfrm>
                              <a:off x="1495425" y="314325"/>
                              <a:ext cx="468000" cy="28793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9B17E5" w:rsidRPr="006C02B3" w:rsidRDefault="009B17E5" w:rsidP="009B17E5">
                                <w:pPr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  <w:t>10A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Rectangle 217"/>
                        <wps:cNvSpPr/>
                        <wps:spPr>
                          <a:xfrm>
                            <a:off x="1099226" y="1449421"/>
                            <a:ext cx="396000" cy="32397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535AF" w:rsidRDefault="007535AF" w:rsidP="007535AF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)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18" o:spid="_x0000_s1091" style="position:absolute;left:0;text-align:left;margin-left:-4.6pt;margin-top:46.9pt;width:264.2pt;height:168.7pt;z-index:251821056" coordsize="33553,2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">
                <v:group id="Groupe 2" o:spid="_x0000_s1092" style="position:absolute;width:33553;height:21423" coordsize="33553,214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group id="Groupe 3" o:spid="_x0000_s1093" style="position:absolute;width:33553;height:21423" coordorigin="-3847,189" coordsize="59145,336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rect id="Rectangle 4" o:spid="_x0000_s1094" style="position:absolute;left:3795;top:189;width:6980;height:45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jK3cUA&#10;AADaAAAADwAAAGRycy9kb3ducmV2LnhtbESPT2vCQBTE74LfYXmF3nRTKcVGVxGhf+jBoq0Hb4/s&#10;M4lm34bsUxM/vSsUehxm5jfMdN66Sp2pCaVnA0/DBBRx5m3JuYHfn7fBGFQQZIuVZzLQUYD5rN+b&#10;Ymr9hdd03kiuIoRDigYKkTrVOmQFOQxDXxNHb+8bhxJlk2vb4CXCXaVHSfKiHZYcFwqsaVlQdtyc&#10;nIHd7v26+Oi+ZCyn1eG13Xffo21nzONDu5iAEmrlP/zX/rQGnuF+Jd4AP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OMrdxQAAANoAAAAPAAAAAAAAAAAAAAAAAJgCAABkcnMv&#10;ZG93bnJldi54bWxQSwUGAAAAAAQABAD1AAAAigMAAAAA&#10;" filled="f" stroked="f" strokeweight="1.5pt">
                      <v:textbox>
                        <w:txbxContent>
                          <w:p w:rsidR="009B17E5" w:rsidRPr="006C02B3" w:rsidRDefault="009B17E5" w:rsidP="009B17E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C02B3">
                              <w:rPr>
                                <w:sz w:val="24"/>
                                <w:szCs w:val="24"/>
                              </w:rPr>
                              <w:t>Ph</w:t>
                            </w:r>
                          </w:p>
                        </w:txbxContent>
                      </v:textbox>
                    </v:rect>
                    <v:group id="Groupe 5" o:spid="_x0000_s1095" style="position:absolute;left:-3847;top:1428;width:59145;height:32376" coordorigin="-9657,1428" coordsize="59145,32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e 6" o:spid="_x0000_s1096" style="position:absolute;left:16764;top:5143;width:12750;height:20206" coordsize="12750,202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line id="Line 3336" o:spid="_x0000_s1097" style="position:absolute;visibility:visible;mso-wrap-style:square" from="0,0" to="0,14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5yo8IAAADaAAAADwAAAGRycy9kb3ducmV2LnhtbESPQWvCQBSE74L/YXmCN920QpXUVYpg&#10;Lb01iuDtkX0mabJv4+5G03/fFQSPw8x8wyzXvWnElZyvLCt4mSYgiHOrKy4UHPbbyQKED8gaG8uk&#10;4I88rFfDwRJTbW/8Q9csFCJC2KeooAyhTaX0eUkG/dS2xNE7W2cwROkKqR3eItw08jVJ3qTBiuNC&#10;iS1tSsrrrDMKjl3Gp9966xrsPne78/FS+9m3UuNR//EOIlAfnuFH+0srmMP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5yo8IAAADaAAAADwAAAAAAAAAAAAAA&#10;AAChAgAAZHJzL2Rvd25yZXYueG1sUEsFBgAAAAAEAAQA+QAAAJADAAAAAA==&#10;" strokeweight="1.5pt"/>
                        <v:group id="Groupe 8" o:spid="_x0000_s1098" style="position:absolute;left:4667;top:11906;width:2499;height:5733" coordsize="2499,57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3336" o:spid="_x0000_s1099" style="position:absolute;visibility:visible;mso-wrap-style:square" from="2499,0" to="2499,28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DSsIAAADaAAAADwAAAGRycy9kb3ducmV2LnhtbESPQWvCQBSE74L/YXmCN920QtHUVYpg&#10;Lb01iuDtkX0mabJv4+5G03/fFQSPw8x8wyzXvWnElZyvLCt4mSYgiHOrKy4UHPbbyRyED8gaG8uk&#10;4I88rFfDwRJTbW/8Q9csFCJC2KeooAyhTaX0eUkG/dS2xNE7W2cwROkKqR3eItw08jVJ3qTBiuNC&#10;iS1tSsrrrDMKjl3Gp9966xrsPne78/FS+9m3UuNR//EOIlAfnuFH+0srWMD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1DSsIAAADaAAAADwAAAAAAAAAAAAAA&#10;AAChAgAAZHJzL2Rvd25yZXYueG1sUEsFBgAAAAAEAAQA+QAAAJADAAAAAA==&#10;" strokeweight="1.5pt"/>
                          <v:line id="Line 3336" o:spid="_x0000_s1100" style="position:absolute;visibility:visible;mso-wrap-style:square" from="0,2857" to="0,5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UUbsQAAADbAAAADwAAAGRycy9kb3ducmV2LnhtbESPQWvCQBCF7wX/wzIFb3XTCkVSVxHB&#10;Kt4ai9DbkB2TNNnZuLvR9N93DoXeZnhv3vtmuR5dp24UYuPZwPMsA0VcettwZeDztHtagIoJ2WLn&#10;mQz8UIT1avKwxNz6O3/QrUiVkhCOORqoU+pzrWNZk8M48z2xaBcfHCZZQ6VtwLuEu06/ZNmrdtiw&#10;NNTY07amsi0GZ+A8FPz13e5Ch8P7fn85X9s4PxozfRw3b6ASjenf/Hd9sIIv9PKLDK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JRRuxAAAANsAAAAPAAAAAAAAAAAA&#10;AAAAAKECAABkcnMvZG93bnJldi54bWxQSwUGAAAAAAQABAD5AAAAkgMAAAAA&#10;" strokeweight="1.5pt"/>
                        </v:group>
                        <v:group id="Groupe 11" o:spid="_x0000_s1101" style="position:absolute;left:6381;top:15525;width:4680;height:4680" coordsize="468000,468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<v:oval id="Ellipse 12" o:spid="_x0000_s1102" style="position:absolute;width:468000;height:468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+grsIA&#10;AADbAAAADwAAAGRycy9kb3ducmV2LnhtbERPTWsCMRC9F/ofwhR6q1k9lLJuFBEEQQ+tLai3cTNu&#10;FjeTmKTu+u+bQqG3ebzPqeaD7cSNQmwdKxiPChDEtdMtNwq+PlcvbyBiQtbYOSYFd4ownz0+VFhq&#10;1/MH3XapETmEY4kKTEq+lDLWhizGkfPEmTu7YDFlGBqpA/Y53HZyUhSv0mLLucGgp6Wh+rL7tgrq&#10;95PZbE57vz0eer6acF9f/FKp56dhMQWRaEj/4j/3Wuf5E/j9JR8gZ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6CuwgAAANsAAAAPAAAAAAAAAAAAAAAAAJgCAABkcnMvZG93&#10;bnJldi54bWxQSwUGAAAAAAQABAD1AAAAhwMAAAAA&#10;" fillcolor="window" strokecolor="windowText" strokeweight="1.5pt"/>
                          <v:group id="Groupe 13" o:spid="_x0000_s1103" style="position:absolute;left:95250;top:142875;width:287078;height:264295" coordorigin=",36969" coordsize="355981,3419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<v:oval id="Ellipse 14" o:spid="_x0000_s1104" style="position:absolute;top:49292;width:89281;height:93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mZXcIA&#10;AADbAAAADwAAAGRycy9kb3ducmV2LnhtbERP22rCQBB9L/gPyxR8qxtFUkldpQrSQiFNbD9gyE6T&#10;kOxsyG5z+ftuQfBtDuc6++NkWjFQ72rLCtarCARxYXXNpYLvr8vTDoTzyBpby6RgJgfHw+Jhj4m2&#10;I+c0XH0pQgi7BBVU3neJlK6oyKBb2Y44cD+2N+gD7EupexxDuGnlJopiabDm0FBhR+eKiub6axTE&#10;H+nubcz189ycmixdx+3nkF2UWj5Ory8gPE3+Lr6533WYv4X/X8IB8vA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qZldwgAAANsAAAAPAAAAAAAAAAAAAAAAAJgCAABkcnMvZG93&#10;bnJldi54bWxQSwUGAAAAAAQABAD1AAAAhwMAAAAA&#10;" fillcolor="windowText" strokecolor="windowText" strokeweight="1.5pt"/>
                            <v:oval id="Ellipse 15" o:spid="_x0000_s1105" style="position:absolute;left:161925;top:285751;width:89281;height:93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U8xsIA&#10;AADbAAAADwAAAGRycy9kb3ducmV2LnhtbERP22rCQBB9L/gPyxR8qxsFU0ldpQrSQiFNbD9gyE6T&#10;kOxsyG5z+ftuQfBtDuc6++NkWjFQ72rLCtarCARxYXXNpYLvr8vTDoTzyBpby6RgJgfHw+Jhj4m2&#10;I+c0XH0pQgi7BBVU3neJlK6oyKBb2Y44cD+2N+gD7EupexxDuGnlJopiabDm0FBhR+eKiub6axTE&#10;H+nubcz189ycmixdx+3nkF2UWj5Ory8gPE3+Lr6533WYv4X/X8IB8vA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5TzGwgAAANsAAAAPAAAAAAAAAAAAAAAAAJgCAABkcnMvZG93&#10;bnJldi54bWxQSwUGAAAAAAQABAD1AAAAhwMAAAAA&#10;" fillcolor="windowText" strokecolor="windowText" strokeweight="1.5pt"/>
                            <v:oval id="Ellipse 16" o:spid="_x0000_s1106" style="position:absolute;left:266700;top:36969;width:89281;height:93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iscEA&#10;AADbAAAADwAAAGRycy9kb3ducmV2LnhtbERPzYrCMBC+L+w7hFnwtqZ6qNI1irsgCoJa3QcYmrEt&#10;bSaliW19eyMI3ubj+53FajC16Kh1pWUFk3EEgjizuuRcwf9l8z0H4TyyxtoyKbiTg9Xy82OBibY9&#10;p9SdfS5CCLsEFRTeN4mULivIoBvbhjhwV9sa9AG2udQt9iHc1HIaRbE0WHJoKLChv4Ky6nwzCuL9&#10;Yb7tUz27V7/V6TCJ62N32ig1+hrWPyA8Df4tfrl3OsyP4flLO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o3orHBAAAA2wAAAA8AAAAAAAAAAAAAAAAAmAIAAGRycy9kb3du&#10;cmV2LnhtbFBLBQYAAAAABAAEAPUAAACGAwAAAAA=&#10;" fillcolor="windowText" strokecolor="windowText" strokeweight="1.5pt"/>
                          </v:group>
                        </v:group>
                        <v:line id="Connecteur droit 17" o:spid="_x0000_s1107" style="position:absolute;flip:x;visibility:visible;mso-wrap-style:square" from="10191,17430" to="12750,17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</v:group>
                      <v:group id="Groupe 19" o:spid="_x0000_s1108" style="position:absolute;left:-9657;top:1428;width:59144;height:32376" coordorigin="-9657,1428" coordsize="59145,32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group id="Groupe 20" o:spid="_x0000_s1109" style="position:absolute;left:-9657;top:1518;width:12084;height:5833" coordorigin="-9657,1518" coordsize="12084,5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<v:rect id="Rectangle 21" o:spid="_x0000_s1110" style="position:absolute;left:-2014;top:3397;width:4441;height:39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R1OsYA&#10;AADbAAAADwAAAGRycy9kb3ducmV2LnhtbESPQWvCQBSE74X+h+UVvNWNOYhNXUUKbcVDpWoP3h7Z&#10;ZxLNvg3Zpyb99W6h4HGYmW+Y6bxztbpQGyrPBkbDBBRx7m3FhYHd9v15AioIssXaMxnoKcB89vgw&#10;xcz6K3/TZSOFihAOGRooRZpM65CX5DAMfUMcvYNvHUqUbaFti9cId7VOk2SsHVYcF0ps6K2k/LQ5&#10;OwP7/cfv4rNfyUTOX8eX7tCv05/emMFTt3gFJdTJPfzfXloD6Qj+vsQfo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kR1OsYAAADbAAAADwAAAAAAAAAAAAAAAACYAgAAZHJz&#10;L2Rvd25yZXYueG1sUEsFBgAAAAAEAAQA9QAAAIsDAAAAAA==&#10;" filled="f" stroked="f" strokeweight="1.5pt">
                            <v:textbox>
                              <w:txbxContent>
                                <w:p w:rsidR="009B17E5" w:rsidRPr="006C02B3" w:rsidRDefault="009B17E5" w:rsidP="009B17E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rect>
                          <v:rect id="Rectangle 22" o:spid="_x0000_s1111" style="position:absolute;left:-9657;top:1518;width:9519;height:4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brTcYA&#10;AADbAAAADwAAAGRycy9kb3ducmV2LnhtbESPQWvCQBSE7wX/w/IEb3VjDsWmriIF2+JBqbYHb4/s&#10;M0mbfRuyT0389W6h4HGYmW+Y2aJztTpTGyrPBibjBBRx7m3FhYGv/epxCioIssXaMxnoKcBiPniY&#10;YWb9hT/pvJNCRQiHDA2UIk2mdchLchjGviGO3tG3DiXKttC2xUuEu1qnSfKkHVYcF0ps6LWk/Hd3&#10;cgYOh7fr8r1fy1ROm5/n7thv0+/emNGwW76AEurkHv5vf1gDaQp/X+IP0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brTcYAAADbAAAADwAAAAAAAAAAAAAAAACYAgAAZHJz&#10;L2Rvd25yZXYueG1sUEsFBgAAAAAEAAQA9QAAAIsDAAAAAA==&#10;" filled="f" stroked="f" strokeweight="1.5pt">
                            <v:textbox>
                              <w:txbxContent>
                                <w:p w:rsidR="009B17E5" w:rsidRPr="006C02B3" w:rsidRDefault="009B17E5" w:rsidP="009B17E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230V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Groupe 23" o:spid="_x0000_s1112" style="position:absolute;left:2857;top:1428;width:46630;height:32376" coordsize="46630,32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<v:group id="Groupe 24" o:spid="_x0000_s1113" style="position:absolute;width:24612;height:23142" coordsize="24612,231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<v:group id="Groupe 25" o:spid="_x0000_s1114" style="position:absolute;width:24612;height:5400" coordorigin="3524" coordsize="24612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    <v:rect id="Rectangle 3335" o:spid="_x0000_s1115" style="position:absolute;left:8096;width:5400;height:5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APP8UA&#10;AADbAAAADwAAAGRycy9kb3ducmV2LnhtbESPQWvCQBSE70L/w/IKvYjZNAWRNKuItiA9CLWCHh/Z&#10;1ySYfRt2VxP99a5Q6HGYmW+YYjGYVlzI+caygtckBUFcWt1wpWD/8zmZgfABWWNrmRRcycNi/jQq&#10;MNe252+67EIlIoR9jgrqELpcSl/WZNAntiOO3q91BkOUrpLaYR/hppVZmk6lwYbjQo0drWoqT7uz&#10;UdAdVmg+tjJ8uevb7Xjeb9frdKzUy/OwfAcRaAj/4b/2RivIpvD4En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YA8/xQAAANsAAAAPAAAAAAAAAAAAAAAAAJgCAABkcnMv&#10;ZG93bnJldi54bWxQSwUGAAAAAAQABAD1AAAAigMAAAAA&#10;" strokeweight="1.5pt"/>
                              <v:line id="Line 3336" o:spid="_x0000_s1116" style="position:absolute;visibility:visible;mso-wrap-style:square" from="3524,1618" to="28136,16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BGp8MAAADbAAAADwAAAGRycy9kb3ducmV2LnhtbESPQWvCQBSE7wX/w/KE3upGC61EVxHB&#10;Kr0ZRfD2yD6TmOzbdHej8d+7hUKPw8x8w8yXvWnEjZyvLCsYjxIQxLnVFRcKjofN2xSED8gaG8uk&#10;4EEelovByxxTbe+8p1sWChEh7FNUUIbQplL6vCSDfmRb4uhdrDMYonSF1A7vEW4aOUmSD2mw4rhQ&#10;YkvrkvI664yCU5fx+VpvXIPd13Z7Of3U/v1bqddhv5qBCNSH//Bfe6cVTD7h90v8AXL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+gRqfDAAAA2wAAAA8AAAAAAAAAAAAA&#10;AAAAoQIAAGRycy9kb3ducmV2LnhtbFBLBQYAAAAABAAEAPkAAACRAwAAAAA=&#10;" strokeweight="1.5pt"/>
                              <v:line id="Line 3336" o:spid="_x0000_s1117" style="position:absolute;visibility:visible;mso-wrap-style:square" from="3524,3714" to="28136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/S1cEAAADbAAAADwAAAGRycy9kb3ducmV2LnhtbERPz2vCMBS+D/wfwhN2W9M5GFKNMgbq&#10;2G1VCt4ezbPp2rzUJNXuv18Ogx0/vt/r7WR7cSMfWscKnrMcBHHtdMuNgtNx97QEESKyxt4xKfih&#10;ANvN7GGNhXZ3/qJbGRuRQjgUqMDEOBRShtqQxZC5gThxF+ctxgR9I7XHewq3vVzk+au02HJqMDjQ&#10;u6G6K0eroBpLPn93O9/juD8cLtW1Cy+fSj3Op7cViEhT/Bf/uT+0gkUam76kHyA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P9LVwQAAANsAAAAPAAAAAAAAAAAAAAAA&#10;AKECAABkcnMvZG93bnJldi54bWxQSwUGAAAAAAQABAD5AAAAjwMAAAAA&#10;" strokeweight="1.5pt"/>
                            </v:group>
                            <v:group id="Groupe 29" o:spid="_x0000_s1118" style="position:absolute;left:9334;top:1619;width:8179;height:21523" coordsize="8178,215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      <v:line id="Line 3336" o:spid="_x0000_s1119" style="position:absolute;flip:x;visibility:visible;mso-wrap-style:square" from="0,16881" to="2667,16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        <v:line id="Line 3336" o:spid="_x0000_s1120" style="position:absolute;visibility:visible;mso-wrap-style:square" from="2667,14023" to="2667,16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tlcMAAADbAAAADwAAAGRycy9kb3ducmV2LnhtbESPQWvCQBSE7wX/w/IEb3VjhVKiq4hg&#10;ld5MRfD2yD6TmOzbuLvR9N+7BcHjMDPfMPNlbxpxI+crywom4wQEcW51xYWCw+/m/QuED8gaG8uk&#10;4I88LBeDtzmm2t55T7csFCJC2KeooAyhTaX0eUkG/di2xNE7W2cwROkKqR3eI9w08iNJPqXBiuNC&#10;iS2tS8rrrDMKjl3Gp0u9cQ1239vt+Xit/fRHqdGwX81ABOrDK/xs77SC6QT+v8QfIB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c7ZXDAAAA2wAAAA8AAAAAAAAAAAAA&#10;AAAAoQIAAGRycy9kb3ducmV2LnhtbFBLBQYAAAAABAAEAPkAAACRAwAAAAA=&#10;" strokeweight="1.5pt"/>
                              <v:group id="Groupe 32" o:spid="_x0000_s1121" style="position:absolute;left:-2381;top:4689;width:10820;height:1441;rotation:90" coordorigin="8375,9084" coordsize="1704,2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3JyzwwAAANsAAAAP&#10;AAAAAAAAAAAAAAAAAKoCAABkcnMvZG93bnJldi54bWxQSwUGAAAAAAQABAD6AAAAmgMAAAAA&#10;">
                                <v:line id="Line 3" o:spid="_x0000_s1122" style="position:absolute;visibility:visible;mso-wrap-style:square" from="8375,9226" to="10079,92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LWecMAAADbAAAADwAAAGRycy9kb3ducmV2LnhtbESPQWvCQBSE7wX/w/IEb3VjA1Kiq4hg&#10;ld6aFqG3R/aZxGTfxt2Npv++Kwgeh5n5hlmuB9OKKzlfW1YwmyYgiAuray4V/HzvXt9B+ICssbVM&#10;Cv7Iw3o1ellipu2Nv+iah1JECPsMFVQhdJmUvqjIoJ/ajjh6J+sMhihdKbXDW4SbVr4lyVwarDku&#10;VNjRtqKiyXuj4Njn/Htudq7F/mO/Px0vjU8/lZqMh80CRKAhPMOP9kErSFO4f4k/QK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C1nnDAAAA2wAAAA8AAAAAAAAAAAAA&#10;AAAAoQIAAGRycy9kb3ducmV2LnhtbFBLBQYAAAAABAAEAPkAAACRAwAAAAA=&#10;" strokeweight="1.5pt"/>
                                <v:rect id="Rectangle 4" o:spid="_x0000_s1123" style="position:absolute;left:8801;top:9084;width:567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OnVMUA&#10;AADbAAAADwAAAGRycy9kb3ducmV2LnhtbESPQWsCMRSE7wX/Q3hCL0WzWhFZjSJCQWhBulXQ2yN5&#10;7i5uXrZJquu/b4RCj8PMfMMsVp1txJV8qB0rGA0zEMTamZpLBfuvt8EMRIjIBhvHpOBOAVbL3tMC&#10;c+Nu/EnXIpYiQTjkqKCKsc2lDLoii2HoWuLknZ23GJP0pTQebwluGznOsqm0WHNaqLClTUX6UvxY&#10;BS+TqTWH4/fdn4r342E30+uPoJV67nfrOYhIXfwP/7W3RsHrBB5f0g+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w6dUxQAAANsAAAAPAAAAAAAAAAAAAAAAAJgCAABkcnMv&#10;ZG93bnJldi54bWxQSwUGAAAAAAQABAD1AAAAigMAAAAA&#10;" filled="f" strokeweight="1.5pt"/>
                              </v:group>
                              <v:group id="Group 3347" o:spid="_x0000_s1124" style="position:absolute;left:269;top:11468;width:3600;height:1576;rotation:90" coordorigin="510,12622" coordsize="655,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s/K8QAAADbAAAA&#10;DwAAAAAAAAAAAAAAAACqAgAAZHJzL2Rvd25yZXYueG1sUEsFBgAAAAAEAAQA+gAAAJsDAAAAAA==&#10;">
                                <v:oval id="Oval 3349" o:spid="_x0000_s1125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/g2MEA&#10;AADbAAAADwAAAGRycy9kb3ducmV2LnhtbERPzYrCMBC+L/gOYRa8bdNVV6RrFBFF0YvWPsDQzLbV&#10;ZlKaqNWnNwdhjx/f/3TemVrcqHWVZQXfUQyCOLe64kJBdlp/TUA4j6yxtkwKHuRgPut9TDHR9s5H&#10;uqW+ECGEXYIKSu+bREqXl2TQRbYhDtyfbQ36ANtC6hbvIdzUchDHY2mw4tBQYkPLkvJLejUK0mF2&#10;uOyvo9WOs5/zZvFcnrO8Uqr/2S1+QXjq/L/47d5qBcMwNnwJP0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i/4NjBAAAA2wAAAA8AAAAAAAAAAAAAAAAAmAIAAGRycy9kb3du&#10;cmV2LnhtbFBLBQYAAAAABAAEAPUAAACGAwAAAAA=&#10;" fillcolor="black" strokeweight="1.5pt"/>
                                <v:oval id="Oval 3350" o:spid="_x0000_s1126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NFQ8UA&#10;AADbAAAADwAAAGRycy9kb3ducmV2LnhtbESP3WrCQBSE7wu+w3KE3tWNPxWNriJSUeqNxjzAIXtM&#10;otmzIbtq9Om7hUIvh5n5hpkvW1OJOzWutKyg34tAEGdWl5wrSE+bjwkI55E1VpZJwZMcLBedtznG&#10;2j74SPfE5yJA2MWooPC+jqV0WUEGXc/WxME728agD7LJpW7wEeCmkoMoGkuDJYeFAmtaF5Rdk5tR&#10;kAzTw3V/G319c/p52a5e60ualUq9d9vVDISn1v+H/9o7rWA4hd8v4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80VDxQAAANsAAAAPAAAAAAAAAAAAAAAAAJgCAABkcnMv&#10;ZG93bnJldi54bWxQSwUGAAAAAAQABAD1AAAAigMAAAAA&#10;" fillcolor="black" strokeweight="1.5pt"/>
                                <v:line id="Line 3351" o:spid="_x0000_s1127" style="position:absolute;rotation:90;flip:x;visibility:visible;mso-wrap-style:square" from="605,12641" to="950,130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C4hsYAAADbAAAADwAAAGRycy9kb3ducmV2LnhtbESPQWvCQBSE7wX/w/IEb3WjVZHoKqVQ&#10;qtCC2iLk9pp9zYZm34bsGlN/vVsQPA4z8w2zXHe2Ei01vnSsYDRMQBDnTpdcKPj6fH2cg/ABWWPl&#10;mBT8kYf1qvewxFS7M++pPYRCRAj7FBWYEOpUSp8bsuiHriaO3o9rLIYom0LqBs8Rbis5TpKZtFhy&#10;XDBY04uh/Pdwsgq+n8p29DY7bt8nU5PNs7C7ZB+FUoN+97wAEagL9/CtvdEKJmP4/xJ/gFx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XAuIbGAAAA2wAAAA8AAAAAAAAA&#10;AAAAAAAAoQIAAGRycy9kb3ducmV2LnhtbFBLBQYAAAAABAAEAPkAAACUAwAAAAA=&#10;" strokeweight="1.5pt"/>
                              </v:group>
                              <v:line id="Line 3336" o:spid="_x0000_s1128" style="position:absolute;visibility:visible;mso-wrap-style:square" from="0,16881" to="0,19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SlBMMAAADbAAAADwAAAGRycy9kb3ducmV2LnhtbESPQWvCQBSE7wX/w/IEb3VjLUWiq4ig&#10;lt6MInh7ZJ9JTPZturvR9N+7hUKPw8x8wyxWvWnEnZyvLCuYjBMQxLnVFRcKTsft6wyED8gaG8uk&#10;4Ic8rJaDlwWm2j74QPcsFCJC2KeooAyhTaX0eUkG/di2xNG7WmcwROkKqR0+Itw08i1JPqTBiuNC&#10;iS1tSsrrrDMKzl3Gl1u9dQ12u/3+ev6u/fRLqdGwX89BBOrDf/iv/akVvE/h90v8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1EpQTDAAAA2wAAAA8AAAAAAAAAAAAA&#10;AAAAoQIAAGRycy9kb3ducmV2LnhtbFBLBQYAAAAABAAEAPkAAACRAwAAAAA=&#10;" strokeweight="1.5pt"/>
                              <v:shapetype id="_x0000_t123" coordsize="21600,21600" o:spt="123" path="m10800,qx,10800,10800,21600,21600,10800,10800,xem3163,3163nfl18437,18437em3163,18437nfl18437,3163e">
                                <v:path o:extrusionok="f" gradientshapeok="t" o:connecttype="custom" o:connectlocs="10800,0;3163,3163;0,10800;3163,18437;10800,21600;18437,18437;21600,10800;18437,3163" textboxrect="3163,3163,18437,18437"/>
                              </v:shapetype>
                              <v:shape id="Organigramme : Jonction de sommaire 46" o:spid="_x0000_s1129" type="#_x0000_t123" style="position:absolute;left:2190;top:17929;width:3594;height:35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FBJsQA&#10;AADbAAAADwAAAGRycy9kb3ducmV2LnhtbESP0WoCMRRE34X+Q7iCb5pVdGm3RtkqtoIvre0HXDa3&#10;m7Sbm2UTdfv3jSD4OMzMGWa57l0jztQF61nBdJKBIK68tlwr+PrcjR9BhIissfFMCv4owHr1MFhi&#10;of2FP+h8jLVIEA4FKjAxtoWUoTLkMEx8S5y8b985jEl2tdQdXhLcNXKWZbl0aDktGGxpY6j6PZ6c&#10;gsXL+9PWlPXibV5S/mNfN7tDZZUaDfvyGUSkPt7Dt/ZeK5jncP2Sf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xQSbEAAAA2wAAAA8AAAAAAAAAAAAAAAAAmAIAAGRycy9k&#10;b3ducmV2LnhtbFBLBQYAAAAABAAEAPUAAACJAwAAAAA=&#10;" fillcolor="window" strokecolor="windowText" strokeweight="1.5pt"/>
                              <v:line id="Line 3336" o:spid="_x0000_s1130" style="position:absolute;flip:x;visibility:visible;mso-wrap-style:square" from="5715,19643" to="8178,196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+pHcMAAADbAAAADwAAAGRycy9kb3ducmV2LnhtbESPQWsCMRSE7wX/Q3iCt5pVxMp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/qR3DAAAA2wAAAA8AAAAAAAAAAAAA&#10;AAAAoQIAAGRycy9kb3ducmV2LnhtbFBLBQYAAAAABAAEAPkAAACRAwAAAAA=&#10;" strokeweight="1.5pt"/>
                              <v:line id="Line 3336" o:spid="_x0000_s1131" style="position:absolute;flip:x y;visibility:visible;mso-wrap-style:square" from="4476,16881" to="8096,16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kyAL4AAADbAAAADwAAAGRycy9kb3ducmV2LnhtbERPy4rCMBTdC/5DuII7TS1FpBplVAS3&#10;vlB3d5o7bcfmpjRR69+bheDycN6zRWsq8aDGlZYVjIYRCOLM6pJzBcfDZjAB4TyyxsoyKXiRg8W8&#10;25lhqu2Td/TY+1yEEHYpKii8r1MpXVaQQTe0NXHg/mxj0AfY5FI3+AzhppJxFI2lwZJDQ4E1rQrK&#10;bvu7UVCzS+Lr73l5rfLYb5PTWk4u/0r1e+3PFISn1n/FH/dWK0jC2PAl/AA5fw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+TIAvgAAANsAAAAPAAAAAAAAAAAAAAAAAKEC&#10;AABkcnMvZG93bnJldi54bWxQSwUGAAAAAAQABAD5AAAAjAMAAAAA&#10;" strokeweight="1.5pt"/>
                              <v:line id="Line 3336" o:spid="_x0000_s1132" style="position:absolute;visibility:visible;mso-wrap-style:square" from="8096,16881" to="8096,197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yS7sQAAADbAAAADwAAAGRycy9kb3ducmV2LnhtbESPT2vCQBTE74V+h+UVvNWNtUiNriKC&#10;f+itqQjeHtlnEpN9m+5uNP323YLgcZiZ3zDzZW8acSXnK8sKRsMEBHFudcWFgsP35vUDhA/IGhvL&#10;pOCXPCwXz09zTLW98Rdds1CICGGfooIyhDaV0uclGfRD2xJH72ydwRClK6R2eItw08i3JJlIgxXH&#10;hRJbWpeU11lnFBy7jE+XeuMa7La73fn4U/vxp1KDl341AxGoD4/wvb3XCt6n8P8l/gC5+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rJLuxAAAANsAAAAPAAAAAAAAAAAA&#10;AAAAAKECAABkcnMvZG93bnJldi54bWxQSwUGAAAAAAQABAD5AAAAkgMAAAAA&#10;" strokeweight="1.5pt"/>
                              <v:line id="Line 3336" o:spid="_x0000_s1133" style="position:absolute;flip:x;visibility:visible;mso-wrap-style:square" from="0,19738" to="2190,19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+ntL8AAADbAAAADwAAAGRycy9kb3ducmV2LnhtbERPTYvCMBC9L/gfwgje1lRB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E+ntL8AAADbAAAADwAAAAAAAAAAAAAAAACh&#10;AgAAZHJzL2Rvd25yZXYueG1sUEsFBgAAAAAEAAQA+QAAAI0DAAAAAA==&#10;" strokeweight="1.5pt"/>
                            </v:group>
                            <v:group id="Group 3343" o:spid="_x0000_s1134" style="position:absolute;left:5143;top:1428;width:4159;height:540" coordorigin="510,13401" coordsize="655,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<v:oval id="Oval 3344" o:spid="_x0000_s1135" style="position:absolute;left:51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gyksQA&#10;AADbAAAADwAAAGRycy9kb3ducmV2LnhtbESP0YrCMBRE3xf8h3AF3zRVV5FqFBHFZX3R2g+4NNe2&#10;2tyUJmp3v34jCPs4zMwZZrFqTSUe1LjSsoLhIAJBnFldcq4gPe/6MxDOI2usLJOCH3KwWnY+Fhhr&#10;++QTPRKfiwBhF6OCwvs6ltJlBRl0A1sTB+9iG4M+yCaXusFngJtKjqJoKg2WHBYKrGlTUHZL7kZB&#10;Mk6Pt8P9c/vN6eS6X/9urmlWKtXrtus5CE+t/w+/219awWQEry/h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IMpLEAAAA2wAAAA8AAAAAAAAAAAAAAAAAmAIAAGRycy9k&#10;b3ducmV2LnhtbFBLBQYAAAAABAAEAPUAAACJAwAAAAA=&#10;" fillcolor="black" strokeweight="1.5pt"/>
                              <v:oval id="Oval 3345" o:spid="_x0000_s1136" style="position:absolute;left:108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SXCcUA&#10;AADbAAAADwAAAGRycy9kb3ducmV2LnhtbESP3WrCQBSE7wt9h+UUeqebNrWU6CoiSqXe2DQPcMge&#10;k2j2bMhufuzTdwWhl8PMfMMsVqOpRU+tqywreJlGIIhzqysuFGQ/u8kHCOeRNdaWScGVHKyWjw8L&#10;TLQd+Jv61BciQNglqKD0vkmkdHlJBt3UNsTBO9nWoA+yLaRucQhwU8vXKHqXBisOCyU2tCkpv6Sd&#10;UZDG2fFy6N62X5zNzp/r3805yyulnp/G9RyEp9H/h+/tvVYwi+H2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xJcJxQAAANsAAAAPAAAAAAAAAAAAAAAAAJgCAABkcnMv&#10;ZG93bnJldi54bWxQSwUGAAAAAAQABAD1AAAAigMAAAAA&#10;" fillcolor="black" strokeweight="1.5pt"/>
                              <v:line id="Line 3346" o:spid="_x0000_s1137" style="position:absolute;flip:y;visibility:visible;mso-wrap-style:square" from="567,13443" to="1137,13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Sht8MAAADbAAAADwAAAGRycy9kb3ducmV2LnhtbESPQWsCMRSE7wX/Q3iCt5pVrMhqFBEE&#10;xR5aFbw+Nm83i5uXJYnu+u+bQqHHYWa+YVab3jbiST7UjhVMxhkI4sLpmisF18v+fQEiRGSNjWNS&#10;8KIAm/XgbYW5dh1/0/McK5EgHHJUYGJscylDYchiGLuWOHml8xZjkr6S2mOX4LaR0yybS4s1pwWD&#10;Le0MFffzwyqQx1P35ffTa1mVh9bdjuZz3vVKjYb9dgkiUh//w3/tg1bw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0obfDAAAA2wAAAA8AAAAAAAAAAAAA&#10;AAAAoQIAAGRycy9kb3ducmV2LnhtbFBLBQYAAAAABAAEAPkAAACRAwAAAAA=&#10;" strokeweight="1.5pt"/>
                            </v:group>
                            <v:group id="Group 3343" o:spid="_x0000_s1138" style="position:absolute;left:5143;top:3429;width:4159;height:539" coordorigin="510,13401" coordsize="655,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          <v:oval id="Oval 3344" o:spid="_x0000_s1139" style="position:absolute;left:51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+RCsUA&#10;AADbAAAADwAAAGRycy9kb3ducmV2LnhtbESP0WrCQBRE3wX/YblC35qNWltJXUMQS6W+tDEfcMne&#10;JtHs3ZBdNe3Xu4WCj8PMnGFW6WBacaHeNZYVTKMYBHFpdcOVguLw9rgE4TyyxtYyKfghB+l6PFph&#10;ou2Vv+iS+0oECLsEFdTed4mUrqzJoItsRxy8b9sb9EH2ldQ9XgPctHIWx8/SYMNhocaONjWVp/xs&#10;FOTz4vO0Pz9tP7hYHN+z382xKBulHiZD9grC0+Dv4f/2TitYvMDfl/AD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5EKxQAAANsAAAAPAAAAAAAAAAAAAAAAAJgCAABkcnMv&#10;ZG93bnJldi54bWxQSwUGAAAAAAQABAD1AAAAigMAAAAA&#10;" fillcolor="black" strokeweight="1.5pt"/>
                              <v:oval id="Oval 3345" o:spid="_x0000_s1140" style="position:absolute;left:1080;top:13401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AFeMAA&#10;AADbAAAADwAAAGRycy9kb3ducmV2LnhtbERPzYrCMBC+L/gOYQRva6quItUoIoqLe9HaBxiasa02&#10;k9JErT69OQh7/Pj+58vWVOJOjSstKxj0IxDEmdUl5wrS0/Z7CsJ5ZI2VZVLwJAfLRedrjrG2Dz7S&#10;PfG5CCHsYlRQeF/HUrqsIIOub2viwJ1tY9AH2ORSN/gI4aaSwyiaSIMlh4YCa1oXlF2Tm1GQjNLD&#10;9e/2s9lzOr7sVq/1Jc1KpXrddjUD4an1/+KP+1crGIex4Uv4AXLx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WAFeMAAAADbAAAADwAAAAAAAAAAAAAAAACYAgAAZHJzL2Rvd25y&#10;ZXYueG1sUEsFBgAAAAAEAAQA9QAAAIUDAAAAAA==&#10;" fillcolor="black" strokeweight="1.5pt"/>
                              <v:line id="Line 3346" o:spid="_x0000_s1141" style="position:absolute;flip:y;visibility:visible;mso-wrap-style:square" from="567,13443" to="1137,13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NtCb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/X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iNtCb8AAADbAAAADwAAAAAAAAAAAAAAAACh&#10;AgAAZHJzL2Rvd25yZXYueG1sUEsFBgAAAAAEAAQA+QAAAI0DAAAAAA==&#10;" strokeweight="1.5pt"/>
                            </v:group>
                          </v:group>
                          <v:group id="Groupe 71" o:spid="_x0000_s1142" style="position:absolute;left:18478;top:1619;width:28152;height:30757" coordsize="28151,307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<v:line id="Connecteur droit 111" o:spid="_x0000_s1143" style="position:absolute;visibility:visible;mso-wrap-style:square" from="0,19526" to="3386,19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TeI8IAAADcAAAADwAAAGRycy9kb3ducmV2LnhtbERPTWvCQBC9F/wPywje6iYVpERXEUEt&#10;vTUVwduQHZOY7Gzc3Wj677tCobd5vM9ZrgfTijs5X1tWkE4TEMSF1TWXCo7fu9d3ED4ga2wtk4If&#10;8rBejV6WmGn74C+656EUMYR9hgqqELpMSl9UZNBPbUccuYt1BkOErpTa4SOGm1a+JclcGqw5NlTY&#10;0baiosl7o+DU53y+NjvXYr8/HC6nW+Nnn0pNxsNmASLQEP7Ff+4PHeenKTyfiR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zTeI8IAAADcAAAADwAAAAAAAAAAAAAA&#10;AAChAgAAZHJzL2Rvd25yZXYueG1sUEsFBgAAAAAEAAQA+QAAAJADAAAAAA==&#10;" strokeweight="1.5pt"/>
                            <v:group id="Groupe 112" o:spid="_x0000_s1144" style="position:absolute;width:28151;height:30756" coordsize="28151,307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        <v:group id="Groupe 113" o:spid="_x0000_s1145" style="position:absolute;left:-4763;top:6754;width:14949;height:1441;rotation:90" coordorigin="8374,9129" coordsize="2355,2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ciDx7CAAAA3AAAAA8A&#10;AAAAAAAAAAAAAAAAqgIAAGRycy9kb3ducmV2LnhtbFBLBQYAAAAABAAEAPoAAACZAwAAAAA=&#10;">
                                <v:line id="Line 3" o:spid="_x0000_s1146" style="position:absolute;rotation:90;flip:x;visibility:visible;mso-wrap-style:square" from="9552,8078" to="9552,10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9rTsUAAADcAAAADwAAAGRycy9kb3ducmV2LnhtbERP32vCMBB+H/g/hBv4NtM6FalGGQOZ&#10;goPNjUHfzubWFJtLaWKt++uXgbC3+/h+3nLd21p01PrKsYJ0lIAgLpyuuFTw+bF5mIPwAVlj7ZgU&#10;XMnDejW4W2Km3YXfqTuEUsQQ9hkqMCE0mZS+MGTRj1xDHLlv11oMEbal1C1eYrit5ThJZtJixbHB&#10;YEPPhorT4WwVHB+rLn2Zfe32k6nJ53l4+8lfS6WG9/3TAkSgPvyLb+6tjvPTCfw9Ey+Q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9rTsUAAADcAAAADwAAAAAAAAAA&#10;AAAAAAChAgAAZHJzL2Rvd25yZXYueG1sUEsFBgAAAAAEAAQA+QAAAJMDAAAAAA==&#10;" strokeweight="1.5pt"/>
                                <v:rect id="Rectangle 4" o:spid="_x0000_s1147" style="position:absolute;left:8801;top:9129;width:567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j0sMA&#10;AADcAAAADwAAAGRycy9kb3ducmV2LnhtbERPTWsCMRC9F/wPYYReimYtrchqFBEEwULpVkFvQzLu&#10;Lm4maxJ1/fdNodDbPN7nzBadbcSNfKgdKxgNMxDE2pmaSwW77/VgAiJEZIONY1LwoACLee9phrlx&#10;d/6iWxFLkUI45KigirHNpQy6Ioth6FrixJ2ctxgT9KU0Hu8p3DbyNcvG0mLNqaHCllYV6XNxtQpe&#10;3sbW7A+Xhz8W28P+c6KXH0Er9dzvllMQkbr4L/5zb0yaP3qH32fSBXL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bj0sMAAADcAAAADwAAAAAAAAAAAAAAAACYAgAAZHJzL2Rv&#10;d25yZXYueG1sUEsFBgAAAAAEAAQA9QAAAIgDAAAAAA==&#10;" filled="f" strokeweight="1.5pt"/>
                              </v:group>
                              <v:line id="Line 3336" o:spid="_x0000_s1148" style="position:absolute;flip:x y;visibility:visible;mso-wrap-style:square" from="4476,16850" to="8096,16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K/2MEAAADcAAAADwAAAGRycy9kb3ducmV2LnhtbERPS4vCMBC+L/gfwgjeNLWWRapRfCB4&#10;1d1FvY3N2FabSWmi1n+/WRD2Nh/fc6bz1lTiQY0rLSsYDiIQxJnVJecKvr82/TEI55E1VpZJwYsc&#10;zGedjymm2j55R4+9z0UIYZeigsL7OpXSZQUZdANbEwfuYhuDPsAml7rBZwg3lYyj6FMaLDk0FFjT&#10;qqDstr8bBTW7JD6dD8tTlcd+m/ys5fh4VarXbRcTEJ5a/y9+u7c6zE9G8PdMuEDO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sr/YwQAAANwAAAAPAAAAAAAAAAAAAAAA&#10;AKECAABkcnMvZG93bnJldi54bWxQSwUGAAAAAAQABAD5AAAAjwMAAAAA&#10;" strokeweight="1.5pt"/>
                              <v:line id="Line 3336" o:spid="_x0000_s1149" style="position:absolute;visibility:visible;mso-wrap-style:square" from="8096,16850" to="8096,197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4IxcUAAADcAAAADwAAAGRycy9kb3ducmV2LnhtbESPQWvCQBCF70L/wzKF3nTTFkRSVykF&#10;a/FmFKG3ITsmabKz6e5G4793DoXeZnhv3vtmuR5dpy4UYuPZwPMsA0VcettwZeB42EwXoGJCtth5&#10;JgM3irBePUyWmFt/5T1dilQpCeGYo4E6pT7XOpY1OYwz3xOLdvbBYZI1VNoGvEq46/RLls21w4al&#10;ocaePmoq22JwBk5Dwd8/7SZ0OHxut+fTbxtfd8Y8PY7vb6ASjenf/Hf9ZQV/LvjyjEygV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4IxcUAAADcAAAADwAAAAAAAAAA&#10;AAAAAAChAgAAZHJzL2Rvd25yZXYueG1sUEsFBgAAAAAEAAQA+QAAAJMDAAAAAA==&#10;" strokeweight="1.5pt"/>
                              <v:line id="Line 3336" o:spid="_x0000_s1150" style="position:absolute;visibility:visible;mso-wrap-style:square" from="4476,2086" to="4476,168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mrXcIAAADcAAAADwAAAGRycy9kb3ducmV2LnhtbERPTWvCQBC9F/wPywi91Y0VRaKriKCW&#10;3hpF8DZkxyQmO5vubjT9926h0Ns83ucs171pxJ2crywrGI8SEMS51RUXCk7H3dschA/IGhvLpOCH&#10;PKxXg5clpto++IvuWShEDGGfooIyhDaV0uclGfQj2xJH7mqdwRChK6R2+IjhppHvSTKTBiuODSW2&#10;tC0pr7POKDh3GV9u9c412O0Ph+v5u/aTT6Veh/1mASJQH/7Ff+4PHefPpvD7TLxAr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AmrXcIAAADcAAAADwAAAAAAAAAAAAAA&#10;AAChAgAAZHJzL2Rvd25yZXYueG1sUEsFBgAAAAAEAAQA+QAAAJADAAAAAA==&#10;" strokeweight="1.5pt"/>
                              <v:group id="Groupe 166" o:spid="_x0000_s1151" style="position:absolute;top:16850;width:28151;height:13906" coordsize="28151,139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          <v:line id="Line 3336" o:spid="_x0000_s1152" style="position:absolute;flip:x;visibility:visible;mso-wrap-style:square" from="0,0" to="26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FSg8IAAADcAAAADwAAAGRycy9kb3ducmV2LnhtbERPTWvCQBC9F/wPyxS81U09pJK6igiC&#10;Yg/VBnodspNsaHY27K4m/nu3IHibx/uc5Xq0nbiSD61jBe+zDARx5XTLjYLyZ/e2ABEissbOMSm4&#10;UYD1avKyxEK7gU90PcdGpBAOBSowMfaFlKEyZDHMXE+cuNp5izFB30jtcUjhtpPzLMulxZZTg8Ge&#10;toaqv/PFKpCH4/Dtd/Oybup9734P5isfRqWmr+PmE0SkMT7FD/dep/n5B/w/ky6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PFSg8IAAADcAAAADwAAAAAAAAAAAAAA&#10;AAChAgAAZHJzL2Rvd25yZXYueG1sUEsFBgAAAAAEAAQA+QAAAJADAAAAAA==&#10;" strokeweight="1.5pt"/>
                                <v:rect id="Rectangle 168" o:spid="_x0000_s1153" style="position:absolute;left:12287;top:1047;width:15864;height:79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whN8UA&#10;AADcAAAADwAAAGRycy9kb3ducmV2LnhtbESPQW/CMAyF75P2HyJP4jZSdkBTIaBpaNPYDoiOaRyt&#10;xrSFxqmarIR/jw9Iu9l6z+99ni+Ta9VAfWg8G5iMM1DEpbcNVwZ232+Pz6BCRLbYeiYDFwqwXNzf&#10;zTG3/sxbGopYKQnhkKOBOsYu1zqUNTkMY98Ri3bwvcMoa19p2+NZwl2rn7Jsqh02LA01dvRaU3kq&#10;/pyB+LVJ6/1xs2Jb/OLw49J7+ZmMGT2klxmoSCn+m2/XH1bwp0Irz8gEe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jCE3xQAAANwAAAAPAAAAAAAAAAAAAAAAAJgCAABkcnMv&#10;ZG93bnJldi54bWxQSwUGAAAAAAQABAD1AAAAigMAAAAA&#10;" fillcolor="window" strokecolor="windowText" strokeweight="1.5pt">
                                  <v:textbox>
                                    <w:txbxContent>
                                      <w:p w:rsidR="009B17E5" w:rsidRPr="006C02B3" w:rsidRDefault="009B17E5" w:rsidP="009B17E5">
                                        <w:pPr>
                                          <w:bidi/>
                                          <w:spacing w:after="120" w:line="240" w:lineRule="auto"/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6C02B3">
                                          <w:rPr>
                                            <w:rFonts w:ascii="29LT Azer" w:hAnsi="29LT Azer" w:cs="29LT Azer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مكيف </w:t>
                                        </w:r>
                                        <w:r>
                                          <w:rPr>
                                            <w:rFonts w:ascii="29LT Azer" w:hAnsi="29LT Azer" w:cs="29LT Azer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هوائي</w:t>
                                        </w:r>
                                      </w:p>
                                      <w:p w:rsidR="009B17E5" w:rsidRPr="006C02B3" w:rsidRDefault="009B17E5" w:rsidP="009B17E5">
                                        <w:pPr>
                                          <w:bidi/>
                                          <w:spacing w:after="120" w:line="240" w:lineRule="auto"/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</w:pPr>
                                        <w:r w:rsidRPr="006C02B3">
                                          <w:rPr>
                                            <w:rFonts w:ascii="29LT Azer" w:hAnsi="29LT Azer" w:cs="29LT Azer"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3910 W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3372" o:spid="_x0000_s1154" style="position:absolute;left:2667;top:4572;width:3619;height:9334" coordorigin="396,6295" coordsize="570,10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                <v:oval id="Oval 3373" o:spid="_x0000_s1155" style="position:absolute;left:623;top:6295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H/bMYA&#10;AADcAAAADwAAAGRycy9kb3ducmV2LnhtbESPzW7CQAyE75X6Disj9QYbCv1RyoIQogKVS5vmAays&#10;mwSy3ii7QODp8QGpN1sznvk8W/SuUSfqQu3ZwHiUgCIuvK25NJD/fg7fQYWIbLHxTAYuFGAxf3yY&#10;YWr9mX/olMVSSQiHFA1UMbap1qGoyGEY+ZZYtD/fOYyydqW2HZ4l3DX6OUletcOapaHCllYVFYfs&#10;6Axkk/z7sDtO11+cv+w3y+tqnxe1MU+DfvkBKlIf/833660V/DfBl2dkAj2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H/bMYAAADcAAAADwAAAAAAAAAAAAAAAACYAgAAZHJz&#10;L2Rvd25yZXYueG1sUEsFBgAAAAAEAAQA9QAAAIsDAAAAAA==&#10;" fillcolor="black" strokeweight="1.5pt"/>
                                  <v:line id="Line 3374" o:spid="_x0000_s1156" style="position:absolute;visibility:visible;mso-wrap-style:square" from="681,6352" to="681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s7g8IAAADcAAAADwAAAGRycy9kb3ducmV2LnhtbERPTWvCQBC9F/wPywje6sYKrURXEcFa&#10;ejOK4G3IjklMdjbubjT9926h0Ns83ucsVr1pxJ2crywrmIwTEMS51RUXCo6H7esMhA/IGhvLpOCH&#10;PKyWg5cFpto+eE/3LBQihrBPUUEZQptK6fOSDPqxbYkjd7HOYIjQFVI7fMRw08i3JHmXBiuODSW2&#10;tCkpr7POKDh1GZ+v9dY12H3udpfTrfbTb6VGw349BxGoD//iP/eXjvM/Jv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us7g8IAAADcAAAADwAAAAAAAAAAAAAA&#10;AAChAgAAZHJzL2Rvd25yZXYueG1sUEsFBgAAAAAEAAQA+QAAAJADAAAAAA==&#10;" strokeweight="1.5pt"/>
                                  <v:line id="Line 3375" o:spid="_x0000_s1157" style="position:absolute;visibility:visible;mso-wrap-style:square" from="468,7207" to="893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ml9MIAAADcAAAADwAAAGRycy9kb3ducmV2LnhtbERPTWvCQBC9F/wPywi91Y0WWomuIoJV&#10;ejOK4G3IjklMdjbd3Wj8926h0Ns83ufMl71pxI2crywrGI8SEMS51RUXCo6HzdsUhA/IGhvLpOBB&#10;HpaLwcscU23vvKdbFgoRQ9inqKAMoU2l9HlJBv3ItsSRu1hnMEToCqkd3mO4aeQkST6kwYpjQ4kt&#10;rUvK66wzCk5dxudrvXENdl/b7eX0U/v3b6Veh/1qBiJQH/7Ff+6djvM/J/D7TLx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jml9MIAAADcAAAADwAAAAAAAAAAAAAA&#10;AAChAgAAZHJzL2Rvd25yZXYueG1sUEsFBgAAAAAEAAQA+QAAAJADAAAAAA==&#10;" strokeweight="1.5pt"/>
                                  <v:line id="Line 3376" o:spid="_x0000_s1158" style="position:absolute;visibility:visible;mso-wrap-style:square" from="396,7150" to="966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Ab8IAAADcAAAADwAAAGRycy9kb3ducmV2LnhtbERPTWvCQBC9F/wPywje6sYKrURXEUEt&#10;vRlF8DZkxyQmO5vubjT9926h0Ns83ucsVr1pxJ2crywrmIwTEMS51RUXCk7H7esMhA/IGhvLpOCH&#10;PKyWg5cFpto++ED3LBQihrBPUUEZQptK6fOSDPqxbYkjd7XOYIjQFVI7fMRw08i3JHmXBiuODSW2&#10;tCkpr7POKDh3GV9u9dY12O32++v5u/bTL6VGw349BxGoD//iP/enjvM/pvD7TLx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UAb8IAAADcAAAADwAAAAAAAAAAAAAA&#10;AAChAgAAZHJzL2Rvd25yZXYueG1sUEsFBgAAAAAEAAQA+QAAAJADAAAAAA==&#10;" strokeweight="1.5pt"/>
                                  <v:line id="Line 3377" o:spid="_x0000_s1159" style="position:absolute;visibility:visible;mso-wrap-style:square" from="539,7264" to="822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yYG8MAAADcAAAADwAAAGRycy9kb3ducmV2LnhtbERPS2vCQBC+F/oflil4qxtrsRJdRQQf&#10;9NZUBG9DdkxisrPp7kbTf98tCN7m43vOfNmbRlzJ+cqygtEwAUGcW11xoeDwvXmdgvABWWNjmRT8&#10;kofl4vlpjqm2N/6iaxYKEUPYp6igDKFNpfR5SQb90LbEkTtbZzBE6AqpHd5iuGnkW5JMpMGKY0OJ&#10;La1LyuusMwqOXcanS71xDXbb3e58/Kn9+FOpwUu/moEI1IeH+O7e6zj/4x3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cmBvDAAAA3AAAAA8AAAAAAAAAAAAA&#10;AAAAoQIAAGRycy9kb3ducmV2LnhtbFBLBQYAAAAABAAEAPkAAACRAwAAAAA=&#10;" strokeweight="1.5pt"/>
                                  <v:line id="Line 3378" o:spid="_x0000_s1160" style="position:absolute;visibility:visible;mso-wrap-style:square" from="610,7321" to="752,7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A9gMMAAADcAAAADwAAAGRycy9kb3ducmV2LnhtbERPS2vCQBC+F/oflil4qxsrtRJdRQQf&#10;9NZUBG9DdkxisrPp7kbTf98tCN7m43vOfNmbRlzJ+cqygtEwAUGcW11xoeDwvXmdgvABWWNjmRT8&#10;kofl4vlpjqm2N/6iaxYKEUPYp6igDKFNpfR5SQb90LbEkTtbZzBE6AqpHd5iuGnkW5JMpMGKY0OJ&#10;La1LyuusMwqOXcanS71xDXbb3e58/Kn9+FOpwUu/moEI1IeH+O7e6zj/4x3+n4kXy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QPYDDAAAA3AAAAA8AAAAAAAAAAAAA&#10;AAAAoQIAAGRycy9kb3ducmV2LnhtbFBLBQYAAAAABAAEAPkAAACRAwAAAAA=&#10;" strokeweight="1.5pt"/>
                                </v:group>
                                <v:shape id="Forme libre 176" o:spid="_x0000_s1161" style="position:absolute;left:5524;top:2381;width:8001;height:1143;visibility:visible;mso-wrap-style:square;v-text-anchor:middle" coordsize="80010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4rTsMA&#10;AADcAAAADwAAAGRycy9kb3ducmV2LnhtbESPT4vCMBDF78J+hzDC3jTVg0rXKCLrH9hTVfA6NLNt&#10;NZmEJmr3228EwdsM773fvJkvO2vEndrQOFYwGmYgiEunG64UnI6bwQxEiMgajWNS8EcBlouP3hxz&#10;7R5c0P0QK5EgHHJUUMfocylDWZPFMHSeOGm/rrUY09pWUrf4SHBr5DjLJtJiw+lCjZ7WNZXXw80m&#10;yqU0hd8V9lydzPd0L8f+57xV6rPfrb5AROri2/xK73WqP53A85k0gV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4rTsMAAADcAAAADwAAAAAAAAAAAAAAAACYAgAAZHJzL2Rv&#10;d25yZXYueG1sUEsFBgAAAAAEAAQA9QAAAIgDAAAAAA==&#10;" path="m,57150c15875,53975,31561,45617,47625,47625v11359,1420,18114,14401,28575,19050l161925,95250v9525,3175,18612,8280,28575,9525l266700,114300v111125,-3175,222549,-776,333375,-9525c611487,103874,617892,89637,628650,85725v24605,-8947,51362,-10771,76200,-19050c714375,63500,724445,61640,733425,57150v10239,-5120,19781,-11721,28575,-19050l800100,e" filled="f" strokeweight="1.5pt">
                                  <v:path arrowok="t" o:connecttype="custom" o:connectlocs="0,57150;47625,47625;76200,66675;161925,95250;190500,104775;266700,114300;600075,104775;628650,85725;704850,66675;733425,57150;762000,38100;800100,0" o:connectangles="0,0,0,0,0,0,0,0,0,0,0,0"/>
                                </v:shape>
                                <v:shape id="Forme libre 177" o:spid="_x0000_s1162" style="position:absolute;left:4667;top:4476;width:7810;height:1810;visibility:visible;mso-wrap-style:square;v-text-anchor:middle" coordsize="781050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LltMMA&#10;AADcAAAADwAAAGRycy9kb3ducmV2LnhtbERPTYvCMBC9C/sfwix409Q9qFRj0RVhPSxo7cXb0Ixt&#10;aTPpNlHrv98Igrd5vM9ZJr1pxI06V1lWMBlHIIhzqysuFGSn3WgOwnlkjY1lUvAgB8nqY7DEWNs7&#10;H+mW+kKEEHYxKii9b2MpXV6SQTe2LXHgLrYz6APsCqk7vIdw08ivKJpKgxWHhhJb+i4pr9OrUdA/&#10;znJ6mB+2tN9m12xTT06/fzulhp/9egHCU+/f4pf7R4f5sxk8nwkX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LltMMAAADcAAAADwAAAAAAAAAAAAAAAACYAgAAZHJzL2Rv&#10;d25yZXYueG1sUEsFBgAAAAAEAAQA9QAAAIgDAAAAAA==&#10;" path="m,c9525,15875,17467,32814,28575,47625v16437,21916,65515,59938,85725,66675l171450,133350v9525,3175,18636,8105,28575,9525c222250,146050,244555,148709,266700,152400v15969,2662,31919,5598,47625,9525c324065,164360,332921,170341,342900,171450v47439,5271,95250,6350,142875,9525c511175,177800,536790,176029,561975,171450v15661,-2847,68867,-26375,76200,-28575c653682,138223,669799,135812,685800,133350v67032,-10313,54440,-9525,95250,-9525e" filled="f" strokeweight="1.5pt">
                                  <v:path arrowok="t" o:connecttype="custom" o:connectlocs="0,0;28575,47625;114300,114300;171450,133350;200025,142875;266700,152400;314325,161925;342900,171450;485775,180975;561975,171450;638175,142875;685800,133350;781050,123825" o:connectangles="0,0,0,0,0,0,0,0,0,0,0,0,0"/>
                                </v:shape>
                                <v:shape id="Forme libre 178" o:spid="_x0000_s1163" style="position:absolute;left:3238;top:2952;width:9906;height:1620;visibility:visible;mso-wrap-style:square;v-text-anchor:middle" coordsize="990600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HpesYA&#10;AADcAAAADwAAAGRycy9kb3ducmV2LnhtbESPQUvEMBCF74L/IYzgRXZTFbXUzS4iKyi4iN29eBub&#10;sSnbTEoS2/rvnYPgbYb35r1vVpvZ92qkmLrABi6XBSjiJtiOWwOH/dOiBJUyssU+MBn4oQSb9enJ&#10;CisbJn6nsc6tkhBOFRpwOQ+V1qlx5DEtw0As2leIHrOssdU24iThvtdXRXGrPXYsDQ4HenTUHOtv&#10;b2C6KOubw/x2/VlG/7rdbT/Go3sx5vxsfrgHlWnO/+a/62cr+HdCK8/IBH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2HpesYAAADcAAAADwAAAAAAAAAAAAAAAACYAgAAZHJz&#10;L2Rvd25yZXYueG1sUEsFBgAAAAAEAAQA9QAAAIsDAAAAAA==&#10;" path="m,c25560,5112,84058,14764,104775,28575v9525,6350,18636,13370,28575,19050c145678,54670,159896,58422,171450,66675v10961,7830,16800,22033,28575,28575c261942,129648,378318,121030,428625,123825r57150,9525c507965,136764,530946,136424,552450,142875v10965,3289,19050,12700,28575,19050c609600,158750,638390,157127,666750,152400v9904,-1651,18560,-8810,28575,-9525c839334,132589,881146,133350,990600,133350e" filled="f" strokeweight="1.5pt">
                                  <v:path arrowok="t" o:connecttype="custom" o:connectlocs="0,0;104775,28575;133350,47625;171450,66675;200025,95250;428625,123825;485775,133350;552450,142875;581025,161925;666750,152400;695325,142875;990600,133350" o:connectangles="0,0,0,0,0,0,0,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  <v:rect id="Rectangle 179" o:spid="_x0000_s1164" style="position:absolute;left:14954;top:3143;width:4680;height:287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IpmcQA&#10;AADcAAAADwAAAGRycy9kb3ducmV2LnhtbERPTWvCQBC9F/wPyxS81U09tJq6igha6aGibQ/ehuyY&#10;pM3OhuyoSX+9Kwje5vE+ZzJrXaVO1ITSs4HnQQKKOPO25NzA99fyaQQqCLLFyjMZ6CjAbNp7mGBq&#10;/Zm3dNpJrmIIhxQNFCJ1qnXICnIYBr4mjtzBNw4lwibXtsFzDHeVHibJi3ZYcmwosKZFQdnf7ugM&#10;7Per//l79yEjOX7+jttDtxn+dMb0H9v5GyihVu7im3tt4/zXMVyfiRfo6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yKZnEAAAA3AAAAA8AAAAAAAAAAAAAAAAAmAIAAGRycy9k&#10;b3ducmV2LnhtbFBLBQYAAAAABAAEAPUAAACJAwAAAAA=&#10;" filled="f" stroked="f" strokeweight="1.5pt">
                    <v:textbox>
                      <w:txbxContent>
                        <w:p w:rsidR="009B17E5" w:rsidRPr="006C02B3" w:rsidRDefault="009B17E5" w:rsidP="009B17E5">
                          <w:pPr>
                            <w:rPr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sz w:val="24"/>
                              <w:szCs w:val="24"/>
                              <w:lang w:bidi="ar-DZ"/>
                            </w:rPr>
                            <w:t>10A</w:t>
                          </w:r>
                        </w:p>
                      </w:txbxContent>
                    </v:textbox>
                  </v:rect>
                </v:group>
                <v:rect id="Rectangle 217" o:spid="_x0000_s1165" style="position:absolute;left:10992;top:14494;width:3960;height: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U9Q8MA&#10;AADcAAAADwAAAGRycy9kb3ducmV2LnhtbESPQWsCMRSE74L/ITyhN83qoZWtUVpBtHiQqr0/k+fu&#10;4uZlSeLu+u+bgtDjMDPfMItVb2vRkg+VYwXTSQaCWDtTcaHgfNqM5yBCRDZYOyYFDwqwWg4HC8yN&#10;6/ib2mMsRIJwyFFBGWOTSxl0SRbDxDXEybs6bzEm6QtpPHYJbms5y7JXabHitFBiQ+uS9O14twp+&#10;3PWzs/rCX+3jUN23e6/1fK/Uy6j/eAcRqY//4Wd7ZxTMpm/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cU9Q8MAAADcAAAADwAAAAAAAAAAAAAAAACYAgAAZHJzL2Rv&#10;d25yZXYueG1sUEsFBgAAAAAEAAQA9QAAAIgDAAAAAA==&#10;" filled="f" stroked="f" strokeweight="1pt">
                  <v:textbox>
                    <w:txbxContent>
                      <w:p w:rsidR="007535AF" w:rsidRDefault="007535AF" w:rsidP="007535AF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(</w:t>
                        </w:r>
                        <w:proofErr w:type="gramStart"/>
                        <w:r>
                          <w:rPr>
                            <w:lang w:bidi="ar-DZ"/>
                          </w:rPr>
                          <w:t>L</w:t>
                        </w: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 )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="00D057B4" w:rsidRPr="00E05FBD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 xml:space="preserve">الوضعية </w:t>
      </w:r>
      <w:proofErr w:type="spellStart"/>
      <w:r w:rsidR="00D057B4" w:rsidRPr="00E05FBD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>الإدماجية</w:t>
      </w:r>
      <w:proofErr w:type="spellEnd"/>
      <w:r w:rsidR="00D057B4" w:rsidRPr="00E05FBD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 xml:space="preserve"> :(08 نقاط</w:t>
      </w:r>
      <w:proofErr w:type="gramStart"/>
      <w:r w:rsidR="00D057B4" w:rsidRPr="00E05FBD">
        <w:rPr>
          <w:rFonts w:ascii="29LT Azer" w:hAnsi="29LT Azer" w:cs="29LT Azer" w:hint="cs"/>
          <w:sz w:val="26"/>
          <w:szCs w:val="26"/>
          <w:u w:val="double"/>
          <w:rtl/>
          <w:lang w:bidi="ar-DZ"/>
        </w:rPr>
        <w:t>) :</w:t>
      </w:r>
      <w:proofErr w:type="gramEnd"/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762"/>
      </w:tblGrid>
      <w:tr w:rsidR="00D057B4" w:rsidRPr="00E05FBD" w:rsidTr="00BB67AE">
        <w:trPr>
          <w:trHeight w:val="12993"/>
          <w:jc w:val="center"/>
        </w:trPr>
        <w:tc>
          <w:tcPr>
            <w:tcW w:w="10765" w:type="dxa"/>
          </w:tcPr>
          <w:p w:rsidR="00D057B4" w:rsidRDefault="00040CC8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بمناسبة اقتراب عيد الأضحى المبارك وقصد أداء صلاة العيد في أحسن الظروف أراد سكان قرية البحيرة إجراء بعض التعديلات الكهربائية على مستوى مسجد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القرية .</w:t>
            </w:r>
            <w:proofErr w:type="gramEnd"/>
          </w:p>
          <w:p w:rsidR="00040CC8" w:rsidRPr="00F061CC" w:rsidRDefault="00040CC8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u w:val="double"/>
                <w:rtl/>
                <w:lang w:bidi="ar-DZ"/>
              </w:rPr>
            </w:pPr>
            <w:r w:rsidRPr="00F061CC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الجزء (أ</w:t>
            </w:r>
            <w:proofErr w:type="gramStart"/>
            <w:r w:rsidRPr="00F061CC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) :</w:t>
            </w:r>
            <w:proofErr w:type="gramEnd"/>
            <w:r w:rsidR="008E0A69" w:rsidRPr="008E0A69"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 </w:t>
            </w:r>
            <w:r w:rsidR="008E0A69" w:rsidRPr="008E0A69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(الوثيقة 4)</w:t>
            </w:r>
          </w:p>
          <w:p w:rsidR="00040CC8" w:rsidRDefault="00040CC8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أمين </w:t>
            </w:r>
            <w:proofErr w:type="gramStart"/>
            <w:r w:rsidR="009778D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أحد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 الحضور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المتطوع لأداء هذه المهمة ومن بين المشاكل </w:t>
            </w:r>
            <w:r w:rsidR="009778D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التي تواجههم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:</w:t>
            </w:r>
          </w:p>
          <w:p w:rsidR="00040CC8" w:rsidRDefault="004641E6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4641E6">
              <w:rPr>
                <w:noProof/>
                <w:u w:val="single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05D23628" wp14:editId="6C74533B">
                      <wp:simplePos x="0" y="0"/>
                      <wp:positionH relativeFrom="column">
                        <wp:posOffset>309128</wp:posOffset>
                      </wp:positionH>
                      <wp:positionV relativeFrom="paragraph">
                        <wp:posOffset>129150</wp:posOffset>
                      </wp:positionV>
                      <wp:extent cx="684000" cy="287901"/>
                      <wp:effectExtent l="0" t="0" r="0" b="0"/>
                      <wp:wrapNone/>
                      <wp:docPr id="123" name="Rogner un rectangle à un seul coin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4000" cy="287901"/>
                              </a:xfrm>
                              <a:prstGeom prst="snip1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4641E6" w:rsidRDefault="004641E6" w:rsidP="004641E6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E04121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لوثيقة </w:t>
                                  </w: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D23628" id="Rogner un rectangle à un seul coin 123" o:spid="_x0000_s1166" style="position:absolute;left:0;text-align:left;margin-left:24.35pt;margin-top:10.15pt;width:53.85pt;height:22.6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4000,28790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" adj="-11796480,,5400" path="m,l636016,r47984,47984l684000,287901,,287901,,xe" fillcolor="window" strokecolor="windowText" strokeweight="1pt">
                      <v:stroke joinstyle="miter"/>
                      <v:formulas/>
                      <v:path arrowok="t" o:connecttype="custom" o:connectlocs="0,0;636016,0;684000,47984;684000,287901;0,287901;0,0" o:connectangles="0,0,0,0,0,0" textboxrect="0,0,684000,287901"/>
                      <v:textbox>
                        <w:txbxContent>
                          <w:p w:rsidR="004641E6" w:rsidRDefault="004641E6" w:rsidP="004641E6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04121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3790" w:rsidRPr="004641E6">
              <w:rPr>
                <w:rFonts w:ascii="29LT Azer" w:hAnsi="29LT Azer" w:cs="29LT Azer" w:hint="cs"/>
                <w:sz w:val="26"/>
                <w:szCs w:val="26"/>
                <w:u w:val="single"/>
                <w:rtl/>
                <w:lang w:bidi="ar-DZ"/>
              </w:rPr>
              <w:t xml:space="preserve">المشكل </w:t>
            </w:r>
            <w:proofErr w:type="gramStart"/>
            <w:r w:rsidR="00133790" w:rsidRPr="004641E6">
              <w:rPr>
                <w:rFonts w:ascii="29LT Azer" w:hAnsi="29LT Azer" w:cs="29LT Azer" w:hint="cs"/>
                <w:sz w:val="26"/>
                <w:szCs w:val="26"/>
                <w:u w:val="single"/>
                <w:rtl/>
                <w:lang w:bidi="ar-DZ"/>
              </w:rPr>
              <w:t>1 :</w:t>
            </w:r>
            <w:proofErr w:type="gramEnd"/>
            <w:r w:rsidR="00040CC8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133790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انقطاع التيار الكهربائي عند تشغيل مجموعة من الأجهزة في آن واحد</w:t>
            </w:r>
          </w:p>
          <w:p w:rsidR="00133790" w:rsidRDefault="00133790" w:rsidP="004641E6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4641E6">
              <w:rPr>
                <w:rFonts w:ascii="29LT Azer" w:hAnsi="29LT Azer" w:cs="29LT Azer" w:hint="cs"/>
                <w:sz w:val="26"/>
                <w:szCs w:val="26"/>
                <w:u w:val="single"/>
                <w:rtl/>
                <w:lang w:bidi="ar-DZ"/>
              </w:rPr>
              <w:t>المشكل 2: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المكيف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الكهربائي</w:t>
            </w:r>
            <w:r w:rsidR="009778D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لايشتغل</w:t>
            </w:r>
            <w:proofErr w:type="spellEnd"/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رغم سلامته </w:t>
            </w:r>
            <w:r w:rsidR="00D15351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وسلامة المأخذ الذي </w:t>
            </w:r>
            <w:proofErr w:type="spellStart"/>
            <w:r w:rsidR="00D15351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يغذيه</w:t>
            </w:r>
            <w:proofErr w:type="spellEnd"/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.</w:t>
            </w:r>
          </w:p>
          <w:p w:rsidR="00133790" w:rsidRDefault="00133790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1/ فسر سبب كل مشكلة مع تقديم الحل المناسب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لها  (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2</w:t>
            </w:r>
            <w:r w:rsidR="00BE2E11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.25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ن) </w:t>
            </w:r>
          </w:p>
          <w:p w:rsidR="00D15351" w:rsidRPr="00AD54AB" w:rsidRDefault="00D15351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u w:val="double"/>
                <w:rtl/>
                <w:lang w:bidi="ar-DZ"/>
              </w:rPr>
            </w:pPr>
            <w:r w:rsidRPr="00AD54AB">
              <w:rPr>
                <w:rFonts w:ascii="29LT Azer" w:hAnsi="29LT Azer" w:cs="29LT Azer"/>
                <w:noProof/>
                <w:sz w:val="26"/>
                <w:szCs w:val="26"/>
                <w:u w:val="double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 wp14:anchorId="29573C7C" wp14:editId="12B81E57">
                      <wp:simplePos x="0" y="0"/>
                      <wp:positionH relativeFrom="column">
                        <wp:posOffset>205825</wp:posOffset>
                      </wp:positionH>
                      <wp:positionV relativeFrom="paragraph">
                        <wp:posOffset>196003</wp:posOffset>
                      </wp:positionV>
                      <wp:extent cx="1619250" cy="1952775"/>
                      <wp:effectExtent l="0" t="0" r="0" b="28575"/>
                      <wp:wrapNone/>
                      <wp:docPr id="129" name="Groupe 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9250" cy="1952775"/>
                                <a:chOff x="0" y="0"/>
                                <a:chExt cx="1619250" cy="1952775"/>
                              </a:xfrm>
                            </wpg:grpSpPr>
                            <wps:wsp>
                              <wps:cNvPr id="45" name="Rogner un rectangle à un seul coin 45"/>
                              <wps:cNvSpPr/>
                              <wps:spPr>
                                <a:xfrm>
                                  <a:off x="314325" y="1628775"/>
                                  <a:ext cx="792000" cy="32400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A4729C" w:rsidRDefault="00A4729C" w:rsidP="004641E6">
                                    <w:pPr>
                                      <w:jc w:val="center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ا</w:t>
                                    </w:r>
                                    <w:r w:rsidRPr="00E04121">
                                      <w:rPr>
                                        <w:rFonts w:ascii="29LT Azer" w:hAnsi="29LT Azer" w:cs="29LT Azer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 xml:space="preserve">لوثيقة </w:t>
                                    </w:r>
                                    <w:r w:rsidR="004641E6">
                                      <w:rPr>
                                        <w:rFonts w:ascii="29LT Azer" w:hAnsi="29LT Azer" w:cs="29LT Azer" w:hint="cs"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" name="Image 124" descr="C:\Users\youcef\Downloads\س 4 1.jp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5067" t="65813" r="36680" b="122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619250" cy="1571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73C7C" id="Groupe 129" o:spid="_x0000_s1167" style="position:absolute;left:0;text-align:left;margin-left:16.2pt;margin-top:15.45pt;width:127.5pt;height:153.75pt;z-index:251710464" coordsize="16192,19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">
                      <v:shape id="Rogner un rectangle à un seul coin 45" o:spid="_x0000_s1168" style="position:absolute;left:3143;top:16287;width:7920;height:3240;visibility:visible;mso-wrap-style:square;v-text-anchor:middle" coordsize="792000,324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D+3ccA&#10;AADbAAAADwAAAGRycy9kb3ducmV2LnhtbESP3UrDQBSE74W+w3IK3tlNgykauy2tf1gUwSqF3J3u&#10;niZps2dDdm3j27tCwcthZr5hpvPeNuJIna8dKxiPEhDE2pmaSwVfn09XNyB8QDbYOCYFP+RhPhtc&#10;TDE37sQfdFyHUkQI+xwVVCG0uZReV2TRj1xLHL2d6yyGKLtSmg5PEW4bmSbJRFqsOS5U2NJ9Rfqw&#10;/rYKilf97t+KvcbN4+02fS5WD0ubKXU57Bd3IAL14T98br8YBdcZ/H2JP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rQ/t3HAAAA2wAAAA8AAAAAAAAAAAAAAAAAmAIAAGRy&#10;cy9kb3ducmV2LnhtbFBLBQYAAAAABAAEAPUAAACMAwAAAAA=&#10;" adj="-11796480,,5400" path="m,l737999,r54001,54001l792000,324000,,324000,,xe" fillcolor="window" strokecolor="windowText" strokeweight="1.5pt">
                        <v:stroke joinstyle="miter"/>
                        <v:formulas/>
                        <v:path arrowok="t" o:connecttype="custom" o:connectlocs="0,0;737999,0;792000,54001;792000,324000;0,324000;0,0" o:connectangles="0,0,0,0,0,0" textboxrect="0,0,792000,324000"/>
                        <v:textbox>
                          <w:txbxContent>
                            <w:p w:rsidR="00A4729C" w:rsidRDefault="00A4729C" w:rsidP="004641E6">
                              <w:pPr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</w:t>
                              </w:r>
                              <w:r w:rsidRPr="00E04121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لوثيقة </w:t>
                              </w:r>
                              <w:r w:rsidR="004641E6">
                                <w:rPr>
                                  <w:rFonts w:ascii="29LT Azer" w:hAnsi="29LT Azer" w:cs="29LT Azer"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4" o:spid="_x0000_s1169" type="#_x0000_t75" style="position:absolute;width:16192;height:1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TiHUvBAAAA3AAAAA8AAABkcnMvZG93bnJldi54bWxET02LwjAQvQv+hzAL3my6RWTpGmVXELx4&#10;sAp6nG3GtthMahK1/nsjCHubx/uc2aI3rbiR841lBZ9JCoK4tLrhSsF+txp/gfABWWNrmRQ8yMNi&#10;PhzMMNf2zlu6FaESMYR9jgrqELpcSl/WZNAntiOO3Mk6gyFCV0nt8B7DTSuzNJ1Kgw3Hhho7WtZU&#10;nourUXDtV9mv3e0v0+1fdSjdEYvNBpUaffQ/3yAC9eFf/HavdZyfTeD1TLxAz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TiHUvBAAAA3AAAAA8AAAAAAAAAAAAAAAAAnwIA&#10;AGRycy9kb3ducmV2LnhtbFBLBQYAAAAABAAEAPcAAACNAwAAAAA=&#10;">
                        <v:imagedata r:id="rId15" o:title="س 4 1" croptop="43131f" cropbottom="8028f" cropleft="22982f" cropright="24039f"/>
                        <v:path arrowok="t"/>
                      </v:shape>
                    </v:group>
                  </w:pict>
                </mc:Fallback>
              </mc:AlternateContent>
            </w:r>
            <w:r w:rsidRPr="00AD54AB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الجزء (ب)</w:t>
            </w:r>
          </w:p>
          <w:p w:rsidR="004641E6" w:rsidRDefault="004641E6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قصد التعرف على نوع </w: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التوتر </w:t>
            </w:r>
            <w:r w:rsidR="00133790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الناتج</w:t>
            </w:r>
            <w:proofErr w:type="gramEnd"/>
            <w:r w:rsidR="00133790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عن المأخذ الذي يغذي </w:t>
            </w:r>
          </w:p>
          <w:p w:rsidR="004641E6" w:rsidRDefault="00133790" w:rsidP="004641E6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المكيف تم ربطه ب</w:t>
            </w:r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جهاز </w:t>
            </w:r>
            <w:proofErr w:type="spellStart"/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الفولطمتر</w:t>
            </w:r>
            <w:proofErr w:type="spellEnd"/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فأشار إلى القيمة</w:t>
            </w:r>
            <w:r w:rsidR="00C54B46">
              <w:rPr>
                <w:rFonts w:ascii="29LT Azer" w:hAnsi="29LT Azer" w:cs="29LT Azer"/>
                <w:sz w:val="26"/>
                <w:szCs w:val="26"/>
                <w:lang w:bidi="ar-DZ"/>
              </w:rPr>
              <w:t xml:space="preserve">230 </w:t>
            </w:r>
            <w:proofErr w:type="gramStart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V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</w:t>
            </w:r>
            <w:proofErr w:type="gramEnd"/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الوثيقة </w:t>
            </w:r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5</w:t>
            </w:r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</w:p>
          <w:p w:rsidR="00C54B46" w:rsidRDefault="00133790" w:rsidP="004641E6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ثم بجهاز راسم </w:t>
            </w:r>
            <w:proofErr w:type="spell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الإهتزاز</w:t>
            </w:r>
            <w:proofErr w:type="spell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المهبطي</w:t>
            </w:r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فظهر على شاشته المنحنى المبين في الوثيقة (</w:t>
            </w:r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6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</w:p>
          <w:p w:rsidR="00C54B46" w:rsidRDefault="00C54B46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أ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ماذاتمثل</w:t>
            </w:r>
            <w:proofErr w:type="spell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القيمة 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230V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؟</w:t>
            </w:r>
            <w:r w:rsidR="00BE2E11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(0.25 ن)</w:t>
            </w:r>
          </w:p>
          <w:p w:rsidR="00C54B46" w:rsidRDefault="00C54B46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ب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من خلال الوثيقتين (4) و(5) أحسب :</w:t>
            </w:r>
          </w:p>
          <w:p w:rsidR="00C54B46" w:rsidRDefault="00C54B46" w:rsidP="00AD54AB">
            <w:pPr>
              <w:pStyle w:val="Paragraphedeliste"/>
              <w:numPr>
                <w:ilvl w:val="0"/>
                <w:numId w:val="3"/>
              </w:num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التوتر الأعظمي (</w:t>
            </w:r>
            <w:proofErr w:type="spellStart"/>
            <w:proofErr w:type="gramStart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Umax</w:t>
            </w:r>
            <w:proofErr w:type="spell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  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(1 ن) </w:t>
            </w:r>
          </w:p>
          <w:p w:rsidR="00C54B46" w:rsidRPr="00C54B46" w:rsidRDefault="00C54B46" w:rsidP="004641E6">
            <w:pPr>
              <w:pStyle w:val="Paragraphedeliste"/>
              <w:numPr>
                <w:ilvl w:val="0"/>
                <w:numId w:val="3"/>
              </w:num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الدور (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T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 ثم استنتج قيمة التواتر (</w:t>
            </w:r>
            <w:proofErr w:type="gramStart"/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f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  (</w:t>
            </w:r>
            <w:proofErr w:type="gramEnd"/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2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.5ن)</w:t>
            </w:r>
          </w:p>
          <w:p w:rsidR="00C54B46" w:rsidRPr="00AD54AB" w:rsidRDefault="00340680" w:rsidP="00AD54AB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u w:val="double"/>
                <w:rtl/>
                <w:lang w:bidi="ar-DZ"/>
              </w:rPr>
            </w:pPr>
            <w:r>
              <w:rPr>
                <w:noProof/>
                <w:sz w:val="26"/>
                <w:szCs w:val="26"/>
                <w:u w:val="double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815936" behindDoc="0" locked="0" layoutInCell="1" allowOverlap="1">
                      <wp:simplePos x="0" y="0"/>
                      <wp:positionH relativeFrom="column">
                        <wp:posOffset>116124</wp:posOffset>
                      </wp:positionH>
                      <wp:positionV relativeFrom="paragraph">
                        <wp:posOffset>144861</wp:posOffset>
                      </wp:positionV>
                      <wp:extent cx="2504973" cy="1792877"/>
                      <wp:effectExtent l="0" t="0" r="10160" b="17145"/>
                      <wp:wrapNone/>
                      <wp:docPr id="214" name="Groupe 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4973" cy="1792877"/>
                                <a:chOff x="0" y="0"/>
                                <a:chExt cx="2504973" cy="1792877"/>
                              </a:xfrm>
                            </wpg:grpSpPr>
                            <wpg:grpSp>
                              <wpg:cNvPr id="128" name="Groupe 128"/>
                              <wpg:cNvGrpSpPr/>
                              <wpg:grpSpPr>
                                <a:xfrm>
                                  <a:off x="0" y="0"/>
                                  <a:ext cx="2504973" cy="1439943"/>
                                  <a:chOff x="0" y="0"/>
                                  <a:chExt cx="2606500" cy="14859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5" name="Image 125" descr="C:\Users\youcef\Downloads\FB_IMG_1745090338336.jpg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496" t="29857" r="56290" b="5180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419350" cy="1485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127" name="Rogner un rectangle à un seul coin 127"/>
                                <wps:cNvSpPr/>
                                <wps:spPr>
                                  <a:xfrm>
                                    <a:off x="1886471" y="1197890"/>
                                    <a:ext cx="720029" cy="287999"/>
                                  </a:xfrm>
                                  <a:prstGeom prst="snip1Rect">
                                    <a:avLst>
                                      <a:gd name="adj" fmla="val 4827"/>
                                    </a:avLst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4729C" w:rsidRDefault="00A4729C" w:rsidP="00340680">
                                      <w:pPr>
                                        <w:jc w:val="center"/>
                                        <w:rPr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ا</w:t>
                                      </w:r>
                                      <w:r w:rsidRPr="00E04121">
                                        <w:rPr>
                                          <w:rFonts w:ascii="29LT Azer" w:hAnsi="29LT Azer" w:cs="29LT Azer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لوثيقة </w:t>
                                      </w:r>
                                      <w:r w:rsidR="00340680">
                                        <w:rPr>
                                          <w:rFonts w:ascii="29LT Azer" w:hAnsi="29LT Azer" w:cs="29LT Azer" w:hint="cs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3" name="Rogner un rectangle à un seul coin 213"/>
                              <wps:cNvSpPr/>
                              <wps:spPr>
                                <a:xfrm>
                                  <a:off x="486383" y="1468877"/>
                                  <a:ext cx="1033768" cy="32400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:rsidR="00340680" w:rsidRDefault="00340680" w:rsidP="00340680">
                                    <w:pPr>
                                      <w:jc w:val="center"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Sh=5ms/div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id="Groupe 214" o:spid="_x0000_s1170" style="position:absolute;left:0;text-align:left;margin-left:9.15pt;margin-top:11.4pt;width:197.25pt;height:141.15pt;z-index:251815936;mso-width-relative:margin" coordsize="25049,17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">
                      <v:group id="Groupe 128" o:spid="_x0000_s1171" style="position:absolute;width:25049;height:14399" coordsize="26065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    <v:shape id="Image 125" o:spid="_x0000_s1172" type="#_x0000_t75" style="position:absolute;width:24193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XBWTAAAAA3AAAAA8AAABkcnMvZG93bnJldi54bWxET9uKwjAQfRf8hzALvmmq4CLVKMuCIIJ3&#10;P2C2mW26NpPSpLX+vVkQfJvDuc5i1dlStFT7wrGC8SgBQZw5XXCu4HpZD2cgfEDWWDomBQ/ysFr2&#10;ewtMtbvzidpzyEUMYZ+iAhNClUrpM0MW/chVxJH7dbXFEGGdS13jPYbbUk6S5FNaLDg2GKzo21B2&#10;OzdWwfTnuK32h/0f+5lpu1uya5rxTqnBR/c1BxGoC2/xy73Rcf5kCv/PxAvk8gk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SZcFZMAAAADcAAAADwAAAAAAAAAAAAAAAACfAgAA&#10;ZHJzL2Rvd25yZXYueG1sUEsFBgAAAAAEAAQA9wAAAIwDAAAAAA==&#10;">
                          <v:imagedata r:id="rId17" o:title="FB_IMG_1745090338336" croptop="19567f" cropbottom="33952f" cropleft="980f" cropright="36890f"/>
                          <v:path arrowok="t"/>
                        </v:shape>
                        <v:shape id="Rogner un rectangle à un seul coin 127" o:spid="_x0000_s1173" style="position:absolute;left:18864;top:11978;width:7201;height:2880;visibility:visible;mso-wrap-style:square;v-text-anchor:middle" coordsize="720029,287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ciMAA&#10;AADcAAAADwAAAGRycy9kb3ducmV2LnhtbERPzWoCMRC+C32HMIVepCYq2Lo1SmkpeHXtA4ybcXdx&#10;Mwmb0d2+fSMUepuP73c2u9F36kZ9agNbmM8MKOIquJZrC9/Hr+dXUEmQHXaBycIPJdhtHyYbLFwY&#10;+EC3UmqVQzgVaKERiYXWqWrIY5qFSJy5c+g9SoZ9rV2PQw73nV4Ys9IeW84NDUb6aKi6lFdvoV1O&#10;h3I4LeXC62BO8dPFoxFrnx7H9zdQQqP8i//ce5fnL17g/ky+QG9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yciMAAAADcAAAADwAAAAAAAAAAAAAAAACYAgAAZHJzL2Rvd25y&#10;ZXYueG1sUEsFBgAAAAAEAAQA9QAAAIUDAAAAAA==&#10;" adj="-11796480,,5400" path="m,l706127,r13902,13902l720029,287999,,287999,,xe" fillcolor="window" strokecolor="windowText" strokeweight="1.5pt">
                          <v:stroke joinstyle="miter"/>
                          <v:formulas/>
                          <v:path arrowok="t" o:connecttype="custom" o:connectlocs="0,0;706127,0;720029,13902;720029,287999;0,287999;0,0" o:connectangles="0,0,0,0,0,0" textboxrect="0,0,720029,287999"/>
                          <v:textbox>
                            <w:txbxContent>
                              <w:p w:rsidR="00A4729C" w:rsidRDefault="00A4729C" w:rsidP="00340680">
                                <w:pPr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</w:t>
                                </w:r>
                                <w:r w:rsidRPr="00E04121">
                                  <w:rPr>
                                    <w:rFonts w:ascii="29LT Azer" w:hAnsi="29LT Azer" w:cs="29LT Azer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لوثيقة </w:t>
                                </w:r>
                                <w:r w:rsidR="00340680">
                                  <w:rPr>
                                    <w:rFonts w:ascii="29LT Azer" w:hAnsi="29LT Azer" w:cs="29LT Azer"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  <v:shape id="Rogner un rectangle à un seul coin 213" o:spid="_x0000_s1174" style="position:absolute;left:4863;top:14688;width:10338;height:3240;visibility:visible;mso-wrap-style:square;v-text-anchor:middle" coordsize="1033768,324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OZncMA&#10;AADcAAAADwAAAGRycy9kb3ducmV2LnhtbESPQWvCQBSE7wX/w/IEb3WjoUWiq6ggzU2aFs/P7DMb&#10;zL4N2W0S/71bKPQ4zMw3zGY32kb01PnasYLFPAFBXDpdc6Xg++v0ugLhA7LGxjEpeJCH3XbyssFM&#10;u4E/qS9CJSKEfYYKTAhtJqUvDVn0c9cSR+/mOoshyq6SusMhwm0jl0nyLi3WHBcMtnQ0VN6LH6tg&#10;9YZJqj/4kN+uzl6O9/PJ7HulZtNxvwYRaAz/4b92rhUsFyn8nolH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OZncMAAADcAAAADwAAAAAAAAAAAAAAAACYAgAAZHJzL2Rv&#10;d25yZXYueG1sUEsFBgAAAAAEAAQA9QAAAIgDAAAAAA==&#10;" adj="-11796480,,5400" path="m,l979767,r54001,54001l1033768,324000,,324000,,xe" fillcolor="window" strokecolor="windowText" strokeweight="1.5pt">
                        <v:stroke joinstyle="miter"/>
                        <v:formulas/>
                        <v:path arrowok="t" o:connecttype="custom" o:connectlocs="0,0;979767,0;1033768,54001;1033768,324000;0,324000;0,0" o:connectangles="0,0,0,0,0,0" textboxrect="0,0,1033768,324000"/>
                        <v:textbox>
                          <w:txbxContent>
                            <w:p w:rsidR="00340680" w:rsidRDefault="00340680" w:rsidP="00340680">
                              <w:pPr>
                                <w:jc w:val="center"/>
                                <w:rPr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Sh=5ms/div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54B46" w:rsidRPr="00AD54AB">
              <w:rPr>
                <w:noProof/>
                <w:sz w:val="26"/>
                <w:szCs w:val="26"/>
                <w:u w:val="double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EF8B7E4" wp14:editId="66B38669">
                      <wp:simplePos x="0" y="0"/>
                      <wp:positionH relativeFrom="column">
                        <wp:posOffset>9926320</wp:posOffset>
                      </wp:positionH>
                      <wp:positionV relativeFrom="paragraph">
                        <wp:posOffset>7620</wp:posOffset>
                      </wp:positionV>
                      <wp:extent cx="1107440" cy="334010"/>
                      <wp:effectExtent l="0" t="0" r="16510" b="27940"/>
                      <wp:wrapNone/>
                      <wp:docPr id="126" name="Rogner un rectangle à un seul coin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7440" cy="334010"/>
                              </a:xfrm>
                              <a:prstGeom prst="snip1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A4729C" w:rsidRDefault="00A4729C" w:rsidP="00C54B46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E04121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لوثيقة </w:t>
                                  </w:r>
                                  <w:r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F8B7E4" id="Rogner un rectangle à un seul coin 126" o:spid="_x0000_s1175" style="position:absolute;left:0;text-align:left;margin-left:781.6pt;margin-top:.6pt;width:87.2pt;height:26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7440,3340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" adj="-11796480,,5400" path="m,l1051771,r55669,55669l1107440,334010,,334010,,xe" fillcolor="window" strokecolor="windowText" strokeweight="1.5pt">
                      <v:stroke joinstyle="miter"/>
                      <v:formulas/>
                      <v:path arrowok="t" o:connecttype="custom" o:connectlocs="0,0;1051771,0;1107440,55669;1107440,334010;0,334010;0,0" o:connectangles="0,0,0,0,0,0" textboxrect="0,0,1107440,334010"/>
                      <v:textbox>
                        <w:txbxContent>
                          <w:p w:rsidR="00A4729C" w:rsidRDefault="00A4729C" w:rsidP="00C54B46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04121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54B46" w:rsidRPr="00AD54AB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 xml:space="preserve">الجزء </w:t>
            </w:r>
            <w:r w:rsidR="00D15351" w:rsidRPr="00AD54AB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(ج</w:t>
            </w:r>
            <w:proofErr w:type="gramStart"/>
            <w:r w:rsidR="00D15351" w:rsidRPr="00AD54AB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>)</w:t>
            </w:r>
            <w:r w:rsidR="00C54B46" w:rsidRPr="00AD54AB">
              <w:rPr>
                <w:rFonts w:ascii="29LT Azer" w:hAnsi="29LT Azer" w:cs="29LT Azer" w:hint="cs"/>
                <w:sz w:val="26"/>
                <w:szCs w:val="26"/>
                <w:u w:val="double"/>
                <w:rtl/>
                <w:lang w:bidi="ar-DZ"/>
              </w:rPr>
              <w:t xml:space="preserve"> :</w:t>
            </w:r>
            <w:proofErr w:type="gramEnd"/>
          </w:p>
          <w:p w:rsidR="00E7644B" w:rsidRDefault="00D15351" w:rsidP="00340680">
            <w:pPr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0384928" wp14:editId="5A5B434B">
                      <wp:simplePos x="0" y="0"/>
                      <wp:positionH relativeFrom="column">
                        <wp:posOffset>4095115</wp:posOffset>
                      </wp:positionH>
                      <wp:positionV relativeFrom="paragraph">
                        <wp:posOffset>232410</wp:posOffset>
                      </wp:positionV>
                      <wp:extent cx="216000" cy="0"/>
                      <wp:effectExtent l="0" t="76200" r="12700" b="95250"/>
                      <wp:wrapNone/>
                      <wp:docPr id="185" name="Connecteur droit avec flèche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57D27" id="Connecteur droit avec flèche 185" o:spid="_x0000_s1026" type="#_x0000_t32" style="position:absolute;margin-left:322.45pt;margin-top:18.3pt;width:17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A318430" wp14:editId="58A90D83">
                      <wp:simplePos x="0" y="0"/>
                      <wp:positionH relativeFrom="column">
                        <wp:posOffset>4375150</wp:posOffset>
                      </wp:positionH>
                      <wp:positionV relativeFrom="paragraph">
                        <wp:posOffset>232410</wp:posOffset>
                      </wp:positionV>
                      <wp:extent cx="216000" cy="0"/>
                      <wp:effectExtent l="0" t="76200" r="12700" b="95250"/>
                      <wp:wrapNone/>
                      <wp:docPr id="184" name="Connecteur droit avec flèche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CF1A60" id="Connecteur droit avec flèche 184" o:spid="_x0000_s1026" type="#_x0000_t32" style="position:absolute;margin-left:344.5pt;margin-top:18.3pt;width:17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68783FF7" wp14:editId="683ADDB7">
                      <wp:simplePos x="0" y="0"/>
                      <wp:positionH relativeFrom="column">
                        <wp:posOffset>4653280</wp:posOffset>
                      </wp:positionH>
                      <wp:positionV relativeFrom="paragraph">
                        <wp:posOffset>231140</wp:posOffset>
                      </wp:positionV>
                      <wp:extent cx="216000" cy="0"/>
                      <wp:effectExtent l="0" t="76200" r="12700" b="95250"/>
                      <wp:wrapNone/>
                      <wp:docPr id="183" name="Connecteur droit avec flèche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35FF2CE" id="Connecteur droit avec flèche 183" o:spid="_x0000_s1026" type="#_x0000_t32" style="position:absolute;margin-left:366.4pt;margin-top:18.2pt;width:17pt;height:0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" strokeweight="1.5pt">
                      <v:stroke endarrow="block"/>
                    </v:shape>
                  </w:pict>
                </mc:Fallback>
              </mc:AlternateContent>
            </w:r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المصباح</w:t>
            </w:r>
            <w:r w:rsidR="004641E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</w:t>
            </w:r>
            <w:proofErr w:type="gramStart"/>
            <w:r w:rsidR="00121FFD">
              <w:rPr>
                <w:rFonts w:ascii="29LT Azer" w:hAnsi="29LT Azer" w:cs="29LT Azer"/>
                <w:sz w:val="26"/>
                <w:szCs w:val="26"/>
                <w:lang w:bidi="ar-DZ"/>
              </w:rPr>
              <w:t>L</w:t>
            </w:r>
            <w:r w:rsidR="00121FFD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)</w:t>
            </w:r>
            <w:proofErr w:type="gramEnd"/>
            <w:r w:rsidR="00C54B46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معلق في </w:t>
            </w:r>
            <w:r w:rsidR="00E7644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السقف بواسطة سلسلتين (</w:t>
            </w:r>
            <w:r w:rsidR="00E7644B">
              <w:rPr>
                <w:rFonts w:ascii="29LT Azer" w:hAnsi="29LT Azer" w:cs="29LT Azer"/>
                <w:sz w:val="26"/>
                <w:szCs w:val="26"/>
                <w:lang w:bidi="ar-DZ"/>
              </w:rPr>
              <w:t>A</w:t>
            </w:r>
            <w:r w:rsidR="00E7644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 و(</w:t>
            </w:r>
            <w:r w:rsidR="00E7644B">
              <w:rPr>
                <w:rFonts w:ascii="29LT Azer" w:hAnsi="29LT Azer" w:cs="29LT Azer"/>
                <w:sz w:val="26"/>
                <w:szCs w:val="26"/>
                <w:lang w:bidi="ar-DZ"/>
              </w:rPr>
              <w:t>B</w:t>
            </w:r>
            <w:r w:rsidR="00E7644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 الوثيقة (</w:t>
            </w:r>
            <w:r w:rsidR="00340680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7</w:t>
            </w:r>
            <w:r w:rsidR="00E7644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)</w:t>
            </w:r>
          </w:p>
          <w:p w:rsidR="009A3443" w:rsidRDefault="00505C32" w:rsidP="00AD54AB">
            <w:pPr>
              <w:tabs>
                <w:tab w:val="left" w:pos="4201"/>
              </w:tabs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lang w:bidi="ar-DZ"/>
              </w:rPr>
            </w:pP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تم تمثيل القوى بأشعة رمز لها ب </w:t>
            </w:r>
            <w:r w:rsidRPr="00D15351">
              <w:rPr>
                <w:rFonts w:asciiTheme="minorBidi" w:hAnsiTheme="minorBidi"/>
                <w:sz w:val="26"/>
                <w:szCs w:val="26"/>
                <w:lang w:bidi="ar-DZ"/>
              </w:rPr>
              <w:t>F</w:t>
            </w:r>
            <w:proofErr w:type="gramStart"/>
            <w:r w:rsidRPr="00D15351">
              <w:rPr>
                <w:rFonts w:asciiTheme="minorBidi" w:hAnsiTheme="minorBidi"/>
                <w:sz w:val="26"/>
                <w:szCs w:val="26"/>
                <w:vertAlign w:val="subscript"/>
                <w:lang w:bidi="ar-DZ"/>
              </w:rPr>
              <w:t>1</w:t>
            </w:r>
            <w:r w:rsidRPr="00D15351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،</w:t>
            </w:r>
            <w:proofErr w:type="gramEnd"/>
            <w:r w:rsidRPr="00D15351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r w:rsidRPr="00D15351">
              <w:rPr>
                <w:rFonts w:asciiTheme="minorBidi" w:hAnsiTheme="minorBidi"/>
                <w:sz w:val="26"/>
                <w:szCs w:val="26"/>
                <w:lang w:bidi="ar-DZ"/>
              </w:rPr>
              <w:t>F</w:t>
            </w:r>
            <w:r w:rsidRPr="00D15351">
              <w:rPr>
                <w:rFonts w:asciiTheme="minorBidi" w:hAnsiTheme="minorBidi"/>
                <w:sz w:val="26"/>
                <w:szCs w:val="26"/>
                <w:vertAlign w:val="subscript"/>
                <w:lang w:bidi="ar-DZ"/>
              </w:rPr>
              <w:t>2</w:t>
            </w:r>
            <w:r w:rsidRPr="00D15351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، </w:t>
            </w:r>
            <w:r w:rsidRPr="00D15351">
              <w:rPr>
                <w:rFonts w:asciiTheme="minorBidi" w:hAnsiTheme="minorBidi"/>
                <w:sz w:val="26"/>
                <w:szCs w:val="26"/>
                <w:lang w:bidi="ar-DZ"/>
              </w:rPr>
              <w:t>F</w:t>
            </w:r>
            <w:r w:rsidRPr="00D15351">
              <w:rPr>
                <w:rFonts w:asciiTheme="minorBidi" w:hAnsiTheme="minorBidi"/>
                <w:sz w:val="26"/>
                <w:szCs w:val="26"/>
                <w:vertAlign w:val="subscript"/>
                <w:lang w:bidi="ar-DZ"/>
              </w:rPr>
              <w:t>3</w:t>
            </w:r>
            <w:r w:rsidR="00296E62">
              <w:rPr>
                <w:rFonts w:asciiTheme="minorBidi" w:hAnsiTheme="minorBidi"/>
                <w:sz w:val="26"/>
                <w:szCs w:val="26"/>
                <w:rtl/>
                <w:lang w:bidi="ar-DZ"/>
              </w:rPr>
              <w:t xml:space="preserve"> </w:t>
            </w:r>
            <w:bookmarkStart w:id="0" w:name="_GoBack"/>
            <w:r w:rsidR="00296E62" w:rsidRPr="00296E62"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  <w:t>وهو في حالة توازن</w:t>
            </w:r>
            <w:bookmarkEnd w:id="0"/>
          </w:p>
          <w:p w:rsidR="009A3443" w:rsidRDefault="00D15351" w:rsidP="00AD54AB">
            <w:pPr>
              <w:tabs>
                <w:tab w:val="left" w:pos="4201"/>
              </w:tabs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1 )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حدد القوى المؤثرة على المصباح وفق</w:t>
            </w:r>
            <w:r w:rsidR="009A3443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الجدول التالي : (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0.75</w:t>
            </w:r>
            <w:r w:rsidR="009A3443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ن)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354"/>
              <w:gridCol w:w="1354"/>
              <w:gridCol w:w="1354"/>
            </w:tblGrid>
            <w:tr w:rsidR="009A3443" w:rsidTr="00BB67AE">
              <w:trPr>
                <w:trHeight w:val="510"/>
              </w:trPr>
              <w:tc>
                <w:tcPr>
                  <w:tcW w:w="1417" w:type="dxa"/>
                  <w:vAlign w:val="bottom"/>
                </w:tcPr>
                <w:p w:rsidR="009A3443" w:rsidRDefault="009A3443" w:rsidP="00AD54AB">
                  <w:pPr>
                    <w:tabs>
                      <w:tab w:val="left" w:pos="4201"/>
                    </w:tabs>
                    <w:bidi/>
                    <w:spacing w:line="240" w:lineRule="auto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الرمز</w:t>
                  </w:r>
                </w:p>
              </w:tc>
              <w:tc>
                <w:tcPr>
                  <w:tcW w:w="1354" w:type="dxa"/>
                  <w:vAlign w:val="bottom"/>
                </w:tcPr>
                <w:p w:rsidR="009A3443" w:rsidRPr="009A3443" w:rsidRDefault="00BB67AE" w:rsidP="00AD54AB">
                  <w:pPr>
                    <w:spacing w:line="240" w:lineRule="auto"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noProof/>
                      <w:sz w:val="26"/>
                      <w:szCs w:val="2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249782E3" wp14:editId="6384F589">
                            <wp:simplePos x="0" y="0"/>
                            <wp:positionH relativeFrom="column">
                              <wp:posOffset>201930</wp:posOffset>
                            </wp:positionH>
                            <wp:positionV relativeFrom="paragraph">
                              <wp:posOffset>-19685</wp:posOffset>
                            </wp:positionV>
                            <wp:extent cx="342265" cy="0"/>
                            <wp:effectExtent l="0" t="76200" r="19685" b="95250"/>
                            <wp:wrapNone/>
                            <wp:docPr id="180" name="Connecteur droit avec flèche 18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2265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025E4F0" id="Connecteur droit avec flèche 180" o:spid="_x0000_s1026" type="#_x0000_t32" style="position:absolute;margin-left:15.9pt;margin-top:-1.55pt;width:26.95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" strokecolor="black [3040]" strokeweight="1.5pt">
                            <v:stroke endarrow="block"/>
                          </v:shape>
                        </w:pict>
                      </mc:Fallback>
                    </mc:AlternateContent>
                  </w:r>
                  <w:r w:rsidR="009A3443">
                    <w:rPr>
                      <w:rFonts w:asciiTheme="minorBidi" w:hAnsiTheme="minorBidi"/>
                      <w:lang w:bidi="ar-DZ"/>
                    </w:rPr>
                    <w:t>F</w:t>
                  </w:r>
                  <w:r w:rsidR="009A3443" w:rsidRPr="00D15351">
                    <w:rPr>
                      <w:rFonts w:asciiTheme="minorBidi" w:hAnsiTheme="minorBidi"/>
                      <w:vertAlign w:val="subscript"/>
                      <w:lang w:bidi="ar-DZ"/>
                    </w:rPr>
                    <w:t>1</w:t>
                  </w:r>
                </w:p>
              </w:tc>
              <w:tc>
                <w:tcPr>
                  <w:tcW w:w="1354" w:type="dxa"/>
                  <w:vAlign w:val="bottom"/>
                </w:tcPr>
                <w:p w:rsidR="009A3443" w:rsidRPr="009A3443" w:rsidRDefault="00BB67AE" w:rsidP="00AD54AB">
                  <w:pPr>
                    <w:spacing w:line="240" w:lineRule="auto"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noProof/>
                      <w:sz w:val="26"/>
                      <w:szCs w:val="2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7ECC7603" wp14:editId="04D84ADA">
                            <wp:simplePos x="0" y="0"/>
                            <wp:positionH relativeFrom="column">
                              <wp:posOffset>153670</wp:posOffset>
                            </wp:positionH>
                            <wp:positionV relativeFrom="paragraph">
                              <wp:posOffset>-29845</wp:posOffset>
                            </wp:positionV>
                            <wp:extent cx="342265" cy="0"/>
                            <wp:effectExtent l="0" t="76200" r="19685" b="95250"/>
                            <wp:wrapNone/>
                            <wp:docPr id="181" name="Connecteur droit avec flèche 1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22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25C51B4" id="Connecteur droit avec flèche 181" o:spid="_x0000_s1026" type="#_x0000_t32" style="position:absolute;margin-left:12.1pt;margin-top:-2.35pt;width:26.95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" strokeweight="1.5pt">
                            <v:stroke endarrow="block"/>
                          </v:shape>
                        </w:pict>
                      </mc:Fallback>
                    </mc:AlternateContent>
                  </w:r>
                  <w:r w:rsidR="009A3443">
                    <w:rPr>
                      <w:rFonts w:asciiTheme="minorBidi" w:hAnsiTheme="minorBidi"/>
                      <w:lang w:bidi="ar-DZ"/>
                    </w:rPr>
                    <w:t>F</w:t>
                  </w:r>
                  <w:r w:rsidR="009A3443" w:rsidRPr="00D15351">
                    <w:rPr>
                      <w:rFonts w:asciiTheme="minorBidi" w:hAnsiTheme="minorBidi" w:hint="cs"/>
                      <w:vertAlign w:val="subscript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1354" w:type="dxa"/>
                  <w:vAlign w:val="bottom"/>
                </w:tcPr>
                <w:p w:rsidR="009A3443" w:rsidRPr="009A3443" w:rsidRDefault="00BB67AE" w:rsidP="00AD54AB">
                  <w:pPr>
                    <w:spacing w:line="240" w:lineRule="auto"/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noProof/>
                      <w:sz w:val="26"/>
                      <w:szCs w:val="26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78BC471D" wp14:editId="6A010D08">
                            <wp:simplePos x="0" y="0"/>
                            <wp:positionH relativeFrom="column">
                              <wp:posOffset>145415</wp:posOffset>
                            </wp:positionH>
                            <wp:positionV relativeFrom="paragraph">
                              <wp:posOffset>-29845</wp:posOffset>
                            </wp:positionV>
                            <wp:extent cx="342265" cy="0"/>
                            <wp:effectExtent l="0" t="76200" r="19685" b="95250"/>
                            <wp:wrapNone/>
                            <wp:docPr id="182" name="Connecteur droit avec flèche 1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4226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6D9E274" id="Connecteur droit avec flèche 182" o:spid="_x0000_s1026" type="#_x0000_t32" style="position:absolute;margin-left:11.45pt;margin-top:-2.35pt;width:26.95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" strokeweight="1.5pt">
                            <v:stroke endarrow="block"/>
                          </v:shape>
                        </w:pict>
                      </mc:Fallback>
                    </mc:AlternateContent>
                  </w:r>
                  <w:r w:rsidR="009A3443">
                    <w:rPr>
                      <w:rFonts w:asciiTheme="minorBidi" w:hAnsiTheme="minorBidi"/>
                      <w:lang w:bidi="ar-DZ"/>
                    </w:rPr>
                    <w:t>F</w:t>
                  </w:r>
                  <w:r w:rsidR="009A3443" w:rsidRPr="00D15351">
                    <w:rPr>
                      <w:rFonts w:asciiTheme="minorBidi" w:hAnsiTheme="minorBidi" w:hint="cs"/>
                      <w:vertAlign w:val="subscript"/>
                      <w:rtl/>
                      <w:lang w:bidi="ar-DZ"/>
                    </w:rPr>
                    <w:t>3</w:t>
                  </w:r>
                </w:p>
              </w:tc>
            </w:tr>
            <w:tr w:rsidR="009A3443" w:rsidTr="00D15351">
              <w:trPr>
                <w:trHeight w:val="228"/>
              </w:trPr>
              <w:tc>
                <w:tcPr>
                  <w:tcW w:w="1417" w:type="dxa"/>
                </w:tcPr>
                <w:p w:rsidR="009A3443" w:rsidRDefault="009A3443" w:rsidP="00AD54AB">
                  <w:pPr>
                    <w:tabs>
                      <w:tab w:val="left" w:pos="4201"/>
                    </w:tabs>
                    <w:bidi/>
                    <w:spacing w:line="240" w:lineRule="auto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29LT Azer" w:hAnsi="29LT Azer" w:cs="29LT Azer" w:hint="cs"/>
                      <w:sz w:val="26"/>
                      <w:szCs w:val="26"/>
                      <w:rtl/>
                      <w:lang w:bidi="ar-DZ"/>
                    </w:rPr>
                    <w:t>اسم القوة</w:t>
                  </w:r>
                </w:p>
              </w:tc>
              <w:tc>
                <w:tcPr>
                  <w:tcW w:w="1354" w:type="dxa"/>
                </w:tcPr>
                <w:p w:rsidR="009A3443" w:rsidRDefault="009A3443" w:rsidP="00AD54AB">
                  <w:pPr>
                    <w:tabs>
                      <w:tab w:val="left" w:pos="4201"/>
                    </w:tabs>
                    <w:bidi/>
                    <w:spacing w:line="240" w:lineRule="auto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354" w:type="dxa"/>
                </w:tcPr>
                <w:p w:rsidR="009A3443" w:rsidRDefault="009A3443" w:rsidP="00AD54AB">
                  <w:pPr>
                    <w:tabs>
                      <w:tab w:val="left" w:pos="4201"/>
                    </w:tabs>
                    <w:bidi/>
                    <w:spacing w:line="240" w:lineRule="auto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  <w:tc>
                <w:tcPr>
                  <w:tcW w:w="1354" w:type="dxa"/>
                </w:tcPr>
                <w:p w:rsidR="009A3443" w:rsidRDefault="009A3443" w:rsidP="00AD54AB">
                  <w:pPr>
                    <w:tabs>
                      <w:tab w:val="left" w:pos="4201"/>
                    </w:tabs>
                    <w:bidi/>
                    <w:spacing w:line="240" w:lineRule="auto"/>
                    <w:rPr>
                      <w:rFonts w:ascii="29LT Azer" w:hAnsi="29LT Azer" w:cs="29LT Azer"/>
                      <w:sz w:val="26"/>
                      <w:szCs w:val="26"/>
                      <w:rtl/>
                      <w:lang w:bidi="ar-DZ"/>
                    </w:rPr>
                  </w:pPr>
                </w:p>
              </w:tc>
            </w:tr>
          </w:tbl>
          <w:p w:rsidR="007744D5" w:rsidRDefault="007744D5" w:rsidP="00340680">
            <w:pPr>
              <w:tabs>
                <w:tab w:val="left" w:pos="4201"/>
              </w:tabs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p w:rsidR="00C2297F" w:rsidRDefault="00340680" w:rsidP="00340680">
            <w:pPr>
              <w:tabs>
                <w:tab w:val="left" w:pos="4201"/>
              </w:tabs>
              <w:bidi/>
              <w:spacing w:line="240" w:lineRule="auto"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 w:rsidRPr="00330E6B">
              <w:rPr>
                <w:rFonts w:ascii="29LT Azer" w:hAnsi="29LT Azer" w:cs="29LT Azer" w:hint="cs"/>
                <w:noProof/>
                <w:sz w:val="26"/>
                <w:szCs w:val="26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98528" behindDoc="0" locked="0" layoutInCell="1" allowOverlap="1" wp14:anchorId="23B96379" wp14:editId="1A29E084">
                      <wp:simplePos x="0" y="0"/>
                      <wp:positionH relativeFrom="column">
                        <wp:posOffset>2917919</wp:posOffset>
                      </wp:positionH>
                      <wp:positionV relativeFrom="paragraph">
                        <wp:posOffset>212144</wp:posOffset>
                      </wp:positionV>
                      <wp:extent cx="1547495" cy="1585595"/>
                      <wp:effectExtent l="0" t="38100" r="0" b="71755"/>
                      <wp:wrapNone/>
                      <wp:docPr id="200" name="Groupe 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7495" cy="1585595"/>
                                <a:chOff x="0" y="-1"/>
                                <a:chExt cx="1315720" cy="1475947"/>
                              </a:xfrm>
                            </wpg:grpSpPr>
                            <wpg:grpSp>
                              <wpg:cNvPr id="194" name="Groupe 194"/>
                              <wpg:cNvGrpSpPr/>
                              <wpg:grpSpPr>
                                <a:xfrm>
                                  <a:off x="0" y="-1"/>
                                  <a:ext cx="1315720" cy="1475947"/>
                                  <a:chOff x="0" y="-31000"/>
                                  <a:chExt cx="1315721" cy="1476506"/>
                                </a:xfrm>
                              </wpg:grpSpPr>
                              <wpg:grpSp>
                                <wpg:cNvPr id="163" name="Groupe 163"/>
                                <wpg:cNvGrpSpPr/>
                                <wpg:grpSpPr>
                                  <a:xfrm>
                                    <a:off x="47625" y="-31000"/>
                                    <a:ext cx="1268096" cy="1476506"/>
                                    <a:chOff x="-1" y="-57454"/>
                                    <a:chExt cx="1635456" cy="2093350"/>
                                  </a:xfrm>
                                </wpg:grpSpPr>
                                <wpg:grpSp>
                                  <wpg:cNvPr id="154" name="Groupe 154"/>
                                  <wpg:cNvGrpSpPr/>
                                  <wpg:grpSpPr>
                                    <a:xfrm>
                                      <a:off x="204477" y="457826"/>
                                      <a:ext cx="841387" cy="1578070"/>
                                      <a:chOff x="109227" y="10151"/>
                                      <a:chExt cx="841387" cy="1578070"/>
                                    </a:xfrm>
                                  </wpg:grpSpPr>
                                  <wps:wsp>
                                    <wps:cNvPr id="151" name="Connecteur droit avec flèche 151"/>
                                    <wps:cNvCnPr/>
                                    <wps:spPr>
                                      <a:xfrm flipV="1">
                                        <a:off x="552218" y="20129"/>
                                        <a:ext cx="398396" cy="522488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52" name="Connecteur droit avec flèche 152"/>
                                    <wps:cNvCnPr/>
                                    <wps:spPr>
                                      <a:xfrm flipH="1" flipV="1">
                                        <a:off x="109227" y="10151"/>
                                        <a:ext cx="433699" cy="532379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53" name="Connecteur droit avec flèche 153"/>
                                    <wps:cNvCnPr/>
                                    <wps:spPr>
                                      <a:xfrm flipH="1">
                                        <a:off x="552450" y="542924"/>
                                        <a:ext cx="0" cy="104529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55" name="Connecteur droit avec flèche 155"/>
                                  <wps:cNvCnPr/>
                                  <wps:spPr>
                                    <a:xfrm flipV="1">
                                      <a:off x="638175" y="-57454"/>
                                      <a:ext cx="0" cy="104529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56" name="Rectangle 156"/>
                                  <wps:cNvSpPr/>
                                  <wps:spPr>
                                    <a:xfrm>
                                      <a:off x="923925" y="714375"/>
                                      <a:ext cx="510719" cy="4083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330E6B" w:rsidRDefault="00330E6B" w:rsidP="00330E6B">
                                        <w:pPr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inorBidi" w:hAnsiTheme="minorBidi"/>
                                            <w:lang w:bidi="ar-DZ"/>
                                          </w:rPr>
                                          <w:t>F</w:t>
                                        </w:r>
                                        <w:r w:rsidRPr="00AD54AB">
                                          <w:rPr>
                                            <w:rFonts w:asciiTheme="minorBidi" w:hAnsiTheme="minorBidi"/>
                                            <w:vertAlign w:val="subscript"/>
                                            <w:lang w:bidi="ar-DZ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7" name="Rectangle 157"/>
                                  <wps:cNvSpPr/>
                                  <wps:spPr>
                                    <a:xfrm>
                                      <a:off x="581025" y="1457324"/>
                                      <a:ext cx="556905" cy="3572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330E6B" w:rsidRDefault="00330E6B" w:rsidP="00330E6B">
                                        <w:pPr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inorBidi" w:hAnsiTheme="minorBidi"/>
                                            <w:lang w:bidi="ar-DZ"/>
                                          </w:rPr>
                                          <w:t>F</w:t>
                                        </w:r>
                                        <w:r w:rsidRPr="00AD54AB">
                                          <w:rPr>
                                            <w:rFonts w:asciiTheme="minorBidi" w:hAnsiTheme="minorBidi" w:hint="cs"/>
                                            <w:vertAlign w:val="subscript"/>
                                            <w:rtl/>
                                            <w:lang w:bidi="ar-DZ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8" name="Rectangle 158"/>
                                  <wps:cNvSpPr/>
                                  <wps:spPr>
                                    <a:xfrm>
                                      <a:off x="800098" y="0"/>
                                      <a:ext cx="835357" cy="3572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330E6B" w:rsidRDefault="00330E6B" w:rsidP="00330E6B">
                                        <w:pPr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inorBidi" w:hAnsiTheme="minorBidi"/>
                                            <w:lang w:bidi="ar-DZ"/>
                                          </w:rPr>
                                          <w:t>F</w:t>
                                        </w:r>
                                        <w:r w:rsidRPr="00AD54AB">
                                          <w:rPr>
                                            <w:rFonts w:asciiTheme="minorBidi" w:hAnsiTheme="minorBidi"/>
                                            <w:vertAlign w:val="subscript"/>
                                            <w:lang w:bidi="ar-DZ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Theme="minorBidi" w:hAnsiTheme="minorBidi" w:hint="cs"/>
                                            <w:rtl/>
                                            <w:lang w:bidi="ar-DZ"/>
                                          </w:rPr>
                                          <w:t>+</w:t>
                                        </w:r>
                                        <w:r>
                                          <w:rPr>
                                            <w:rFonts w:asciiTheme="minorBidi" w:hAnsiTheme="minorBidi"/>
                                            <w:lang w:bidi="ar-DZ"/>
                                          </w:rPr>
                                          <w:t>F</w:t>
                                        </w:r>
                                        <w:r w:rsidRPr="00AD54AB">
                                          <w:rPr>
                                            <w:rFonts w:asciiTheme="minorBidi" w:hAnsiTheme="minorBidi"/>
                                            <w:vertAlign w:val="subscript"/>
                                            <w:lang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9" name="Rectangle 159"/>
                                  <wps:cNvSpPr/>
                                  <wps:spPr>
                                    <a:xfrm>
                                      <a:off x="-1" y="723901"/>
                                      <a:ext cx="510719" cy="4083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330E6B" w:rsidRDefault="00330E6B" w:rsidP="00330E6B">
                                        <w:pPr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asciiTheme="minorBidi" w:hAnsiTheme="minorBidi"/>
                                            <w:lang w:bidi="ar-DZ"/>
                                          </w:rPr>
                                          <w:t>F</w:t>
                                        </w:r>
                                        <w:r w:rsidRPr="00AD54AB">
                                          <w:rPr>
                                            <w:rFonts w:asciiTheme="minorBidi" w:hAnsiTheme="minorBidi" w:hint="cs"/>
                                            <w:vertAlign w:val="subscript"/>
                                            <w:rtl/>
                                            <w:lang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1" name="Triangle isocèle 161"/>
                                  <wps:cNvSpPr/>
                                  <wps:spPr>
                                    <a:xfrm>
                                      <a:off x="552450" y="1209675"/>
                                      <a:ext cx="180000" cy="180000"/>
                                    </a:xfrm>
                                    <a:prstGeom prst="triangle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2" name="Triangle isocèle 162"/>
                                  <wps:cNvSpPr/>
                                  <wps:spPr>
                                    <a:xfrm>
                                      <a:off x="542925" y="400050"/>
                                      <a:ext cx="180000" cy="180000"/>
                                    </a:xfrm>
                                    <a:prstGeom prst="triangle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6" name="Connecteur droit avec flèche 186"/>
                                <wps:cNvCnPr/>
                                <wps:spPr>
                                  <a:xfrm>
                                    <a:off x="704850" y="0"/>
                                    <a:ext cx="216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7" name="Connecteur droit avec flèche 187"/>
                                <wps:cNvCnPr/>
                                <wps:spPr>
                                  <a:xfrm>
                                    <a:off x="809625" y="523875"/>
                                    <a:ext cx="216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8" name="Connecteur droit avec flèche 188"/>
                                <wps:cNvCnPr/>
                                <wps:spPr>
                                  <a:xfrm>
                                    <a:off x="0" y="523875"/>
                                    <a:ext cx="216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9" name="Connecteur droit avec flèche 189"/>
                                <wps:cNvCnPr/>
                                <wps:spPr>
                                  <a:xfrm>
                                    <a:off x="628650" y="952500"/>
                                    <a:ext cx="216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92" name="Connecteur droit avec flèche 192"/>
                                <wps:cNvCnPr/>
                                <wps:spPr>
                                  <a:xfrm>
                                    <a:off x="971550" y="0"/>
                                    <a:ext cx="2160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>
                                        <a:shade val="95000"/>
                                        <a:satMod val="105000"/>
                                      </a:sysClr>
                                    </a:solidFill>
                                    <a:prstDash val="solid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198" name="Connecteur droit 198"/>
                              <wps:cNvCnPr/>
                              <wps:spPr>
                                <a:xfrm flipV="1">
                                  <a:off x="214008" y="29183"/>
                                  <a:ext cx="333802" cy="334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99" name="Connecteur droit 199"/>
                              <wps:cNvCnPr/>
                              <wps:spPr>
                                <a:xfrm>
                                  <a:off x="550418" y="73932"/>
                                  <a:ext cx="308147" cy="3437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dash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B96379" id="Groupe 200" o:spid="_x0000_s1176" style="position:absolute;left:0;text-align:left;margin-left:229.75pt;margin-top:16.7pt;width:121.85pt;height:124.85pt;z-index:251798528;mso-width-relative:margin;mso-height-relative:margin" coordorigin="" coordsize="13157,1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">
                      <v:group id="Groupe 194" o:spid="_x0000_s1177" style="position:absolute;width:13157;height:14759" coordorigin=",-310" coordsize="13157,147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          <v:group id="Groupe 163" o:spid="_x0000_s1178" style="position:absolute;left:476;top:-310;width:12681;height:14765" coordorigin=",-574" coordsize="16354,209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      <v:group id="Groupe 154" o:spid="_x0000_s1179" style="position:absolute;left:2044;top:4578;width:8414;height:15780" coordorigin="1092,101" coordsize="8413,15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          <v:shape id="Connecteur droit avec flèche 151" o:spid="_x0000_s1180" type="#_x0000_t32" style="position:absolute;left:5522;top:201;width:3984;height:52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If9cMAAADcAAAADwAAAGRycy9kb3ducmV2LnhtbERPTU8CMRC9k/AfmiHxQqALCoGFQoyE&#10;xKOsHvQ22Q7b1Xa6bgu7/ntrYsJtXt7nbPe9s+JKbag9K5hNMxDEpdc1VwreXo+TFYgQkTVaz6Tg&#10;hwLsd8PBFnPtOz7RtYiVSCEcclRgYmxyKUNpyGGY+oY4cWffOowJtpXULXYp3Fk5z7KldFhzajDY&#10;0JOh8qu4OAUv/v3hcFiT9V3x3ZvP+/HcfpBSd6P+cQMiUh9v4n/3s07zFzP4eyZdIH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yH/XDAAAA3AAAAA8AAAAAAAAAAAAA&#10;AAAAoQIAAGRycy9kb3ducmV2LnhtbFBLBQYAAAAABAAEAPkAAACRAwAAAAA=&#10;" strokeweight="1.5pt">
                              <v:stroke endarrow="block"/>
                            </v:shape>
                            <v:shape id="Connecteur droit avec flèche 152" o:spid="_x0000_s1181" type="#_x0000_t32" style="position:absolute;left:1092;top:101;width:4337;height:532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wAv8QAAADcAAAADwAAAGRycy9kb3ducmV2LnhtbERP22rCQBB9F/oPyxR8KbpRaJWYjZRC&#10;aUtRMF6eh+w0WZqdDdlV0369Kwi+zeFcJ1v2thEn6rxxrGAyTkAQl04brhTstu+jOQgfkDU2jknB&#10;H3lY5g+DDFPtzryhUxEqEUPYp6igDqFNpfRlTRb92LXEkftxncUQYVdJ3eE5httGTpPkRVo0HBtq&#10;bOmtpvK3OFoFT2ZdfGsz2c8+pPP7fr06fP2vlBo+9q8LEIH6cBff3J86zn+ewvWZeIHM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7AC/xAAAANwAAAAPAAAAAAAAAAAA&#10;AAAAAKECAABkcnMvZG93bnJldi54bWxQSwUGAAAAAAQABAD5AAAAkgMAAAAA&#10;" strokeweight="1.5pt">
                              <v:stroke endarrow="block"/>
                            </v:shape>
                            <v:shape id="Connecteur droit avec flèche 153" o:spid="_x0000_s1182" type="#_x0000_t32" style="position:absolute;left:5524;top:5429;width:0;height:1045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wkGcMAAADcAAAADwAAAGRycy9kb3ducmV2LnhtbERPTU8CMRC9k/AfmiHxQqArCIGFQoyE&#10;xKOsHvQ22Q7b1Xa6biu7/HtrYsJtXt7nbPe9s+JCbag9K7ifZiCIS69rrhS8vR4nKxAhImu0nknB&#10;lQLsd8PBFnPtOz7RpYiVSCEcclRgYmxyKUNpyGGY+oY4cWffOowJtpXULXYp3Fk5y7KldFhzajDY&#10;0JOh8qv4cQpe/PvD4bAm67viuzef8/HMfpBSd6P+cQMiUh9v4n/3s07zF3P4eyZdIH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sJBnDAAAA3AAAAA8AAAAAAAAAAAAA&#10;AAAAoQIAAGRycy9kb3ducmV2LnhtbFBLBQYAAAAABAAEAPkAAACRAwAAAAA=&#10;" strokeweight="1.5pt">
                              <v:stroke endarrow="block"/>
                            </v:shape>
                          </v:group>
                          <v:shape id="Connecteur droit avec flèche 155" o:spid="_x0000_s1183" type="#_x0000_t32" style="position:absolute;left:6381;top:-574;width:0;height:1045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kZ9sMAAADcAAAADwAAAGRycy9kb3ducmV2LnhtbERPTU8CMRC9m/AfmiHxYqALCsGVQozE&#10;hKMsHOA22Y7blXa6biu7/ntqYsJtXt7nLNe9s+JCbag9K5iMMxDEpdc1VwoO+/fRAkSIyBqtZ1Lw&#10;SwHWq8HdEnPtO97RpYiVSCEcclRgYmxyKUNpyGEY+4Y4cZ++dRgTbCupW+xSuLNymmVz6bDm1GCw&#10;oTdD5bn4cQo+/PFps3km67viuzdfjw9TeyKl7of96wuISH28if/dW53mz2bw90y6QK6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JGfbDAAAA3AAAAA8AAAAAAAAAAAAA&#10;AAAAoQIAAGRycy9kb3ducmV2LnhtbFBLBQYAAAAABAAEAPkAAACRAwAAAAA=&#10;" strokeweight="1.5pt">
                            <v:stroke endarrow="block"/>
                          </v:shape>
                          <v:rect id="Rectangle 156" o:spid="_x0000_s1184" style="position:absolute;left:9239;top:7143;width:5107;height:40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g3UcEA&#10;AADcAAAADwAAAGRycy9kb3ducmV2LnhtbERPTYvCMBC9C/6HMII3TRUV6RqliIoe1wqyt7GZbbs2&#10;k9LEWv/9ZmHB2zze56w2nalES40rLSuYjCMQxJnVJecKLul+tAThPLLGyjIpeJGDzbrfW2Gs7ZM/&#10;qT37XIQQdjEqKLyvYyldVpBBN7Y1ceC+bWPQB9jkUjf4DOGmktMoWkiDJYeGAmvaFpTdzw+jwN3a&#10;U/qqk+vPl8tuyY5NOjsdlBoOuuQDhKfOv8X/7qMO8+cL+HsmXC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1IN1HBAAAA3AAAAA8AAAAAAAAAAAAAAAAAmAIAAGRycy9kb3du&#10;cmV2LnhtbFBLBQYAAAAABAAEAPUAAACGAwAAAAA=&#10;" filled="f" stroked="f" strokeweight="2pt">
                            <v:textbox>
                              <w:txbxContent>
                                <w:p w:rsidR="00330E6B" w:rsidRDefault="00330E6B" w:rsidP="00330E6B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lang w:bidi="ar-DZ"/>
                                    </w:rPr>
                                    <w:t>F</w:t>
                                  </w:r>
                                  <w:r w:rsidRPr="00AD54AB">
                                    <w:rPr>
                                      <w:rFonts w:asciiTheme="minorBidi" w:hAnsiTheme="minorBidi"/>
                                      <w:vertAlign w:val="subscript"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v:textbox>
                          </v:rect>
                          <v:rect id="Rectangle 157" o:spid="_x0000_s1185" style="position:absolute;left:5810;top:14573;width:5569;height:3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SSysIA&#10;AADcAAAADwAAAGRycy9kb3ducmV2LnhtbERPTWvCQBC9C/6HZYTezMZiq0RXCVJLPdYI4m3Mjkk0&#10;Oxuy2xj/fbdQ8DaP9znLdW9q0VHrKssKJlEMgji3uuJCwSHbjucgnEfWWFsmBQ9ysF4NB0tMtL3z&#10;N3V7X4gQwi5BBaX3TSKly0sy6CLbEAfuYluDPsC2kLrFewg3tXyN43dpsOLQUGJDm5Ly2/7HKHDn&#10;bpc9mvR4Pbn8nH6wyaa7T6VeRn26AOGp90/xv/tLh/lvM/h7Jlw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BJLKwgAAANwAAAAPAAAAAAAAAAAAAAAAAJgCAABkcnMvZG93&#10;bnJldi54bWxQSwUGAAAAAAQABAD1AAAAhwMAAAAA&#10;" filled="f" stroked="f" strokeweight="2pt">
                            <v:textbox>
                              <w:txbxContent>
                                <w:p w:rsidR="00330E6B" w:rsidRDefault="00330E6B" w:rsidP="00330E6B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lang w:bidi="ar-DZ"/>
                                    </w:rPr>
                                    <w:t>F</w:t>
                                  </w:r>
                                  <w:r w:rsidRPr="00AD54AB">
                                    <w:rPr>
                                      <w:rFonts w:asciiTheme="minorBidi" w:hAnsiTheme="minorBidi" w:hint="cs"/>
                                      <w:vertAlign w:val="subscript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rect>
                          <v:rect id="Rectangle 158" o:spid="_x0000_s1186" style="position:absolute;left:8000;width:8354;height:3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sGuMQA&#10;AADcAAAADwAAAGRycy9kb3ducmV2LnhtbESPQWvCQBCF70L/wzKF3nRTaYtEVwnFlnrUCOJtzI5J&#10;NDsbstsY/33nIPQ2w3vz3jeL1eAa1VMXas8GXicJKOLC25pLA/v8azwDFSKyxcYzGbhTgNXyabTA&#10;1Pobb6nfxVJJCIcUDVQxtqnWoajIYZj4lli0s+8cRlm7UtsObxLuGj1Nkg/tsGZpqLClz4qK6+7X&#10;GQinfpPf2+xwOYbilK3Z5W+bb2NenodsDirSEP/Nj+sfK/jvQivPyAR6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bBrjEAAAA3AAAAA8AAAAAAAAAAAAAAAAAmAIAAGRycy9k&#10;b3ducmV2LnhtbFBLBQYAAAAABAAEAPUAAACJAwAAAAA=&#10;" filled="f" stroked="f" strokeweight="2pt">
                            <v:textbox>
                              <w:txbxContent>
                                <w:p w:rsidR="00330E6B" w:rsidRDefault="00330E6B" w:rsidP="00330E6B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lang w:bidi="ar-DZ"/>
                                    </w:rPr>
                                    <w:t>F</w:t>
                                  </w:r>
                                  <w:r w:rsidRPr="00AD54AB">
                                    <w:rPr>
                                      <w:rFonts w:asciiTheme="minorBidi" w:hAnsiTheme="minorBidi"/>
                                      <w:vertAlign w:val="subscript"/>
                                      <w:lang w:bidi="ar-DZ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Bidi" w:hAnsiTheme="minorBidi" w:hint="cs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  <w:r>
                                    <w:rPr>
                                      <w:rFonts w:asciiTheme="minorBidi" w:hAnsiTheme="minorBidi"/>
                                      <w:lang w:bidi="ar-DZ"/>
                                    </w:rPr>
                                    <w:t>F</w:t>
                                  </w:r>
                                  <w:r w:rsidRPr="00AD54AB">
                                    <w:rPr>
                                      <w:rFonts w:asciiTheme="minorBidi" w:hAnsiTheme="minorBidi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  <v:rect id="Rectangle 159" o:spid="_x0000_s1187" style="position:absolute;top:7239;width:5107;height:40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ejI8IA&#10;AADcAAAADwAAAGRycy9kb3ducmV2LnhtbERPTWvCQBC9C/6HZYTezMZii0ZXCVJLPdYI4m3Mjkk0&#10;Oxuy2xj/fbdQ8DaP9znLdW9q0VHrKssKJlEMgji3uuJCwSHbjmcgnEfWWFsmBQ9ysF4NB0tMtL3z&#10;N3V7X4gQwi5BBaX3TSKly0sy6CLbEAfuYluDPsC2kLrFewg3tXyN43dpsOLQUGJDm5Ly2/7HKHDn&#10;bpc9mvR4Pbn8nH6wyaa7T6VeRn26AOGp90/xv/tLh/lvc/h7Jlw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16MjwgAAANwAAAAPAAAAAAAAAAAAAAAAAJgCAABkcnMvZG93&#10;bnJldi54bWxQSwUGAAAAAAQABAD1AAAAhwMAAAAA&#10;" filled="f" stroked="f" strokeweight="2pt">
                            <v:textbox>
                              <w:txbxContent>
                                <w:p w:rsidR="00330E6B" w:rsidRDefault="00330E6B" w:rsidP="00330E6B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lang w:bidi="ar-DZ"/>
                                    </w:rPr>
                                    <w:t>F</w:t>
                                  </w:r>
                                  <w:r w:rsidRPr="00AD54AB">
                                    <w:rPr>
                                      <w:rFonts w:asciiTheme="minorBidi" w:hAnsiTheme="minorBidi" w:hint="cs"/>
                                      <w:vertAlign w:val="subscript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  <v:shapetype id="_x0000_t5" coordsize="21600,21600" o:spt="5" adj="10800" path="m@0,l,21600r21600,xe">
                            <v:stroke joinstyle="miter"/>
                            <v:formulas>
                              <v:f eqn="val #0"/>
                              <v:f eqn="prod #0 1 2"/>
                              <v:f eqn="sum @1 10800 0"/>
                            </v:formulas>
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<v:handles>
                              <v:h position="#0,topLeft" xrange="0,21600"/>
                            </v:handles>
                          </v:shapetype>
                          <v:shape id="Triangle isocèle 161" o:spid="_x0000_s1188" type="#_x0000_t5" style="position:absolute;left:5524;top:12096;width:18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OJzMIA&#10;AADcAAAADwAAAGRycy9kb3ducmV2LnhtbERPTWsCMRC9C/6HMII3N6ug6NYopVUQC4K2hx6nm+nu&#10;0s0kbqKu/vpGELzN433OfNmaWpyp8ZVlBcMkBUGcW11xoeDrcz2YgvABWWNtmRRcycNy0e3MMdP2&#10;wns6H0IhYgj7DBWUIbhMSp+XZNAn1hFH7tc2BkOETSF1g5cYbmo5StOJNFhxbCjR0VtJ+d/hZBS8&#10;u9noiFv0u9Xq4ybx211/zFipfq99fQERqA1P8cO90XH+ZAj3Z+IF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Q4nMwgAAANwAAAAPAAAAAAAAAAAAAAAAAJgCAABkcnMvZG93&#10;bnJldi54bWxQSwUGAAAAAAQABAD1AAAAhwMAAAAA&#10;" filled="f" strokecolor="windowText" strokeweight="1pt"/>
                          <v:shape id="Triangle isocèle 162" o:spid="_x0000_s1189" type="#_x0000_t5" style="position:absolute;left:5429;top:4000;width:1800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EXu8MA&#10;AADcAAAADwAAAGRycy9kb3ducmV2LnhtbERPTWvCQBC9C/6HZYTedNNARVM3oagFqVCo9tDjNDsm&#10;wezsNrtq7K93C0Jv83ifsyh604ozdb6xrOBxkoAgLq1uuFLwuX8dz0D4gKyxtUwKruShyIeDBWba&#10;XviDzrtQiRjCPkMFdQguk9KXNRn0E+uII3ewncEQYVdJ3eElhptWpkkylQYbjg01OlrWVB53J6Ng&#10;5ebpD76hf1+vt78Sv9z12zwp9TDqX55BBOrDv/ju3ug4f5rC3zPxA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5EXu8MAAADcAAAADwAAAAAAAAAAAAAAAACYAgAAZHJzL2Rv&#10;d25yZXYueG1sUEsFBgAAAAAEAAQA9QAAAIgDAAAAAA==&#10;" filled="f" strokecolor="windowText" strokeweight="1pt"/>
                        </v:group>
                        <v:shape id="Connecteur droit avec flèche 186" o:spid="_x0000_s1190" type="#_x0000_t32" style="position:absolute;left:7048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1h9MAAAADcAAAADwAAAGRycy9kb3ducmV2LnhtbERPTYvCMBC9C/6HMMLeNNWDSLdRVBTc&#10;o7UHj7PN2BabSWlirf56Iwje5vE+J1n1phYdta6yrGA6iUAQ51ZXXCjITvvxAoTzyBpry6TgQQ5W&#10;y+EgwVjbOx+pS30hQgi7GBWU3jexlC4vyaCb2IY4cBfbGvQBtoXULd5DuKnlLIrm0mDFoaHEhrYl&#10;5df0ZhRss1uXbbq02R0352lR/+0O/89MqZ9Rv/4F4an3X/HHfdBh/mIO72fCBXL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NYfTAAAAA3AAAAA8AAAAAAAAAAAAAAAAA&#10;oQIAAGRycy9kb3ducmV2LnhtbFBLBQYAAAAABAAEAPkAAACOAwAAAAA=&#10;" strokeweight="1.5pt">
                          <v:stroke endarrow="block"/>
                        </v:shape>
                        <v:shape id="Connecteur droit avec flèche 187" o:spid="_x0000_s1191" type="#_x0000_t32" style="position:absolute;left:8096;top:5238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HEb8MAAADcAAAADwAAAGRycy9kb3ducmV2LnhtbERPTWuDQBC9B/oflgn0Ftf00AbrJiRi&#10;wR41HnKculOVurPiboztr+8WCrnN431OeljMIGaaXG9ZwTaKQRA3VvfcKqjPb5sdCOeRNQ6WScE3&#10;OTjsH1YpJtreuKS58q0IIewSVNB5PyZSuqYjgy6yI3HgPu1k0Ac4tVJPeAvhZpBPcfwsDfYcGjoc&#10;Keuo+aquRkFWX+f6NFdjXp4u23Z4z4uPn1qpx/VyfAXhafF38b+70GH+7gX+ngkXyP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BxG/DAAAA3AAAAA8AAAAAAAAAAAAA&#10;AAAAoQIAAGRycy9kb3ducmV2LnhtbFBLBQYAAAAABAAEAPkAAACRAwAAAAA=&#10;" strokeweight="1.5pt">
                          <v:stroke endarrow="block"/>
                        </v:shape>
                        <v:shape id="Connecteur droit avec flèche 188" o:spid="_x0000_s1192" type="#_x0000_t32" style="position:absolute;top:5238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5QHcQAAADcAAAADwAAAGRycy9kb3ducmV2LnhtbESPMY/CMAyF95PuP0RGYjtSGBDqERAg&#10;ToKR0oHR15i2onGqJpTCrz8PJ7HZes/vfV6uB9eonrpQezYwnSSgiAtvay4N5OefrwWoEJEtNp7J&#10;wJMCrFefH0tMrX/wifoslkpCOKRooIqxTbUORUUOw8S3xKJdfecwytqV2nb4kHDX6FmSzLXDmqWh&#10;wpZ2FRW37O4M7PJ7n2/7rN2ftpdp2Rz3h99Xbsx4NGy+QUUa4tv8f32wgr8QWnlGJt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nlAdxAAAANwAAAAPAAAAAAAAAAAA&#10;AAAAAKECAABkcnMvZG93bnJldi54bWxQSwUGAAAAAAQABAD5AAAAkgMAAAAA&#10;" strokeweight="1.5pt">
                          <v:stroke endarrow="block"/>
                        </v:shape>
                        <v:shape id="Connecteur droit avec flèche 189" o:spid="_x0000_s1193" type="#_x0000_t32" style="position:absolute;left:6286;top:9525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L1hsAAAADcAAAADwAAAGRycy9kb3ducmV2LnhtbERPTYvCMBC9L/gfwgje1lQP4lajqCjo&#10;0W4PHsdmbIvNpDSxVn+9EQRv83ifM192phItNa60rGA0jEAQZ1aXnCtI/3e/UxDOI2usLJOCBzlY&#10;Lno/c4y1vfOR2sTnIoSwi1FB4X0dS+myggy6oa2JA3exjUEfYJNL3eA9hJtKjqNoIg2WHBoKrGlT&#10;UHZNbkbBJr216bpN6u1xfRrl1WG7Pz9TpQb9bjUD4anzX/HHvddh/vQP3s+EC+Ti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PS9YbAAAAA3AAAAA8AAAAAAAAAAAAAAAAA&#10;oQIAAGRycy9kb3ducmV2LnhtbFBLBQYAAAAABAAEAPkAAACOAwAAAAA=&#10;" strokeweight="1.5pt">
                          <v:stroke endarrow="block"/>
                        </v:shape>
                        <v:shape id="Connecteur droit avec flèche 192" o:spid="_x0000_s1194" type="#_x0000_t32" style="position:absolute;left:9715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/xKsAAAADcAAAADwAAAGRycy9kb3ducmV2LnhtbERPTYvCMBC9C/6HMMLeNNXD4lajqCjo&#10;0W4PHsdmbIvNpDSxVn+9EQRv83ifM192phItNa60rGA8ikAQZ1aXnCtI/3fDKQjnkTVWlknBgxws&#10;F/3eHGNt73ykNvG5CCHsYlRQeF/HUrqsIINuZGviwF1sY9AH2ORSN3gP4aaSkyj6lQZLDg0F1rQp&#10;KLsmN6Ngk97adN0m9fa4Po3z6rDdn5+pUj+DbjUD4anzX/HHvddh/t8E3s+EC+Ti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iv8SrAAAAA3AAAAA8AAAAAAAAAAAAAAAAA&#10;oQIAAGRycy9kb3ducmV2LnhtbFBLBQYAAAAABAAEAPkAAACOAwAAAAA=&#10;" strokeweight="1.5pt">
                          <v:stroke endarrow="block"/>
                        </v:shape>
                      </v:group>
                      <v:line id="Connecteur droit 198" o:spid="_x0000_s1195" style="position:absolute;flip:y;visibility:visible;mso-wrap-style:square" from="2140,291" to="5478,36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+/FsQAAADcAAAADwAAAGRycy9kb3ducmV2LnhtbESPQUsDMRCF74L/IYzgzWYtWOratEhB&#10;qIUeXEWv42a6WbqZhCS223/fOQi9zfDevPfNYjX6QR0p5T6wgcdJBYq4DbbnzsDX59vDHFQuyBaH&#10;wGTgTBlWy9ubBdY2nPiDjk3plIRwrtGAKyXWWufWkcc8CZFYtH1IHousqdM24UnC/aCnVTXTHnuW&#10;BoeR1o7aQ/PnDcyS28af5tux3T+t3eF93MVfZ8z93fj6AqrQWK7m/+uNFfxnoZVnZAK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v78WxAAAANwAAAAPAAAAAAAAAAAA&#10;AAAAAKECAABkcnMvZG93bnJldi54bWxQSwUGAAAAAAQABAD5AAAAkgMAAAAA&#10;" strokecolor="windowText" strokeweight="1.5pt">
                        <v:stroke dashstyle="dash"/>
                      </v:line>
                      <v:line id="Connecteur droit 199" o:spid="_x0000_s1196" style="position:absolute;visibility:visible;mso-wrap-style:square" from="5504,739" to="8585,4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bA+sIAAADcAAAADwAAAGRycy9kb3ducmV2LnhtbERPS2sCMRC+C/6HMII3zVqh6NYoRRA8&#10;tj6ovU2TcXfpZrIkcXf77xtB8DYf33NWm97WoiUfKscKZtMMBLF2puJCwem4myxAhIhssHZMCv4o&#10;wGY9HKwwN67jT2oPsRAphEOOCsoYm1zKoEuyGKauIU7c1XmLMUFfSOOxS+G2li9Z9iotVpwaSmxo&#10;W5L+PdysgvNC/+zd+Utfj37ezi63j3D57pQaj/r3NxCR+vgUP9x7k+Yvl3B/Jl0g1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gbA+sIAAADcAAAADwAAAAAAAAAAAAAA&#10;AAChAgAAZHJzL2Rvd25yZXYueG1sUEsFBgAAAAAEAAQA+QAAAJADAAAAAA==&#10;" strokecolor="windowText" strokeweight="1.5pt">
                        <v:stroke dashstyle="dash"/>
                      </v:line>
                    </v:group>
                  </w:pict>
                </mc:Fallback>
              </mc:AlternateContent>
            </w:r>
            <w:proofErr w:type="gramStart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2 )</w:t>
            </w:r>
            <w:proofErr w:type="gramEnd"/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892DE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من خلال الوثيقة (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7</w:t>
            </w:r>
            <w:r w:rsidR="00892DE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بين</w:t>
            </w:r>
            <w:r w:rsidR="009A3443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أن </w:t>
            </w:r>
            <w:r w:rsidR="00892DEA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الشرط الأول محقق </w:t>
            </w:r>
            <w:r w:rsidR="009A3443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 </w:t>
            </w:r>
            <w:r w:rsidR="00FA3A4C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و</w:t>
            </w:r>
            <w:r w:rsidR="009A3443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</w:t>
            </w:r>
            <w:r w:rsidR="007744D5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>اعتمادا على الوثيقة (</w:t>
            </w:r>
            <w:r>
              <w:rPr>
                <w:rFonts w:ascii="29LT Azer" w:hAnsi="29LT Azer" w:cs="29LT Azer"/>
                <w:sz w:val="26"/>
                <w:szCs w:val="26"/>
                <w:lang w:bidi="ar-DZ"/>
              </w:rPr>
              <w:t>8</w:t>
            </w:r>
            <w:r w:rsidR="007744D5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) </w:t>
            </w:r>
            <w:r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تأكد أن الشرط الثاني محقق </w:t>
            </w:r>
            <w:r w:rsidR="00181D0B">
              <w:rPr>
                <w:rFonts w:ascii="29LT Azer" w:hAnsi="29LT Azer" w:cs="29LT Azer" w:hint="cs"/>
                <w:sz w:val="26"/>
                <w:szCs w:val="26"/>
                <w:rtl/>
                <w:lang w:bidi="ar-DZ"/>
              </w:rPr>
              <w:t xml:space="preserve"> (1.25 ن) </w:t>
            </w:r>
          </w:p>
          <w:p w:rsidR="00C2297F" w:rsidRPr="00C2297F" w:rsidRDefault="007535AF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/>
                <w:noProof/>
                <w:sz w:val="26"/>
                <w:szCs w:val="26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817984" behindDoc="0" locked="0" layoutInCell="1" allowOverlap="1">
                      <wp:simplePos x="0" y="0"/>
                      <wp:positionH relativeFrom="column">
                        <wp:posOffset>4863222</wp:posOffset>
                      </wp:positionH>
                      <wp:positionV relativeFrom="paragraph">
                        <wp:posOffset>31966</wp:posOffset>
                      </wp:positionV>
                      <wp:extent cx="1537970" cy="1475853"/>
                      <wp:effectExtent l="0" t="38100" r="24130" b="29210"/>
                      <wp:wrapNone/>
                      <wp:docPr id="216" name="Groupe 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7970" cy="1475853"/>
                                <a:chOff x="0" y="0"/>
                                <a:chExt cx="1537970" cy="1475853"/>
                              </a:xfrm>
                            </wpg:grpSpPr>
                            <wpg:grpSp>
                              <wpg:cNvPr id="196" name="Groupe 196"/>
                              <wpg:cNvGrpSpPr/>
                              <wpg:grpSpPr>
                                <a:xfrm>
                                  <a:off x="0" y="0"/>
                                  <a:ext cx="1537970" cy="1475853"/>
                                  <a:chOff x="0" y="0"/>
                                  <a:chExt cx="1538389" cy="1476375"/>
                                </a:xfrm>
                              </wpg:grpSpPr>
                              <wpg:grpSp>
                                <wpg:cNvPr id="164" name="Groupe 164"/>
                                <wpg:cNvGrpSpPr/>
                                <wpg:grpSpPr>
                                  <a:xfrm>
                                    <a:off x="0" y="0"/>
                                    <a:ext cx="1538389" cy="1476375"/>
                                    <a:chOff x="-28576" y="0"/>
                                    <a:chExt cx="1838326" cy="1828800"/>
                                  </a:xfrm>
                                </wpg:grpSpPr>
                                <wpg:grpSp>
                                  <wpg:cNvPr id="146" name="Groupe 146"/>
                                  <wpg:cNvGrpSpPr/>
                                  <wpg:grpSpPr>
                                    <a:xfrm>
                                      <a:off x="0" y="0"/>
                                      <a:ext cx="1809750" cy="1828800"/>
                                      <a:chOff x="0" y="0"/>
                                      <a:chExt cx="1809750" cy="1828800"/>
                                    </a:xfrm>
                                  </wpg:grpSpPr>
                                  <wpg:grpSp>
                                    <wpg:cNvPr id="130" name="Groupe 130"/>
                                    <wpg:cNvGrpSpPr/>
                                    <wpg:grpSpPr>
                                      <a:xfrm>
                                        <a:off x="0" y="0"/>
                                        <a:ext cx="1809750" cy="1828800"/>
                                        <a:chOff x="0" y="0"/>
                                        <a:chExt cx="1809750" cy="1828800"/>
                                      </a:xfrm>
                                    </wpg:grpSpPr>
                                    <wpg:grpSp>
                                      <wpg:cNvPr id="131" name="Groupe 131"/>
                                      <wpg:cNvGrpSpPr/>
                                      <wpg:grpSpPr>
                                        <a:xfrm>
                                          <a:off x="76200" y="0"/>
                                          <a:ext cx="1171575" cy="1183005"/>
                                          <a:chOff x="0" y="371475"/>
                                          <a:chExt cx="1171575" cy="1183005"/>
                                        </a:xfrm>
                                      </wpg:grpSpPr>
                                      <wps:wsp>
                                        <wps:cNvPr id="132" name="Forme libre 132"/>
                                        <wps:cNvSpPr/>
                                        <wps:spPr>
                                          <a:xfrm>
                                            <a:off x="552450" y="723900"/>
                                            <a:ext cx="276225" cy="857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276225"/>
                                              <a:gd name="connsiteY0" fmla="*/ 85725 h 85725"/>
                                              <a:gd name="connsiteX1" fmla="*/ 47625 w 276225"/>
                                              <a:gd name="connsiteY1" fmla="*/ 57150 h 85725"/>
                                              <a:gd name="connsiteX2" fmla="*/ 76200 w 276225"/>
                                              <a:gd name="connsiteY2" fmla="*/ 38100 h 85725"/>
                                              <a:gd name="connsiteX3" fmla="*/ 133350 w 276225"/>
                                              <a:gd name="connsiteY3" fmla="*/ 19050 h 85725"/>
                                              <a:gd name="connsiteX4" fmla="*/ 161925 w 276225"/>
                                              <a:gd name="connsiteY4" fmla="*/ 9525 h 85725"/>
                                              <a:gd name="connsiteX5" fmla="*/ 190500 w 276225"/>
                                              <a:gd name="connsiteY5" fmla="*/ 0 h 85725"/>
                                              <a:gd name="connsiteX6" fmla="*/ 276225 w 276225"/>
                                              <a:gd name="connsiteY6" fmla="*/ 9525 h 8572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276225" h="85725">
                                                <a:moveTo>
                                                  <a:pt x="0" y="85725"/>
                                                </a:moveTo>
                                                <a:cubicBezTo>
                                                  <a:pt x="15875" y="76200"/>
                                                  <a:pt x="31926" y="66962"/>
                                                  <a:pt x="47625" y="57150"/>
                                                </a:cubicBezTo>
                                                <a:cubicBezTo>
                                                  <a:pt x="57333" y="51083"/>
                                                  <a:pt x="65739" y="42749"/>
                                                  <a:pt x="76200" y="38100"/>
                                                </a:cubicBezTo>
                                                <a:cubicBezTo>
                                                  <a:pt x="94550" y="29945"/>
                                                  <a:pt x="114300" y="25400"/>
                                                  <a:pt x="133350" y="19050"/>
                                                </a:cubicBezTo>
                                                <a:lnTo>
                                                  <a:pt x="161925" y="9525"/>
                                                </a:lnTo>
                                                <a:lnTo>
                                                  <a:pt x="190500" y="0"/>
                                                </a:lnTo>
                                                <a:cubicBezTo>
                                                  <a:pt x="269850" y="9919"/>
                                                  <a:pt x="241102" y="9525"/>
                                                  <a:pt x="276225" y="9525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33" name="Groupe 133"/>
                                        <wpg:cNvGrpSpPr/>
                                        <wpg:grpSpPr>
                                          <a:xfrm>
                                            <a:off x="0" y="371475"/>
                                            <a:ext cx="1171575" cy="1183005"/>
                                            <a:chOff x="0" y="0"/>
                                            <a:chExt cx="1171575" cy="118300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34" name="Image 134" descr="C:\Users\youcef\Downloads\FB_IMG_1745077251352.jpg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4986" t="25484" r="83879" b="61663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342900" y="571500"/>
                                              <a:ext cx="706755" cy="6115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wps:wsp>
                                          <wps:cNvPr id="135" name="Connecteur droit 135"/>
                                          <wps:cNvCnPr/>
                                          <wps:spPr>
                                            <a:xfrm flipV="1">
                                              <a:off x="676275" y="0"/>
                                              <a:ext cx="495300" cy="5715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>
                                                  <a:shade val="95000"/>
                                                  <a:satMod val="105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36" name="Connecteur droit 136"/>
                                          <wps:cNvCnPr/>
                                          <wps:spPr>
                                            <a:xfrm flipH="1" flipV="1">
                                              <a:off x="0" y="66675"/>
                                              <a:ext cx="676275" cy="50482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>
                                                  <a:shade val="95000"/>
                                                  <a:satMod val="105000"/>
                                                </a:sysClr>
                                              </a:solidFill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137" name="Rectangle 137"/>
                                          <wps:cNvSpPr/>
                                          <wps:spPr>
                                            <a:xfrm>
                                              <a:off x="266659" y="0"/>
                                              <a:ext cx="516367" cy="356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25400" cap="flat" cmpd="sng" algn="ctr">
                                              <a:noFill/>
                                              <a:prstDash val="solid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:rsidR="00A4729C" w:rsidRDefault="00A4729C" w:rsidP="00505C32">
                                                <w:pPr>
                                                  <w:rPr>
                                                    <w:lang w:bidi="ar-DZ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inorBidi" w:hAnsiTheme="minorBidi"/>
                                                    <w:lang w:bidi="ar-DZ"/>
                                                  </w:rPr>
                                                  <w:t>90°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g:grpSp>
                                      <wpg:cNvPr id="138" name="Groupe 138"/>
                                      <wpg:cNvGrpSpPr/>
                                      <wpg:grpSpPr>
                                        <a:xfrm>
                                          <a:off x="0" y="0"/>
                                          <a:ext cx="1809750" cy="1828800"/>
                                          <a:chOff x="0" y="0"/>
                                          <a:chExt cx="1809750" cy="1828800"/>
                                        </a:xfrm>
                                      </wpg:grpSpPr>
                                      <wps:wsp>
                                        <wps:cNvPr id="139" name="Connecteur droit 139"/>
                                        <wps:cNvCnPr/>
                                        <wps:spPr>
                                          <a:xfrm flipH="1">
                                            <a:off x="0" y="571500"/>
                                            <a:ext cx="752475" cy="90487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dash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0" name="Connecteur droit 140"/>
                                        <wps:cNvCnPr/>
                                        <wps:spPr>
                                          <a:xfrm>
                                            <a:off x="752475" y="571500"/>
                                            <a:ext cx="1057275" cy="838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dash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  <wps:wsp>
                                        <wps:cNvPr id="141" name="Connecteur droit 141"/>
                                        <wps:cNvCnPr/>
                                        <wps:spPr>
                                          <a:xfrm>
                                            <a:off x="762000" y="0"/>
                                            <a:ext cx="0" cy="18288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>
                                                <a:shade val="95000"/>
                                                <a:satMod val="105000"/>
                                              </a:sysClr>
                                            </a:solidFill>
                                            <a:prstDash val="dash"/>
                                          </a:ln>
                                          <a:effectLst/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142" name="Connecteur droit avec flèche 142"/>
                                    <wps:cNvCnPr/>
                                    <wps:spPr>
                                      <a:xfrm flipV="1">
                                        <a:off x="762000" y="0"/>
                                        <a:ext cx="485775" cy="5715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44" name="Connecteur droit avec flèche 144"/>
                                    <wps:cNvCnPr/>
                                    <wps:spPr>
                                      <a:xfrm flipH="1" flipV="1">
                                        <a:off x="142875" y="114300"/>
                                        <a:ext cx="590550" cy="4572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45" name="Connecteur droit avec flèche 145"/>
                                    <wps:cNvCnPr/>
                                    <wps:spPr>
                                      <a:xfrm flipH="1">
                                        <a:off x="762000" y="800100"/>
                                        <a:ext cx="0" cy="900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>
                                            <a:shade val="95000"/>
                                            <a:satMod val="105000"/>
                                          </a:sysClr>
                                        </a:solidFill>
                                        <a:prstDash val="solid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50" name="Groupe 150"/>
                                  <wpg:cNvGrpSpPr/>
                                  <wpg:grpSpPr>
                                    <a:xfrm>
                                      <a:off x="-28576" y="171449"/>
                                      <a:ext cx="1458890" cy="1394972"/>
                                      <a:chOff x="-133351" y="-923926"/>
                                      <a:chExt cx="1458890" cy="1394972"/>
                                    </a:xfrm>
                                  </wpg:grpSpPr>
                                  <wps:wsp>
                                    <wps:cNvPr id="147" name="Rectangle 147"/>
                                    <wps:cNvSpPr/>
                                    <wps:spPr>
                                      <a:xfrm>
                                        <a:off x="895350" y="-923926"/>
                                        <a:ext cx="430189" cy="4013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noFill/>
                                        <a:prstDash val="solid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4729C" w:rsidRDefault="00A4729C" w:rsidP="00505C32">
                                          <w:pPr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Bidi" w:hAnsiTheme="minorBidi"/>
                                              <w:lang w:bidi="ar-DZ"/>
                                            </w:rPr>
                                            <w:t>F</w:t>
                                          </w:r>
                                          <w:r w:rsidRPr="00AD54AB">
                                            <w:rPr>
                                              <w:rFonts w:asciiTheme="minorBidi" w:hAnsiTheme="minorBidi"/>
                                              <w:vertAlign w:val="subscript"/>
                                              <w:lang w:bidi="ar-DZ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8" name="Rectangle 148"/>
                                    <wps:cNvSpPr/>
                                    <wps:spPr>
                                      <a:xfrm>
                                        <a:off x="-133351" y="-833881"/>
                                        <a:ext cx="447674" cy="40148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noFill/>
                                        <a:prstDash val="solid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4729C" w:rsidRDefault="00A4729C" w:rsidP="00505C32">
                                          <w:pPr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Bidi" w:hAnsiTheme="minorBidi"/>
                                              <w:lang w:bidi="ar-DZ"/>
                                            </w:rPr>
                                            <w:t>F</w:t>
                                          </w:r>
                                          <w:r w:rsidRPr="00AD54AB">
                                            <w:rPr>
                                              <w:rFonts w:asciiTheme="minorBidi" w:hAnsiTheme="minorBidi"/>
                                              <w:vertAlign w:val="subscript"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9" name="Rectangle 149"/>
                                    <wps:cNvSpPr/>
                                    <wps:spPr>
                                      <a:xfrm>
                                        <a:off x="657224" y="114298"/>
                                        <a:ext cx="430189" cy="35674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noFill/>
                                        <a:prstDash val="solid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A4729C" w:rsidRDefault="00A4729C" w:rsidP="00505C32">
                                          <w:pPr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Bidi" w:hAnsiTheme="minorBidi"/>
                                              <w:lang w:bidi="ar-DZ"/>
                                            </w:rPr>
                                            <w:t>F</w:t>
                                          </w:r>
                                          <w:r w:rsidRPr="00AD54AB">
                                            <w:rPr>
                                              <w:rFonts w:asciiTheme="minorBidi" w:hAnsiTheme="minorBidi"/>
                                              <w:vertAlign w:val="subscript"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95" name="Groupe 195"/>
                                <wpg:cNvGrpSpPr/>
                                <wpg:grpSpPr>
                                  <a:xfrm>
                                    <a:off x="0" y="142875"/>
                                    <a:ext cx="1216125" cy="828675"/>
                                    <a:chOff x="0" y="0"/>
                                    <a:chExt cx="1216125" cy="828675"/>
                                  </a:xfrm>
                                </wpg:grpSpPr>
                                <wps:wsp>
                                  <wps:cNvPr id="190" name="Connecteur droit avec flèche 190"/>
                                  <wps:cNvCnPr/>
                                  <wps:spPr>
                                    <a:xfrm>
                                      <a:off x="1000125" y="0"/>
                                      <a:ext cx="216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91" name="Connecteur droit avec flèche 191"/>
                                  <wps:cNvCnPr/>
                                  <wps:spPr>
                                    <a:xfrm>
                                      <a:off x="0" y="104775"/>
                                      <a:ext cx="216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93" name="Connecteur droit avec flèche 193"/>
                                  <wps:cNvCnPr/>
                                  <wps:spPr>
                                    <a:xfrm>
                                      <a:off x="742950" y="828675"/>
                                      <a:ext cx="216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>
                                          <a:shade val="95000"/>
                                          <a:satMod val="105000"/>
                                        </a:sysClr>
                                      </a:solidFill>
                                      <a:prstDash val="solid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15" name="Rectangle 215"/>
                              <wps:cNvSpPr/>
                              <wps:spPr>
                                <a:xfrm>
                                  <a:off x="272374" y="865762"/>
                                  <a:ext cx="396000" cy="3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7535AF" w:rsidRDefault="007535AF" w:rsidP="007535AF">
                                    <w:pPr>
                                      <w:bidi/>
                                      <w:rPr>
                                        <w:rtl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>(</w:t>
                                    </w:r>
                                    <w:proofErr w:type="gramStart"/>
                                    <w:r>
                                      <w:rPr>
                                        <w:lang w:bidi="ar-DZ"/>
                                      </w:rPr>
                                      <w:t>L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 )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16" o:spid="_x0000_s1197" style="position:absolute;left:0;text-align:left;margin-left:382.95pt;margin-top:2.5pt;width:121.1pt;height:116.2pt;z-index:251817984" coordsize="15379,14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">
                      <v:group id="Groupe 196" o:spid="_x0000_s1198" style="position:absolute;width:15379;height:14758" coordsize="15383,14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      <v:group id="Groupe 164" o:spid="_x0000_s1199" style="position:absolute;width:15383;height:14763" coordorigin="-285" coordsize="18383,18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        <v:group id="Groupe 146" o:spid="_x0000_s1200" style="position:absolute;width:18097;height:18288" coordsize="18097,18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  <v:group id="Groupe 130" o:spid="_x0000_s1201" style="position:absolute;width:18097;height:18288" coordsize="18097,18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          <v:group id="Groupe 131" o:spid="_x0000_s1202" style="position:absolute;left:762;width:11715;height:11830" coordorigin=",3714" coordsize="11715,118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            <v:shape id="Forme libre 132" o:spid="_x0000_s1203" style="position:absolute;left:5524;top:7239;width:2762;height:857;visibility:visible;mso-wrap-style:square;v-text-anchor:middle" coordsize="276225,8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CU68AA&#10;AADcAAAADwAAAGRycy9kb3ducmV2LnhtbERPTYvCMBC9L/gfwgje1lTFZalGUVERPK2KXodmbIvN&#10;pCRRq7/eCMLe5vE+ZzxtTCVu5HxpWUGvm4AgzqwuOVdw2K++f0H4gKyxskwKHuRhOml9jTHV9s5/&#10;dNuFXMQQ9ikqKEKoUyl9VpBB37U1ceTO1hkMEbpcaof3GG4q2U+SH2mw5NhQYE2LgrLL7moU7Nd5&#10;lRy3jd243vL0PNbDucuGSnXazWwEIlAT/sUf90bH+YM+vJ+JF8jJ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DCU68AAAADcAAAADwAAAAAAAAAAAAAAAACYAgAAZHJzL2Rvd25y&#10;ZXYueG1sUEsFBgAAAAAEAAQA9QAAAIUDAAAAAA==&#10;" path="m,85725c15875,76200,31926,66962,47625,57150,57333,51083,65739,42749,76200,38100,94550,29945,114300,25400,133350,19050l161925,9525,190500,v79350,9919,50602,9525,85725,9525e" filled="f" strokeweight="1.5pt">
                                  <v:path arrowok="t" o:connecttype="custom" o:connectlocs="0,85725;47625,57150;76200,38100;133350,19050;161925,9525;190500,0;276225,9525" o:connectangles="0,0,0,0,0,0,0"/>
                                </v:shape>
                                <v:group id="Groupe 133" o:spid="_x0000_s1204" style="position:absolute;top:3714;width:11715;height:11830" coordsize="11715,118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              <v:shape id="Image 134" o:spid="_x0000_s1205" type="#_x0000_t75" style="position:absolute;left:3429;top:5715;width:7067;height:61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/uHjEAAAA3AAAAA8AAABkcnMvZG93bnJldi54bWxET9uKwjAQfRf2H8Is7Jume0GlGkUWZQVZ&#10;L1XwdWhm22IzKU201a/fCIJvczjXGU9bU4oL1a6wrOC9F4EgTq0uOFNw2C+6QxDOI2ssLZOCKzmY&#10;Tl46Y4y1bXhHl8RnIoSwi1FB7n0VS+nSnAy6nq2IA/dna4M+wDqTusYmhJtSfkRRXxosODTkWNF3&#10;TukpORsF5riaJYNzO78tm9PP7/G63ayTTKm313Y2AuGp9U/xw73UYf7nF9yfCRfIy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/uHjEAAAA3AAAAA8AAAAAAAAAAAAAAAAA&#10;nwIAAGRycy9kb3ducmV2LnhtbFBLBQYAAAAABAAEAPcAAACQAwAAAAA=&#10;">
                                    <v:imagedata r:id="rId19" o:title="FB_IMG_1745077251352" croptop="16701f" cropbottom="40411f" cropleft="3268f" cropright="54971f"/>
                                    <v:path arrowok="t"/>
                                  </v:shape>
                                  <v:line id="Connecteur droit 135" o:spid="_x0000_s1206" style="position:absolute;flip:y;visibility:visible;mso-wrap-style:square" from="6762,0" to="11715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xGcs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3EZywQAAANwAAAAPAAAAAAAAAAAAAAAA&#10;AKECAABkcnMvZG93bnJldi54bWxQSwUGAAAAAAQABAD5AAAAjwMAAAAA&#10;" strokeweight="1.5pt"/>
                                  <v:line id="Connecteur droit 136" o:spid="_x0000_s1207" style="position:absolute;flip:x y;visibility:visible;mso-wrap-style:square" from="0,666" to="6762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NvPcAAAADcAAAADwAAAGRycy9kb3ducmV2LnhtbERPTYvCMBC9C/6HMII3TbeKSDXKqghe&#10;dRX1NjZjW20mpYna/febBcHbPN7nTOeNKcWTaldYVvDVj0AQp1YXnCnY/6x7YxDOI2ssLZOCX3Iw&#10;n7VbU0y0ffGWnjufiRDCLkEFufdVIqVLczLo+rYiDtzV1gZ9gHUmdY2vEG5KGUfRSBosODTkWNEy&#10;p/S+exgFFbthfL4cF+cyi/1meFjJ8emmVLfTfE9AeGr8R/x2b3SYPxjB/zPhAjn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HDbz3AAAAA3AAAAA8AAAAAAAAAAAAAAAAA&#10;oQIAAGRycy9kb3ducmV2LnhtbFBLBQYAAAAABAAEAPkAAACOAwAAAAA=&#10;" strokeweight="1.5pt"/>
                                  <v:rect id="Rectangle 137" o:spid="_x0000_s1208" style="position:absolute;left:2666;width:5164;height:35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t3asIA&#10;AADcAAAADwAAAGRycy9kb3ducmV2LnhtbERPTWvCQBC9C/6HZYTezMZaqkRXCVJLPdYI4m3Mjkk0&#10;Oxuy2xj/fbdQ8DaP9znLdW9q0VHrKssKJlEMgji3uuJCwSHbjucgnEfWWFsmBQ9ysF4NB0tMtL3z&#10;N3V7X4gQwi5BBaX3TSKly0sy6CLbEAfuYluDPsC2kLrFewg3tXyN43dpsOLQUGJDm5Ly2/7HKHDn&#10;bpc9mvR4Pbn8nH6wyd52n0q9jPp0AcJT75/if/eXDvOnM/h7Jlw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23dqwgAAANwAAAAPAAAAAAAAAAAAAAAAAJgCAABkcnMvZG93&#10;bnJldi54bWxQSwUGAAAAAAQABAD1AAAAhwMAAAAA&#10;" filled="f" stroked="f" strokeweight="2pt">
                                    <v:textbox>
                                      <w:txbxContent>
                                        <w:p w:rsidR="00A4729C" w:rsidRDefault="00A4729C" w:rsidP="00505C32">
                                          <w:pPr>
                                            <w:rPr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Bidi" w:hAnsiTheme="minorBidi"/>
                                              <w:lang w:bidi="ar-DZ"/>
                                            </w:rPr>
                                            <w:t>90°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  <v:group id="Groupe 138" o:spid="_x0000_s1209" style="position:absolute;width:18097;height:18288" coordsize="18097,18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          <v:line id="Connecteur droit 139" o:spid="_x0000_s1210" style="position:absolute;flip:x;visibility:visible;mso-wrap-style:square" from="0,5715" to="7524,14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LP6cQAAADcAAAADwAAAGRycy9kb3ducmV2LnhtbESPT4vCMBDF78J+hzALe7OpLohWoyyC&#10;IqIH/+yeh2Zs6jaT0kSt394IgrcZ3pv3ezOZtbYSV2p86VhBL0lBEOdOl1woOB4W3SEIH5A1Vo5J&#10;wZ08zKYfnQlm2t14R9d9KEQMYZ+hAhNCnUnpc0MWfeJq4qidXGMxxLUppG7wFsNtJftpOpAWS44E&#10;gzXNDeX/+4uN3OVp+7v5W+Zb2zM8P9el5vVdqa/P9mcMIlAb3ubX9UrH+t8jeD4TJ5DT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0s/pxAAAANwAAAAPAAAAAAAAAAAA&#10;AAAAAKECAABkcnMvZG93bnJldi54bWxQSwUGAAAAAAQABAD5AAAAkgMAAAAA&#10;" strokeweight="1.5pt">
                                  <v:stroke dashstyle="dash"/>
                                </v:line>
                                <v:line id="Connecteur droit 140" o:spid="_x0000_s1211" style="position:absolute;visibility:visible;mso-wrap-style:square" from="7524,5715" to="18097,14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Nw7scAAADcAAAADwAAAGRycy9kb3ducmV2LnhtbESPQU/CQBCF7yb+h82QeJMtioRUFiIm&#10;Gg/EKHjwOOmObWF3tu0utPLrmYOJt5m8N+99s1gN3qkTdbEObGAyzkARF8HWXBr42r3czkHFhGzR&#10;BSYDvxRhtby+WmBuQ8+fdNqmUkkIxxwNVCk1udaxqMhjHIeGWLSf0HlMsnalth32Eu6dvsuymfZY&#10;szRU2NBzRcVhe/QGNsd1304/Xt23W5/fN3rfPuzuW2NuRsPTI6hEQ/o3/12/WcGfCr48IxPo5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103DuxwAAANwAAAAPAAAAAAAA&#10;AAAAAAAAAKECAABkcnMvZG93bnJldi54bWxQSwUGAAAAAAQABAD5AAAAlQMAAAAA&#10;" strokeweight="1.5pt">
                                  <v:stroke dashstyle="dash"/>
                                </v:line>
                                <v:line id="Connecteur droit 141" o:spid="_x0000_s1212" style="position:absolute;visibility:visible;mso-wrap-style:square" from="7620,0" to="7620,182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/VdcUAAADcAAAADwAAAGRycy9kb3ducmV2LnhtbERPS2vCQBC+F/oflin0VjdaFYmuooWW&#10;HkR8HTwO2TFJuzubZFeT9te7QqG3+fieM1t01ogrNb50rKDfS0AQZ06XnCs4Ht5fJiB8QNZoHJOC&#10;H/KwmD8+zDDVruUdXfchFzGEfYoKihCqVEqfFWTR91xFHLmzayyGCJtc6gbbGG6NHCTJWFosOTYU&#10;WNFbQdn3/mIVrC+rth5uP8zJrH43a/lVjw6vtVLPT91yCiJQF/7Ff+5PHecP+3B/Jl4g5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/VdcUAAADcAAAADwAAAAAAAAAA&#10;AAAAAAChAgAAZHJzL2Rvd25yZXYueG1sUEsFBgAAAAAEAAQA+QAAAJMDAAAAAA==&#10;" strokeweight="1.5pt">
                                  <v:stroke dashstyle="dash"/>
                                </v:line>
                              </v:group>
                            </v:group>
                            <v:shape id="Connecteur droit avec flèche 142" o:spid="_x0000_s1213" type="#_x0000_t32" style="position:absolute;left:7620;width:4857;height:57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9m9sQAAADcAAAADwAAAGRycy9kb3ducmV2LnhtbERPS2vCQBC+F/wPywi9FN3USpHoKtLQ&#10;0pOgFR+3ITtuYrOzaXYb4793hUJv8/E9Z7bobCVaanzpWMHzMAFBnDtdslGw/XofTED4gKyxckwK&#10;ruRhMe89zDDV7sJrajfBiBjCPkUFRQh1KqXPC7Loh64mjtzJNRZDhI2RusFLDLeVHCXJq7RYcmwo&#10;sKa3gvLvza9V8PFy2C1NO87MT5bppwkfz/vVUanHfrecggjUhX/xn/tTx/njEdyfiRfI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32b2xAAAANwAAAAPAAAAAAAAAAAA&#10;AAAAAKECAABkcnMvZG93bnJldi54bWxQSwUGAAAAAAQABAD5AAAAkgMAAAAA&#10;" strokecolor="black [3040]" strokeweight="1.5pt">
                              <v:stroke endarrow="block"/>
                            </v:shape>
                            <v:shape id="Connecteur droit avec flèche 144" o:spid="_x0000_s1214" type="#_x0000_t32" style="position:absolute;left:1428;top:1143;width:5906;height:4572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CrjcMAAADcAAAADwAAAGRycy9kb3ducmV2LnhtbERP32vCMBB+H/g/hBN8GZoqMkfXVEQQ&#10;HUPBTvd8NLc2rLmUJmq3v34ZCHu7j+/nZcveNuJKnTeOFUwnCQji0mnDlYLT+2b8DMIHZI2NY1Lw&#10;TR6W+eAhw1S7Gx/pWoRKxBD2KSqoQ2hTKX1Zk0U/cS1x5D5dZzFE2FVSd3iL4baRsyR5khYNx4Ya&#10;W1rXVH4VF6vg0RyKN22m58VWOn/uD/uP15+9UqNhv3oBEagP/+K7e6fj/Pkc/p6JF8j8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Qq43DAAAA3AAAAA8AAAAAAAAAAAAA&#10;AAAAoQIAAGRycy9kb3ducmV2LnhtbFBLBQYAAAAABAAEAPkAAACRAwAAAAA=&#10;" strokeweight="1.5pt">
                              <v:stroke endarrow="block"/>
                            </v:shape>
                            <v:shape id="Connecteur droit avec flèche 145" o:spid="_x0000_s1215" type="#_x0000_t32" style="position:absolute;left:7620;top:8001;width:0;height:90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CPK8MAAADcAAAADwAAAGRycy9kb3ducmV2LnhtbERPS0sDMRC+C/6HMIIXabN9otumRSwF&#10;j3bbg96GzXSzbTLZbmJ3/fdGEHqbj+85y3XvrLhSG2rPCkbDDARx6XXNlYLDfjt4BhEiskbrmRT8&#10;UID16v5uibn2He/oWsRKpBAOOSowMTa5lKE05DAMfUOcuKNvHcYE20rqFrsU7qwcZ9lcOqw5NRhs&#10;6M1QeS6+nYIP/zndbF7I+q649OY0eRrbL1Lq8aF/XYCI1Meb+N/9rtP86Qz+nkkXy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QjyvDAAAA3AAAAA8AAAAAAAAAAAAA&#10;AAAAoQIAAGRycy9kb3ducmV2LnhtbFBLBQYAAAAABAAEAPkAAACRAwAAAAA=&#10;" strokeweight="1.5pt">
                              <v:stroke endarrow="block"/>
                            </v:shape>
                          </v:group>
                          <v:group id="Groupe 150" o:spid="_x0000_s1216" style="position:absolute;left:-285;top:1714;width:14588;height:13950" coordorigin="-1333,-9239" coordsize="14588,13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        <v:rect id="Rectangle 147" o:spid="_x0000_s1217" style="position:absolute;left:8953;top:-9239;width:4302;height:40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0EF8EA&#10;AADcAAAADwAAAGRycy9kb3ducmV2LnhtbERPTYvCMBC9L/gfwgh7W1NFXKlGKaKyHtcK4m1sxrba&#10;TEoTa/33ZmHB2zze58yXnalES40rLSsYDiIQxJnVJecKDunmawrCeWSNlWVS8CQHy0XvY46xtg/+&#10;pXbvcxFC2MWooPC+jqV0WUEG3cDWxIG72MagD7DJpW7wEcJNJUdRNJEGSw4NBda0Kii77e9GgTu3&#10;u/RZJ8fryWXnZM0mHe+2Sn32u2QGwlPn3+J/948O88ff8PdMuE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dBBfBAAAA3AAAAA8AAAAAAAAAAAAAAAAAmAIAAGRycy9kb3du&#10;cmV2LnhtbFBLBQYAAAAABAAEAPUAAACGAwAAAAA=&#10;" filled="f" stroked="f" strokeweight="2pt">
                              <v:textbox>
                                <w:txbxContent>
                                  <w:p w:rsidR="00A4729C" w:rsidRDefault="00A4729C" w:rsidP="00505C32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inorBidi" w:hAnsiTheme="minorBidi"/>
                                        <w:lang w:bidi="ar-DZ"/>
                                      </w:rPr>
                                      <w:t>F</w:t>
                                    </w:r>
                                    <w:r w:rsidRPr="00AD54AB">
                                      <w:rPr>
                                        <w:rFonts w:asciiTheme="minorBidi" w:hAnsiTheme="minorBidi"/>
                                        <w:vertAlign w:val="subscript"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48" o:spid="_x0000_s1218" style="position:absolute;left:-1333;top:-8338;width:4476;height:40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KQZcQA&#10;AADcAAAADwAAAGRycy9kb3ducmV2LnhtbESPQWvCQBCF7wX/wzKCt7qxSCnRVYJY0WNNoXgbs2MS&#10;zc6G7Brjv+8cCr3N8N68981yPbhG9dSF2rOB2TQBRVx4W3Np4Dv/fP0AFSKyxcYzGXhSgPVq9LLE&#10;1PoHf1F/jKWSEA4pGqhibFOtQ1GRwzD1LbFoF985jLJ2pbYdPiTcNfotSd61w5qlocKWNhUVt+Pd&#10;GQjn/pA/2+znegrFOduyy+eHnTGT8ZAtQEUa4r/573pvBX8utPKMTK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CkGXEAAAA3AAAAA8AAAAAAAAAAAAAAAAAmAIAAGRycy9k&#10;b3ducmV2LnhtbFBLBQYAAAAABAAEAPUAAACJAwAAAAA=&#10;" filled="f" stroked="f" strokeweight="2pt">
                              <v:textbox>
                                <w:txbxContent>
                                  <w:p w:rsidR="00A4729C" w:rsidRDefault="00A4729C" w:rsidP="00505C32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inorBidi" w:hAnsiTheme="minorBidi"/>
                                        <w:lang w:bidi="ar-DZ"/>
                                      </w:rPr>
                                      <w:t>F</w:t>
                                    </w:r>
                                    <w:r w:rsidRPr="00AD54AB">
                                      <w:rPr>
                                        <w:rFonts w:asciiTheme="minorBidi" w:hAnsiTheme="minorBidi"/>
                                        <w:vertAlign w:val="subscript"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rect>
                            <v:rect id="Rectangle 149" o:spid="_x0000_s1219" style="position:absolute;left:6572;top:1142;width:4302;height:35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41/sEA&#10;AADcAAAADwAAAGRycy9kb3ducmV2LnhtbERPTYvCMBC9L/gfwgh7W1NFZK1GKaKyHtcK4m1sxrba&#10;TEoTa/33ZmHB2zze58yXnalES40rLSsYDiIQxJnVJecKDunm6xuE88gaK8uk4EkOlovexxxjbR/8&#10;S+3e5yKEsItRQeF9HUvpsoIMuoGtiQN3sY1BH2CTS93gI4SbSo6iaCINlhwaCqxpVVB229+NAndu&#10;d+mzTo7Xk8vOyZpNOt5tlfrsd8kMhKfOv8X/7h8d5o+n8PdMuE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ONf7BAAAA3AAAAA8AAAAAAAAAAAAAAAAAmAIAAGRycy9kb3du&#10;cmV2LnhtbFBLBQYAAAAABAAEAPUAAACGAwAAAAA=&#10;" filled="f" stroked="f" strokeweight="2pt">
                              <v:textbox>
                                <w:txbxContent>
                                  <w:p w:rsidR="00A4729C" w:rsidRDefault="00A4729C" w:rsidP="00505C32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inorBidi" w:hAnsiTheme="minorBidi"/>
                                        <w:lang w:bidi="ar-DZ"/>
                                      </w:rPr>
                                      <w:t>F</w:t>
                                    </w:r>
                                    <w:r w:rsidRPr="00AD54AB">
                                      <w:rPr>
                                        <w:rFonts w:asciiTheme="minorBidi" w:hAnsiTheme="minorBidi"/>
                                        <w:vertAlign w:val="subscript"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  <v:group id="Groupe 195" o:spid="_x0000_s1220" style="position:absolute;top:1428;width:12161;height:8287" coordsize="12161,8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      <v:shape id="Connecteur droit avec flèche 190" o:spid="_x0000_s1221" type="#_x0000_t32" style="position:absolute;left:10001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HKxsQAAADcAAAADwAAAGRycy9kb3ducmV2LnhtbESPMW/CQAyFdyT+w8mV2OACQ0UDByqI&#10;SnQkzcBociaJyPmi3BFCfz0eKnWz9Z7f+7zeDq5RPXWh9mxgPktAERfe1lwayH++pktQISJbbDyT&#10;gScF2G7GozWm1j/4RH0WSyUhHFI0UMXYplqHoiKHYeZbYtGuvnMYZe1KbTt8SLhr9CJJ3rXDmqWh&#10;wpb2FRW37O4M7PN7n+/6rD2cdud52Xwfjpff3JjJ2/C5AhVpiP/mv+ujFfwPwZdnZAK9e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McrGxAAAANwAAAAPAAAAAAAAAAAA&#10;AAAAAKECAABkcnMvZG93bnJldi54bWxQSwUGAAAAAAQABAD5AAAAkgMAAAAA&#10;" strokeweight="1.5pt">
                            <v:stroke endarrow="block"/>
                          </v:shape>
                          <v:shape id="Connecteur droit avec flèche 191" o:spid="_x0000_s1222" type="#_x0000_t32" style="position:absolute;top:1047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1vXcMAAADcAAAADwAAAGRycy9kb3ducmV2LnhtbERPPW/CMBDdK/U/WFepW3HCULUhDgIE&#10;Eh1JPXS8xkcSEZ+j2ITAr68rIbHd0/u8fDnZTow0+NaxgnSWgCCunGm5VqC/d28fIHxANtg5JgVX&#10;8rAsnp9yzIy78IHGMtQihrDPUEETQp9J6auGLPqZ64kjd3SDxRDhUEsz4CWG207Ok+RdWmw5NjTY&#10;06ah6lSerYKNPo96PZb99rD+Sevua7v/vWmlXl+m1QJEoCk8xHf33sT5nyn8PxMvkM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h9b13DAAAA3AAAAA8AAAAAAAAAAAAA&#10;AAAAoQIAAGRycy9kb3ducmV2LnhtbFBLBQYAAAAABAAEAPkAAACRAwAAAAA=&#10;" strokeweight="1.5pt">
                            <v:stroke endarrow="block"/>
                          </v:shape>
                          <v:shape id="Connecteur droit avec flèche 193" o:spid="_x0000_s1223" type="#_x0000_t32" style="position:absolute;left:7429;top:8286;width:216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NUscMAAADcAAAADwAAAGRycy9kb3ducmV2LnhtbERPTWvCQBC9F/oflhG81Y0tlDa6igkW&#10;7NG4hx7H7JgEs7Mhu8bor3cLhd7m8T5nuR5tKwbqfeNYwXyWgCAunWm4UqAPXy8fIHxANtg6JgU3&#10;8rBePT8tMTXuynsailCJGMI+RQV1CF0qpS9rsuhnriOO3Mn1FkOEfSVNj9cYblv5miTv0mLDsaHG&#10;jvKaynNxsQpyfRl0NhTddp/9zKv2e7s73rVS08m4WYAINIZ/8Z97Z+L8zzf4fSZeIF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jVLHDAAAA3AAAAA8AAAAAAAAAAAAA&#10;AAAAoQIAAGRycy9kb3ducmV2LnhtbFBLBQYAAAAABAAEAPkAAACRAwAAAAA=&#10;" strokeweight="1.5pt">
                            <v:stroke endarrow="block"/>
                          </v:shape>
                        </v:group>
                      </v:group>
                      <v:rect id="Rectangle 215" o:spid="_x0000_s1224" style="position:absolute;left:2723;top:8657;width:3960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Gr8MA&#10;AADcAAAADwAAAGRycy9kb3ducmV2LnhtbESPQWsCMRSE74L/ITyhN80qtMjWKK0gWjxI1d6fyXN3&#10;cfOyJHF3/fdNQehxmJlvmMWqt7VoyYfKsYLpJANBrJ2puFBwPm3GcxAhIhusHZOCBwVYLYeDBebG&#10;dfxN7TEWIkE45KigjLHJpQy6JIth4hri5F2dtxiT9IU0HrsEt7WcZdmbtFhxWiixoXVJ+na8WwU/&#10;7vrZWX3hr/ZxqO7bvdd6vlfqZdR/vIOI1Mf/8LO9Mwpm01f4O5OO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sGr8MAAADcAAAADwAAAAAAAAAAAAAAAACYAgAAZHJzL2Rv&#10;d25yZXYueG1sUEsFBgAAAAAEAAQA9QAAAIgDAAAAAA==&#10;" filled="f" stroked="f" strokeweight="1pt">
                        <v:textbox>
                          <w:txbxContent>
                            <w:p w:rsidR="007535AF" w:rsidRDefault="007535AF" w:rsidP="007535AF">
                              <w:pPr>
                                <w:bidi/>
                                <w:rPr>
                                  <w:rFonts w:hint="cs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lang w:bidi="ar-DZ"/>
                                </w:rPr>
                                <w:t>L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)</w:t>
                              </w:r>
                              <w:proofErr w:type="gramEnd"/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C2297F">
              <w:rPr>
                <w:rFonts w:ascii="29LT Azer" w:hAnsi="29LT Azer" w:cs="29LT Azer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004E5A4" wp14:editId="66EAB1E5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90805</wp:posOffset>
                      </wp:positionV>
                      <wp:extent cx="2181225" cy="569714"/>
                      <wp:effectExtent l="0" t="0" r="28575" b="20955"/>
                      <wp:wrapNone/>
                      <wp:docPr id="197" name="Rectangle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1225" cy="569714"/>
                              </a:xfrm>
                              <a:prstGeom prst="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2297F" w:rsidRPr="00C2297F" w:rsidRDefault="00C2297F" w:rsidP="00C2297F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lang w:bidi="ar-DZ"/>
                                    </w:rPr>
                                  </w:pPr>
                                  <w:r w:rsidRPr="00C2297F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ملاحظة </w:t>
                                  </w:r>
                                  <w:proofErr w:type="gramStart"/>
                                  <w:r w:rsidRPr="00C2297F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هامة :الأجزاء</w:t>
                                  </w:r>
                                  <w:proofErr w:type="gramEnd"/>
                                  <w:r w:rsidRPr="00C2297F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(أ) ، (ب) و(ج) منفصلة عن بعضها البعض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04E5A4" id="Rectangle 197" o:spid="_x0000_s1225" style="position:absolute;left:0;text-align:left;margin-left:6pt;margin-top:7.15pt;width:171.75pt;height:44.8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" fillcolor="white [3201]" strokecolor="black [3200]" strokeweight="1.5pt">
                      <v:textbox>
                        <w:txbxContent>
                          <w:p w:rsidR="00C2297F" w:rsidRPr="00C2297F" w:rsidRDefault="00C2297F" w:rsidP="00C2297F">
                            <w:pPr>
                              <w:bidi/>
                              <w:rPr>
                                <w:rFonts w:ascii="29LT Azer" w:hAnsi="29LT Azer" w:cs="29LT Azer"/>
                                <w:lang w:bidi="ar-DZ"/>
                              </w:rPr>
                            </w:pPr>
                            <w:r w:rsidRPr="00C2297F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ملاحظة </w:t>
                            </w:r>
                            <w:proofErr w:type="gramStart"/>
                            <w:r w:rsidRPr="00C2297F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هامة :الأجزاء</w:t>
                            </w:r>
                            <w:proofErr w:type="gramEnd"/>
                            <w:r w:rsidRPr="00C2297F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(أ) ، (ب) و(ج) منفصلة عن بعضها البعض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2297F" w:rsidRPr="00C2297F" w:rsidRDefault="00C2297F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p w:rsidR="00C2297F" w:rsidRPr="00C2297F" w:rsidRDefault="00BB67AE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54B79EEB" wp14:editId="23587976">
                      <wp:simplePos x="0" y="0"/>
                      <wp:positionH relativeFrom="column">
                        <wp:posOffset>1861820</wp:posOffset>
                      </wp:positionH>
                      <wp:positionV relativeFrom="paragraph">
                        <wp:posOffset>222885</wp:posOffset>
                      </wp:positionV>
                      <wp:extent cx="720000" cy="324000"/>
                      <wp:effectExtent l="0" t="0" r="23495" b="19050"/>
                      <wp:wrapNone/>
                      <wp:docPr id="202" name="Rogner un rectangle à un seul coin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24000"/>
                              </a:xfrm>
                              <a:prstGeom prst="snip1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B67AE" w:rsidRDefault="00BB67AE" w:rsidP="00340680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E04121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لوثيقة </w:t>
                                  </w:r>
                                  <w:r w:rsidR="00340680"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79EEB" id="Rogner un rectangle à un seul coin 202" o:spid="_x0000_s1226" style="position:absolute;left:0;text-align:left;margin-left:146.6pt;margin-top:17.55pt;width:56.7pt;height:25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2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" adj="-11796480,,5400" path="m,l665999,r54001,54001l720000,324000,,324000,,xe" fillcolor="window" strokecolor="windowText" strokeweight="1.5pt">
                      <v:stroke joinstyle="miter"/>
                      <v:formulas/>
                      <v:path arrowok="t" o:connecttype="custom" o:connectlocs="0,0;665999,0;720000,54001;720000,324000;0,324000;0,0" o:connectangles="0,0,0,0,0,0" textboxrect="0,0,720000,324000"/>
                      <v:textbox>
                        <w:txbxContent>
                          <w:p w:rsidR="00BB67AE" w:rsidRDefault="00BB67AE" w:rsidP="00340680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04121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 w:rsidR="00340680"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2297F" w:rsidRPr="00C2297F" w:rsidRDefault="00C2297F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  <w:p w:rsidR="00C2297F" w:rsidRPr="00C2297F" w:rsidRDefault="00BB67AE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E2D0715" wp14:editId="0075A632">
                      <wp:simplePos x="0" y="0"/>
                      <wp:positionH relativeFrom="column">
                        <wp:posOffset>5803900</wp:posOffset>
                      </wp:positionH>
                      <wp:positionV relativeFrom="paragraph">
                        <wp:posOffset>63500</wp:posOffset>
                      </wp:positionV>
                      <wp:extent cx="720000" cy="324000"/>
                      <wp:effectExtent l="0" t="0" r="23495" b="19050"/>
                      <wp:wrapNone/>
                      <wp:docPr id="201" name="Rogner un rectangle à un seul coin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324000"/>
                              </a:xfrm>
                              <a:prstGeom prst="snip1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B67AE" w:rsidRDefault="00BB67AE" w:rsidP="00340680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E04121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لوثيقة </w:t>
                                  </w:r>
                                  <w:r w:rsidR="00340680"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2D0715" id="Rogner un rectangle à un seul coin 201" o:spid="_x0000_s1227" style="position:absolute;left:0;text-align:left;margin-left:457pt;margin-top:5pt;width:56.7pt;height:25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0000,32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" adj="-11796480,,5400" path="m,l665999,r54001,54001l720000,324000,,324000,,xe" fillcolor="window" strokecolor="windowText" strokeweight="1.5pt">
                      <v:stroke joinstyle="miter"/>
                      <v:formulas/>
                      <v:path arrowok="t" o:connecttype="custom" o:connectlocs="0,0;665999,0;720000,54001;720000,324000;0,324000;0,0" o:connectangles="0,0,0,0,0,0" textboxrect="0,0,720000,324000"/>
                      <v:textbox>
                        <w:txbxContent>
                          <w:p w:rsidR="00BB67AE" w:rsidRDefault="00BB67AE" w:rsidP="00340680">
                            <w:pPr>
                              <w:jc w:val="center"/>
                              <w:rPr>
                                <w:rFonts w:hint="cs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04121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 w:rsidR="00340680"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2297F" w:rsidRDefault="00C45F28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  <w:r>
              <w:rPr>
                <w:rFonts w:ascii="29LT Azer" w:hAnsi="29LT Azer" w:cs="29LT Azer" w:hint="cs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53E85A00" wp14:editId="13D1882C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130810</wp:posOffset>
                      </wp:positionV>
                      <wp:extent cx="539750" cy="539750"/>
                      <wp:effectExtent l="0" t="0" r="12700" b="12700"/>
                      <wp:wrapNone/>
                      <wp:docPr id="220" name="Émoticône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smileyFac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5CEE3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  <v:formulas>
                        <v:f eqn="sum 33030 0 #0"/>
                        <v:f eqn="prod #0 4 3"/>
                        <v:f eqn="prod @0 1 3"/>
                        <v:f eqn="sum @1 0 @2"/>
                      </v:formulas>
                      <v:path o:extrusionok="f" gradientshapeok="t" o:connecttype="custom" o:connectlocs="10800,0;3163,3163;0,10800;3163,18437;10800,21600;18437,18437;21600,10800;18437,3163" textboxrect="3163,3163,18437,18437"/>
                      <v:handles>
                        <v:h position="center,#0" yrange="15510,17520"/>
                      </v:handles>
                      <o:complex v:ext="view"/>
                    </v:shapetype>
                    <v:shape id="Émoticône 220" o:spid="_x0000_s1026" type="#_x0000_t96" style="position:absolute;margin-left:5.1pt;margin-top:10.3pt;width:42.5pt;height:42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" fillcolor="white [3201]" strokecolor="black [3200]" strokeweight="1.5pt"/>
                  </w:pict>
                </mc:Fallback>
              </mc:AlternateContent>
            </w:r>
            <w:r w:rsidR="00BF6A2A" w:rsidRPr="00054BF4">
              <w:rPr>
                <w:rFonts w:ascii="29LT Azer" w:hAnsi="29LT Azer" w:cs="29LT Azer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2D1CF5EF" wp14:editId="4B139A5B">
                      <wp:simplePos x="0" y="0"/>
                      <wp:positionH relativeFrom="column">
                        <wp:posOffset>3233258</wp:posOffset>
                      </wp:positionH>
                      <wp:positionV relativeFrom="paragraph">
                        <wp:posOffset>258472</wp:posOffset>
                      </wp:positionV>
                      <wp:extent cx="1081454" cy="342900"/>
                      <wp:effectExtent l="0" t="0" r="23495" b="19050"/>
                      <wp:wrapNone/>
                      <wp:docPr id="205" name="Rectangle à coins arrondis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1454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BF6A2A" w:rsidRDefault="00BF6A2A" w:rsidP="00270DE3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 w:rsidRPr="003732C5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الصفحة </w:t>
                                  </w:r>
                                  <w:r w:rsidR="00270DE3">
                                    <w:rPr>
                                      <w:rFonts w:ascii="29LT Azer" w:hAnsi="29LT Azer" w:cs="29LT Azer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  <w:r w:rsidRPr="003732C5">
                                    <w:rPr>
                                      <w:rFonts w:ascii="29LT Azer" w:hAnsi="29LT Azer" w:cs="29LT Azer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1CF5EF" id="Rectangle à coins arrondis 205" o:spid="_x0000_s1228" style="position:absolute;left:0;text-align:left;margin-left:254.6pt;margin-top:20.35pt;width:85.15pt;height:2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" fillcolor="window" strokecolor="windowText" strokeweight="2pt">
                      <v:textbox>
                        <w:txbxContent>
                          <w:p w:rsidR="00BF6A2A" w:rsidRDefault="00BF6A2A" w:rsidP="00270DE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3732C5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الصفحة </w:t>
                            </w:r>
                            <w:r w:rsidR="00270DE3">
                              <w:rPr>
                                <w:rFonts w:ascii="29LT Azer" w:hAnsi="29LT Azer" w:cs="29LT Azer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 w:rsidRPr="003732C5">
                              <w:rPr>
                                <w:rFonts w:ascii="29LT Azer" w:hAnsi="29LT Azer" w:cs="29LT Azer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133790" w:rsidRPr="00C2297F" w:rsidRDefault="00133790" w:rsidP="00C2297F">
            <w:pPr>
              <w:bidi/>
              <w:rPr>
                <w:rFonts w:ascii="29LT Azer" w:hAnsi="29LT Azer" w:cs="29LT Azer"/>
                <w:sz w:val="26"/>
                <w:szCs w:val="26"/>
                <w:rtl/>
                <w:lang w:bidi="ar-DZ"/>
              </w:rPr>
            </w:pPr>
          </w:p>
        </w:tc>
      </w:tr>
    </w:tbl>
    <w:p w:rsidR="00D057B4" w:rsidRDefault="00BF6A2A" w:rsidP="00AD54AB">
      <w:pPr>
        <w:bidi/>
        <w:spacing w:line="240" w:lineRule="auto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393908E" wp14:editId="7F1D9C95">
                <wp:simplePos x="0" y="0"/>
                <wp:positionH relativeFrom="column">
                  <wp:posOffset>4106478</wp:posOffset>
                </wp:positionH>
                <wp:positionV relativeFrom="paragraph">
                  <wp:posOffset>30182</wp:posOffset>
                </wp:positionV>
                <wp:extent cx="2760467" cy="340468"/>
                <wp:effectExtent l="0" t="0" r="20955" b="21590"/>
                <wp:wrapNone/>
                <wp:docPr id="203" name="Arrondir un rectangle avec un coin diagonal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467" cy="340468"/>
                        </a:xfrm>
                        <a:prstGeom prst="round2Diag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49D0" w:rsidRPr="006F49D0" w:rsidRDefault="006F49D0" w:rsidP="006F49D0">
                            <w:pPr>
                              <w:jc w:val="center"/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6F49D0"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تذكروا ........ بالأخلاق دوما نرتقي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3908E" id="Arrondir un rectangle avec un coin diagonal 203" o:spid="_x0000_s1229" style="position:absolute;left:0;text-align:left;margin-left:323.35pt;margin-top:2.4pt;width:217.35pt;height:26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0467,3404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" adj="-11796480,,5400" path="m56746,l2760467,r,l2760467,283722v,31340,-25406,56746,-56746,56746l,340468r,l,56746c,25406,25406,,56746,xe" fillcolor="white [3201]" strokecolor="black [3213]" strokeweight="2pt">
                <v:stroke joinstyle="miter"/>
                <v:formulas/>
                <v:path arrowok="t" o:connecttype="custom" o:connectlocs="56746,0;2760467,0;2760467,0;2760467,283722;2703721,340468;0,340468;0,340468;0,56746;56746,0" o:connectangles="0,0,0,0,0,0,0,0,0" textboxrect="0,0,2760467,340468"/>
                <v:textbox>
                  <w:txbxContent>
                    <w:p w:rsidR="006F49D0" w:rsidRPr="006F49D0" w:rsidRDefault="006F49D0" w:rsidP="006F49D0">
                      <w:pPr>
                        <w:jc w:val="center"/>
                        <w:rPr>
                          <w:rFonts w:ascii="29LT Azer" w:hAnsi="29LT Azer" w:cs="29LT Azer"/>
                          <w:sz w:val="26"/>
                          <w:szCs w:val="26"/>
                          <w:lang w:bidi="ar-DZ"/>
                        </w:rPr>
                      </w:pPr>
                      <w:r w:rsidRPr="006F49D0">
                        <w:rPr>
                          <w:rFonts w:ascii="29LT Azer" w:hAnsi="29LT Azer" w:cs="29LT Azer"/>
                          <w:sz w:val="26"/>
                          <w:szCs w:val="26"/>
                          <w:rtl/>
                          <w:lang w:bidi="ar-DZ"/>
                        </w:rPr>
                        <w:t>تذكروا ........ بالأخلاق دوما نرتقي</w:t>
                      </w:r>
                    </w:p>
                  </w:txbxContent>
                </v:textbox>
              </v:shape>
            </w:pict>
          </mc:Fallback>
        </mc:AlternateContent>
      </w:r>
      <w:r w:rsidR="00D057B4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</w:p>
    <w:p w:rsidR="00D057B4" w:rsidRDefault="00BF6A2A" w:rsidP="00AD54AB">
      <w:pPr>
        <w:bidi/>
        <w:spacing w:line="240" w:lineRule="auto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22FCA26" wp14:editId="7E6AB538">
                <wp:simplePos x="0" y="0"/>
                <wp:positionH relativeFrom="column">
                  <wp:posOffset>1042035</wp:posOffset>
                </wp:positionH>
                <wp:positionV relativeFrom="paragraph">
                  <wp:posOffset>116340</wp:posOffset>
                </wp:positionV>
                <wp:extent cx="3060000" cy="340468"/>
                <wp:effectExtent l="0" t="0" r="26670" b="21590"/>
                <wp:wrapNone/>
                <wp:docPr id="204" name="Arrondir un rectangle avec un coin diagonal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40468"/>
                        </a:xfrm>
                        <a:prstGeom prst="round2Diag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F49D0" w:rsidRPr="006F49D0" w:rsidRDefault="006F49D0" w:rsidP="006F49D0">
                            <w:pPr>
                              <w:jc w:val="center"/>
                              <w:rPr>
                                <w:rFonts w:ascii="29LT Azer" w:hAnsi="29LT Azer" w:cs="29LT Azer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ascii="29LT Azer" w:hAnsi="29LT Azer" w:cs="29LT Azer" w:hint="cs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تمنياتي لكم بالتوفيق في شهادة التعليم المتوسط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2FCA26" id="Arrondir un rectangle avec un coin diagonal 204" o:spid="_x0000_s1230" style="position:absolute;left:0;text-align:left;margin-left:82.05pt;margin-top:9.15pt;width:240.95pt;height:26.8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60000,3404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" adj="-11796480,,5400" path="m56746,l3060000,r,l3060000,283722v,31340,-25406,56746,-56746,56746l,340468r,l,56746c,25406,25406,,56746,xe" fillcolor="window" strokecolor="windowText" strokeweight="2pt">
                <v:stroke joinstyle="miter"/>
                <v:formulas/>
                <v:path arrowok="t" o:connecttype="custom" o:connectlocs="56746,0;3060000,0;3060000,0;3060000,283722;3003254,340468;0,340468;0,340468;0,56746;56746,0" o:connectangles="0,0,0,0,0,0,0,0,0" textboxrect="0,0,3060000,340468"/>
                <v:textbox>
                  <w:txbxContent>
                    <w:p w:rsidR="006F49D0" w:rsidRPr="006F49D0" w:rsidRDefault="006F49D0" w:rsidP="006F49D0">
                      <w:pPr>
                        <w:jc w:val="center"/>
                        <w:rPr>
                          <w:rFonts w:ascii="29LT Azer" w:hAnsi="29LT Azer" w:cs="29LT Azer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ascii="29LT Azer" w:hAnsi="29LT Azer" w:cs="29LT Azer" w:hint="cs"/>
                          <w:sz w:val="26"/>
                          <w:szCs w:val="26"/>
                          <w:rtl/>
                          <w:lang w:bidi="ar-DZ"/>
                        </w:rPr>
                        <w:t>تمنياتي لكم بالتوفيق في شهادة التعليم المتوسط</w:t>
                      </w:r>
                    </w:p>
                  </w:txbxContent>
                </v:textbox>
              </v:shape>
            </w:pict>
          </mc:Fallback>
        </mc:AlternateContent>
      </w:r>
    </w:p>
    <w:p w:rsidR="00AE0669" w:rsidRPr="007175FD" w:rsidRDefault="00D057B4" w:rsidP="007175FD">
      <w:pPr>
        <w:bidi/>
        <w:spacing w:line="240" w:lineRule="auto"/>
        <w:rPr>
          <w:rFonts w:ascii="29LT Azer" w:hAnsi="29LT Azer" w:cs="29LT Azer"/>
          <w:sz w:val="32"/>
          <w:szCs w:val="32"/>
          <w:lang w:bidi="ar-DZ"/>
        </w:rPr>
      </w:pPr>
      <w:r>
        <w:rPr>
          <w:rFonts w:ascii="29LT Azer" w:hAnsi="29LT Azer" w:cs="29LT Azer" w:hint="cs"/>
          <w:sz w:val="32"/>
          <w:szCs w:val="32"/>
          <w:rtl/>
          <w:lang w:bidi="ar-DZ"/>
        </w:rPr>
        <w:t xml:space="preserve">              </w:t>
      </w:r>
    </w:p>
    <w:sectPr w:rsidR="00AE0669" w:rsidRPr="007175FD" w:rsidSect="009A3443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jazeer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29LT Azer">
    <w:panose1 w:val="00000500000000000000"/>
    <w:charset w:val="00"/>
    <w:family w:val="auto"/>
    <w:pitch w:val="variable"/>
    <w:sig w:usb0="00002007" w:usb1="0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A3EFC"/>
    <w:multiLevelType w:val="hybridMultilevel"/>
    <w:tmpl w:val="1C9034A6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D64883"/>
    <w:multiLevelType w:val="hybridMultilevel"/>
    <w:tmpl w:val="76483D00"/>
    <w:lvl w:ilvl="0" w:tplc="1274726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E3469E"/>
    <w:multiLevelType w:val="hybridMultilevel"/>
    <w:tmpl w:val="26FAB2F6"/>
    <w:lvl w:ilvl="0" w:tplc="E3F6E96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7B4"/>
    <w:rsid w:val="00040CC8"/>
    <w:rsid w:val="00112C50"/>
    <w:rsid w:val="00121FFD"/>
    <w:rsid w:val="00133790"/>
    <w:rsid w:val="00142A3C"/>
    <w:rsid w:val="00181D0B"/>
    <w:rsid w:val="002639AD"/>
    <w:rsid w:val="00270DE3"/>
    <w:rsid w:val="002957B4"/>
    <w:rsid w:val="00296E62"/>
    <w:rsid w:val="002F4FEC"/>
    <w:rsid w:val="00330E6B"/>
    <w:rsid w:val="00340680"/>
    <w:rsid w:val="003F13EE"/>
    <w:rsid w:val="0040130E"/>
    <w:rsid w:val="004018CE"/>
    <w:rsid w:val="004641E6"/>
    <w:rsid w:val="00491937"/>
    <w:rsid w:val="00505C32"/>
    <w:rsid w:val="00515452"/>
    <w:rsid w:val="005A2A34"/>
    <w:rsid w:val="00617CC3"/>
    <w:rsid w:val="0063194D"/>
    <w:rsid w:val="006D7EE1"/>
    <w:rsid w:val="006F49D0"/>
    <w:rsid w:val="007175FD"/>
    <w:rsid w:val="00735B72"/>
    <w:rsid w:val="007535AF"/>
    <w:rsid w:val="007744D5"/>
    <w:rsid w:val="00826844"/>
    <w:rsid w:val="00892DEA"/>
    <w:rsid w:val="008A511F"/>
    <w:rsid w:val="008E0A69"/>
    <w:rsid w:val="009778D6"/>
    <w:rsid w:val="009A3443"/>
    <w:rsid w:val="009B17E5"/>
    <w:rsid w:val="00A4729C"/>
    <w:rsid w:val="00A744C7"/>
    <w:rsid w:val="00AD54AB"/>
    <w:rsid w:val="00AE0669"/>
    <w:rsid w:val="00AE3F23"/>
    <w:rsid w:val="00BB67AE"/>
    <w:rsid w:val="00BB7393"/>
    <w:rsid w:val="00BE2E11"/>
    <w:rsid w:val="00BF14A9"/>
    <w:rsid w:val="00BF6A2A"/>
    <w:rsid w:val="00C2297F"/>
    <w:rsid w:val="00C45F28"/>
    <w:rsid w:val="00C54B46"/>
    <w:rsid w:val="00C56A3A"/>
    <w:rsid w:val="00D057B4"/>
    <w:rsid w:val="00D15351"/>
    <w:rsid w:val="00D413F7"/>
    <w:rsid w:val="00D51932"/>
    <w:rsid w:val="00DD09D1"/>
    <w:rsid w:val="00E07A22"/>
    <w:rsid w:val="00E7644B"/>
    <w:rsid w:val="00ED34CE"/>
    <w:rsid w:val="00EF3CDB"/>
    <w:rsid w:val="00F061CC"/>
    <w:rsid w:val="00F1799B"/>
    <w:rsid w:val="00F27F6A"/>
    <w:rsid w:val="00FA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6409B6-2D83-4BE5-BA5E-948FAEBA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7B4"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D057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Gdmath">
    <w:name w:val="Gdmath"/>
    <w:basedOn w:val="Normal"/>
    <w:link w:val="GdmathCar"/>
    <w:rsid w:val="005A2A34"/>
    <w:pPr>
      <w:bidi/>
      <w:spacing w:after="0"/>
      <w:jc w:val="center"/>
    </w:pPr>
    <w:rPr>
      <w:rFonts w:ascii="Times New Roman" w:hAnsi="Times New Roman" w:cs="Times New Roman"/>
      <w:sz w:val="24"/>
      <w:szCs w:val="26"/>
      <w:lang w:bidi="ar-DZ"/>
    </w:rPr>
  </w:style>
  <w:style w:type="character" w:customStyle="1" w:styleId="GdmathCar">
    <w:name w:val="Gdmath Car"/>
    <w:basedOn w:val="Policepardfaut"/>
    <w:link w:val="Gdmath"/>
    <w:rsid w:val="005A2A34"/>
    <w:rPr>
      <w:rFonts w:ascii="Times New Roman" w:hAnsi="Times New Roman" w:cs="Times New Roman"/>
      <w:sz w:val="24"/>
      <w:szCs w:val="26"/>
      <w:lang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A51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51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2631</TotalTime>
  <Pages>2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youcef</cp:lastModifiedBy>
  <cp:revision>43</cp:revision>
  <cp:lastPrinted>2025-05-06T07:48:00Z</cp:lastPrinted>
  <dcterms:created xsi:type="dcterms:W3CDTF">2025-04-30T09:40:00Z</dcterms:created>
  <dcterms:modified xsi:type="dcterms:W3CDTF">2025-05-06T08:15:00Z</dcterms:modified>
</cp:coreProperties>
</file>
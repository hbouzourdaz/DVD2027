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Y="106"/>
        <w:tblW w:w="10740" w:type="dxa"/>
        <w:tblLook w:val="04A0" w:firstRow="1" w:lastRow="0" w:firstColumn="1" w:lastColumn="0" w:noHBand="0" w:noVBand="1"/>
      </w:tblPr>
      <w:tblGrid>
        <w:gridCol w:w="3544"/>
        <w:gridCol w:w="3119"/>
        <w:gridCol w:w="4077"/>
      </w:tblGrid>
      <w:tr w:rsidR="00F4088C" w:rsidRPr="00024E95" w:rsidTr="00F4088C"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4088C" w:rsidRDefault="00974ADC" w:rsidP="00F4088C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rect id="_x0000_s1383" style="position:absolute;left:0;text-align:left;margin-left:213pt;margin-top:3pt;width:105pt;height:60.75pt;z-index:251758080" strokecolor="white [3212]">
                  <v:textbox>
                    <w:txbxContent>
                      <w:p w:rsidR="001921CA" w:rsidRDefault="001921CA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7B96D064" wp14:editId="63C587A9">
                              <wp:extent cx="990600" cy="714375"/>
                              <wp:effectExtent l="0" t="0" r="0" b="0"/>
                              <wp:docPr id="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90600" cy="714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F4088C"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                    </w:t>
            </w:r>
            <w:r w:rsidR="00F4088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</w:t>
            </w:r>
            <w:r w:rsidR="00F4088C"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</w:t>
            </w:r>
          </w:p>
          <w:p w:rsidR="00F4088C" w:rsidRPr="00024E95" w:rsidRDefault="00F4088C" w:rsidP="003E07FA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                     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</w:t>
            </w:r>
            <w:proofErr w:type="gramEnd"/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الدراسية: 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202</w:t>
            </w:r>
            <w:r w:rsidR="003E07F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/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202</w:t>
            </w:r>
            <w:r w:rsidR="003E07F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F4088C" w:rsidRDefault="00F4088C" w:rsidP="00F4088C">
            <w:pPr>
              <w:bidi/>
              <w:ind w:left="-166" w:hanging="16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  <w:p w:rsidR="00F4088C" w:rsidRPr="00024E95" w:rsidRDefault="00F4088C" w:rsidP="003E07FA">
            <w:pPr>
              <w:bidi/>
              <w:ind w:left="-166" w:hanging="16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3E07F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طالب عبد الرحمان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="00256BD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–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ال</w:t>
            </w:r>
            <w:r w:rsidR="003E07F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رويبة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4088C" w:rsidRPr="00024E95" w:rsidTr="00F4088C"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088C" w:rsidRPr="00024E95" w:rsidRDefault="00F4088C" w:rsidP="00256BDE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المــ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ــــــــــــــــــــــــــــــ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ــــدة: 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1سا و30 د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088C" w:rsidRPr="00024E95" w:rsidRDefault="00F4088C" w:rsidP="00F4088C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088C" w:rsidRPr="00024E95" w:rsidRDefault="00F4088C" w:rsidP="00F4088C">
            <w:pPr>
              <w:bidi/>
              <w:ind w:left="-166" w:hanging="16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المستوى</w:t>
            </w:r>
            <w:r w:rsidRPr="00103EA7"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المتوسط</w:t>
            </w:r>
            <w:proofErr w:type="gramEnd"/>
          </w:p>
        </w:tc>
      </w:tr>
      <w:tr w:rsidR="00F4088C" w:rsidRPr="00024E95" w:rsidTr="00F4088C">
        <w:trPr>
          <w:trHeight w:val="488"/>
        </w:trPr>
        <w:tc>
          <w:tcPr>
            <w:tcW w:w="10740" w:type="dxa"/>
            <w:gridSpan w:val="3"/>
            <w:tcBorders>
              <w:left w:val="nil"/>
              <w:right w:val="nil"/>
            </w:tcBorders>
          </w:tcPr>
          <w:p w:rsidR="00F4088C" w:rsidRPr="00024E95" w:rsidRDefault="00974ADC" w:rsidP="00974ADC">
            <w:pPr>
              <w:bidi/>
              <w:ind w:left="-166" w:hanging="166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الاختبار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4088C"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التجريبي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4088C"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في مادة: العلوم الفيزيائية والتكنولوجيا</w:t>
            </w:r>
          </w:p>
        </w:tc>
      </w:tr>
    </w:tbl>
    <w:p w:rsidR="00905FD0" w:rsidRPr="00D54600" w:rsidRDefault="00685B61" w:rsidP="00905FD0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>الجزء</w:t>
      </w: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</w:t>
      </w:r>
      <w:proofErr w:type="gramStart"/>
      <w:r w:rsidRP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>الأول</w:t>
      </w: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:</w:t>
      </w:r>
      <w:proofErr w:type="gramEnd"/>
      <w:r w:rsidR="00D54600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</w:t>
      </w:r>
      <w:r w:rsidR="00D54600" w:rsidRP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>(12 نقاط)</w:t>
      </w:r>
    </w:p>
    <w:p w:rsidR="003E07FA" w:rsidRPr="003E07FA" w:rsidRDefault="00974ADC" w:rsidP="003E07FA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color w:val="1D2129"/>
          <w:sz w:val="28"/>
          <w:szCs w:val="28"/>
          <w:rtl/>
          <w:lang w:eastAsia="fr-FR"/>
        </w:rPr>
        <w:pict>
          <v:rect id="_x0000_s1399" style="position:absolute;left:0;text-align:left;margin-left:-39.2pt;margin-top:12.85pt;width:124.5pt;height:163.5pt;z-index:251772416" strokecolor="white [3212]">
            <v:textbox>
              <w:txbxContent>
                <w:p w:rsidR="001921CA" w:rsidRDefault="001921C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5C3ACC0" wp14:editId="7EC71272">
                        <wp:extent cx="1285875" cy="1847850"/>
                        <wp:effectExtent l="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75" cy="1847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noProof/>
          <w:sz w:val="30"/>
          <w:szCs w:val="30"/>
          <w:rtl/>
          <w:lang w:val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60" o:spid="_x0000_s1059" type="#_x0000_t202" style="position:absolute;left:0;text-align:left;margin-left:-15.75pt;margin-top:22.5pt;width:207.45pt;height:125.25pt;z-index:-251662848;visibility:visible;mso-wrap-style:none;mso-wrap-distance-left:9pt;mso-wrap-distance-top:0;mso-wrap-distance-right:9pt;mso-wrap-distance-bottom:0;mso-position-horizontal-relative:text;mso-position-vertical-relative:text;mso-height-relative:margin;v-text-anchor:top" wrapcoords="-78 -129 -78 21471 21678 21471 21678 -129 -78 -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" filled="f" strokecolor="white [3212]" strokeweight="1pt">
            <v:textbox style="mso-next-textbox:#Text Box 160">
              <w:txbxContent>
                <w:p w:rsidR="001921CA" w:rsidRPr="00301292" w:rsidRDefault="001921CA">
                  <w:pPr>
                    <w:rPr>
                      <w:color w:val="767171" w:themeColor="background2" w:themeShade="80"/>
                    </w:rPr>
                  </w:pPr>
                </w:p>
              </w:txbxContent>
            </v:textbox>
            <w10:wrap type="tight"/>
          </v:shape>
        </w:pict>
      </w:r>
      <w:r w:rsidR="007F7C59" w:rsidRPr="007F7C59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   </w:t>
      </w:r>
      <w:proofErr w:type="gramStart"/>
      <w:r w:rsidR="00A404AD" w:rsidRPr="003E07FA">
        <w:rPr>
          <w:rFonts w:ascii="Sakkal Majalla" w:hAnsi="Sakkal Majalla" w:cs="Sakkal Majalla" w:hint="cs"/>
          <w:b/>
          <w:bCs/>
          <w:sz w:val="34"/>
          <w:szCs w:val="34"/>
          <w:u w:val="double"/>
          <w:rtl/>
        </w:rPr>
        <w:t xml:space="preserve">التمرين </w:t>
      </w:r>
      <w:r w:rsidR="00A404AD" w:rsidRPr="003E07FA">
        <w:rPr>
          <w:rFonts w:ascii="Sakkal Majalla" w:hAnsi="Sakkal Majalla" w:cs="Sakkal Majalla"/>
          <w:b/>
          <w:bCs/>
          <w:sz w:val="34"/>
          <w:szCs w:val="34"/>
          <w:u w:val="double"/>
          <w:rtl/>
        </w:rPr>
        <w:t xml:space="preserve"> الأول</w:t>
      </w:r>
      <w:proofErr w:type="gramEnd"/>
      <w:r w:rsidR="00A404AD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 xml:space="preserve"> </w:t>
      </w:r>
      <w:r w:rsidR="00CC47AE" w:rsidRPr="007F7C59">
        <w:rPr>
          <w:rFonts w:ascii="Sakkal Majalla" w:hAnsi="Sakkal Majalla" w:cs="Sakkal Majalla"/>
          <w:b/>
          <w:bCs/>
          <w:sz w:val="34"/>
          <w:szCs w:val="34"/>
          <w:u w:val="single"/>
          <w:rtl/>
        </w:rPr>
        <w:t>:</w:t>
      </w:r>
      <w:r w:rsid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 xml:space="preserve"> </w:t>
      </w:r>
      <w:r w:rsid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>(06 نقاط )</w:t>
      </w:r>
    </w:p>
    <w:p w:rsidR="00974ADC" w:rsidRDefault="00974ADC" w:rsidP="00974ADC">
      <w:pPr>
        <w:pStyle w:val="Paragraphedeliste"/>
        <w:numPr>
          <w:ilvl w:val="0"/>
          <w:numId w:val="33"/>
        </w:numPr>
        <w:bidi/>
        <w:spacing w:line="240" w:lineRule="auto"/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lang w:val="en-US"/>
        </w:rPr>
      </w:pPr>
      <w:r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بغرض الحصول على محلول شاردي لكلور الرصاص، تم سكب كمية كافية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 xml:space="preserve"> من حمض</w:t>
      </w:r>
    </w:p>
    <w:p w:rsidR="00974ADC" w:rsidRDefault="00974ADC" w:rsidP="00974ADC">
      <w:pPr>
        <w:pStyle w:val="Paragraphedeliste"/>
        <w:bidi/>
        <w:spacing w:line="240" w:lineRule="auto"/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</w:pP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 xml:space="preserve"> كلور الماء </w:t>
      </w:r>
      <w:r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  <w:vertAlign w:val="subscript"/>
          <w:lang w:val="en-US"/>
        </w:rPr>
        <w:t>aq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(</w:t>
      </w:r>
      <w:r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</w:rPr>
        <w:t>HCl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)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  <w:t xml:space="preserve"> على قطعة من معدن الرصاص </w:t>
      </w:r>
      <w:r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6"/>
          <w:szCs w:val="36"/>
          <w:lang w:bidi="ar-DZ"/>
        </w:rPr>
        <w:t>pb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  <w:t xml:space="preserve"> ، فانطلق</w:t>
      </w:r>
      <w:r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  <w:t xml:space="preserve"> 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  <w:t xml:space="preserve">غاز و تشكل المحلول </w:t>
      </w:r>
    </w:p>
    <w:p w:rsidR="003E07FA" w:rsidRPr="00974ADC" w:rsidRDefault="00974ADC" w:rsidP="00974ADC">
      <w:pPr>
        <w:pStyle w:val="Paragraphedeliste"/>
        <w:bidi/>
        <w:spacing w:line="240" w:lineRule="auto"/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  <w:lang w:val="en-US"/>
        </w:rPr>
      </w:pP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  <w:t>الشاردي (</w:t>
      </w:r>
      <w:r w:rsidR="003E07FA"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  <w:rtl/>
          <w:lang w:val="en-US"/>
        </w:rPr>
        <w:t>الوثيقة -</w:t>
      </w:r>
      <w:r w:rsidR="0055643B"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01</w:t>
      </w:r>
      <w:r w:rsidR="003E07FA"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  <w:rtl/>
          <w:lang w:val="en-US"/>
        </w:rPr>
        <w:t>-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)</w:t>
      </w:r>
    </w:p>
    <w:p w:rsidR="003E07FA" w:rsidRPr="00974ADC" w:rsidRDefault="00974ADC" w:rsidP="00974ADC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="Sakkal Majalla" w:eastAsia="Times New Roman" w:hAnsi="Sakkal Majalla" w:cs="Sakkal Majalla" w:hint="cs"/>
          <w:color w:val="1D2129"/>
          <w:sz w:val="32"/>
          <w:szCs w:val="32"/>
          <w:rtl/>
          <w:lang w:val="en-US" w:bidi="ar-DZ"/>
        </w:rPr>
      </w:pPr>
      <w:r w:rsidRPr="00974ADC">
        <w:rPr>
          <w:rFonts w:ascii="Sakkal Majalla" w:eastAsia="Times New Roman" w:hAnsi="Sakkal Majalla" w:cs="Sakkal Majalla" w:hint="cs"/>
          <w:color w:val="1D2129"/>
          <w:sz w:val="32"/>
          <w:szCs w:val="32"/>
          <w:rtl/>
          <w:lang w:val="en-US" w:bidi="ar-DZ"/>
        </w:rPr>
        <w:t xml:space="preserve">سم الغاز </w:t>
      </w:r>
      <w:proofErr w:type="gramStart"/>
      <w:r w:rsidRPr="00974ADC">
        <w:rPr>
          <w:rFonts w:ascii="Sakkal Majalla" w:eastAsia="Times New Roman" w:hAnsi="Sakkal Majalla" w:cs="Sakkal Majalla" w:hint="cs"/>
          <w:color w:val="1D2129"/>
          <w:sz w:val="32"/>
          <w:szCs w:val="32"/>
          <w:rtl/>
          <w:lang w:val="en-US" w:bidi="ar-DZ"/>
        </w:rPr>
        <w:t>المنطلق  و</w:t>
      </w:r>
      <w:proofErr w:type="gramEnd"/>
      <w:r w:rsidRPr="00974ADC">
        <w:rPr>
          <w:rFonts w:ascii="Sakkal Majalla" w:eastAsia="Times New Roman" w:hAnsi="Sakkal Majalla" w:cs="Sakkal Majalla" w:hint="cs"/>
          <w:color w:val="1D2129"/>
          <w:sz w:val="32"/>
          <w:szCs w:val="32"/>
          <w:rtl/>
          <w:lang w:val="en-US" w:bidi="ar-DZ"/>
        </w:rPr>
        <w:t xml:space="preserve"> بين كيف يتم الكشف عنه.</w:t>
      </w:r>
    </w:p>
    <w:p w:rsidR="00974ADC" w:rsidRDefault="00974ADC" w:rsidP="00974ADC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="Sakkal Majalla" w:eastAsia="Times New Roman" w:hAnsi="Sakkal Majalla" w:cs="Sakkal Majalla" w:hint="cs"/>
          <w:color w:val="1D2129"/>
          <w:sz w:val="32"/>
          <w:szCs w:val="32"/>
          <w:lang w:val="en-US" w:bidi="ar-DZ"/>
        </w:rPr>
      </w:pPr>
      <w:r>
        <w:rPr>
          <w:rFonts w:ascii="Sakkal Majalla" w:eastAsia="Times New Roman" w:hAnsi="Sakkal Majalla" w:cs="Sakkal Majalla" w:hint="cs"/>
          <w:color w:val="1D2129"/>
          <w:sz w:val="32"/>
          <w:szCs w:val="32"/>
          <w:rtl/>
          <w:lang w:val="en-US" w:bidi="ar-DZ"/>
        </w:rPr>
        <w:t>اكمل معادلة التفاعل الكيميائي الحادث، ثم استنتج اسم المحلول الناتج.</w:t>
      </w:r>
    </w:p>
    <w:p w:rsidR="00974ADC" w:rsidRDefault="00974ADC" w:rsidP="00A06205">
      <w:pPr>
        <w:pStyle w:val="Paragraphedeliste"/>
        <w:tabs>
          <w:tab w:val="left" w:pos="2508"/>
        </w:tabs>
        <w:bidi/>
        <w:spacing w:after="0" w:line="240" w:lineRule="auto"/>
        <w:ind w:left="927"/>
        <w:rPr>
          <w:rFonts w:ascii="Sakkal Majalla" w:eastAsia="Times New Roman" w:hAnsi="Sakkal Majalla" w:cs="Sakkal Majalla" w:hint="cs"/>
          <w:color w:val="1D2129"/>
          <w:sz w:val="32"/>
          <w:szCs w:val="32"/>
          <w:rtl/>
          <w:lang w:val="en-US" w:bidi="ar-DZ"/>
        </w:rPr>
      </w:pPr>
      <w:r>
        <w:rPr>
          <w:rFonts w:ascii="Sakkal Majalla" w:eastAsia="Times New Roman" w:hAnsi="Sakkal Majalla" w:cs="Sakkal Majalla" w:hint="cs"/>
          <w:noProof/>
          <w:color w:val="1D2129"/>
          <w:sz w:val="32"/>
          <w:szCs w:val="32"/>
          <w:rtl/>
          <w:lang w:eastAsia="fr-FR"/>
        </w:rPr>
        <w:pict>
          <v:rect id="_x0000_s1421" style="position:absolute;left:0;text-align:left;margin-left:127.3pt;margin-top:9.5pt;width:360.75pt;height:28.6pt;z-index:251791872" strokecolor="white [3212]">
            <v:textbox style="mso-next-textbox:#_x0000_s1421">
              <w:txbxContent>
                <w:p w:rsidR="001921CA" w:rsidRDefault="001921C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2FF9649" wp14:editId="32353DCB">
                        <wp:extent cx="4389120" cy="256032"/>
                        <wp:effectExtent l="0" t="0" r="0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20" cy="256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06205">
        <w:rPr>
          <w:rFonts w:ascii="Sakkal Majalla" w:eastAsia="Times New Roman" w:hAnsi="Sakkal Majalla" w:cs="Sakkal Majalla"/>
          <w:color w:val="1D2129"/>
          <w:sz w:val="32"/>
          <w:szCs w:val="32"/>
          <w:rtl/>
          <w:lang w:val="en-US" w:bidi="ar-DZ"/>
        </w:rPr>
        <w:tab/>
      </w:r>
    </w:p>
    <w:p w:rsidR="00974ADC" w:rsidRPr="00974ADC" w:rsidRDefault="00A06205" w:rsidP="00974ADC">
      <w:pPr>
        <w:pStyle w:val="Paragraphedeliste"/>
        <w:bidi/>
        <w:spacing w:after="0" w:line="240" w:lineRule="auto"/>
        <w:ind w:left="927"/>
        <w:rPr>
          <w:rFonts w:ascii="Sakkal Majalla" w:eastAsia="Times New Roman" w:hAnsi="Sakkal Majalla" w:cs="Sakkal Majalla"/>
          <w:color w:val="1D2129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noProof/>
          <w:sz w:val="34"/>
          <w:szCs w:val="34"/>
          <w:u w:val="single"/>
          <w:rtl/>
          <w:lang w:eastAsia="fr-FR"/>
        </w:rPr>
        <w:pict>
          <v:rect id="_x0000_s1420" style="position:absolute;left:0;text-align:left;margin-left:-32.25pt;margin-top:6pt;width:174.75pt;height:142.8pt;z-index:251790848" strokecolor="white [3212]">
            <v:textbox>
              <w:txbxContent>
                <w:p w:rsidR="001921CA" w:rsidRDefault="001921C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8CB2F3E" wp14:editId="75E01CAF">
                        <wp:extent cx="2026756" cy="1809750"/>
                        <wp:effectExtent l="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6920" cy="18098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A06205" w:rsidRDefault="00974ADC" w:rsidP="00974ADC">
      <w:pPr>
        <w:pStyle w:val="Paragraphedeliste"/>
        <w:numPr>
          <w:ilvl w:val="0"/>
          <w:numId w:val="33"/>
        </w:numPr>
        <w:bidi/>
        <w:spacing w:after="0" w:line="240" w:lineRule="auto"/>
        <w:rPr>
          <w:rFonts w:ascii="Sakkal Majalla" w:eastAsia="Calibri" w:hAnsi="Sakkal Majalla" w:cs="Sakkal Majalla" w:hint="cs"/>
          <w:color w:val="1D2129"/>
          <w:sz w:val="32"/>
          <w:szCs w:val="32"/>
          <w:lang w:val="en-US" w:bidi="ar-DZ"/>
        </w:rPr>
      </w:pPr>
      <w:r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 w:bidi="ar-DZ"/>
        </w:rPr>
        <w:t xml:space="preserve">نقوم بترشيح المحلول الناتج، ثم نضعه في وعاء التحليل </w:t>
      </w:r>
      <w:r w:rsidR="00A06205"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 w:bidi="ar-DZ"/>
        </w:rPr>
        <w:t>الكهربائي مسرياه</w:t>
      </w:r>
    </w:p>
    <w:p w:rsidR="003E07FA" w:rsidRPr="00974ADC" w:rsidRDefault="00A06205" w:rsidP="00A06205">
      <w:pPr>
        <w:pStyle w:val="Paragraphedeliste"/>
        <w:bidi/>
        <w:spacing w:after="0" w:line="240" w:lineRule="auto"/>
        <w:rPr>
          <w:rFonts w:ascii="Sakkal Majalla" w:eastAsia="Calibri" w:hAnsi="Sakkal Majalla" w:cs="Sakkal Majalla"/>
          <w:color w:val="1D2129"/>
          <w:sz w:val="32"/>
          <w:szCs w:val="32"/>
          <w:lang w:val="en-US" w:bidi="ar-DZ"/>
        </w:rPr>
      </w:pPr>
      <w:r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 w:bidi="ar-DZ"/>
        </w:rPr>
        <w:t xml:space="preserve"> من الغرافيت ونغلق القاطعة 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 w:bidi="ar-DZ"/>
        </w:rPr>
        <w:t>(</w:t>
      </w:r>
      <w:r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  <w:rtl/>
          <w:lang w:val="en-US"/>
        </w:rPr>
        <w:t>الوثيقة -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0</w:t>
      </w:r>
      <w:r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2</w:t>
      </w:r>
      <w:r w:rsidRPr="00974ADC">
        <w:rPr>
          <w:rFonts w:ascii="Sakkal Majalla" w:eastAsia="Times New Roman" w:hAnsi="Sakkal Majalla" w:cs="Sakkal Majalla"/>
          <w:b/>
          <w:bCs/>
          <w:noProof/>
          <w:color w:val="1D2129"/>
          <w:sz w:val="32"/>
          <w:szCs w:val="32"/>
          <w:rtl/>
          <w:lang w:val="en-US"/>
        </w:rPr>
        <w:t>-</w:t>
      </w:r>
      <w:r w:rsidRPr="00974ADC">
        <w:rPr>
          <w:rFonts w:ascii="Sakkal Majalla" w:eastAsia="Times New Roman" w:hAnsi="Sakkal Majalla" w:cs="Sakkal Majalla" w:hint="cs"/>
          <w:b/>
          <w:bCs/>
          <w:noProof/>
          <w:color w:val="1D2129"/>
          <w:sz w:val="32"/>
          <w:szCs w:val="32"/>
          <w:rtl/>
          <w:lang w:val="en-US"/>
        </w:rPr>
        <w:t>)</w:t>
      </w:r>
    </w:p>
    <w:p w:rsidR="003E07FA" w:rsidRDefault="00A06205" w:rsidP="00A06205">
      <w:pPr>
        <w:pStyle w:val="Paragraphedeliste"/>
        <w:numPr>
          <w:ilvl w:val="0"/>
          <w:numId w:val="35"/>
        </w:numPr>
        <w:bidi/>
        <w:spacing w:line="240" w:lineRule="auto"/>
        <w:rPr>
          <w:rFonts w:ascii="Sakkal Majalla" w:eastAsia="Calibri" w:hAnsi="Sakkal Majalla" w:cs="Sakkal Majalla" w:hint="cs"/>
          <w:color w:val="1D2129"/>
          <w:sz w:val="32"/>
          <w:szCs w:val="32"/>
          <w:lang w:val="en-US"/>
        </w:rPr>
      </w:pPr>
      <w:r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/>
        </w:rPr>
        <w:t>اكمل البيانات المرقمة</w:t>
      </w:r>
      <w:r w:rsidR="003E07FA" w:rsidRPr="00A06205">
        <w:rPr>
          <w:rFonts w:ascii="Sakkal Majalla" w:eastAsia="Calibri" w:hAnsi="Sakkal Majalla" w:cs="Sakkal Majalla"/>
          <w:color w:val="1D2129"/>
          <w:sz w:val="32"/>
          <w:szCs w:val="32"/>
          <w:rtl/>
          <w:lang w:val="en-US"/>
        </w:rPr>
        <w:t xml:space="preserve"> .</w:t>
      </w:r>
    </w:p>
    <w:p w:rsidR="007555CC" w:rsidRPr="00A06205" w:rsidRDefault="00A06205" w:rsidP="00A06205">
      <w:pPr>
        <w:pStyle w:val="Paragraphedeliste"/>
        <w:numPr>
          <w:ilvl w:val="0"/>
          <w:numId w:val="35"/>
        </w:numPr>
        <w:bidi/>
        <w:spacing w:line="240" w:lineRule="auto"/>
        <w:rPr>
          <w:rFonts w:ascii="Sakkal Majalla" w:eastAsia="Calibri" w:hAnsi="Sakkal Majalla" w:cs="Sakkal Majalla"/>
          <w:color w:val="1D2129"/>
          <w:sz w:val="32"/>
          <w:szCs w:val="32"/>
          <w:lang w:val="en-US"/>
        </w:rPr>
      </w:pPr>
      <w:r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/>
        </w:rPr>
        <w:t xml:space="preserve">عبر بمعادلة كيميائية عن التفاعل الحادث </w:t>
      </w:r>
      <w:proofErr w:type="gramStart"/>
      <w:r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/>
        </w:rPr>
        <w:t>عند</w:t>
      </w:r>
      <w:proofErr w:type="gramEnd"/>
      <w:r>
        <w:rPr>
          <w:rFonts w:ascii="Sakkal Majalla" w:eastAsia="Calibri" w:hAnsi="Sakkal Majalla" w:cs="Sakkal Majalla" w:hint="cs"/>
          <w:color w:val="1D2129"/>
          <w:sz w:val="32"/>
          <w:szCs w:val="32"/>
          <w:rtl/>
          <w:lang w:val="en-US"/>
        </w:rPr>
        <w:t xml:space="preserve"> كل مسرى.</w:t>
      </w:r>
    </w:p>
    <w:p w:rsidR="00A404AD" w:rsidRPr="003E07FA" w:rsidRDefault="00974ADC" w:rsidP="00972E62">
      <w:pPr>
        <w:tabs>
          <w:tab w:val="left" w:pos="6247"/>
        </w:tabs>
        <w:bidi/>
        <w:spacing w:after="0" w:line="240" w:lineRule="auto"/>
        <w:rPr>
          <w:rFonts w:ascii="Sakkal Majalla" w:hAnsi="Sakkal Majalla" w:cs="Sakkal Majalla"/>
          <w:b/>
          <w:bCs/>
          <w:sz w:val="34"/>
          <w:szCs w:val="34"/>
          <w:rtl/>
        </w:rPr>
      </w:pPr>
      <w:r>
        <w:rPr>
          <w:rFonts w:ascii="Sakkal Majalla" w:hAnsi="Sakkal Majalla" w:cs="Sakkal Majalla"/>
          <w:b/>
          <w:bCs/>
          <w:noProof/>
          <w:sz w:val="34"/>
          <w:szCs w:val="34"/>
          <w:u w:val="double"/>
          <w:rtl/>
          <w:lang w:eastAsia="fr-FR"/>
        </w:rPr>
        <w:pict>
          <v:rect id="_x0000_s1394" style="position:absolute;left:0;text-align:left;margin-left:72.75pt;margin-top:14.3pt;width:83.25pt;height:12.75pt;z-index:251767296" strokecolor="white [3212]"/>
        </w:pict>
      </w:r>
      <w:r w:rsidR="00256BDE" w:rsidRPr="003E07FA">
        <w:rPr>
          <w:rFonts w:ascii="Sakkal Majalla" w:hAnsi="Sakkal Majalla" w:cs="Sakkal Majalla" w:hint="cs"/>
          <w:b/>
          <w:bCs/>
          <w:sz w:val="34"/>
          <w:szCs w:val="34"/>
          <w:u w:val="double"/>
          <w:rtl/>
        </w:rPr>
        <w:t xml:space="preserve">التمرين </w:t>
      </w:r>
      <w:proofErr w:type="gramStart"/>
      <w:r w:rsidR="00256BDE" w:rsidRPr="003E07FA">
        <w:rPr>
          <w:rFonts w:ascii="Sakkal Majalla" w:hAnsi="Sakkal Majalla" w:cs="Sakkal Majalla" w:hint="cs"/>
          <w:b/>
          <w:bCs/>
          <w:sz w:val="34"/>
          <w:szCs w:val="34"/>
          <w:u w:val="double"/>
          <w:rtl/>
        </w:rPr>
        <w:t>الثاني</w:t>
      </w:r>
      <w:r w:rsidR="00256BDE" w:rsidRPr="003E07FA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</w:t>
      </w:r>
      <w:r w:rsidR="00A404AD" w:rsidRPr="003E07FA">
        <w:rPr>
          <w:rFonts w:ascii="Sakkal Majalla" w:hAnsi="Sakkal Majalla" w:cs="Sakkal Majalla"/>
          <w:b/>
          <w:bCs/>
          <w:sz w:val="34"/>
          <w:szCs w:val="34"/>
          <w:rtl/>
        </w:rPr>
        <w:t>:</w:t>
      </w:r>
      <w:proofErr w:type="gramEnd"/>
      <w:r w:rsidR="00D54600" w:rsidRPr="003E07FA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(06 نقاط)</w:t>
      </w:r>
      <w:r w:rsidR="00972E62">
        <w:rPr>
          <w:rFonts w:ascii="Sakkal Majalla" w:hAnsi="Sakkal Majalla" w:cs="Sakkal Majalla"/>
          <w:b/>
          <w:bCs/>
          <w:sz w:val="34"/>
          <w:szCs w:val="34"/>
          <w:rtl/>
        </w:rPr>
        <w:tab/>
      </w:r>
    </w:p>
    <w:p w:rsidR="00F26CB5" w:rsidRDefault="00961135" w:rsidP="008C4C2C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 w:hint="cs"/>
          <w:sz w:val="30"/>
          <w:szCs w:val="30"/>
          <w:rtl/>
        </w:rPr>
      </w:pPr>
      <w:r>
        <w:rPr>
          <w:rFonts w:ascii="Sakkal Majalla" w:hAnsi="Sakkal Majalla" w:cs="Sakkal Majalla"/>
          <w:b/>
          <w:bCs/>
          <w:noProof/>
          <w:sz w:val="30"/>
          <w:szCs w:val="30"/>
          <w:lang w:val="en-US"/>
        </w:rPr>
        <w:pict>
          <v:shape id="_x0000_s1377" type="#_x0000_t202" style="position:absolute;left:0;text-align:left;margin-left:-28.5pt;margin-top:17.6pt;width:195.75pt;height:159.75pt;z-index:251752960" strokecolor="white [3212]" strokeweight=".5pt">
            <v:textbox style="mso-next-textbox:#_x0000_s1377">
              <w:txbxContent>
                <w:p w:rsidR="001921CA" w:rsidRDefault="001921C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84620BC" wp14:editId="6562B365">
                        <wp:extent cx="2419350" cy="1838325"/>
                        <wp:effectExtent l="0" t="0" r="0" b="9525"/>
                        <wp:docPr id="40" name="Imag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935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D1F05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8C4C2C">
        <w:rPr>
          <w:rFonts w:ascii="Sakkal Majalla" w:hAnsi="Sakkal Majalla" w:cs="Sakkal Majalla" w:hint="cs"/>
          <w:sz w:val="30"/>
          <w:szCs w:val="30"/>
          <w:rtl/>
        </w:rPr>
        <w:t xml:space="preserve">  انجزت سارة  مجموعة من التجارب للتأكد من فهمها للدرس في القسم باستغلال النتائج المعطاة الوثائق  3و 4 التالية: </w:t>
      </w:r>
    </w:p>
    <w:p w:rsidR="00A404AD" w:rsidRPr="008C4C2C" w:rsidRDefault="004D1F05" w:rsidP="00F26CB5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r w:rsidR="00A404AD" w:rsidRPr="00282B5A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9E1DE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</w:p>
    <w:p w:rsidR="00111F16" w:rsidRDefault="00111F16" w:rsidP="00111F16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 w:hint="cs"/>
          <w:b/>
          <w:bCs/>
          <w:sz w:val="30"/>
          <w:szCs w:val="30"/>
          <w:u w:val="double"/>
          <w:rtl/>
        </w:rPr>
      </w:pPr>
      <w:r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   </w:t>
      </w:r>
      <w:r w:rsidRPr="00111F16">
        <w:rPr>
          <w:rFonts w:ascii="Sakkal Majalla" w:hAnsi="Sakkal Majalla" w:cs="Sakkal Majalla" w:hint="cs"/>
          <w:b/>
          <w:bCs/>
          <w:sz w:val="30"/>
          <w:szCs w:val="30"/>
          <w:u w:val="double"/>
          <w:rtl/>
        </w:rPr>
        <w:t>من الوثيقة 03:</w:t>
      </w:r>
      <w:r w:rsidRPr="00F26CB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F26CB5" w:rsidRPr="00F26CB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وضع الجسم فوق </w:t>
      </w:r>
      <w:proofErr w:type="gramStart"/>
      <w:r w:rsidR="00F26CB5" w:rsidRPr="00F26CB5">
        <w:rPr>
          <w:rFonts w:ascii="Sakkal Majalla" w:hAnsi="Sakkal Majalla" w:cs="Sakkal Majalla" w:hint="cs"/>
          <w:b/>
          <w:bCs/>
          <w:sz w:val="30"/>
          <w:szCs w:val="30"/>
          <w:rtl/>
        </w:rPr>
        <w:t>سطح</w:t>
      </w:r>
      <w:proofErr w:type="gramEnd"/>
      <w:r w:rsidR="00F26CB5" w:rsidRPr="00F26CB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مائل</w:t>
      </w:r>
      <w:r w:rsidR="00F26CB5">
        <w:rPr>
          <w:rFonts w:ascii="Sakkal Majalla" w:hAnsi="Sakkal Majalla" w:cs="Sakkal Majalla" w:hint="cs"/>
          <w:b/>
          <w:bCs/>
          <w:sz w:val="30"/>
          <w:szCs w:val="30"/>
          <w:u w:val="double"/>
          <w:rtl/>
        </w:rPr>
        <w:t xml:space="preserve"> </w:t>
      </w:r>
    </w:p>
    <w:p w:rsidR="00691E14" w:rsidRPr="00111F16" w:rsidRDefault="00691E14" w:rsidP="00691E14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u w:val="double"/>
          <w:rtl/>
        </w:rPr>
      </w:pPr>
    </w:p>
    <w:p w:rsidR="00111F16" w:rsidRPr="00111F16" w:rsidRDefault="00111F16" w:rsidP="00F26CB5">
      <w:pPr>
        <w:pStyle w:val="Paragraphedeliste"/>
        <w:numPr>
          <w:ilvl w:val="0"/>
          <w:numId w:val="32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111F1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</w:t>
      </w:r>
      <w:r w:rsidR="00F26CB5">
        <w:rPr>
          <w:rFonts w:ascii="Sakkal Majalla" w:hAnsi="Sakkal Majalla" w:cs="Sakkal Majalla" w:hint="cs"/>
          <w:sz w:val="30"/>
          <w:szCs w:val="30"/>
          <w:rtl/>
        </w:rPr>
        <w:t>اذكر القوى المؤثرة على الجسم (</w:t>
      </w:r>
      <w:r w:rsidR="00F26CB5">
        <w:rPr>
          <w:rFonts w:ascii="Sakkal Majalla" w:hAnsi="Sakkal Majalla" w:cs="Sakkal Majalla"/>
          <w:sz w:val="30"/>
          <w:szCs w:val="30"/>
        </w:rPr>
        <w:t>s</w:t>
      </w:r>
      <w:r w:rsidR="00F26CB5">
        <w:rPr>
          <w:rFonts w:ascii="Sakkal Majalla" w:hAnsi="Sakkal Majalla" w:cs="Sakkal Majalla" w:hint="cs"/>
          <w:sz w:val="30"/>
          <w:szCs w:val="30"/>
          <w:rtl/>
        </w:rPr>
        <w:t>) و اعط رمزها</w:t>
      </w:r>
    </w:p>
    <w:p w:rsidR="00A404AD" w:rsidRPr="00111F16" w:rsidRDefault="00111F16" w:rsidP="00F26CB5">
      <w:pPr>
        <w:pStyle w:val="Paragraphedeliste"/>
        <w:numPr>
          <w:ilvl w:val="0"/>
          <w:numId w:val="32"/>
        </w:numPr>
        <w:tabs>
          <w:tab w:val="left" w:pos="1192"/>
        </w:tabs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  <w:vertAlign w:val="subscript"/>
        </w:rPr>
      </w:pPr>
      <w:r w:rsidRPr="00111F16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F26CB5">
        <w:rPr>
          <w:rFonts w:ascii="Sakkal Majalla" w:hAnsi="Sakkal Majalla" w:cs="Sakkal Majalla" w:hint="cs"/>
          <w:sz w:val="30"/>
          <w:szCs w:val="30"/>
          <w:rtl/>
        </w:rPr>
        <w:t>اكمل تمثيل هذه القوى على المرصوفة حتى يكون الجسم ففي حالة توازن</w:t>
      </w:r>
    </w:p>
    <w:p w:rsidR="00A404AD" w:rsidRDefault="00A404AD" w:rsidP="00111F1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0"/>
          <w:szCs w:val="30"/>
        </w:rPr>
      </w:pPr>
    </w:p>
    <w:p w:rsidR="007B5737" w:rsidRPr="00111F16" w:rsidRDefault="00691E14" w:rsidP="00111F16">
      <w:pPr>
        <w:bidi/>
        <w:spacing w:after="0"/>
        <w:jc w:val="both"/>
        <w:rPr>
          <w:rFonts w:ascii="Sakkal Majalla" w:hAnsi="Sakkal Majalla" w:cs="Sakkal Majalla"/>
          <w:sz w:val="30"/>
          <w:szCs w:val="30"/>
          <w:u w:val="double"/>
          <w:rtl/>
        </w:rPr>
      </w:pPr>
      <w:r>
        <w:rPr>
          <w:noProof/>
          <w:rtl/>
          <w:lang w:eastAsia="fr-FR"/>
        </w:rPr>
        <w:pict>
          <v:rect id="_x0000_s1387" style="position:absolute;left:0;text-align:left;margin-left:26.25pt;margin-top:10.9pt;width:84.75pt;height:29.25pt;z-index:251761152" fillcolor="#bdd6ee [1300]" strokecolor="black [3213]" strokeweight="1.5pt">
            <v:shadow color="#868686"/>
            <v:textbox>
              <w:txbxContent>
                <w:p w:rsidR="001921CA" w:rsidRPr="007B5737" w:rsidRDefault="001921CA" w:rsidP="008C4C2C">
                  <w:pPr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B573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Pr="007B573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3-</w:t>
                  </w:r>
                </w:p>
              </w:txbxContent>
            </v:textbox>
          </v:rect>
        </w:pict>
      </w:r>
      <w:r w:rsidR="00111F16" w:rsidRPr="00111F16">
        <w:rPr>
          <w:rFonts w:ascii="Sakkal Majalla" w:hAnsi="Sakkal Majalla" w:cs="Sakkal Majalla" w:hint="cs"/>
          <w:b/>
          <w:bCs/>
          <w:sz w:val="30"/>
          <w:szCs w:val="30"/>
          <w:u w:val="double"/>
          <w:rtl/>
        </w:rPr>
        <w:t>من الوثيقة 0</w:t>
      </w:r>
      <w:r w:rsidR="00111F16">
        <w:rPr>
          <w:rFonts w:ascii="Sakkal Majalla" w:hAnsi="Sakkal Majalla" w:cs="Sakkal Majalla" w:hint="cs"/>
          <w:b/>
          <w:bCs/>
          <w:sz w:val="30"/>
          <w:szCs w:val="30"/>
          <w:u w:val="double"/>
          <w:rtl/>
        </w:rPr>
        <w:t>4:</w:t>
      </w:r>
      <w:r w:rsidR="00F26CB5" w:rsidRPr="00F26CB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غمر الجسم كليا في حوض مائي</w:t>
      </w:r>
    </w:p>
    <w:p w:rsidR="00111F16" w:rsidRDefault="00F26CB5" w:rsidP="00F26CB5">
      <w:pPr>
        <w:pStyle w:val="Paragraphedeliste"/>
        <w:numPr>
          <w:ilvl w:val="0"/>
          <w:numId w:val="31"/>
        </w:numPr>
        <w:bidi/>
        <w:spacing w:after="0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ماذا يمثل المقدران </w:t>
      </w:r>
      <w:r>
        <w:rPr>
          <w:rFonts w:ascii="Sakkal Majalla" w:hAnsi="Sakkal Majalla" w:cs="Sakkal Majalla"/>
          <w:sz w:val="30"/>
          <w:szCs w:val="30"/>
        </w:rPr>
        <w:t xml:space="preserve">5N  </w:t>
      </w:r>
      <w:r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و</w:t>
      </w:r>
      <w:r>
        <w:rPr>
          <w:rFonts w:ascii="Sakkal Majalla" w:hAnsi="Sakkal Majalla" w:cs="Sakkal Majalla"/>
          <w:sz w:val="30"/>
          <w:szCs w:val="30"/>
        </w:rPr>
        <w:t>2N</w:t>
      </w:r>
      <w:r>
        <w:rPr>
          <w:rFonts w:ascii="Sakkal Majalla" w:hAnsi="Sakkal Majalla" w:cs="Sakkal Majalla" w:hint="cs"/>
          <w:sz w:val="30"/>
          <w:szCs w:val="30"/>
          <w:rtl/>
        </w:rPr>
        <w:t>؟</w:t>
      </w:r>
    </w:p>
    <w:p w:rsidR="005118F4" w:rsidRDefault="00691E14" w:rsidP="00691E14">
      <w:pPr>
        <w:pStyle w:val="Paragraphedeliste"/>
        <w:numPr>
          <w:ilvl w:val="0"/>
          <w:numId w:val="31"/>
        </w:numPr>
        <w:bidi/>
        <w:spacing w:after="0"/>
        <w:jc w:val="both"/>
        <w:rPr>
          <w:rFonts w:ascii="Sakkal Majalla" w:hAnsi="Sakkal Majalla" w:cs="Sakkal Majalla" w:hint="cs"/>
          <w:sz w:val="30"/>
          <w:szCs w:val="30"/>
        </w:rPr>
      </w:pPr>
      <w:r>
        <w:rPr>
          <w:b/>
          <w:bCs/>
          <w:noProof/>
          <w:lang w:val="en-US"/>
        </w:rPr>
        <w:pict>
          <v:shape id="_x0000_s1376" type="#_x0000_t202" style="position:absolute;left:0;text-align:left;margin-left:-12pt;margin-top:12.2pt;width:198pt;height:147pt;z-index:251751936" strokecolor="black [3213]">
            <v:textbox style="mso-next-textbox:#_x0000_s1376">
              <w:txbxContent>
                <w:p w:rsidR="001921CA" w:rsidRDefault="001921C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49BC30B" wp14:editId="269648FA">
                        <wp:extent cx="2322195" cy="1548130"/>
                        <wp:effectExtent l="0" t="0" r="0" b="0"/>
                        <wp:docPr id="49" name="Imag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2195" cy="1548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118F4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 w:hint="cs"/>
          <w:sz w:val="30"/>
          <w:szCs w:val="30"/>
          <w:rtl/>
        </w:rPr>
        <w:t>احسب شدة دافعة أرخميدس</w:t>
      </w:r>
    </w:p>
    <w:p w:rsidR="00691E14" w:rsidRDefault="00691E14" w:rsidP="00691E14">
      <w:pPr>
        <w:pStyle w:val="Paragraphedeliste"/>
        <w:numPr>
          <w:ilvl w:val="0"/>
          <w:numId w:val="31"/>
        </w:numPr>
        <w:bidi/>
        <w:spacing w:after="0"/>
        <w:jc w:val="both"/>
        <w:rPr>
          <w:rFonts w:ascii="Sakkal Majalla" w:hAnsi="Sakkal Majalla" w:cs="Sakkal Majalla" w:hint="cs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>اذكر خصائص دافعة أرخميدس  ثم مثلها كيفيا</w:t>
      </w:r>
    </w:p>
    <w:p w:rsidR="00691E14" w:rsidRDefault="00691E14" w:rsidP="00691E14">
      <w:pPr>
        <w:pStyle w:val="Paragraphedeliste"/>
        <w:bidi/>
        <w:spacing w:after="0"/>
        <w:ind w:left="1068"/>
        <w:jc w:val="both"/>
        <w:rPr>
          <w:rFonts w:ascii="Sakkal Majalla" w:hAnsi="Sakkal Majalla" w:cs="Sakkal Majalla" w:hint="cs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>علما ان الجسم غمر كليا في الماء</w:t>
      </w:r>
    </w:p>
    <w:p w:rsidR="008C4C2C" w:rsidRDefault="008C4C2C" w:rsidP="008C4C2C">
      <w:pPr>
        <w:bidi/>
        <w:spacing w:after="0"/>
        <w:jc w:val="both"/>
        <w:rPr>
          <w:rFonts w:ascii="Sakkal Majalla" w:hAnsi="Sakkal Majalla" w:cs="Sakkal Majalla" w:hint="cs"/>
          <w:sz w:val="30"/>
          <w:szCs w:val="30"/>
          <w:rtl/>
        </w:rPr>
      </w:pPr>
    </w:p>
    <w:p w:rsidR="008C4C2C" w:rsidRDefault="008C4C2C" w:rsidP="008C4C2C">
      <w:pPr>
        <w:bidi/>
        <w:spacing w:after="0"/>
        <w:jc w:val="both"/>
        <w:rPr>
          <w:rFonts w:ascii="Sakkal Majalla" w:hAnsi="Sakkal Majalla" w:cs="Sakkal Majalla" w:hint="cs"/>
          <w:sz w:val="30"/>
          <w:szCs w:val="30"/>
          <w:rtl/>
        </w:rPr>
      </w:pPr>
    </w:p>
    <w:p w:rsidR="008C4C2C" w:rsidRDefault="008C4C2C" w:rsidP="008C4C2C">
      <w:pPr>
        <w:bidi/>
        <w:spacing w:after="0"/>
        <w:jc w:val="both"/>
        <w:rPr>
          <w:rFonts w:ascii="Sakkal Majalla" w:hAnsi="Sakkal Majalla" w:cs="Sakkal Majalla" w:hint="cs"/>
          <w:sz w:val="30"/>
          <w:szCs w:val="30"/>
          <w:rtl/>
        </w:rPr>
      </w:pPr>
    </w:p>
    <w:p w:rsidR="008C4C2C" w:rsidRDefault="00691E14" w:rsidP="008C4C2C">
      <w:pPr>
        <w:bidi/>
        <w:spacing w:after="0"/>
        <w:jc w:val="both"/>
        <w:rPr>
          <w:rFonts w:ascii="Sakkal Majalla" w:hAnsi="Sakkal Majalla" w:cs="Sakkal Majalla" w:hint="cs"/>
          <w:sz w:val="30"/>
          <w:szCs w:val="30"/>
          <w:rtl/>
        </w:rPr>
      </w:pPr>
      <w:r>
        <w:rPr>
          <w:rFonts w:ascii="Sakkal Majalla" w:hAnsi="Sakkal Majalla" w:cs="Sakkal Majalla"/>
          <w:noProof/>
          <w:sz w:val="30"/>
          <w:szCs w:val="30"/>
          <w:rtl/>
          <w:lang w:eastAsia="fr-FR"/>
        </w:rPr>
        <w:pict>
          <v:rect id="_x0000_s1397" style="position:absolute;left:0;text-align:left;margin-left:39pt;margin-top:1.2pt;width:88.5pt;height:24pt;z-index:251770368" fillcolor="#bdd6ee [1300]" strokecolor="black [3213]" strokeweight="1.5pt">
            <v:textbox>
              <w:txbxContent>
                <w:p w:rsidR="001921CA" w:rsidRPr="007B5737" w:rsidRDefault="001921CA" w:rsidP="008C4C2C">
                  <w:pPr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B573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- 4-</w:t>
                  </w:r>
                </w:p>
                <w:p w:rsidR="001921CA" w:rsidRDefault="001921CA"/>
              </w:txbxContent>
            </v:textbox>
          </v:rect>
        </w:pict>
      </w:r>
    </w:p>
    <w:tbl>
      <w:tblPr>
        <w:tblStyle w:val="Grilledutableau"/>
        <w:tblpPr w:leftFromText="141" w:rightFromText="141" w:vertAnchor="text" w:horzAnchor="margin" w:tblpY="554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691E14" w:rsidRPr="00024E95" w:rsidTr="00691E14">
        <w:tc>
          <w:tcPr>
            <w:tcW w:w="10456" w:type="dxa"/>
          </w:tcPr>
          <w:p w:rsidR="00691E14" w:rsidRPr="00F97E9F" w:rsidRDefault="00691E14" w:rsidP="00691E14">
            <w:pPr>
              <w:tabs>
                <w:tab w:val="center" w:pos="5120"/>
                <w:tab w:val="left" w:pos="9202"/>
              </w:tabs>
              <w:bidi/>
              <w:ind w:left="-166" w:hanging="166"/>
              <w:jc w:val="center"/>
              <w:rPr>
                <w:rFonts w:ascii="Sakkal Majalla" w:hAnsi="Sakkal Majalla" w:cs="Sakkal Majalla"/>
                <w:b/>
                <w:bCs/>
                <w:sz w:val="34"/>
                <w:szCs w:val="34"/>
              </w:rPr>
            </w:pPr>
            <w:proofErr w:type="gramStart"/>
            <w:r w:rsidRPr="00F97E9F"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</w:rPr>
              <w:t>صفحة</w:t>
            </w:r>
            <w:proofErr w:type="gramEnd"/>
            <w:r w:rsidRPr="00F97E9F"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</w:rPr>
              <w:t xml:space="preserve"> 1من 2</w:t>
            </w:r>
          </w:p>
        </w:tc>
      </w:tr>
    </w:tbl>
    <w:p w:rsidR="008C4C2C" w:rsidRDefault="008C4C2C" w:rsidP="008C4C2C">
      <w:pPr>
        <w:bidi/>
        <w:spacing w:after="0"/>
        <w:jc w:val="both"/>
        <w:rPr>
          <w:rFonts w:ascii="Sakkal Majalla" w:hAnsi="Sakkal Majalla" w:cs="Sakkal Majalla" w:hint="cs"/>
          <w:sz w:val="30"/>
          <w:szCs w:val="30"/>
          <w:rtl/>
        </w:rPr>
      </w:pPr>
    </w:p>
    <w:p w:rsidR="00111F16" w:rsidRDefault="001921CA" w:rsidP="00111F16">
      <w:pPr>
        <w:bidi/>
        <w:spacing w:after="0"/>
        <w:jc w:val="both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/>
          <w:noProof/>
          <w:sz w:val="30"/>
          <w:szCs w:val="30"/>
          <w:rtl/>
          <w:lang w:eastAsia="fr-FR"/>
        </w:rPr>
        <w:lastRenderedPageBreak/>
        <w:pict>
          <v:rect id="_x0000_s1425" style="position:absolute;left:0;text-align:left;margin-left:-40.5pt;margin-top:-27.2pt;width:610.5pt;height:33pt;z-index:251792896">
            <v:textbox>
              <w:txbxContent>
                <w:p w:rsidR="001921CA" w:rsidRPr="001921CA" w:rsidRDefault="001921CA">
                  <w:pPr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1921C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تابع لاختبار مادة العلوم </w:t>
                  </w:r>
                  <w:proofErr w:type="gramStart"/>
                  <w:r w:rsidRPr="001921C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الفيزيائية  و</w:t>
                  </w:r>
                  <w:proofErr w:type="gramEnd"/>
                  <w:r w:rsidRPr="001921C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التكنولوجيا                                                                                                                   دورة 2025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</w:p>
              </w:txbxContent>
            </v:textbox>
          </v:rect>
        </w:pict>
      </w:r>
    </w:p>
    <w:p w:rsidR="000B0ACE" w:rsidRPr="007555CC" w:rsidRDefault="00974ADC" w:rsidP="007555CC">
      <w:pPr>
        <w:bidi/>
        <w:spacing w:after="0"/>
        <w:jc w:val="both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/>
          <w:noProof/>
          <w:sz w:val="30"/>
          <w:szCs w:val="30"/>
          <w:rtl/>
          <w:lang w:eastAsia="fr-FR"/>
        </w:rPr>
        <w:pict>
          <v:rect id="_x0000_s1418" style="position:absolute;left:0;text-align:left;margin-left:6.75pt;margin-top:-27.95pt;width:156pt;height:93pt;z-index:251789824;mso-position-horizontal-relative:text;mso-position-vertical-relative:text" strokecolor="white [3212]">
            <v:textbox>
              <w:txbxContent>
                <w:p w:rsidR="001921CA" w:rsidRDefault="001921CA"/>
              </w:txbxContent>
            </v:textbox>
          </v:rect>
        </w:pict>
      </w:r>
    </w:p>
    <w:p w:rsidR="00D54600" w:rsidRDefault="00256BDE" w:rsidP="00256BD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D5460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D5460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الثاني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:</w:t>
      </w:r>
      <w:proofErr w:type="gramEnd"/>
      <w:r w:rsidR="00D5460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( 08 نقاط )</w:t>
      </w:r>
    </w:p>
    <w:p w:rsidR="00256BDE" w:rsidRDefault="00256BDE" w:rsidP="001921CA">
      <w:pPr>
        <w:tabs>
          <w:tab w:val="left" w:pos="8047"/>
        </w:tabs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الوضعية الإدماجية</w:t>
      </w:r>
      <w:r w:rsidR="001921C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(08 نقاط) </w:t>
      </w:r>
      <w:r w:rsidR="00500CB8">
        <w:rPr>
          <w:rFonts w:ascii="Sakkal Majalla" w:hAnsi="Sakkal Majalla" w:cs="Sakkal Majalla"/>
          <w:b/>
          <w:bCs/>
          <w:sz w:val="32"/>
          <w:szCs w:val="32"/>
          <w:rtl/>
        </w:rPr>
        <w:tab/>
      </w:r>
    </w:p>
    <w:p w:rsidR="00C82194" w:rsidRDefault="004C0A58" w:rsidP="00514174">
      <w:pPr>
        <w:bidi/>
        <w:spacing w:after="0" w:line="240" w:lineRule="auto"/>
        <w:rPr>
          <w:rFonts w:ascii="Sakkal Majalla" w:hAnsi="Sakkal Majalla" w:cs="Sakkal Majalla" w:hint="cs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   </w:t>
      </w:r>
      <w:r w:rsidR="00514174">
        <w:rPr>
          <w:rFonts w:ascii="Sakkal Majalla" w:hAnsi="Sakkal Majalla" w:cs="Sakkal Majalla" w:hint="cs"/>
          <w:sz w:val="30"/>
          <w:szCs w:val="30"/>
          <w:rtl/>
        </w:rPr>
        <w:t xml:space="preserve">تبين الوثيقة (04) مخططا كهربائيا </w:t>
      </w:r>
      <w:r w:rsidR="001A1B2D">
        <w:rPr>
          <w:rFonts w:ascii="Sakkal Majalla" w:hAnsi="Sakkal Majalla" w:cs="Sakkal Majalla" w:hint="cs"/>
          <w:sz w:val="30"/>
          <w:szCs w:val="30"/>
          <w:rtl/>
        </w:rPr>
        <w:t xml:space="preserve">لجزء من الشبكة الكهربائية لمنزل  لؤي. واجهت العائلة عدة مشاكل متعلقة بالشبكة الكهربائية </w:t>
      </w:r>
      <w:bookmarkStart w:id="0" w:name="_GoBack"/>
      <w:bookmarkEnd w:id="0"/>
      <w:r w:rsidR="001A1B2D">
        <w:rPr>
          <w:rFonts w:ascii="Sakkal Majalla" w:hAnsi="Sakkal Majalla" w:cs="Sakkal Majalla" w:hint="cs"/>
          <w:sz w:val="30"/>
          <w:szCs w:val="30"/>
          <w:rtl/>
        </w:rPr>
        <w:t xml:space="preserve">للمنزل </w:t>
      </w:r>
      <w:proofErr w:type="gramStart"/>
      <w:r w:rsidR="001A1B2D">
        <w:rPr>
          <w:rFonts w:ascii="Sakkal Majalla" w:hAnsi="Sakkal Majalla" w:cs="Sakkal Majalla" w:hint="cs"/>
          <w:sz w:val="30"/>
          <w:szCs w:val="30"/>
          <w:rtl/>
        </w:rPr>
        <w:t>نذكر</w:t>
      </w:r>
      <w:proofErr w:type="gramEnd"/>
      <w:r w:rsidR="001A1B2D">
        <w:rPr>
          <w:rFonts w:ascii="Sakkal Majalla" w:hAnsi="Sakkal Majalla" w:cs="Sakkal Majalla" w:hint="cs"/>
          <w:sz w:val="30"/>
          <w:szCs w:val="30"/>
          <w:rtl/>
        </w:rPr>
        <w:t xml:space="preserve"> منها:</w:t>
      </w:r>
    </w:p>
    <w:p w:rsidR="001A1B2D" w:rsidRDefault="001A1B2D" w:rsidP="001A1B2D">
      <w:pPr>
        <w:bidi/>
        <w:spacing w:after="0" w:line="240" w:lineRule="auto"/>
        <w:rPr>
          <w:rFonts w:ascii="Sakkal Majalla" w:hAnsi="Sakkal Majalla" w:cs="Sakkal Majalla" w:hint="cs"/>
          <w:sz w:val="30"/>
          <w:szCs w:val="30"/>
          <w:rtl/>
        </w:rPr>
      </w:pPr>
    </w:p>
    <w:p w:rsidR="001A1B2D" w:rsidRDefault="001A1B2D" w:rsidP="001A1B2D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akkal Majalla" w:hAnsi="Sakkal Majalla" w:cs="Sakkal Majalla" w:hint="cs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>فصل القاطع الالي عن دارة المصباح عند غلق القاطعة.</w:t>
      </w:r>
    </w:p>
    <w:p w:rsidR="001A1B2D" w:rsidRPr="001A1B2D" w:rsidRDefault="00AF7DED" w:rsidP="001A1B2D">
      <w:pPr>
        <w:pStyle w:val="Paragraphedeliste"/>
        <w:numPr>
          <w:ilvl w:val="0"/>
          <w:numId w:val="36"/>
        </w:numPr>
        <w:bidi/>
        <w:spacing w:after="0" w:line="240" w:lineRule="auto"/>
        <w:rPr>
          <w:rFonts w:ascii="Sakkal Majalla" w:hAnsi="Sakkal Majalla" w:cs="Sakkal Majalla" w:hint="cs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>عدم  اشتغال المدفأة الكهربائية بالرغم من سلامتها.</w:t>
      </w:r>
    </w:p>
    <w:p w:rsidR="00F6522D" w:rsidRDefault="00974ADC" w:rsidP="00AC2AD8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414" style="position:absolute;margin-left:32.25pt;margin-top:2.45pt;width:465.75pt;height:201.75pt;z-index:251786752">
            <v:textbox>
              <w:txbxContent>
                <w:p w:rsidR="001921CA" w:rsidRDefault="001921CA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7F8087B" wp14:editId="316A559D">
                        <wp:extent cx="5716614" cy="2505075"/>
                        <wp:effectExtent l="0" t="0" r="0" b="0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2620" cy="2507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386" style="position:absolute;margin-left:21.75pt;margin-top:8.45pt;width:496.5pt;height:206.25pt;z-index:251760128" strokecolor="white [3212]">
            <v:textbox>
              <w:txbxContent>
                <w:p w:rsidR="001921CA" w:rsidRDefault="001921CA"/>
              </w:txbxContent>
            </v:textbox>
          </v:rect>
        </w:pict>
      </w:r>
    </w:p>
    <w:p w:rsidR="00F6522D" w:rsidRDefault="00F6522D" w:rsidP="00F6522D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</w:pPr>
    </w:p>
    <w:p w:rsidR="00F6522D" w:rsidRDefault="00974ADC" w:rsidP="00F6522D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13" type="#_x0000_t32" style="position:absolute;margin-left:50.25pt;margin-top:-.25pt;width:390.75pt;height:.05pt;z-index:251785728" o:connectortype="straight" strokecolor="#0070c0" strokeweight="2.2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411" type="#_x0000_t32" style="position:absolute;margin-left:251.25pt;margin-top:-.2pt;width:.75pt;height:32.2pt;flip:x;z-index:251783680" o:connectortype="straight" strokecolor="white [3212]" strokeweight="4.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405" type="#_x0000_t32" style="position:absolute;margin-left:441pt;margin-top:-.2pt;width:0;height:85.45pt;z-index:251778560" o:connectortype="straight" strokecolor="#2e74b5 [2404]" strokeweight="2.2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404" type="#_x0000_t32" style="position:absolute;margin-left:334.5pt;margin-top:-.2pt;width:0;height:48.7pt;z-index:251777536" o:connectortype="straight" strokecolor="#2e74b5 [2404]" strokeweight="2.25pt"/>
        </w:pict>
      </w:r>
    </w:p>
    <w:p w:rsidR="00F6522D" w:rsidRDefault="00974ADC" w:rsidP="00F6522D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412" type="#_x0000_t32" style="position:absolute;margin-left:43.5pt;margin-top:9.65pt;width:349.5pt;height:0;z-index:251784704" o:connectortype="straight" strokecolor="red" strokeweight="2.2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409" style="position:absolute;margin-left:199.5pt;margin-top:9.65pt;width:63.75pt;height:80.25pt;z-index:251781632" strokecolor="white [3212]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406" type="#_x0000_t32" style="position:absolute;margin-left:393pt;margin-top:9.65pt;width:0;height:53.25pt;z-index:251779584" o:connectortype="straight" strokecolor="red" strokeweight="2.2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403" type="#_x0000_t32" style="position:absolute;margin-left:287.25pt;margin-top:9.65pt;width:.75pt;height:53.25pt;z-index:251776512" o:connectortype="straight" strokecolor="red" strokeweight="2.25pt"/>
        </w:pict>
      </w:r>
    </w:p>
    <w:p w:rsidR="00F6522D" w:rsidRDefault="00F6522D" w:rsidP="00F6522D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</w:pPr>
    </w:p>
    <w:p w:rsidR="00A404AD" w:rsidRDefault="00A404AD" w:rsidP="00F6522D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87658B" w:rsidRDefault="0087658B" w:rsidP="0087658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87658B" w:rsidRDefault="00974ADC" w:rsidP="0087658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0"/>
          <w:szCs w:val="30"/>
          <w:rtl/>
          <w:lang w:eastAsia="fr-FR"/>
        </w:rPr>
        <w:pict>
          <v:oval id="_x0000_s1407" style="position:absolute;left:0;text-align:left;margin-left:375.75pt;margin-top:19.3pt;width:13.5pt;height:13.5pt;z-index:251780608"/>
        </w:pict>
      </w:r>
      <w:r>
        <w:rPr>
          <w:rFonts w:ascii="Sakkal Majalla" w:hAnsi="Sakkal Majalla" w:cs="Sakkal Majalla"/>
          <w:noProof/>
          <w:sz w:val="30"/>
          <w:szCs w:val="30"/>
          <w:rtl/>
          <w:lang w:eastAsia="fr-FR"/>
        </w:rPr>
        <w:pict>
          <v:rect id="_x0000_s1391" style="position:absolute;left:0;text-align:left;margin-left:50.25pt;margin-top:19.3pt;width:84.75pt;height:28.5pt;z-index:251765248" fillcolor="white [3201]" strokecolor="white [3212]" strokeweight="2.5pt">
            <v:shadow color="#868686"/>
            <v:textbox>
              <w:txbxContent>
                <w:p w:rsidR="001921CA" w:rsidRPr="007B5737" w:rsidRDefault="001921CA" w:rsidP="007B5737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B5737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 0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xbxContent>
            </v:textbox>
          </v:rect>
        </w:pict>
      </w:r>
    </w:p>
    <w:p w:rsidR="0087658B" w:rsidRDefault="0087658B" w:rsidP="0087658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87658B" w:rsidRDefault="00CF12F4" w:rsidP="0087658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C138A7" w:rsidRPr="00514174" w:rsidRDefault="00514174" w:rsidP="00514174">
      <w:pPr>
        <w:pStyle w:val="Paragraphedeliste"/>
        <w:numPr>
          <w:ilvl w:val="0"/>
          <w:numId w:val="5"/>
        </w:numPr>
        <w:bidi/>
        <w:spacing w:after="0" w:line="360" w:lineRule="auto"/>
        <w:ind w:left="556"/>
        <w:rPr>
          <w:rFonts w:ascii="Sakkal Majalla" w:hAnsi="Sakkal Majalla" w:cs="Sakkal Majalla" w:hint="cs"/>
          <w:b/>
          <w:bCs/>
          <w:sz w:val="32"/>
          <w:szCs w:val="32"/>
        </w:rPr>
      </w:pPr>
      <w:r w:rsidRPr="00514174">
        <w:rPr>
          <w:rFonts w:ascii="Sakkal Majalla" w:hAnsi="Sakkal Majalla" w:cs="Sakkal Majalla" w:hint="cs"/>
          <w:sz w:val="32"/>
          <w:szCs w:val="32"/>
          <w:rtl/>
        </w:rPr>
        <w:t>فسر سبب</w:t>
      </w:r>
      <w:r w:rsid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F0007A"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1E3EBA">
        <w:rPr>
          <w:rFonts w:ascii="Sakkal Majalla" w:hAnsi="Sakkal Majalla" w:cs="Sakkal Majalla" w:hint="cs"/>
          <w:sz w:val="30"/>
          <w:szCs w:val="30"/>
          <w:rtl/>
        </w:rPr>
        <w:t>انقطاع التيار الكهربائي</w:t>
      </w:r>
      <w:r w:rsidR="000804F5">
        <w:rPr>
          <w:rFonts w:ascii="Sakkal Majalla" w:hAnsi="Sakkal Majalla" w:cs="Sakkal Majalla" w:hint="cs"/>
          <w:sz w:val="30"/>
          <w:szCs w:val="30"/>
          <w:rtl/>
        </w:rPr>
        <w:t xml:space="preserve"> عن دارة </w:t>
      </w:r>
      <w:r>
        <w:rPr>
          <w:rFonts w:ascii="Sakkal Majalla" w:hAnsi="Sakkal Majalla" w:cs="Sakkal Majalla" w:hint="cs"/>
          <w:sz w:val="30"/>
          <w:szCs w:val="30"/>
          <w:rtl/>
        </w:rPr>
        <w:t>مدفأة عند تشغيلها.</w:t>
      </w:r>
    </w:p>
    <w:p w:rsidR="00514174" w:rsidRPr="00514174" w:rsidRDefault="00514174" w:rsidP="00514174">
      <w:pPr>
        <w:pStyle w:val="Paragraphedeliste"/>
        <w:numPr>
          <w:ilvl w:val="0"/>
          <w:numId w:val="5"/>
        </w:numPr>
        <w:bidi/>
        <w:spacing w:after="0" w:line="360" w:lineRule="auto"/>
        <w:ind w:left="556"/>
        <w:rPr>
          <w:rFonts w:ascii="Sakkal Majalla" w:hAnsi="Sakkal Majalla" w:cs="Sakkal Majalla" w:hint="cs"/>
          <w:sz w:val="32"/>
          <w:szCs w:val="32"/>
        </w:rPr>
      </w:pPr>
      <w:r w:rsidRPr="00514174">
        <w:rPr>
          <w:rFonts w:ascii="Sakkal Majalla" w:hAnsi="Sakkal Majalla" w:cs="Sakkal Majalla" w:hint="cs"/>
          <w:sz w:val="32"/>
          <w:szCs w:val="32"/>
          <w:rtl/>
        </w:rPr>
        <w:t xml:space="preserve">اقترح </w:t>
      </w:r>
      <w:proofErr w:type="gramStart"/>
      <w:r w:rsidRPr="00514174">
        <w:rPr>
          <w:rFonts w:ascii="Sakkal Majalla" w:hAnsi="Sakkal Majalla" w:cs="Sakkal Majalla" w:hint="cs"/>
          <w:sz w:val="32"/>
          <w:szCs w:val="32"/>
          <w:rtl/>
        </w:rPr>
        <w:t>حلا</w:t>
      </w:r>
      <w:proofErr w:type="gramEnd"/>
      <w:r w:rsidRPr="00514174">
        <w:rPr>
          <w:rFonts w:ascii="Sakkal Majalla" w:hAnsi="Sakkal Majalla" w:cs="Sakkal Majalla" w:hint="cs"/>
          <w:sz w:val="32"/>
          <w:szCs w:val="32"/>
          <w:rtl/>
        </w:rPr>
        <w:t xml:space="preserve"> لتشغيل المدفأة في نفس المأخذ.</w:t>
      </w:r>
    </w:p>
    <w:p w:rsidR="0087658B" w:rsidRDefault="00E7062D" w:rsidP="001F3BDF">
      <w:pPr>
        <w:pStyle w:val="Paragraphedeliste"/>
        <w:numPr>
          <w:ilvl w:val="0"/>
          <w:numId w:val="5"/>
        </w:numPr>
        <w:bidi/>
        <w:spacing w:after="0" w:line="360" w:lineRule="auto"/>
        <w:ind w:left="556"/>
        <w:rPr>
          <w:rFonts w:ascii="Sakkal Majalla" w:hAnsi="Sakkal Majalla" w:cs="Sakkal Majalla" w:hint="cs"/>
          <w:sz w:val="32"/>
          <w:szCs w:val="32"/>
        </w:rPr>
      </w:pPr>
      <w:r w:rsidRPr="007C5FE9">
        <w:rPr>
          <w:rFonts w:ascii="Sakkal Majalla" w:hAnsi="Sakkal Majalla" w:cs="Sakkal Majalla" w:hint="cs"/>
          <w:sz w:val="32"/>
          <w:szCs w:val="32"/>
          <w:rtl/>
        </w:rPr>
        <w:t xml:space="preserve">اعد </w:t>
      </w:r>
      <w:proofErr w:type="gramStart"/>
      <w:r w:rsidRPr="007C5FE9">
        <w:rPr>
          <w:rFonts w:ascii="Sakkal Majalla" w:hAnsi="Sakkal Majalla" w:cs="Sakkal Majalla" w:hint="cs"/>
          <w:sz w:val="32"/>
          <w:szCs w:val="32"/>
          <w:rtl/>
        </w:rPr>
        <w:t>رسم</w:t>
      </w:r>
      <w:proofErr w:type="gramEnd"/>
      <w:r w:rsidRPr="007C5FE9">
        <w:rPr>
          <w:rFonts w:ascii="Sakkal Majalla" w:hAnsi="Sakkal Majalla" w:cs="Sakkal Majalla" w:hint="cs"/>
          <w:sz w:val="32"/>
          <w:szCs w:val="32"/>
          <w:rtl/>
        </w:rPr>
        <w:t xml:space="preserve"> المخطط</w:t>
      </w:r>
      <w:r w:rsidR="007C5FE9" w:rsidRPr="007C5FE9">
        <w:rPr>
          <w:rFonts w:ascii="Sakkal Majalla" w:hAnsi="Sakkal Majalla" w:cs="Sakkal Majalla" w:hint="cs"/>
          <w:sz w:val="32"/>
          <w:szCs w:val="32"/>
          <w:rtl/>
        </w:rPr>
        <w:t xml:space="preserve"> الكهربائي السابق مبينا </w:t>
      </w:r>
      <w:r w:rsidR="007C5FE9" w:rsidRPr="00500CB8">
        <w:rPr>
          <w:rFonts w:ascii="Sakkal Majalla" w:hAnsi="Sakkal Majalla" w:cs="Sakkal Majalla" w:hint="cs"/>
          <w:b/>
          <w:bCs/>
          <w:sz w:val="32"/>
          <w:szCs w:val="32"/>
          <w:rtl/>
        </w:rPr>
        <w:t>التعديلات</w:t>
      </w:r>
      <w:r w:rsidR="007C5FE9" w:rsidRPr="007C5FE9">
        <w:rPr>
          <w:rFonts w:ascii="Sakkal Majalla" w:hAnsi="Sakkal Majalla" w:cs="Sakkal Majalla" w:hint="cs"/>
          <w:sz w:val="32"/>
          <w:szCs w:val="32"/>
          <w:rtl/>
        </w:rPr>
        <w:t xml:space="preserve"> و </w:t>
      </w:r>
      <w:r w:rsidR="007C5FE9" w:rsidRPr="00500CB8">
        <w:rPr>
          <w:rFonts w:ascii="Sakkal Majalla" w:hAnsi="Sakkal Majalla" w:cs="Sakkal Majalla" w:hint="cs"/>
          <w:b/>
          <w:bCs/>
          <w:sz w:val="32"/>
          <w:szCs w:val="32"/>
          <w:rtl/>
        </w:rPr>
        <w:t>الإضافات</w:t>
      </w:r>
      <w:r w:rsidR="007C5FE9" w:rsidRPr="007C5FE9">
        <w:rPr>
          <w:rFonts w:ascii="Sakkal Majalla" w:hAnsi="Sakkal Majalla" w:cs="Sakkal Majalla" w:hint="cs"/>
          <w:sz w:val="32"/>
          <w:szCs w:val="32"/>
          <w:rtl/>
        </w:rPr>
        <w:t xml:space="preserve"> التي تراها مناسبة لحماية الأجهزة وال</w:t>
      </w:r>
      <w:r w:rsidR="001F3BDF">
        <w:rPr>
          <w:rFonts w:ascii="Sakkal Majalla" w:hAnsi="Sakkal Majalla" w:cs="Sakkal Majalla" w:hint="cs"/>
          <w:sz w:val="32"/>
          <w:szCs w:val="32"/>
          <w:rtl/>
        </w:rPr>
        <w:t>أشخاص من أخطار التيار الكهربائي.</w:t>
      </w:r>
    </w:p>
    <w:p w:rsidR="00514174" w:rsidRDefault="00514174" w:rsidP="00514174">
      <w:pPr>
        <w:bidi/>
        <w:spacing w:after="0" w:line="36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514174" w:rsidRDefault="00514174" w:rsidP="00514174">
      <w:pPr>
        <w:bidi/>
        <w:spacing w:after="0" w:line="36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514174" w:rsidRDefault="00514174" w:rsidP="00514174">
      <w:pPr>
        <w:bidi/>
        <w:spacing w:after="0" w:line="360" w:lineRule="auto"/>
        <w:rPr>
          <w:rFonts w:ascii="Sakkal Majalla" w:hAnsi="Sakkal Majalla" w:cs="Sakkal Majalla" w:hint="cs"/>
          <w:sz w:val="32"/>
          <w:szCs w:val="32"/>
          <w:rtl/>
        </w:rPr>
      </w:pPr>
    </w:p>
    <w:p w:rsidR="00514174" w:rsidRPr="00514174" w:rsidRDefault="00514174" w:rsidP="00514174">
      <w:pPr>
        <w:bidi/>
        <w:spacing w:after="0" w:line="360" w:lineRule="auto"/>
        <w:rPr>
          <w:rFonts w:ascii="Sakkal Majalla" w:hAnsi="Sakkal Majalla" w:cs="Sakkal Majalla"/>
          <w:sz w:val="32"/>
          <w:szCs w:val="32"/>
          <w:rtl/>
        </w:rPr>
      </w:pPr>
    </w:p>
    <w:p w:rsidR="00256BDE" w:rsidRDefault="00256BDE" w:rsidP="001F3BDF">
      <w:pPr>
        <w:pStyle w:val="Paragraphedeliste"/>
        <w:tabs>
          <w:tab w:val="left" w:pos="4447"/>
        </w:tabs>
        <w:bidi/>
        <w:spacing w:after="0" w:line="240" w:lineRule="auto"/>
        <w:ind w:left="-166" w:hanging="166"/>
        <w:jc w:val="right"/>
        <w:rPr>
          <w:rFonts w:ascii="Sakkal Majalla" w:hAnsi="Sakkal Majalla" w:cs="Sakkal Majalla"/>
          <w:sz w:val="30"/>
          <w:szCs w:val="30"/>
          <w:rtl/>
        </w:rPr>
      </w:pPr>
    </w:p>
    <w:tbl>
      <w:tblPr>
        <w:tblStyle w:val="Grilledutableau"/>
        <w:tblpPr w:leftFromText="141" w:rightFromText="141" w:vertAnchor="text" w:horzAnchor="margin" w:tblpY="1044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A2C0E" w:rsidRPr="00024E95" w:rsidTr="00DA2C0E">
        <w:tc>
          <w:tcPr>
            <w:tcW w:w="10456" w:type="dxa"/>
          </w:tcPr>
          <w:p w:rsidR="00DA2C0E" w:rsidRPr="00F97E9F" w:rsidRDefault="00DA2C0E" w:rsidP="00DA2C0E">
            <w:pPr>
              <w:tabs>
                <w:tab w:val="center" w:pos="5120"/>
                <w:tab w:val="left" w:pos="9202"/>
              </w:tabs>
              <w:bidi/>
              <w:ind w:left="-166" w:hanging="166"/>
              <w:jc w:val="center"/>
              <w:rPr>
                <w:rFonts w:ascii="Sakkal Majalla" w:hAnsi="Sakkal Majalla" w:cs="Sakkal Majalla"/>
                <w:b/>
                <w:bCs/>
                <w:sz w:val="34"/>
                <w:szCs w:val="34"/>
              </w:rPr>
            </w:pPr>
            <w:proofErr w:type="gramStart"/>
            <w:r w:rsidRPr="00F97E9F"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</w:rPr>
              <w:t>صفحة</w:t>
            </w:r>
            <w:proofErr w:type="gramEnd"/>
            <w:r w:rsidRPr="00F97E9F"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</w:rPr>
              <w:t xml:space="preserve"> 2من 2</w:t>
            </w:r>
          </w:p>
        </w:tc>
      </w:tr>
    </w:tbl>
    <w:p w:rsidR="00DA2C0E" w:rsidRPr="00DA2C0E" w:rsidRDefault="00961135" w:rsidP="00961135">
      <w:pPr>
        <w:pStyle w:val="Paragraphedeliste"/>
        <w:tabs>
          <w:tab w:val="left" w:pos="8019"/>
        </w:tabs>
        <w:bidi/>
        <w:spacing w:after="0" w:line="240" w:lineRule="auto"/>
        <w:ind w:left="-166" w:hanging="166"/>
        <w:jc w:val="center"/>
        <w:rPr>
          <w:rFonts w:ascii="Sakkal Majalla" w:hAnsi="Sakkal Majalla" w:cs="Sakkal Majalla"/>
          <w:sz w:val="30"/>
          <w:szCs w:val="30"/>
        </w:rPr>
      </w:pPr>
      <w:r>
        <w:rPr>
          <w:noProof/>
          <w:lang w:eastAsia="fr-FR"/>
        </w:rPr>
        <w:drawing>
          <wp:inline distT="0" distB="0" distL="0" distR="0" wp14:anchorId="3CA122CB" wp14:editId="0CC0ABBA">
            <wp:extent cx="4314825" cy="600075"/>
            <wp:effectExtent l="0" t="0" r="9525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BDE" w:rsidRPr="00024E95" w:rsidRDefault="00256BDE" w:rsidP="00256BDE">
      <w:pPr>
        <w:pStyle w:val="Paragraphedeliste"/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  <w:rtl/>
        </w:rPr>
      </w:pPr>
    </w:p>
    <w:p w:rsidR="00256BDE" w:rsidRPr="00024E95" w:rsidRDefault="00256BDE" w:rsidP="00256BDE">
      <w:pPr>
        <w:pStyle w:val="Paragraphedeliste"/>
        <w:tabs>
          <w:tab w:val="left" w:pos="8019"/>
        </w:tabs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</w:rPr>
      </w:pPr>
    </w:p>
    <w:tbl>
      <w:tblPr>
        <w:tblpPr w:leftFromText="180" w:rightFromText="180" w:vertAnchor="text" w:horzAnchor="margin" w:tblpY="-207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20"/>
      </w:tblGrid>
      <w:tr w:rsidR="00100884" w:rsidRPr="00845AE6" w:rsidTr="00100884">
        <w:trPr>
          <w:trHeight w:val="64"/>
        </w:trPr>
        <w:tc>
          <w:tcPr>
            <w:tcW w:w="10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0884" w:rsidRPr="00845AE6" w:rsidRDefault="00100884" w:rsidP="00100884">
            <w:pPr>
              <w:spacing w:line="320" w:lineRule="exact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100884" w:rsidRDefault="001A076E" w:rsidP="00104D62">
      <w:pPr>
        <w:rPr>
          <w:b/>
          <w:bCs/>
          <w:sz w:val="32"/>
          <w:szCs w:val="32"/>
          <w:u w:val="single"/>
        </w:rPr>
      </w:pPr>
      <w:r>
        <w:rPr>
          <w:noProof/>
          <w:lang w:eastAsia="fr-FR"/>
        </w:rPr>
        <w:drawing>
          <wp:inline distT="0" distB="0" distL="0" distR="0" wp14:anchorId="05903233" wp14:editId="1622734E">
            <wp:extent cx="6591300" cy="33909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884" w:rsidSect="003B49DC">
      <w:pgSz w:w="11906" w:h="16838"/>
      <w:pgMar w:top="709" w:right="709" w:bottom="249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1CA" w:rsidRDefault="001921CA" w:rsidP="0022015F">
      <w:pPr>
        <w:spacing w:after="0" w:line="240" w:lineRule="auto"/>
      </w:pPr>
      <w:r>
        <w:separator/>
      </w:r>
    </w:p>
  </w:endnote>
  <w:endnote w:type="continuationSeparator" w:id="0">
    <w:p w:rsidR="001921CA" w:rsidRDefault="001921CA" w:rsidP="00220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1CA" w:rsidRDefault="001921CA" w:rsidP="0022015F">
      <w:pPr>
        <w:spacing w:after="0" w:line="240" w:lineRule="auto"/>
      </w:pPr>
      <w:r>
        <w:separator/>
      </w:r>
    </w:p>
  </w:footnote>
  <w:footnote w:type="continuationSeparator" w:id="0">
    <w:p w:rsidR="001921CA" w:rsidRDefault="001921CA" w:rsidP="00220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5614"/>
    <w:multiLevelType w:val="hybridMultilevel"/>
    <w:tmpl w:val="B06246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B0F89"/>
    <w:multiLevelType w:val="hybridMultilevel"/>
    <w:tmpl w:val="1A904C0C"/>
    <w:lvl w:ilvl="0" w:tplc="EC9CB3AC">
      <w:start w:val="1"/>
      <w:numFmt w:val="arabicAlpha"/>
      <w:lvlText w:val="%1-"/>
      <w:lvlJc w:val="left"/>
      <w:pPr>
        <w:ind w:left="988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708" w:hanging="360"/>
      </w:pPr>
    </w:lvl>
    <w:lvl w:ilvl="2" w:tplc="040C001B" w:tentative="1">
      <w:start w:val="1"/>
      <w:numFmt w:val="lowerRoman"/>
      <w:lvlText w:val="%3."/>
      <w:lvlJc w:val="right"/>
      <w:pPr>
        <w:ind w:left="2428" w:hanging="180"/>
      </w:pPr>
    </w:lvl>
    <w:lvl w:ilvl="3" w:tplc="040C000F" w:tentative="1">
      <w:start w:val="1"/>
      <w:numFmt w:val="decimal"/>
      <w:lvlText w:val="%4."/>
      <w:lvlJc w:val="left"/>
      <w:pPr>
        <w:ind w:left="3148" w:hanging="360"/>
      </w:pPr>
    </w:lvl>
    <w:lvl w:ilvl="4" w:tplc="040C0019" w:tentative="1">
      <w:start w:val="1"/>
      <w:numFmt w:val="lowerLetter"/>
      <w:lvlText w:val="%5."/>
      <w:lvlJc w:val="left"/>
      <w:pPr>
        <w:ind w:left="3868" w:hanging="360"/>
      </w:pPr>
    </w:lvl>
    <w:lvl w:ilvl="5" w:tplc="040C001B" w:tentative="1">
      <w:start w:val="1"/>
      <w:numFmt w:val="lowerRoman"/>
      <w:lvlText w:val="%6."/>
      <w:lvlJc w:val="right"/>
      <w:pPr>
        <w:ind w:left="4588" w:hanging="180"/>
      </w:pPr>
    </w:lvl>
    <w:lvl w:ilvl="6" w:tplc="040C000F" w:tentative="1">
      <w:start w:val="1"/>
      <w:numFmt w:val="decimal"/>
      <w:lvlText w:val="%7."/>
      <w:lvlJc w:val="left"/>
      <w:pPr>
        <w:ind w:left="5308" w:hanging="360"/>
      </w:pPr>
    </w:lvl>
    <w:lvl w:ilvl="7" w:tplc="040C0019" w:tentative="1">
      <w:start w:val="1"/>
      <w:numFmt w:val="lowerLetter"/>
      <w:lvlText w:val="%8."/>
      <w:lvlJc w:val="left"/>
      <w:pPr>
        <w:ind w:left="6028" w:hanging="360"/>
      </w:pPr>
    </w:lvl>
    <w:lvl w:ilvl="8" w:tplc="040C001B" w:tentative="1">
      <w:start w:val="1"/>
      <w:numFmt w:val="lowerRoman"/>
      <w:lvlText w:val="%9."/>
      <w:lvlJc w:val="right"/>
      <w:pPr>
        <w:ind w:left="6748" w:hanging="180"/>
      </w:pPr>
    </w:lvl>
  </w:abstractNum>
  <w:abstractNum w:abstractNumId="2">
    <w:nsid w:val="03D41D55"/>
    <w:multiLevelType w:val="hybridMultilevel"/>
    <w:tmpl w:val="D60070CC"/>
    <w:lvl w:ilvl="0" w:tplc="A2A8A0A2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51517F6"/>
    <w:multiLevelType w:val="hybridMultilevel"/>
    <w:tmpl w:val="C7C6763C"/>
    <w:lvl w:ilvl="0" w:tplc="2F3A4470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05FF350A"/>
    <w:multiLevelType w:val="hybridMultilevel"/>
    <w:tmpl w:val="938CCCB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5">
    <w:nsid w:val="07601917"/>
    <w:multiLevelType w:val="hybridMultilevel"/>
    <w:tmpl w:val="AC26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0E5D77"/>
    <w:multiLevelType w:val="hybridMultilevel"/>
    <w:tmpl w:val="EB48EE92"/>
    <w:lvl w:ilvl="0" w:tplc="E2241D04">
      <w:start w:val="1"/>
      <w:numFmt w:val="arabicAbjad"/>
      <w:lvlText w:val="%1."/>
      <w:lvlJc w:val="left"/>
      <w:pPr>
        <w:ind w:left="16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607CCD"/>
    <w:multiLevelType w:val="hybridMultilevel"/>
    <w:tmpl w:val="0980DC0A"/>
    <w:lvl w:ilvl="0" w:tplc="4B149D00">
      <w:start w:val="2"/>
      <w:numFmt w:val="decimal"/>
      <w:lvlText w:val="%1."/>
      <w:lvlJc w:val="left"/>
      <w:pPr>
        <w:ind w:left="450" w:hanging="360"/>
      </w:pPr>
      <w:rPr>
        <w:rFonts w:ascii="Sakkal Majalla" w:hAnsi="Sakkal Majalla" w:cs="Sakkal Majal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0F3ED2"/>
    <w:multiLevelType w:val="hybridMultilevel"/>
    <w:tmpl w:val="962C86AE"/>
    <w:lvl w:ilvl="0" w:tplc="41B63404">
      <w:start w:val="1"/>
      <w:numFmt w:val="decimal"/>
      <w:lvlText w:val="%1."/>
      <w:lvlJc w:val="left"/>
      <w:pPr>
        <w:ind w:left="785" w:hanging="360"/>
      </w:pPr>
      <w:rPr>
        <w:rFonts w:ascii="Sakkal Majalla" w:hAnsi="Sakkal Majalla" w:cs="Sakkal Majalla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244B04"/>
    <w:multiLevelType w:val="hybridMultilevel"/>
    <w:tmpl w:val="4FCA5176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9642EC5"/>
    <w:multiLevelType w:val="hybridMultilevel"/>
    <w:tmpl w:val="AC26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FF13E9"/>
    <w:multiLevelType w:val="hybridMultilevel"/>
    <w:tmpl w:val="3CAE2DA0"/>
    <w:lvl w:ilvl="0" w:tplc="A60A53B0">
      <w:start w:val="4"/>
      <w:numFmt w:val="decimal"/>
      <w:lvlText w:val="%1."/>
      <w:lvlJc w:val="left"/>
      <w:pPr>
        <w:ind w:left="1647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0D5E87"/>
    <w:multiLevelType w:val="hybridMultilevel"/>
    <w:tmpl w:val="592097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02F4796"/>
    <w:multiLevelType w:val="hybridMultilevel"/>
    <w:tmpl w:val="BBA0977C"/>
    <w:lvl w:ilvl="0" w:tplc="16203730">
      <w:start w:val="1"/>
      <w:numFmt w:val="decimal"/>
      <w:lvlText w:val="%1."/>
      <w:lvlJc w:val="left"/>
      <w:pPr>
        <w:ind w:left="450" w:hanging="360"/>
      </w:pPr>
      <w:rPr>
        <w:rFonts w:ascii="Sakkal Majalla" w:hAnsi="Sakkal Majalla" w:cs="Sakkal Majalla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4">
    <w:nsid w:val="338E1CEB"/>
    <w:multiLevelType w:val="hybridMultilevel"/>
    <w:tmpl w:val="3C5858D6"/>
    <w:lvl w:ilvl="0" w:tplc="033211F6">
      <w:start w:val="2"/>
      <w:numFmt w:val="decimal"/>
      <w:lvlText w:val="%1."/>
      <w:lvlJc w:val="left"/>
      <w:pPr>
        <w:ind w:left="16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996A7F"/>
    <w:multiLevelType w:val="hybridMultilevel"/>
    <w:tmpl w:val="9118BBA8"/>
    <w:lvl w:ilvl="0" w:tplc="64E4F3FC">
      <w:start w:val="1"/>
      <w:numFmt w:val="arabicAbjad"/>
      <w:lvlText w:val="%1."/>
      <w:lvlJc w:val="left"/>
      <w:pPr>
        <w:ind w:left="117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387535E"/>
    <w:multiLevelType w:val="hybridMultilevel"/>
    <w:tmpl w:val="7CF66EBE"/>
    <w:lvl w:ilvl="0" w:tplc="209AF476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>
    <w:nsid w:val="45911ED6"/>
    <w:multiLevelType w:val="hybridMultilevel"/>
    <w:tmpl w:val="EE48FAAC"/>
    <w:lvl w:ilvl="0" w:tplc="36FE13EE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47EC6E2E"/>
    <w:multiLevelType w:val="hybridMultilevel"/>
    <w:tmpl w:val="AC26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0A7767"/>
    <w:multiLevelType w:val="hybridMultilevel"/>
    <w:tmpl w:val="7CF66EBE"/>
    <w:lvl w:ilvl="0" w:tplc="209AF476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4A055EA3"/>
    <w:multiLevelType w:val="hybridMultilevel"/>
    <w:tmpl w:val="0D78F2D2"/>
    <w:lvl w:ilvl="0" w:tplc="01940AA0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5F6DFC"/>
    <w:multiLevelType w:val="hybridMultilevel"/>
    <w:tmpl w:val="9118BBA8"/>
    <w:lvl w:ilvl="0" w:tplc="64E4F3FC">
      <w:start w:val="1"/>
      <w:numFmt w:val="arabicAbjad"/>
      <w:lvlText w:val="%1."/>
      <w:lvlJc w:val="left"/>
      <w:pPr>
        <w:ind w:left="117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>
    <w:nsid w:val="4A6B4013"/>
    <w:multiLevelType w:val="hybridMultilevel"/>
    <w:tmpl w:val="AC745FB4"/>
    <w:lvl w:ilvl="0" w:tplc="D2302576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6C35A9"/>
    <w:multiLevelType w:val="hybridMultilevel"/>
    <w:tmpl w:val="0D4ED736"/>
    <w:lvl w:ilvl="0" w:tplc="0409000F">
      <w:start w:val="1"/>
      <w:numFmt w:val="decimal"/>
      <w:lvlText w:val="%1."/>
      <w:lvlJc w:val="left"/>
      <w:pPr>
        <w:ind w:left="803" w:hanging="360"/>
      </w:p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4">
    <w:nsid w:val="5352428D"/>
    <w:multiLevelType w:val="multilevel"/>
    <w:tmpl w:val="96B8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196443"/>
    <w:multiLevelType w:val="hybridMultilevel"/>
    <w:tmpl w:val="7638CC46"/>
    <w:lvl w:ilvl="0" w:tplc="2EF4BBD2">
      <w:start w:val="2"/>
      <w:numFmt w:val="decimal"/>
      <w:lvlText w:val="%1."/>
      <w:lvlJc w:val="left"/>
      <w:pPr>
        <w:ind w:left="16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6">
    <w:nsid w:val="56C21FCB"/>
    <w:multiLevelType w:val="hybridMultilevel"/>
    <w:tmpl w:val="699C23C0"/>
    <w:lvl w:ilvl="0" w:tplc="04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>
    <w:nsid w:val="5AF3734D"/>
    <w:multiLevelType w:val="hybridMultilevel"/>
    <w:tmpl w:val="6A9E9BF6"/>
    <w:lvl w:ilvl="0" w:tplc="987C4EAA">
      <w:start w:val="3"/>
      <w:numFmt w:val="decimal"/>
      <w:lvlText w:val="%1."/>
      <w:lvlJc w:val="left"/>
      <w:pPr>
        <w:ind w:left="450" w:hanging="360"/>
      </w:pPr>
      <w:rPr>
        <w:rFonts w:ascii="Sakkal Majalla" w:hAnsi="Sakkal Majalla" w:cs="Sakkal Majalla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3C395A"/>
    <w:multiLevelType w:val="hybridMultilevel"/>
    <w:tmpl w:val="7B26029E"/>
    <w:lvl w:ilvl="0" w:tplc="B49E848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1221156"/>
    <w:multiLevelType w:val="hybridMultilevel"/>
    <w:tmpl w:val="4D9A7A46"/>
    <w:lvl w:ilvl="0" w:tplc="191E1D3A">
      <w:start w:val="1"/>
      <w:numFmt w:val="arabicAbjad"/>
      <w:lvlText w:val="%1."/>
      <w:lvlJc w:val="left"/>
      <w:pPr>
        <w:ind w:left="900" w:hanging="360"/>
      </w:pPr>
      <w:rPr>
        <w:rFonts w:hint="default"/>
      </w:rPr>
    </w:lvl>
    <w:lvl w:ilvl="1" w:tplc="E2241D04">
      <w:start w:val="1"/>
      <w:numFmt w:val="arabicAbjad"/>
      <w:lvlText w:val="%2."/>
      <w:lvlJc w:val="left"/>
      <w:pPr>
        <w:ind w:left="1620" w:hanging="360"/>
      </w:pPr>
      <w:rPr>
        <w:rFonts w:hint="default"/>
        <w:lang w:val="fr-FR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0">
    <w:nsid w:val="6BFD2662"/>
    <w:multiLevelType w:val="hybridMultilevel"/>
    <w:tmpl w:val="607259C6"/>
    <w:lvl w:ilvl="0" w:tplc="040C000F">
      <w:start w:val="1"/>
      <w:numFmt w:val="decimal"/>
      <w:lvlText w:val="%1."/>
      <w:lvlJc w:val="left"/>
      <w:pPr>
        <w:ind w:left="388" w:hanging="360"/>
      </w:pPr>
    </w:lvl>
    <w:lvl w:ilvl="1" w:tplc="040C0019" w:tentative="1">
      <w:start w:val="1"/>
      <w:numFmt w:val="lowerLetter"/>
      <w:lvlText w:val="%2."/>
      <w:lvlJc w:val="left"/>
      <w:pPr>
        <w:ind w:left="1108" w:hanging="360"/>
      </w:pPr>
    </w:lvl>
    <w:lvl w:ilvl="2" w:tplc="040C001B" w:tentative="1">
      <w:start w:val="1"/>
      <w:numFmt w:val="lowerRoman"/>
      <w:lvlText w:val="%3."/>
      <w:lvlJc w:val="right"/>
      <w:pPr>
        <w:ind w:left="1828" w:hanging="180"/>
      </w:pPr>
    </w:lvl>
    <w:lvl w:ilvl="3" w:tplc="040C000F" w:tentative="1">
      <w:start w:val="1"/>
      <w:numFmt w:val="decimal"/>
      <w:lvlText w:val="%4."/>
      <w:lvlJc w:val="left"/>
      <w:pPr>
        <w:ind w:left="2548" w:hanging="360"/>
      </w:pPr>
    </w:lvl>
    <w:lvl w:ilvl="4" w:tplc="040C0019" w:tentative="1">
      <w:start w:val="1"/>
      <w:numFmt w:val="lowerLetter"/>
      <w:lvlText w:val="%5."/>
      <w:lvlJc w:val="left"/>
      <w:pPr>
        <w:ind w:left="3268" w:hanging="360"/>
      </w:pPr>
    </w:lvl>
    <w:lvl w:ilvl="5" w:tplc="040C001B" w:tentative="1">
      <w:start w:val="1"/>
      <w:numFmt w:val="lowerRoman"/>
      <w:lvlText w:val="%6."/>
      <w:lvlJc w:val="right"/>
      <w:pPr>
        <w:ind w:left="3988" w:hanging="180"/>
      </w:pPr>
    </w:lvl>
    <w:lvl w:ilvl="6" w:tplc="040C000F" w:tentative="1">
      <w:start w:val="1"/>
      <w:numFmt w:val="decimal"/>
      <w:lvlText w:val="%7."/>
      <w:lvlJc w:val="left"/>
      <w:pPr>
        <w:ind w:left="4708" w:hanging="360"/>
      </w:pPr>
    </w:lvl>
    <w:lvl w:ilvl="7" w:tplc="040C0019" w:tentative="1">
      <w:start w:val="1"/>
      <w:numFmt w:val="lowerLetter"/>
      <w:lvlText w:val="%8."/>
      <w:lvlJc w:val="left"/>
      <w:pPr>
        <w:ind w:left="5428" w:hanging="360"/>
      </w:pPr>
    </w:lvl>
    <w:lvl w:ilvl="8" w:tplc="040C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31">
    <w:nsid w:val="6E1E401C"/>
    <w:multiLevelType w:val="hybridMultilevel"/>
    <w:tmpl w:val="093208D2"/>
    <w:lvl w:ilvl="0" w:tplc="0409000F">
      <w:start w:val="1"/>
      <w:numFmt w:val="decimal"/>
      <w:lvlText w:val="%1."/>
      <w:lvlJc w:val="left"/>
      <w:pPr>
        <w:ind w:left="803" w:hanging="360"/>
      </w:p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32">
    <w:nsid w:val="72864150"/>
    <w:multiLevelType w:val="hybridMultilevel"/>
    <w:tmpl w:val="D16CD1D2"/>
    <w:lvl w:ilvl="0" w:tplc="DD2437F6">
      <w:start w:val="1"/>
      <w:numFmt w:val="arabicAlpha"/>
      <w:lvlText w:val="%1-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>
    <w:nsid w:val="731D6ACD"/>
    <w:multiLevelType w:val="hybridMultilevel"/>
    <w:tmpl w:val="6B10D2AC"/>
    <w:lvl w:ilvl="0" w:tplc="040C000D">
      <w:start w:val="1"/>
      <w:numFmt w:val="bullet"/>
      <w:lvlText w:val=""/>
      <w:lvlJc w:val="left"/>
      <w:pPr>
        <w:ind w:left="15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34">
    <w:nsid w:val="78941319"/>
    <w:multiLevelType w:val="hybridMultilevel"/>
    <w:tmpl w:val="D3143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A24121"/>
    <w:multiLevelType w:val="hybridMultilevel"/>
    <w:tmpl w:val="A238C5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8"/>
  </w:num>
  <w:num w:numId="3">
    <w:abstractNumId w:val="8"/>
  </w:num>
  <w:num w:numId="4">
    <w:abstractNumId w:val="12"/>
  </w:num>
  <w:num w:numId="5">
    <w:abstractNumId w:val="19"/>
  </w:num>
  <w:num w:numId="6">
    <w:abstractNumId w:val="23"/>
  </w:num>
  <w:num w:numId="7">
    <w:abstractNumId w:val="13"/>
  </w:num>
  <w:num w:numId="8">
    <w:abstractNumId w:val="10"/>
  </w:num>
  <w:num w:numId="9">
    <w:abstractNumId w:val="7"/>
  </w:num>
  <w:num w:numId="10">
    <w:abstractNumId w:val="18"/>
  </w:num>
  <w:num w:numId="11">
    <w:abstractNumId w:val="31"/>
  </w:num>
  <w:num w:numId="12">
    <w:abstractNumId w:val="33"/>
  </w:num>
  <w:num w:numId="13">
    <w:abstractNumId w:val="29"/>
  </w:num>
  <w:num w:numId="14">
    <w:abstractNumId w:val="21"/>
  </w:num>
  <w:num w:numId="15">
    <w:abstractNumId w:val="25"/>
  </w:num>
  <w:num w:numId="16">
    <w:abstractNumId w:val="24"/>
  </w:num>
  <w:num w:numId="17">
    <w:abstractNumId w:val="16"/>
  </w:num>
  <w:num w:numId="18">
    <w:abstractNumId w:val="11"/>
  </w:num>
  <w:num w:numId="19">
    <w:abstractNumId w:val="5"/>
  </w:num>
  <w:num w:numId="20">
    <w:abstractNumId w:val="14"/>
  </w:num>
  <w:num w:numId="21">
    <w:abstractNumId w:val="6"/>
  </w:num>
  <w:num w:numId="22">
    <w:abstractNumId w:val="15"/>
  </w:num>
  <w:num w:numId="23">
    <w:abstractNumId w:val="27"/>
  </w:num>
  <w:num w:numId="24">
    <w:abstractNumId w:val="22"/>
  </w:num>
  <w:num w:numId="25">
    <w:abstractNumId w:val="9"/>
  </w:num>
  <w:num w:numId="26">
    <w:abstractNumId w:val="4"/>
  </w:num>
  <w:num w:numId="27">
    <w:abstractNumId w:val="26"/>
  </w:num>
  <w:num w:numId="28">
    <w:abstractNumId w:val="17"/>
  </w:num>
  <w:num w:numId="29">
    <w:abstractNumId w:val="30"/>
  </w:num>
  <w:num w:numId="30">
    <w:abstractNumId w:val="3"/>
  </w:num>
  <w:num w:numId="31">
    <w:abstractNumId w:val="32"/>
  </w:num>
  <w:num w:numId="32">
    <w:abstractNumId w:val="1"/>
  </w:num>
  <w:num w:numId="33">
    <w:abstractNumId w:val="0"/>
  </w:num>
  <w:num w:numId="34">
    <w:abstractNumId w:val="35"/>
  </w:num>
  <w:num w:numId="35">
    <w:abstractNumId w:val="2"/>
  </w:num>
  <w:num w:numId="36">
    <w:abstractNumId w:val="3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36865">
      <o:colormenu v:ext="edit" fillcolor="none [1300]" stroke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063C9"/>
    <w:rsid w:val="00000FCD"/>
    <w:rsid w:val="00005237"/>
    <w:rsid w:val="00016828"/>
    <w:rsid w:val="00024E95"/>
    <w:rsid w:val="000354F3"/>
    <w:rsid w:val="0006082A"/>
    <w:rsid w:val="00063436"/>
    <w:rsid w:val="00065EAE"/>
    <w:rsid w:val="0007368B"/>
    <w:rsid w:val="000803CD"/>
    <w:rsid w:val="00080400"/>
    <w:rsid w:val="000804F5"/>
    <w:rsid w:val="000813B5"/>
    <w:rsid w:val="0008535B"/>
    <w:rsid w:val="00093922"/>
    <w:rsid w:val="000B02CE"/>
    <w:rsid w:val="000B0ACE"/>
    <w:rsid w:val="000B679B"/>
    <w:rsid w:val="000C2789"/>
    <w:rsid w:val="000E02AF"/>
    <w:rsid w:val="000E0E19"/>
    <w:rsid w:val="00100884"/>
    <w:rsid w:val="00103EA7"/>
    <w:rsid w:val="00104D62"/>
    <w:rsid w:val="001100C8"/>
    <w:rsid w:val="00110F7B"/>
    <w:rsid w:val="00111F16"/>
    <w:rsid w:val="001158BA"/>
    <w:rsid w:val="00122861"/>
    <w:rsid w:val="00125477"/>
    <w:rsid w:val="00133FE4"/>
    <w:rsid w:val="0013532B"/>
    <w:rsid w:val="0013689B"/>
    <w:rsid w:val="0014463B"/>
    <w:rsid w:val="00161CA9"/>
    <w:rsid w:val="00161F00"/>
    <w:rsid w:val="001636E2"/>
    <w:rsid w:val="00165DCF"/>
    <w:rsid w:val="001805CF"/>
    <w:rsid w:val="001910AE"/>
    <w:rsid w:val="001921CA"/>
    <w:rsid w:val="00193539"/>
    <w:rsid w:val="00193C7C"/>
    <w:rsid w:val="001A076E"/>
    <w:rsid w:val="001A1B2D"/>
    <w:rsid w:val="001B3248"/>
    <w:rsid w:val="001B5B8D"/>
    <w:rsid w:val="001C518E"/>
    <w:rsid w:val="001C62FE"/>
    <w:rsid w:val="001D60F1"/>
    <w:rsid w:val="001D704C"/>
    <w:rsid w:val="001D75B4"/>
    <w:rsid w:val="001E11A6"/>
    <w:rsid w:val="001E3362"/>
    <w:rsid w:val="001E3EBA"/>
    <w:rsid w:val="001F3BDF"/>
    <w:rsid w:val="0020148B"/>
    <w:rsid w:val="0020364F"/>
    <w:rsid w:val="00214128"/>
    <w:rsid w:val="0022015F"/>
    <w:rsid w:val="00231759"/>
    <w:rsid w:val="002468DE"/>
    <w:rsid w:val="00253F85"/>
    <w:rsid w:val="00256BDE"/>
    <w:rsid w:val="002659B9"/>
    <w:rsid w:val="00274F8D"/>
    <w:rsid w:val="00275395"/>
    <w:rsid w:val="00282B5A"/>
    <w:rsid w:val="002858F7"/>
    <w:rsid w:val="00290E5E"/>
    <w:rsid w:val="002A4C9C"/>
    <w:rsid w:val="002B72EB"/>
    <w:rsid w:val="002C3BA4"/>
    <w:rsid w:val="002C4AC4"/>
    <w:rsid w:val="002C5D12"/>
    <w:rsid w:val="002D34B5"/>
    <w:rsid w:val="002D49C5"/>
    <w:rsid w:val="002D7280"/>
    <w:rsid w:val="002D7355"/>
    <w:rsid w:val="002E2D74"/>
    <w:rsid w:val="002E5333"/>
    <w:rsid w:val="002E6445"/>
    <w:rsid w:val="002F6BF1"/>
    <w:rsid w:val="00301292"/>
    <w:rsid w:val="00313735"/>
    <w:rsid w:val="0031537E"/>
    <w:rsid w:val="00321395"/>
    <w:rsid w:val="00325280"/>
    <w:rsid w:val="003804CD"/>
    <w:rsid w:val="0038246F"/>
    <w:rsid w:val="003A711D"/>
    <w:rsid w:val="003B49DC"/>
    <w:rsid w:val="003B6A7A"/>
    <w:rsid w:val="003C0070"/>
    <w:rsid w:val="003C1F48"/>
    <w:rsid w:val="003C2C1A"/>
    <w:rsid w:val="003E07FA"/>
    <w:rsid w:val="003E6B00"/>
    <w:rsid w:val="003F7141"/>
    <w:rsid w:val="003F7B8E"/>
    <w:rsid w:val="004034D4"/>
    <w:rsid w:val="00422E78"/>
    <w:rsid w:val="0042328E"/>
    <w:rsid w:val="00431379"/>
    <w:rsid w:val="0043442A"/>
    <w:rsid w:val="00435F2A"/>
    <w:rsid w:val="00444F32"/>
    <w:rsid w:val="004502FA"/>
    <w:rsid w:val="00467773"/>
    <w:rsid w:val="00472CEE"/>
    <w:rsid w:val="00474590"/>
    <w:rsid w:val="0048021D"/>
    <w:rsid w:val="00485712"/>
    <w:rsid w:val="00495DBA"/>
    <w:rsid w:val="004B5353"/>
    <w:rsid w:val="004C0A58"/>
    <w:rsid w:val="004C1778"/>
    <w:rsid w:val="004C2F88"/>
    <w:rsid w:val="004C759A"/>
    <w:rsid w:val="004D1F05"/>
    <w:rsid w:val="004D6971"/>
    <w:rsid w:val="004E0F4B"/>
    <w:rsid w:val="004E34F9"/>
    <w:rsid w:val="004E72E0"/>
    <w:rsid w:val="004F4842"/>
    <w:rsid w:val="00500CB8"/>
    <w:rsid w:val="0050339F"/>
    <w:rsid w:val="005063C9"/>
    <w:rsid w:val="005118F4"/>
    <w:rsid w:val="00514174"/>
    <w:rsid w:val="005279B3"/>
    <w:rsid w:val="00541832"/>
    <w:rsid w:val="0055643B"/>
    <w:rsid w:val="00585E0A"/>
    <w:rsid w:val="00585E6C"/>
    <w:rsid w:val="00586127"/>
    <w:rsid w:val="00587CBA"/>
    <w:rsid w:val="0059666A"/>
    <w:rsid w:val="005B203E"/>
    <w:rsid w:val="005B6264"/>
    <w:rsid w:val="005C56E2"/>
    <w:rsid w:val="005E4283"/>
    <w:rsid w:val="005F6EED"/>
    <w:rsid w:val="00601B93"/>
    <w:rsid w:val="006045DC"/>
    <w:rsid w:val="00607FB1"/>
    <w:rsid w:val="00611353"/>
    <w:rsid w:val="00616EA0"/>
    <w:rsid w:val="006239F0"/>
    <w:rsid w:val="00623D86"/>
    <w:rsid w:val="00627EAA"/>
    <w:rsid w:val="006301F3"/>
    <w:rsid w:val="006410AC"/>
    <w:rsid w:val="00647096"/>
    <w:rsid w:val="00647F8A"/>
    <w:rsid w:val="00651BAB"/>
    <w:rsid w:val="006578A6"/>
    <w:rsid w:val="006804EA"/>
    <w:rsid w:val="00681A42"/>
    <w:rsid w:val="00685B61"/>
    <w:rsid w:val="00691730"/>
    <w:rsid w:val="00691E14"/>
    <w:rsid w:val="006948CB"/>
    <w:rsid w:val="006C35EA"/>
    <w:rsid w:val="006C42AC"/>
    <w:rsid w:val="006C54F8"/>
    <w:rsid w:val="006D7D53"/>
    <w:rsid w:val="006F01FC"/>
    <w:rsid w:val="006F121D"/>
    <w:rsid w:val="006F607B"/>
    <w:rsid w:val="00711199"/>
    <w:rsid w:val="00714A49"/>
    <w:rsid w:val="00722788"/>
    <w:rsid w:val="0073650F"/>
    <w:rsid w:val="007421D0"/>
    <w:rsid w:val="00747698"/>
    <w:rsid w:val="0075397E"/>
    <w:rsid w:val="007555CC"/>
    <w:rsid w:val="00757B12"/>
    <w:rsid w:val="00760472"/>
    <w:rsid w:val="00783EFD"/>
    <w:rsid w:val="00790356"/>
    <w:rsid w:val="00797470"/>
    <w:rsid w:val="007A0646"/>
    <w:rsid w:val="007A38CC"/>
    <w:rsid w:val="007B5737"/>
    <w:rsid w:val="007B7FD8"/>
    <w:rsid w:val="007C5FE9"/>
    <w:rsid w:val="007F5EA2"/>
    <w:rsid w:val="007F7591"/>
    <w:rsid w:val="007F7C59"/>
    <w:rsid w:val="0080326C"/>
    <w:rsid w:val="0080389C"/>
    <w:rsid w:val="00824FB6"/>
    <w:rsid w:val="008256C6"/>
    <w:rsid w:val="0083381A"/>
    <w:rsid w:val="00834E5F"/>
    <w:rsid w:val="00837970"/>
    <w:rsid w:val="00840AA6"/>
    <w:rsid w:val="0084642F"/>
    <w:rsid w:val="00851B51"/>
    <w:rsid w:val="00855149"/>
    <w:rsid w:val="00860580"/>
    <w:rsid w:val="0087658B"/>
    <w:rsid w:val="00894F27"/>
    <w:rsid w:val="008950E0"/>
    <w:rsid w:val="008A2386"/>
    <w:rsid w:val="008A67DF"/>
    <w:rsid w:val="008A7EA0"/>
    <w:rsid w:val="008B3C58"/>
    <w:rsid w:val="008B66D8"/>
    <w:rsid w:val="008B70A7"/>
    <w:rsid w:val="008C4C2C"/>
    <w:rsid w:val="008C55F2"/>
    <w:rsid w:val="008C621D"/>
    <w:rsid w:val="008E02CC"/>
    <w:rsid w:val="008E5367"/>
    <w:rsid w:val="008E7D2D"/>
    <w:rsid w:val="008F3BCF"/>
    <w:rsid w:val="008F5799"/>
    <w:rsid w:val="00905497"/>
    <w:rsid w:val="00905FD0"/>
    <w:rsid w:val="00910897"/>
    <w:rsid w:val="00926E41"/>
    <w:rsid w:val="00927677"/>
    <w:rsid w:val="0093202A"/>
    <w:rsid w:val="00953EB3"/>
    <w:rsid w:val="00961135"/>
    <w:rsid w:val="0096336C"/>
    <w:rsid w:val="00971A9E"/>
    <w:rsid w:val="00972E62"/>
    <w:rsid w:val="00973257"/>
    <w:rsid w:val="00973DF3"/>
    <w:rsid w:val="00974ADC"/>
    <w:rsid w:val="00980D51"/>
    <w:rsid w:val="0098377A"/>
    <w:rsid w:val="009901F8"/>
    <w:rsid w:val="0099636F"/>
    <w:rsid w:val="00997F4D"/>
    <w:rsid w:val="009B0400"/>
    <w:rsid w:val="009E1DE3"/>
    <w:rsid w:val="009E482E"/>
    <w:rsid w:val="009E5232"/>
    <w:rsid w:val="009E5B3F"/>
    <w:rsid w:val="009F03B6"/>
    <w:rsid w:val="00A06205"/>
    <w:rsid w:val="00A11E6A"/>
    <w:rsid w:val="00A21422"/>
    <w:rsid w:val="00A37DC7"/>
    <w:rsid w:val="00A404AD"/>
    <w:rsid w:val="00A44C1D"/>
    <w:rsid w:val="00A62A1D"/>
    <w:rsid w:val="00A639E9"/>
    <w:rsid w:val="00A87B25"/>
    <w:rsid w:val="00AA1C33"/>
    <w:rsid w:val="00AA5DFD"/>
    <w:rsid w:val="00AB00EA"/>
    <w:rsid w:val="00AC0DEF"/>
    <w:rsid w:val="00AC2AD8"/>
    <w:rsid w:val="00AD1AF0"/>
    <w:rsid w:val="00AE06F4"/>
    <w:rsid w:val="00AF7DED"/>
    <w:rsid w:val="00B05455"/>
    <w:rsid w:val="00B066B8"/>
    <w:rsid w:val="00B115D4"/>
    <w:rsid w:val="00B211A2"/>
    <w:rsid w:val="00B22398"/>
    <w:rsid w:val="00B378B6"/>
    <w:rsid w:val="00B41373"/>
    <w:rsid w:val="00B61E65"/>
    <w:rsid w:val="00B6414B"/>
    <w:rsid w:val="00B67D11"/>
    <w:rsid w:val="00B67FD5"/>
    <w:rsid w:val="00B75003"/>
    <w:rsid w:val="00B86D5A"/>
    <w:rsid w:val="00B87151"/>
    <w:rsid w:val="00B87307"/>
    <w:rsid w:val="00B96C05"/>
    <w:rsid w:val="00B977C8"/>
    <w:rsid w:val="00BB7D7F"/>
    <w:rsid w:val="00BC19ED"/>
    <w:rsid w:val="00BC6FFF"/>
    <w:rsid w:val="00BC7F3E"/>
    <w:rsid w:val="00BD151A"/>
    <w:rsid w:val="00BD3AE1"/>
    <w:rsid w:val="00BE1456"/>
    <w:rsid w:val="00BE3D12"/>
    <w:rsid w:val="00BE40F6"/>
    <w:rsid w:val="00BE4376"/>
    <w:rsid w:val="00BF4268"/>
    <w:rsid w:val="00C03D89"/>
    <w:rsid w:val="00C138A7"/>
    <w:rsid w:val="00C16ADA"/>
    <w:rsid w:val="00C17165"/>
    <w:rsid w:val="00C237C0"/>
    <w:rsid w:val="00C261E2"/>
    <w:rsid w:val="00C34C00"/>
    <w:rsid w:val="00C3593E"/>
    <w:rsid w:val="00C555F5"/>
    <w:rsid w:val="00C63423"/>
    <w:rsid w:val="00C70616"/>
    <w:rsid w:val="00C744E3"/>
    <w:rsid w:val="00C810F2"/>
    <w:rsid w:val="00C82194"/>
    <w:rsid w:val="00C830B5"/>
    <w:rsid w:val="00C845A5"/>
    <w:rsid w:val="00CB4C6A"/>
    <w:rsid w:val="00CC47AE"/>
    <w:rsid w:val="00CC5261"/>
    <w:rsid w:val="00CC6F1C"/>
    <w:rsid w:val="00CD72E6"/>
    <w:rsid w:val="00CE5C7C"/>
    <w:rsid w:val="00CF12F4"/>
    <w:rsid w:val="00CF6571"/>
    <w:rsid w:val="00D01852"/>
    <w:rsid w:val="00D10D5D"/>
    <w:rsid w:val="00D15365"/>
    <w:rsid w:val="00D264D0"/>
    <w:rsid w:val="00D32383"/>
    <w:rsid w:val="00D35523"/>
    <w:rsid w:val="00D36EB2"/>
    <w:rsid w:val="00D40888"/>
    <w:rsid w:val="00D54600"/>
    <w:rsid w:val="00D6648C"/>
    <w:rsid w:val="00D66FA9"/>
    <w:rsid w:val="00D73D2C"/>
    <w:rsid w:val="00D75B78"/>
    <w:rsid w:val="00D7637E"/>
    <w:rsid w:val="00D769BE"/>
    <w:rsid w:val="00D83ABC"/>
    <w:rsid w:val="00D84D9B"/>
    <w:rsid w:val="00D84EAA"/>
    <w:rsid w:val="00D8615D"/>
    <w:rsid w:val="00D8629B"/>
    <w:rsid w:val="00D874D3"/>
    <w:rsid w:val="00D93777"/>
    <w:rsid w:val="00DA1E2B"/>
    <w:rsid w:val="00DA2C0E"/>
    <w:rsid w:val="00DB4B4F"/>
    <w:rsid w:val="00DB4FD2"/>
    <w:rsid w:val="00DC5F0C"/>
    <w:rsid w:val="00DD6FE3"/>
    <w:rsid w:val="00DF0389"/>
    <w:rsid w:val="00E133D7"/>
    <w:rsid w:val="00E176AF"/>
    <w:rsid w:val="00E262A0"/>
    <w:rsid w:val="00E26837"/>
    <w:rsid w:val="00E4024C"/>
    <w:rsid w:val="00E413C6"/>
    <w:rsid w:val="00E46659"/>
    <w:rsid w:val="00E57434"/>
    <w:rsid w:val="00E7062D"/>
    <w:rsid w:val="00E84D9F"/>
    <w:rsid w:val="00E84E1F"/>
    <w:rsid w:val="00E859B5"/>
    <w:rsid w:val="00E92BAB"/>
    <w:rsid w:val="00E96002"/>
    <w:rsid w:val="00E97071"/>
    <w:rsid w:val="00EB217E"/>
    <w:rsid w:val="00EC4E28"/>
    <w:rsid w:val="00EC6C8D"/>
    <w:rsid w:val="00EE65B1"/>
    <w:rsid w:val="00F0007A"/>
    <w:rsid w:val="00F13F4F"/>
    <w:rsid w:val="00F258B2"/>
    <w:rsid w:val="00F26084"/>
    <w:rsid w:val="00F26CB5"/>
    <w:rsid w:val="00F27EF9"/>
    <w:rsid w:val="00F326DE"/>
    <w:rsid w:val="00F33DD4"/>
    <w:rsid w:val="00F35C82"/>
    <w:rsid w:val="00F4088C"/>
    <w:rsid w:val="00F416EE"/>
    <w:rsid w:val="00F51D87"/>
    <w:rsid w:val="00F64ACC"/>
    <w:rsid w:val="00F6522D"/>
    <w:rsid w:val="00F731E8"/>
    <w:rsid w:val="00F73698"/>
    <w:rsid w:val="00F7634F"/>
    <w:rsid w:val="00F8123C"/>
    <w:rsid w:val="00F84414"/>
    <w:rsid w:val="00F878C2"/>
    <w:rsid w:val="00F94292"/>
    <w:rsid w:val="00F94845"/>
    <w:rsid w:val="00F97E9F"/>
    <w:rsid w:val="00FB4BFE"/>
    <w:rsid w:val="00FB6503"/>
    <w:rsid w:val="00FB7FF0"/>
    <w:rsid w:val="00FC55F9"/>
    <w:rsid w:val="00FE5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>
      <o:colormenu v:ext="edit" fillcolor="none [1300]" strokecolor="none [3213]"/>
    </o:shapedefaults>
    <o:shapelayout v:ext="edit">
      <o:idmap v:ext="edit" data="1"/>
      <o:rules v:ext="edit">
        <o:r id="V:Rule8" type="connector" idref="#_x0000_s1412"/>
        <o:r id="V:Rule9" type="connector" idref="#_x0000_s1404"/>
        <o:r id="V:Rule10" type="connector" idref="#_x0000_s1405"/>
        <o:r id="V:Rule11" type="connector" idref="#_x0000_s1403"/>
        <o:r id="V:Rule12" type="connector" idref="#_x0000_s1406"/>
        <o:r id="V:Rule13" type="connector" idref="#_x0000_s1413"/>
        <o:r id="V:Rule14" type="connector" idref="#_x0000_s141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E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26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9707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93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377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20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15F"/>
  </w:style>
  <w:style w:type="paragraph" w:styleId="Pieddepage">
    <w:name w:val="footer"/>
    <w:basedOn w:val="Normal"/>
    <w:link w:val="PieddepageCar"/>
    <w:uiPriority w:val="99"/>
    <w:unhideWhenUsed/>
    <w:rsid w:val="00220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15F"/>
  </w:style>
  <w:style w:type="paragraph" w:customStyle="1" w:styleId="Gdmath">
    <w:name w:val="Gdmath"/>
    <w:basedOn w:val="Normal"/>
    <w:link w:val="GdmathCar"/>
    <w:rsid w:val="00691730"/>
    <w:pPr>
      <w:framePr w:hSpace="141" w:wrap="around" w:vAnchor="page" w:hAnchor="margin" w:y="539"/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32"/>
    </w:rPr>
  </w:style>
  <w:style w:type="character" w:customStyle="1" w:styleId="GdmathCar">
    <w:name w:val="Gdmath Car"/>
    <w:basedOn w:val="Policepardfaut"/>
    <w:link w:val="Gdmath"/>
    <w:rsid w:val="00691730"/>
    <w:rPr>
      <w:rFonts w:ascii="Times New Roman" w:hAnsi="Times New Roman" w:cs="Times New Roman"/>
      <w:bCs/>
      <w:color w:val="000000"/>
      <w:sz w:val="24"/>
      <w:szCs w:val="32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1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1F48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3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ussa%20Salhi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73A2C-C4A5-4037-A846-01E222C5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978</TotalTime>
  <Pages>3</Pages>
  <Words>303</Words>
  <Characters>1668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SALHI moussa</dc:creator>
  <cp:lastModifiedBy>PC</cp:lastModifiedBy>
  <cp:revision>38</cp:revision>
  <cp:lastPrinted>2024-11-21T20:10:00Z</cp:lastPrinted>
  <dcterms:created xsi:type="dcterms:W3CDTF">2021-01-16T21:13:00Z</dcterms:created>
  <dcterms:modified xsi:type="dcterms:W3CDTF">2025-05-06T16:52:00Z</dcterms:modified>
</cp:coreProperties>
</file>
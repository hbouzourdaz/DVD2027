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RPr="000250F2" w14:paraId="6B563DC2" w14:textId="77777777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DCD1179" w14:textId="77777777" w:rsidR="00990039" w:rsidRPr="000250F2" w:rsidRDefault="00990039" w:rsidP="00990039">
            <w:pPr>
              <w:bidi/>
              <w:jc w:val="center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3F244259" w14:textId="77777777" w:rsidR="00990039" w:rsidRPr="000250F2" w:rsidRDefault="00990039" w:rsidP="00A32712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متوسطة حمدوش محمد-واد حمليل بالزبوجة        </w:t>
            </w:r>
            <w:r w:rsidR="00264DC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السنة الدراسية: </w:t>
            </w:r>
            <w:r w:rsidR="00FE356B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202</w:t>
            </w:r>
            <w:r w:rsidR="00A32712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3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-</w:t>
            </w:r>
            <w:r w:rsidR="00FE356B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202</w:t>
            </w:r>
            <w:r w:rsidR="00A32712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4</w:t>
            </w:r>
          </w:p>
          <w:p w14:paraId="6D121FAE" w14:textId="77777777" w:rsidR="00990039" w:rsidRPr="000250F2" w:rsidRDefault="00EB0FA3" w:rsidP="00EB0FA3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فرض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الثلاثي ال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ثاني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                                           المستوى: السنة الرابعة متوسط</w:t>
            </w:r>
          </w:p>
        </w:tc>
      </w:tr>
      <w:tr w:rsidR="00990039" w:rsidRPr="000250F2" w14:paraId="2D0851E4" w14:textId="77777777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14:paraId="668C3CE0" w14:textId="77777777" w:rsidR="00990039" w:rsidRPr="000250F2" w:rsidRDefault="009B5A8B" w:rsidP="00EB0FA3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المادة: ال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علوم الفيزيائية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   المدة: ســـــــــــــــــــــــــاعة </w:t>
            </w:r>
            <w:r w:rsidR="00EB0FA3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واحدة</w:t>
            </w:r>
          </w:p>
        </w:tc>
      </w:tr>
    </w:tbl>
    <w:p w14:paraId="333A5C9D" w14:textId="77777777" w:rsidR="00A5630D" w:rsidRPr="005A0F4F" w:rsidRDefault="00264DCB" w:rsidP="005D6DB7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</w:rPr>
      </w:pPr>
      <w:r w:rsidRPr="005A0F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الأول:</w:t>
      </w:r>
      <w:r w:rsidRPr="005A0F4F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 </w:t>
      </w:r>
      <w:r w:rsidRPr="005A0F4F">
        <w:rPr>
          <w:rFonts w:ascii="Times New Roman" w:hAnsi="Times New Roman" w:cstheme="minorHAnsi" w:hint="cs"/>
          <w:sz w:val="32"/>
          <w:szCs w:val="32"/>
          <w:rtl/>
        </w:rPr>
        <w:t xml:space="preserve"> </w:t>
      </w:r>
    </w:p>
    <w:p w14:paraId="60FFC322" w14:textId="77777777" w:rsidR="000519A3" w:rsidRPr="000519A3" w:rsidRDefault="000519A3" w:rsidP="00037AD7">
      <w:pPr>
        <w:numPr>
          <w:ilvl w:val="0"/>
          <w:numId w:val="26"/>
        </w:numPr>
        <w:bidi/>
        <w:spacing w:after="0" w:afterAutospacing="1" w:line="240" w:lineRule="auto"/>
        <w:contextualSpacing/>
        <w:rPr>
          <w:rFonts w:ascii="Simplified Arabic" w:eastAsia="Calibri" w:hAnsi="Simplified Arabic" w:cs="Simplified Arabic"/>
          <w:sz w:val="32"/>
          <w:szCs w:val="32"/>
          <w:rtl/>
          <w:lang w:bidi="ar-DZ"/>
        </w:rPr>
      </w:pPr>
      <w:r w:rsidRPr="000519A3">
        <w:rPr>
          <w:rFonts w:ascii="Times New Roman" w:eastAsia="Calibri" w:hAnsi="Times New Roman" w:cs="Calibri" w:hint="cs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0A98B98A" wp14:editId="20128E25">
                <wp:simplePos x="0" y="0"/>
                <wp:positionH relativeFrom="column">
                  <wp:posOffset>-114300</wp:posOffset>
                </wp:positionH>
                <wp:positionV relativeFrom="paragraph">
                  <wp:posOffset>250825</wp:posOffset>
                </wp:positionV>
                <wp:extent cx="2493645" cy="2332355"/>
                <wp:effectExtent l="0" t="0" r="1905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3645" cy="2332355"/>
                          <a:chOff x="-16340" y="-96723"/>
                          <a:chExt cx="2779787" cy="2635326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-16340" y="-96723"/>
                            <a:ext cx="2779787" cy="2635326"/>
                            <a:chOff x="1339651" y="4061523"/>
                            <a:chExt cx="2747083" cy="2717049"/>
                          </a:xfrm>
                        </wpg:grpSpPr>
                        <wpg:grpSp>
                          <wpg:cNvPr id="4" name="Group 4"/>
                          <wpg:cNvGrpSpPr/>
                          <wpg:grpSpPr>
                            <a:xfrm>
                              <a:off x="1339651" y="4061523"/>
                              <a:ext cx="2747083" cy="2262795"/>
                              <a:chOff x="1339709" y="4067445"/>
                              <a:chExt cx="2747083" cy="2386416"/>
                            </a:xfrm>
                          </wpg:grpSpPr>
                          <wps:wsp>
                            <wps:cNvPr id="5" name="AutoShap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247" y="4690099"/>
                                <a:ext cx="321945" cy="340360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AutoShap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30946" y="5562239"/>
                                <a:ext cx="82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092986" y="4350279"/>
                                <a:ext cx="432022" cy="4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oval"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612640" y="4350137"/>
                                <a:ext cx="1231830" cy="2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032" y="5565129"/>
                                <a:ext cx="82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AutoShape 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844536" y="5030459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844536" y="4350374"/>
                                <a:ext cx="0" cy="3397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246" y="4350374"/>
                                <a:ext cx="0" cy="12147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222555" y="55517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41302" y="555994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214026" y="57041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41268" y="57041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Text Box 37"/>
                            <wps:cNvSpPr txBox="1"/>
                            <wps:spPr>
                              <a:xfrm>
                                <a:off x="3529744" y="5633375"/>
                                <a:ext cx="557048" cy="3573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09D45C5" w14:textId="77777777" w:rsidR="000519A3" w:rsidRPr="00C92747" w:rsidRDefault="005D6DB7" w:rsidP="000519A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" name="Text Box 38"/>
                            <wps:cNvSpPr txBox="1"/>
                            <wps:spPr>
                              <a:xfrm>
                                <a:off x="1339709" y="5592975"/>
                                <a:ext cx="449939" cy="3573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4AB4719" w14:textId="77777777" w:rsidR="000519A3" w:rsidRPr="00C92747" w:rsidRDefault="005D6DB7" w:rsidP="000519A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Flowchart: Magnetic Disk 39"/>
                            <wps:cNvSpPr/>
                            <wps:spPr>
                              <a:xfrm>
                                <a:off x="1976715" y="5613833"/>
                                <a:ext cx="1366345" cy="840028"/>
                              </a:xfrm>
                              <a:prstGeom prst="flowChartMagneticDisk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Straight Arrow Connector 51"/>
                            <wps:cNvCnPr/>
                            <wps:spPr>
                              <a:xfrm flipH="1" flipV="1">
                                <a:off x="3040992" y="5783674"/>
                                <a:ext cx="5638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2" name="Straight Arrow Connector 52"/>
                            <wps:cNvCnPr/>
                            <wps:spPr>
                              <a:xfrm flipV="1">
                                <a:off x="1632502" y="5783078"/>
                                <a:ext cx="5638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Text Box 53"/>
                            <wps:cNvSpPr txBox="1"/>
                            <wps:spPr>
                              <a:xfrm>
                                <a:off x="2219470" y="4067445"/>
                                <a:ext cx="985905" cy="6225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358C518" w14:textId="77777777" w:rsidR="000519A3" w:rsidRPr="00C92747" w:rsidRDefault="000519A3" w:rsidP="000519A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C92747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+     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159" y="4350393"/>
                                <a:ext cx="432022" cy="4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808027" y="4257937"/>
                                <a:ext cx="284815" cy="923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oval"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" name="Flowchart: Magnetic Disk 105"/>
                            <wps:cNvSpPr/>
                            <wps:spPr>
                              <a:xfrm>
                                <a:off x="1976745" y="5902692"/>
                                <a:ext cx="1366345" cy="530491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000 w 10000"/>
                                  <a:gd name="connsiteY1" fmla="*/ 3334 h 10000"/>
                                  <a:gd name="connsiteX2" fmla="*/ 0 w 10000"/>
                                  <a:gd name="connsiteY2" fmla="*/ 1667 h 10000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0 w 10000"/>
                                  <a:gd name="connsiteY0" fmla="*/ 1672 h 10005"/>
                                  <a:gd name="connsiteX1" fmla="*/ 5000 w 10000"/>
                                  <a:gd name="connsiteY1" fmla="*/ 5 h 10005"/>
                                  <a:gd name="connsiteX2" fmla="*/ 10000 w 10000"/>
                                  <a:gd name="connsiteY2" fmla="*/ 1672 h 10005"/>
                                  <a:gd name="connsiteX3" fmla="*/ 10000 w 10000"/>
                                  <a:gd name="connsiteY3" fmla="*/ 8338 h 10005"/>
                                  <a:gd name="connsiteX4" fmla="*/ 5000 w 10000"/>
                                  <a:gd name="connsiteY4" fmla="*/ 10005 h 10005"/>
                                  <a:gd name="connsiteX5" fmla="*/ 0 w 10000"/>
                                  <a:gd name="connsiteY5" fmla="*/ 8338 h 10005"/>
                                  <a:gd name="connsiteX6" fmla="*/ 0 w 10000"/>
                                  <a:gd name="connsiteY6" fmla="*/ 1672 h 10005"/>
                                  <a:gd name="connsiteX0" fmla="*/ 10000 w 10000"/>
                                  <a:gd name="connsiteY0" fmla="*/ 1672 h 10005"/>
                                  <a:gd name="connsiteX1" fmla="*/ 5000 w 10000"/>
                                  <a:gd name="connsiteY1" fmla="*/ 3339 h 10005"/>
                                  <a:gd name="connsiteX2" fmla="*/ 0 w 10000"/>
                                  <a:gd name="connsiteY2" fmla="*/ 1672 h 10005"/>
                                  <a:gd name="connsiteX0" fmla="*/ 629 w 10000"/>
                                  <a:gd name="connsiteY0" fmla="*/ 1308 h 10005"/>
                                  <a:gd name="connsiteX1" fmla="*/ 5000 w 10000"/>
                                  <a:gd name="connsiteY1" fmla="*/ 5 h 10005"/>
                                  <a:gd name="connsiteX2" fmla="*/ 10000 w 10000"/>
                                  <a:gd name="connsiteY2" fmla="*/ 1672 h 10005"/>
                                  <a:gd name="connsiteX3" fmla="*/ 10000 w 10000"/>
                                  <a:gd name="connsiteY3" fmla="*/ 8338 h 10005"/>
                                  <a:gd name="connsiteX4" fmla="*/ 5000 w 10000"/>
                                  <a:gd name="connsiteY4" fmla="*/ 10005 h 10005"/>
                                  <a:gd name="connsiteX5" fmla="*/ 0 w 10000"/>
                                  <a:gd name="connsiteY5" fmla="*/ 8338 h 10005"/>
                                  <a:gd name="connsiteX6" fmla="*/ 629 w 10000"/>
                                  <a:gd name="connsiteY6" fmla="*/ 1308 h 10005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000 w 10000"/>
                                  <a:gd name="connsiteY1" fmla="*/ 3334 h 10000"/>
                                  <a:gd name="connsiteX2" fmla="*/ 0 w 10000"/>
                                  <a:gd name="connsiteY2" fmla="*/ 1667 h 10000"/>
                                  <a:gd name="connsiteX0" fmla="*/ 629 w 10000"/>
                                  <a:gd name="connsiteY0" fmla="*/ 1303 h 10000"/>
                                  <a:gd name="connsiteX1" fmla="*/ 5130 w 10000"/>
                                  <a:gd name="connsiteY1" fmla="*/ 1303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629 w 10000"/>
                                  <a:gd name="connsiteY6" fmla="*/ 1303 h 10000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130 w 10000"/>
                                  <a:gd name="connsiteY1" fmla="*/ 1303 h 10000"/>
                                  <a:gd name="connsiteX2" fmla="*/ 0 w 10000"/>
                                  <a:gd name="connsiteY2" fmla="*/ 1667 h 10000"/>
                                  <a:gd name="connsiteX0" fmla="*/ 629 w 10000"/>
                                  <a:gd name="connsiteY0" fmla="*/ 1303 h 10000"/>
                                  <a:gd name="connsiteX1" fmla="*/ 5130 w 10000"/>
                                  <a:gd name="connsiteY1" fmla="*/ 1303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629 w 10000"/>
                                  <a:gd name="connsiteY6" fmla="*/ 1303 h 10000"/>
                                  <a:gd name="connsiteX0" fmla="*/ 0 w 10000"/>
                                  <a:gd name="connsiteY0" fmla="*/ 788 h 9121"/>
                                  <a:gd name="connsiteX1" fmla="*/ 5130 w 10000"/>
                                  <a:gd name="connsiteY1" fmla="*/ 424 h 9121"/>
                                  <a:gd name="connsiteX2" fmla="*/ 10000 w 10000"/>
                                  <a:gd name="connsiteY2" fmla="*/ 788 h 9121"/>
                                  <a:gd name="connsiteX3" fmla="*/ 10000 w 10000"/>
                                  <a:gd name="connsiteY3" fmla="*/ 7454 h 9121"/>
                                  <a:gd name="connsiteX4" fmla="*/ 5000 w 10000"/>
                                  <a:gd name="connsiteY4" fmla="*/ 9121 h 9121"/>
                                  <a:gd name="connsiteX5" fmla="*/ 0 w 10000"/>
                                  <a:gd name="connsiteY5" fmla="*/ 7454 h 9121"/>
                                  <a:gd name="connsiteX6" fmla="*/ 0 w 10000"/>
                                  <a:gd name="connsiteY6" fmla="*/ 788 h 9121"/>
                                  <a:gd name="connsiteX0" fmla="*/ 10000 w 10000"/>
                                  <a:gd name="connsiteY0" fmla="*/ 788 h 9121"/>
                                  <a:gd name="connsiteX1" fmla="*/ 5130 w 10000"/>
                                  <a:gd name="connsiteY1" fmla="*/ 424 h 9121"/>
                                  <a:gd name="connsiteX2" fmla="*/ 0 w 10000"/>
                                  <a:gd name="connsiteY2" fmla="*/ 788 h 9121"/>
                                  <a:gd name="connsiteX0" fmla="*/ 629 w 10000"/>
                                  <a:gd name="connsiteY0" fmla="*/ 424 h 9121"/>
                                  <a:gd name="connsiteX1" fmla="*/ 5130 w 10000"/>
                                  <a:gd name="connsiteY1" fmla="*/ 424 h 9121"/>
                                  <a:gd name="connsiteX2" fmla="*/ 10000 w 10000"/>
                                  <a:gd name="connsiteY2" fmla="*/ 788 h 9121"/>
                                  <a:gd name="connsiteX3" fmla="*/ 10000 w 10000"/>
                                  <a:gd name="connsiteY3" fmla="*/ 7454 h 9121"/>
                                  <a:gd name="connsiteX4" fmla="*/ 5000 w 10000"/>
                                  <a:gd name="connsiteY4" fmla="*/ 9121 h 9121"/>
                                  <a:gd name="connsiteX5" fmla="*/ 0 w 10000"/>
                                  <a:gd name="connsiteY5" fmla="*/ 7454 h 9121"/>
                                  <a:gd name="connsiteX6" fmla="*/ 629 w 10000"/>
                                  <a:gd name="connsiteY6" fmla="*/ 424 h 9121"/>
                                  <a:gd name="connsiteX0" fmla="*/ 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0 w 10000"/>
                                  <a:gd name="connsiteY6" fmla="*/ 864 h 10000"/>
                                  <a:gd name="connsiteX0" fmla="*/ 1000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647 w 10000"/>
                                  <a:gd name="connsiteY2" fmla="*/ 465 h 10000"/>
                                  <a:gd name="connsiteX0" fmla="*/ 629 w 10000"/>
                                  <a:gd name="connsiteY0" fmla="*/ 46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629 w 10000"/>
                                  <a:gd name="connsiteY6" fmla="*/ 465 h 10000"/>
                                  <a:gd name="connsiteX0" fmla="*/ 1178 w 10000"/>
                                  <a:gd name="connsiteY0" fmla="*/ 198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1178 w 10000"/>
                                  <a:gd name="connsiteY6" fmla="*/ 1985 h 10000"/>
                                  <a:gd name="connsiteX0" fmla="*/ 1000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647 w 10000"/>
                                  <a:gd name="connsiteY2" fmla="*/ 465 h 10000"/>
                                  <a:gd name="connsiteX0" fmla="*/ 629 w 10000"/>
                                  <a:gd name="connsiteY0" fmla="*/ 46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629 w 10000"/>
                                  <a:gd name="connsiteY6" fmla="*/ 465 h 10000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10000 w 10000"/>
                                  <a:gd name="connsiteY2" fmla="*/ 901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10000 w 10000"/>
                                  <a:gd name="connsiteY0" fmla="*/ 901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10000 w 10000"/>
                                  <a:gd name="connsiteY2" fmla="*/ 901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889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9655 w 10000"/>
                                  <a:gd name="connsiteY2" fmla="*/ 3143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889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1551 h 9566"/>
                                  <a:gd name="connsiteX1" fmla="*/ 5130 w 10000"/>
                                  <a:gd name="connsiteY1" fmla="*/ 31 h 9566"/>
                                  <a:gd name="connsiteX2" fmla="*/ 9655 w 10000"/>
                                  <a:gd name="connsiteY2" fmla="*/ 2672 h 9566"/>
                                  <a:gd name="connsiteX3" fmla="*/ 10000 w 10000"/>
                                  <a:gd name="connsiteY3" fmla="*/ 7738 h 9566"/>
                                  <a:gd name="connsiteX4" fmla="*/ 5000 w 10000"/>
                                  <a:gd name="connsiteY4" fmla="*/ 9566 h 9566"/>
                                  <a:gd name="connsiteX5" fmla="*/ 0 w 10000"/>
                                  <a:gd name="connsiteY5" fmla="*/ 7738 h 9566"/>
                                  <a:gd name="connsiteX6" fmla="*/ 1178 w 10000"/>
                                  <a:gd name="connsiteY6" fmla="*/ 1551 h 9566"/>
                                  <a:gd name="connsiteX0" fmla="*/ 8899 w 10000"/>
                                  <a:gd name="connsiteY0" fmla="*/ 31 h 9566"/>
                                  <a:gd name="connsiteX1" fmla="*/ 5130 w 10000"/>
                                  <a:gd name="connsiteY1" fmla="*/ 31 h 9566"/>
                                  <a:gd name="connsiteX2" fmla="*/ 647 w 10000"/>
                                  <a:gd name="connsiteY2" fmla="*/ 31 h 9566"/>
                                  <a:gd name="connsiteX0" fmla="*/ 1178 w 10000"/>
                                  <a:gd name="connsiteY0" fmla="*/ 1152 h 9566"/>
                                  <a:gd name="connsiteX1" fmla="*/ 5130 w 10000"/>
                                  <a:gd name="connsiteY1" fmla="*/ 31 h 9566"/>
                                  <a:gd name="connsiteX2" fmla="*/ 8899 w 10000"/>
                                  <a:gd name="connsiteY2" fmla="*/ 1364 h 9566"/>
                                  <a:gd name="connsiteX3" fmla="*/ 10000 w 10000"/>
                                  <a:gd name="connsiteY3" fmla="*/ 7738 h 9566"/>
                                  <a:gd name="connsiteX4" fmla="*/ 5000 w 10000"/>
                                  <a:gd name="connsiteY4" fmla="*/ 9566 h 9566"/>
                                  <a:gd name="connsiteX5" fmla="*/ 0 w 10000"/>
                                  <a:gd name="connsiteY5" fmla="*/ 7738 h 9566"/>
                                  <a:gd name="connsiteX6" fmla="*/ 1178 w 10000"/>
                                  <a:gd name="connsiteY6" fmla="*/ 1152 h 9566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899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899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210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1178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1178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000" h="10000" stroke="0" extrusionOk="0">
                                    <a:moveTo>
                                      <a:pt x="1178" y="1621"/>
                                    </a:moveTo>
                                    <a:cubicBezTo>
                                      <a:pt x="1178" y="566"/>
                                      <a:pt x="3843" y="-163"/>
                                      <a:pt x="5130" y="32"/>
                                    </a:cubicBezTo>
                                    <a:cubicBezTo>
                                      <a:pt x="6417" y="227"/>
                                      <a:pt x="8899" y="1737"/>
                                      <a:pt x="8899" y="2793"/>
                                    </a:cubicBezTo>
                                    <a:lnTo>
                                      <a:pt x="10000" y="8089"/>
                                    </a:lnTo>
                                    <a:cubicBezTo>
                                      <a:pt x="10000" y="9145"/>
                                      <a:pt x="7761" y="10000"/>
                                      <a:pt x="5000" y="10000"/>
                                    </a:cubicBezTo>
                                    <a:cubicBezTo>
                                      <a:pt x="2239" y="10000"/>
                                      <a:pt x="0" y="9145"/>
                                      <a:pt x="0" y="8089"/>
                                    </a:cubicBezTo>
                                    <a:lnTo>
                                      <a:pt x="1178" y="1621"/>
                                    </a:lnTo>
                                    <a:close/>
                                  </a:path>
                                  <a:path w="10000" h="10000" fill="none" extrusionOk="0">
                                    <a:moveTo>
                                      <a:pt x="7659" y="1204"/>
                                    </a:moveTo>
                                    <a:cubicBezTo>
                                      <a:pt x="7659" y="2260"/>
                                      <a:pt x="7891" y="32"/>
                                      <a:pt x="5130" y="32"/>
                                    </a:cubicBezTo>
                                    <a:cubicBezTo>
                                      <a:pt x="2369" y="32"/>
                                      <a:pt x="1178" y="1088"/>
                                      <a:pt x="1178" y="32"/>
                                    </a:cubicBezTo>
                                  </a:path>
                                  <a:path w="10000" h="10000" fill="none">
                                    <a:moveTo>
                                      <a:pt x="1178" y="1204"/>
                                    </a:moveTo>
                                    <a:cubicBezTo>
                                      <a:pt x="1178" y="148"/>
                                      <a:pt x="3958" y="-5"/>
                                      <a:pt x="5130" y="32"/>
                                    </a:cubicBezTo>
                                    <a:cubicBezTo>
                                      <a:pt x="6302" y="69"/>
                                      <a:pt x="8210" y="370"/>
                                      <a:pt x="8210" y="1426"/>
                                    </a:cubicBezTo>
                                    <a:lnTo>
                                      <a:pt x="10000" y="8089"/>
                                    </a:lnTo>
                                    <a:cubicBezTo>
                                      <a:pt x="10000" y="9145"/>
                                      <a:pt x="7761" y="10000"/>
                                      <a:pt x="5000" y="10000"/>
                                    </a:cubicBezTo>
                                    <a:cubicBezTo>
                                      <a:pt x="2239" y="10000"/>
                                      <a:pt x="0" y="9145"/>
                                      <a:pt x="0" y="8089"/>
                                    </a:cubicBezTo>
                                    <a:cubicBezTo>
                                      <a:pt x="0" y="5543"/>
                                      <a:pt x="1178" y="3751"/>
                                      <a:pt x="1178" y="1204"/>
                                    </a:cubicBezTo>
                                    <a:close/>
                                  </a:path>
                                </a:pathLst>
                              </a:custGeom>
                              <a:blipFill>
                                <a:blip r:embed="rId8"/>
                                <a:tile tx="0" ty="0" sx="100000" sy="100000" flip="none" algn="tl"/>
                              </a:blip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7" name="Text Box 57"/>
                          <wps:cNvSpPr txBox="1"/>
                          <wps:spPr>
                            <a:xfrm>
                              <a:off x="1807885" y="6400199"/>
                              <a:ext cx="1092433" cy="37837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A6CC5C1" w14:textId="77777777" w:rsidR="000519A3" w:rsidRPr="00C92747" w:rsidRDefault="000519A3" w:rsidP="000519A3">
                                <w:pPr>
                                  <w:rPr>
                                    <w:rFonts w:ascii="Arial" w:hAnsi="Arial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C92747">
                                  <w:rPr>
                                    <w:rFonts w:ascii="Arial" w:hAnsi="Arial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 w:rsidRPr="00C927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  <w:r w:rsidRPr="00C927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8" name="Straight Connector 58"/>
                        <wps:cNvCnPr/>
                        <wps:spPr>
                          <a:xfrm>
                            <a:off x="1280790" y="17585"/>
                            <a:ext cx="0" cy="2880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1188498" y="87268"/>
                            <a:ext cx="0" cy="14400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98B98A" id="Group 2" o:spid="_x0000_s1026" style="position:absolute;left:0;text-align:left;margin-left:-9pt;margin-top:19.75pt;width:196.35pt;height:183.65pt;z-index:251713536;mso-width-relative:margin;mso-height-relative:margin" coordorigin="-163,-967" coordsize="27797,263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">
                <v:group id="Group 3" o:spid="_x0000_s1027" style="position:absolute;left:-163;top:-967;width:27797;height:26353" coordorigin="13396,40615" coordsize="27470,2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4" o:spid="_x0000_s1028" style="position:absolute;left:13396;top:40615;width:27471;height:22628" coordorigin="13397,40674" coordsize="27470,2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AutoShape 5" o:spid="_x0000_s1029" type="#_x0000_t123" style="position:absolute;left:36832;top:46900;width:3219;height:3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" strokeweight="1.5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30" type="#_x0000_t32" style="position:absolute;left:30309;top:55622;width:82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" strokeweight="1.5pt"/>
                    <v:shape id="AutoShape 8" o:spid="_x0000_s1031" type="#_x0000_t32" style="position:absolute;left:20929;top:43502;width:4321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" strokecolor="windowText" strokeweight="1.5pt">
                      <v:stroke startarrow="oval" joinstyle="miter"/>
                    </v:shape>
                    <v:shape id="AutoShape 8" o:spid="_x0000_s1032" type="#_x0000_t32" style="position:absolute;left:26126;top:43501;width:12318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" strokeweight="1.5pt"/>
                    <v:shape id="AutoShape 8" o:spid="_x0000_s1033" type="#_x0000_t32" style="position:absolute;left:13970;top:55651;width:828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" strokeweight="1.5pt"/>
                    <v:shape id="AutoShape 8" o:spid="_x0000_s1034" type="#_x0000_t32" style="position:absolute;left:38445;top:50304;width:0;height:54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" strokeweight="1.5pt"/>
                    <v:shape id="AutoShape 8" o:spid="_x0000_s1035" type="#_x0000_t32" style="position:absolute;left:38445;top:43503;width:0;height:33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" strokeweight="1.5pt"/>
                    <v:shape id="AutoShape 8" o:spid="_x0000_s1036" type="#_x0000_t32" style="position:absolute;left:13972;top:43503;width:0;height:121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" strokeweight="1.5pt"/>
                    <v:shape id="AutoShape 8" o:spid="_x0000_s1037" type="#_x0000_t32" style="position:absolute;left:22225;top:55517;width:0;height:3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" strokeweight="1.5pt"/>
                    <v:shape id="AutoShape 8" o:spid="_x0000_s1038" type="#_x0000_t32" style="position:absolute;left:30413;top:55599;width:0;height:3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" strokeweight="1.5pt"/>
                    <v:shape id="AutoShape 8" o:spid="_x0000_s1039" type="#_x0000_t32" style="position:absolute;left:22140;top:57041;width:0;height:3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" strokeweight="3pt"/>
                    <v:shape id="AutoShape 8" o:spid="_x0000_s1040" type="#_x0000_t32" style="position:absolute;left:30412;top:57041;width:0;height:3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" strokeweight="3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7" o:spid="_x0000_s1041" type="#_x0000_t202" style="position:absolute;left:35297;top:56333;width:5570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  <v:textbox>
                        <w:txbxContent>
                          <w:p w14:paraId="209D45C5" w14:textId="77777777" w:rsidR="000519A3" w:rsidRPr="00C92747" w:rsidRDefault="005D6DB7" w:rsidP="000519A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38" o:spid="_x0000_s1042" type="#_x0000_t202" style="position:absolute;left:13397;top:55929;width:4499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    <v:textbox>
                        <w:txbxContent>
                          <w:p w14:paraId="74AB4719" w14:textId="77777777" w:rsidR="000519A3" w:rsidRPr="00C92747" w:rsidRDefault="005D6DB7" w:rsidP="000519A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type id="_x0000_t132" coordsize="21600,21600" o:spt="132" path="m10800,qx,3391l,18209qy10800,21600,21600,18209l21600,3391qy10800,xem,3391nfqy10800,6782,21600,3391e">
                      <v:path o:extrusionok="f" gradientshapeok="t" o:connecttype="custom" o:connectlocs="10800,6782;10800,0;0,10800;10800,21600;21600,10800" o:connectangles="270,270,180,90,0" textboxrect="0,6782,21600,18209"/>
                    </v:shapetype>
                    <v:shape id="Flowchart: Magnetic Disk 39" o:spid="_x0000_s1043" type="#_x0000_t132" style="position:absolute;left:19767;top:56138;width:13663;height:8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" filled="f" strokecolor="windowText" strokeweight="1.5pt">
                      <v:stroke joinstyle="miter"/>
                    </v:shape>
                    <v:shape id="Straight Arrow Connector 51" o:spid="_x0000_s1044" type="#_x0000_t32" style="position:absolute;left:30409;top:57836;width:5639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" strokecolor="windowText" strokeweight="1.5pt">
                      <v:stroke endarrow="block" joinstyle="miter"/>
                    </v:shape>
                    <v:shape id="Straight Arrow Connector 52" o:spid="_x0000_s1045" type="#_x0000_t32" style="position:absolute;left:16325;top:57830;width:563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" strokecolor="windowText" strokeweight="1.5pt">
                      <v:stroke endarrow="block" joinstyle="miter"/>
                    </v:shape>
                    <v:shape id="Text Box 53" o:spid="_x0000_s1046" type="#_x0000_t202" style="position:absolute;left:22194;top:40674;width:9859;height:6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  <v:textbox>
                        <w:txbxContent>
                          <w:p w14:paraId="7358C518" w14:textId="77777777" w:rsidR="000519A3" w:rsidRPr="00C92747" w:rsidRDefault="000519A3" w:rsidP="000519A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92747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+     -</w:t>
                            </w:r>
                          </w:p>
                        </w:txbxContent>
                      </v:textbox>
                    </v:shape>
                    <v:shape id="AutoShape 8" o:spid="_x0000_s1047" type="#_x0000_t32" style="position:absolute;left:13971;top:43503;width:4320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" strokeweight="1.5pt"/>
                    <v:shape id="AutoShape 8" o:spid="_x0000_s1048" type="#_x0000_t32" style="position:absolute;left:18080;top:42579;width:2848;height:9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" strokecolor="windowText" strokeweight="1.5pt">
                      <v:stroke startarrow="oval" joinstyle="miter"/>
                    </v:shape>
                    <v:shape id="Flowchart: Magnetic Disk 105" o:spid="_x0000_s1049" style="position:absolute;left:19767;top:59026;width:13663;height:5305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" path="m1178,1621nsc1178,566,3843,-163,5130,32,6417,227,8899,1737,8899,2793r1101,5296c10000,9145,7761,10000,5000,10000,2239,10000,,9145,,8089l1178,1621xem7659,1204nfc7659,2260,7891,32,5130,32v-2761,,-3952,1056,-3952,em1178,1204nfc1178,148,3958,-5,5130,32,6302,69,8210,370,8210,1426r1790,6663c10000,9145,7761,10000,5000,10000,2239,10000,,9145,,8089,,5543,1178,3751,1178,1204xe" strokecolor="windowText" strokeweight="1pt">
                      <v:fill r:id="rId9" o:title="" recolor="t" rotate="t" type="tile"/>
                      <v:stroke joinstyle="miter"/>
                      <v:path arrowok="t" o:connecttype="custom" o:connectlocs="160955,63871;700935,1698;1121769,75648;1366345,429114;683173,530491;0,429114;160955,63871" o:connectangles="0,0,0,0,0,0,0"/>
                    </v:shape>
                  </v:group>
                  <v:shape id="Text Box 57" o:spid="_x0000_s1050" type="#_x0000_t202" style="position:absolute;left:18078;top:64001;width:10925;height:3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" fillcolor="window" stroked="f" strokeweight=".5pt">
                    <v:textbox>
                      <w:txbxContent>
                        <w:p w14:paraId="7A6CC5C1" w14:textId="77777777" w:rsidR="000519A3" w:rsidRPr="00C92747" w:rsidRDefault="000519A3" w:rsidP="000519A3">
                          <w:pPr>
                            <w:rPr>
                              <w:rFonts w:ascii="Arial" w:hAnsi="Arial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C92747">
                            <w:rPr>
                              <w:rFonts w:ascii="Arial" w:hAnsi="Arial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 w:rsidRPr="00C92747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1</w:t>
                          </w:r>
                          <w:r w:rsidRPr="00C92747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line id="Straight Connector 58" o:spid="_x0000_s1051" style="position:absolute;visibility:visible;mso-wrap-style:square" from="12807,175" to="12807,3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" strokecolor="windowText" strokeweight="1.5pt">
                  <v:stroke joinstyle="miter"/>
                </v:line>
                <v:line id="Straight Connector 59" o:spid="_x0000_s1052" style="position:absolute;visibility:visible;mso-wrap-style:square" from="11884,872" to="11884,2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" strokecolor="windowText" strokeweight="2.25pt">
                  <v:stroke joinstyle="miter"/>
                </v:line>
              </v:group>
            </w:pict>
          </mc:Fallback>
        </mc:AlternateConten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نضع في وعاء التحليل الكهربائي مسرياه من الغرافيت، مسحوقا شارديا جافاً،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صيغته ال</w:t>
      </w:r>
      <w:r w:rsidR="00037AD7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إحصائية</w:t>
      </w:r>
      <m:oMath>
        <m:sSub>
          <m:sSubPr>
            <m:ctrl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FeCl</m:t>
            </m:r>
          </m:e>
          <m:sub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 xml:space="preserve">2 </m:t>
            </m:r>
          </m:sub>
        </m:sSub>
      </m:oMath>
      <w:r w:rsidRPr="000519A3">
        <w:rPr>
          <w:rFonts w:ascii="Simplified Arabic" w:eastAsia="Times New Roman" w:hAnsi="Simplified Arabic" w:cs="Simplified Arabic" w:hint="cs"/>
          <w:sz w:val="30"/>
          <w:szCs w:val="30"/>
          <w:rtl/>
          <w:lang w:bidi="ar-DZ"/>
        </w:rPr>
        <w:t xml:space="preserve"> 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كما هو موضّح في </w:t>
      </w:r>
      <w:r w:rsidRPr="000519A3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>الوثيقة</w:t>
      </w:r>
      <w:r w:rsidRPr="000519A3">
        <w:rPr>
          <w:rFonts w:ascii="Simplified Arabic" w:eastAsia="Calibri" w:hAnsi="Simplified Arabic" w:cs="Simplified Arabic"/>
          <w:sz w:val="32"/>
          <w:szCs w:val="32"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(</w:t>
      </w:r>
      <w:r w:rsidRPr="000519A3">
        <w:rPr>
          <w:rFonts w:ascii="Times New Roman" w:eastAsia="Calibri" w:hAnsi="Times New Roman" w:cs="Times New Roman"/>
          <w:b/>
          <w:bCs/>
          <w:sz w:val="30"/>
          <w:szCs w:val="30"/>
          <w:rtl/>
          <w:lang w:bidi="ar-DZ"/>
        </w:rPr>
        <w:t>01</w:t>
      </w:r>
      <w:r w:rsidRPr="000519A3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)</w:t>
      </w:r>
      <w:r w:rsidRPr="000519A3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.</w:t>
      </w:r>
    </w:p>
    <w:p w14:paraId="4EEDCFDC" w14:textId="77777777" w:rsidR="000519A3" w:rsidRPr="000519A3" w:rsidRDefault="000519A3" w:rsidP="000519A3">
      <w:pPr>
        <w:numPr>
          <w:ilvl w:val="0"/>
          <w:numId w:val="27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بعد غلق القاطعة هل يتوهج المصباح؟ برّر إجابتك؟ </w:t>
      </w:r>
    </w:p>
    <w:p w14:paraId="144C02F7" w14:textId="77777777" w:rsidR="000519A3" w:rsidRPr="000519A3" w:rsidRDefault="000519A3" w:rsidP="000519A3">
      <w:pPr>
        <w:numPr>
          <w:ilvl w:val="0"/>
          <w:numId w:val="2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نضيف للمسحوق السابق ماءً مقطرا لنتحصل على محلول </w:t>
      </w:r>
    </w:p>
    <w:p w14:paraId="431A819E" w14:textId="77777777" w:rsidR="000519A3" w:rsidRPr="000519A3" w:rsidRDefault="000519A3" w:rsidP="000519A3">
      <w:pPr>
        <w:bidi/>
        <w:spacing w:after="0" w:line="240" w:lineRule="auto"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    مائي شاردي، ثم نغلق القاطعة، فينطلق غاز الكلور</w:t>
      </w:r>
      <m:oMath>
        <m:sSub>
          <m:sSubPr>
            <m:ctrl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2</m:t>
            </m:r>
          </m:sub>
        </m:sSub>
      </m:oMath>
    </w:p>
    <w:p w14:paraId="6AEB539A" w14:textId="77777777" w:rsidR="000519A3" w:rsidRPr="000519A3" w:rsidRDefault="000519A3" w:rsidP="005D6DB7">
      <w:pPr>
        <w:bidi/>
        <w:spacing w:after="0" w:line="240" w:lineRule="auto"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    </w:t>
      </w:r>
      <w:r w:rsidR="005D6DB7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بجوار المسرى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="005D6DB7" w:rsidRPr="003802C1">
        <w:rPr>
          <w:rFonts w:asciiTheme="majorBidi" w:eastAsia="Calibri" w:hAnsiTheme="majorBidi" w:cstheme="majorBidi"/>
          <w:sz w:val="28"/>
          <w:szCs w:val="28"/>
          <w:lang w:bidi="ar-DZ"/>
        </w:rPr>
        <w:t>A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وتترسب شعيرات من ال</w:t>
      </w:r>
      <w:r w:rsidR="00A66DE5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حديد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  <m:oMath>
        <m:r>
          <w:rPr>
            <w:rFonts w:ascii="Cambria Math" w:eastAsia="Calibri" w:hAnsi="Cambria Math" w:cs="Simplified Arabic"/>
            <w:sz w:val="30"/>
            <w:szCs w:val="30"/>
            <w:lang w:bidi="ar-DZ"/>
          </w:rPr>
          <m:t>Fe</m:t>
        </m:r>
      </m:oMath>
      <w:r w:rsidR="005D6DB7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على </w:t>
      </w:r>
      <w:r w:rsidR="005D6DB7" w:rsidRPr="003802C1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>المسرى</w:t>
      </w:r>
      <w:r w:rsidRPr="000519A3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 xml:space="preserve"> </w:t>
      </w:r>
      <w:r w:rsidR="005D6DB7" w:rsidRPr="005D6DB7">
        <w:rPr>
          <w:rFonts w:asciiTheme="majorBidi" w:eastAsia="Calibri" w:hAnsiTheme="majorBidi" w:cstheme="majorBidi"/>
          <w:sz w:val="28"/>
          <w:szCs w:val="28"/>
          <w:lang w:bidi="ar-DZ"/>
        </w:rPr>
        <w:t>B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.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</w:p>
    <w:p w14:paraId="60F3268A" w14:textId="77777777" w:rsidR="003802C1" w:rsidRDefault="003802C1" w:rsidP="003802C1">
      <w:pPr>
        <w:numPr>
          <w:ilvl w:val="0"/>
          <w:numId w:val="28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سمّ المسريين  </w:t>
      </w:r>
      <w:r w:rsidRPr="003802C1">
        <w:rPr>
          <w:rFonts w:asciiTheme="majorBidi" w:eastAsia="Calibri" w:hAnsiTheme="majorBidi" w:cstheme="majorBidi"/>
          <w:sz w:val="28"/>
          <w:szCs w:val="28"/>
          <w:lang w:bidi="ar-DZ"/>
        </w:rPr>
        <w:t>A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و </w:t>
      </w:r>
      <w:r>
        <w:rPr>
          <w:rFonts w:asciiTheme="majorBidi" w:eastAsia="Calibri" w:hAnsiTheme="majorBidi" w:cstheme="majorBidi"/>
          <w:sz w:val="28"/>
          <w:szCs w:val="28"/>
          <w:lang w:bidi="ar-DZ"/>
        </w:rPr>
        <w:t>B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؟</w:t>
      </w:r>
    </w:p>
    <w:p w14:paraId="6B1A760A" w14:textId="77777777" w:rsidR="000519A3" w:rsidRPr="000519A3" w:rsidRDefault="000519A3" w:rsidP="003802C1">
      <w:pPr>
        <w:numPr>
          <w:ilvl w:val="0"/>
          <w:numId w:val="28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استنتج الصيغة الكيميائية الشاردية لهذا المحلول؟</w:t>
      </w:r>
    </w:p>
    <w:p w14:paraId="712F4BC6" w14:textId="77777777" w:rsidR="000519A3" w:rsidRPr="000519A3" w:rsidRDefault="000519A3" w:rsidP="000519A3">
      <w:pPr>
        <w:numPr>
          <w:ilvl w:val="0"/>
          <w:numId w:val="28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فسّر ما حدث بجوار كل مسرى؟ مدعّماً إجابتك بمعادلة كيميائية؟</w:t>
      </w:r>
    </w:p>
    <w:p w14:paraId="3E7AEBBB" w14:textId="77777777" w:rsidR="000B1FF8" w:rsidRPr="003802C1" w:rsidRDefault="000519A3" w:rsidP="003802C1">
      <w:pPr>
        <w:numPr>
          <w:ilvl w:val="0"/>
          <w:numId w:val="28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استنتج معادلة التفاعل الإجمالية المنمذجة للتفاعل الكيميائي الحادث في</w:t>
      </w:r>
      <w:r w:rsidR="003802C1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وعاء التحليل مع تحديد الحالة الفيزيائية لكل فرد كيميائي.</w:t>
      </w:r>
    </w:p>
    <w:p w14:paraId="0CB24811" w14:textId="77777777" w:rsidR="00FE356B" w:rsidRPr="000519A3" w:rsidRDefault="00C5459A" w:rsidP="000519A3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lang w:bidi="ar-DZ"/>
        </w:rPr>
      </w:pPr>
      <w:r w:rsidRPr="000519A3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Pr="000519A3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</w:t>
      </w:r>
    </w:p>
    <w:p w14:paraId="2E837391" w14:textId="77777777" w:rsidR="000519A3" w:rsidRDefault="000519A3" w:rsidP="003802C1">
      <w:pPr>
        <w:bidi/>
        <w:spacing w:after="0" w:line="240" w:lineRule="auto"/>
        <w:rPr>
          <w:rFonts w:ascii="Simplified Arabic" w:eastAsia="Calibri" w:hAnsi="Simplified Arabic" w:cs="Simplified Arabic"/>
          <w:sz w:val="32"/>
          <w:szCs w:val="32"/>
          <w:lang w:bidi="ar-DZ"/>
        </w:rPr>
      </w:pPr>
      <w:r w:rsidRPr="00C5459A"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2E3DEF6" wp14:editId="7AED3BB6">
                <wp:simplePos x="0" y="0"/>
                <wp:positionH relativeFrom="column">
                  <wp:posOffset>40005</wp:posOffset>
                </wp:positionH>
                <wp:positionV relativeFrom="paragraph">
                  <wp:posOffset>736600</wp:posOffset>
                </wp:positionV>
                <wp:extent cx="1331595" cy="1845945"/>
                <wp:effectExtent l="0" t="0" r="0" b="1905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1595" cy="1845945"/>
                          <a:chOff x="0" y="0"/>
                          <a:chExt cx="1640988" cy="1986708"/>
                        </a:xfrm>
                      </wpg:grpSpPr>
                      <wps:wsp>
                        <wps:cNvPr id="61" name="Text Box 61"/>
                        <wps:cNvSpPr txBox="1"/>
                        <wps:spPr>
                          <a:xfrm>
                            <a:off x="583560" y="1390683"/>
                            <a:ext cx="1057428" cy="596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81F962D" w14:textId="77777777" w:rsidR="000519A3" w:rsidRPr="00940FB7" w:rsidRDefault="003802C1" w:rsidP="003802C1">
                              <w:pPr>
                                <w:spacing w:after="0"/>
                                <w:rPr>
                                  <w:rFonts w:cs="Calibr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cs="Calibri"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صفيحة </w:t>
                              </w:r>
                              <w:r w:rsidR="000519A3">
                                <w:rPr>
                                  <w:rFonts w:cs="Calibri"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الزنك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" name="Group 62"/>
                        <wpg:cNvGrpSpPr/>
                        <wpg:grpSpPr>
                          <a:xfrm>
                            <a:off x="0" y="0"/>
                            <a:ext cx="583565" cy="1657350"/>
                            <a:chOff x="0" y="0"/>
                            <a:chExt cx="583565" cy="1657350"/>
                          </a:xfrm>
                        </wpg:grpSpPr>
                        <wpg:grpSp>
                          <wpg:cNvPr id="63" name="Group 63"/>
                          <wpg:cNvGrpSpPr/>
                          <wpg:grpSpPr>
                            <a:xfrm>
                              <a:off x="0" y="0"/>
                              <a:ext cx="314325" cy="1657350"/>
                              <a:chOff x="0" y="0"/>
                              <a:chExt cx="314325" cy="1657350"/>
                            </a:xfrm>
                          </wpg:grpSpPr>
                          <wpg:grpSp>
                            <wpg:cNvPr id="3584" name="Groupe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4325" cy="1657350"/>
                                <a:chOff x="3487" y="2792"/>
                                <a:chExt cx="488" cy="3685"/>
                              </a:xfrm>
                            </wpg:grpSpPr>
                            <wpg:grpSp>
                              <wpg:cNvPr id="3585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487" y="2792"/>
                                  <a:ext cx="488" cy="3685"/>
                                  <a:chOff x="3313" y="2840"/>
                                  <a:chExt cx="488" cy="3685"/>
                                </a:xfrm>
                              </wpg:grpSpPr>
                              <wpg:grpSp>
                                <wpg:cNvPr id="3586" name="Group 2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3" y="2840"/>
                                    <a:ext cx="488" cy="3685"/>
                                    <a:chOff x="3313" y="2840"/>
                                    <a:chExt cx="488" cy="3685"/>
                                  </a:xfrm>
                                </wpg:grpSpPr>
                                <wps:wsp>
                                  <wps:cNvPr id="3587" name="AutoShape 2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338" y="2858"/>
                                      <a:ext cx="420" cy="3667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588" name="Rectangle 2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313" y="2840"/>
                                      <a:ext cx="488" cy="22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3589" name="Oval 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339" y="3018"/>
                                    <a:ext cx="419" cy="14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590" name="Oval 24"/>
                              <wps:cNvSpPr>
                                <a:spLocks noChangeArrowheads="1"/>
                              </wps:cNvSpPr>
                              <wps:spPr bwMode="auto">
                                <a:xfrm flipV="1">
                                  <a:off x="3501" y="4411"/>
                                  <a:ext cx="438" cy="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0AD47">
                                    <a:lumMod val="40000"/>
                                    <a:lumOff val="60000"/>
                                  </a:srgbClr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91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13" y="4411"/>
                                  <a:ext cx="423" cy="2060"/>
                                </a:xfrm>
                                <a:custGeom>
                                  <a:avLst/>
                                  <a:gdLst>
                                    <a:gd name="T0" fmla="*/ 0 w 423"/>
                                    <a:gd name="T1" fmla="*/ 39 h 1575"/>
                                    <a:gd name="T2" fmla="*/ 5 w 423"/>
                                    <a:gd name="T3" fmla="*/ 1401 h 1575"/>
                                    <a:gd name="T4" fmla="*/ 15 w 423"/>
                                    <a:gd name="T5" fmla="*/ 1440 h 1575"/>
                                    <a:gd name="T6" fmla="*/ 21 w 423"/>
                                    <a:gd name="T7" fmla="*/ 1467 h 1575"/>
                                    <a:gd name="T8" fmla="*/ 35 w 423"/>
                                    <a:gd name="T9" fmla="*/ 1485 h 1575"/>
                                    <a:gd name="T10" fmla="*/ 48 w 423"/>
                                    <a:gd name="T11" fmla="*/ 1509 h 1575"/>
                                    <a:gd name="T12" fmla="*/ 69 w 423"/>
                                    <a:gd name="T13" fmla="*/ 1527 h 1575"/>
                                    <a:gd name="T14" fmla="*/ 93 w 423"/>
                                    <a:gd name="T15" fmla="*/ 1545 h 1575"/>
                                    <a:gd name="T16" fmla="*/ 123 w 423"/>
                                    <a:gd name="T17" fmla="*/ 1560 h 1575"/>
                                    <a:gd name="T18" fmla="*/ 147 w 423"/>
                                    <a:gd name="T19" fmla="*/ 1566 h 1575"/>
                                    <a:gd name="T20" fmla="*/ 177 w 423"/>
                                    <a:gd name="T21" fmla="*/ 1575 h 1575"/>
                                    <a:gd name="T22" fmla="*/ 207 w 423"/>
                                    <a:gd name="T23" fmla="*/ 1575 h 1575"/>
                                    <a:gd name="T24" fmla="*/ 228 w 423"/>
                                    <a:gd name="T25" fmla="*/ 1575 h 1575"/>
                                    <a:gd name="T26" fmla="*/ 249 w 423"/>
                                    <a:gd name="T27" fmla="*/ 1572 h 1575"/>
                                    <a:gd name="T28" fmla="*/ 270 w 423"/>
                                    <a:gd name="T29" fmla="*/ 1569 h 1575"/>
                                    <a:gd name="T30" fmla="*/ 300 w 423"/>
                                    <a:gd name="T31" fmla="*/ 1563 h 1575"/>
                                    <a:gd name="T32" fmla="*/ 318 w 423"/>
                                    <a:gd name="T33" fmla="*/ 1551 h 1575"/>
                                    <a:gd name="T34" fmla="*/ 339 w 423"/>
                                    <a:gd name="T35" fmla="*/ 1539 h 1575"/>
                                    <a:gd name="T36" fmla="*/ 351 w 423"/>
                                    <a:gd name="T37" fmla="*/ 1530 h 1575"/>
                                    <a:gd name="T38" fmla="*/ 368 w 423"/>
                                    <a:gd name="T39" fmla="*/ 1518 h 1575"/>
                                    <a:gd name="T40" fmla="*/ 375 w 423"/>
                                    <a:gd name="T41" fmla="*/ 1503 h 1575"/>
                                    <a:gd name="T42" fmla="*/ 390 w 423"/>
                                    <a:gd name="T43" fmla="*/ 1485 h 1575"/>
                                    <a:gd name="T44" fmla="*/ 399 w 423"/>
                                    <a:gd name="T45" fmla="*/ 1473 h 1575"/>
                                    <a:gd name="T46" fmla="*/ 411 w 423"/>
                                    <a:gd name="T47" fmla="*/ 1461 h 1575"/>
                                    <a:gd name="T48" fmla="*/ 420 w 423"/>
                                    <a:gd name="T49" fmla="*/ 1437 h 1575"/>
                                    <a:gd name="T50" fmla="*/ 423 w 423"/>
                                    <a:gd name="T51" fmla="*/ 1419 h 1575"/>
                                    <a:gd name="T52" fmla="*/ 423 w 423"/>
                                    <a:gd name="T53" fmla="*/ 1392 h 1575"/>
                                    <a:gd name="T54" fmla="*/ 423 w 423"/>
                                    <a:gd name="T55" fmla="*/ 42 h 1575"/>
                                    <a:gd name="T56" fmla="*/ 351 w 423"/>
                                    <a:gd name="T57" fmla="*/ 9 h 1575"/>
                                    <a:gd name="T58" fmla="*/ 213 w 423"/>
                                    <a:gd name="T59" fmla="*/ 0 h 1575"/>
                                    <a:gd name="T60" fmla="*/ 84 w 423"/>
                                    <a:gd name="T61" fmla="*/ 6 h 1575"/>
                                    <a:gd name="T62" fmla="*/ 0 w 423"/>
                                    <a:gd name="T63" fmla="*/ 39 h 15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</a:cxnLst>
                                  <a:rect l="0" t="0" r="r" b="b"/>
                                  <a:pathLst>
                                    <a:path w="423" h="1575">
                                      <a:moveTo>
                                        <a:pt x="0" y="39"/>
                                      </a:moveTo>
                                      <a:lnTo>
                                        <a:pt x="5" y="1401"/>
                                      </a:lnTo>
                                      <a:lnTo>
                                        <a:pt x="15" y="1440"/>
                                      </a:lnTo>
                                      <a:lnTo>
                                        <a:pt x="21" y="1467"/>
                                      </a:lnTo>
                                      <a:lnTo>
                                        <a:pt x="35" y="1485"/>
                                      </a:lnTo>
                                      <a:lnTo>
                                        <a:pt x="48" y="1509"/>
                                      </a:lnTo>
                                      <a:lnTo>
                                        <a:pt x="69" y="1527"/>
                                      </a:lnTo>
                                      <a:lnTo>
                                        <a:pt x="93" y="1545"/>
                                      </a:lnTo>
                                      <a:lnTo>
                                        <a:pt x="123" y="1560"/>
                                      </a:lnTo>
                                      <a:lnTo>
                                        <a:pt x="147" y="1566"/>
                                      </a:lnTo>
                                      <a:lnTo>
                                        <a:pt x="177" y="1575"/>
                                      </a:lnTo>
                                      <a:lnTo>
                                        <a:pt x="207" y="1575"/>
                                      </a:lnTo>
                                      <a:lnTo>
                                        <a:pt x="228" y="1575"/>
                                      </a:lnTo>
                                      <a:lnTo>
                                        <a:pt x="249" y="1572"/>
                                      </a:lnTo>
                                      <a:lnTo>
                                        <a:pt x="270" y="1569"/>
                                      </a:lnTo>
                                      <a:lnTo>
                                        <a:pt x="300" y="1563"/>
                                      </a:lnTo>
                                      <a:lnTo>
                                        <a:pt x="318" y="1551"/>
                                      </a:lnTo>
                                      <a:lnTo>
                                        <a:pt x="339" y="1539"/>
                                      </a:lnTo>
                                      <a:lnTo>
                                        <a:pt x="351" y="1530"/>
                                      </a:lnTo>
                                      <a:lnTo>
                                        <a:pt x="368" y="1518"/>
                                      </a:lnTo>
                                      <a:lnTo>
                                        <a:pt x="375" y="1503"/>
                                      </a:lnTo>
                                      <a:lnTo>
                                        <a:pt x="390" y="1485"/>
                                      </a:lnTo>
                                      <a:lnTo>
                                        <a:pt x="399" y="1473"/>
                                      </a:lnTo>
                                      <a:lnTo>
                                        <a:pt x="411" y="1461"/>
                                      </a:lnTo>
                                      <a:lnTo>
                                        <a:pt x="420" y="1437"/>
                                      </a:lnTo>
                                      <a:lnTo>
                                        <a:pt x="423" y="1419"/>
                                      </a:lnTo>
                                      <a:lnTo>
                                        <a:pt x="423" y="1392"/>
                                      </a:lnTo>
                                      <a:lnTo>
                                        <a:pt x="423" y="42"/>
                                      </a:lnTo>
                                      <a:lnTo>
                                        <a:pt x="351" y="9"/>
                                      </a:lnTo>
                                      <a:lnTo>
                                        <a:pt x="213" y="0"/>
                                      </a:lnTo>
                                      <a:lnTo>
                                        <a:pt x="84" y="6"/>
                                      </a:lnTo>
                                      <a:lnTo>
                                        <a:pt x="0" y="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0AD47">
                                    <a:lumMod val="60000"/>
                                    <a:lumOff val="40000"/>
                                    <a:alpha val="5000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8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592" name="Oval 3592"/>
                            <wps:cNvSpPr/>
                            <wps:spPr>
                              <a:xfrm>
                                <a:off x="161925" y="847725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93" name="Oval 3593"/>
                            <wps:cNvSpPr/>
                            <wps:spPr>
                              <a:xfrm>
                                <a:off x="104775" y="1000125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94" name="Oval 3594"/>
                            <wps:cNvSpPr/>
                            <wps:spPr>
                              <a:xfrm>
                                <a:off x="200025" y="1152525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95" name="Oval 3595"/>
                            <wps:cNvSpPr/>
                            <wps:spPr>
                              <a:xfrm>
                                <a:off x="209550" y="1304925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96" name="Oval 3596"/>
                            <wps:cNvSpPr/>
                            <wps:spPr>
                              <a:xfrm>
                                <a:off x="76200" y="139065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98" name="Straight Arrow Connector 3598"/>
                          <wps:cNvCnPr/>
                          <wps:spPr>
                            <a:xfrm flipH="1" flipV="1">
                              <a:off x="276225" y="1562100"/>
                              <a:ext cx="307340" cy="5397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E3DEF6" id="Group 60" o:spid="_x0000_s1053" style="position:absolute;left:0;text-align:left;margin-left:3.15pt;margin-top:58pt;width:104.85pt;height:145.35pt;z-index:251715584;mso-width-relative:margin;mso-height-relative:margin" coordsize="16409,19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">
                <v:shape id="Text Box 61" o:spid="_x0000_s1054" type="#_x0000_t202" style="position:absolute;left:5835;top:13906;width:10574;height:5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181F962D" w14:textId="77777777" w:rsidR="000519A3" w:rsidRPr="00940FB7" w:rsidRDefault="003802C1" w:rsidP="003802C1">
                        <w:pPr>
                          <w:spacing w:after="0"/>
                          <w:rPr>
                            <w:rFonts w:cs="Calibr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Calibri"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 xml:space="preserve">صفيحة </w:t>
                        </w:r>
                        <w:r w:rsidR="000519A3">
                          <w:rPr>
                            <w:rFonts w:cs="Calibri"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 xml:space="preserve"> الزنك </w:t>
                        </w:r>
                      </w:p>
                    </w:txbxContent>
                  </v:textbox>
                </v:shape>
                <v:group id="Group 62" o:spid="_x0000_s1055" style="position:absolute;width:5835;height:16573" coordsize="5835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group id="Group 63" o:spid="_x0000_s1056" style="position:absolute;width:3143;height:16573" coordsize="3143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Groupe 17" o:spid="_x0000_s1057" style="position:absolute;width:3143;height:16573" coordorigin="3487,2792" coordsize="488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">
                      <v:group id="Group 19" o:spid="_x0000_s1058" style="position:absolute;left:3487;top:2792;width:488;height:3685" coordorigin="3313,2840" coordsize="488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">
                        <v:group id="Group 20" o:spid="_x0000_s1059" style="position:absolute;left:3313;top:2840;width:488;height:3685" coordorigin="3313,2840" coordsize="488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">
                          <v:roundrect id="AutoShape 21" o:spid="_x0000_s1060" style="position:absolute;left:3338;top:2858;width:420;height:3667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" fillcolor="window" strokeweight="1.5pt"/>
                          <v:rect id="Rectangle 22" o:spid="_x0000_s1061" style="position:absolute;left:3313;top:2840;width:488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" stroked="f"/>
                        </v:group>
                        <v:oval id="Oval 23" o:spid="_x0000_s1062" style="position:absolute;left:3339;top:3018;width:419;height: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" fillcolor="window" strokeweight="1.5pt"/>
                      </v:group>
                      <v:oval id="Oval 24" o:spid="_x0000_s1063" style="position:absolute;left:3501;top:4411;width:438;height:65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" fillcolor="#c5e0b4" strokecolor="windowText" strokeweight="1.5pt">
                        <v:stroke joinstyle="miter"/>
                      </v:oval>
                      <v:shape id="Freeform 25" o:spid="_x0000_s1064" style="position:absolute;left:3513;top:4411;width:423;height:2060;visibility:visible;mso-wrap-style:square;v-text-anchor:top" coordsize="423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" path="m,39l5,1401r10,39l21,1467r14,18l48,1509r21,18l93,1545r30,15l147,1566r30,9l207,1575r21,l249,1572r21,-3l300,1563r18,-12l339,1539r12,-9l368,1518r7,-15l390,1485r9,-12l411,1461r9,-24l423,1419r,-27l423,42,351,9,213,,84,6,,39xe" fillcolor="#a9d18e" stroked="f" strokecolor="navy">
                        <v:fill opacity="32896f"/>
                        <v:path arrowok="t" o:connecttype="custom" o:connectlocs="0,51;5,1832;15,1883;21,1919;35,1942;48,1974;69,1997;93,2021;123,2040;147,2048;177,2060;207,2060;228,2060;249,2056;270,2052;300,2044;318,2029;339,2013;351,2001;368,1985;375,1966;390,1942;399,1927;411,1911;420,1880;423,1856;423,1821;423,55;351,12;213,0;84,8;0,51" o:connectangles="0,0,0,0,0,0,0,0,0,0,0,0,0,0,0,0,0,0,0,0,0,0,0,0,0,0,0,0,0,0,0,0"/>
                      </v:shape>
                    </v:group>
                    <v:oval id="Oval 3592" o:spid="_x0000_s1065" style="position:absolute;left:1619;top:847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" fillcolor="window" strokecolor="windowText" strokeweight="1pt">
                      <v:stroke joinstyle="miter"/>
                    </v:oval>
                    <v:oval id="Oval 3593" o:spid="_x0000_s1066" style="position:absolute;left:1047;top:1000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" fillcolor="window" strokecolor="windowText" strokeweight="1pt">
                      <v:stroke joinstyle="miter"/>
                    </v:oval>
                    <v:oval id="Oval 3594" o:spid="_x0000_s1067" style="position:absolute;left:2000;top:11525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" fillcolor="window" strokecolor="windowText" strokeweight="1pt">
                      <v:stroke joinstyle="miter"/>
                    </v:oval>
                    <v:oval id="Oval 3595" o:spid="_x0000_s1068" style="position:absolute;left:2095;top:13049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" fillcolor="window" strokecolor="windowText" strokeweight="1pt">
                      <v:stroke joinstyle="miter"/>
                    </v:oval>
                    <v:oval id="Oval 3596" o:spid="_x0000_s1069" style="position:absolute;left:762;top:13906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" fillcolor="window" strokecolor="windowText" strokeweight="1pt">
                      <v:stroke joinstyle="miter"/>
                    </v:oval>
                  </v:group>
                  <v:shape id="Straight Arrow Connector 3598" o:spid="_x0000_s1070" type="#_x0000_t32" style="position:absolute;left:2762;top:15621;width:3073;height:53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" strokecolor="windowText" strokeweight="1.5pt">
                    <v:stroke endarrow="block" joinstyle="miter"/>
                  </v:shape>
                </v:group>
              </v:group>
            </w:pict>
          </mc:Fallback>
        </mc:AlternateContent>
      </w:r>
      <w:r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 xml:space="preserve">نضع </w:t>
      </w:r>
      <w:r w:rsidR="003802C1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صفيحة من معدن</w:t>
      </w:r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الزنك</w:t>
      </w:r>
      <w:r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 xml:space="preserve"> في أنبوب اختبار</w:t>
      </w:r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،</w:t>
      </w:r>
      <w:r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 xml:space="preserve"> ثم نس</w:t>
      </w:r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ّ</w:t>
      </w:r>
      <w:r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كب عليها كمية مناسبة من حمض كلور ا</w:t>
      </w:r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لهيدروجين  ( يتكون من شاردة الهيدروجين </w:t>
      </w:r>
      <m:oMath>
        <m:sSup>
          <m:sSupPr>
            <m:ctrlPr>
              <w:rPr>
                <w:rFonts w:ascii="Cambria Math" w:eastAsia="Calibri" w:hAnsi="Cambria Math" w:cs="Simplified Arabic"/>
                <w:i/>
                <w:sz w:val="32"/>
                <w:szCs w:val="32"/>
                <w:lang w:bidi="ar-DZ"/>
              </w:rPr>
            </m:ctrlPr>
          </m:sSupPr>
          <m:e>
            <m:r>
              <w:rPr>
                <w:rFonts w:ascii="Cambria Math" w:eastAsia="Calibri" w:hAnsi="Cambria Math" w:cs="Simplified Arabic"/>
                <w:sz w:val="32"/>
                <w:szCs w:val="32"/>
                <w:lang w:bidi="ar-DZ"/>
              </w:rPr>
              <m:t>H</m:t>
            </m:r>
          </m:e>
          <m:sup>
            <m:r>
              <w:rPr>
                <w:rFonts w:ascii="Cambria Math" w:eastAsia="Calibri" w:hAnsi="Cambria Math" w:cs="Simplified Arabic"/>
                <w:sz w:val="32"/>
                <w:szCs w:val="32"/>
                <w:lang w:bidi="ar-DZ"/>
              </w:rPr>
              <m:t>+</m:t>
            </m:r>
          </m:sup>
        </m:sSup>
      </m:oMath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، وشاردة الكلور</w:t>
      </w:r>
      <m:oMath>
        <m:sSup>
          <m:sSupPr>
            <m:ctrlPr>
              <w:rPr>
                <w:rFonts w:ascii="Cambria Math" w:eastAsia="Calibri" w:hAnsi="Cambria Math" w:cs="Simplified Arabic"/>
                <w:i/>
                <w:sz w:val="32"/>
                <w:szCs w:val="32"/>
                <w:lang w:bidi="ar-DZ"/>
              </w:rPr>
            </m:ctrlPr>
          </m:sSupPr>
          <m:e>
            <m:r>
              <w:rPr>
                <w:rFonts w:ascii="Cambria Math" w:eastAsia="Calibri" w:hAnsi="Cambria Math" w:cs="Simplified Arabic"/>
                <w:sz w:val="32"/>
                <w:szCs w:val="32"/>
                <w:lang w:bidi="ar-DZ"/>
              </w:rPr>
              <m:t>Cl</m:t>
            </m:r>
          </m:e>
          <m:sup>
            <m:r>
              <w:rPr>
                <w:rFonts w:ascii="Cambria Math" w:eastAsia="Calibri" w:hAnsi="Cambria Math" w:cs="Simplified Arabic"/>
                <w:sz w:val="32"/>
                <w:szCs w:val="32"/>
                <w:lang w:bidi="ar-DZ"/>
              </w:rPr>
              <m:t>-</m:t>
            </m:r>
          </m:sup>
        </m:sSup>
      </m:oMath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)</w:t>
      </w:r>
      <w:r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 xml:space="preserve">، فينطلق غاز </w:t>
      </w:r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يتفرقع في وجود اللهب</w:t>
      </w:r>
      <w:r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، ويتشكل</w:t>
      </w:r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محلول</w:t>
      </w:r>
      <w:r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 xml:space="preserve"> كلور </w:t>
      </w:r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الزنك،</w:t>
      </w:r>
      <w:r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 xml:space="preserve">  </w:t>
      </w:r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كما هو موضح في</w:t>
      </w:r>
      <w:r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 xml:space="preserve"> الوثيقة</w:t>
      </w:r>
      <w:r w:rsidR="000862D9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المقابلة</w:t>
      </w:r>
      <w:r w:rsidRPr="00C5459A">
        <w:rPr>
          <w:rFonts w:ascii="Simplified Arabic" w:eastAsia="Calibri" w:hAnsi="Simplified Arabic" w:cs="Simplified Arabic"/>
          <w:sz w:val="32"/>
          <w:szCs w:val="32"/>
          <w:lang w:bidi="ar-DZ"/>
        </w:rPr>
        <w:t xml:space="preserve"> </w:t>
      </w:r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.</w:t>
      </w:r>
    </w:p>
    <w:p w14:paraId="03F54EC8" w14:textId="77777777" w:rsidR="00A66DE5" w:rsidRPr="00A66DE5" w:rsidRDefault="00A66DE5" w:rsidP="00A66DE5">
      <w:pPr>
        <w:numPr>
          <w:ilvl w:val="0"/>
          <w:numId w:val="15"/>
        </w:numPr>
        <w:bidi/>
        <w:spacing w:after="0" w:afterAutospacing="1" w:line="240" w:lineRule="auto"/>
        <w:contextualSpacing/>
        <w:rPr>
          <w:rFonts w:ascii="Simplified Arabic" w:eastAsia="Calibri" w:hAnsi="Simplified Arabic" w:cs="Simplified Arabic"/>
          <w:sz w:val="32"/>
          <w:szCs w:val="32"/>
          <w:rtl/>
          <w:lang w:bidi="ar-DZ"/>
        </w:rPr>
      </w:pPr>
      <w:r w:rsidRPr="00A66DE5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صف ماذا يحدث لصفيحة الزنك؟</w:t>
      </w:r>
    </w:p>
    <w:p w14:paraId="74DBFE9C" w14:textId="77777777" w:rsidR="000519A3" w:rsidRPr="00C5459A" w:rsidRDefault="000519A3" w:rsidP="00A66DE5">
      <w:pPr>
        <w:numPr>
          <w:ilvl w:val="0"/>
          <w:numId w:val="15"/>
        </w:numPr>
        <w:bidi/>
        <w:spacing w:after="0" w:afterAutospacing="1" w:line="240" w:lineRule="auto"/>
        <w:contextualSpacing/>
        <w:rPr>
          <w:rFonts w:ascii="Simplified Arabic" w:eastAsia="Calibri" w:hAnsi="Simplified Arabic" w:cs="Simplified Arabic"/>
          <w:sz w:val="32"/>
          <w:szCs w:val="32"/>
          <w:rtl/>
          <w:lang w:bidi="ar-DZ"/>
        </w:rPr>
      </w:pPr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ما اسم الغاز المنطلق، ثم </w:t>
      </w:r>
      <w:r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اكتب صيغ</w:t>
      </w:r>
      <w:r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ته</w:t>
      </w:r>
      <w:r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 xml:space="preserve"> الكيميائية</w:t>
      </w:r>
      <w:r w:rsidR="000862D9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؟</w:t>
      </w:r>
    </w:p>
    <w:p w14:paraId="36C38A1A" w14:textId="77777777" w:rsidR="000519A3" w:rsidRPr="00C5459A" w:rsidRDefault="003802C1" w:rsidP="00A66DE5">
      <w:pPr>
        <w:numPr>
          <w:ilvl w:val="0"/>
          <w:numId w:val="15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2"/>
          <w:szCs w:val="32"/>
          <w:lang w:bidi="ar-DZ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A18A5BC" wp14:editId="1E9B0E5E">
                <wp:simplePos x="0" y="0"/>
                <wp:positionH relativeFrom="column">
                  <wp:posOffset>116205</wp:posOffset>
                </wp:positionH>
                <wp:positionV relativeFrom="paragraph">
                  <wp:posOffset>154940</wp:posOffset>
                </wp:positionV>
                <wp:extent cx="112395" cy="344805"/>
                <wp:effectExtent l="0" t="0" r="20955" b="17145"/>
                <wp:wrapNone/>
                <wp:docPr id="3600" name="Rounded Rectangle 3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34480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4536E0" id="Rounded Rectangle 3600" o:spid="_x0000_s1026" style="position:absolute;margin-left:9.15pt;margin-top:12.2pt;width:8.85pt;height:27.1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" fillcolor="#7f7f7f [1612]" strokecolor="black [3213]" strokeweight="1pt">
                <v:stroke joinstyle="miter"/>
              </v:roundrect>
            </w:pict>
          </mc:Fallback>
        </mc:AlternateContent>
      </w:r>
      <w:r w:rsidR="000519A3"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اكتب الصيغة الكيميائية الشاردية لحمض كلور ال</w:t>
      </w:r>
      <w:r w:rsidR="000519A3" w:rsidRPr="00C5459A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هيدروجين</w:t>
      </w:r>
      <w:r w:rsidR="000519A3" w:rsidRPr="00C5459A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.</w:t>
      </w:r>
    </w:p>
    <w:p w14:paraId="0695E2C9" w14:textId="77777777" w:rsidR="000519A3" w:rsidRPr="00C5459A" w:rsidRDefault="00A66DE5" w:rsidP="00A66DE5">
      <w:pPr>
        <w:numPr>
          <w:ilvl w:val="0"/>
          <w:numId w:val="15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حدد الأفراد الكيميائية المتواجدة في محلول كلور الزنك؟</w:t>
      </w:r>
    </w:p>
    <w:p w14:paraId="3F29FC9B" w14:textId="77777777" w:rsidR="002D7B53" w:rsidRDefault="002D7B53" w:rsidP="00A66DE5">
      <w:pPr>
        <w:numPr>
          <w:ilvl w:val="0"/>
          <w:numId w:val="15"/>
        </w:numPr>
        <w:bidi/>
        <w:spacing w:after="0" w:afterAutospacing="1" w:line="240" w:lineRule="auto"/>
        <w:contextualSpacing/>
        <w:rPr>
          <w:rFonts w:ascii="Simplified Arabic" w:eastAsia="Calibri" w:hAnsi="Simplified Arabic" w:cs="Simplified Arabic"/>
          <w:sz w:val="32"/>
          <w:szCs w:val="32"/>
          <w:lang w:bidi="ar-DZ"/>
        </w:rPr>
      </w:pPr>
      <w:r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أكمل ووازن المعادلة الكيميائية التّالية بالصيغة الشاردية.</w:t>
      </w:r>
    </w:p>
    <w:p w14:paraId="48CC9A01" w14:textId="77777777" w:rsidR="002D7B53" w:rsidRPr="002D7B53" w:rsidRDefault="00000000" w:rsidP="00A66DE5">
      <w:pPr>
        <w:bidi/>
        <w:spacing w:after="0" w:afterAutospacing="1" w:line="240" w:lineRule="auto"/>
        <w:ind w:left="785"/>
        <w:contextualSpacing/>
        <w:rPr>
          <w:rFonts w:ascii="Simplified Arabic" w:eastAsia="Calibri" w:hAnsi="Simplified Arabic" w:cs="Simplified Arabic"/>
          <w:sz w:val="32"/>
          <w:szCs w:val="32"/>
          <w:lang w:bidi="ar-DZ"/>
        </w:rPr>
      </w:pPr>
      <m:oMathPara>
        <m:oMath>
          <m:sSub>
            <m:sSubPr>
              <m:ctrlPr>
                <w:rPr>
                  <w:rFonts w:ascii="Cambria Math" w:eastAsia="Calibri" w:hAnsi="Cambria Math" w:cs="Simplified Arabic"/>
                  <w:b/>
                  <w:bCs/>
                  <w:i/>
                  <w:sz w:val="32"/>
                  <w:szCs w:val="32"/>
                  <w:lang w:bidi="ar-DZ"/>
                </w:rPr>
              </m:ctrlPr>
            </m:sSubPr>
            <m:e>
              <m:r>
                <w:rPr>
                  <w:rFonts w:ascii="Cambria Math" w:eastAsia="Calibri" w:hAnsi="Cambria Math" w:cs="Simplified Arabic"/>
                  <w:sz w:val="32"/>
                  <w:szCs w:val="32"/>
                  <w:lang w:bidi="ar-DZ"/>
                </w:rPr>
                <m:t>Zn</m:t>
              </m:r>
            </m:e>
            <m:sub>
              <m:r>
                <m:rPr>
                  <m:sty m:val="bi"/>
                </m:rPr>
                <w:rPr>
                  <w:rFonts w:ascii="Cambria Math" w:eastAsia="Calibri" w:hAnsi="Cambria Math" w:cs="Simplified Arabic"/>
                  <w:sz w:val="32"/>
                  <w:szCs w:val="32"/>
                  <w:lang w:bidi="ar-DZ"/>
                </w:rPr>
                <m:t>(…)</m:t>
              </m:r>
            </m:sub>
          </m:sSub>
          <m:r>
            <m:rPr>
              <m:sty m:val="bi"/>
            </m:rPr>
            <w:rPr>
              <w:rFonts w:ascii="Cambria Math" w:eastAsia="Calibri" w:hAnsi="Cambria Math" w:cs="Simplified Arabic"/>
              <w:sz w:val="32"/>
              <w:szCs w:val="32"/>
              <w:lang w:bidi="ar-DZ"/>
            </w:rPr>
            <m:t>+</m:t>
          </m:r>
          <m:sSub>
            <m:sSubPr>
              <m:ctrlPr>
                <w:rPr>
                  <w:rFonts w:ascii="Cambria Math" w:eastAsia="Calibri" w:hAnsi="Cambria Math" w:cs="Simplified Arabic"/>
                  <w:b/>
                  <w:bCs/>
                  <w:i/>
                  <w:sz w:val="32"/>
                  <w:szCs w:val="32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Calibri" w:hAnsi="Cambria Math" w:cs="Simplified Arabic"/>
                  <w:sz w:val="32"/>
                  <w:szCs w:val="32"/>
                  <w:lang w:bidi="ar-DZ"/>
                </w:rPr>
                <m:t>…(…+.…)</m:t>
              </m:r>
            </m:e>
            <m:sub>
              <m:r>
                <m:rPr>
                  <m:sty m:val="bi"/>
                </m:rPr>
                <w:rPr>
                  <w:rFonts w:ascii="Cambria Math" w:eastAsia="Calibri" w:hAnsi="Cambria Math" w:cs="Simplified Arabic"/>
                  <w:sz w:val="32"/>
                  <w:szCs w:val="32"/>
                  <w:lang w:bidi="ar-DZ"/>
                </w:rPr>
                <m:t>(…)</m:t>
              </m:r>
            </m:sub>
          </m:sSub>
          <m:r>
            <m:rPr>
              <m:sty m:val="bi"/>
            </m:rPr>
            <w:rPr>
              <w:rFonts w:ascii="Cambria Math" w:eastAsia="Calibri" w:hAnsi="Cambria Math" w:cs="Simplified Arabic"/>
              <w:sz w:val="32"/>
              <w:szCs w:val="32"/>
              <w:lang w:bidi="ar-DZ"/>
            </w:rPr>
            <m:t>→</m:t>
          </m:r>
          <m:sSub>
            <m:sSubPr>
              <m:ctrlPr>
                <w:rPr>
                  <w:rFonts w:ascii="Cambria Math" w:eastAsia="Calibri" w:hAnsi="Cambria Math" w:cs="Simplified Arabic"/>
                  <w:b/>
                  <w:bCs/>
                  <w:i/>
                  <w:sz w:val="32"/>
                  <w:szCs w:val="32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Calibri" w:hAnsi="Cambria Math" w:cs="Simplified Arabic"/>
                  <w:sz w:val="32"/>
                  <w:szCs w:val="32"/>
                  <w:lang w:bidi="ar-DZ"/>
                </w:rPr>
                <m:t>……</m:t>
              </m:r>
            </m:e>
            <m:sub>
              <m:r>
                <m:rPr>
                  <m:sty m:val="bi"/>
                </m:rPr>
                <w:rPr>
                  <w:rFonts w:ascii="Cambria Math" w:eastAsia="Calibri" w:hAnsi="Cambria Math" w:cs="Simplified Arabic"/>
                  <w:sz w:val="32"/>
                  <w:szCs w:val="32"/>
                  <w:lang w:bidi="ar-DZ"/>
                </w:rPr>
                <m:t>(…)</m:t>
              </m:r>
            </m:sub>
          </m:sSub>
          <m:r>
            <m:rPr>
              <m:sty m:val="bi"/>
            </m:rPr>
            <w:rPr>
              <w:rFonts w:ascii="Cambria Math" w:eastAsia="Calibri" w:hAnsi="Cambria Math" w:cs="Simplified Arabic"/>
              <w:sz w:val="32"/>
              <w:szCs w:val="32"/>
              <w:lang w:bidi="ar-DZ"/>
            </w:rPr>
            <m:t xml:space="preserve">+  </m:t>
          </m:r>
          <m:sSub>
            <m:sSubPr>
              <m:ctrlPr>
                <w:rPr>
                  <w:rFonts w:ascii="Cambria Math" w:eastAsia="Calibri" w:hAnsi="Cambria Math" w:cs="Simplified Arabic"/>
                  <w:b/>
                  <w:bCs/>
                  <w:i/>
                  <w:sz w:val="32"/>
                  <w:szCs w:val="32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Calibri" w:hAnsi="Cambria Math" w:cs="Simplified Arabic"/>
                  <w:sz w:val="32"/>
                  <w:szCs w:val="32"/>
                  <w:lang w:bidi="ar-DZ"/>
                </w:rPr>
                <m:t>…(</m:t>
              </m:r>
              <m:sSup>
                <m:sSupPr>
                  <m:ctrlPr>
                    <w:rPr>
                      <w:rFonts w:ascii="Cambria Math" w:eastAsia="Calibri" w:hAnsi="Cambria Math" w:cs="Simplified Arabic"/>
                      <w:bCs/>
                      <w:i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w:rPr>
                      <w:rFonts w:ascii="Cambria Math" w:eastAsia="Calibri" w:hAnsi="Cambria Math" w:cs="Simplified Arabic"/>
                      <w:sz w:val="32"/>
                      <w:szCs w:val="32"/>
                      <w:lang w:bidi="ar-DZ"/>
                    </w:rPr>
                    <m:t>Zn</m:t>
                  </m:r>
                </m:e>
                <m:sup>
                  <m:r>
                    <w:rPr>
                      <w:rFonts w:ascii="Cambria Math" w:eastAsia="Calibri" w:hAnsi="Cambria Math" w:cs="Simplified Arabic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 w:cs="Simplified Arabic"/>
                  <w:sz w:val="32"/>
                  <w:szCs w:val="32"/>
                  <w:lang w:bidi="ar-DZ"/>
                </w:rPr>
                <m:t>+...</m:t>
              </m:r>
              <m:sSup>
                <m:sSupPr>
                  <m:ctrlPr>
                    <w:rPr>
                      <w:rFonts w:ascii="Cambria Math" w:eastAsia="Calibri" w:hAnsi="Cambria Math" w:cs="Simplified Arabic"/>
                      <w:bCs/>
                      <w:i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w:rPr>
                      <w:rFonts w:ascii="Cambria Math" w:eastAsia="Calibri" w:hAnsi="Cambria Math" w:cs="Simplified Arabic"/>
                      <w:sz w:val="32"/>
                      <w:szCs w:val="32"/>
                      <w:lang w:bidi="ar-DZ"/>
                    </w:rPr>
                    <m:t>Cl</m:t>
                  </m:r>
                </m:e>
                <m:sup>
                  <m:r>
                    <w:rPr>
                      <w:rFonts w:ascii="Cambria Math" w:eastAsia="Calibri" w:hAnsi="Cambria Math" w:cs="Simplified Arabic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 w:cs="Simplified Arabic"/>
                  <w:sz w:val="32"/>
                  <w:szCs w:val="32"/>
                  <w:lang w:bidi="ar-DZ"/>
                </w:rPr>
                <m:t>)</m:t>
              </m:r>
            </m:e>
            <m:sub>
              <m:r>
                <m:rPr>
                  <m:sty m:val="bi"/>
                </m:rPr>
                <w:rPr>
                  <w:rFonts w:ascii="Cambria Math" w:eastAsia="Calibri" w:hAnsi="Cambria Math" w:cs="Simplified Arabic"/>
                  <w:sz w:val="32"/>
                  <w:szCs w:val="32"/>
                  <w:lang w:bidi="ar-DZ"/>
                </w:rPr>
                <m:t>(…)</m:t>
              </m:r>
            </m:sub>
          </m:sSub>
        </m:oMath>
      </m:oMathPara>
    </w:p>
    <w:p w14:paraId="6C3CEE14" w14:textId="77777777" w:rsidR="000519A3" w:rsidRPr="00A66DE5" w:rsidRDefault="002D7B53" w:rsidP="00A66DE5">
      <w:pPr>
        <w:pStyle w:val="ListParagraph"/>
        <w:numPr>
          <w:ilvl w:val="0"/>
          <w:numId w:val="15"/>
        </w:numPr>
        <w:bidi/>
        <w:spacing w:after="0" w:line="240" w:lineRule="auto"/>
        <w:rPr>
          <w:rFonts w:ascii="Simplified Arabic" w:eastAsia="Calibri" w:hAnsi="Simplified Arabic" w:cs="Simplified Arabic"/>
          <w:sz w:val="32"/>
          <w:szCs w:val="32"/>
          <w:lang w:bidi="ar-DZ"/>
        </w:rPr>
      </w:pPr>
      <w:r w:rsidRPr="00A66DE5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أعد كتابة المعادلة بالصيغة الجزيئية (الإحصائية).</w:t>
      </w:r>
    </w:p>
    <w:p w14:paraId="78866DAC" w14:textId="77777777" w:rsidR="000519A3" w:rsidRPr="00A66DE5" w:rsidRDefault="000519A3" w:rsidP="00A66DE5">
      <w:pPr>
        <w:pStyle w:val="ListParagraph"/>
        <w:numPr>
          <w:ilvl w:val="0"/>
          <w:numId w:val="15"/>
        </w:numPr>
        <w:bidi/>
        <w:spacing w:after="0" w:line="240" w:lineRule="auto"/>
        <w:rPr>
          <w:rFonts w:ascii="Simplified Arabic" w:eastAsia="Calibri" w:hAnsi="Simplified Arabic" w:cs="Simplified Arabic"/>
          <w:sz w:val="32"/>
          <w:szCs w:val="32"/>
          <w:lang w:bidi="ar-DZ"/>
        </w:rPr>
      </w:pPr>
      <w:r w:rsidRPr="00A66DE5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نضيف إلى المحلول الناتج قطرات من محلول نترات الفضة .</w:t>
      </w:r>
    </w:p>
    <w:p w14:paraId="582A5BCA" w14:textId="77777777" w:rsidR="000519A3" w:rsidRPr="00A66DE5" w:rsidRDefault="000519A3" w:rsidP="00A66DE5">
      <w:pPr>
        <w:pStyle w:val="ListParagraph"/>
        <w:numPr>
          <w:ilvl w:val="0"/>
          <w:numId w:val="23"/>
        </w:numPr>
        <w:bidi/>
        <w:spacing w:after="0" w:line="240" w:lineRule="auto"/>
        <w:rPr>
          <w:rFonts w:ascii="Simplified Arabic" w:eastAsia="Calibri" w:hAnsi="Simplified Arabic" w:cs="Simplified Arabic"/>
          <w:sz w:val="32"/>
          <w:szCs w:val="32"/>
          <w:rtl/>
          <w:lang w:bidi="ar-DZ"/>
        </w:rPr>
      </w:pPr>
      <w:r w:rsidRPr="00A66DE5">
        <w:rPr>
          <w:rFonts w:ascii="Simplified Arabic" w:eastAsia="Calibri" w:hAnsi="Simplified Arabic" w:cs="Simplified Arabic"/>
          <w:sz w:val="32"/>
          <w:szCs w:val="32"/>
          <w:lang w:bidi="ar-DZ"/>
        </w:rPr>
        <w:t xml:space="preserve">   </w:t>
      </w:r>
      <w:r w:rsidRPr="00A66DE5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ماذا نلاحظ؟</w:t>
      </w:r>
    </w:p>
    <w:p w14:paraId="6C103B68" w14:textId="77777777" w:rsidR="000519A3" w:rsidRPr="00A66DE5" w:rsidRDefault="000519A3" w:rsidP="00A66DE5">
      <w:pPr>
        <w:pStyle w:val="ListParagraph"/>
        <w:numPr>
          <w:ilvl w:val="0"/>
          <w:numId w:val="23"/>
        </w:numPr>
        <w:bidi/>
        <w:spacing w:after="0" w:line="240" w:lineRule="auto"/>
        <w:rPr>
          <w:rFonts w:ascii="Simplified Arabic" w:eastAsia="Calibri" w:hAnsi="Simplified Arabic" w:cs="Simplified Arabic"/>
          <w:sz w:val="32"/>
          <w:szCs w:val="32"/>
          <w:lang w:bidi="ar-DZ"/>
        </w:rPr>
      </w:pPr>
      <w:r w:rsidRPr="00A66DE5">
        <w:rPr>
          <w:rFonts w:ascii="Simplified Arabic" w:eastAsia="Calibri" w:hAnsi="Simplified Arabic" w:cs="Simplified Arabic"/>
          <w:sz w:val="32"/>
          <w:szCs w:val="32"/>
          <w:lang w:bidi="ar-DZ"/>
        </w:rPr>
        <w:t xml:space="preserve">   </w:t>
      </w:r>
      <w:r w:rsidRPr="00A66DE5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ماذا نستنتج</w:t>
      </w:r>
      <w:r w:rsidR="00A66DE5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بالنسبة لشوارد الكلور</w:t>
      </w:r>
      <w:r w:rsidRPr="00A66DE5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؟</w:t>
      </w:r>
    </w:p>
    <w:p w14:paraId="45C3FB9E" w14:textId="77777777" w:rsidR="000C6DA5" w:rsidRDefault="003802C1" w:rsidP="003802C1">
      <w:pPr>
        <w:bidi/>
        <w:spacing w:line="240" w:lineRule="auto"/>
        <w:jc w:val="right"/>
        <w:rPr>
          <w:rFonts w:ascii="Times New Roman" w:hAnsi="Times New Roman" w:cstheme="minorHAnsi"/>
          <w:sz w:val="28"/>
          <w:szCs w:val="28"/>
          <w:lang w:bidi="ar-DZ"/>
        </w:rPr>
      </w:pPr>
      <w:r>
        <w:rPr>
          <w:rFonts w:ascii="Times New Roman" w:hAnsi="Times New Roman" w:cstheme="minorHAnsi" w:hint="cs"/>
          <w:sz w:val="28"/>
          <w:szCs w:val="28"/>
          <w:rtl/>
          <w:lang w:bidi="ar-DZ"/>
        </w:rPr>
        <w:t>بالتوفيق للجميع</w:t>
      </w:r>
    </w:p>
    <w:tbl>
      <w:tblPr>
        <w:tblStyle w:val="TableGrid"/>
        <w:bidiVisual/>
        <w:tblW w:w="10538" w:type="dxa"/>
        <w:tblInd w:w="-192" w:type="dxa"/>
        <w:tblLook w:val="04A0" w:firstRow="1" w:lastRow="0" w:firstColumn="1" w:lastColumn="0" w:noHBand="0" w:noVBand="1"/>
      </w:tblPr>
      <w:tblGrid>
        <w:gridCol w:w="8514"/>
        <w:gridCol w:w="1178"/>
        <w:gridCol w:w="846"/>
      </w:tblGrid>
      <w:tr w:rsidR="00463401" w:rsidRPr="006160EA" w14:paraId="44EAF741" w14:textId="77777777" w:rsidTr="005F214C">
        <w:trPr>
          <w:trHeight w:val="1121"/>
        </w:trPr>
        <w:tc>
          <w:tcPr>
            <w:tcW w:w="1053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8A2BA" w14:textId="77777777" w:rsidR="00463401" w:rsidRPr="00DB0CD1" w:rsidRDefault="00463401" w:rsidP="005F21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lastRenderedPageBreak/>
              <w:t>الجمهورية الجزائرية الديمقراطية الشعبية</w:t>
            </w:r>
          </w:p>
          <w:p w14:paraId="7AE7C203" w14:textId="77777777" w:rsidR="00463401" w:rsidRPr="00DB0CD1" w:rsidRDefault="00463401" w:rsidP="005F214C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متوسطة حمدوش محمد-واد حمليل بالزبوجة       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السنة الدراسية: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>2024/2023</w:t>
            </w:r>
          </w:p>
          <w:p w14:paraId="280AE474" w14:textId="77777777" w:rsidR="00463401" w:rsidRPr="006160EA" w:rsidRDefault="00463401" w:rsidP="005F214C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التصحيح النموذجي ل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لفرض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المحروس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الفصل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الثاني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المستوى: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رابعة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متوسط</w:t>
            </w:r>
          </w:p>
        </w:tc>
      </w:tr>
      <w:tr w:rsidR="00463401" w:rsidRPr="006160EA" w14:paraId="29B0E808" w14:textId="77777777" w:rsidTr="005F214C">
        <w:trPr>
          <w:trHeight w:val="550"/>
        </w:trPr>
        <w:tc>
          <w:tcPr>
            <w:tcW w:w="1053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C4C89" w14:textId="77777777" w:rsidR="00463401" w:rsidRPr="006160EA" w:rsidRDefault="00463401" w:rsidP="005F214C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المادة: ا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لعلوم الفيزيائية والتكنولوجيا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                         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المدة: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ســـــــــــــــــاعة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463401" w14:paraId="0E7DD542" w14:textId="77777777" w:rsidTr="005F214C">
        <w:trPr>
          <w:trHeight w:val="293"/>
        </w:trPr>
        <w:tc>
          <w:tcPr>
            <w:tcW w:w="8558" w:type="dxa"/>
            <w:vMerge w:val="restart"/>
            <w:vAlign w:val="center"/>
          </w:tcPr>
          <w:p w14:paraId="02C24098" w14:textId="77777777" w:rsidR="00463401" w:rsidRPr="00020E69" w:rsidRDefault="00463401" w:rsidP="005F21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426174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عناصر الإجابة</w:t>
            </w:r>
          </w:p>
        </w:tc>
        <w:tc>
          <w:tcPr>
            <w:tcW w:w="1980" w:type="dxa"/>
            <w:gridSpan w:val="2"/>
            <w:vAlign w:val="center"/>
          </w:tcPr>
          <w:p w14:paraId="7134B7D8" w14:textId="77777777" w:rsidR="00463401" w:rsidRPr="00020E69" w:rsidRDefault="00463401" w:rsidP="005F21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463401" w14:paraId="33E613E1" w14:textId="77777777" w:rsidTr="005F214C">
        <w:trPr>
          <w:trHeight w:val="293"/>
        </w:trPr>
        <w:tc>
          <w:tcPr>
            <w:tcW w:w="8558" w:type="dxa"/>
            <w:vMerge/>
            <w:vAlign w:val="center"/>
          </w:tcPr>
          <w:p w14:paraId="0C6AEBDE" w14:textId="77777777" w:rsidR="00463401" w:rsidRDefault="00463401" w:rsidP="005F214C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7CE76189" w14:textId="77777777" w:rsidR="00463401" w:rsidRPr="00E27A91" w:rsidRDefault="00463401" w:rsidP="005F214C">
            <w:pPr>
              <w:spacing w:line="259" w:lineRule="auto"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020E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797" w:type="dxa"/>
            <w:vAlign w:val="center"/>
          </w:tcPr>
          <w:p w14:paraId="5395C652" w14:textId="77777777" w:rsidR="00463401" w:rsidRPr="00020E69" w:rsidRDefault="00463401" w:rsidP="005F21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463401" w14:paraId="6C510911" w14:textId="77777777" w:rsidTr="005F214C">
        <w:trPr>
          <w:trHeight w:val="670"/>
        </w:trPr>
        <w:tc>
          <w:tcPr>
            <w:tcW w:w="8558" w:type="dxa"/>
            <w:vMerge w:val="restart"/>
          </w:tcPr>
          <w:p w14:paraId="1C955B48" w14:textId="77777777" w:rsidR="00463401" w:rsidRDefault="00463401" w:rsidP="005F214C">
            <w:pPr>
              <w:bidi/>
              <w:spacing w:line="276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التمرين الأول: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09.75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نقاط)</w:t>
            </w:r>
          </w:p>
          <w:p w14:paraId="28DBAA01" w14:textId="77777777" w:rsidR="00463401" w:rsidRDefault="00463401" w:rsidP="00463401">
            <w:pPr>
              <w:numPr>
                <w:ilvl w:val="0"/>
                <w:numId w:val="11"/>
              </w:numPr>
              <w:bidi/>
              <w:spacing w:before="100" w:beforeAutospacing="1" w:afterAutospacing="1" w:line="276" w:lineRule="auto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بعد غلق القاطعة </w:t>
            </w:r>
            <w:r w:rsidRPr="00B40823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>لايتوهج المصباح</w:t>
            </w:r>
            <w:r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.</w:t>
            </w:r>
          </w:p>
          <w:p w14:paraId="0E15C1D5" w14:textId="77777777" w:rsidR="00463401" w:rsidRDefault="00463401" w:rsidP="005F214C">
            <w:pPr>
              <w:bidi/>
              <w:spacing w:before="100" w:beforeAutospacing="1" w:afterAutospacing="1" w:line="276" w:lineRule="auto"/>
              <w:ind w:left="720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التعليل:</w:t>
            </w:r>
            <w:r w:rsidRPr="00B40823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 xml:space="preserve"> لأن المسحوق جسم صلب شاردي غير ناقل للتيار الكهربائي</w:t>
            </w:r>
            <w:r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.</w:t>
            </w:r>
          </w:p>
          <w:p w14:paraId="73B9B735" w14:textId="77777777" w:rsidR="00463401" w:rsidRDefault="00463401" w:rsidP="00463401">
            <w:pPr>
              <w:numPr>
                <w:ilvl w:val="0"/>
                <w:numId w:val="11"/>
              </w:numPr>
              <w:bidi/>
              <w:spacing w:before="100" w:beforeAutospacing="1" w:afterAutospacing="1" w:line="276" w:lineRule="auto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A157D0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 xml:space="preserve">تسمّية المسريين </w:t>
            </w:r>
            <w:r w:rsidRPr="00A157D0">
              <w:rPr>
                <w:rFonts w:asciiTheme="majorBidi" w:eastAsia="Calibri" w:hAnsiTheme="majorBidi" w:cstheme="majorBidi"/>
                <w:sz w:val="30"/>
                <w:szCs w:val="30"/>
                <w:lang w:bidi="ar-DZ"/>
              </w:rPr>
              <w:t xml:space="preserve">A </w:t>
            </w:r>
            <w:r w:rsidRPr="00A157D0">
              <w:rPr>
                <w:rFonts w:asciiTheme="majorBidi" w:eastAsia="Calibri" w:hAnsiTheme="majorBidi" w:cstheme="majorBidi"/>
                <w:sz w:val="30"/>
                <w:szCs w:val="30"/>
                <w:rtl/>
                <w:lang w:bidi="ar-DZ"/>
              </w:rPr>
              <w:t xml:space="preserve"> و</w:t>
            </w:r>
            <w:r w:rsidRPr="00A157D0">
              <w:rPr>
                <w:rFonts w:asciiTheme="majorBidi" w:eastAsia="Calibri" w:hAnsiTheme="majorBidi" w:cstheme="majorBidi"/>
                <w:sz w:val="30"/>
                <w:szCs w:val="30"/>
                <w:lang w:bidi="ar-DZ"/>
              </w:rPr>
              <w:t>B</w:t>
            </w:r>
            <w:r w:rsidRPr="00A157D0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>.</w:t>
            </w:r>
          </w:p>
          <w:p w14:paraId="36B65A40" w14:textId="77777777" w:rsidR="00463401" w:rsidRPr="00A157D0" w:rsidRDefault="00463401" w:rsidP="005F214C">
            <w:pPr>
              <w:bidi/>
              <w:spacing w:before="100" w:beforeAutospacing="1" w:afterAutospacing="1" w:line="276" w:lineRule="auto"/>
              <w:ind w:left="720"/>
              <w:contextualSpacing/>
              <w:rPr>
                <w:rFonts w:ascii="Cambria Math" w:eastAsia="Calibri" w:hAnsi="Cambria Math" w:cs="Calibri"/>
                <w:color w:val="C00000"/>
                <w:sz w:val="30"/>
                <w:szCs w:val="30"/>
                <w:rtl/>
                <w:lang w:bidi="ar-DZ"/>
              </w:rPr>
            </w:pPr>
            <w:r w:rsidRPr="00B40823">
              <w:rPr>
                <w:rFonts w:ascii="Cambria Math" w:eastAsia="Calibri" w:hAnsi="Cambria Math" w:cs="Calibri"/>
                <w:color w:val="C00000"/>
                <w:sz w:val="30"/>
                <w:szCs w:val="30"/>
                <w:lang w:bidi="ar-DZ"/>
              </w:rPr>
              <w:t>A</w:t>
            </w:r>
            <w:r w:rsidRPr="00B40823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 xml:space="preserve"> : مصعد             </w:t>
            </w:r>
            <w:r w:rsidRPr="00B40823">
              <w:rPr>
                <w:rFonts w:ascii="Cambria Math" w:eastAsia="Calibri" w:hAnsi="Cambria Math" w:cs="Calibri"/>
                <w:color w:val="C00000"/>
                <w:sz w:val="30"/>
                <w:szCs w:val="30"/>
                <w:lang w:bidi="ar-DZ"/>
              </w:rPr>
              <w:t>B</w:t>
            </w:r>
            <w:r w:rsidRPr="00B40823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 xml:space="preserve"> : مهبط</w:t>
            </w:r>
          </w:p>
          <w:p w14:paraId="0CB1159B" w14:textId="77777777" w:rsidR="00463401" w:rsidRPr="00A157D0" w:rsidRDefault="00463401" w:rsidP="00463401">
            <w:pPr>
              <w:numPr>
                <w:ilvl w:val="0"/>
                <w:numId w:val="11"/>
              </w:numPr>
              <w:bidi/>
              <w:spacing w:before="100" w:beforeAutospacing="1" w:afterAutospacing="1" w:line="276" w:lineRule="auto"/>
              <w:contextualSpacing/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</w:pPr>
            <w:r w:rsidRPr="00A157D0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 xml:space="preserve">الصيغة </w:t>
            </w:r>
            <w:r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>ال</w:t>
            </w:r>
            <w:r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شاردية</w:t>
            </w:r>
            <w:r w:rsidRPr="00A157D0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 xml:space="preserve"> لمحلول كلور ال</w:t>
            </w:r>
            <w:r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حديد الثنائي</w:t>
            </w:r>
            <m:oMath>
              <m:sSup>
                <m:sSupPr>
                  <m:ctrl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Fe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Calibri"/>
                  <w:color w:val="C00000"/>
                  <w:sz w:val="30"/>
                  <w:szCs w:val="30"/>
                  <w:lang w:bidi="ar-DZ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Cl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-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aq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)</m:t>
                  </m:r>
                </m:sub>
              </m:sSub>
            </m:oMath>
            <w:r w:rsidRPr="00A157D0">
              <w:rPr>
                <w:rFonts w:ascii="Calibri" w:eastAsia="Calibri" w:hAnsi="Calibri" w:cs="Calibri"/>
                <w:color w:val="FF0000"/>
                <w:sz w:val="30"/>
                <w:szCs w:val="30"/>
                <w:lang w:bidi="ar-DZ"/>
              </w:rPr>
              <w:t xml:space="preserve"> </w:t>
            </w:r>
            <w:r w:rsidRPr="00A157D0">
              <w:rPr>
                <w:rFonts w:ascii="Calibri" w:eastAsia="Calibri" w:hAnsi="Calibri" w:cs="Calibri"/>
                <w:color w:val="FF0000"/>
                <w:sz w:val="30"/>
                <w:szCs w:val="30"/>
                <w:rtl/>
                <w:lang w:bidi="ar-DZ"/>
              </w:rPr>
              <w:t>.</w:t>
            </w:r>
            <w:r w:rsidRPr="00A157D0">
              <w:rPr>
                <w:rFonts w:ascii="Calibri" w:eastAsia="Calibri" w:hAnsi="Calibri" w:cs="Calibri"/>
                <w:sz w:val="30"/>
                <w:szCs w:val="30"/>
                <w:lang w:bidi="ar-DZ"/>
              </w:rPr>
              <w:t xml:space="preserve"> </w:t>
            </w:r>
          </w:p>
          <w:p w14:paraId="0096924F" w14:textId="77777777" w:rsidR="00463401" w:rsidRPr="00A157D0" w:rsidRDefault="00463401" w:rsidP="00463401">
            <w:pPr>
              <w:numPr>
                <w:ilvl w:val="0"/>
                <w:numId w:val="11"/>
              </w:numPr>
              <w:bidi/>
              <w:spacing w:before="100" w:beforeAutospacing="1" w:afterAutospacing="1" w:line="276" w:lineRule="auto"/>
              <w:contextualSpacing/>
              <w:rPr>
                <w:rFonts w:ascii="Calibri" w:eastAsia="Calibri" w:hAnsi="Calibri" w:cs="Calibri"/>
                <w:b/>
                <w:bCs/>
                <w:sz w:val="30"/>
                <w:szCs w:val="30"/>
                <w:lang w:bidi="ar-DZ"/>
              </w:rPr>
            </w:pPr>
            <w:r w:rsidRPr="00A157D0">
              <w:rPr>
                <w:rFonts w:ascii="Calibri" w:eastAsia="Calibri" w:hAnsi="Calibri" w:cs="Calibri"/>
                <w:b/>
                <w:bCs/>
                <w:sz w:val="30"/>
                <w:szCs w:val="30"/>
                <w:rtl/>
                <w:lang w:bidi="ar-DZ"/>
              </w:rPr>
              <w:t xml:space="preserve">تفسّير ما حدث بجوار كل مسرى: </w:t>
            </w:r>
          </w:p>
          <w:p w14:paraId="2B77A09D" w14:textId="77777777" w:rsidR="00463401" w:rsidRPr="00A157D0" w:rsidRDefault="00463401" w:rsidP="005F214C">
            <w:pPr>
              <w:bidi/>
              <w:spacing w:line="276" w:lineRule="auto"/>
              <w:ind w:left="360"/>
              <w:contextualSpacing/>
              <w:jc w:val="center"/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</w:pPr>
            <w:r w:rsidRPr="00A157D0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</w:t>
            </w:r>
            <w:r w:rsidRPr="00A157D0">
              <w:rPr>
                <w:rFonts w:ascii="Calibri" w:eastAsia="Calibri" w:hAnsi="Calibri" w:cs="Calibr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عند المهبط</w:t>
            </w:r>
            <w:r w:rsidRPr="00A157D0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: </w:t>
            </w:r>
            <w:r w:rsidRPr="00A157D0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>تتجه شوارد ال</w:t>
            </w:r>
            <w:r w:rsidRPr="00B40823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>حديد الثنائي</w:t>
            </w:r>
            <w:r w:rsidRPr="00A157D0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Fe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2+</m:t>
                  </m:r>
                </m:sup>
              </m:sSup>
            </m:oMath>
            <w:r w:rsidRPr="00A157D0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 xml:space="preserve"> نحو المهبط لتكتسب كل شاردة إلكترونين فتصبح ذرة </w:t>
            </w:r>
            <w:r w:rsidRPr="00B40823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>حديد</w:t>
            </w:r>
            <w:r w:rsidRPr="00A157D0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 xml:space="preserve"> </w:t>
            </w:r>
            <m:oMath>
              <m:r>
                <w:rPr>
                  <w:rFonts w:ascii="Cambria Math" w:eastAsia="Calibri" w:hAnsi="Cambria Math" w:cs="Calibri"/>
                  <w:color w:val="C00000"/>
                  <w:sz w:val="30"/>
                  <w:szCs w:val="30"/>
                  <w:lang w:bidi="ar-DZ"/>
                </w:rPr>
                <m:t>Fe</m:t>
              </m:r>
            </m:oMath>
            <w:r w:rsidRPr="00A157D0">
              <w:rPr>
                <w:rFonts w:ascii="Cambria Math" w:eastAsia="Calibri" w:hAnsi="Cambria Math" w:cs="Calibri"/>
                <w:color w:val="C00000"/>
                <w:sz w:val="30"/>
                <w:szCs w:val="30"/>
                <w:lang w:bidi="ar-DZ"/>
              </w:rPr>
              <w:t xml:space="preserve"> </w:t>
            </w:r>
            <w:r w:rsidRPr="00A157D0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 xml:space="preserve">   وفق المعادلة :                                                 </w:t>
            </w:r>
            <w:r w:rsidRPr="00A157D0">
              <w:rPr>
                <w:rFonts w:ascii="Cambria Math" w:eastAsia="Calibri" w:hAnsi="Cambria Math" w:cs="Calibri"/>
                <w:color w:val="C00000"/>
                <w:sz w:val="30"/>
                <w:szCs w:val="30"/>
                <w:lang w:bidi="ar-DZ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alibri"/>
                  <w:color w:val="C00000"/>
                  <w:sz w:val="30"/>
                  <w:szCs w:val="30"/>
                  <w:lang w:bidi="ar-DZ"/>
                </w:rPr>
                <m:t xml:space="preserve">  </m:t>
              </m:r>
              <m:sSubSup>
                <m:sSubSupPr>
                  <m:ctrl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Fe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aq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)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+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Calibri"/>
                  <w:color w:val="C00000"/>
                  <w:sz w:val="30"/>
                  <w:szCs w:val="30"/>
                  <w:lang w:bidi="ar-DZ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-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Calibri"/>
                  <w:color w:val="C00000"/>
                  <w:sz w:val="30"/>
                  <w:szCs w:val="30"/>
                  <w:lang w:bidi="ar-DZ"/>
                </w:rPr>
                <m:t xml:space="preserve">→ </m:t>
              </m:r>
              <m:sSub>
                <m:sSubPr>
                  <m:ctrl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Fe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)</m:t>
                  </m:r>
                </m:sub>
              </m:sSub>
            </m:oMath>
          </w:p>
          <w:p w14:paraId="27597E8E" w14:textId="77777777" w:rsidR="00463401" w:rsidRPr="00A157D0" w:rsidRDefault="00463401" w:rsidP="005F214C">
            <w:pPr>
              <w:bidi/>
              <w:spacing w:line="276" w:lineRule="auto"/>
              <w:contextualSpacing/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</w:pPr>
            <w:r w:rsidRPr="00A157D0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        </w:t>
            </w:r>
            <w:r w:rsidRPr="00A157D0">
              <w:rPr>
                <w:rFonts w:ascii="Calibri" w:eastAsia="Calibri" w:hAnsi="Calibri" w:cs="Calibr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عند المصعد</w:t>
            </w:r>
            <w:r w:rsidRPr="00A157D0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: </w:t>
            </w:r>
            <w:r w:rsidRPr="00A157D0">
              <w:rPr>
                <w:rFonts w:ascii="Cambria Math" w:eastAsia="Calibri" w:hAnsi="Cambria Math" w:cs="Calibri" w:hint="cs"/>
                <w:color w:val="C00000"/>
                <w:sz w:val="30"/>
                <w:szCs w:val="30"/>
                <w:rtl/>
                <w:lang w:bidi="ar-DZ"/>
              </w:rPr>
              <w:t xml:space="preserve">تتجه شوارد الكلور  نحو المصعد لتفقد كل شاردة إلكترون واحد فتصبح ذرة، ثم ترتبط كل ذرتين  مع بعضهما البعض لتشكل جزيء غاز الكلور  وفق المعادلة:  </w:t>
            </w:r>
            <m:oMath>
              <m:sSubSup>
                <m:sSubSupPr>
                  <m:ctrl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Cl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aq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)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-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Calibri"/>
                  <w:color w:val="C00000"/>
                  <w:sz w:val="30"/>
                  <w:szCs w:val="30"/>
                  <w:rtl/>
                  <w:lang w:bidi="ar-DZ"/>
                </w:rPr>
                <m:t>→</m:t>
              </m:r>
              <m:sSub>
                <m:sSubPr>
                  <m:ctrl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Cl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)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Calibri"/>
                  <w:color w:val="C00000"/>
                  <w:sz w:val="30"/>
                  <w:szCs w:val="30"/>
                  <w:lang w:bidi="ar-DZ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-</m:t>
                  </m:r>
                </m:sup>
              </m:sSup>
            </m:oMath>
          </w:p>
          <w:p w14:paraId="2F58D28F" w14:textId="77777777" w:rsidR="00463401" w:rsidRPr="00A157D0" w:rsidRDefault="00463401" w:rsidP="00463401">
            <w:pPr>
              <w:numPr>
                <w:ilvl w:val="0"/>
                <w:numId w:val="11"/>
              </w:numPr>
              <w:bidi/>
              <w:spacing w:before="100" w:beforeAutospacing="1" w:afterAutospacing="1" w:line="276" w:lineRule="auto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A157D0">
              <w:rPr>
                <w:rFonts w:ascii="Calibri" w:eastAsia="Calibri" w:hAnsi="Calibri" w:cs="Calibri"/>
                <w:b/>
                <w:bCs/>
                <w:sz w:val="30"/>
                <w:szCs w:val="30"/>
                <w:rtl/>
                <w:lang w:bidi="ar-DZ"/>
              </w:rPr>
              <w:t>معادلة التفاعل الإجمالية</w:t>
            </w:r>
            <w:r w:rsidRPr="00A157D0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:</w:t>
            </w:r>
          </w:p>
          <w:p w14:paraId="7D928649" w14:textId="77777777" w:rsidR="00463401" w:rsidRPr="00E72B71" w:rsidRDefault="00463401" w:rsidP="005F214C">
            <w:pPr>
              <w:bidi/>
              <w:spacing w:line="276" w:lineRule="auto"/>
              <w:ind w:left="720"/>
              <w:contextualSpacing/>
              <w:jc w:val="center"/>
              <w:rPr>
                <w:rFonts w:ascii="Calibri" w:eastAsia="Calibri" w:hAnsi="Calibri" w:cs="Calibri"/>
                <w:color w:val="C00000"/>
                <w:sz w:val="30"/>
                <w:szCs w:val="30"/>
                <w:rtl/>
                <w:lang w:bidi="ar-DZ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Fe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 w:cs="Calibri"/>
                    <w:color w:val="C00000"/>
                    <w:sz w:val="30"/>
                    <w:szCs w:val="30"/>
                    <w:lang w:bidi="ar-DZ"/>
                  </w:rPr>
                  <m:t>+</m:t>
                </m:r>
                <m:sSup>
                  <m:sSupPr>
                    <m:ctrl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Cl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-</m:t>
                    </m:r>
                  </m:sup>
                </m:sSup>
                <m:sSub>
                  <m:sSubPr>
                    <m:ctrl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aq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Calibri"/>
                    <w:color w:val="C00000"/>
                    <w:sz w:val="30"/>
                    <w:szCs w:val="30"/>
                    <w:lang w:bidi="ar-DZ"/>
                  </w:rPr>
                  <m:t xml:space="preserve">→    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Fe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Calibri"/>
                    <w:color w:val="C00000"/>
                    <w:sz w:val="30"/>
                    <w:szCs w:val="30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Cl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</m:oMath>
            </m:oMathPara>
          </w:p>
        </w:tc>
        <w:tc>
          <w:tcPr>
            <w:tcW w:w="1183" w:type="dxa"/>
          </w:tcPr>
          <w:p w14:paraId="793687E7" w14:textId="77777777" w:rsidR="00463401" w:rsidRPr="00276BE8" w:rsidRDefault="00463401" w:rsidP="005F214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14:paraId="3C08A85F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76BE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797" w:type="dxa"/>
          </w:tcPr>
          <w:p w14:paraId="33301D4E" w14:textId="77777777" w:rsidR="00463401" w:rsidRPr="00276BE8" w:rsidRDefault="00463401" w:rsidP="005F214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14:paraId="57E0F62D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76BE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</w:tr>
      <w:tr w:rsidR="00463401" w14:paraId="625E5086" w14:textId="77777777" w:rsidTr="005F214C">
        <w:trPr>
          <w:trHeight w:val="443"/>
        </w:trPr>
        <w:tc>
          <w:tcPr>
            <w:tcW w:w="8558" w:type="dxa"/>
            <w:vMerge/>
          </w:tcPr>
          <w:p w14:paraId="7BD5C084" w14:textId="77777777" w:rsidR="00463401" w:rsidRPr="00E27A91" w:rsidRDefault="00463401" w:rsidP="005F214C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</w:tcPr>
          <w:p w14:paraId="52478528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</w:t>
            </w:r>
          </w:p>
        </w:tc>
        <w:tc>
          <w:tcPr>
            <w:tcW w:w="797" w:type="dxa"/>
          </w:tcPr>
          <w:p w14:paraId="1CCC3D74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</w:t>
            </w:r>
          </w:p>
        </w:tc>
      </w:tr>
      <w:tr w:rsidR="00463401" w14:paraId="3262AA68" w14:textId="77777777" w:rsidTr="005F214C">
        <w:trPr>
          <w:trHeight w:val="841"/>
        </w:trPr>
        <w:tc>
          <w:tcPr>
            <w:tcW w:w="8558" w:type="dxa"/>
            <w:vMerge/>
          </w:tcPr>
          <w:p w14:paraId="57440629" w14:textId="77777777" w:rsidR="00463401" w:rsidRPr="00E27A91" w:rsidRDefault="00463401" w:rsidP="005F214C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67AD38CB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14:paraId="7B68C525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0.5 x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</w:t>
            </w:r>
          </w:p>
        </w:tc>
        <w:tc>
          <w:tcPr>
            <w:tcW w:w="797" w:type="dxa"/>
            <w:vAlign w:val="center"/>
          </w:tcPr>
          <w:p w14:paraId="7D6010E0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</w:t>
            </w:r>
          </w:p>
          <w:p w14:paraId="69746C11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</w:tr>
      <w:tr w:rsidR="00463401" w14:paraId="7AE8694A" w14:textId="77777777" w:rsidTr="005F214C">
        <w:trPr>
          <w:trHeight w:val="663"/>
        </w:trPr>
        <w:tc>
          <w:tcPr>
            <w:tcW w:w="8558" w:type="dxa"/>
            <w:vMerge/>
          </w:tcPr>
          <w:p w14:paraId="0E3036A5" w14:textId="77777777" w:rsidR="00463401" w:rsidRPr="00E27A91" w:rsidRDefault="00463401" w:rsidP="005F214C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6AAD09C4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 x 2</w:t>
            </w:r>
          </w:p>
        </w:tc>
        <w:tc>
          <w:tcPr>
            <w:tcW w:w="797" w:type="dxa"/>
            <w:vAlign w:val="center"/>
          </w:tcPr>
          <w:p w14:paraId="0B5C9C64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</w:t>
            </w:r>
          </w:p>
        </w:tc>
      </w:tr>
      <w:tr w:rsidR="00463401" w14:paraId="2B5B663B" w14:textId="77777777" w:rsidTr="005F214C">
        <w:trPr>
          <w:trHeight w:val="1056"/>
        </w:trPr>
        <w:tc>
          <w:tcPr>
            <w:tcW w:w="8558" w:type="dxa"/>
            <w:vMerge/>
          </w:tcPr>
          <w:p w14:paraId="411C283B" w14:textId="77777777" w:rsidR="00463401" w:rsidRPr="00E27A91" w:rsidRDefault="00463401" w:rsidP="005F214C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70402C15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5 x 0.5</w:t>
            </w:r>
          </w:p>
        </w:tc>
        <w:tc>
          <w:tcPr>
            <w:tcW w:w="797" w:type="dxa"/>
            <w:vAlign w:val="center"/>
          </w:tcPr>
          <w:p w14:paraId="68E81ADC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01.25</w:t>
            </w:r>
          </w:p>
        </w:tc>
      </w:tr>
      <w:tr w:rsidR="00463401" w14:paraId="48FFF381" w14:textId="77777777" w:rsidTr="005F214C">
        <w:trPr>
          <w:trHeight w:val="533"/>
        </w:trPr>
        <w:tc>
          <w:tcPr>
            <w:tcW w:w="8558" w:type="dxa"/>
            <w:vMerge/>
          </w:tcPr>
          <w:p w14:paraId="6C6DA605" w14:textId="77777777" w:rsidR="00463401" w:rsidRPr="00E27A91" w:rsidRDefault="00463401" w:rsidP="005F214C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4586FDAF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4 x 0.25</w:t>
            </w:r>
          </w:p>
        </w:tc>
        <w:tc>
          <w:tcPr>
            <w:tcW w:w="797" w:type="dxa"/>
            <w:vAlign w:val="center"/>
          </w:tcPr>
          <w:p w14:paraId="66BF03C1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</w:t>
            </w:r>
          </w:p>
        </w:tc>
      </w:tr>
      <w:tr w:rsidR="00463401" w14:paraId="6EBB17F7" w14:textId="77777777" w:rsidTr="005F214C">
        <w:trPr>
          <w:trHeight w:val="887"/>
        </w:trPr>
        <w:tc>
          <w:tcPr>
            <w:tcW w:w="8558" w:type="dxa"/>
            <w:vMerge/>
          </w:tcPr>
          <w:p w14:paraId="1E2D8763" w14:textId="77777777" w:rsidR="00463401" w:rsidRPr="00E27A91" w:rsidRDefault="00463401" w:rsidP="005F214C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53AFAD8A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7 x 0.25</w:t>
            </w:r>
          </w:p>
        </w:tc>
        <w:tc>
          <w:tcPr>
            <w:tcW w:w="797" w:type="dxa"/>
            <w:vAlign w:val="center"/>
          </w:tcPr>
          <w:p w14:paraId="15A17967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01.75</w:t>
            </w:r>
          </w:p>
        </w:tc>
      </w:tr>
      <w:tr w:rsidR="00463401" w14:paraId="29B734EB" w14:textId="77777777" w:rsidTr="005F214C">
        <w:trPr>
          <w:trHeight w:val="531"/>
        </w:trPr>
        <w:tc>
          <w:tcPr>
            <w:tcW w:w="8558" w:type="dxa"/>
            <w:vMerge/>
          </w:tcPr>
          <w:p w14:paraId="1A935DBD" w14:textId="77777777" w:rsidR="00463401" w:rsidRPr="00E27A91" w:rsidRDefault="00463401" w:rsidP="005F214C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227FCAA4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5 x 0.25</w:t>
            </w:r>
          </w:p>
        </w:tc>
        <w:tc>
          <w:tcPr>
            <w:tcW w:w="797" w:type="dxa"/>
            <w:vAlign w:val="center"/>
          </w:tcPr>
          <w:p w14:paraId="1B8DCB26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01.25</w:t>
            </w:r>
          </w:p>
        </w:tc>
      </w:tr>
      <w:tr w:rsidR="00463401" w14:paraId="0AEF8945" w14:textId="77777777" w:rsidTr="005F214C">
        <w:trPr>
          <w:trHeight w:val="704"/>
        </w:trPr>
        <w:tc>
          <w:tcPr>
            <w:tcW w:w="8558" w:type="dxa"/>
            <w:vMerge/>
          </w:tcPr>
          <w:p w14:paraId="7475D31D" w14:textId="77777777" w:rsidR="00463401" w:rsidRPr="00E27A91" w:rsidRDefault="00463401" w:rsidP="005F214C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67310521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6 x 0.25</w:t>
            </w:r>
          </w:p>
        </w:tc>
        <w:tc>
          <w:tcPr>
            <w:tcW w:w="797" w:type="dxa"/>
            <w:vAlign w:val="center"/>
          </w:tcPr>
          <w:p w14:paraId="5E9EBE18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01.5</w:t>
            </w:r>
          </w:p>
        </w:tc>
      </w:tr>
      <w:tr w:rsidR="00463401" w14:paraId="54519D12" w14:textId="77777777" w:rsidTr="005F214C">
        <w:trPr>
          <w:trHeight w:val="641"/>
        </w:trPr>
        <w:tc>
          <w:tcPr>
            <w:tcW w:w="8558" w:type="dxa"/>
            <w:vMerge w:val="restart"/>
          </w:tcPr>
          <w:p w14:paraId="2271DAC9" w14:textId="77777777" w:rsidR="00463401" w:rsidRDefault="00463401" w:rsidP="005F214C">
            <w:pPr>
              <w:bidi/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</w:pPr>
            <w:r w:rsidRPr="00A157D0">
              <w:rPr>
                <w:rFonts w:ascii="Calibri" w:eastAsia="Calibri" w:hAnsi="Calibri" w:cs="Calibri"/>
                <w:b/>
                <w:bCs/>
                <w:sz w:val="30"/>
                <w:szCs w:val="30"/>
                <w:u w:val="thick"/>
                <w:rtl/>
                <w:lang w:val="en-US" w:bidi="ar-DZ"/>
              </w:rPr>
              <w:t>التمرين الثاني</w:t>
            </w:r>
            <w:r w:rsidRPr="00A157D0">
              <w:rPr>
                <w:rFonts w:ascii="Calibri" w:eastAsia="Calibri" w:hAnsi="Calibri" w:cs="Calibri"/>
                <w:b/>
                <w:bCs/>
                <w:sz w:val="30"/>
                <w:szCs w:val="30"/>
                <w:rtl/>
                <w:lang w:val="en-US" w:bidi="ar-DZ"/>
              </w:rPr>
              <w:t>: (</w:t>
            </w:r>
            <w:r w:rsidRPr="009C5504">
              <w:rPr>
                <w:rFonts w:asciiTheme="majorBidi" w:eastAsia="Calibri" w:hAnsiTheme="majorBidi" w:cstheme="majorBidi"/>
                <w:b/>
                <w:bCs/>
                <w:sz w:val="30"/>
                <w:szCs w:val="30"/>
                <w:lang w:val="en-US" w:bidi="ar-DZ"/>
              </w:rPr>
              <w:t>09.5</w:t>
            </w:r>
            <w:r w:rsidRPr="00A157D0">
              <w:rPr>
                <w:rFonts w:ascii="Calibri" w:eastAsia="Calibri" w:hAnsi="Calibri" w:cs="Calibri"/>
                <w:b/>
                <w:bCs/>
                <w:sz w:val="30"/>
                <w:szCs w:val="30"/>
                <w:rtl/>
                <w:lang w:val="en-US" w:bidi="ar-DZ"/>
              </w:rPr>
              <w:t xml:space="preserve"> نقاط)</w:t>
            </w:r>
          </w:p>
          <w:p w14:paraId="04E305C6" w14:textId="77777777" w:rsidR="00463401" w:rsidRDefault="00463401" w:rsidP="00463401">
            <w:pPr>
              <w:numPr>
                <w:ilvl w:val="0"/>
                <w:numId w:val="31"/>
              </w:numPr>
              <w:bidi/>
              <w:spacing w:before="100" w:beforeAutospacing="1" w:afterAutospacing="1" w:line="276" w:lineRule="auto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A157D0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وصف ما يحدث لصفيحة الزنك: </w:t>
            </w:r>
            <w:r w:rsidRPr="00B40823">
              <w:rPr>
                <w:rFonts w:ascii="Calibri" w:eastAsia="Calibri" w:hAnsi="Calibri" w:cs="Calibri" w:hint="cs"/>
                <w:color w:val="C00000"/>
                <w:sz w:val="30"/>
                <w:szCs w:val="30"/>
                <w:rtl/>
                <w:lang w:bidi="ar-DZ"/>
              </w:rPr>
              <w:t>نلاحظ تآكل صفيحة الزنك.</w:t>
            </w:r>
          </w:p>
          <w:p w14:paraId="14612B9D" w14:textId="77777777" w:rsidR="00463401" w:rsidRPr="00E72B71" w:rsidRDefault="00463401" w:rsidP="00463401">
            <w:pPr>
              <w:numPr>
                <w:ilvl w:val="0"/>
                <w:numId w:val="31"/>
              </w:numPr>
              <w:bidi/>
              <w:spacing w:before="100" w:beforeAutospacing="1" w:afterAutospacing="1" w:line="276" w:lineRule="auto"/>
              <w:contextualSpacing/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اسم الغاز المنطلق: </w:t>
            </w:r>
            <w:r w:rsidRPr="00B40823">
              <w:rPr>
                <w:rFonts w:ascii="Calibri" w:eastAsia="Calibri" w:hAnsi="Calibri" w:cs="Calibri" w:hint="cs"/>
                <w:color w:val="C00000"/>
                <w:sz w:val="30"/>
                <w:szCs w:val="30"/>
                <w:rtl/>
                <w:lang w:bidi="ar-DZ"/>
              </w:rPr>
              <w:t>غاز ثنائي الهيدروجين</w:t>
            </w:r>
            <w:r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   </w:t>
            </w:r>
            <w:r w:rsidRPr="00E72B71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صيغته الكيميائية:   </w:t>
            </w:r>
            <m:oMath>
              <m:sSub>
                <m:sSubPr>
                  <m:ctrlPr>
                    <w:rPr>
                      <w:rFonts w:ascii="Cambria Math" w:eastAsia="Calibri" w:hAnsi="Cambria Math" w:cs="Calibri"/>
                      <w:i/>
                      <w:color w:val="C00000"/>
                      <w:sz w:val="30"/>
                      <w:szCs w:val="30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2</m:t>
                  </m:r>
                  <m: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g</m:t>
                  </m:r>
                  <m: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)</m:t>
                  </m:r>
                </m:sub>
              </m:sSub>
            </m:oMath>
          </w:p>
          <w:p w14:paraId="6ED2DFBA" w14:textId="77777777" w:rsidR="00463401" w:rsidRPr="00504EB8" w:rsidRDefault="00463401" w:rsidP="00463401">
            <w:pPr>
              <w:numPr>
                <w:ilvl w:val="0"/>
                <w:numId w:val="31"/>
              </w:numPr>
              <w:bidi/>
              <w:spacing w:before="100" w:beforeAutospacing="1" w:afterAutospacing="1" w:line="276" w:lineRule="auto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A157D0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>الصيغة الشاردية لمحلول كبريتات النحاس</w:t>
            </w:r>
            <w:r w:rsidRPr="00A157D0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:</w:t>
            </w:r>
            <m:oMath>
              <m:sSub>
                <m:sSubPr>
                  <m:ctrl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color w:val="C00000"/>
                          <w:sz w:val="30"/>
                          <w:szCs w:val="30"/>
                          <w:lang w:bidi="ar-DZ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color w:val="C00000"/>
                          <w:sz w:val="30"/>
                          <w:szCs w:val="30"/>
                          <w:lang w:bidi="ar-DZ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color w:val="C00000"/>
                          <w:sz w:val="30"/>
                          <w:szCs w:val="30"/>
                          <w:lang w:bidi="ar-DZ"/>
                        </w:rPr>
                        <m:t>+</m:t>
                      </m:r>
                    </m:sup>
                  </m:sSup>
                  <m: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color w:val="C00000"/>
                          <w:sz w:val="30"/>
                          <w:szCs w:val="30"/>
                          <w:lang w:bidi="ar-DZ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color w:val="C00000"/>
                          <w:sz w:val="30"/>
                          <w:szCs w:val="30"/>
                          <w:lang w:bidi="ar-DZ"/>
                        </w:rPr>
                        <m:t>Cl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color w:val="C00000"/>
                          <w:sz w:val="30"/>
                          <w:szCs w:val="30"/>
                          <w:lang w:bidi="ar-DZ"/>
                        </w:rPr>
                        <m:t>-</m:t>
                      </m:r>
                    </m:sup>
                  </m:sSup>
                  <m: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)</m:t>
                  </m:r>
                </m:e>
                <m:sub>
                  <m: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(aq)</m:t>
                  </m:r>
                </m:sub>
              </m:sSub>
            </m:oMath>
          </w:p>
          <w:p w14:paraId="2ADDDD87" w14:textId="77777777" w:rsidR="00463401" w:rsidRPr="00504EB8" w:rsidRDefault="00463401" w:rsidP="00463401">
            <w:pPr>
              <w:numPr>
                <w:ilvl w:val="0"/>
                <w:numId w:val="31"/>
              </w:numPr>
              <w:bidi/>
              <w:spacing w:before="100" w:beforeAutospacing="1" w:afterAutospacing="1" w:line="276" w:lineRule="auto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B40823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الأفراد الكيميائية المتواجدة في المحلول الناتج:</w:t>
            </w:r>
          </w:p>
          <w:p w14:paraId="1C8860BB" w14:textId="77777777" w:rsidR="00463401" w:rsidRPr="00B40823" w:rsidRDefault="00463401" w:rsidP="005F214C">
            <w:pPr>
              <w:bidi/>
              <w:spacing w:before="100" w:beforeAutospacing="1" w:afterAutospacing="1" w:line="276" w:lineRule="auto"/>
              <w:ind w:left="785"/>
              <w:contextualSpacing/>
              <w:rPr>
                <w:rFonts w:ascii="Cambria Math" w:eastAsia="Calibri" w:hAnsi="Cambria Math" w:cs="Calibri"/>
                <w:i/>
                <w:color w:val="C00000"/>
                <w:sz w:val="30"/>
                <w:szCs w:val="30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color w:val="C00000"/>
                <w:sz w:val="30"/>
                <w:szCs w:val="30"/>
                <w:rtl/>
                <w:lang w:bidi="ar-DZ"/>
              </w:rPr>
              <w:t xml:space="preserve">شاردة الزنك   </w:t>
            </w:r>
            <m:oMath>
              <m:sSup>
                <m:sSupPr>
                  <m:ctrlPr>
                    <w:rPr>
                      <w:rFonts w:ascii="Cambria Math" w:eastAsia="Calibri" w:hAnsi="Cambria Math" w:cs="Calibri"/>
                      <w:i/>
                      <w:color w:val="C00000"/>
                      <w:sz w:val="30"/>
                      <w:szCs w:val="30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Zn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2</m:t>
                  </m:r>
                  <m: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+</m:t>
                  </m:r>
                </m:sup>
              </m:sSup>
            </m:oMath>
          </w:p>
          <w:p w14:paraId="36F3B3DC" w14:textId="77777777" w:rsidR="00463401" w:rsidRDefault="00463401" w:rsidP="005F214C">
            <w:pPr>
              <w:bidi/>
              <w:spacing w:before="100" w:beforeAutospacing="1" w:afterAutospacing="1" w:line="276" w:lineRule="auto"/>
              <w:ind w:left="785"/>
              <w:contextualSpacing/>
              <w:rPr>
                <w:rFonts w:ascii="Calibri" w:eastAsia="Calibri" w:hAnsi="Calibri" w:cs="Calibri"/>
                <w:color w:val="C00000"/>
                <w:sz w:val="30"/>
                <w:szCs w:val="30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color w:val="C00000"/>
                <w:sz w:val="30"/>
                <w:szCs w:val="30"/>
                <w:rtl/>
                <w:lang w:bidi="ar-DZ"/>
              </w:rPr>
              <w:t xml:space="preserve">شاردة الكلور  </w:t>
            </w:r>
            <w:r w:rsidRPr="00B40823">
              <w:rPr>
                <w:rFonts w:ascii="Cambria Math" w:eastAsia="Calibri" w:hAnsi="Cambria Math" w:cs="Calibri" w:hint="cs"/>
                <w:i/>
                <w:color w:val="C00000"/>
                <w:sz w:val="30"/>
                <w:szCs w:val="30"/>
                <w:rtl/>
                <w:lang w:bidi="ar-D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Calibri" w:hAnsi="Cambria Math" w:cs="Calibri"/>
                      <w:i/>
                      <w:color w:val="C00000"/>
                      <w:sz w:val="30"/>
                      <w:szCs w:val="30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Cl</m:t>
                  </m:r>
                </m:e>
                <m:sup>
                  <m: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-</m:t>
                  </m:r>
                </m:sup>
              </m:sSup>
            </m:oMath>
          </w:p>
          <w:p w14:paraId="3E47D52A" w14:textId="77777777" w:rsidR="00463401" w:rsidRPr="00A157D0" w:rsidRDefault="00463401" w:rsidP="005F214C">
            <w:pPr>
              <w:bidi/>
              <w:spacing w:before="100" w:beforeAutospacing="1" w:afterAutospacing="1" w:line="276" w:lineRule="auto"/>
              <w:ind w:left="785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>
              <w:rPr>
                <w:rFonts w:ascii="Calibri" w:eastAsia="Calibri" w:hAnsi="Calibri" w:cs="Calibri" w:hint="cs"/>
                <w:color w:val="C00000"/>
                <w:sz w:val="30"/>
                <w:szCs w:val="30"/>
                <w:rtl/>
                <w:lang w:bidi="ar-DZ"/>
              </w:rPr>
              <w:t xml:space="preserve">جزيء الماء   </w:t>
            </w:r>
            <m:oMath>
              <m:sSub>
                <m:sSubPr>
                  <m:ctrlPr>
                    <w:rPr>
                      <w:rFonts w:ascii="Cambria Math" w:eastAsia="Calibri" w:hAnsi="Cambria Math" w:cs="Calibri"/>
                      <w:i/>
                      <w:color w:val="C00000"/>
                      <w:sz w:val="30"/>
                      <w:szCs w:val="30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color w:val="C00000"/>
                      <w:sz w:val="30"/>
                      <w:szCs w:val="30"/>
                      <w:lang w:bidi="ar-DZ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Calibri" w:hAnsi="Cambria Math" w:cs="Calibri"/>
                  <w:color w:val="C00000"/>
                  <w:sz w:val="30"/>
                  <w:szCs w:val="30"/>
                  <w:lang w:bidi="ar-DZ"/>
                </w:rPr>
                <m:t>O</m:t>
              </m:r>
            </m:oMath>
          </w:p>
          <w:p w14:paraId="64C988B8" w14:textId="77777777" w:rsidR="00463401" w:rsidRPr="00A157D0" w:rsidRDefault="00463401" w:rsidP="00463401">
            <w:pPr>
              <w:numPr>
                <w:ilvl w:val="0"/>
                <w:numId w:val="31"/>
              </w:numPr>
              <w:bidi/>
              <w:spacing w:before="100" w:beforeAutospacing="1" w:afterAutospacing="1" w:line="276" w:lineRule="auto"/>
              <w:contextualSpacing/>
              <w:rPr>
                <w:rFonts w:ascii="Calibri" w:eastAsia="Calibri" w:hAnsi="Calibri" w:cs="Calibri"/>
                <w:b/>
                <w:bCs/>
                <w:sz w:val="30"/>
                <w:szCs w:val="30"/>
                <w:lang w:bidi="ar-DZ"/>
              </w:rPr>
            </w:pPr>
            <w:r w:rsidRPr="00A157D0">
              <w:rPr>
                <w:rFonts w:ascii="Calibri" w:eastAsia="Calibri" w:hAnsi="Calibri" w:cs="Calibri"/>
                <w:b/>
                <w:bCs/>
                <w:sz w:val="30"/>
                <w:szCs w:val="30"/>
                <w:rtl/>
                <w:lang w:bidi="ar-DZ"/>
              </w:rPr>
              <w:t>المعادلة الإجمالية للتفاعل الحاصل بالصيغ الشاردية</w:t>
            </w:r>
            <w:r w:rsidRPr="00A157D0">
              <w:rPr>
                <w:rFonts w:ascii="Calibri" w:eastAsia="Calibri" w:hAnsi="Calibri" w:cs="Calibri" w:hint="cs"/>
                <w:b/>
                <w:bCs/>
                <w:sz w:val="30"/>
                <w:szCs w:val="30"/>
                <w:rtl/>
                <w:lang w:bidi="ar-DZ"/>
              </w:rPr>
              <w:t>:</w:t>
            </w:r>
          </w:p>
          <w:p w14:paraId="228EDA3B" w14:textId="77777777" w:rsidR="00463401" w:rsidRPr="00A157D0" w:rsidRDefault="00463401" w:rsidP="005F214C">
            <w:pPr>
              <w:bidi/>
              <w:spacing w:line="276" w:lineRule="auto"/>
              <w:ind w:left="720"/>
              <w:contextualSpacing/>
              <w:rPr>
                <w:rFonts w:ascii="Cambria Math" w:eastAsia="Calibri" w:hAnsi="Cambria Math" w:cs="Calibri"/>
                <w:i/>
                <w:color w:val="C00000"/>
                <w:sz w:val="30"/>
                <w:szCs w:val="30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color w:val="C00000"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Zn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s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  <m:r>
                  <w:rPr>
                    <w:rFonts w:ascii="Cambria Math" w:eastAsia="Calibri" w:hAnsi="Cambria Math" w:cs="Calibri"/>
                    <w:color w:val="C00000"/>
                    <w:sz w:val="30"/>
                    <w:szCs w:val="30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color w:val="C00000"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2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="Calibri" w:hAnsi="Cambria Math" w:cs="Calibri"/>
                            <w:i/>
                            <w:color w:val="C00000"/>
                            <w:sz w:val="30"/>
                            <w:szCs w:val="30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color w:val="C00000"/>
                            <w:sz w:val="30"/>
                            <w:szCs w:val="30"/>
                            <w:lang w:bidi="ar-DZ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Calibri" w:hAnsi="Cambria Math" w:cs="Calibri"/>
                            <w:color w:val="C00000"/>
                            <w:sz w:val="30"/>
                            <w:szCs w:val="30"/>
                            <w:lang w:bidi="ar-DZ"/>
                          </w:rPr>
                          <m:t>+</m:t>
                        </m:r>
                      </m:sup>
                    </m:sSup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Calibri" w:hAnsi="Cambria Math" w:cs="Calibri"/>
                            <w:i/>
                            <w:color w:val="C00000"/>
                            <w:sz w:val="30"/>
                            <w:szCs w:val="30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color w:val="C00000"/>
                            <w:sz w:val="30"/>
                            <w:szCs w:val="30"/>
                            <w:lang w:bidi="ar-DZ"/>
                          </w:rPr>
                          <m:t>Cl</m:t>
                        </m:r>
                      </m:e>
                      <m:sup>
                        <m:r>
                          <w:rPr>
                            <w:rFonts w:ascii="Cambria Math" w:eastAsia="Calibri" w:hAnsi="Cambria Math" w:cs="Calibri"/>
                            <w:color w:val="C00000"/>
                            <w:sz w:val="30"/>
                            <w:szCs w:val="30"/>
                            <w:lang w:bidi="ar-DZ"/>
                          </w:rPr>
                          <m:t>-</m:t>
                        </m:r>
                      </m:sup>
                    </m:sSup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aq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  <m:r>
                  <w:rPr>
                    <w:rFonts w:ascii="Cambria Math" w:eastAsia="Calibri" w:hAnsi="Cambria Math" w:cs="Calibri"/>
                    <w:color w:val="C00000"/>
                    <w:sz w:val="30"/>
                    <w:szCs w:val="30"/>
                    <w:lang w:bidi="ar-DZ"/>
                  </w:rPr>
                  <m:t>→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color w:val="C00000"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2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g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  <m:r>
                  <w:rPr>
                    <w:rFonts w:ascii="Cambria Math" w:eastAsia="Calibri" w:hAnsi="Cambria Math" w:cs="Calibri"/>
                    <w:color w:val="C00000"/>
                    <w:sz w:val="30"/>
                    <w:szCs w:val="30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color w:val="C00000"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="Calibri" w:hAnsi="Cambria Math" w:cs="Calibri"/>
                            <w:i/>
                            <w:color w:val="C00000"/>
                            <w:sz w:val="30"/>
                            <w:szCs w:val="30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color w:val="C00000"/>
                            <w:sz w:val="30"/>
                            <w:szCs w:val="30"/>
                            <w:lang w:bidi="ar-DZ"/>
                          </w:rPr>
                          <m:t>Zn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color w:val="C00000"/>
                            <w:sz w:val="30"/>
                            <w:szCs w:val="30"/>
                            <w:lang w:bidi="ar-DZ"/>
                          </w:rPr>
                          <m:t>2</m:t>
                        </m:r>
                        <m:r>
                          <w:rPr>
                            <w:rFonts w:ascii="Cambria Math" w:eastAsia="Calibri" w:hAnsi="Cambria Math" w:cs="Calibri"/>
                            <w:color w:val="C00000"/>
                            <w:sz w:val="30"/>
                            <w:szCs w:val="30"/>
                            <w:lang w:bidi="ar-DZ"/>
                          </w:rPr>
                          <m:t>+</m:t>
                        </m:r>
                      </m:sup>
                    </m:sSup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eastAsia="Calibri" w:hAnsi="Cambria Math" w:cs="Calibri"/>
                            <w:i/>
                            <w:color w:val="C00000"/>
                            <w:sz w:val="30"/>
                            <w:szCs w:val="30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color w:val="C00000"/>
                            <w:sz w:val="30"/>
                            <w:szCs w:val="30"/>
                            <w:lang w:bidi="ar-DZ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color w:val="C00000"/>
                            <w:sz w:val="30"/>
                            <w:szCs w:val="30"/>
                            <w:lang w:bidi="ar-DZ"/>
                          </w:rPr>
                          <m:t>Cl</m:t>
                        </m:r>
                      </m:e>
                      <m:sup>
                        <m:r>
                          <w:rPr>
                            <w:rFonts w:ascii="Cambria Math" w:eastAsia="Calibri" w:hAnsi="Cambria Math" w:cs="Calibri"/>
                            <w:color w:val="C00000"/>
                            <w:sz w:val="30"/>
                            <w:szCs w:val="30"/>
                            <w:lang w:bidi="ar-DZ"/>
                          </w:rPr>
                          <m:t>-</m:t>
                        </m:r>
                      </m:sup>
                    </m:sSup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aq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</m:oMath>
            </m:oMathPara>
          </w:p>
          <w:p w14:paraId="5D56C5AD" w14:textId="77777777" w:rsidR="00463401" w:rsidRPr="00A157D0" w:rsidRDefault="00463401" w:rsidP="00463401">
            <w:pPr>
              <w:numPr>
                <w:ilvl w:val="0"/>
                <w:numId w:val="31"/>
              </w:numPr>
              <w:bidi/>
              <w:spacing w:before="100" w:beforeAutospacing="1" w:afterAutospacing="1" w:line="276" w:lineRule="auto"/>
              <w:contextualSpacing/>
              <w:rPr>
                <w:rFonts w:ascii="Calibri" w:eastAsia="Times New Roman" w:hAnsi="Calibri" w:cs="Calibri"/>
                <w:b/>
                <w:bCs/>
                <w:sz w:val="30"/>
                <w:szCs w:val="30"/>
                <w:lang w:bidi="ar-DZ"/>
              </w:rPr>
            </w:pPr>
            <w:r w:rsidRPr="00A157D0">
              <w:rPr>
                <w:rFonts w:ascii="Calibri" w:eastAsia="Calibri" w:hAnsi="Calibri" w:cs="Calibri"/>
                <w:b/>
                <w:bCs/>
                <w:sz w:val="30"/>
                <w:szCs w:val="30"/>
                <w:rtl/>
                <w:lang w:bidi="ar-DZ"/>
              </w:rPr>
              <w:t>معادلة التفاعل بالصيغ الإحصائية</w:t>
            </w:r>
            <w:r w:rsidRPr="00A157D0">
              <w:rPr>
                <w:rFonts w:ascii="Calibri" w:eastAsia="Calibri" w:hAnsi="Calibri" w:cs="Calibri" w:hint="cs"/>
                <w:b/>
                <w:bCs/>
                <w:sz w:val="30"/>
                <w:szCs w:val="30"/>
                <w:rtl/>
                <w:lang w:bidi="ar-DZ"/>
              </w:rPr>
              <w:t>:</w:t>
            </w:r>
          </w:p>
          <w:p w14:paraId="64EA592F" w14:textId="77777777" w:rsidR="00463401" w:rsidRPr="00A157D0" w:rsidRDefault="00463401" w:rsidP="005F214C">
            <w:pPr>
              <w:bidi/>
              <w:spacing w:line="276" w:lineRule="auto"/>
              <w:ind w:left="720"/>
              <w:contextualSpacing/>
              <w:rPr>
                <w:rFonts w:ascii="Cambria Math" w:eastAsia="Calibri" w:hAnsi="Cambria Math" w:cs="Calibri"/>
                <w:i/>
                <w:color w:val="C00000"/>
                <w:sz w:val="30"/>
                <w:szCs w:val="30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color w:val="C00000"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Zn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s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  <m:r>
                  <w:rPr>
                    <w:rFonts w:ascii="Cambria Math" w:eastAsia="Calibri" w:hAnsi="Cambria Math" w:cs="Calibri"/>
                    <w:color w:val="C00000"/>
                    <w:sz w:val="30"/>
                    <w:szCs w:val="30"/>
                    <w:lang w:bidi="ar-DZ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color w:val="C00000"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HCl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aq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  <m:r>
                  <w:rPr>
                    <w:rFonts w:ascii="Cambria Math" w:eastAsia="Calibri" w:hAnsi="Cambria Math" w:cs="Calibri"/>
                    <w:color w:val="C00000"/>
                    <w:sz w:val="30"/>
                    <w:szCs w:val="30"/>
                    <w:lang w:bidi="ar-DZ"/>
                  </w:rPr>
                  <m:t xml:space="preserve"> →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color w:val="C00000"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2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g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  <m:r>
                  <w:rPr>
                    <w:rFonts w:ascii="Cambria Math" w:eastAsia="Calibri" w:hAnsi="Cambria Math" w:cs="Calibri"/>
                    <w:color w:val="C00000"/>
                    <w:sz w:val="30"/>
                    <w:szCs w:val="30"/>
                    <w:lang w:bidi="ar-DZ"/>
                  </w:rPr>
                  <m:t xml:space="preserve">+  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color w:val="C00000"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ZnCl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2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aq</m:t>
                    </m:r>
                    <m:r>
                      <w:rPr>
                        <w:rFonts w:ascii="Cambria Math" w:eastAsia="Calibri" w:hAnsi="Cambria Math" w:cs="Calibri"/>
                        <w:color w:val="C00000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</m:oMath>
            </m:oMathPara>
          </w:p>
          <w:p w14:paraId="0D6C4A07" w14:textId="77777777" w:rsidR="00463401" w:rsidRDefault="00463401" w:rsidP="00463401">
            <w:pPr>
              <w:pStyle w:val="ListParagraph"/>
              <w:numPr>
                <w:ilvl w:val="0"/>
                <w:numId w:val="31"/>
              </w:numPr>
              <w:bidi/>
              <w:spacing w:line="276" w:lineRule="auto"/>
              <w:rPr>
                <w:rFonts w:cstheme="minorHAnsi"/>
                <w:color w:val="000000" w:themeColor="text1"/>
                <w:sz w:val="28"/>
                <w:szCs w:val="32"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الملاحظة: </w:t>
            </w:r>
            <w:r w:rsidRPr="000211B9">
              <w:rPr>
                <w:rFonts w:ascii="Calibri" w:eastAsia="Calibri" w:hAnsi="Calibri" w:cs="Calibri" w:hint="cs"/>
                <w:color w:val="C00000"/>
                <w:sz w:val="30"/>
                <w:szCs w:val="30"/>
                <w:rtl/>
                <w:lang w:bidi="ar-DZ"/>
              </w:rPr>
              <w:t>تشكل راسب أبيض يسود عند تعرضه للضوء.</w:t>
            </w:r>
          </w:p>
          <w:p w14:paraId="0E609BE1" w14:textId="77777777" w:rsidR="00463401" w:rsidRPr="00E27A91" w:rsidRDefault="00463401" w:rsidP="005F214C">
            <w:pPr>
              <w:pStyle w:val="ListParagraph"/>
              <w:bidi/>
              <w:spacing w:line="276" w:lineRule="auto"/>
              <w:ind w:left="785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نستنتج بالنسبة لشوارد الكلور: </w:t>
            </w:r>
            <w:r w:rsidRPr="000211B9">
              <w:rPr>
                <w:rFonts w:ascii="Calibri" w:eastAsia="Calibri" w:hAnsi="Calibri" w:cs="Calibri" w:hint="cs"/>
                <w:color w:val="C00000"/>
                <w:sz w:val="30"/>
                <w:szCs w:val="30"/>
                <w:rtl/>
                <w:lang w:bidi="ar-DZ"/>
              </w:rPr>
              <w:t>أن شوارد الكلور لم تشارك في التفاعل.</w:t>
            </w:r>
          </w:p>
        </w:tc>
        <w:tc>
          <w:tcPr>
            <w:tcW w:w="1183" w:type="dxa"/>
            <w:vAlign w:val="center"/>
          </w:tcPr>
          <w:p w14:paraId="2B48B618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</w:t>
            </w:r>
          </w:p>
        </w:tc>
        <w:tc>
          <w:tcPr>
            <w:tcW w:w="797" w:type="dxa"/>
            <w:vAlign w:val="center"/>
          </w:tcPr>
          <w:p w14:paraId="1F7E88C4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</w:t>
            </w:r>
          </w:p>
        </w:tc>
      </w:tr>
      <w:tr w:rsidR="00463401" w14:paraId="1E579F20" w14:textId="77777777" w:rsidTr="005F214C">
        <w:trPr>
          <w:trHeight w:val="523"/>
        </w:trPr>
        <w:tc>
          <w:tcPr>
            <w:tcW w:w="8558" w:type="dxa"/>
            <w:vMerge/>
          </w:tcPr>
          <w:p w14:paraId="5A039B85" w14:textId="77777777" w:rsidR="00463401" w:rsidRPr="00A157D0" w:rsidRDefault="00463401" w:rsidP="005F214C">
            <w:pPr>
              <w:bidi/>
              <w:rPr>
                <w:rFonts w:ascii="Calibri" w:eastAsia="Calibri" w:hAnsi="Calibri" w:cs="Calibri"/>
                <w:b/>
                <w:bCs/>
                <w:sz w:val="30"/>
                <w:szCs w:val="30"/>
                <w:u w:val="thick"/>
                <w:rtl/>
                <w:lang w:val="en-US" w:bidi="ar-DZ"/>
              </w:rPr>
            </w:pPr>
          </w:p>
        </w:tc>
        <w:tc>
          <w:tcPr>
            <w:tcW w:w="1183" w:type="dxa"/>
            <w:vAlign w:val="center"/>
          </w:tcPr>
          <w:p w14:paraId="5772314E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 x 2</w:t>
            </w:r>
          </w:p>
        </w:tc>
        <w:tc>
          <w:tcPr>
            <w:tcW w:w="797" w:type="dxa"/>
            <w:vAlign w:val="center"/>
          </w:tcPr>
          <w:p w14:paraId="52DA5E11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</w:t>
            </w:r>
          </w:p>
        </w:tc>
      </w:tr>
      <w:tr w:rsidR="00463401" w14:paraId="1BD9C10F" w14:textId="77777777" w:rsidTr="005F214C">
        <w:trPr>
          <w:trHeight w:val="531"/>
        </w:trPr>
        <w:tc>
          <w:tcPr>
            <w:tcW w:w="8558" w:type="dxa"/>
            <w:vMerge/>
          </w:tcPr>
          <w:p w14:paraId="22804626" w14:textId="77777777" w:rsidR="00463401" w:rsidRPr="00E27A91" w:rsidRDefault="00463401" w:rsidP="005F214C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2E0FEA23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 x 2</w:t>
            </w:r>
          </w:p>
        </w:tc>
        <w:tc>
          <w:tcPr>
            <w:tcW w:w="797" w:type="dxa"/>
            <w:vAlign w:val="center"/>
          </w:tcPr>
          <w:p w14:paraId="3395FB63" w14:textId="77777777" w:rsidR="00463401" w:rsidRPr="00276BE8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</w:t>
            </w:r>
          </w:p>
        </w:tc>
      </w:tr>
      <w:tr w:rsidR="00463401" w14:paraId="4F2A1963" w14:textId="77777777" w:rsidTr="005F214C">
        <w:trPr>
          <w:trHeight w:val="1603"/>
        </w:trPr>
        <w:tc>
          <w:tcPr>
            <w:tcW w:w="8558" w:type="dxa"/>
            <w:vMerge/>
          </w:tcPr>
          <w:p w14:paraId="0BD029DB" w14:textId="77777777" w:rsidR="00463401" w:rsidRPr="00FA0CF5" w:rsidRDefault="00463401" w:rsidP="005F214C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4BE25C06" w14:textId="77777777" w:rsidR="00463401" w:rsidRPr="00385DBA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3</w:t>
            </w:r>
            <w:r w:rsidRPr="00385DBA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 xml:space="preserve"> x 0.5</w:t>
            </w:r>
          </w:p>
        </w:tc>
        <w:tc>
          <w:tcPr>
            <w:tcW w:w="797" w:type="dxa"/>
            <w:vAlign w:val="center"/>
          </w:tcPr>
          <w:p w14:paraId="45F12520" w14:textId="77777777" w:rsidR="00463401" w:rsidRPr="00385DBA" w:rsidRDefault="00463401" w:rsidP="005F21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01.5</w:t>
            </w:r>
          </w:p>
        </w:tc>
      </w:tr>
      <w:tr w:rsidR="00463401" w14:paraId="659B5650" w14:textId="77777777" w:rsidTr="005F214C">
        <w:trPr>
          <w:trHeight w:val="1060"/>
        </w:trPr>
        <w:tc>
          <w:tcPr>
            <w:tcW w:w="8558" w:type="dxa"/>
            <w:vMerge/>
          </w:tcPr>
          <w:p w14:paraId="1D1CBFDC" w14:textId="77777777" w:rsidR="00463401" w:rsidRPr="00FA0CF5" w:rsidRDefault="00463401" w:rsidP="005F214C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72F92D0A" w14:textId="77777777" w:rsidR="00463401" w:rsidRPr="00385DBA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 w:rsidRPr="00385DBA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 xml:space="preserve">0.25 x </w: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797" w:type="dxa"/>
            <w:vAlign w:val="center"/>
          </w:tcPr>
          <w:p w14:paraId="5C41DBD5" w14:textId="77777777" w:rsidR="00463401" w:rsidRPr="00385DBA" w:rsidRDefault="00463401" w:rsidP="005F21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1.75</w:t>
            </w:r>
          </w:p>
        </w:tc>
      </w:tr>
      <w:tr w:rsidR="00463401" w14:paraId="2F9E26C0" w14:textId="77777777" w:rsidTr="005F214C">
        <w:trPr>
          <w:trHeight w:val="717"/>
        </w:trPr>
        <w:tc>
          <w:tcPr>
            <w:tcW w:w="8558" w:type="dxa"/>
            <w:vMerge/>
          </w:tcPr>
          <w:p w14:paraId="134B3666" w14:textId="77777777" w:rsidR="00463401" w:rsidRPr="00FA0CF5" w:rsidRDefault="00463401" w:rsidP="005F214C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477299C8" w14:textId="77777777" w:rsidR="00463401" w:rsidRPr="00385DBA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 w:rsidRPr="00385DBA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 xml:space="preserve">0.25 x </w: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797" w:type="dxa"/>
            <w:vAlign w:val="center"/>
          </w:tcPr>
          <w:p w14:paraId="12826660" w14:textId="77777777" w:rsidR="00463401" w:rsidRPr="00385DBA" w:rsidRDefault="00463401" w:rsidP="005F21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1.75</w:t>
            </w:r>
          </w:p>
        </w:tc>
      </w:tr>
      <w:tr w:rsidR="00463401" w14:paraId="1D6B1DFC" w14:textId="77777777" w:rsidTr="005F214C">
        <w:trPr>
          <w:trHeight w:val="363"/>
        </w:trPr>
        <w:tc>
          <w:tcPr>
            <w:tcW w:w="8558" w:type="dxa"/>
            <w:vMerge/>
          </w:tcPr>
          <w:p w14:paraId="61415E3A" w14:textId="77777777" w:rsidR="00463401" w:rsidRPr="00FA0CF5" w:rsidRDefault="00463401" w:rsidP="005F214C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23C8C60B" w14:textId="77777777" w:rsidR="00463401" w:rsidRPr="00385DBA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0.5 x 2</w:t>
            </w:r>
          </w:p>
        </w:tc>
        <w:tc>
          <w:tcPr>
            <w:tcW w:w="797" w:type="dxa"/>
            <w:vAlign w:val="center"/>
          </w:tcPr>
          <w:p w14:paraId="686247D8" w14:textId="77777777" w:rsidR="00463401" w:rsidRDefault="00463401" w:rsidP="005F21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</w:t>
            </w:r>
          </w:p>
        </w:tc>
      </w:tr>
      <w:tr w:rsidR="00463401" w14:paraId="64124A8E" w14:textId="77777777" w:rsidTr="005F214C">
        <w:trPr>
          <w:trHeight w:val="501"/>
        </w:trPr>
        <w:tc>
          <w:tcPr>
            <w:tcW w:w="8558" w:type="dxa"/>
            <w:vMerge/>
          </w:tcPr>
          <w:p w14:paraId="316A1155" w14:textId="77777777" w:rsidR="00463401" w:rsidRPr="00FA0CF5" w:rsidRDefault="00463401" w:rsidP="005F214C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14:paraId="4D27B9FA" w14:textId="77777777" w:rsidR="00463401" w:rsidRPr="00385DBA" w:rsidRDefault="00463401" w:rsidP="005F214C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01</w:t>
            </w:r>
          </w:p>
        </w:tc>
        <w:tc>
          <w:tcPr>
            <w:tcW w:w="797" w:type="dxa"/>
            <w:vAlign w:val="center"/>
          </w:tcPr>
          <w:p w14:paraId="08168C55" w14:textId="77777777" w:rsidR="00463401" w:rsidRDefault="00463401" w:rsidP="005F21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</w:t>
            </w:r>
          </w:p>
        </w:tc>
      </w:tr>
    </w:tbl>
    <w:p w14:paraId="2CC313D6" w14:textId="77777777" w:rsidR="00463401" w:rsidRPr="006160EA" w:rsidRDefault="00463401" w:rsidP="00463401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>
        <w:rPr>
          <w:rFonts w:cstheme="minorHAnsi" w:hint="cs"/>
          <w:noProof/>
          <w:color w:val="000000" w:themeColor="text1"/>
          <w:sz w:val="28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2DCC1F2" wp14:editId="7A094C82">
                <wp:simplePos x="0" y="0"/>
                <wp:positionH relativeFrom="column">
                  <wp:posOffset>2740964</wp:posOffset>
                </wp:positionH>
                <wp:positionV relativeFrom="paragraph">
                  <wp:posOffset>15432</wp:posOffset>
                </wp:positionV>
                <wp:extent cx="1828800" cy="340167"/>
                <wp:effectExtent l="0" t="0" r="0" b="3175"/>
                <wp:wrapNone/>
                <wp:docPr id="1908535321" name="Text Box 1908535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01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FA7E7" w14:textId="77777777" w:rsidR="00463401" w:rsidRPr="000211B9" w:rsidRDefault="00463401" w:rsidP="0046340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211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0.75 </w:t>
                            </w:r>
                            <w:r w:rsidRPr="000211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التنظيم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CC1F2" id="Text Box 1908535321" o:spid="_x0000_s1071" type="#_x0000_t202" style="position:absolute;left:0;text-align:left;margin-left:215.8pt;margin-top:1.2pt;width:2in;height:26.8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" filled="f" stroked="f" strokeweight=".5pt">
                <v:textbox>
                  <w:txbxContent>
                    <w:p w14:paraId="625FA7E7" w14:textId="77777777" w:rsidR="00463401" w:rsidRPr="000211B9" w:rsidRDefault="00463401" w:rsidP="00463401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211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0.75 </w:t>
                      </w:r>
                      <w:r w:rsidRPr="000211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التنظيم </w:t>
                      </w:r>
                    </w:p>
                  </w:txbxContent>
                </v:textbox>
              </v:shape>
            </w:pict>
          </mc:Fallback>
        </mc:AlternateContent>
      </w:r>
    </w:p>
    <w:p w14:paraId="21CA20F9" w14:textId="77777777" w:rsidR="00463401" w:rsidRPr="0091015D" w:rsidRDefault="00463401" w:rsidP="00463401">
      <w:pPr>
        <w:bidi/>
        <w:spacing w:line="240" w:lineRule="auto"/>
        <w:jc w:val="right"/>
        <w:rPr>
          <w:rFonts w:ascii="Times New Roman" w:hAnsi="Times New Roman" w:cstheme="minorHAnsi" w:hint="cs"/>
          <w:sz w:val="28"/>
          <w:szCs w:val="28"/>
          <w:rtl/>
          <w:lang w:bidi="ar-DZ"/>
        </w:rPr>
      </w:pPr>
    </w:p>
    <w:sectPr w:rsidR="00463401" w:rsidRPr="0091015D" w:rsidSect="006A3D4B">
      <w:pgSz w:w="11906" w:h="16838"/>
      <w:pgMar w:top="567" w:right="1134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BC645" w14:textId="77777777" w:rsidR="006A3D4B" w:rsidRDefault="006A3D4B" w:rsidP="00F54AB1">
      <w:pPr>
        <w:spacing w:after="0" w:line="240" w:lineRule="auto"/>
      </w:pPr>
      <w:r>
        <w:separator/>
      </w:r>
    </w:p>
  </w:endnote>
  <w:endnote w:type="continuationSeparator" w:id="0">
    <w:p w14:paraId="3BAEA15E" w14:textId="77777777" w:rsidR="006A3D4B" w:rsidRDefault="006A3D4B" w:rsidP="00F5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C371E" w14:textId="77777777" w:rsidR="006A3D4B" w:rsidRDefault="006A3D4B" w:rsidP="00F54AB1">
      <w:pPr>
        <w:spacing w:after="0" w:line="240" w:lineRule="auto"/>
      </w:pPr>
      <w:r>
        <w:separator/>
      </w:r>
    </w:p>
  </w:footnote>
  <w:footnote w:type="continuationSeparator" w:id="0">
    <w:p w14:paraId="2425358D" w14:textId="77777777" w:rsidR="006A3D4B" w:rsidRDefault="006A3D4B" w:rsidP="00F54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4pt;height:11.4pt" o:bullet="t">
        <v:imagedata r:id="rId1" o:title="msoAF65"/>
      </v:shape>
    </w:pict>
  </w:numPicBullet>
  <w:abstractNum w:abstractNumId="0" w15:restartNumberingAfterBreak="0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A1C7B"/>
    <w:multiLevelType w:val="hybridMultilevel"/>
    <w:tmpl w:val="9EF6C3C0"/>
    <w:lvl w:ilvl="0" w:tplc="48729658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17FD782E"/>
    <w:multiLevelType w:val="hybridMultilevel"/>
    <w:tmpl w:val="3AF6444C"/>
    <w:lvl w:ilvl="0" w:tplc="4AA2882A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F07C0"/>
    <w:multiLevelType w:val="hybridMultilevel"/>
    <w:tmpl w:val="E730CA5C"/>
    <w:lvl w:ilvl="0" w:tplc="40E02CE6">
      <w:start w:val="1"/>
      <w:numFmt w:val="arabicAlpha"/>
      <w:lvlText w:val="%1-"/>
      <w:lvlJc w:val="left"/>
      <w:pPr>
        <w:ind w:left="10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13C8D"/>
    <w:multiLevelType w:val="hybridMultilevel"/>
    <w:tmpl w:val="B636AC0C"/>
    <w:lvl w:ilvl="0" w:tplc="ECB43B14">
      <w:start w:val="1"/>
      <w:numFmt w:val="decimal"/>
      <w:lvlText w:val="%1."/>
      <w:lvlJc w:val="left"/>
      <w:pPr>
        <w:ind w:left="360" w:hanging="360"/>
      </w:pPr>
      <w:rPr>
        <w:b/>
        <w:bCs/>
        <w:sz w:val="30"/>
        <w:szCs w:val="3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33184D"/>
    <w:multiLevelType w:val="hybridMultilevel"/>
    <w:tmpl w:val="A8A65C84"/>
    <w:lvl w:ilvl="0" w:tplc="9B2EC13E">
      <w:start w:val="1"/>
      <w:numFmt w:val="arabicAlpha"/>
      <w:lvlText w:val="%1."/>
      <w:lvlJc w:val="left"/>
      <w:pPr>
        <w:ind w:left="114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7C16375"/>
    <w:multiLevelType w:val="hybridMultilevel"/>
    <w:tmpl w:val="2F44A418"/>
    <w:lvl w:ilvl="0" w:tplc="94109508">
      <w:start w:val="1"/>
      <w:numFmt w:val="bullet"/>
      <w:lvlText w:val=""/>
      <w:lvlJc w:val="left"/>
      <w:pPr>
        <w:ind w:left="643" w:hanging="360"/>
      </w:pPr>
      <w:rPr>
        <w:rFonts w:ascii="Wingdings" w:hAnsi="Wingdings" w:cs="Wingdings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2B8714DE"/>
    <w:multiLevelType w:val="hybridMultilevel"/>
    <w:tmpl w:val="6140375A"/>
    <w:lvl w:ilvl="0" w:tplc="824AEB0A">
      <w:start w:val="1"/>
      <w:numFmt w:val="decimal"/>
      <w:lvlText w:val="%1."/>
      <w:lvlJc w:val="left"/>
      <w:pPr>
        <w:ind w:left="720" w:hanging="360"/>
      </w:pPr>
      <w:rPr>
        <w:rFonts w:ascii="Simplified Arabic" w:hAnsi="Simplified Arabic" w:cs="Simplified Arabic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B61D0"/>
    <w:multiLevelType w:val="hybridMultilevel"/>
    <w:tmpl w:val="896465EA"/>
    <w:lvl w:ilvl="0" w:tplc="040C000F">
      <w:start w:val="1"/>
      <w:numFmt w:val="decimal"/>
      <w:lvlText w:val="%1."/>
      <w:lvlJc w:val="left"/>
      <w:pPr>
        <w:ind w:left="825" w:hanging="360"/>
      </w:p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39BA5DCA"/>
    <w:multiLevelType w:val="hybridMultilevel"/>
    <w:tmpl w:val="FAD42686"/>
    <w:lvl w:ilvl="0" w:tplc="56E61F78">
      <w:start w:val="3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52BBF"/>
    <w:multiLevelType w:val="hybridMultilevel"/>
    <w:tmpl w:val="D47E8DE4"/>
    <w:lvl w:ilvl="0" w:tplc="040C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3BFA1BD8"/>
    <w:multiLevelType w:val="hybridMultilevel"/>
    <w:tmpl w:val="C11AAA46"/>
    <w:lvl w:ilvl="0" w:tplc="C832B782">
      <w:start w:val="5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67888"/>
    <w:multiLevelType w:val="hybridMultilevel"/>
    <w:tmpl w:val="D2B87FFE"/>
    <w:lvl w:ilvl="0" w:tplc="40E02CE6">
      <w:start w:val="1"/>
      <w:numFmt w:val="arabicAlpha"/>
      <w:lvlText w:val="%1-"/>
      <w:lvlJc w:val="left"/>
      <w:pPr>
        <w:ind w:left="10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6" w15:restartNumberingAfterBreak="0">
    <w:nsid w:val="3F3056CD"/>
    <w:multiLevelType w:val="hybridMultilevel"/>
    <w:tmpl w:val="8416AF62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26139"/>
    <w:multiLevelType w:val="hybridMultilevel"/>
    <w:tmpl w:val="F2F41D76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9A29BF"/>
    <w:multiLevelType w:val="hybridMultilevel"/>
    <w:tmpl w:val="85CC76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854E9A"/>
    <w:multiLevelType w:val="hybridMultilevel"/>
    <w:tmpl w:val="7AA0A70E"/>
    <w:lvl w:ilvl="0" w:tplc="40E02CE6">
      <w:start w:val="1"/>
      <w:numFmt w:val="arabicAlpha"/>
      <w:lvlText w:val="%1-"/>
      <w:lvlJc w:val="left"/>
      <w:pPr>
        <w:ind w:left="10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8513DD"/>
    <w:multiLevelType w:val="hybridMultilevel"/>
    <w:tmpl w:val="BD529AE4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D01C8A"/>
    <w:multiLevelType w:val="hybridMultilevel"/>
    <w:tmpl w:val="B558A05E"/>
    <w:lvl w:ilvl="0" w:tplc="63F04E40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64A42FB3"/>
    <w:multiLevelType w:val="hybridMultilevel"/>
    <w:tmpl w:val="98B60F54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31028"/>
    <w:multiLevelType w:val="hybridMultilevel"/>
    <w:tmpl w:val="E0468D2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FB652A"/>
    <w:multiLevelType w:val="hybridMultilevel"/>
    <w:tmpl w:val="F2F08BC6"/>
    <w:lvl w:ilvl="0" w:tplc="BB60FA5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4C1360"/>
    <w:multiLevelType w:val="hybridMultilevel"/>
    <w:tmpl w:val="E9DE740E"/>
    <w:lvl w:ilvl="0" w:tplc="0C6CCE34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2E2DA1"/>
    <w:multiLevelType w:val="hybridMultilevel"/>
    <w:tmpl w:val="83560A78"/>
    <w:lvl w:ilvl="0" w:tplc="C868B886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75E948DE"/>
    <w:multiLevelType w:val="hybridMultilevel"/>
    <w:tmpl w:val="4FAE4D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14148">
    <w:abstractNumId w:val="30"/>
  </w:num>
  <w:num w:numId="2" w16cid:durableId="1581938746">
    <w:abstractNumId w:val="2"/>
  </w:num>
  <w:num w:numId="3" w16cid:durableId="1698460311">
    <w:abstractNumId w:val="27"/>
  </w:num>
  <w:num w:numId="4" w16cid:durableId="1521702812">
    <w:abstractNumId w:val="21"/>
  </w:num>
  <w:num w:numId="5" w16cid:durableId="853618117">
    <w:abstractNumId w:val="4"/>
  </w:num>
  <w:num w:numId="6" w16cid:durableId="1736051300">
    <w:abstractNumId w:val="0"/>
  </w:num>
  <w:num w:numId="7" w16cid:durableId="2024625243">
    <w:abstractNumId w:val="14"/>
  </w:num>
  <w:num w:numId="8" w16cid:durableId="1131440798">
    <w:abstractNumId w:val="3"/>
  </w:num>
  <w:num w:numId="9" w16cid:durableId="980185225">
    <w:abstractNumId w:val="20"/>
  </w:num>
  <w:num w:numId="10" w16cid:durableId="2066828178">
    <w:abstractNumId w:val="29"/>
  </w:num>
  <w:num w:numId="11" w16cid:durableId="926033779">
    <w:abstractNumId w:val="23"/>
  </w:num>
  <w:num w:numId="12" w16cid:durableId="1281493030">
    <w:abstractNumId w:val="24"/>
  </w:num>
  <w:num w:numId="13" w16cid:durableId="1563635142">
    <w:abstractNumId w:val="16"/>
  </w:num>
  <w:num w:numId="14" w16cid:durableId="251009560">
    <w:abstractNumId w:val="26"/>
  </w:num>
  <w:num w:numId="15" w16cid:durableId="1557550783">
    <w:abstractNumId w:val="28"/>
  </w:num>
  <w:num w:numId="16" w16cid:durableId="1888905110">
    <w:abstractNumId w:val="15"/>
  </w:num>
  <w:num w:numId="17" w16cid:durableId="1079250279">
    <w:abstractNumId w:val="12"/>
  </w:num>
  <w:num w:numId="18" w16cid:durableId="594021390">
    <w:abstractNumId w:val="19"/>
  </w:num>
  <w:num w:numId="19" w16cid:durableId="1075475092">
    <w:abstractNumId w:val="5"/>
  </w:num>
  <w:num w:numId="20" w16cid:durableId="1501458968">
    <w:abstractNumId w:val="1"/>
  </w:num>
  <w:num w:numId="21" w16cid:durableId="530728526">
    <w:abstractNumId w:val="13"/>
  </w:num>
  <w:num w:numId="22" w16cid:durableId="1110245707">
    <w:abstractNumId w:val="11"/>
  </w:num>
  <w:num w:numId="23" w16cid:durableId="1378892705">
    <w:abstractNumId w:val="7"/>
  </w:num>
  <w:num w:numId="24" w16cid:durableId="1074737764">
    <w:abstractNumId w:val="9"/>
  </w:num>
  <w:num w:numId="25" w16cid:durableId="802574810">
    <w:abstractNumId w:val="17"/>
  </w:num>
  <w:num w:numId="26" w16cid:durableId="91359001">
    <w:abstractNumId w:val="6"/>
  </w:num>
  <w:num w:numId="27" w16cid:durableId="1956473363">
    <w:abstractNumId w:val="8"/>
  </w:num>
  <w:num w:numId="28" w16cid:durableId="833490679">
    <w:abstractNumId w:val="25"/>
  </w:num>
  <w:num w:numId="29" w16cid:durableId="646010344">
    <w:abstractNumId w:val="18"/>
  </w:num>
  <w:num w:numId="30" w16cid:durableId="524054392">
    <w:abstractNumId w:val="10"/>
  </w:num>
  <w:num w:numId="31" w16cid:durableId="12969869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6AA"/>
    <w:rsid w:val="000250F2"/>
    <w:rsid w:val="00025E1F"/>
    <w:rsid w:val="00037AD7"/>
    <w:rsid w:val="000505F1"/>
    <w:rsid w:val="000519A3"/>
    <w:rsid w:val="00062965"/>
    <w:rsid w:val="000862D9"/>
    <w:rsid w:val="000A3CA3"/>
    <w:rsid w:val="000B1FF8"/>
    <w:rsid w:val="000C6DA5"/>
    <w:rsid w:val="00116958"/>
    <w:rsid w:val="00134A07"/>
    <w:rsid w:val="001844FD"/>
    <w:rsid w:val="001E6369"/>
    <w:rsid w:val="00264DCB"/>
    <w:rsid w:val="002A52CF"/>
    <w:rsid w:val="002D270B"/>
    <w:rsid w:val="002D7B53"/>
    <w:rsid w:val="002F0798"/>
    <w:rsid w:val="00316909"/>
    <w:rsid w:val="00365C98"/>
    <w:rsid w:val="003802C1"/>
    <w:rsid w:val="0043274F"/>
    <w:rsid w:val="004450CE"/>
    <w:rsid w:val="00463401"/>
    <w:rsid w:val="00475480"/>
    <w:rsid w:val="00547547"/>
    <w:rsid w:val="00582D7B"/>
    <w:rsid w:val="005A0F4F"/>
    <w:rsid w:val="005B1DEB"/>
    <w:rsid w:val="005C655C"/>
    <w:rsid w:val="005D6DB7"/>
    <w:rsid w:val="005E0C91"/>
    <w:rsid w:val="0064244C"/>
    <w:rsid w:val="006A3D4B"/>
    <w:rsid w:val="00713B09"/>
    <w:rsid w:val="00757A42"/>
    <w:rsid w:val="00760381"/>
    <w:rsid w:val="00782982"/>
    <w:rsid w:val="007937F6"/>
    <w:rsid w:val="007F3300"/>
    <w:rsid w:val="0091015D"/>
    <w:rsid w:val="009136EC"/>
    <w:rsid w:val="009166FD"/>
    <w:rsid w:val="00940FB7"/>
    <w:rsid w:val="009435A3"/>
    <w:rsid w:val="00990039"/>
    <w:rsid w:val="009A280D"/>
    <w:rsid w:val="009B5A8B"/>
    <w:rsid w:val="009D3849"/>
    <w:rsid w:val="00A04DB1"/>
    <w:rsid w:val="00A32712"/>
    <w:rsid w:val="00A5630D"/>
    <w:rsid w:val="00A66DE5"/>
    <w:rsid w:val="00A826C4"/>
    <w:rsid w:val="00AF423D"/>
    <w:rsid w:val="00B12181"/>
    <w:rsid w:val="00B14800"/>
    <w:rsid w:val="00B14E64"/>
    <w:rsid w:val="00BA6391"/>
    <w:rsid w:val="00BF7F34"/>
    <w:rsid w:val="00C03F0D"/>
    <w:rsid w:val="00C5459A"/>
    <w:rsid w:val="00C61436"/>
    <w:rsid w:val="00C738A2"/>
    <w:rsid w:val="00CA1602"/>
    <w:rsid w:val="00CA790B"/>
    <w:rsid w:val="00CC2C83"/>
    <w:rsid w:val="00D51FA2"/>
    <w:rsid w:val="00D677A9"/>
    <w:rsid w:val="00D7095E"/>
    <w:rsid w:val="00D81F6D"/>
    <w:rsid w:val="00DA079B"/>
    <w:rsid w:val="00DD5838"/>
    <w:rsid w:val="00DE297C"/>
    <w:rsid w:val="00E01CBC"/>
    <w:rsid w:val="00E21425"/>
    <w:rsid w:val="00E505BE"/>
    <w:rsid w:val="00E5450E"/>
    <w:rsid w:val="00EB0FA3"/>
    <w:rsid w:val="00EF1D9D"/>
    <w:rsid w:val="00F03714"/>
    <w:rsid w:val="00F2705C"/>
    <w:rsid w:val="00F30B53"/>
    <w:rsid w:val="00F54AB1"/>
    <w:rsid w:val="00F60AAC"/>
    <w:rsid w:val="00F92DAD"/>
    <w:rsid w:val="00F973AD"/>
    <w:rsid w:val="00FC5DA5"/>
    <w:rsid w:val="00FD26AA"/>
    <w:rsid w:val="00FE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FCA0A"/>
  <w15:chartTrackingRefBased/>
  <w15:docId w15:val="{2BE11E71-3F95-4394-B62A-BA6F0FC4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PlaceholderText">
    <w:name w:val="Placeholder Text"/>
    <w:basedOn w:val="DefaultParagraphFont"/>
    <w:uiPriority w:val="99"/>
    <w:semiHidden/>
    <w:rsid w:val="00713B0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B1"/>
  </w:style>
  <w:style w:type="paragraph" w:styleId="Footer">
    <w:name w:val="footer"/>
    <w:basedOn w:val="Normal"/>
    <w:link w:val="Foot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B1"/>
  </w:style>
  <w:style w:type="paragraph" w:customStyle="1" w:styleId="Gdmath">
    <w:name w:val="Gdmath"/>
    <w:basedOn w:val="Normal"/>
    <w:link w:val="GdmathChar"/>
    <w:rsid w:val="00A826C4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A826C4"/>
    <w:rPr>
      <w:rFonts w:ascii="Times New Roman" w:hAnsi="Times New Roman" w:cs="Times New Roman"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16AD0-E32D-41EA-A7AE-47EF06184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1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said2024</cp:lastModifiedBy>
  <cp:revision>2</cp:revision>
  <cp:lastPrinted>2023-02-11T19:25:00Z</cp:lastPrinted>
  <dcterms:created xsi:type="dcterms:W3CDTF">2024-03-18T23:18:00Z</dcterms:created>
  <dcterms:modified xsi:type="dcterms:W3CDTF">2024-03-18T23:18:00Z</dcterms:modified>
</cp:coreProperties>
</file>
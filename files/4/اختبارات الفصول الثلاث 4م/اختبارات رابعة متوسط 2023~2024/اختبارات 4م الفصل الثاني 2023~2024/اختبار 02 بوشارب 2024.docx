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svg" ContentType="image/svg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6BCC" w:rsidRPr="00856BCC" w:rsidRDefault="00856BCC" w:rsidP="00856BCC">
      <w:pPr>
        <w:spacing w:after="16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US" w:eastAsia="en-US" w:bidi="ar-DZ"/>
        </w:rPr>
      </w:pPr>
      <w:r w:rsidRPr="00856BCC">
        <w:rPr>
          <w:rFonts w:ascii="Calibri" w:eastAsia="Calibri" w:hAnsi="Calibri" w:cs="Times New Roman" w:hint="cs"/>
          <w:b/>
          <w:bCs/>
          <w:sz w:val="32"/>
          <w:szCs w:val="32"/>
          <w:u w:val="single"/>
          <w:rtl/>
          <w:lang w:val="en-US" w:eastAsia="en-US" w:bidi="ar-DZ"/>
        </w:rPr>
        <w:t>متوسطة:</w:t>
      </w:r>
      <w:r w:rsidRPr="00856BCC">
        <w:rPr>
          <w:rFonts w:ascii="Calibri" w:eastAsia="Calibri" w:hAnsi="Calibri" w:cs="Calibri"/>
          <w:b/>
          <w:bCs/>
          <w:sz w:val="32"/>
          <w:szCs w:val="32"/>
          <w:rtl/>
          <w:lang w:val="en-US" w:eastAsia="en-US" w:bidi="ar-DZ"/>
        </w:rPr>
        <w:t xml:space="preserve"> </w:t>
      </w:r>
      <w:r>
        <w:rPr>
          <w:rFonts w:ascii="Calibri" w:eastAsia="Calibri" w:hAnsi="Calibri" w:cs="Times New Roman" w:hint="cs"/>
          <w:b/>
          <w:bCs/>
          <w:sz w:val="32"/>
          <w:szCs w:val="32"/>
          <w:rtl/>
          <w:lang w:val="en-US" w:eastAsia="en-US" w:bidi="ar-DZ"/>
        </w:rPr>
        <w:t xml:space="preserve">بوشارب يوسف </w:t>
      </w:r>
      <w:r>
        <w:rPr>
          <w:rFonts w:ascii="Calibri" w:eastAsia="Calibri" w:hAnsi="Calibri" w:cs="Times New Roman"/>
          <w:b/>
          <w:bCs/>
          <w:sz w:val="32"/>
          <w:szCs w:val="32"/>
          <w:rtl/>
          <w:lang w:val="en-US" w:eastAsia="en-US" w:bidi="ar-DZ"/>
        </w:rPr>
        <w:t>–</w:t>
      </w:r>
      <w:proofErr w:type="gramStart"/>
      <w:r>
        <w:rPr>
          <w:rFonts w:ascii="Calibri" w:eastAsia="Calibri" w:hAnsi="Calibri" w:cs="Times New Roman" w:hint="cs"/>
          <w:b/>
          <w:bCs/>
          <w:sz w:val="32"/>
          <w:szCs w:val="32"/>
          <w:rtl/>
          <w:lang w:val="en-US" w:eastAsia="en-US" w:bidi="ar-DZ"/>
        </w:rPr>
        <w:t>الحاسي-</w:t>
      </w:r>
      <w:r w:rsidRPr="00856BCC">
        <w:rPr>
          <w:rFonts w:ascii="Calibri" w:eastAsia="Calibri" w:hAnsi="Calibri" w:cs="Times New Roman"/>
          <w:b/>
          <w:bCs/>
          <w:sz w:val="32"/>
          <w:szCs w:val="32"/>
          <w:rtl/>
          <w:lang w:val="en-US" w:eastAsia="en-US" w:bidi="ar-DZ"/>
        </w:rPr>
        <w:t xml:space="preserve"> </w:t>
      </w:r>
      <w:r w:rsidRPr="00856BCC">
        <w:rPr>
          <w:rFonts w:ascii="Calibri" w:eastAsia="Calibri" w:hAnsi="Calibri" w:cs="Calibri" w:hint="cs"/>
          <w:b/>
          <w:bCs/>
          <w:sz w:val="32"/>
          <w:szCs w:val="32"/>
          <w:rtl/>
          <w:lang w:val="en-US" w:eastAsia="en-US" w:bidi="ar-DZ"/>
        </w:rPr>
        <w:t xml:space="preserve"> </w:t>
      </w:r>
      <w:proofErr w:type="gramEnd"/>
      <w:r w:rsidRPr="00856BCC">
        <w:rPr>
          <w:rFonts w:ascii="Calibri" w:eastAsia="Calibri" w:hAnsi="Calibri" w:cs="Calibri" w:hint="cs"/>
          <w:b/>
          <w:bCs/>
          <w:sz w:val="32"/>
          <w:szCs w:val="32"/>
          <w:rtl/>
          <w:lang w:val="en-US" w:eastAsia="en-US" w:bidi="ar-DZ"/>
        </w:rPr>
        <w:t xml:space="preserve">                                    </w:t>
      </w:r>
      <w:r w:rsidRPr="00856BCC">
        <w:rPr>
          <w:rFonts w:ascii="Calibri" w:eastAsia="Calibri" w:hAnsi="Calibri" w:cs="Times New Roman" w:hint="cs"/>
          <w:b/>
          <w:bCs/>
          <w:sz w:val="32"/>
          <w:szCs w:val="32"/>
          <w:rtl/>
          <w:lang w:val="en-US" w:eastAsia="en-US" w:bidi="ar-DZ"/>
        </w:rPr>
        <w:t xml:space="preserve">             </w:t>
      </w:r>
      <w:r w:rsidRPr="00856BCC">
        <w:rPr>
          <w:rFonts w:ascii="Calibri" w:eastAsia="Calibri" w:hAnsi="Calibri" w:cs="Times New Roman" w:hint="cs"/>
          <w:b/>
          <w:bCs/>
          <w:sz w:val="32"/>
          <w:szCs w:val="32"/>
          <w:u w:val="single"/>
          <w:rtl/>
          <w:lang w:val="en-US" w:eastAsia="en-US" w:bidi="ar-DZ"/>
        </w:rPr>
        <w:t xml:space="preserve">المستوى </w:t>
      </w:r>
      <w:r w:rsidRPr="00856BCC">
        <w:rPr>
          <w:rFonts w:ascii="Calibri" w:eastAsia="Calibri" w:hAnsi="Calibri" w:cs="Calibri" w:hint="cs"/>
          <w:b/>
          <w:bCs/>
          <w:sz w:val="32"/>
          <w:szCs w:val="32"/>
          <w:u w:val="single"/>
          <w:rtl/>
          <w:lang w:val="en-US" w:eastAsia="en-US" w:bidi="ar-DZ"/>
        </w:rPr>
        <w:t>:</w:t>
      </w:r>
      <w:r w:rsidRPr="00856BCC">
        <w:rPr>
          <w:rFonts w:ascii="Calibri" w:eastAsia="Calibri" w:hAnsi="Calibri" w:cs="Calibri" w:hint="cs"/>
          <w:b/>
          <w:bCs/>
          <w:sz w:val="32"/>
          <w:szCs w:val="32"/>
          <w:rtl/>
          <w:lang w:val="en-US" w:eastAsia="en-US" w:bidi="ar-DZ"/>
        </w:rPr>
        <w:t xml:space="preserve"> </w:t>
      </w:r>
      <w:r w:rsidRPr="00856BCC">
        <w:rPr>
          <w:rFonts w:ascii="Calibri" w:eastAsia="Calibri" w:hAnsi="Calibri" w:cs="Times New Roman" w:hint="cs"/>
          <w:b/>
          <w:bCs/>
          <w:sz w:val="32"/>
          <w:szCs w:val="32"/>
          <w:rtl/>
          <w:lang w:val="en-US" w:eastAsia="en-US" w:bidi="ar-DZ"/>
        </w:rPr>
        <w:t>السنة الرابعة متوسط</w:t>
      </w:r>
    </w:p>
    <w:p w:rsidR="00856BCC" w:rsidRPr="00856BCC" w:rsidRDefault="00856BCC" w:rsidP="00856BCC">
      <w:pPr>
        <w:spacing w:after="16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US" w:eastAsia="en-US" w:bidi="ar-DZ"/>
        </w:rPr>
      </w:pPr>
      <w:r w:rsidRPr="00856BCC">
        <w:rPr>
          <w:rFonts w:ascii="Calibri" w:eastAsia="Calibri" w:hAnsi="Calibri" w:cs="Calibri" w:hint="cs"/>
          <w:b/>
          <w:bCs/>
          <w:noProof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5929EE7" wp14:editId="44E6EC98">
                <wp:simplePos x="0" y="0"/>
                <wp:positionH relativeFrom="margin">
                  <wp:posOffset>135776</wp:posOffset>
                </wp:positionH>
                <wp:positionV relativeFrom="paragraph">
                  <wp:posOffset>322258</wp:posOffset>
                </wp:positionV>
                <wp:extent cx="7040880" cy="0"/>
                <wp:effectExtent l="19050" t="19050" r="7620" b="19050"/>
                <wp:wrapNone/>
                <wp:docPr id="51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4088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00CD18" id="Straight Connector 2" o:spid="_x0000_s1026" style="position:absolute;left:0;text-align:left;flip:x y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.7pt,25.35pt" to="565.1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" strokecolor="windowText" strokeweight="2.25pt">
                <v:stroke joinstyle="miter"/>
                <w10:wrap anchorx="margin"/>
              </v:line>
            </w:pict>
          </mc:Fallback>
        </mc:AlternateContent>
      </w:r>
      <w:r w:rsidRPr="00856BCC">
        <w:rPr>
          <w:rFonts w:ascii="Calibri" w:eastAsia="Calibri" w:hAnsi="Calibri" w:cs="Times New Roman" w:hint="cs"/>
          <w:b/>
          <w:bCs/>
          <w:noProof/>
          <w:sz w:val="32"/>
          <w:szCs w:val="32"/>
          <w:rtl/>
          <w:lang w:val="ar-DZ" w:eastAsia="en-US" w:bidi="ar-DZ"/>
        </w:rPr>
        <w:t>الإختبار</w:t>
      </w:r>
      <w:r w:rsidRPr="00856BCC">
        <w:rPr>
          <w:rFonts w:ascii="Calibri" w:eastAsia="Calibri" w:hAnsi="Calibri" w:cs="Times New Roman" w:hint="cs"/>
          <w:b/>
          <w:bCs/>
          <w:sz w:val="32"/>
          <w:szCs w:val="32"/>
          <w:rtl/>
          <w:lang w:val="en-US" w:eastAsia="en-US" w:bidi="ar-DZ"/>
        </w:rPr>
        <w:t xml:space="preserve"> الثاني في مادة العلوم الفيزيائية والتكنولوجيا </w:t>
      </w:r>
      <w:r>
        <w:rPr>
          <w:rFonts w:ascii="Calibri" w:eastAsia="Calibri" w:hAnsi="Calibri" w:cs="Times New Roman" w:hint="cs"/>
          <w:b/>
          <w:bCs/>
          <w:sz w:val="32"/>
          <w:szCs w:val="32"/>
          <w:rtl/>
          <w:lang w:val="en-US" w:eastAsia="en-US" w:bidi="ar-DZ"/>
        </w:rPr>
        <w:t xml:space="preserve">                           </w:t>
      </w:r>
      <w:r w:rsidRPr="00856BCC">
        <w:rPr>
          <w:rFonts w:ascii="Calibri" w:eastAsia="Calibri" w:hAnsi="Calibri" w:cs="Times New Roman" w:hint="cs"/>
          <w:b/>
          <w:bCs/>
          <w:sz w:val="32"/>
          <w:szCs w:val="32"/>
          <w:u w:val="single"/>
          <w:rtl/>
          <w:lang w:val="en-US" w:eastAsia="en-US" w:bidi="ar-DZ"/>
        </w:rPr>
        <w:t>المدة:</w:t>
      </w:r>
      <w:r w:rsidRPr="00856BCC">
        <w:rPr>
          <w:rFonts w:ascii="Calibri" w:eastAsia="Calibri" w:hAnsi="Calibri" w:cs="Calibri" w:hint="cs"/>
          <w:b/>
          <w:bCs/>
          <w:sz w:val="32"/>
          <w:szCs w:val="32"/>
          <w:rtl/>
          <w:lang w:val="en-US" w:eastAsia="en-US" w:bidi="ar-DZ"/>
        </w:rPr>
        <w:t xml:space="preserve"> </w:t>
      </w:r>
      <w:r w:rsidRPr="00856BCC">
        <w:rPr>
          <w:rFonts w:ascii="Calibri" w:eastAsia="Calibri" w:hAnsi="Calibri" w:cs="Times New Roman" w:hint="cs"/>
          <w:b/>
          <w:bCs/>
          <w:sz w:val="32"/>
          <w:szCs w:val="32"/>
          <w:rtl/>
          <w:lang w:val="en-US" w:eastAsia="en-US" w:bidi="ar-DZ"/>
        </w:rPr>
        <w:t>ساعة ونصف</w:t>
      </w:r>
    </w:p>
    <w:p w:rsidR="00F17031" w:rsidRPr="00844E77" w:rsidRDefault="001C7CD9" w:rsidP="00877A7D">
      <w:pPr>
        <w:spacing w:after="0" w:line="240" w:lineRule="auto"/>
        <w:rPr>
          <w:rFonts w:ascii="Traditional Arabic" w:eastAsia="Calibri" w:hAnsi="Traditional Arabic" w:cs="Traditional Arabic"/>
          <w:b/>
          <w:bCs/>
          <w:sz w:val="36"/>
          <w:szCs w:val="36"/>
          <w:u w:val="single"/>
          <w:rtl/>
          <w:lang w:val="en-US" w:eastAsia="en-US" w:bidi="ar-DZ"/>
        </w:rPr>
      </w:pPr>
      <w:r w:rsidRPr="00844E77">
        <w:rPr>
          <w:rFonts w:ascii="Traditional Arabic" w:eastAsia="Calibri" w:hAnsi="Traditional Arabic" w:cs="Traditional Arabic"/>
          <w:b/>
          <w:bCs/>
          <w:sz w:val="36"/>
          <w:szCs w:val="36"/>
          <w:u w:val="single"/>
          <w:rtl/>
          <w:lang w:val="en-US" w:eastAsia="en-US" w:bidi="ar-DZ"/>
        </w:rPr>
        <w:t>الوضعية الأولى:</w:t>
      </w:r>
      <w:r w:rsidR="00F17031" w:rsidRPr="00844E77">
        <w:rPr>
          <w:rFonts w:ascii="Traditional Arabic" w:eastAsia="Calibri" w:hAnsi="Traditional Arabic" w:cs="Traditional Arabic"/>
          <w:b/>
          <w:bCs/>
          <w:sz w:val="36"/>
          <w:szCs w:val="36"/>
          <w:u w:val="single"/>
          <w:rtl/>
          <w:lang w:val="en-US" w:eastAsia="en-US" w:bidi="ar-DZ"/>
        </w:rPr>
        <w:t xml:space="preserve"> </w:t>
      </w:r>
    </w:p>
    <w:p w:rsidR="00F17031" w:rsidRPr="00877A7D" w:rsidRDefault="00F17031" w:rsidP="00F83E2B">
      <w:pPr>
        <w:spacing w:after="160" w:line="240" w:lineRule="auto"/>
        <w:jc w:val="both"/>
        <w:rPr>
          <w:rFonts w:ascii="Traditional Arabic" w:eastAsia="Calibri" w:hAnsi="Traditional Arabic" w:cs="Traditional Arabic"/>
          <w:noProof/>
          <w:sz w:val="32"/>
          <w:szCs w:val="32"/>
          <w:rtl/>
          <w:lang w:val="en-US" w:eastAsia="en-US" w:bidi="ar-DZ"/>
        </w:rPr>
      </w:pPr>
      <w:r w:rsidRPr="00877A7D">
        <w:rPr>
          <w:rFonts w:ascii="Traditional Arabic" w:eastAsia="Calibri" w:hAnsi="Traditional Arabic" w:cs="Traditional Arabic"/>
          <w:noProof/>
          <w:sz w:val="32"/>
          <w:szCs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99977FF" wp14:editId="2F9D35BF">
                <wp:simplePos x="0" y="0"/>
                <wp:positionH relativeFrom="margin">
                  <wp:posOffset>2969895</wp:posOffset>
                </wp:positionH>
                <wp:positionV relativeFrom="paragraph">
                  <wp:posOffset>709930</wp:posOffset>
                </wp:positionV>
                <wp:extent cx="1381125" cy="333375"/>
                <wp:effectExtent l="0" t="0" r="0" b="0"/>
                <wp:wrapNone/>
                <wp:docPr id="228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1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17031" w:rsidRPr="00F17031" w:rsidRDefault="00F17031" w:rsidP="00F17031">
                            <w:pPr>
                              <w:jc w:val="center"/>
                              <w:rPr>
                                <w:rFonts w:cs="Calib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="Times New Roman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توهج المصباح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9977FF" id="_x0000_t202" coordsize="21600,21600" o:spt="202" path="m,l,21600r21600,l21600,xe">
                <v:stroke joinstyle="miter"/>
                <v:path gradientshapeok="t" o:connecttype="rect"/>
              </v:shapetype>
              <v:shape id="Text Box 43" o:spid="_x0000_s1026" type="#_x0000_t202" style="position:absolute;left:0;text-align:left;margin-left:233.85pt;margin-top:55.9pt;width:108.75pt;height:26.2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" filled="f" stroked="f" strokeweight=".5pt">
                <v:textbox>
                  <w:txbxContent>
                    <w:p w:rsidR="00F17031" w:rsidRPr="00F17031" w:rsidRDefault="00F17031" w:rsidP="00F17031">
                      <w:pPr>
                        <w:jc w:val="center"/>
                        <w:rPr>
                          <w:rFonts w:cs="Calibr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cs="Times New Roman" w:hint="cs"/>
                          <w:sz w:val="28"/>
                          <w:szCs w:val="28"/>
                          <w:rtl/>
                          <w:lang w:bidi="ar-DZ"/>
                        </w:rPr>
                        <w:t>توهج المصباح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77A7D">
        <w:rPr>
          <w:rFonts w:ascii="Traditional Arabic" w:eastAsia="Calibri" w:hAnsi="Traditional Arabic" w:cs="Traditional Arabic"/>
          <w:noProof/>
          <w:sz w:val="32"/>
          <w:szCs w:val="32"/>
          <w:rtl/>
          <w:lang w:val="en-US" w:eastAsia="en-US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3D23BE7F" wp14:editId="1F4FED5F">
                <wp:simplePos x="0" y="0"/>
                <wp:positionH relativeFrom="margin">
                  <wp:posOffset>2094230</wp:posOffset>
                </wp:positionH>
                <wp:positionV relativeFrom="paragraph">
                  <wp:posOffset>674370</wp:posOffset>
                </wp:positionV>
                <wp:extent cx="2989580" cy="1943100"/>
                <wp:effectExtent l="0" t="0" r="0" b="0"/>
                <wp:wrapNone/>
                <wp:docPr id="229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9580" cy="1943100"/>
                          <a:chOff x="0" y="0"/>
                          <a:chExt cx="2989580" cy="1943101"/>
                        </a:xfrm>
                      </wpg:grpSpPr>
                      <wpg:grpSp>
                        <wpg:cNvPr id="230" name="Group 24"/>
                        <wpg:cNvGrpSpPr/>
                        <wpg:grpSpPr>
                          <a:xfrm>
                            <a:off x="0" y="0"/>
                            <a:ext cx="2989580" cy="1943101"/>
                            <a:chOff x="0" y="0"/>
                            <a:chExt cx="2989580" cy="1943101"/>
                          </a:xfrm>
                        </wpg:grpSpPr>
                        <pic:pic xmlns:pic="http://schemas.openxmlformats.org/drawingml/2006/picture">
                          <pic:nvPicPr>
                            <pic:cNvPr id="231" name="Picture 19" descr="Diagram&#10;&#10;Description automatically generated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6" cstate="print">
                              <a:biLevel thresh="75000"/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7">
                                      <a14:imgEffect>
                                        <a14:artisticPhotocopy/>
                                      </a14:imgEffect>
                                      <a14:imgEffect>
                                        <a14:saturation sat="40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6911" t="31243" r="14867" b="24470"/>
                            <a:stretch/>
                          </pic:blipFill>
                          <pic:spPr bwMode="auto">
                            <a:xfrm>
                              <a:off x="866775" y="0"/>
                              <a:ext cx="2122805" cy="13779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232" name="Picture 2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590550"/>
                              <a:ext cx="1352551" cy="135255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33" name="Rectangle 233"/>
                          <wps:cNvSpPr/>
                          <wps:spPr>
                            <a:xfrm rot="19563849">
                              <a:off x="781050" y="1171576"/>
                              <a:ext cx="179588" cy="57911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4" name="Rectangle 234"/>
                          <wps:cNvSpPr/>
                          <wps:spPr>
                            <a:xfrm rot="19563849">
                              <a:off x="819150" y="895350"/>
                              <a:ext cx="838722" cy="111216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35" name="Rectangle 235"/>
                        <wps:cNvSpPr/>
                        <wps:spPr>
                          <a:xfrm>
                            <a:off x="638176" y="1009650"/>
                            <a:ext cx="73152" cy="50292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01FF42" id="Group 26" o:spid="_x0000_s1026" style="position:absolute;left:0;text-align:left;margin-left:164.9pt;margin-top:53.1pt;width:235.4pt;height:153pt;z-index:251683840;mso-position-horizontal-relative:margin;mso-width-relative:margin;mso-height-relative:margin" coordsize="29895,194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">
                <v:group id="Group 24" o:spid="_x0000_s1027" style="position:absolute;width:29895;height:19431" coordsize="29895,1943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o0xnc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FMswP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ejTGdwwAAANwAAAAP&#10;AAAAAAAAAAAAAAAAAKoCAABkcnMvZG93bnJldi54bWxQSwUGAAAAAAQABAD6AAAAmgMAAAAA&#10;">
                  <v:shape id="Picture 19" o:spid="_x0000_s1028" type="#_x0000_t75" alt="Diagram&#10;&#10;Description automatically generated" style="position:absolute;left:8667;width:21228;height:137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klPu7FAAAA3AAAAA8AAABkcnMvZG93bnJldi54bWxEj0FrwkAUhO8F/8PyhN50k7SVkmYjoha8&#10;WDH14u2RfU2C2bcxu2r677uC0OMwM98w2XwwrbhS7xrLCuJpBIK4tLrhSsHh+3PyDsJ5ZI2tZVLw&#10;Sw7m+egpw1TbG+/pWvhKBAi7FBXU3neplK6syaCb2o44eD+2N+iD7Cupe7wFuGllEkUzabDhsFBj&#10;R8uaylNxMQr82zpeHMuvrXs97046ae3qUmyUeh4Piw8Qngb/H360N1pB8hLD/Uw4AjL/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ZJT7uxQAAANwAAAAPAAAAAAAAAAAAAAAA&#10;AJ8CAABkcnMvZG93bnJldi54bWxQSwUGAAAAAAQABAD3AAAAkQMAAAAA&#10;">
                    <v:imagedata r:id="rId39" o:title="Diagram&#10;&#10;Description automatically generated" croptop="20475f" cropbottom="16037f" cropleft="11083f" cropright="9743f" grayscale="t" bilevel="t"/>
                    <v:path arrowok="t"/>
                  </v:shape>
                  <v:shape id="Picture 20" o:spid="_x0000_s1029" type="#_x0000_t75" style="position:absolute;top:5905;width:13525;height:135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qocE3BAAAA3AAAAA8AAABkcnMvZG93bnJldi54bWxEj09LAzEQxe9Cv0MYwZvNuqKUtWlZK4JX&#10;ayl4GzbTzdJksk3Gdv32RhA8Pt6fH2+5noJXZ0p5iGzgbl6BIu6iHbg3sPt4vV2AyoJs0UcmA9+U&#10;Yb2aXS2xsfHC73TeSq/KCOcGDTiRsdE6d44C5nkciYt3iCmgFJl6bRNeynjwuq6qRx1w4EJwONLG&#10;UXfcfoUCkZeWSFK34Ye495+u9afn1pib66l9AiU0yX/4r/1mDdT3NfyeKUdAr3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qocE3BAAAA3AAAAA8AAAAAAAAAAAAAAAAAnwIA&#10;AGRycy9kb3ducmV2LnhtbFBLBQYAAAAABAAEAPcAAACNAwAAAAA=&#10;">
                    <v:imagedata r:id="rId40" o:title=""/>
                    <v:path arrowok="t"/>
                  </v:shape>
                  <v:rect id="Rectangle 233" o:spid="_x0000_s1030" style="position:absolute;left:7810;top:11715;width:1796;height:579;rotation:-2224020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iQesQA&#10;AADcAAAADwAAAGRycy9kb3ducmV2LnhtbESPT4vCMBTE78J+h/AWvGmqFV27RlkWRE/inwWvz+bZ&#10;lm1eShPb+u2NIHgcZuY3zGLVmVI0VLvCsoLRMAJBnFpdcKbg77QefIFwHlljaZkU3MnBavnRW2Ci&#10;bcsHao4+EwHCLkEFufdVIqVLczLohrYiDt7V1gZ9kHUmdY1tgJtSjqNoKg0WHBZyrOg3p/T/eDMK&#10;LvHm3LSj29xfrjrazRxPJ/tYqf5n9/MNwlPn3+FXe6sVjOMYnmfCEZ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IkHrEAAAA3AAAAA8AAAAAAAAAAAAAAAAAmAIAAGRycy9k&#10;b3ducmV2LnhtbFBLBQYAAAAABAAEAPUAAACJAwAAAAA=&#10;" fillcolor="window" strokecolor="windowText" strokeweight="1.5pt"/>
                  <v:rect id="Rectangle 234" o:spid="_x0000_s1031" style="position:absolute;left:8191;top:8953;width:8387;height:1112;rotation:-2224020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EIDsMA&#10;AADcAAAADwAAAGRycy9kb3ducmV2LnhtbESPQYvCMBSE7wv+h/CEvWmqFVerUUSQ3ZO4Knh9Ns+2&#10;2LyUJrbdf28EYY/DzHzDLNedKUVDtSssKxgNIxDEqdUFZwrOp91gBsJ5ZI2lZVLwRw7Wq97HEhNt&#10;W/6l5ugzESDsElSQe18lUro0J4NuaCvi4N1sbdAHWWdS19gGuCnlOIqm0mDBYSHHirY5pffjwyi4&#10;xt+Xph095v5609H+y/F0coiV+ux3mwUIT53/D7/bP1rBOJ7A60w4An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+EIDsMAAADcAAAADwAAAAAAAAAAAAAAAACYAgAAZHJzL2Rv&#10;d25yZXYueG1sUEsFBgAAAAAEAAQA9QAAAIgDAAAAAA==&#10;" fillcolor="window" strokecolor="windowText" strokeweight="1.5pt"/>
                </v:group>
                <v:rect id="Rectangle 235" o:spid="_x0000_s1032" style="position:absolute;left:6381;top:10096;width:732;height:50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GBjsUA&#10;AADcAAAADwAAAGRycy9kb3ducmV2LnhtbESPQWvCQBSE74X+h+UVvBTd1KKV1E0QQexJUAO9PrLP&#10;JDT7Nt3dxPjv3ULB4zAz3zDrfDStGMj5xrKCt1kCgri0uuFKQXHeTVcgfEDW2FomBTfykGfPT2tM&#10;tb3ykYZTqESEsE9RQR1Cl0rpy5oM+pntiKN3sc5giNJVUju8Rrhp5TxJltJgw3Ghxo62NZU/p94o&#10;uJSF3H/L3925cofiYzP2i9vhVanJy7j5BBFoDI/wf/tLK5i/L+DvTDwCMr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QYGOxQAAANwAAAAPAAAAAAAAAAAAAAAAAJgCAABkcnMv&#10;ZG93bnJldi54bWxQSwUGAAAAAAQABAD1AAAAigMAAAAA&#10;" fillcolor="window" strokecolor="window" strokeweight="1pt"/>
                <w10:wrap anchorx="margin"/>
              </v:group>
            </w:pict>
          </mc:Fallback>
        </mc:AlternateContent>
      </w:r>
      <w:r w:rsidRPr="00877A7D">
        <w:rPr>
          <w:rFonts w:ascii="Traditional Arabic" w:eastAsia="Calibri" w:hAnsi="Traditional Arabic" w:cs="Traditional Arabic"/>
          <w:noProof/>
          <w:sz w:val="32"/>
          <w:szCs w:val="32"/>
          <w:rtl/>
          <w:lang w:val="en-US" w:eastAsia="en-US" w:bidi="ar-DZ"/>
        </w:rPr>
        <w:t xml:space="preserve">         تعتبر الم</w:t>
      </w:r>
      <w:r w:rsidR="00F83E2B">
        <w:rPr>
          <w:rFonts w:ascii="Traditional Arabic" w:eastAsia="Calibri" w:hAnsi="Traditional Arabic" w:cs="Traditional Arabic" w:hint="cs"/>
          <w:noProof/>
          <w:sz w:val="32"/>
          <w:szCs w:val="32"/>
          <w:rtl/>
          <w:lang w:val="en-US" w:eastAsia="en-US" w:bidi="ar-DZ"/>
        </w:rPr>
        <w:t>آ</w:t>
      </w:r>
      <w:r w:rsidRPr="00877A7D">
        <w:rPr>
          <w:rFonts w:ascii="Traditional Arabic" w:eastAsia="Calibri" w:hAnsi="Traditional Arabic" w:cs="Traditional Arabic"/>
          <w:noProof/>
          <w:sz w:val="32"/>
          <w:szCs w:val="32"/>
          <w:rtl/>
          <w:lang w:val="en-US" w:eastAsia="en-US" w:bidi="ar-DZ"/>
        </w:rPr>
        <w:t>خذ و البطاريات من مصادر التغذية الكهربائية في المنازل، حيث بغرض مقارنة و معاينة التوتر الكهربائي المطبق بين طرفيهما ، نستعمل الأجهزة الكهربائية الموضحة في (</w:t>
      </w:r>
      <w:r w:rsidR="0039161E">
        <w:rPr>
          <w:rFonts w:ascii="Traditional Arabic" w:eastAsia="Calibri" w:hAnsi="Traditional Arabic" w:cs="Traditional Arabic" w:hint="cs"/>
          <w:noProof/>
          <w:sz w:val="32"/>
          <w:szCs w:val="32"/>
          <w:rtl/>
          <w:lang w:val="en-US" w:eastAsia="en-US" w:bidi="ar-DZ"/>
        </w:rPr>
        <w:t>الوثيقة</w:t>
      </w:r>
      <w:r w:rsidRPr="00877A7D">
        <w:rPr>
          <w:rFonts w:ascii="Traditional Arabic" w:eastAsia="Calibri" w:hAnsi="Traditional Arabic" w:cs="Traditional Arabic"/>
          <w:noProof/>
          <w:sz w:val="32"/>
          <w:szCs w:val="32"/>
          <w:rtl/>
          <w:lang w:val="en-US" w:eastAsia="en-US" w:bidi="ar-DZ"/>
        </w:rPr>
        <w:t xml:space="preserve"> -1-).</w:t>
      </w:r>
    </w:p>
    <w:p w:rsidR="00F17031" w:rsidRPr="00877A7D" w:rsidRDefault="00F17031" w:rsidP="00877A7D">
      <w:pPr>
        <w:spacing w:after="160" w:line="240" w:lineRule="auto"/>
        <w:jc w:val="both"/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</w:pPr>
      <w:r w:rsidRPr="00877A7D">
        <w:rPr>
          <w:rFonts w:ascii="Traditional Arabic" w:eastAsia="Calibri" w:hAnsi="Traditional Arabic" w:cs="Traditional Arabic"/>
          <w:noProof/>
          <w:sz w:val="32"/>
          <w:szCs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8522A2E" wp14:editId="63290A4A">
                <wp:simplePos x="0" y="0"/>
                <wp:positionH relativeFrom="margin">
                  <wp:posOffset>2066925</wp:posOffset>
                </wp:positionH>
                <wp:positionV relativeFrom="paragraph">
                  <wp:posOffset>321594</wp:posOffset>
                </wp:positionV>
                <wp:extent cx="1381125" cy="333375"/>
                <wp:effectExtent l="0" t="0" r="0" b="0"/>
                <wp:wrapNone/>
                <wp:docPr id="236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1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17031" w:rsidRPr="00F17031" w:rsidRDefault="00F17031" w:rsidP="00F17031">
                            <w:pPr>
                              <w:jc w:val="center"/>
                              <w:rPr>
                                <w:rFonts w:cs="Calib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="Times New Roman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المأخذ الكهربائي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22A2E" id="Text Box 42" o:spid="_x0000_s1027" type="#_x0000_t202" style="position:absolute;left:0;text-align:left;margin-left:162.75pt;margin-top:25.3pt;width:108.75pt;height:26.2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" filled="f" stroked="f" strokeweight=".5pt">
                <v:textbox>
                  <w:txbxContent>
                    <w:p w:rsidR="00F17031" w:rsidRPr="00F17031" w:rsidRDefault="00F17031" w:rsidP="00F17031">
                      <w:pPr>
                        <w:jc w:val="center"/>
                        <w:rPr>
                          <w:rFonts w:cs="Calibr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cs="Times New Roman" w:hint="cs"/>
                          <w:sz w:val="28"/>
                          <w:szCs w:val="28"/>
                          <w:rtl/>
                          <w:lang w:bidi="ar-DZ"/>
                        </w:rPr>
                        <w:t>المأخذ الكهربائي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77A7D">
        <w:rPr>
          <w:rFonts w:ascii="Traditional Arabic" w:eastAsia="Calibri" w:hAnsi="Traditional Arabic" w:cs="Traditional Arabic"/>
          <w:noProof/>
          <w:sz w:val="32"/>
          <w:szCs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87CA215" wp14:editId="2062DA5F">
                <wp:simplePos x="0" y="0"/>
                <wp:positionH relativeFrom="margin">
                  <wp:posOffset>1543050</wp:posOffset>
                </wp:positionH>
                <wp:positionV relativeFrom="paragraph">
                  <wp:posOffset>335280</wp:posOffset>
                </wp:positionV>
                <wp:extent cx="809625" cy="333375"/>
                <wp:effectExtent l="0" t="0" r="0" b="0"/>
                <wp:wrapNone/>
                <wp:docPr id="237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17031" w:rsidRPr="00F17031" w:rsidRDefault="00F17031" w:rsidP="00F17031">
                            <w:pPr>
                              <w:jc w:val="center"/>
                              <w:rPr>
                                <w:rFonts w:cs="Calib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F17031">
                              <w:rPr>
                                <w:rFonts w:cs="Calib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CA215" id="Text Box 53" o:spid="_x0000_s1028" type="#_x0000_t202" style="position:absolute;left:0;text-align:left;margin-left:121.5pt;margin-top:26.4pt;width:63.75pt;height:26.2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" filled="f" stroked="f" strokeweight=".5pt">
                <v:textbox>
                  <w:txbxContent>
                    <w:p w:rsidR="00F17031" w:rsidRPr="00F17031" w:rsidRDefault="00F17031" w:rsidP="00F17031">
                      <w:pPr>
                        <w:jc w:val="center"/>
                        <w:rPr>
                          <w:rFonts w:cs="Calib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F17031">
                        <w:rPr>
                          <w:rFonts w:cs="Calibri" w:hint="cs"/>
                          <w:sz w:val="28"/>
                          <w:szCs w:val="28"/>
                          <w:rtl/>
                          <w:lang w:bidi="ar-DZ"/>
                        </w:rPr>
                        <w:t>(4)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77A7D">
        <w:rPr>
          <w:rFonts w:ascii="Traditional Arabic" w:eastAsia="Calibri" w:hAnsi="Traditional Arabic" w:cs="Traditional Arabic"/>
          <w:noProof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B6020B8" wp14:editId="01D3DAC9">
                <wp:simplePos x="0" y="0"/>
                <wp:positionH relativeFrom="column">
                  <wp:posOffset>4086225</wp:posOffset>
                </wp:positionH>
                <wp:positionV relativeFrom="paragraph">
                  <wp:posOffset>45085</wp:posOffset>
                </wp:positionV>
                <wp:extent cx="247650" cy="257175"/>
                <wp:effectExtent l="38100" t="38100" r="0" b="66675"/>
                <wp:wrapNone/>
                <wp:docPr id="238" name="Explosion: 8 Point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57175"/>
                        </a:xfrm>
                        <a:prstGeom prst="irregularSeal1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3BFDA1"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    <v:stroke joinstyle="miter"/>
                <v:path gradientshapeok="t" o:connecttype="custom" o:connectlocs="14522,0;0,8615;8485,21600;21600,13290" o:connectangles="270,180,90,0" textboxrect="4627,6320,16702,13937"/>
              </v:shapetype>
              <v:shape id="Explosion: 8 Points 41" o:spid="_x0000_s1026" type="#_x0000_t71" style="position:absolute;left:0;text-align:left;margin-left:321.75pt;margin-top:3.55pt;width:19.5pt;height:20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" fillcolor="window" strokecolor="windowText" strokeweight="1pt"/>
            </w:pict>
          </mc:Fallback>
        </mc:AlternateContent>
      </w:r>
      <w:r w:rsidRPr="00877A7D">
        <w:rPr>
          <w:rFonts w:ascii="Traditional Arabic" w:eastAsia="Calibri" w:hAnsi="Traditional Arabic" w:cs="Traditional Arabic"/>
          <w:noProof/>
          <w:sz w:val="32"/>
          <w:szCs w:val="32"/>
          <w:lang w:val="en-US" w:eastAsia="en-US"/>
        </w:rPr>
        <w:drawing>
          <wp:anchor distT="0" distB="0" distL="114300" distR="114300" simplePos="0" relativeHeight="251682816" behindDoc="0" locked="0" layoutInCell="1" allowOverlap="1" wp14:anchorId="377CFD61" wp14:editId="51113A19">
            <wp:simplePos x="0" y="0"/>
            <wp:positionH relativeFrom="margin">
              <wp:align>left</wp:align>
            </wp:positionH>
            <wp:positionV relativeFrom="paragraph">
              <wp:posOffset>45085</wp:posOffset>
            </wp:positionV>
            <wp:extent cx="1131241" cy="1171275"/>
            <wp:effectExtent l="0" t="0" r="0" b="0"/>
            <wp:wrapNone/>
            <wp:docPr id="290" name="Picture 16" descr="Diagram, engineer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Diagram, engineering drawing&#10;&#10;Description automatically generated"/>
                    <pic:cNvPicPr/>
                  </pic:nvPicPr>
                  <pic:blipFill>
                    <a:blip r:embed="rId41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1241" cy="117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7A7D">
        <w:rPr>
          <w:rFonts w:ascii="Traditional Arabic" w:eastAsia="Calibri" w:hAnsi="Traditional Arabic" w:cs="Traditional Arabic"/>
          <w:noProof/>
          <w:sz w:val="32"/>
          <w:szCs w:val="32"/>
          <w:lang w:val="en-US" w:eastAsia="en-US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1CEEA2FB" wp14:editId="09EF3F1E">
                <wp:simplePos x="0" y="0"/>
                <wp:positionH relativeFrom="margin">
                  <wp:posOffset>5017694</wp:posOffset>
                </wp:positionH>
                <wp:positionV relativeFrom="paragraph">
                  <wp:posOffset>190500</wp:posOffset>
                </wp:positionV>
                <wp:extent cx="1419225" cy="1320800"/>
                <wp:effectExtent l="0" t="0" r="9525" b="0"/>
                <wp:wrapNone/>
                <wp:docPr id="2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9225" cy="1320800"/>
                          <a:chOff x="0" y="0"/>
                          <a:chExt cx="4740275" cy="2867025"/>
                        </a:xfrm>
                      </wpg:grpSpPr>
                      <pic:pic xmlns:pic="http://schemas.openxmlformats.org/drawingml/2006/picture">
                        <pic:nvPicPr>
                          <pic:cNvPr id="240" name="Picture 27" descr="Graphical user interface, diagram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3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43" t="23916" r="4835" b="29595"/>
                          <a:stretch/>
                        </pic:blipFill>
                        <pic:spPr bwMode="auto">
                          <a:xfrm>
                            <a:off x="0" y="0"/>
                            <a:ext cx="4740275" cy="2867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41" name="Rectangle 241"/>
                        <wps:cNvSpPr/>
                        <wps:spPr>
                          <a:xfrm>
                            <a:off x="1609725" y="419100"/>
                            <a:ext cx="926294" cy="54900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400050" y="1123950"/>
                            <a:ext cx="1047595" cy="54900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254280" y="361950"/>
                            <a:ext cx="1047595" cy="610006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1762125" y="1095375"/>
                            <a:ext cx="1047595" cy="61000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5" name="Picture 33" descr="Graphical user interface, diagram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4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334" t="43912" r="64567" b="46052"/>
                          <a:stretch/>
                        </pic:blipFill>
                        <pic:spPr bwMode="auto">
                          <a:xfrm>
                            <a:off x="1457325" y="714375"/>
                            <a:ext cx="161290" cy="615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6" name="Picture 34" descr="Graphical user interface, diagram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5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6"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334" t="43912" r="64567" b="46052"/>
                          <a:stretch/>
                        </pic:blipFill>
                        <pic:spPr bwMode="auto">
                          <a:xfrm rot="5400000">
                            <a:off x="2286635" y="750827"/>
                            <a:ext cx="161290" cy="615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7" name="Picture 35" descr="Graphical user interface, diagram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5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6"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334" t="43912" r="64567" b="46052"/>
                          <a:stretch/>
                        </pic:blipFill>
                        <pic:spPr bwMode="auto">
                          <a:xfrm rot="5400000">
                            <a:off x="686435" y="753110"/>
                            <a:ext cx="161290" cy="615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AD4B58" id="Group 39" o:spid="_x0000_s1026" style="position:absolute;left:0;text-align:left;margin-left:395.1pt;margin-top:15pt;width:111.75pt;height:104pt;z-index:251684864;mso-position-horizontal-relative:margin;mso-width-relative:margin;mso-height-relative:margin" coordsize="47402,286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">
                <v:shape id="Picture 27" o:spid="_x0000_s1027" type="#_x0000_t75" alt="Graphical user interface, diagram&#10;&#10;Description automatically generated" style="position:absolute;width:47402;height:286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TLZdTCAAAA3AAAAA8AAABkcnMvZG93bnJldi54bWxET91qwjAUvhd8h3AG3mlqUdk6Y5EywcHA&#10;rdsDHJqztqw5aZvMdG9vLgZefnz/+3wynbjS6FrLCtarBARxZXXLtYKvz9PyEYTzyBo7y6Tgjxzk&#10;h/lsj5m2gT/oWvpaxBB2GSpovO8zKV3VkEG3sj1x5L7taNBHONZSjxhiuOlkmiQ7abDl2NBgT0VD&#10;1U/5axS8nelSDO1p8E+XlxBe3zvehrVSi4fp+AzC0+Tv4n/3WStIN3F+PBOPgDzc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0y2XUwgAAANwAAAAPAAAAAAAAAAAAAAAAAJ8C&#10;AABkcnMvZG93bnJldi54bWxQSwUGAAAAAAQABAD3AAAAjgMAAAAA&#10;">
                  <v:imagedata r:id="rId47" o:title="Graphical user interface, diagram&#10;&#10;Description automatically generated" croptop="15674f" cropbottom="19395f" cropleft="2912f" cropright="3169f" grayscale="t" bilevel="t"/>
                  <v:path arrowok="t"/>
                </v:shape>
                <v:rect id="Rectangle 241" o:spid="_x0000_s1028" style="position:absolute;left:16097;top:4191;width:9263;height:54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z08MQA&#10;AADcAAAADwAAAGRycy9kb3ducmV2LnhtbESPQYvCMBSE74L/ITzBi2iqqCtdo8iCuCfBWtjro3m2&#10;ZZuXbhK1/vuNIHgcZuYbZr3tTCNu5HxtWcF0koAgLqyuuVSQn/fjFQgfkDU2lknBgzxsN/3eGlNt&#10;73yiWxZKESHsU1RQhdCmUvqiIoN+Ylvi6F2sMxiidKXUDu8Rbho5S5KlNFhzXKiwpa+Kit/sahRc&#10;ilwefuTf/ly6Y/6x666Lx3Gk1HDQ7T5BBOrCO/xqf2sFs/kUnmfiEZC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89PDEAAAA3AAAAA8AAAAAAAAAAAAAAAAAmAIAAGRycy9k&#10;b3ducmV2LnhtbFBLBQYAAAAABAAEAPUAAACJAwAAAAA=&#10;" fillcolor="window" strokecolor="window" strokeweight="1pt"/>
                <v:rect id="Rectangle 242" o:spid="_x0000_s1029" style="position:absolute;left:4000;top:11239;width:10476;height:54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5qh8QA&#10;AADcAAAADwAAAGRycy9kb3ducmV2LnhtbESPQYvCMBSE78L+h/CEvciaWtSVahQRZPckqAWvj+bZ&#10;FpuXbhK1/vuNIHgcZuYbZrHqTCNu5HxtWcFomIAgLqyuuVSQH7dfMxA+IGtsLJOCB3lYLT96C8y0&#10;vfOebodQighhn6GCKoQ2k9IXFRn0Q9sSR+9sncEQpSuldniPcNPINEmm0mDNcaHCljYVFZfD1Sg4&#10;F7n8Ocm/7bF0u/x73V0nj91Aqc9+t56DCNSFd/jV/tUK0nEKzzPxCMj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uaofEAAAA3AAAAA8AAAAAAAAAAAAAAAAAmAIAAGRycy9k&#10;b3ducmV2LnhtbFBLBQYAAAAABAAEAPUAAACJAwAAAAA=&#10;" fillcolor="window" strokecolor="window" strokeweight="1pt"/>
                <v:rect id="Rectangle 243" o:spid="_x0000_s1030" style="position:absolute;left:2542;top:3619;width:10476;height:61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LPHMQA&#10;AADcAAAADwAAAGRycy9kb3ducmV2LnhtbESPQYvCMBSE74L/ITzBi6zpqrtK1ygiiJ4EtbDXR/Ns&#10;yzYv3SRq/fdGEDwOM/MNM1+2phZXcr6yrOBzmIAgzq2uuFCQnTYfMxA+IGusLZOCO3lYLrqdOaba&#10;3vhA12MoRISwT1FBGUKTSunzkgz6oW2Io3e2zmCI0hVSO7xFuKnlKEm+pcGK40KJDa1Lyv+OF6Pg&#10;nGdy+yv/N6fC7bPpqr183fcDpfq9dvUDIlAb3uFXe6cVjCZjeJ6JR0A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izxzEAAAA3AAAAA8AAAAAAAAAAAAAAAAAmAIAAGRycy9k&#10;b3ducmV2LnhtbFBLBQYAAAAABAAEAPUAAACJAwAAAAA=&#10;" fillcolor="window" strokecolor="window" strokeweight="1pt"/>
                <v:rect id="Rectangle 244" o:spid="_x0000_s1031" style="position:absolute;left:17621;top:10953;width:10476;height:61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tXaMUA&#10;AADcAAAADwAAAGRycy9kb3ducmV2LnhtbESPQWvCQBSE74X+h+UVeil1o1gt0U2QgrQnoRrw+sg+&#10;k2D2bdzdxPjvuwXB4zAz3zDrfDStGMj5xrKC6SQBQVxa3XCloDhs3z9B+ICssbVMCm7kIc+en9aY&#10;anvlXxr2oRIRwj5FBXUIXSqlL2sy6Ce2I47eyTqDIUpXSe3wGuGmlbMkWUiDDceFGjv6qqk873uj&#10;4FQW8vsoL9tD5XbFcjP2H7fdm1KvL+NmBSLQGB7he/tHK5jN5/B/Jh4Bm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C1doxQAAANwAAAAPAAAAAAAAAAAAAAAAAJgCAABkcnMv&#10;ZG93bnJldi54bWxQSwUGAAAAAAQABAD1AAAAigMAAAAA&#10;" fillcolor="window" strokecolor="window" strokeweight="1pt"/>
                <v:shape id="Picture 33" o:spid="_x0000_s1032" type="#_x0000_t75" alt="Graphical user interface, diagram&#10;&#10;Description automatically generated" style="position:absolute;left:14573;top:7143;width:1613;height:61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04ECzFAAAA3AAAAA8AAABkcnMvZG93bnJldi54bWxEj0FrwkAUhO9C/8PyCt500xClja5SBdGD&#10;Hkx78PjMviZpsm9DdtX033cFweMwM98w82VvGnGlzlWWFbyNIxDEudUVFwq+vzajdxDOI2tsLJOC&#10;P3KwXLwM5phqe+MjXTNfiABhl6KC0vs2ldLlJRl0Y9sSB+/HdgZ9kF0hdYe3ADeNjKNoKg1WHBZK&#10;bGldUl5nF6Ngf/7d16fan+XqkGw/4hyThqZKDV/7zxkIT71/hh/tnVYQJxO4nwlHQC7+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tOBAsxQAAANwAAAAPAAAAAAAAAAAAAAAA&#10;AJ8CAABkcnMvZG93bnJldi54bWxQSwUGAAAAAAQABAD3AAAAkQMAAAAA&#10;">
                  <v:imagedata r:id="rId48" o:title="Graphical user interface, diagram&#10;&#10;Description automatically generated" croptop="28778f" cropbottom="30181f" cropleft="21190f" cropright="42315f" grayscale="t" bilevel="t"/>
                  <v:path arrowok="t"/>
                </v:shape>
                <v:shape id="Picture 34" o:spid="_x0000_s1033" type="#_x0000_t75" alt="Graphical user interface, diagram&#10;&#10;Description automatically generated" style="position:absolute;left:22866;top:7508;width:1613;height:6159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CLjWTFAAAA3AAAAA8AAABkcnMvZG93bnJldi54bWxEj0FrwkAUhO8F/8PyBG91o4jUNKuIUFBa&#10;sMZAr6/Z1ySYfZtm1yT9911B8DjMzDdMshlMLTpqXWVZwWwagSDOra64UJCd355fQDiPrLG2TAr+&#10;yMFmPXpKMNa25xN1qS9EgLCLUUHpfRNL6fKSDLqpbYiD92Nbgz7ItpC6xT7ATS3nUbSUBisOCyU2&#10;tCspv6RXo+DwVaUfR/2e+e8zz077Yet+V59KTcbD9hWEp8E/wvf2XiuYL5ZwOxOOgFz/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Ai41kxQAAANwAAAAPAAAAAAAAAAAAAAAA&#10;AJ8CAABkcnMvZG93bnJldi54bWxQSwUGAAAAAAQABAD3AAAAkQMAAAAA&#10;">
                  <v:imagedata r:id="rId49" o:title="Graphical user interface, diagram&#10;&#10;Description automatically generated" croptop="28778f" cropbottom="30181f" cropleft="21190f" cropright="42315f" grayscale="t" bilevel="t"/>
                  <v:path arrowok="t"/>
                </v:shape>
                <v:shape id="Picture 35" o:spid="_x0000_s1034" type="#_x0000_t75" alt="Graphical user interface, diagram&#10;&#10;Description automatically generated" style="position:absolute;left:6864;top:7531;width:1613;height:6159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/HKP/EAAAA3AAAAA8AAABkcnMvZG93bnJldi54bWxEj0GLwjAUhO8L/ofwBG9rqsiuVqOIICgK&#10;q1Xw+myebbF5qU3U7r83Cwseh5n5hpnMGlOKB9WusKyg141AEKdWF5wpOB6Wn0MQziNrLC2Tgl9y&#10;MJu2PiYYa/vkPT0Sn4kAYRejgtz7KpbSpTkZdF1bEQfvYmuDPsg6k7rGZ4CbUvaj6EsaLDgs5FjR&#10;Iqf0mtyNgvWpSLY/enP05wP39qtm7m6jnVKddjMfg/DU+Hf4v73SCvqDb/g7E46AnL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/HKP/EAAAA3AAAAA8AAAAAAAAAAAAAAAAA&#10;nwIAAGRycy9kb3ducmV2LnhtbFBLBQYAAAAABAAEAPcAAACQAwAAAAA=&#10;">
                  <v:imagedata r:id="rId49" o:title="Graphical user interface, diagram&#10;&#10;Description automatically generated" croptop="28778f" cropbottom="30181f" cropleft="21190f" cropright="42315f" grayscale="t" bilevel="t"/>
                  <v:path arrowok="t"/>
                </v:shape>
                <w10:wrap anchorx="margin"/>
              </v:group>
            </w:pict>
          </mc:Fallback>
        </mc:AlternateContent>
      </w:r>
    </w:p>
    <w:p w:rsidR="00F17031" w:rsidRPr="00877A7D" w:rsidRDefault="00F17031" w:rsidP="00877A7D">
      <w:pPr>
        <w:spacing w:after="160" w:line="240" w:lineRule="auto"/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</w:pPr>
      <w:r w:rsidRPr="00877A7D">
        <w:rPr>
          <w:rFonts w:ascii="Traditional Arabic" w:eastAsia="Calibri" w:hAnsi="Traditional Arabic" w:cs="Traditional Arabic"/>
          <w:noProof/>
          <w:sz w:val="32"/>
          <w:szCs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A5523C3" wp14:editId="6F49BCB7">
                <wp:simplePos x="0" y="0"/>
                <wp:positionH relativeFrom="column">
                  <wp:posOffset>2071048</wp:posOffset>
                </wp:positionH>
                <wp:positionV relativeFrom="paragraph">
                  <wp:posOffset>274888</wp:posOffset>
                </wp:positionV>
                <wp:extent cx="561975" cy="496570"/>
                <wp:effectExtent l="0" t="0" r="66675" b="55880"/>
                <wp:wrapNone/>
                <wp:docPr id="248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49657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8CEE9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4" o:spid="_x0000_s1026" type="#_x0000_t32" style="position:absolute;left:0;text-align:left;margin-left:163.05pt;margin-top:21.65pt;width:44.25pt;height:39.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" strokecolor="windowText" strokeweight="1.5pt">
                <v:stroke endarrow="block" joinstyle="miter"/>
              </v:shape>
            </w:pict>
          </mc:Fallback>
        </mc:AlternateContent>
      </w:r>
      <w:r w:rsidRPr="00877A7D">
        <w:rPr>
          <w:rFonts w:ascii="Traditional Arabic" w:eastAsia="Calibri" w:hAnsi="Traditional Arabic" w:cs="Traditional Arabic"/>
          <w:noProof/>
          <w:sz w:val="32"/>
          <w:szCs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AD9A041" wp14:editId="09E5CD7C">
                <wp:simplePos x="0" y="0"/>
                <wp:positionH relativeFrom="margin">
                  <wp:posOffset>3686175</wp:posOffset>
                </wp:positionH>
                <wp:positionV relativeFrom="paragraph">
                  <wp:posOffset>249499</wp:posOffset>
                </wp:positionV>
                <wp:extent cx="809625" cy="333375"/>
                <wp:effectExtent l="0" t="0" r="0" b="0"/>
                <wp:wrapNone/>
                <wp:docPr id="249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17031" w:rsidRPr="00F17031" w:rsidRDefault="00F17031" w:rsidP="00F17031">
                            <w:pPr>
                              <w:jc w:val="center"/>
                              <w:rPr>
                                <w:rFonts w:cs="Calib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F17031">
                              <w:rPr>
                                <w:rFonts w:cs="Calib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9A041" id="Text Box 50" o:spid="_x0000_s1029" type="#_x0000_t202" style="position:absolute;left:0;text-align:left;margin-left:290.25pt;margin-top:19.65pt;width:63.75pt;height:26.2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" filled="f" stroked="f" strokeweight=".5pt">
                <v:textbox>
                  <w:txbxContent>
                    <w:p w:rsidR="00F17031" w:rsidRPr="00F17031" w:rsidRDefault="00F17031" w:rsidP="00F17031">
                      <w:pPr>
                        <w:jc w:val="center"/>
                        <w:rPr>
                          <w:rFonts w:cs="Calib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F17031">
                        <w:rPr>
                          <w:rFonts w:cs="Calibri" w:hint="cs"/>
                          <w:sz w:val="28"/>
                          <w:szCs w:val="28"/>
                          <w:rtl/>
                          <w:lang w:bidi="ar-DZ"/>
                        </w:rPr>
                        <w:t>(2)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77A7D">
        <w:rPr>
          <w:rFonts w:ascii="Traditional Arabic" w:eastAsia="Calibri" w:hAnsi="Traditional Arabic" w:cs="Traditional Arabic"/>
          <w:noProof/>
          <w:sz w:val="32"/>
          <w:szCs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008C8DD" wp14:editId="7C0EB6AD">
                <wp:simplePos x="0" y="0"/>
                <wp:positionH relativeFrom="margin">
                  <wp:posOffset>3790315</wp:posOffset>
                </wp:positionH>
                <wp:positionV relativeFrom="paragraph">
                  <wp:posOffset>135977</wp:posOffset>
                </wp:positionV>
                <wp:extent cx="200025" cy="190500"/>
                <wp:effectExtent l="38100" t="38100" r="28575" b="19050"/>
                <wp:wrapNone/>
                <wp:docPr id="250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0025" cy="19050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B15FA" id="Straight Arrow Connector 46" o:spid="_x0000_s1026" type="#_x0000_t32" style="position:absolute;left:0;text-align:left;margin-left:298.45pt;margin-top:10.7pt;width:15.75pt;height:15pt;flip:x y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</w:p>
    <w:p w:rsidR="00F17031" w:rsidRPr="00877A7D" w:rsidRDefault="00C240FC" w:rsidP="00877A7D">
      <w:pPr>
        <w:spacing w:after="160" w:line="240" w:lineRule="auto"/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</w:pPr>
      <w:r w:rsidRPr="00877A7D">
        <w:rPr>
          <w:rFonts w:ascii="Traditional Arabic" w:eastAsia="Calibri" w:hAnsi="Traditional Arabic" w:cs="Traditional Arabic"/>
          <w:noProof/>
          <w:sz w:val="32"/>
          <w:szCs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2D0B702" wp14:editId="4C09B978">
                <wp:simplePos x="0" y="0"/>
                <wp:positionH relativeFrom="margin">
                  <wp:posOffset>2864182</wp:posOffset>
                </wp:positionH>
                <wp:positionV relativeFrom="paragraph">
                  <wp:posOffset>402229</wp:posOffset>
                </wp:positionV>
                <wp:extent cx="561976" cy="552450"/>
                <wp:effectExtent l="38100" t="38100" r="28575" b="19050"/>
                <wp:wrapNone/>
                <wp:docPr id="251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1976" cy="55245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1CA95" id="Straight Arrow Connector 45" o:spid="_x0000_s1026" type="#_x0000_t32" style="position:absolute;left:0;text-align:left;margin-left:225.55pt;margin-top:31.65pt;width:44.25pt;height:43.5pt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="00F17031" w:rsidRPr="00877A7D">
        <w:rPr>
          <w:rFonts w:ascii="Traditional Arabic" w:eastAsia="Calibri" w:hAnsi="Traditional Arabic" w:cs="Traditional Arabic"/>
          <w:noProof/>
          <w:sz w:val="32"/>
          <w:szCs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4630E3" wp14:editId="5FCE574B">
                <wp:simplePos x="0" y="0"/>
                <wp:positionH relativeFrom="margin">
                  <wp:posOffset>-76200</wp:posOffset>
                </wp:positionH>
                <wp:positionV relativeFrom="paragraph">
                  <wp:posOffset>358139</wp:posOffset>
                </wp:positionV>
                <wp:extent cx="809625" cy="333375"/>
                <wp:effectExtent l="0" t="0" r="0" b="0"/>
                <wp:wrapNone/>
                <wp:docPr id="304" name="Text Box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17031" w:rsidRPr="00F17031" w:rsidRDefault="00F17031" w:rsidP="00F17031">
                            <w:pPr>
                              <w:jc w:val="center"/>
                              <w:rPr>
                                <w:rFonts w:cs="Calib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B12C64">
                              <w:rPr>
                                <w:rFonts w:cs="Times New Roman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البطارية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630E3" id="Text Box 304" o:spid="_x0000_s1030" type="#_x0000_t202" style="position:absolute;left:0;text-align:left;margin-left:-6pt;margin-top:28.2pt;width:63.75pt;height:26.2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" filled="f" stroked="f" strokeweight=".5pt">
                <v:textbox>
                  <w:txbxContent>
                    <w:p w:rsidR="00F17031" w:rsidRPr="00F17031" w:rsidRDefault="00F17031" w:rsidP="00F17031">
                      <w:pPr>
                        <w:jc w:val="center"/>
                        <w:rPr>
                          <w:rFonts w:cs="Calib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B12C64">
                        <w:rPr>
                          <w:rFonts w:cs="Times New Roman" w:hint="cs"/>
                          <w:sz w:val="28"/>
                          <w:szCs w:val="28"/>
                          <w:rtl/>
                          <w:lang w:bidi="ar-DZ"/>
                        </w:rPr>
                        <w:t>البطارية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7031" w:rsidRPr="00877A7D">
        <w:rPr>
          <w:rFonts w:ascii="Traditional Arabic" w:eastAsia="Calibri" w:hAnsi="Traditional Arabic" w:cs="Traditional Arabic"/>
          <w:noProof/>
          <w:sz w:val="32"/>
          <w:szCs w:val="32"/>
          <w:lang w:val="en-US" w:eastAsia="en-US"/>
        </w:rPr>
        <w:drawing>
          <wp:anchor distT="0" distB="0" distL="114300" distR="114300" simplePos="0" relativeHeight="251685888" behindDoc="0" locked="0" layoutInCell="1" allowOverlap="1" wp14:anchorId="09F7C87E" wp14:editId="01D34100">
            <wp:simplePos x="0" y="0"/>
            <wp:positionH relativeFrom="margin">
              <wp:posOffset>981075</wp:posOffset>
            </wp:positionH>
            <wp:positionV relativeFrom="paragraph">
              <wp:posOffset>12065</wp:posOffset>
            </wp:positionV>
            <wp:extent cx="952500" cy="929772"/>
            <wp:effectExtent l="0" t="0" r="0" b="3810"/>
            <wp:wrapNone/>
            <wp:docPr id="29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 rotWithShape="1">
                    <a:blip r:embed="rId50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7736"/>
                    <a:stretch/>
                  </pic:blipFill>
                  <pic:spPr bwMode="auto">
                    <a:xfrm>
                      <a:off x="0" y="0"/>
                      <a:ext cx="952500" cy="929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17031" w:rsidRPr="00877A7D" w:rsidRDefault="00C240FC" w:rsidP="00877A7D">
      <w:pPr>
        <w:spacing w:after="160" w:line="240" w:lineRule="auto"/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</w:pPr>
      <w:r w:rsidRPr="00877A7D">
        <w:rPr>
          <w:rFonts w:ascii="Traditional Arabic" w:eastAsia="Calibri" w:hAnsi="Traditional Arabic" w:cs="Traditional Arabic"/>
          <w:noProof/>
          <w:sz w:val="32"/>
          <w:szCs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06FB871" wp14:editId="1903AD7B">
                <wp:simplePos x="0" y="0"/>
                <wp:positionH relativeFrom="margin">
                  <wp:posOffset>897909</wp:posOffset>
                </wp:positionH>
                <wp:positionV relativeFrom="paragraph">
                  <wp:posOffset>244219</wp:posOffset>
                </wp:positionV>
                <wp:extent cx="276225" cy="161925"/>
                <wp:effectExtent l="0" t="38100" r="47625" b="28575"/>
                <wp:wrapNone/>
                <wp:docPr id="255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6225" cy="16192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00DD0" id="Straight Arrow Connector 48" o:spid="_x0000_s1026" type="#_x0000_t32" style="position:absolute;left:0;text-align:left;margin-left:70.7pt;margin-top:19.25pt;width:21.75pt;height:12.75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  <w:r w:rsidR="00F17031" w:rsidRPr="00877A7D">
        <w:rPr>
          <w:rFonts w:ascii="Traditional Arabic" w:eastAsia="Calibri" w:hAnsi="Traditional Arabic" w:cs="Traditional Arabic"/>
          <w:noProof/>
          <w:sz w:val="32"/>
          <w:szCs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F6B30C9" wp14:editId="0E3B63FE">
                <wp:simplePos x="0" y="0"/>
                <wp:positionH relativeFrom="margin">
                  <wp:posOffset>4328554</wp:posOffset>
                </wp:positionH>
                <wp:positionV relativeFrom="paragraph">
                  <wp:posOffset>223520</wp:posOffset>
                </wp:positionV>
                <wp:extent cx="809625" cy="333375"/>
                <wp:effectExtent l="0" t="0" r="0" b="0"/>
                <wp:wrapNone/>
                <wp:docPr id="252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17031" w:rsidRPr="00F17031" w:rsidRDefault="00F17031" w:rsidP="00F17031">
                            <w:pPr>
                              <w:jc w:val="center"/>
                              <w:rPr>
                                <w:rFonts w:cs="Calib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F17031">
                              <w:rPr>
                                <w:rFonts w:cs="Calib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B30C9" id="Text Box 49" o:spid="_x0000_s1031" type="#_x0000_t202" style="position:absolute;left:0;text-align:left;margin-left:340.85pt;margin-top:17.6pt;width:63.75pt;height:26.2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" filled="f" stroked="f" strokeweight=".5pt">
                <v:textbox>
                  <w:txbxContent>
                    <w:p w:rsidR="00F17031" w:rsidRPr="00F17031" w:rsidRDefault="00F17031" w:rsidP="00F17031">
                      <w:pPr>
                        <w:jc w:val="center"/>
                        <w:rPr>
                          <w:rFonts w:cs="Calib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F17031">
                        <w:rPr>
                          <w:rFonts w:cs="Calibri" w:hint="cs"/>
                          <w:sz w:val="28"/>
                          <w:szCs w:val="28"/>
                          <w:rtl/>
                          <w:lang w:bidi="ar-DZ"/>
                        </w:rPr>
                        <w:t>(1)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7031" w:rsidRPr="00877A7D">
        <w:rPr>
          <w:rFonts w:ascii="Traditional Arabic" w:eastAsia="Calibri" w:hAnsi="Traditional Arabic" w:cs="Traditional Arabic"/>
          <w:noProof/>
          <w:sz w:val="32"/>
          <w:szCs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777BA01" wp14:editId="67276AB7">
                <wp:simplePos x="0" y="0"/>
                <wp:positionH relativeFrom="margin">
                  <wp:posOffset>4819650</wp:posOffset>
                </wp:positionH>
                <wp:positionV relativeFrom="paragraph">
                  <wp:posOffset>143510</wp:posOffset>
                </wp:positionV>
                <wp:extent cx="228600" cy="152400"/>
                <wp:effectExtent l="0" t="38100" r="57150" b="19050"/>
                <wp:wrapNone/>
                <wp:docPr id="253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15240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41A1C" id="Straight Arrow Connector 47" o:spid="_x0000_s1026" type="#_x0000_t32" style="position:absolute;left:0;text-align:left;margin-left:379.5pt;margin-top:11.3pt;width:18pt;height:12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" strokecolor="windowText" strokeweight="1.5pt">
                <v:stroke endarrow="block" joinstyle="miter"/>
                <w10:wrap anchorx="margin"/>
              </v:shape>
            </w:pict>
          </mc:Fallback>
        </mc:AlternateContent>
      </w:r>
    </w:p>
    <w:p w:rsidR="00F17031" w:rsidRPr="00877A7D" w:rsidRDefault="00C240FC" w:rsidP="00877A7D">
      <w:pPr>
        <w:spacing w:after="160" w:line="240" w:lineRule="auto"/>
        <w:rPr>
          <w:rFonts w:ascii="Traditional Arabic" w:eastAsia="Calibri" w:hAnsi="Traditional Arabic" w:cs="Traditional Arabic"/>
          <w:sz w:val="32"/>
          <w:szCs w:val="32"/>
          <w:lang w:eastAsia="en-US" w:bidi="ar-DZ"/>
        </w:rPr>
      </w:pPr>
      <w:r w:rsidRPr="00877A7D">
        <w:rPr>
          <w:rFonts w:ascii="Traditional Arabic" w:eastAsia="Calibri" w:hAnsi="Traditional Arabic" w:cs="Traditional Arabic"/>
          <w:noProof/>
          <w:sz w:val="32"/>
          <w:szCs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E35CAB7" wp14:editId="20AEBF53">
                <wp:simplePos x="0" y="0"/>
                <wp:positionH relativeFrom="margin">
                  <wp:posOffset>441941</wp:posOffset>
                </wp:positionH>
                <wp:positionV relativeFrom="paragraph">
                  <wp:posOffset>27058</wp:posOffset>
                </wp:positionV>
                <wp:extent cx="809625" cy="333375"/>
                <wp:effectExtent l="0" t="0" r="0" b="0"/>
                <wp:wrapNone/>
                <wp:docPr id="2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17031" w:rsidRPr="00F17031" w:rsidRDefault="00F17031" w:rsidP="00F17031">
                            <w:pPr>
                              <w:jc w:val="center"/>
                              <w:rPr>
                                <w:rFonts w:cs="Calib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F17031">
                              <w:rPr>
                                <w:rFonts w:cs="Calib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5CAB7" id="Text Box 54" o:spid="_x0000_s1032" type="#_x0000_t202" style="position:absolute;left:0;text-align:left;margin-left:34.8pt;margin-top:2.15pt;width:63.75pt;height:26.2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" filled="f" stroked="f" strokeweight=".5pt">
                <v:textbox>
                  <w:txbxContent>
                    <w:p w:rsidR="00F17031" w:rsidRPr="00F17031" w:rsidRDefault="00F17031" w:rsidP="00F17031">
                      <w:pPr>
                        <w:jc w:val="center"/>
                        <w:rPr>
                          <w:rFonts w:cs="Calib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F17031">
                        <w:rPr>
                          <w:rFonts w:cs="Calibri" w:hint="cs"/>
                          <w:sz w:val="28"/>
                          <w:szCs w:val="28"/>
                          <w:rtl/>
                          <w:lang w:bidi="ar-DZ"/>
                        </w:rPr>
                        <w:t>(5)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77A7D" w:rsidRPr="00877A7D">
        <w:rPr>
          <w:rFonts w:ascii="Traditional Arabic" w:eastAsia="Calibri" w:hAnsi="Traditional Arabic" w:cs="Traditional Arabic"/>
          <w:noProof/>
          <w:sz w:val="32"/>
          <w:szCs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AEE9BE8" wp14:editId="5EDFFB6E">
                <wp:simplePos x="0" y="0"/>
                <wp:positionH relativeFrom="margin">
                  <wp:posOffset>2295289</wp:posOffset>
                </wp:positionH>
                <wp:positionV relativeFrom="paragraph">
                  <wp:posOffset>166920</wp:posOffset>
                </wp:positionV>
                <wp:extent cx="987046" cy="333375"/>
                <wp:effectExtent l="0" t="0" r="0" b="0"/>
                <wp:wrapNone/>
                <wp:docPr id="289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046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17031" w:rsidRPr="00F83E2B" w:rsidRDefault="0039161E" w:rsidP="00F17031">
                            <w:pPr>
                              <w:jc w:val="center"/>
                              <w:rPr>
                                <w:rFonts w:cs="Calib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F83E2B">
                              <w:rPr>
                                <w:rFonts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</w:t>
                            </w:r>
                            <w:r w:rsidR="00F17031" w:rsidRPr="00F83E2B">
                              <w:rPr>
                                <w:rFonts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F17031" w:rsidRPr="00F83E2B">
                              <w:rPr>
                                <w:rFonts w:cs="Calib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E9BE8" id="Text Box 55" o:spid="_x0000_s1033" type="#_x0000_t202" style="position:absolute;left:0;text-align:left;margin-left:180.75pt;margin-top:13.15pt;width:77.7pt;height:26.2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" filled="f" stroked="f" strokeweight=".5pt">
                <v:textbox>
                  <w:txbxContent>
                    <w:p w:rsidR="00F17031" w:rsidRPr="00F83E2B" w:rsidRDefault="0039161E" w:rsidP="00F17031">
                      <w:pPr>
                        <w:jc w:val="center"/>
                        <w:rPr>
                          <w:rFonts w:cs="Calib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F83E2B">
                        <w:rPr>
                          <w:rFonts w:cs="Times New Roman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</w:t>
                      </w:r>
                      <w:r w:rsidR="00F17031" w:rsidRPr="00F83E2B">
                        <w:rPr>
                          <w:rFonts w:cs="Times New Roman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F17031" w:rsidRPr="00F83E2B">
                        <w:rPr>
                          <w:rFonts w:cs="Calib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-1-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7031" w:rsidRPr="00877A7D">
        <w:rPr>
          <w:rFonts w:ascii="Traditional Arabic" w:eastAsia="Calibri" w:hAnsi="Traditional Arabic" w:cs="Traditional Arabic"/>
          <w:noProof/>
          <w:sz w:val="32"/>
          <w:szCs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90F9625" wp14:editId="65FFFA95">
                <wp:simplePos x="0" y="0"/>
                <wp:positionH relativeFrom="margin">
                  <wp:posOffset>3181350</wp:posOffset>
                </wp:positionH>
                <wp:positionV relativeFrom="paragraph">
                  <wp:posOffset>6985</wp:posOffset>
                </wp:positionV>
                <wp:extent cx="809625" cy="333375"/>
                <wp:effectExtent l="0" t="0" r="0" b="0"/>
                <wp:wrapNone/>
                <wp:docPr id="288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17031" w:rsidRPr="00F17031" w:rsidRDefault="00F17031" w:rsidP="00F17031">
                            <w:pPr>
                              <w:jc w:val="center"/>
                              <w:rPr>
                                <w:rFonts w:cs="Calib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F17031">
                              <w:rPr>
                                <w:rFonts w:cs="Calib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F9625" id="Text Box 51" o:spid="_x0000_s1034" type="#_x0000_t202" style="position:absolute;left:0;text-align:left;margin-left:250.5pt;margin-top:.55pt;width:63.75pt;height:26.2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" filled="f" stroked="f" strokeweight=".5pt">
                <v:textbox>
                  <w:txbxContent>
                    <w:p w:rsidR="00F17031" w:rsidRPr="00F17031" w:rsidRDefault="00F17031" w:rsidP="00F17031">
                      <w:pPr>
                        <w:jc w:val="center"/>
                        <w:rPr>
                          <w:rFonts w:cs="Calib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F17031">
                        <w:rPr>
                          <w:rFonts w:cs="Calibri" w:hint="cs"/>
                          <w:sz w:val="28"/>
                          <w:szCs w:val="28"/>
                          <w:rtl/>
                          <w:lang w:bidi="ar-DZ"/>
                        </w:rPr>
                        <w:t>(3)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77A7D" w:rsidRPr="00877A7D">
        <w:rPr>
          <w:rFonts w:ascii="Traditional Arabic" w:eastAsia="Calibri" w:hAnsi="Traditional Arabic" w:cs="Traditional Arabic" w:hint="cs"/>
          <w:sz w:val="32"/>
          <w:szCs w:val="32"/>
          <w:rtl/>
          <w:lang w:eastAsia="en-US" w:bidi="ar-DZ"/>
        </w:rPr>
        <w:t>1-</w:t>
      </w:r>
      <w:r w:rsidR="00F17031"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سم العناصر </w:t>
      </w:r>
      <w:r w:rsidRPr="00877A7D">
        <w:rPr>
          <w:rFonts w:ascii="Traditional Arabic" w:eastAsia="Calibri" w:hAnsi="Traditional Arabic" w:cs="Traditional Arabic" w:hint="cs"/>
          <w:sz w:val="32"/>
          <w:szCs w:val="32"/>
          <w:rtl/>
          <w:lang w:eastAsia="en-US" w:bidi="ar-DZ"/>
        </w:rPr>
        <w:t>المرقمة.</w:t>
      </w:r>
    </w:p>
    <w:p w:rsidR="00877A7D" w:rsidRPr="00877A7D" w:rsidRDefault="00877A7D" w:rsidP="00877A7D">
      <w:pPr>
        <w:spacing w:after="160" w:line="240" w:lineRule="auto"/>
        <w:contextualSpacing/>
        <w:rPr>
          <w:rFonts w:ascii="Traditional Arabic" w:eastAsia="Calibri" w:hAnsi="Traditional Arabic" w:cs="Traditional Arabic"/>
          <w:sz w:val="32"/>
          <w:szCs w:val="32"/>
          <w:lang w:eastAsia="en-US" w:bidi="ar-DZ"/>
        </w:rPr>
      </w:pPr>
      <w:r>
        <w:rPr>
          <w:rFonts w:ascii="Traditional Arabic" w:eastAsia="Calibri" w:hAnsi="Traditional Arabic" w:cs="Traditional Arabic" w:hint="cs"/>
          <w:sz w:val="32"/>
          <w:szCs w:val="32"/>
          <w:rtl/>
          <w:lang w:eastAsia="en-US" w:bidi="ar-DZ"/>
        </w:rPr>
        <w:t>2-</w:t>
      </w:r>
      <w:r w:rsidR="00F17031"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قارن في جدول بين التوتر الكهربائي للبطارية </w:t>
      </w:r>
      <w:r w:rsidR="001F4ADE" w:rsidRPr="00877A7D">
        <w:rPr>
          <w:rFonts w:ascii="Traditional Arabic" w:eastAsia="Calibri" w:hAnsi="Traditional Arabic" w:cs="Traditional Arabic" w:hint="cs"/>
          <w:sz w:val="32"/>
          <w:szCs w:val="32"/>
          <w:rtl/>
          <w:lang w:eastAsia="en-US" w:bidi="ar-DZ"/>
        </w:rPr>
        <w:t>والمأخذ الكهربائي</w:t>
      </w:r>
      <w:r w:rsidR="00F17031"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 من </w:t>
      </w:r>
      <w:r w:rsidR="001F4ADE" w:rsidRPr="00877A7D">
        <w:rPr>
          <w:rFonts w:ascii="Traditional Arabic" w:eastAsia="Calibri" w:hAnsi="Traditional Arabic" w:cs="Traditional Arabic" w:hint="cs"/>
          <w:sz w:val="32"/>
          <w:szCs w:val="32"/>
          <w:rtl/>
          <w:lang w:eastAsia="en-US" w:bidi="ar-DZ"/>
        </w:rPr>
        <w:t>حيث: النوع،</w:t>
      </w:r>
      <w:r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 </w:t>
      </w:r>
      <w:r w:rsidR="001F4ADE" w:rsidRPr="00877A7D">
        <w:rPr>
          <w:rFonts w:ascii="Traditional Arabic" w:eastAsia="Calibri" w:hAnsi="Traditional Arabic" w:cs="Traditional Arabic" w:hint="cs"/>
          <w:sz w:val="32"/>
          <w:szCs w:val="32"/>
          <w:rtl/>
          <w:lang w:eastAsia="en-US" w:bidi="ar-DZ"/>
        </w:rPr>
        <w:t>الجهة،</w:t>
      </w:r>
      <w:r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 </w:t>
      </w:r>
      <w:r w:rsidR="001F4ADE" w:rsidRPr="00877A7D">
        <w:rPr>
          <w:rFonts w:ascii="Traditional Arabic" w:eastAsia="Calibri" w:hAnsi="Traditional Arabic" w:cs="Traditional Arabic" w:hint="cs"/>
          <w:sz w:val="32"/>
          <w:szCs w:val="32"/>
          <w:rtl/>
          <w:lang w:eastAsia="en-US" w:bidi="ar-DZ"/>
        </w:rPr>
        <w:t>القيمة.</w:t>
      </w:r>
    </w:p>
    <w:p w:rsidR="00F17031" w:rsidRPr="00877A7D" w:rsidRDefault="00877A7D" w:rsidP="0088096E">
      <w:pPr>
        <w:spacing w:after="160" w:line="240" w:lineRule="auto"/>
        <w:contextualSpacing/>
        <w:rPr>
          <w:rFonts w:ascii="Traditional Arabic" w:eastAsia="Calibri" w:hAnsi="Traditional Arabic" w:cs="Traditional Arabic"/>
          <w:sz w:val="32"/>
          <w:szCs w:val="32"/>
          <w:lang w:eastAsia="en-US" w:bidi="ar-DZ"/>
        </w:rPr>
      </w:pPr>
      <w:r>
        <w:rPr>
          <w:rFonts w:ascii="Traditional Arabic" w:eastAsia="Calibri" w:hAnsi="Traditional Arabic" w:cs="Traditional Arabic" w:hint="cs"/>
          <w:sz w:val="32"/>
          <w:szCs w:val="32"/>
          <w:rtl/>
          <w:lang w:eastAsia="en-US" w:bidi="ar-DZ"/>
        </w:rPr>
        <w:t>3-</w:t>
      </w:r>
      <w:r w:rsidRPr="00877A7D">
        <w:rPr>
          <w:rFonts w:ascii="Traditional Arabic" w:eastAsia="Calibri" w:hAnsi="Traditional Arabic" w:cs="Traditional Arabic" w:hint="cs"/>
          <w:sz w:val="32"/>
          <w:szCs w:val="32"/>
          <w:rtl/>
          <w:lang w:eastAsia="en-US" w:bidi="ar-DZ"/>
        </w:rPr>
        <w:t>هل</w:t>
      </w:r>
      <w:r w:rsidR="00F17031"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 يعتبر هذا المأخذ الكهربائي آمن من حيث </w:t>
      </w:r>
      <w:r w:rsidR="0088096E" w:rsidRPr="00877A7D">
        <w:rPr>
          <w:rFonts w:ascii="Traditional Arabic" w:eastAsia="Calibri" w:hAnsi="Traditional Arabic" w:cs="Traditional Arabic" w:hint="cs"/>
          <w:sz w:val="32"/>
          <w:szCs w:val="32"/>
          <w:rtl/>
          <w:lang w:eastAsia="en-US" w:bidi="ar-DZ"/>
        </w:rPr>
        <w:t>الاستعمال؟</w:t>
      </w:r>
      <w:r w:rsidR="00F17031"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 علل.</w:t>
      </w:r>
    </w:p>
    <w:p w:rsidR="00A536D9" w:rsidRDefault="00A536D9" w:rsidP="00C240FC">
      <w:pPr>
        <w:spacing w:after="160" w:line="240" w:lineRule="auto"/>
        <w:ind w:left="720"/>
        <w:contextualSpacing/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</w:pPr>
      <w:r w:rsidRPr="00877A7D">
        <w:rPr>
          <w:rFonts w:ascii="Traditional Arabic" w:eastAsia="Calibri" w:hAnsi="Traditional Arabic" w:cs="Traditional Arabic"/>
          <w:noProof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7451977" wp14:editId="70EECCFC">
                <wp:simplePos x="0" y="0"/>
                <wp:positionH relativeFrom="column">
                  <wp:posOffset>152419</wp:posOffset>
                </wp:positionH>
                <wp:positionV relativeFrom="paragraph">
                  <wp:posOffset>27305</wp:posOffset>
                </wp:positionV>
                <wp:extent cx="3042285" cy="1433015"/>
                <wp:effectExtent l="0" t="0" r="24765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2285" cy="1433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3D11" w:rsidRDefault="00903D11" w:rsidP="00903D11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6CF0DE25" wp14:editId="6F871EFC">
                                  <wp:extent cx="2825087" cy="1296035"/>
                                  <wp:effectExtent l="0" t="0" r="0" b="0"/>
                                  <wp:docPr id="512" name="Image 5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52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53">
                                                    <a14:imgEffect>
                                                      <a14:sharpenSoften amount="10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74219" cy="13185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451977" id="Rectangle 1" o:spid="_x0000_s1035" style="position:absolute;left:0;text-align:left;margin-left:12pt;margin-top:2.15pt;width:239.55pt;height:112.8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" fillcolor="white [3201]" strokecolor="white [3212]" strokeweight="2pt">
                <v:textbox>
                  <w:txbxContent>
                    <w:p w:rsidR="00903D11" w:rsidRDefault="00903D11" w:rsidP="00903D11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6CF0DE25" wp14:editId="6F871EFC">
                            <wp:extent cx="2825087" cy="1296035"/>
                            <wp:effectExtent l="0" t="0" r="0" b="0"/>
                            <wp:docPr id="512" name="Image 5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54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55">
                                              <a14:imgEffect>
                                                <a14:sharpenSoften amount="10000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74219" cy="13185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903D11"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عند معينة التوتر الناتج من طرف المأخذ الكهربائي والبطارية من </w:t>
      </w:r>
    </w:p>
    <w:p w:rsidR="00903D11" w:rsidRPr="00877A7D" w:rsidRDefault="00903D11" w:rsidP="007F07BD">
      <w:pPr>
        <w:spacing w:after="160" w:line="240" w:lineRule="auto"/>
        <w:contextualSpacing/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</w:pPr>
      <w:r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خلال ربطهما </w:t>
      </w:r>
      <w:r w:rsidR="00E67833"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>بالجهاز</w:t>
      </w:r>
      <w:r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 01 تحصلنا على </w:t>
      </w:r>
      <w:r w:rsidR="002A0DBF"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>المنحنيين</w:t>
      </w:r>
      <w:r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 المبينين في الشكلين</w:t>
      </w:r>
      <w:r w:rsidR="001371F2">
        <w:rPr>
          <w:rFonts w:ascii="Traditional Arabic" w:eastAsia="Calibri" w:hAnsi="Traditional Arabic" w:cs="Traditional Arabic" w:hint="cs"/>
          <w:sz w:val="32"/>
          <w:szCs w:val="32"/>
          <w:rtl/>
          <w:lang w:eastAsia="en-US" w:bidi="ar-DZ"/>
        </w:rPr>
        <w:t xml:space="preserve"> </w:t>
      </w:r>
      <w:r w:rsidR="007F07BD">
        <w:rPr>
          <w:rFonts w:ascii="Traditional Arabic" w:eastAsia="Calibri" w:hAnsi="Traditional Arabic" w:cs="Traditional Arabic" w:hint="cs"/>
          <w:sz w:val="32"/>
          <w:szCs w:val="32"/>
          <w:rtl/>
          <w:lang w:eastAsia="en-US" w:bidi="ar-DZ"/>
        </w:rPr>
        <w:t>1و2</w:t>
      </w:r>
    </w:p>
    <w:p w:rsidR="00A536D9" w:rsidRDefault="00A536D9" w:rsidP="00A536D9">
      <w:pPr>
        <w:spacing w:after="160" w:line="240" w:lineRule="auto"/>
        <w:contextualSpacing/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</w:pPr>
      <w:r>
        <w:rPr>
          <w:rFonts w:ascii="Traditional Arabic" w:eastAsia="Calibri" w:hAnsi="Traditional Arabic" w:cs="Traditional Arabic" w:hint="cs"/>
          <w:sz w:val="32"/>
          <w:szCs w:val="32"/>
          <w:rtl/>
          <w:lang w:eastAsia="en-US" w:bidi="ar-DZ"/>
        </w:rPr>
        <w:t>4-</w:t>
      </w:r>
      <w:r w:rsidR="00903D11" w:rsidRPr="00A536D9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>حدد الشكل المو</w:t>
      </w:r>
      <w:r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>افق لكل من التوتر الكهربائي بين</w:t>
      </w:r>
      <w:r>
        <w:rPr>
          <w:rFonts w:ascii="Traditional Arabic" w:eastAsia="Calibri" w:hAnsi="Traditional Arabic" w:cs="Traditional Arabic" w:hint="cs"/>
          <w:sz w:val="32"/>
          <w:szCs w:val="32"/>
          <w:rtl/>
          <w:lang w:eastAsia="en-US" w:bidi="ar-DZ"/>
        </w:rPr>
        <w:t xml:space="preserve"> </w:t>
      </w:r>
      <w:r w:rsidRPr="00A536D9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طرفي المأخذ الكهربائي </w:t>
      </w:r>
    </w:p>
    <w:p w:rsidR="001E3528" w:rsidRPr="00A536D9" w:rsidRDefault="00903D11" w:rsidP="00A536D9">
      <w:pPr>
        <w:spacing w:after="160" w:line="240" w:lineRule="auto"/>
        <w:contextualSpacing/>
        <w:rPr>
          <w:rFonts w:ascii="Traditional Arabic" w:eastAsia="Calibri" w:hAnsi="Traditional Arabic" w:cs="Traditional Arabic"/>
          <w:sz w:val="32"/>
          <w:szCs w:val="32"/>
          <w:lang w:eastAsia="en-US" w:bidi="ar-DZ"/>
        </w:rPr>
      </w:pPr>
      <w:r w:rsidRPr="00A536D9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>وبين طرفي البطارية.</w:t>
      </w:r>
    </w:p>
    <w:p w:rsidR="00D913B2" w:rsidRDefault="00D913B2" w:rsidP="00877A7D">
      <w:pPr>
        <w:spacing w:after="160" w:line="240" w:lineRule="auto"/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en-US" w:eastAsia="en-US" w:bidi="ar-DZ"/>
        </w:rPr>
      </w:pPr>
    </w:p>
    <w:p w:rsidR="00A536D9" w:rsidRPr="00877A7D" w:rsidRDefault="00A536D9" w:rsidP="00877A7D">
      <w:pPr>
        <w:spacing w:after="160" w:line="240" w:lineRule="auto"/>
        <w:rPr>
          <w:rFonts w:ascii="Traditional Arabic" w:eastAsia="Calibri" w:hAnsi="Traditional Arabic" w:cs="Traditional Arabic"/>
          <w:b/>
          <w:bCs/>
          <w:sz w:val="32"/>
          <w:szCs w:val="32"/>
          <w:rtl/>
          <w:lang w:val="en-US" w:eastAsia="en-US" w:bidi="ar-DZ"/>
        </w:rPr>
      </w:pPr>
    </w:p>
    <w:p w:rsidR="00D913B2" w:rsidRPr="00844E77" w:rsidRDefault="00D913B2" w:rsidP="00877A7D">
      <w:pPr>
        <w:spacing w:line="240" w:lineRule="auto"/>
        <w:rPr>
          <w:rFonts w:ascii="Traditional Arabic" w:hAnsi="Traditional Arabic" w:cs="Traditional Arabic"/>
          <w:b/>
          <w:bCs/>
          <w:sz w:val="36"/>
          <w:szCs w:val="36"/>
          <w:u w:val="single"/>
          <w:rtl/>
          <w:lang w:bidi="ar-DZ"/>
        </w:rPr>
      </w:pPr>
      <w:r w:rsidRPr="00844E77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  <w:lang w:bidi="ar-DZ"/>
        </w:rPr>
        <w:t>الوضعية الثانية:</w:t>
      </w:r>
    </w:p>
    <w:p w:rsidR="00D913B2" w:rsidRPr="00877A7D" w:rsidRDefault="00D913B2" w:rsidP="006B5688">
      <w:pPr>
        <w:spacing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877A7D">
        <w:rPr>
          <w:rFonts w:ascii="Traditional Arabic" w:hAnsi="Traditional Arabic" w:cs="Traditional Arabic"/>
          <w:noProof/>
          <w:sz w:val="32"/>
          <w:szCs w:val="32"/>
          <w:rtl/>
          <w:lang w:val="en-US" w:eastAsia="en-US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240DB4EB" wp14:editId="3CE250DF">
                <wp:simplePos x="0" y="0"/>
                <wp:positionH relativeFrom="column">
                  <wp:posOffset>780339</wp:posOffset>
                </wp:positionH>
                <wp:positionV relativeFrom="paragraph">
                  <wp:posOffset>34252</wp:posOffset>
                </wp:positionV>
                <wp:extent cx="846161" cy="1978925"/>
                <wp:effectExtent l="0" t="0" r="30480" b="21590"/>
                <wp:wrapNone/>
                <wp:docPr id="102" name="Groupe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6161" cy="1978925"/>
                          <a:chOff x="0" y="0"/>
                          <a:chExt cx="846161" cy="1978925"/>
                        </a:xfrm>
                      </wpg:grpSpPr>
                      <wps:wsp>
                        <wps:cNvPr id="99" name="Connecteur droit 99"/>
                        <wps:cNvCnPr/>
                        <wps:spPr>
                          <a:xfrm>
                            <a:off x="423081" y="191068"/>
                            <a:ext cx="0" cy="1378424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>
                                <a:shade val="95000"/>
                                <a:satMod val="105000"/>
                              </a:sys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g:grpSp>
                        <wpg:cNvPr id="2" name="Groupe 2"/>
                        <wpg:cNvGrpSpPr>
                          <a:grpSpLocks/>
                        </wpg:cNvGrpSpPr>
                        <wpg:grpSpPr bwMode="auto">
                          <a:xfrm rot="10800000">
                            <a:off x="0" y="0"/>
                            <a:ext cx="846161" cy="191068"/>
                            <a:chOff x="0" y="0"/>
                            <a:chExt cx="20026" cy="20020"/>
                          </a:xfrm>
                        </wpg:grpSpPr>
                        <wpg:grpSp>
                          <wpg:cNvPr id="3" name="Group 3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038" cy="20020"/>
                              <a:chOff x="0" y="0"/>
                              <a:chExt cx="20019" cy="20020"/>
                            </a:xfrm>
                          </wpg:grpSpPr>
                          <wps:wsp>
                            <wps:cNvPr id="4" name="Line 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73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" name="Line 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19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" name="Group 6"/>
                          <wpg:cNvGrpSpPr>
                            <a:grpSpLocks/>
                          </wpg:cNvGrpSpPr>
                          <wpg:grpSpPr bwMode="auto">
                            <a:xfrm>
                              <a:off x="626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7" name="Line 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9" name="Group 9"/>
                          <wpg:cNvGrpSpPr>
                            <a:grpSpLocks/>
                          </wpg:cNvGrpSpPr>
                          <wpg:grpSpPr bwMode="auto">
                            <a:xfrm>
                              <a:off x="1241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0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2" name="Group 12"/>
                          <wpg:cNvGrpSpPr>
                            <a:grpSpLocks/>
                          </wpg:cNvGrpSpPr>
                          <wpg:grpSpPr bwMode="auto">
                            <a:xfrm>
                              <a:off x="1867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3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5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2453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6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" name="Line 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" name="Group 18"/>
                          <wpg:cNvGrpSpPr>
                            <a:grpSpLocks/>
                          </wpg:cNvGrpSpPr>
                          <wpg:grpSpPr bwMode="auto">
                            <a:xfrm>
                              <a:off x="3068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9" name="Line 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Line 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1" name="Group 21"/>
                          <wpg:cNvGrpSpPr>
                            <a:grpSpLocks/>
                          </wpg:cNvGrpSpPr>
                          <wpg:grpSpPr bwMode="auto">
                            <a:xfrm>
                              <a:off x="3694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22" name="Lin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4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4309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25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" name="Line 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7" name="Group 27"/>
                          <wpg:cNvGrpSpPr>
                            <a:grpSpLocks/>
                          </wpg:cNvGrpSpPr>
                          <wpg:grpSpPr bwMode="auto">
                            <a:xfrm>
                              <a:off x="4889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28" name="Line 2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" name="Line 2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30" name="Group 30"/>
                          <wpg:cNvGrpSpPr>
                            <a:grpSpLocks/>
                          </wpg:cNvGrpSpPr>
                          <wpg:grpSpPr bwMode="auto">
                            <a:xfrm>
                              <a:off x="5504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31" name="Line 3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" name="Line 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33" name="Group 33"/>
                          <wpg:cNvGrpSpPr>
                            <a:grpSpLocks/>
                          </wpg:cNvGrpSpPr>
                          <wpg:grpSpPr bwMode="auto">
                            <a:xfrm>
                              <a:off x="6130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34" name="Line 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5" name="Line 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36" name="Group 36"/>
                          <wpg:cNvGrpSpPr>
                            <a:grpSpLocks/>
                          </wpg:cNvGrpSpPr>
                          <wpg:grpSpPr bwMode="auto">
                            <a:xfrm>
                              <a:off x="6745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37" name="Line 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8" name="Line 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39" name="Group 39"/>
                          <wpg:cNvGrpSpPr>
                            <a:grpSpLocks/>
                          </wpg:cNvGrpSpPr>
                          <wpg:grpSpPr bwMode="auto">
                            <a:xfrm>
                              <a:off x="7342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40" name="Line 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1" name="Line 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2" name="Group 42"/>
                          <wpg:cNvGrpSpPr>
                            <a:grpSpLocks/>
                          </wpg:cNvGrpSpPr>
                          <wpg:grpSpPr bwMode="auto">
                            <a:xfrm>
                              <a:off x="7957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43" name="Line 4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4" name="Line 4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5" name="Group 45"/>
                          <wpg:cNvGrpSpPr>
                            <a:grpSpLocks/>
                          </wpg:cNvGrpSpPr>
                          <wpg:grpSpPr bwMode="auto">
                            <a:xfrm>
                              <a:off x="8583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46" name="Line 4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" name="Line 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8" name="Group 48"/>
                          <wpg:cNvGrpSpPr>
                            <a:grpSpLocks/>
                          </wpg:cNvGrpSpPr>
                          <wpg:grpSpPr bwMode="auto">
                            <a:xfrm>
                              <a:off x="9198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49" name="Line 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" name="Line 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1" name="Group 51"/>
                          <wpg:cNvGrpSpPr>
                            <a:grpSpLocks/>
                          </wpg:cNvGrpSpPr>
                          <wpg:grpSpPr bwMode="auto">
                            <a:xfrm>
                              <a:off x="9790" y="0"/>
                              <a:ext cx="1038" cy="20020"/>
                              <a:chOff x="19" y="0"/>
                              <a:chExt cx="19981" cy="20020"/>
                            </a:xfrm>
                          </wpg:grpSpPr>
                          <wps:wsp>
                            <wps:cNvPr id="52" name="Line 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" y="0"/>
                                <a:ext cx="12050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3" name="Lin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" y="0"/>
                                <a:ext cx="1998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4" name="Group 54"/>
                          <wpg:cNvGrpSpPr>
                            <a:grpSpLocks/>
                          </wpg:cNvGrpSpPr>
                          <wpg:grpSpPr bwMode="auto">
                            <a:xfrm>
                              <a:off x="10416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55" name="Line 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" name="Line 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7" name="Group 57"/>
                          <wpg:cNvGrpSpPr>
                            <a:grpSpLocks/>
                          </wpg:cNvGrpSpPr>
                          <wpg:grpSpPr bwMode="auto">
                            <a:xfrm>
                              <a:off x="11031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58" name="Line 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" name="Line 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0" name="Group 60"/>
                          <wpg:cNvGrpSpPr>
                            <a:grpSpLocks/>
                          </wpg:cNvGrpSpPr>
                          <wpg:grpSpPr bwMode="auto">
                            <a:xfrm>
                              <a:off x="11657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61" name="Line 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2" name="Line 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3" name="Group 63"/>
                          <wpg:cNvGrpSpPr>
                            <a:grpSpLocks/>
                          </wpg:cNvGrpSpPr>
                          <wpg:grpSpPr bwMode="auto">
                            <a:xfrm>
                              <a:off x="12243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64" name="Line 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Line 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6" name="Group 66"/>
                          <wpg:cNvGrpSpPr>
                            <a:grpSpLocks/>
                          </wpg:cNvGrpSpPr>
                          <wpg:grpSpPr bwMode="auto">
                            <a:xfrm>
                              <a:off x="12858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67" name="Line 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9" name="Group 69"/>
                          <wpg:cNvGrpSpPr>
                            <a:grpSpLocks/>
                          </wpg:cNvGrpSpPr>
                          <wpg:grpSpPr bwMode="auto">
                            <a:xfrm>
                              <a:off x="13484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70" name="Line 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14099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73" name="Line 7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4" name="Line 7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5" name="Group 75"/>
                          <wpg:cNvGrpSpPr>
                            <a:grpSpLocks/>
                          </wpg:cNvGrpSpPr>
                          <wpg:grpSpPr bwMode="auto">
                            <a:xfrm>
                              <a:off x="14679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76" name="Line 7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7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8" name="Group 78"/>
                          <wpg:cNvGrpSpPr>
                            <a:grpSpLocks/>
                          </wpg:cNvGrpSpPr>
                          <wpg:grpSpPr bwMode="auto">
                            <a:xfrm>
                              <a:off x="15294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79" name="Line 7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1" name="Group 81"/>
                          <wpg:cNvGrpSpPr>
                            <a:grpSpLocks/>
                          </wpg:cNvGrpSpPr>
                          <wpg:grpSpPr bwMode="auto">
                            <a:xfrm>
                              <a:off x="15920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82" name="Line 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3" name="Line 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Group 84"/>
                          <wpg:cNvGrpSpPr>
                            <a:grpSpLocks/>
                          </wpg:cNvGrpSpPr>
                          <wpg:grpSpPr bwMode="auto">
                            <a:xfrm>
                              <a:off x="16535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85" name="Line 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6" name="Line 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7" name="Group 87"/>
                          <wpg:cNvGrpSpPr>
                            <a:grpSpLocks/>
                          </wpg:cNvGrpSpPr>
                          <wpg:grpSpPr bwMode="auto">
                            <a:xfrm>
                              <a:off x="17132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88" name="Line 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9" name="Line 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90" name="Group 90"/>
                          <wpg:cNvGrpSpPr>
                            <a:grpSpLocks/>
                          </wpg:cNvGrpSpPr>
                          <wpg:grpSpPr bwMode="auto">
                            <a:xfrm>
                              <a:off x="17747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91" name="Line 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2" name="Line 9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93" name="Group 93"/>
                          <wpg:cNvGrpSpPr>
                            <a:grpSpLocks/>
                          </wpg:cNvGrpSpPr>
                          <wpg:grpSpPr bwMode="auto">
                            <a:xfrm>
                              <a:off x="18373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94" name="Line 9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5" name="Line 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96" name="Group 96"/>
                          <wpg:cNvGrpSpPr>
                            <a:grpSpLocks/>
                          </wpg:cNvGrpSpPr>
                          <wpg:grpSpPr bwMode="auto">
                            <a:xfrm>
                              <a:off x="18988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97" name="Line 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8" name="Line 9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00" name="Ellipse 100"/>
                        <wps:cNvSpPr/>
                        <wps:spPr>
                          <a:xfrm>
                            <a:off x="232012" y="1542197"/>
                            <a:ext cx="382137" cy="436728"/>
                          </a:xfrm>
                          <a:prstGeom prst="ellipse">
                            <a:avLst/>
                          </a:prstGeom>
                          <a:solidFill>
                            <a:sysClr val="windowText" lastClr="000000"/>
                          </a:solidFill>
                          <a:ln w="25400" cap="flat" cmpd="sng" algn="ctr">
                            <a:solidFill>
                              <a:sysClr val="windowText" lastClr="000000">
                                <a:shade val="50000"/>
                              </a:sys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8A79E5" id="Groupe 102" o:spid="_x0000_s1026" style="position:absolute;left:0;text-align:left;margin-left:61.45pt;margin-top:2.7pt;width:66.65pt;height:155.8pt;z-index:251715584" coordsize="8461,19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">
                <v:line id="Connecteur droit 99" o:spid="_x0000_s1027" style="position:absolute;visibility:visible;mso-wrap-style:square" from="4230,1910" to="4230,15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8ihT8YAAADbAAAADwAAAGRycy9kb3ducmV2LnhtbESPQWvCQBSE74L/YXmCN91YIdTUVaSl&#10;oD2UqoX2+Mw+k2j2bdjdJum/7xYEj8PMfMMs172pRUvOV5YVzKYJCOLc6ooLBZ/H18kjCB+QNdaW&#10;ScEveVivhoMlZtp2vKf2EAoRIewzVFCG0GRS+rwkg35qG+Lona0zGKJ0hdQOuwg3tXxIklQarDgu&#10;lNjQc0n59fBjFLzPP9J2s3vb9l+79JS/7E/fl84pNR71mycQgfpwD9/aW61gsYD/L/EHyN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fIoU/GAAAA2wAAAA8AAAAAAAAA&#10;AAAAAAAAoQIAAGRycy9kb3ducmV2LnhtbFBLBQYAAAAABAAEAPkAAACUAwAAAAA=&#10;"/>
                <v:group id="Groupe 2" o:spid="_x0000_s1028" style="position:absolute;width:8461;height:1910;rotation:180" coordsize="20026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4qmmsEAAADaAAAADwAA&#10;AAAAAAAAAAAAAACqAgAAZHJzL2Rvd25yZXYueG1sUEsFBgAAAAAEAAQA+gAAAJgDAAAAAA==&#10;">
                  <v:group id="Group 3" o:spid="_x0000_s1029" style="position:absolute;width:1038;height:20020" coordsize="20019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  <v:line id="Line 4" o:spid="_x0000_s1030" style="position:absolute;visibility:visible;mso-wrap-style:square" from="0,0" to="12073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0z5o8IAAADaAAAADwAAAGRycy9kb3ducmV2LnhtbESPQWvCQBSE74X+h+UVvNVNtRSJrqEV&#10;Tb02emhvj+wzCc2+DdkXjf++WxA8DjPzDbPKRteqM/Wh8WzgZZqAIi69bbgycDzsnheggiBbbD2T&#10;gSsFyNaPDytMrb/wF50LqVSEcEjRQC3SpVqHsiaHYeo74uidfO9QouwrbXu8RLhr9SxJ3rTDhuNC&#10;jR1taip/i8EZ+B5EfvK82yYf+6qV3TwPi8/cmMnT+L4EJTTKPXxr762BV/i/Em+AXv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0z5o8IAAADaAAAADwAAAAAAAAAAAAAA&#10;AAChAgAAZHJzL2Rvd25yZXYueG1sUEsFBgAAAAAEAAQA+QAAAJADAAAAAA==&#10;" strokeweight="1pt">
                      <v:stroke startarrowwidth="wide" endarrowwidth="wide"/>
                    </v:line>
                    <v:line id="Line 5" o:spid="_x0000_s1031" style="position:absolute;visibility:visible;mso-wrap-style:square" from="0,0" to="20019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ABcOMIAAADaAAAADwAAAGRycy9kb3ducmV2LnhtbESPQWvCQBSE74X+h+UVvNVNlRaJrqEV&#10;Tb02emhvj+wzCc2+DdkXjf++WxA8DjPzDbPKRteqM/Wh8WzgZZqAIi69bbgycDzsnheggiBbbD2T&#10;gSsFyNaPDytMrb/wF50LqVSEcEjRQC3SpVqHsiaHYeo74uidfO9QouwrbXu8RLhr9SxJ3rTDhuNC&#10;jR1taip/i8EZ+B5EfvK82yYf+6qV3TwPi8/cmMnT+L4EJTTKPXxr762BV/i/Em+AXv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ABcOMIAAADaAAAADwAAAAAAAAAAAAAA&#10;AAChAgAAZHJzL2Rvd25yZXYueG1sUEsFBgAAAAAEAAQA+QAAAJADAAAAAA==&#10;" strokeweight="1pt">
                      <v:stroke startarrowwidth="wide" endarrowwidth="wide"/>
                    </v:line>
                  </v:group>
                  <v:group id="Group 6" o:spid="_x0000_s1032" style="position:absolute;left:626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<v:line id="Line 7" o:spid="_x0000_s1033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55n1MIAAADaAAAADwAAAGRycy9kb3ducmV2LnhtbESPQWvCQBSE74X+h+UVvNVNFVqJrqEV&#10;Tb02emhvj+wzCc2+DdkXjf++WxA8DjPzDbPKRteqM/Wh8WzgZZqAIi69bbgycDzsnheggiBbbD2T&#10;gSsFyNaPDytMrb/wF50LqVSEcEjRQC3SpVqHsiaHYeo74uidfO9QouwrbXu8RLhr9SxJXrXDhuNC&#10;jR1taip/i8EZ+B5EfvK82yYf+6qV3TwPi8/cmMnT+L4EJTTKPXxr762BN/i/Em+AXv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55n1MIAAADaAAAADwAAAAAAAAAAAAAA&#10;AAChAgAAZHJzL2Rvd25yZXYueG1sUEsFBgAAAAAEAAQA+QAAAJADAAAAAA==&#10;" strokeweight="1pt">
                      <v:stroke startarrowwidth="wide" endarrowwidth="wide"/>
                    </v:line>
                    <v:line id="Line 8" o:spid="_x0000_s1034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gHzpr8AAADaAAAADwAAAGRycy9kb3ducmV2LnhtbERPTWvCQBC9F/wPywje6sYWSkhdpYrG&#10;XJv2oLchO01Cs7MhO5r4791DocfH+15vJ9epGw2h9WxgtUxAEVfetlwb+P46PqeggiBb7DyTgTsF&#10;2G5mT2vMrB/5k26l1CqGcMjQQCPSZ1qHqiGHYel74sj9+MGhRDjU2g44xnDX6ZckedMOW44NDfa0&#10;b6j6La/OwPkqcsnz/pDsirqT42se0lNuzGI+fbyDEprkX/znLqyBuDVeiTdAbx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OgHzpr8AAADaAAAADwAAAAAAAAAAAAAAAACh&#10;AgAAZHJzL2Rvd25yZXYueG1sUEsFBgAAAAAEAAQA+QAAAI0DAAAAAA==&#10;" strokeweight="1pt">
                      <v:stroke startarrowwidth="wide" endarrowwidth="wide"/>
                    </v:line>
                  </v:group>
                  <v:group id="Group 9" o:spid="_x0000_s1035" style="position:absolute;left:1241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<v:line id="Line 10" o:spid="_x0000_s1036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LgEw8MAAADbAAAADwAAAGRycy9kb3ducmV2LnhtbESPzW7CQAyE75V4h5WReiubgoRQyoLa&#10;qgSu/Bzam5V1k6hZb5Q1kL49PiBxszXjmc/L9RBac6E+NZEdvE4yMMRl9A1XDk7HzcsCTBJkj21k&#10;cvBPCdar0dMScx+vvKfLQSqjIZxydFCLdLm1qawpYJrEjli139gHFF37yvoerxoeWjvNsrkN2LA2&#10;1NjRZ03l3+EcHHyfRX6KovvKPnZVK5tZkRbbwrnn8fD+BkZokIf5fr3ziq/0+osOYFc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i4BMPDAAAA2wAAAA8AAAAAAAAAAAAA&#10;AAAAoQIAAGRycy9kb3ducmV2LnhtbFBLBQYAAAAABAAEAPkAAACRAwAAAAA=&#10;" strokeweight="1pt">
                      <v:stroke startarrowwidth="wide" endarrowwidth="wide"/>
                    </v:line>
                    <v:line id="Line 11" o:spid="_x0000_s1037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/ShWL8AAADbAAAADwAAAGRycy9kb3ducmV2LnhtbERPS4vCMBC+C/6HMMLeNHUXFqlGUVmr&#10;Vx8HvQ3N2BabSWlGrf9+s7DgbT6+58wWnavVg9pQeTYwHiWgiHNvKy4MnI6b4QRUEGSLtWcy8KIA&#10;i3m/N8PU+ifv6XGQQsUQDikaKEWaVOuQl+QwjHxDHLmrbx1KhG2hbYvPGO5q/Zkk39phxbGhxIbW&#10;JeW3w90ZON9FLlnW/CSrXVHL5isLk21mzMegW05BCXXyFv+7dzbOH8PfL/EAPf8F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/ShWL8AAADbAAAADwAAAAAAAAAAAAAAAACh&#10;AgAAZHJzL2Rvd25yZXYueG1sUEsFBgAAAAAEAAQA+QAAAI0DAAAAAA==&#10;" strokeweight="1pt">
                      <v:stroke startarrowwidth="wide" endarrowwidth="wide"/>
                    </v:line>
                  </v:group>
                  <v:group id="Group 12" o:spid="_x0000_s1038" style="position:absolute;left:1867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<v:line id="Line 13" o:spid="_x0000_s1039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qatMAAAADbAAAADwAAAGRycy9kb3ducmV2LnhtbERPTWvCQBC9F/wPywje6kYDJURXqaJp&#10;rk17aG9DdkxCs7MhO2r677uFQm/zeJ+z3U+uVzcaQ+fZwGqZgCKuve24MfD+dn7MQAVBtth7JgPf&#10;FGC/mz1sMbf+zq90q6RRMYRDjgZakSHXOtQtOQxLPxBH7uJHhxLh2Gg74j2Gu16vk+RJO+w4NrQ4&#10;0LGl+qu6OgMfV5HPohhOyaFsejmnRcheCmMW8+l5A0pokn/xn7u0cX4Kv7/EA/Tu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hqmrTAAAAA2wAAAA8AAAAAAAAAAAAAAAAA&#10;oQIAAGRycy9kb3ducmV2LnhtbFBLBQYAAAAABAAEAPkAAACOAwAAAAA=&#10;" strokeweight="1pt">
                      <v:stroke startarrowwidth="wide" endarrowwidth="wide"/>
                    </v:line>
                    <v:line id="Line 14" o:spid="_x0000_s1040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4MCwMEAAADbAAAADwAAAGRycy9kb3ducmV2LnhtbERPTWvCQBC9F/oflil4q5tqKRJdQyua&#10;em300N6G7JiEZmdDdqLx33cLgrd5vM9ZZaNr1Zn60Hg28DJNQBGX3jZcGTgeds8LUEGQLbaeycCV&#10;AmTrx4cVptZf+IvOhVQqhnBI0UAt0qVah7Imh2HqO+LInXzvUCLsK217vMRw1+pZkrxphw3Hhho7&#10;2tRU/haDM/A9iPzkebdNPvZVK7t5HhafuTGTp/F9CUpolLv45t7bOP8V/n+JB+j1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gwLAwQAAANsAAAAPAAAAAAAAAAAAAAAA&#10;AKECAABkcnMvZG93bnJldi54bWxQSwUGAAAAAAQABAD5AAAAjwMAAAAA&#10;" strokeweight="1pt">
                      <v:stroke startarrowwidth="wide" endarrowwidth="wide"/>
                    </v:line>
                  </v:group>
                  <v:group id="Group 15" o:spid="_x0000_s1041" style="position:absolute;left:2453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<v:line id="Line 16" o:spid="_x0000_s1042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05LMAAAADbAAAADwAAAGRycy9kb3ducmV2LnhtbERPTWvCQBC9C/0PyxR6000VQoiu0paa&#10;5mr00N6G7JiEZmdDdtT033cLBW/zeJ+z2U2uV1caQ+fZwPMiAUVce9txY+B03M8zUEGQLfaeycAP&#10;BdhtH2YbzK2/8YGulTQqhnDI0UArMuRah7olh2HhB+LInf3oUCIcG21HvMVw1+tlkqTaYcexocWB&#10;3lqqv6uLM/B5EfkqiuE9eS2bXvarImQfhTFPj9PLGpTQJHfxv7u0cX4Kf7/EA/T2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gdOSzAAAAA2wAAAA8AAAAAAAAAAAAAAAAA&#10;oQIAAGRycy9kb3ducmV2LnhtbFBLBQYAAAAABAAEAPkAAACOAwAAAAA=&#10;" strokeweight="1pt">
                      <v:stroke startarrowwidth="wide" endarrowwidth="wide"/>
                    </v:line>
                    <v:line id="Line 17" o:spid="_x0000_s1043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1Gct8EAAADbAAAADwAAAGRycy9kb3ducmV2LnhtbERPTWvCQBC9F/oflil4q5sqtBJdQyua&#10;em300N6G7JiEZmdDdqLx33cLgrd5vM9ZZaNr1Zn60Hg28DJNQBGX3jZcGTgeds8LUEGQLbaeycCV&#10;AmTrx4cVptZf+IvOhVQqhnBI0UAt0qVah7Imh2HqO+LInXzvUCLsK217vMRw1+pZkrxqhw3Hhho7&#10;2tRU/haDM/A9iPzkebdNPvZVK7t5HhafuTGTp/F9CUpolLv45t7bOP8N/n+JB+j1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UZy3wQAAANsAAAAPAAAAAAAAAAAAAAAA&#10;AKECAABkcnMvZG93bnJldi54bWxQSwUGAAAAAAQABAD5AAAAjwMAAAAA&#10;" strokeweight="1pt">
                      <v:stroke startarrowwidth="wide" endarrowwidth="wide"/>
                    </v:line>
                  </v:group>
                  <v:group id="Group 18" o:spid="_x0000_s1044" style="position:absolute;left:3068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<v:line id="Line 19" o:spid="_x0000_s1045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KtXsAAAADbAAAADwAAAGRycy9kb3ducmV2LnhtbERPTWvCQBC9F/wPywi91U0tiEZXqaLR&#10;a2MP9TZkp0lodjZkR43/3hWE3ubxPmex6l2jLtSF2rOB91ECirjwtubSwPdx9zYFFQTZYuOZDNwo&#10;wGo5eFlgav2Vv+iSS6liCIcUDVQibap1KCpyGEa+JY7cr+8cSoRdqW2H1xjuGj1Okol2WHNsqLCl&#10;TUXFX352Bn7OIqcsa7fJ+lA2svvIwnSfGfM67D/noIR6+Rc/3Qcb58/g8Us8QC/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mCrV7AAAAA2wAAAA8AAAAAAAAAAAAAAAAA&#10;oQIAAGRycy9kb3ducmV2LnhtbFBLBQYAAAAABAAEAPkAAACOAwAAAAA=&#10;" strokeweight="1pt">
                      <v:stroke startarrowwidth="wide" endarrowwidth="wide"/>
                    </v:line>
                    <v:line id="Line 20" o:spid="_x0000_s1046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TOfr4AAADbAAAADwAAAGRycy9kb3ducmV2LnhtbERPTYvCMBC9C/6HMII3TXVBpBpFZe16&#10;XfWgt6EZ22IzKc2o9d9vDsIeH+97ue5crZ7Uhsqzgck4AUWce1txYeB82o/moIIgW6w9k4E3BViv&#10;+r0lpta/+JeeRylUDOGQooFSpEm1DnlJDsPYN8SRu/nWoUTYFtq2+IrhrtbTJJlphxXHhhIb2pWU&#10;348PZ+DyELlmWfOdbA9FLfuvLMx/MmOGg26zACXUyb/44z5YA9O4Pn6JP0Cv/g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m1M5+vgAAANsAAAAPAAAAAAAAAAAAAAAAAKEC&#10;AABkcnMvZG93bnJldi54bWxQSwUGAAAAAAQABAD5AAAAjAMAAAAA&#10;" strokeweight="1pt">
                      <v:stroke startarrowwidth="wide" endarrowwidth="wide"/>
                    </v:line>
                  </v:group>
                  <v:group id="Group 21" o:spid="_x0000_s1047" style="position:absolute;left:3694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<v:line id="Line 22" o:spid="_x0000_s1048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r1ksIAAADbAAAADwAAAGRycy9kb3ducmV2LnhtbESPQWvCQBSE7wX/w/IEb3VjhCLRVVQ0&#10;9Vrbg94e2WcSzL4N2aem/74rCD0OM/MNs1j1rlF36kLt2cBknIAiLrytuTTw871/n4EKgmyx8UwG&#10;finAajl4W2Bm/YO/6H6UUkUIhwwNVCJtpnUoKnIYxr4ljt7Fdw4lyq7UtsNHhLtGp0nyoR3WHBcq&#10;bGlbUXE93pyB003knOftLtkcykb20zzMPnNjRsN+PQcl1Mt/+NU+WANpCs8v8Qfo5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Ur1ksIAAADbAAAADwAAAAAAAAAAAAAA&#10;AAChAgAAZHJzL2Rvd25yZXYueG1sUEsFBgAAAAAEAAQA+QAAAJADAAAAAA==&#10;" strokeweight="1pt">
                      <v:stroke startarrowwidth="wide" endarrowwidth="wide"/>
                    </v:line>
                    <v:line id="Line 23" o:spid="_x0000_s1049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gZQCcMAAADbAAAADwAAAGRycy9kb3ducmV2LnhtbESPQWvCQBSE74X+h+UVvNVNDYikrtIW&#10;TXM19tDeHtnXJDT7NmSfJv33riB4HGbmG2a9nVynzjSE1rOBl3kCirjytuXawNdx/7wCFQTZYueZ&#10;DPxTgO3m8WGNmfUjH+hcSq0ihEOGBhqRPtM6VA05DHPfE0fv1w8OJcqh1nbAMcJdpxdJstQOW44L&#10;Dfb00VD1V56cge+TyE+e97vkvag72ad5WH3mxsyeprdXUEKT3MO3dmENLFK4fok/QG8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YGUAnDAAAA2wAAAA8AAAAAAAAAAAAA&#10;AAAAoQIAAGRycy9kb3ducmV2LnhtbFBLBQYAAAAABAAEAPkAAACRAwAAAAA=&#10;" strokeweight="1pt">
                      <v:stroke startarrowwidth="wide" endarrowwidth="wide"/>
                    </v:line>
                  </v:group>
                  <v:group id="Group 24" o:spid="_x0000_s1050" style="position:absolute;left:4309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<v:line id="Line 25" o:spid="_x0000_s1051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Nt5sIAAADbAAAADwAAAGRycy9kb3ducmV2LnhtbESPQWvCQBSE7wX/w/KE3uqmFkWiq1Sp&#10;0avaQ709ss8kmH0bsk9N/70rCB6HmfmGmS06V6srtaHybOBzkIAizr2tuDDwe1h/TEAFQbZYeyYD&#10;/xRgMe+9zTC1/sY7uu6lUBHCIUUDpUiTah3ykhyGgW+Io3fyrUOJsi20bfEW4a7WwyQZa4cVx4US&#10;G1qVlJ/3F2fg7yJyzLLmJ1lui1rWX1mYbDJj3vvd9xSUUCev8LO9tQaGI3h8iT9Az+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qNt5sIAAADbAAAADwAAAAAAAAAAAAAA&#10;AAChAgAAZHJzL2Rvd25yZXYueG1sUEsFBgAAAAAEAAQA+QAAAJADAAAAAA==&#10;" strokeweight="1pt">
                      <v:stroke startarrowwidth="wide" endarrowwidth="wide"/>
                    </v:line>
                    <v:line id="Line 26" o:spid="_x0000_s1052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nHzkcEAAADbAAAADwAAAGRycy9kb3ducmV2LnhtbESPwYrCQBBE74L/MLSwN52oIJJ1FBWN&#10;Xlc9uLcm05uEzfSETKvZv3cEYY9FVb2iFqvO1epObag8GxiPElDEubcVFwYu5/1wDioIssXaMxn4&#10;owCrZb+3wNT6B3/R/SSFihAOKRooRZpU65CX5DCMfEMcvR/fOpQo20LbFh8R7mo9SZKZdlhxXCix&#10;oW1J+e/p5gxcbyLfWdbsks2xqGU/zcL8kBnzMejWn6CEOvkPv9tHa2Ayg9eX+AP08g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cfORwQAAANsAAAAPAAAAAAAAAAAAAAAA&#10;AKECAABkcnMvZG93bnJldi54bWxQSwUGAAAAAAQABAD5AAAAjwMAAAAA&#10;" strokeweight="1pt">
                      <v:stroke startarrowwidth="wide" endarrowwidth="wide"/>
                    </v:line>
                  </v:group>
                  <v:group id="Group 27" o:spid="_x0000_s1053" style="position:absolute;left:4889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<v:line id="Line 28" o:spid="_x0000_s1054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LCeL4AAADbAAAADwAAAGRycy9kb3ducmV2LnhtbERPTYvCMBC9C/6HMII3TXVBpBpFZe16&#10;XfWgt6EZ22IzKc2o9d9vDsIeH+97ue5crZ7Uhsqzgck4AUWce1txYeB82o/moIIgW6w9k4E3BViv&#10;+r0lpta/+JeeRylUDOGQooFSpEm1DnlJDsPYN8SRu/nWoUTYFtq2+IrhrtbTJJlphxXHhhIb2pWU&#10;348PZ+DyELlmWfOdbA9FLfuvLMx/MmOGg26zACXUyb/44z5YA9M4Nn6JP0Cv/g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YosJ4vgAAANsAAAAPAAAAAAAAAAAAAAAAAKEC&#10;AABkcnMvZG93bnJldi54bWxQSwUGAAAAAAQABAD5AAAAjAMAAAAA&#10;" strokeweight="1pt">
                      <v:stroke startarrowwidth="wide" endarrowwidth="wide"/>
                    </v:line>
                    <v:line id="Line 29" o:spid="_x0000_s1055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+5n48MAAADbAAAADwAAAGRycy9kb3ducmV2LnhtbESPQWvCQBSE74X+h+UVvNVNFYqNbkIr&#10;mno19qC3R/aZhGbfhuxT03/fLRQ8DjPzDbPKR9epKw2h9WzgZZqAIq68bbk28HXYPi9ABUG22Hkm&#10;Az8UIM8eH1aYWn/jPV1LqVWEcEjRQCPSp1qHqiGHYep74uid/eBQohxqbQe8Rbjr9CxJXrXDluNC&#10;gz2tG6q+y4szcLyInIqi3yQfu7qT7bwIi8/CmMnT+L4EJTTKPfzf3lkDszf4+xJ/gM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fuZ+PDAAAA2wAAAA8AAAAAAAAAAAAA&#10;AAAAoQIAAGRycy9kb3ducmV2LnhtbFBLBQYAAAAABAAEAPkAAACRAwAAAAA=&#10;" strokeweight="1pt">
                      <v:stroke startarrowwidth="wide" endarrowwidth="wide"/>
                    </v:line>
                  </v:group>
                  <v:group id="Group 30" o:spid="_x0000_s1056" style="position:absolute;left:5504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<v:line id="Line 31" o:spid="_x0000_s1057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H9OMMAAADbAAAADwAAAGRycy9kb3ducmV2LnhtbESPQWvCQBSE7wX/w/IEb3WjgSKpq7Si&#10;aa6NHuztkX1NQrNvQ/Zp0n/fLRR6HGbmG2a7n1yn7jSE1rOB1TIBRVx523Jt4HI+PW5ABUG22Hkm&#10;A98UYL+bPWwxs37kd7qXUqsI4ZChgUakz7QOVUMOw9L3xNH79INDiXKotR1wjHDX6XWSPGmHLceF&#10;Bns6NFR9lTdn4HoT+cjz/pi8FnUnpzQPm7fcmMV8enkGJTTJf/ivXVgD6Qp+v8QfoH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xB/TjDAAAA2wAAAA8AAAAAAAAAAAAA&#10;AAAAoQIAAGRycy9kb3ducmV2LnhtbFBLBQYAAAAABAAEAPkAAACRAwAAAAA=&#10;" strokeweight="1pt">
                      <v:stroke startarrowwidth="wide" endarrowwidth="wide"/>
                    </v:line>
                    <v:line id="Line 32" o:spid="_x0000_s1058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JNjT8MAAADbAAAADwAAAGRycy9kb3ducmV2LnhtbESPQWvCQBSE74X+h+UVvNVNDYikrtIW&#10;TXM19tDeHtnXJDT7NmSfJv33riB4HGbmG2a9nVynzjSE1rOBl3kCirjytuXawNdx/7wCFQTZYueZ&#10;DPxTgO3m8WGNmfUjH+hcSq0ihEOGBhqRPtM6VA05DHPfE0fv1w8OJcqh1nbAMcJdpxdJstQOW44L&#10;Dfb00VD1V56cge+TyE+e97vkvag72ad5WH3mxsyeprdXUEKT3MO3dmENpAu4fok/QG8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yTY0/DAAAA2wAAAA8AAAAAAAAAAAAA&#10;AAAAoQIAAGRycy9kb3ducmV2LnhtbFBLBQYAAAAABAAEAPkAAACRAwAAAAA=&#10;" strokeweight="1pt">
                      <v:stroke startarrowwidth="wide" endarrowwidth="wide"/>
                    </v:line>
                  </v:group>
                  <v:group id="Group 33" o:spid="_x0000_s1059" style="position:absolute;left:6130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  <v:line id="Line 34" o:spid="_x0000_s1060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DZeoMMAAADbAAAADwAAAGRycy9kb3ducmV2LnhtbESPQWvCQBSE70L/w/IKvemmTRGJrqEt&#10;NfVq7KHeHtlnEsy+Ddmnpv++WxA8DjPzDbPKR9epCw2h9WzgeZaAIq68bbk28L3fTBeggiBb7DyT&#10;gV8KkK8fJivMrL/yji6l1CpCOGRooBHpM61D1ZDDMPM9cfSOfnAoUQ61tgNeI9x1+iVJ5tphy3Gh&#10;wZ4+GqpO5dkZ+DmLHIqi/0zet3Unm7QIi6/CmKfH8W0JSmiUe/jW3loD6Sv8f4k/QK/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w2XqDDAAAA2wAAAA8AAAAAAAAAAAAA&#10;AAAAoQIAAGRycy9kb3ducmV2LnhtbFBLBQYAAAAABAAEAPkAAACRAwAAAAA=&#10;" strokeweight="1pt">
                      <v:stroke startarrowwidth="wide" endarrowwidth="wide"/>
                    </v:line>
                    <v:line id="Line 35" o:spid="_x0000_s1061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3r7O8MAAADbAAAADwAAAGRycy9kb3ducmV2LnhtbESPQWvCQBSE70L/w/IKvemmDRWJrqEt&#10;NfVq7KHeHtlnEsy+Ddmnpv++WxA8DjPzDbPKR9epCw2h9WzgeZaAIq68bbk28L3fTBeggiBb7DyT&#10;gV8KkK8fJivMrL/yji6l1CpCOGRooBHpM61D1ZDDMPM9cfSOfnAoUQ61tgNeI9x1+iVJ5tphy3Gh&#10;wZ4+GqpO5dkZ+DmLHIqi/0zet3Unm7QIi6/CmKfH8W0JSmiUe/jW3loD6Sv8f4k/QK/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N6+zvDAAAA2wAAAA8AAAAAAAAAAAAA&#10;AAAAoQIAAGRycy9kb3ducmV2LnhtbFBLBQYAAAAABAAEAPkAAACRAwAAAAA=&#10;" strokeweight="1pt">
                      <v:stroke startarrowwidth="wide" endarrowwidth="wide"/>
                    </v:line>
                  </v:group>
                  <v:group id="Group 36" o:spid="_x0000_s1062" style="position:absolute;left:6745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  <v:line id="Line 37" o:spid="_x0000_s1063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OTA18MAAADbAAAADwAAAGRycy9kb3ducmV2LnhtbESPQWvCQBSE70L/w/IKvemmDVSJrqEt&#10;NfVq7KHeHtlnEsy+Ddmnpv++WxA8DjPzDbPKR9epCw2h9WzgeZaAIq68bbk28L3fTBeggiBb7DyT&#10;gV8KkK8fJivMrL/yji6l1CpCOGRooBHpM61D1ZDDMPM9cfSOfnAoUQ61tgNeI9x1+iVJXrXDluNC&#10;gz19NFSdyrMz8HMWORRF/5m8b+tONmkRFl+FMU+P49sSlNAo9/CtvbUG0jn8f4k/QK/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zkwNfDAAAA2wAAAA8AAAAAAAAAAAAA&#10;AAAAoQIAAGRycy9kb3ducmV2LnhtbFBLBQYAAAAABAAEAPkAAACRAwAAAAA=&#10;" strokeweight="1pt">
                      <v:stroke startarrowwidth="wide" endarrowwidth="wide"/>
                    </v:line>
                    <v:line id="Line 38" o:spid="_x0000_s1064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XtUpcAAAADbAAAADwAAAGRycy9kb3ducmV2LnhtbERPTWvCQBC9F/wPyxR6q5s2UEJ0FZWa&#10;5lr1oLchOybB7GzIjib9991DocfH+16uJ9epBw2h9WzgbZ6AIq68bbk2cDruXzNQQZAtdp7JwA8F&#10;WK9mT0vMrR/5mx4HqVUM4ZCjgUakz7UOVUMOw9z3xJG7+sGhRDjU2g44xnDX6fck+dAOW44NDfa0&#10;a6i6He7OwPkucimK/jPZlnUn+7QI2VdhzMvztFmAEprkX/znLq2BNI6NX+IP0Kt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17VKXAAAAA2wAAAA8AAAAAAAAAAAAAAAAA&#10;oQIAAGRycy9kb3ducmV2LnhtbFBLBQYAAAAABAAEAPkAAACOAwAAAAA=&#10;" strokeweight="1pt">
                      <v:stroke startarrowwidth="wide" endarrowwidth="wide"/>
                    </v:line>
                  </v:group>
                  <v:group id="Group 39" o:spid="_x0000_s1065" style="position:absolute;left:7342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  <v:line id="Line 40" o:spid="_x0000_s1066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wsr3r8AAADbAAAADwAAAGRycy9kb3ducmV2LnhtbERPTYvCMBC9C/6HMMLeNF1XFqlG2V20&#10;el31oLehGdtiMynNqPXfm4Pg8fG+58vO1epGbag8G/gcJaCIc28rLgwc9uvhFFQQZIu1ZzLwoADL&#10;Rb83x9T6O//TbSeFiiEcUjRQijSp1iEvyWEY+YY4cmffOpQI20LbFu8x3NV6nCTf2mHFsaHEhv5K&#10;yi+7qzNwvIqcsqxZJb/bopb1Vxamm8yYj0H3MwMl1Mlb/HJvrYFJXB+/xB+gF0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+wsr3r8AAADbAAAADwAAAAAAAAAAAAAAAACh&#10;AgAAZHJzL2Rvd25yZXYueG1sUEsFBgAAAAAEAAQA+QAAAI0DAAAAAA==&#10;" strokeweight="1pt">
                      <v:stroke startarrowwidth="wide" endarrowwidth="wide"/>
                    </v:line>
                    <v:line id="Line 41" o:spid="_x0000_s1067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eORcIAAADbAAAADwAAAGRycy9kb3ducmV2LnhtbESPQWvCQBSE70L/w/IKvenGKkWiq7RF&#10;o9fGHurtkX0mwezbkH1q+u9dQfA4zMw3zGLVu0ZdqAu1ZwPjUQKKuPC25tLA734znIEKgmyx8UwG&#10;/inAavkyWGBq/ZV/6JJLqSKEQ4oGKpE21ToUFTkMI98SR+/oO4cSZVdq2+E1wl2j35PkQzusOS5U&#10;2NJ3RcUpPzsDf2eRQ5a16+RrVzaymWRhts2MeXvtP+eghHp5hh/tnTUwHcP9S/wBen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EeORcIAAADbAAAADwAAAAAAAAAAAAAA&#10;AAChAgAAZHJzL2Rvd25yZXYueG1sUEsFBgAAAAAEAAQA+QAAAJADAAAAAA==&#10;" strokeweight="1pt">
                      <v:stroke startarrowwidth="wide" endarrowwidth="wide"/>
                    </v:line>
                  </v:group>
                  <v:group id="Group 42" o:spid="_x0000_s1068" style="position:absolute;left:7957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<v:line id="Line 43" o:spid="_x0000_s1069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m1qcMAAADbAAAADwAAAGRycy9kb3ducmV2LnhtbESPQWvCQBSE70L/w/IKvemmTRGJrqEt&#10;NfVq7KHeHtlnEsy+Ddmnpv++WxA8DjPzDbPKR9epCw2h9WzgeZaAIq68bbk28L3fTBeggiBb7DyT&#10;gV8KkK8fJivMrL/yji6l1CpCOGRooBHpM61D1ZDDMPM9cfSOfnAoUQ61tgNeI9x1+iVJ5tphy3Gh&#10;wZ4+GqpO5dkZ+DmLHIqi/0zet3Unm7QIi6/CmKfH8W0JSmiUe/jW3loDryn8f4k/QK/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vZtanDAAAA2wAAAA8AAAAAAAAAAAAA&#10;AAAAoQIAAGRycy9kb3ducmV2LnhtbFBLBQYAAAAABAAEAPkAAACRAwAAAAA=&#10;" strokeweight="1pt">
                      <v:stroke startarrowwidth="wide" endarrowwidth="wide"/>
                    </v:line>
                    <v:line id="Line 44" o:spid="_x0000_s1070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At3cIAAADbAAAADwAAAGRycy9kb3ducmV2LnhtbESPQWvCQBSE74L/YXlCb7qpFZHUVdqi&#10;0avRg709sq9JaPZtyD41/ntXKPQ4zMw3zHLdu0ZdqQu1ZwOvkwQUceFtzaWB03E7XoAKgmyx8UwG&#10;7hRgvRoOlphaf+MDXXMpVYRwSNFAJdKmWoeiIodh4lvi6P34zqFE2ZXadniLcNfoaZLMtcOa40KF&#10;LX1VVPzmF2fgfBH5zrJ2k3zuy0a2b1lY7DJjXkb9xzsooV7+w3/tvTUwm8HzS/wBevU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DAt3cIAAADbAAAADwAAAAAAAAAAAAAA&#10;AAChAgAAZHJzL2Rvd25yZXYueG1sUEsFBgAAAAAEAAQA+QAAAJADAAAAAA==&#10;" strokeweight="1pt">
                      <v:stroke startarrowwidth="wide" endarrowwidth="wide"/>
                    </v:line>
                  </v:group>
                  <v:group id="Group 45" o:spid="_x0000_s1071" style="position:absolute;left:8583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  <v:line id="Line 46" o:spid="_x0000_s1072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64WMcMAAADbAAAADwAAAGRycy9kb3ducmV2LnhtbESPQWvCQBSE70L/w/IK3nRjLSLRNajU&#10;1Gu1h3p7ZJ9JMPs2ZF80/ffdQqHHYWa+YdbZ4Bp1py7Ung3Mpgko4sLbmksDn+fDZAkqCLLFxjMZ&#10;+KYA2eZptMbU+gd/0P0kpYoQDikaqETaVOtQVOQwTH1LHL2r7xxKlF2pbYePCHeNfkmShXZYc1yo&#10;sKV9RcXt1DsDX73IJc/bt2R3LBs5zPOwfM+NGT8P2xUooUH+w3/tozXwuoDfL/EH6M0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uuFjHDAAAA2wAAAA8AAAAAAAAAAAAA&#10;AAAAoQIAAGRycy9kb3ducmV2LnhtbFBLBQYAAAAABAAEAPkAAACRAwAAAAA=&#10;" strokeweight="1pt">
                      <v:stroke startarrowwidth="wide" endarrowwidth="wide"/>
                    </v:line>
                    <v:line id="Line 47" o:spid="_x0000_s1073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KzqsQAAADbAAAADwAAAGRycy9kb3ducmV2LnhtbESPT2vCQBTE70K/w/IK3uqmtVSJbkJb&#10;aurVPwe9PbKvSWj2bcg+Nf32XUHwOMzMb5hlPrhWnakPjWcDz5MEFHHpbcOVgf1u9TQHFQTZYuuZ&#10;DPxRgDx7GC0xtf7CGzpvpVIRwiFFA7VIl2odypochonviKP343uHEmVfadvjJcJdq1+S5E07bDgu&#10;1NjRZ03l7/bkDBxOIsei6L6Sj3XVympahPl3Ycz4cXhfgBIa5B6+tdfWwOsMrl/iD9DZ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4rOqxAAAANsAAAAPAAAAAAAAAAAA&#10;AAAAAKECAABkcnMvZG93bnJldi54bWxQSwUGAAAAAAQABAD5AAAAkgMAAAAA&#10;" strokeweight="1pt">
                      <v:stroke startarrowwidth="wide" endarrowwidth="wide"/>
                    </v:line>
                  </v:group>
                  <v:group id="Group 48" o:spid="_x0000_s1074" style="position:absolute;left:9198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  <v:line id="Line 49" o:spid="_x0000_s1075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GCQ8MAAADbAAAADwAAAGRycy9kb3ducmV2LnhtbESPQWvCQBSE74X+h+UVvNVNqxQbXUWL&#10;pl5re9DbI/tMQrNvQ/bFxH/vFgoeh5n5hlmsBlerC7Wh8mzgZZyAIs69rbgw8PO9e56BCoJssfZM&#10;Bq4UYLV8fFhgan3PX3Q5SKEihEOKBkqRJtU65CU5DGPfEEfv7FuHEmVbaNtiH+Gu1q9J8qYdVhwX&#10;Smzoo6T899A5A8dO5JRlzTbZ7ItadpMszD4zY0ZPw3oOSmiQe/i/vbcGpu/w9yX+AL2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oxgkPDAAAA2wAAAA8AAAAAAAAAAAAA&#10;AAAAoQIAAGRycy9kb3ducmV2LnhtbFBLBQYAAAAABAAEAPkAAACRAwAAAAA=&#10;" strokeweight="1pt">
                      <v:stroke startarrowwidth="wide" endarrowwidth="wide"/>
                    </v:line>
                    <v:line id="Line 50" o:spid="_x0000_s1076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tK9A78AAADbAAAADwAAAGRycy9kb3ducmV2LnhtbERPTYvCMBC9C/6HMMLeNF0XF6lG2V20&#10;el31oLehGdtiMynNqPXfm4Pg8fG+58vO1epGbag8G/gcJaCIc28rLgwc9uvhFFQQZIu1ZzLwoADL&#10;Rb83x9T6O//TbSeFiiEcUjRQijSp1iEvyWEY+YY4cmffOpQI20LbFu8x3NV6nCTf2mHFsaHEhv5K&#10;yi+7qzNwvIqcsqxZJb/bopb1Vxamm8yYj0H3MwMl1Mlb/HJvrYFJXB+/xB+gF0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ftK9A78AAADbAAAADwAAAAAAAAAAAAAAAACh&#10;AgAAZHJzL2Rvd25yZXYueG1sUEsFBgAAAAAEAAQA+QAAAI0DAAAAAA==&#10;" strokeweight="1pt">
                      <v:stroke startarrowwidth="wide" endarrowwidth="wide"/>
                    </v:line>
                  </v:group>
                  <v:group id="Group 51" o:spid="_x0000_s1077" style="position:absolute;left:9790;width:1038;height:20020" coordorigin="19" coordsize="1998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  <v:line id="Line 52" o:spid="_x0000_s1078" style="position:absolute;visibility:visible;mso-wrap-style:square" from="19,0" to="12069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UyG78IAAADbAAAADwAAAGRycy9kb3ducmV2LnhtbESPQWvCQBSE7wX/w/KE3uqmFkWiq1Sp&#10;0avaQ709ss8kmH0bsk9N/70rCB6HmfmGmS06V6srtaHybOBzkIAizr2tuDDwe1h/TEAFQbZYeyYD&#10;/xRgMe+9zTC1/sY7uu6lUBHCIUUDpUiTah3ykhyGgW+Io3fyrUOJsi20bfEW4a7WwyQZa4cVx4US&#10;G1qVlJ/3F2fg7yJyzLLmJ1lui1rWX1mYbDJj3vvd9xSUUCev8LO9tQZGQ3h8iT9Az+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UyG78IAAADbAAAADwAAAAAAAAAAAAAA&#10;AAChAgAAZHJzL2Rvd25yZXYueG1sUEsFBgAAAAAEAAQA+QAAAJADAAAAAA==&#10;" strokeweight="1pt">
                      <v:stroke startarrowwidth="wide" endarrowwidth="wide"/>
                    </v:line>
                    <v:line id="Line 53" o:spid="_x0000_s1079" style="position:absolute;visibility:visible;mso-wrap-style:square" from="19,0" to="20000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gAjdMMAAADbAAAADwAAAGRycy9kb3ducmV2LnhtbESPQWvCQBSE70L/w/IKvemmDRWJrqEt&#10;NfVq7KHeHtlnEsy+Ddmnpv++WxA8DjPzDbPKR9epCw2h9WzgeZaAIq68bbk28L3fTBeggiBb7DyT&#10;gV8KkK8fJivMrL/yji6l1CpCOGRooBHpM61D1ZDDMPM9cfSOfnAoUQ61tgNeI9x1+iVJ5tphy3Gh&#10;wZ4+GqpO5dkZ+DmLHIqi/0zet3Unm7QIi6/CmKfH8W0JSmiUe/jW3loDryn8f4k/QK/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4AI3TDAAAA2wAAAA8AAAAAAAAAAAAA&#10;AAAAoQIAAGRycy9kb3ducmV2LnhtbFBLBQYAAAAABAAEAPkAAACRAwAAAAA=&#10;" strokeweight="1pt">
                      <v:stroke startarrowwidth="wide" endarrowwidth="wide"/>
                    </v:line>
                  </v:group>
                  <v:group id="Group 54" o:spid="_x0000_s1080" style="position:absolute;left:10416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  <v:line id="Line 55" o:spid="_x0000_s1081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Uem8IAAADbAAAADwAAAGRycy9kb3ducmV2LnhtbESPQWvCQBSE74L/YXlCb7qpRZHUVdqi&#10;0avRg709sq9JaPZtyD41/ntXKPQ4zMw3zHLdu0ZdqQu1ZwOvkwQUceFtzaWB03E7XoAKgmyx8UwG&#10;7hRgvRoOlphaf+MDXXMpVYRwSNFAJdKmWoeiIodh4lvi6P34zqFE2ZXadniLcNfoaZLMtcOa40KF&#10;LX1VVPzmF2fgfBH5zrJ2k3zuy0a2b1lY7DJjXkb9xzsooV7+w3/tvTUwm8HzS/wBevU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qUem8IAAADbAAAADwAAAAAAAAAAAAAA&#10;AAChAgAAZHJzL2Rvd25yZXYueG1sUEsFBgAAAAAEAAQA+QAAAJADAAAAAA==&#10;" strokeweight="1pt">
                      <v:stroke startarrowwidth="wide" endarrowwidth="wide"/>
                    </v:line>
                    <v:line id="Line 56" o:spid="_x0000_s1082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eA7MMAAADbAAAADwAAAGRycy9kb3ducmV2LnhtbESPQWvCQBSE70L/w/IK3nRjpSLRNajU&#10;1Gu1h3p7ZJ9JMPs2ZF80/ffdQqHHYWa+YdbZ4Bp1py7Ung3Mpgko4sLbmksDn+fDZAkqCLLFxjMZ&#10;+KYA2eZptMbU+gd/0P0kpYoQDikaqETaVOtQVOQwTH1LHL2r7xxKlF2pbYePCHeNfkmShXZYc1yo&#10;sKV9RcXt1DsDX73IJc/bt2R3LBs5zPOwfM+NGT8P2xUooUH+w3/tozXwuoDfL/EH6M0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53gOzDAAAA2wAAAA8AAAAAAAAAAAAA&#10;AAAAoQIAAGRycy9kb3ducmV2LnhtbFBLBQYAAAAABAAEAPkAAACRAwAAAAA=&#10;" strokeweight="1pt">
                      <v:stroke startarrowwidth="wide" endarrowwidth="wide"/>
                    </v:line>
                  </v:group>
                  <v:group id="Group 57" o:spid="_x0000_s1083" style="position:absolute;left:11031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    <v:line id="Line 58" o:spid="_x0000_s1084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SxBb8AAADbAAAADwAAAGRycy9kb3ducmV2LnhtbERPTYvCMBC9C/6HMMLeNF0XF6lG2V20&#10;el31oLehGdtiMynNqPXfm4Pg8fG+58vO1epGbag8G/gcJaCIc28rLgwc9uvhFFQQZIu1ZzLwoADL&#10;Rb83x9T6O//TbSeFiiEcUjRQijSp1iEvyWEY+YY4cmffOpQI20LbFu8x3NV6nCTf2mHFsaHEhv5K&#10;yi+7qzNwvIqcsqxZJb/bopb1Vxamm8yYj0H3MwMl1Mlb/HJvrYFJHBu/xB+gF0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KSxBb8AAADbAAAADwAAAAAAAAAAAAAAAACh&#10;AgAAZHJzL2Rvd25yZXYueG1sUEsFBgAAAAAEAAQA+QAAAI0DAAAAAA==&#10;" strokeweight="1pt">
                      <v:stroke startarrowwidth="wide" endarrowwidth="wide"/>
                    </v:line>
                    <v:line id="Line 59" o:spid="_x0000_s1085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+gUnsMAAADbAAAADwAAAGRycy9kb3ducmV2LnhtbESPQWvCQBSE74X+h+UVvNVNKxYbXUWL&#10;pl5re9DbI/tMQrNvQ/bFxH/vFgoeh5n5hlmsBlerC7Wh8mzgZZyAIs69rbgw8PO9e56BCoJssfZM&#10;Bq4UYLV8fFhgan3PX3Q5SKEihEOKBkqRJtU65CU5DGPfEEfv7FuHEmVbaNtiH+Gu1q9J8qYdVhwX&#10;Smzoo6T899A5A8dO5JRlzTbZ7ItadpMszD4zY0ZPw3oOSmiQe/i/vbcGpu/w9yX+AL2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/oFJ7DAAAA2wAAAA8AAAAAAAAAAAAA&#10;AAAAoQIAAGRycy9kb3ducmV2LnhtbFBLBQYAAAAABAAEAPkAAACRAwAAAAA=&#10;" strokeweight="1pt">
                      <v:stroke startarrowwidth="wide" endarrowwidth="wide"/>
                    </v:line>
                  </v:group>
                  <v:group id="Group 60" o:spid="_x0000_s1086" style="position:absolute;left:11657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  <v:line id="Line 61" o:spid="_x0000_s1087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/LSJcMAAADbAAAADwAAAGRycy9kb3ducmV2LnhtbESPQWvCQBSE7wX/w/KE3pqNLYikrtKK&#10;iV6rHuztkX1NQrNvQ/Ylpv/eLRR6HGbmG2a9nVyrRupD49nAIklBEZfeNlwZuJzzpxWoIMgWW89k&#10;4IcCbDezhzVm1t/4g8aTVCpCOGRooBbpMq1DWZPDkPiOOHpfvncoUfaVtj3eIty1+jlNl9phw3Gh&#10;xo52NZXfp8EZuA4in0XR7dP3Y9VK/lKE1aEw5nE+vb2CEprkP/zXPloDywX8fok/QG/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/y0iXDAAAA2wAAAA8AAAAAAAAAAAAA&#10;AAAAoQIAAGRycy9kb3ducmV2LnhtbFBLBQYAAAAABAAEAPkAAACRAwAAAAA=&#10;" strokeweight="1pt">
                      <v:stroke startarrowwidth="wide" endarrowwidth="wide"/>
                    </v:line>
                    <v:line id="Line 62" o:spid="_x0000_s1088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BMUsEAAADbAAAADwAAAGRycy9kb3ducmV2LnhtbESPwYrCQBBE74L/MLSwN52oIJJ1FBWN&#10;Xlc9uLcm05uEzfSETKvZv3cEYY9FVb2iFqvO1epObag8GxiPElDEubcVFwYu5/1wDioIssXaMxn4&#10;owCrZb+3wNT6B3/R/SSFihAOKRooRZpU65CX5DCMfEMcvR/fOpQo20LbFh8R7mo9SZKZdlhxXCix&#10;oW1J+e/p5gxcbyLfWdbsks2xqGU/zcL8kBnzMejWn6CEOvkPv9tHa2A2gdeX+AP08g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vIExSwQAAANsAAAAPAAAAAAAAAAAAAAAA&#10;AKECAABkcnMvZG93bnJldi54bWxQSwUGAAAAAAQABAD5AAAAjwMAAAAA&#10;" strokeweight="1pt">
                      <v:stroke startarrowwidth="wide" endarrowwidth="wide"/>
                    </v:line>
                  </v:group>
                  <v:group id="Group 63" o:spid="_x0000_s1089" style="position:absolute;left:12243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<v:line id="Line 64" o:spid="_x0000_s1090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4VxvcMAAADbAAAADwAAAGRycy9kb3ducmV2LnhtbESPQWvCQBSE70L/w/IK3nRjLSLRNajU&#10;1Gu1h3p7ZJ9JMPs2ZF80/ffdQqHHYWa+YdbZ4Bp1py7Ung3Mpgko4sLbmksDn+fDZAkqCLLFxjMZ&#10;+KYA2eZptMbU+gd/0P0kpYoQDikaqETaVOtQVOQwTH1LHL2r7xxKlF2pbYePCHeNfkmShXZYc1yo&#10;sKV9RcXt1DsDX73IJc/bt2R3LBs5zPOwfM+NGT8P2xUooUH+w3/tozWweIXfL/EH6M0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+Fcb3DAAAA2wAAAA8AAAAAAAAAAAAA&#10;AAAAoQIAAGRycy9kb3ducmV2LnhtbFBLBQYAAAAABAAEAPkAAACRAwAAAAA=&#10;" strokeweight="1pt">
                      <v:stroke startarrowwidth="wide" endarrowwidth="wide"/>
                    </v:line>
                    <v:line id="Line 65" o:spid="_x0000_s1091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nUJsMAAADbAAAADwAAAGRycy9kb3ducmV2LnhtbESPQWvCQBSE70L/w/IK3nRjpSLRNajU&#10;1Gu1h3p7ZJ9JMPs2ZF80/ffdQqHHYWa+YdbZ4Bp1py7Ung3Mpgko4sLbmksDn+fDZAkqCLLFxjMZ&#10;+KYA2eZptMbU+gd/0P0kpYoQDikaqETaVOtQVOQwTH1LHL2r7xxKlF2pbYePCHeNfkmShXZYc1yo&#10;sKV9RcXt1DsDX73IJc/bt2R3LBs5zPOwfM+NGT8P2xUooUH+w3/tozWweIXfL/EH6M0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DJ1CbDAAAA2wAAAA8AAAAAAAAAAAAA&#10;AAAAoQIAAGRycy9kb3ducmV2LnhtbFBLBQYAAAAABAAEAPkAAACRAwAAAAA=&#10;" strokeweight="1pt">
                      <v:stroke startarrowwidth="wide" endarrowwidth="wide"/>
                    </v:line>
                  </v:group>
                  <v:group id="Group 66" o:spid="_x0000_s1092" style="position:absolute;left:12858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Z6MiMUAAADb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Cdy+&#10;hB8g1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WejIjFAAAA2wAA&#10;AA8AAAAAAAAAAAAAAAAAqgIAAGRycy9kb3ducmV2LnhtbFBLBQYAAAAABAAEAPoAAACcAwAAAAA=&#10;">
                    <v:line id="Line 67" o:spid="_x0000_s1093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1fvysIAAADbAAAADwAAAGRycy9kb3ducmV2LnhtbESPQWvCQBSE74L/YXlCb7qpBZXUVdqi&#10;0avRg709sq9JaPZtyD41/ntXKPQ4zMw3zHLdu0ZdqQu1ZwOvkwQUceFtzaWB03E7XoAKgmyx8UwG&#10;7hRgvRoOlphaf+MDXXMpVYRwSNFAJdKmWoeiIodh4lvi6P34zqFE2ZXadniLcNfoaZLMtMOa40KF&#10;LX1VVPzmF2fgfBH5zrJ2k3zuy0a2b1lY7DJjXkb9xzsooV7+w3/tvTUwm8PzS/wBevU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1fvysIAAADbAAAADwAAAAAAAAAAAAAA&#10;AAChAgAAZHJzL2Rvd25yZXYueG1sUEsFBgAAAAAEAAQA+QAAAJADAAAAAA==&#10;" strokeweight="1pt">
                      <v:stroke startarrowwidth="wide" endarrowwidth="wide"/>
                    </v:line>
                    <v:line id="Line 68" o:spid="_x0000_s1094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h7uL4AAADbAAAADwAAAGRycy9kb3ducmV2LnhtbERPTYvCMBC9C/6HMMLeNHUXRKpRVNbq&#10;ddWD3oZmbIvNpDSj1n9vDsIeH+97vuxcrR7UhsqzgfEoAUWce1txYeB03A6noIIgW6w9k4EXBVgu&#10;+r05ptY/+Y8eBylUDOGQooFSpEm1DnlJDsPIN8SRu/rWoUTYFtq2+IzhrtbfSTLRDiuODSU2tCkp&#10;vx3uzsD5LnLJsuY3We+LWrY/WZjuMmO+Bt1qBkqok3/xx723BiZxbPwSf4BevA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OyHu4vgAAANsAAAAPAAAAAAAAAAAAAAAAAKEC&#10;AABkcnMvZG93bnJldi54bWxQSwUGAAAAAAQABAD5AAAAjAMAAAAA&#10;" strokeweight="1pt">
                      <v:stroke startarrowwidth="wide" endarrowwidth="wide"/>
                    </v:line>
                  </v:group>
                  <v:group id="Group 69" o:spid="_x0000_s1095" style="position:absolute;left:13484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  <v:line id="Line 70" o:spid="_x0000_s1096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fhY78AAADbAAAADwAAAGRycy9kb3ducmV2LnhtbERPTYvCMBC9C/6HMMLeNF0XXKlG2V20&#10;el31oLehGdtiMynNqPXfm4Pg8fG+58vO1epGbag8G/gcJaCIc28rLgwc9uvhFFQQZIu1ZzLwoADL&#10;Rb83x9T6O//TbSeFiiEcUjRQijSp1iEvyWEY+YY4cmffOpQI20LbFu8x3NV6nCQT7bDi2FBiQ38l&#10;5Zfd1Rk4XkVOWdaskt9tUcv6KwvTTWbMx6D7mYES6uQtfrm31sB3XB+/xB+gF0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WfhY78AAADbAAAADwAAAAAAAAAAAAAAAACh&#10;AgAAZHJzL2Rvd25yZXYueG1sUEsFBgAAAAAEAAQA+QAAAI0DAAAAAA==&#10;" strokeweight="1pt">
                      <v:stroke startarrowwidth="wide" endarrowwidth="wide"/>
                    </v:line>
                    <v:line id="Line 71" o:spid="_x0000_s1097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tE+MIAAADbAAAADwAAAGRycy9kb3ducmV2LnhtbESPQWvCQBSE70L/w/IKvenGClaiq7RF&#10;o9fGHurtkX0mwezbkH1q+u9dQfA4zMw3zGLVu0ZdqAu1ZwPjUQKKuPC25tLA734znIEKgmyx8UwG&#10;/inAavkyWGBq/ZV/6JJLqSKEQ4oGKpE21ToUFTkMI98SR+/oO4cSZVdq2+E1wl2j35Nkqh3WHBcq&#10;bOm7ouKUn52Bv7PIIcvadfK1KxvZTLIw22bGvL32n3NQQr08w4/2zhr4GMP9S/wBen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itE+MIAAADbAAAADwAAAAAAAAAAAAAA&#10;AAChAgAAZHJzL2Rvd25yZXYueG1sUEsFBgAAAAAEAAQA+QAAAJADAAAAAA==&#10;" strokeweight="1pt">
                      <v:stroke startarrowwidth="wide" endarrowwidth="wide"/>
                    </v:line>
                  </v:group>
                  <v:group id="Group 72" o:spid="_x0000_s1098" style="position:absolute;left:14099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  <v:line id="Line 73" o:spid="_x0000_s1099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V/FMMAAADbAAAADwAAAGRycy9kb3ducmV2LnhtbESPQWvCQBSE70L/w/IKvemmDVSJrqEt&#10;NfVq7KHeHtlnEsy+Ddmnpv++WxA8DjPzDbPKR9epCw2h9WzgeZaAIq68bbk28L3fTBeggiBb7DyT&#10;gV8KkK8fJivMrL/yji6l1CpCOGRooBHpM61D1ZDDMPM9cfSOfnAoUQ61tgNeI9x1+iVJXrXDluNC&#10;gz19NFSdyrMz8HMWORRF/5m8b+tONmkRFl+FMU+P49sSlNAo9/CtvbUG5in8f4k/QK/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W1fxTDAAAA2wAAAA8AAAAAAAAAAAAA&#10;AAAAoQIAAGRycy9kb3ducmV2LnhtbFBLBQYAAAAABAAEAPkAAACRAwAAAAA=&#10;" strokeweight="1pt">
                      <v:stroke startarrowwidth="wide" endarrowwidth="wide"/>
                    </v:line>
                    <v:line id="Line 74" o:spid="_x0000_s1100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znYMQAAADbAAAADwAAAGRycy9kb3ducmV2LnhtbESPT2vCQBTE70K/w/IK3uqmtVSJbkJb&#10;aurVPwe9PbKvSWj2bcg+Nf32XUHwOMzMb5hlPrhWnakPjWcDz5MEFHHpbcOVgf1u9TQHFQTZYuuZ&#10;DPxRgDx7GC0xtf7CGzpvpVIRwiFFA7VIl2odypochonviKP343uHEmVfadvjJcJdq1+S5E07bDgu&#10;1NjRZ03l7/bkDBxOIsei6L6Sj3XVympahPl3Ycz4cXhfgBIa5B6+tdfWwOwVrl/iD9DZ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XOdgxAAAANsAAAAPAAAAAAAAAAAA&#10;AAAAAKECAABkcnMvZG93bnJldi54bWxQSwUGAAAAAAQABAD5AAAAkgMAAAAA&#10;" strokeweight="1pt">
                      <v:stroke startarrowwidth="wide" endarrowwidth="wide"/>
                    </v:line>
                  </v:group>
                  <v:group id="Group 75" o:spid="_x0000_s1101" style="position:absolute;left:14679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    <v:line id="Line 76" o:spid="_x0000_s1102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cLcjMIAAADbAAAADwAAAGRycy9kb3ducmV2LnhtbESPQWvCQBSE74L/YXlCb7qpBZXUVdqi&#10;0avRg709sq9JaPZtyD41/ntXKPQ4zMw3zHLdu0ZdqQu1ZwOvkwQUceFtzaWB03E7XoAKgmyx8UwG&#10;7hRgvRoOlphaf+MDXXMpVYRwSNFAJdKmWoeiIodh4lvi6P34zqFE2ZXadniLcNfoaZLMtMOa40KF&#10;LX1VVPzmF2fgfBH5zrJ2k3zuy0a2b1lY7DJjXkb9xzsooV7+w3/tvTUwn8HzS/wBevU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cLcjMIAAADbAAAADwAAAAAAAAAAAAAA&#10;AAChAgAAZHJzL2Rvd25yZXYueG1sUEsFBgAAAAAEAAQA+QAAAJADAAAAAA==&#10;" strokeweight="1pt">
                      <v:stroke startarrowwidth="wide" endarrowwidth="wide"/>
                    </v:line>
                    <v:line id="Line 77" o:spid="_x0000_s1103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55F8MAAADbAAAADwAAAGRycy9kb3ducmV2LnhtbESPQWvCQBSE70L/w/IK3nRjhSrRNajU&#10;1Gu1h3p7ZJ9JMPs2ZF80/ffdQqHHYWa+YdbZ4Bp1py7Ung3Mpgko4sLbmksDn+fDZAkqCLLFxjMZ&#10;+KYA2eZptMbU+gd/0P0kpYoQDikaqETaVOtQVOQwTH1LHL2r7xxKlF2pbYePCHeNfkmSV+2w5rhQ&#10;YUv7iorbqXcGvnqRS563b8nuWDZymOdh+Z4bM34etitQQoP8h//aR2tgsYDfL/EH6M0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qOeRfDAAAA2wAAAA8AAAAAAAAAAAAA&#10;AAAAoQIAAGRycy9kb3ducmV2LnhtbFBLBQYAAAAABAAEAPkAAACRAwAAAAA=&#10;" strokeweight="1pt">
                      <v:stroke startarrowwidth="wide" endarrowwidth="wide"/>
                    </v:line>
                  </v:group>
                  <v:group id="Group 78" o:spid="_x0000_s1104" style="position:absolute;left:15294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pQrvM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OlCu8wwAAANsAAAAP&#10;AAAAAAAAAAAAAAAAAKoCAABkcnMvZG93bnJldi54bWxQSwUGAAAAAAQABAD6AAAAmgMAAAAA&#10;">
                    <v:line id="Line 79" o:spid="_x0000_s1105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1I/sMAAADbAAAADwAAAGRycy9kb3ducmV2LnhtbESPQWvCQBSE74X+h+UVvNVNK1gbXUWL&#10;pl5re9DbI/tMQrNvQ/bFxH/vFgoeh5n5hlmsBlerC7Wh8mzgZZyAIs69rbgw8PO9e56BCoJssfZM&#10;Bq4UYLV8fFhgan3PX3Q5SKEihEOKBkqRJtU65CU5DGPfEEfv7FuHEmVbaNtiH+Gu1q9JMtUOK44L&#10;JTb0UVL+e+icgWMncsqyZpts9kUtu0kWZp+ZMaOnYT0HJTTIPfzf3lsDb+/w9yX+AL2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RdSP7DAAAA2wAAAA8AAAAAAAAAAAAA&#10;AAAAoQIAAGRycy9kb3ducmV2LnhtbFBLBQYAAAAABAAEAPkAAACRAwAAAAA=&#10;" strokeweight="1pt">
                      <v:stroke startarrowwidth="wide" endarrowwidth="wide"/>
                    </v:line>
                    <v:line id="Line 80" o:spid="_x0000_s1106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KRRMAAAADbAAAADwAAAGRycy9kb3ducmV2LnhtbERPTWvCQBC9F/oflin01mxsoYSYVbTU&#10;mGvTHvQ2ZMckmJ0N2VHTf+8eCj0+3nexnt2grjSF3rOBRZKCIm687bk18PO9e8lABUG2OHgmA78U&#10;YL16fCgwt/7GX3StpVUxhEOOBjqRMdc6NB05DIkfiSN38pNDiXBqtZ3wFsPdoF/T9F077Dk2dDjS&#10;R0fNub44A4eLyLEsx890W7WD7N7KkO1LY56f5s0SlNAs/+I/d2UNZHF9/BJ/gF7d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CykUTAAAAA2wAAAA8AAAAAAAAAAAAAAAAA&#10;oQIAAGRycy9kb3ducmV2LnhtbFBLBQYAAAAABAAEAPkAAACOAwAAAAA=&#10;" strokeweight="1pt">
                      <v:stroke startarrowwidth="wide" endarrowwidth="wide"/>
                    </v:line>
                  </v:group>
                  <v:group id="Group 81" o:spid="_x0000_s1107" style="position:absolute;left:15920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e/IGwwAAANsAAAAP&#10;AAAAAAAAAAAAAAAAAKoCAABkcnMvZG93bnJldi54bWxQSwUGAAAAAAQABAD6AAAAmgMAAAAA&#10;">
                    <v:line id="Line 82" o:spid="_x0000_s1108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yqqMIAAADbAAAADwAAAGRycy9kb3ducmV2LnhtbESPQWvCQBSE7wX/w/IEb3WjQgmpq1TR&#10;6FXbg94e2dckNPs2ZJ8a/31XEDwOM/MNM1/2rlFX6kLt2cBknIAiLrytuTTw8719T0EFQbbYeCYD&#10;dwqwXAze5phZf+MDXY9SqgjhkKGBSqTNtA5FRQ7D2LfE0fv1nUOJsiu17fAW4a7R0yT50A5rjgsV&#10;trSuqPg7XpyB00XknOftJlnty0a2szyku9yY0bD/+gQl1Msr/GzvrYF0Co8v8Qfox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yyqqMIAAADbAAAADwAAAAAAAAAAAAAA&#10;AAChAgAAZHJzL2Rvd25yZXYueG1sUEsFBgAAAAAEAAQA+QAAAJADAAAAAA==&#10;" strokeweight="1pt">
                      <v:stroke startarrowwidth="wide" endarrowwidth="wide"/>
                    </v:line>
                    <v:line id="Line 83" o:spid="_x0000_s1109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GAPM8MAAADbAAAADwAAAGRycy9kb3ducmV2LnhtbESPzWrDMBCE74G+g9hCb7HcBoJxo5i2&#10;NG6u+Tm0t8Xa2qbWyljrxH37KBDIcZiZb5hVMblOnWgIrWcDz0kKirjytuXawPGwmWeggiBb7DyT&#10;gX8KUKwfZivMrT/zjk57qVWEcMjRQCPS51qHqiGHIfE9cfR+/eBQohxqbQc8R7jr9EuaLrXDluNC&#10;gz19NFT97Udn4HsU+SnL/jN939adbBZlyL5KY54ep7dXUEKT3MO39tYayBZw/RJ/gF5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BgDzPDAAAA2wAAAA8AAAAAAAAAAAAA&#10;AAAAoQIAAGRycy9kb3ducmV2LnhtbFBLBQYAAAAABAAEAPkAAACRAwAAAAA=&#10;" strokeweight="1pt">
                      <v:stroke startarrowwidth="wide" endarrowwidth="wide"/>
                    </v:line>
                  </v:group>
                  <v:group id="Group 84" o:spid="_x0000_s1110" style="position:absolute;left:16535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line id="Line 85" o:spid="_x0000_s1111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MUy3MMAAADbAAAADwAAAGRycy9kb3ducmV2LnhtbESPQWvCQBSE74X+h+UVequbKkpIXUMr&#10;Gr1qe2hvj+xrEpp9G7Ivmv57VxA8DjPzDbPMR9eqE/Wh8WzgdZKAIi69bbgy8PW5fUlBBUG22Hom&#10;A/8UIF89Piwxs/7MBzodpVIRwiFDA7VIl2kdypochonviKP363uHEmVfadvjOcJdq6dJstAOG44L&#10;NXa0rqn8Ow7OwPcg8lMU3Sb52FetbGdFSHeFMc9P4/sbKKFR7uFbe28NpHO4fok/QK8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DFMtzDAAAA2wAAAA8AAAAAAAAAAAAA&#10;AAAAoQIAAGRycy9kb3ducmV2LnhtbFBLBQYAAAAABAAEAPkAAACRAwAAAAA=&#10;" strokeweight="1pt">
                      <v:stroke startarrowwidth="wide" endarrowwidth="wide"/>
                    </v:line>
                    <v:line id="Line 86" o:spid="_x0000_s1112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Besq8IAAADbAAAADwAAAGRycy9kb3ducmV2LnhtbESPQWvCQBSE74X+h+UVvNVNFSRE12BL&#10;jV5re2hvj+wzCWbfhuyLxn/vCkKPw8x8w6zy0bXqTH1oPBt4myagiEtvG64M/HxvX1NQQZAttp7J&#10;wJUC5OvnpxVm1l/4i84HqVSEcMjQQC3SZVqHsiaHYeo74ugdfe9QouwrbXu8RLhr9SxJFtphw3Gh&#10;xo4+aipPh8EZ+B1E/oqi+0ze91Ur23kR0l1hzORl3CxBCY3yH36099ZAuoD7l/gD9Po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Besq8IAAADbAAAADwAAAAAAAAAAAAAA&#10;AAChAgAAZHJzL2Rvd25yZXYueG1sUEsFBgAAAAAEAAQA+QAAAJADAAAAAA==&#10;" strokeweight="1pt">
                      <v:stroke startarrowwidth="wide" endarrowwidth="wide"/>
                    </v:line>
                  </v:group>
                  <v:group id="Group 87" o:spid="_x0000_s1113" style="position:absolute;left:17132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  <v:line id="Line 88" o:spid="_x0000_s1114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sSdQsAAAADbAAAADwAAAGRycy9kb3ducmV2LnhtbERPTWvCQBC9F/oflin01mxsoYSYVbTU&#10;mGvTHvQ2ZMckmJ0N2VHTf+8eCj0+3nexnt2grjSF3rOBRZKCIm687bk18PO9e8lABUG2OHgmA78U&#10;YL16fCgwt/7GX3StpVUxhEOOBjqRMdc6NB05DIkfiSN38pNDiXBqtZ3wFsPdoF/T9F077Dk2dDjS&#10;R0fNub44A4eLyLEsx890W7WD7N7KkO1LY56f5s0SlNAs/+I/d2UNZHFs/BJ/gF7d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7EnULAAAAA2wAAAA8AAAAAAAAAAAAAAAAA&#10;oQIAAGRycy9kb3ducmV2LnhtbFBLBQYAAAAABAAEAPkAAACOAwAAAAA=&#10;" strokeweight="1pt">
                      <v:stroke startarrowwidth="wide" endarrowwidth="wide"/>
                    </v:line>
                    <v:line id="Line 89" o:spid="_x0000_s1115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Yg42cIAAADbAAAADwAAAGRycy9kb3ducmV2LnhtbESPQWvCQBSE70L/w/IK3nRjhZJGV7Gl&#10;pl61PdTbI/tMgtm3IfvU+O9dQfA4zMw3zHzZu0adqQu1ZwOTcQKKuPC25tLA3+96lIIKgmyx8UwG&#10;rhRguXgZzDGz/sJbOu+kVBHCIUMDlUibaR2KihyGsW+Jo3fwnUOJsiu17fAS4a7Rb0nyrh3WHBcq&#10;bOmrouK4OzkD/yeRfZ6338nnpmxkPc1D+pMbM3ztVzNQQr08w4/2xhpIP+D+Jf4Avb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Yg42cIAAADbAAAADwAAAAAAAAAAAAAA&#10;AAChAgAAZHJzL2Rvd25yZXYueG1sUEsFBgAAAAAEAAQA+QAAAJADAAAAAA==&#10;" strokeweight="1pt">
                      <v:stroke startarrowwidth="wide" endarrowwidth="wide"/>
                    </v:line>
                  </v:group>
                  <v:group id="Group 90" o:spid="_x0000_s1116" style="position:absolute;left:17747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O7BQM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A7sFAwwAAANsAAAAP&#10;AAAAAAAAAAAAAAAAAKoCAABkcnMvZG93bnJldi54bWxQSwUGAAAAAAQABAD6AAAAmgMAAAAA&#10;">
                    <v:line id="Line 91" o:spid="_x0000_s1117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ieiAsIAAADbAAAADwAAAGRycy9kb3ducmV2LnhtbESPQWvCQBSE70L/w/IK3nRjBdHUVdpS&#10;o1ejh/b2yL4modm3IfvU+O9dQfA4zMw3zHLdu0adqQu1ZwOTcQKKuPC25tLA8bAZzUEFQbbYeCYD&#10;VwqwXr0Mlphaf+E9nXMpVYRwSNFAJdKmWoeiIodh7Fvi6P35zqFE2ZXadniJcNfotySZaYc1x4UK&#10;W/qqqPjPT87Az0nkN8va7+RzVzaymWZhvs2MGb72H++ghHp5hh/tnTWwmMD9S/wBe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ieiAsIAAADbAAAADwAAAAAAAAAAAAAA&#10;AAChAgAAZHJzL2Rvd25yZXYueG1sUEsFBgAAAAAEAAQA+QAAAJADAAAAAA==&#10;" strokeweight="1pt">
                      <v:stroke startarrowwidth="wide" endarrowwidth="wide"/>
                    </v:line>
                    <v:line id="Line 92" o:spid="_x0000_s1118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U8dcMAAADbAAAADwAAAGRycy9kb3ducmV2LnhtbESPQWvCQBSE74X+h+UVvNVNFYqNbkIr&#10;mno19qC3R/aZhGbfhuxT03/fLRQ8DjPzDbPKR9epKw2h9WzgZZqAIq68bbk28HXYPi9ABUG22Hkm&#10;Az8UIM8eH1aYWn/jPV1LqVWEcEjRQCPSp1qHqiGHYep74uid/eBQohxqbQe8Rbjr9CxJXrXDluNC&#10;gz2tG6q+y4szcLyInIqi3yQfu7qT7bwIi8/CmMnT+L4EJTTKPfzf3lkDbzP4+xJ/gM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r1PHXDAAAA2wAAAA8AAAAAAAAAAAAA&#10;AAAAoQIAAGRycy9kb3ducmV2LnhtbFBLBQYAAAAABAAEAPkAAACRAwAAAAA=&#10;" strokeweight="1pt">
                      <v:stroke startarrowwidth="wide" endarrowwidth="wide"/>
                    </v:line>
                  </v:group>
                  <v:group id="Group 93" o:spid="_x0000_s1119" style="position:absolute;left:18373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DxfN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c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DxfN8QAAADbAAAA&#10;DwAAAAAAAAAAAAAAAACqAgAAZHJzL2Rvd25yZXYueG1sUEsFBgAAAAAEAAQA+gAAAJsDAAAAAA==&#10;">
                    <v:line id="Line 94" o:spid="_x0000_s1120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lABmsMAAADbAAAADwAAAGRycy9kb3ducmV2LnhtbESPQWvCQBSE74X+h+UVvNVNqxQbXUWL&#10;pl5re9DbI/tMQrNvQ/bFxH/vFgoeh5n5hlmsBlerC7Wh8mzgZZyAIs69rbgw8PO9e56BCoJssfZM&#10;Bq4UYLV8fFhgan3PX3Q5SKEihEOKBkqRJtU65CU5DGPfEEfv7FuHEmVbaNtiH+Gu1q9J8qYdVhwX&#10;Smzoo6T899A5A8dO5JRlzTbZ7ItadpMszD4zY0ZPw3oOSmiQe/i/vbcG3qfw9yX+AL2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pQAZrDAAAA2wAAAA8AAAAAAAAAAAAA&#10;AAAAoQIAAGRycy9kb3ducmV2LnhtbFBLBQYAAAAABAAEAPkAAACRAwAAAAA=&#10;" strokeweight="1pt">
                      <v:stroke startarrowwidth="wide" endarrowwidth="wide"/>
                    </v:line>
                    <v:line id="Line 95" o:spid="_x0000_s1121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ykAcMAAADbAAAADwAAAGRycy9kb3ducmV2LnhtbESPQWvCQBSE74X+h+UVvNVNKxYbXUWL&#10;pl5re9DbI/tMQrNvQ/bFxH/vFgoeh5n5hlmsBlerC7Wh8mzgZZyAIs69rbgw8PO9e56BCoJssfZM&#10;Bq4UYLV8fFhgan3PX3Q5SKEihEOKBkqRJtU65CU5DGPfEEfv7FuHEmVbaNtiH+Gu1q9J8qYdVhwX&#10;Smzoo6T899A5A8dO5JRlzTbZ7ItadpMszD4zY0ZPw3oOSmiQe/i/vbcG3qfw9yX+AL2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UcpAHDAAAA2wAAAA8AAAAAAAAAAAAA&#10;AAAAoQIAAGRycy9kb3ducmV2LnhtbFBLBQYAAAAABAAEAPkAAACRAwAAAAA=&#10;" strokeweight="1pt">
                      <v:stroke startarrowwidth="wide" endarrowwidth="wide"/>
                    </v:line>
                  </v:group>
                  <v:group id="Group 96" o:spid="_x0000_s1122" style="position:absolute;left:18988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Ev8r8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uY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BL/K/FAAAA2wAA&#10;AA8AAAAAAAAAAAAAAAAAqgIAAGRycy9kb3ducmV2LnhtbFBLBQYAAAAABAAEAPoAAACcAwAAAAA=&#10;">
                    <v:line id="Line 97" o:spid="_x0000_s1123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Kf7cMAAADbAAAADwAAAGRycy9kb3ducmV2LnhtbESPQWvCQBSE74X+h+UVvNVNK1gbXUWL&#10;pl5re9DbI/tMQrNvQ/bFxH/vFgoeh5n5hlmsBlerC7Wh8mzgZZyAIs69rbgw8PO9e56BCoJssfZM&#10;Bq4UYLV8fFhgan3PX3Q5SKEihEOKBkqRJtU65CU5DGPfEEfv7FuHEmVbaNtiH+Gu1q9JMtUOK44L&#10;JTb0UVL+e+icgWMncsqyZpts9kUtu0kWZp+ZMaOnYT0HJTTIPfzf3lsD72/w9yX+AL2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qCn+3DAAAA2wAAAA8AAAAAAAAAAAAA&#10;AAAAoQIAAGRycy9kb3ducmV2LnhtbFBLBQYAAAAABAAEAPkAAACRAwAAAAA=&#10;" strokeweight="1pt">
                      <v:stroke startarrowwidth="wide" endarrowwidth="wide"/>
                    </v:line>
                    <v:line id="Line 98" o:spid="_x0000_s1124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x0Ln8AAAADbAAAADwAAAGRycy9kb3ducmV2LnhtbERPTU/CQBC9m/gfNkPizW7RxEBhIWik&#10;9mrhALdJd2gburNNd6D137sHE48v73u9nVyn7jSE1rOBeZKCIq68bbk2cDzsnxeggiBb7DyTgR8K&#10;sN08Pqwxs37kb7qXUqsYwiFDA41In2kdqoYchsT3xJG7+MGhRDjU2g44xnDX6Zc0fdMOW44NDfb0&#10;0VB1LW/OwOkmcs7z/jN9L+pO9q95WHzlxjzNpt0KlNAk/+I/d2ENLOPY+CX+AL35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sdC5/AAAAA2wAAAA8AAAAAAAAAAAAAAAAA&#10;oQIAAGRycy9kb3ducmV2LnhtbFBLBQYAAAAABAAEAPkAAACOAwAAAAA=&#10;" strokeweight="1pt">
                      <v:stroke startarrowwidth="wide" endarrowwidth="wide"/>
                    </v:line>
                  </v:group>
                </v:group>
                <v:oval id="Ellipse 100" o:spid="_x0000_s1125" style="position:absolute;left:2320;top:15421;width:3821;height:43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gDqsYA&#10;AADcAAAADwAAAGRycy9kb3ducmV2LnhtbESPMW/CQAyFd6T+h5MrdUHl0gpBlXIgQGrFAANph7I5&#10;OZOkzfmi3BXCv8cDEtuz/Pz5vdmid406URdqzwZeRgko4sLbmksD318fz2+gQkS22HgmAxcKsJg/&#10;DGaYWn/mPZ2yWCqBcEjRQBVjm2odioochpFviWV39J3DKGNXatvhWeCu0a9JMtEOa5YPFba0rqj4&#10;y/6dUPgwzLdr+j3sxsf801K++hlOjXl67JfvoCL18W6+XW+sxE8kvpQRBXp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2gDqsYAAADcAAAADwAAAAAAAAAAAAAAAACYAgAAZHJz&#10;L2Rvd25yZXYueG1sUEsFBgAAAAAEAAQA9QAAAIsDAAAAAA==&#10;" fillcolor="windowText" strokeweight="2pt"/>
              </v:group>
            </w:pict>
          </mc:Fallback>
        </mc:AlternateContent>
      </w:r>
      <w:r w:rsidRPr="00877A7D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كرة حديدية </w:t>
      </w:r>
      <w:r w:rsidRPr="00877A7D">
        <w:rPr>
          <w:rFonts w:ascii="Traditional Arabic" w:hAnsi="Traditional Arabic" w:cs="Traditional Arabic"/>
          <w:b/>
          <w:bCs/>
          <w:position w:val="-4"/>
          <w:sz w:val="32"/>
          <w:szCs w:val="32"/>
        </w:rPr>
        <w:object w:dxaOrig="24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2pt;height:18.25pt" o:ole="">
            <v:imagedata r:id="rId56" o:title=""/>
          </v:shape>
          <o:OLEObject Type="Embed" ProgID="Equation.3" ShapeID="_x0000_i1025" DrawAspect="Content" ObjectID="_1770802873" r:id="rId57"/>
        </w:object>
      </w:r>
      <w:r w:rsidRPr="00877A7D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كتلتها </w:t>
      </w:r>
      <w:r w:rsidRPr="00877A7D">
        <w:rPr>
          <w:rFonts w:ascii="Traditional Arabic" w:hAnsi="Traditional Arabic" w:cs="Traditional Arabic"/>
          <w:b/>
          <w:bCs/>
          <w:position w:val="-10"/>
          <w:sz w:val="32"/>
          <w:szCs w:val="32"/>
        </w:rPr>
        <w:object w:dxaOrig="880" w:dyaOrig="320">
          <v:shape id="_x0000_i1026" type="#_x0000_t75" style="width:61.25pt;height:21.5pt" o:ole="">
            <v:imagedata r:id="rId58" o:title=""/>
          </v:shape>
          <o:OLEObject Type="Embed" ProgID="Equation.3" ShapeID="_x0000_i1026" DrawAspect="Content" ObjectID="_1770802874" r:id="rId59"/>
        </w:object>
      </w:r>
      <w:r w:rsidRPr="00877A7D">
        <w:rPr>
          <w:rFonts w:ascii="Traditional Arabic" w:hAnsi="Traditional Arabic" w:cs="Traditional Arabic"/>
          <w:sz w:val="32"/>
          <w:szCs w:val="32"/>
          <w:rtl/>
          <w:lang w:bidi="ar-DZ"/>
        </w:rPr>
        <w:t>معلقة بخيط</w:t>
      </w:r>
      <w:r w:rsidRPr="00877A7D">
        <w:rPr>
          <w:rFonts w:ascii="Traditional Arabic" w:hAnsi="Traditional Arabic" w:cs="Traditional Arabic"/>
          <w:b/>
          <w:bCs/>
          <w:position w:val="-10"/>
          <w:sz w:val="32"/>
          <w:szCs w:val="32"/>
        </w:rPr>
        <w:object w:dxaOrig="240" w:dyaOrig="320">
          <v:shape id="_x0000_i1027" type="#_x0000_t75" style="width:17.2pt;height:21.5pt" o:ole="">
            <v:imagedata r:id="rId60" o:title=""/>
          </v:shape>
          <o:OLEObject Type="Embed" ProgID="Equation.3" ShapeID="_x0000_i1027" DrawAspect="Content" ObjectID="_1770802875" r:id="rId61"/>
        </w:object>
      </w:r>
      <w:r w:rsidRPr="00877A7D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وهي في حالة توازن كما في الوثيقة </w:t>
      </w:r>
      <w:r w:rsidR="006B5688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02</w:t>
      </w:r>
    </w:p>
    <w:p w:rsidR="00D913B2" w:rsidRPr="00877A7D" w:rsidRDefault="00D913B2" w:rsidP="00877A7D">
      <w:pPr>
        <w:spacing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877A7D">
        <w:rPr>
          <w:rFonts w:ascii="Traditional Arabic" w:hAnsi="Traditional Arabic" w:cs="Traditional Arabic"/>
          <w:noProof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1454903" wp14:editId="6A0ED54C">
                <wp:simplePos x="0" y="0"/>
                <wp:positionH relativeFrom="column">
                  <wp:posOffset>1230649</wp:posOffset>
                </wp:positionH>
                <wp:positionV relativeFrom="paragraph">
                  <wp:posOffset>191741</wp:posOffset>
                </wp:positionV>
                <wp:extent cx="354842" cy="395785"/>
                <wp:effectExtent l="0" t="0" r="26670" b="23495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842" cy="3957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D913B2" w:rsidRDefault="00D913B2" w:rsidP="00D913B2">
                            <w:pPr>
                              <w:jc w:val="center"/>
                            </w:pPr>
                            <w:r w:rsidRPr="00592988">
                              <w:rPr>
                                <w:rFonts w:ascii="Sakkal Majalla" w:hAnsi="Sakkal Majalla" w:cs="Sakkal Majalla"/>
                                <w:b/>
                                <w:bCs/>
                                <w:position w:val="-10"/>
                                <w:sz w:val="28"/>
                                <w:szCs w:val="28"/>
                              </w:rPr>
                              <w:object w:dxaOrig="240" w:dyaOrig="320">
                                <v:shape id="_x0000_i1072" type="#_x0000_t75" style="width:11.8pt;height:15.05pt" o:ole="">
                                  <v:imagedata r:id="rId60" o:title=""/>
                                </v:shape>
                                <o:OLEObject Type="Embed" ProgID="Equation.3" ShapeID="_x0000_i1072" DrawAspect="Content" ObjectID="_1770802920" r:id="rId62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454903" id="Rectangle 103" o:spid="_x0000_s1036" style="position:absolute;left:0;text-align:left;margin-left:96.9pt;margin-top:15.1pt;width:27.95pt;height:31.1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" fillcolor="window" strokecolor="window" strokeweight="2pt">
                <v:textbox>
                  <w:txbxContent>
                    <w:p w:rsidR="00D913B2" w:rsidRDefault="00D913B2" w:rsidP="00D913B2">
                      <w:pPr>
                        <w:jc w:val="center"/>
                      </w:pPr>
                      <w:r w:rsidRPr="00592988">
                        <w:rPr>
                          <w:rFonts w:ascii="Sakkal Majalla" w:hAnsi="Sakkal Majalla" w:cs="Sakkal Majalla"/>
                          <w:b/>
                          <w:bCs/>
                          <w:position w:val="-10"/>
                          <w:sz w:val="28"/>
                          <w:szCs w:val="28"/>
                        </w:rPr>
                        <w:object w:dxaOrig="240" w:dyaOrig="320">
                          <v:shape id="_x0000_i1066" type="#_x0000_t75" style="width:11.8pt;height:15.05pt" o:ole="">
                            <v:imagedata r:id="rId63" o:title=""/>
                          </v:shape>
                          <o:OLEObject Type="Embed" ProgID="Equation.3" ShapeID="_x0000_i1066" DrawAspect="Content" ObjectID="_1770736018" r:id="rId64"/>
                        </w:object>
                      </w:r>
                    </w:p>
                  </w:txbxContent>
                </v:textbox>
              </v:rect>
            </w:pict>
          </mc:Fallback>
        </mc:AlternateContent>
      </w:r>
      <w:r w:rsidRPr="00877A7D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1) ما هي القوى التي </w:t>
      </w:r>
      <w:proofErr w:type="spellStart"/>
      <w:r w:rsidRPr="00877A7D">
        <w:rPr>
          <w:rFonts w:ascii="Traditional Arabic" w:hAnsi="Traditional Arabic" w:cs="Traditional Arabic"/>
          <w:sz w:val="32"/>
          <w:szCs w:val="32"/>
          <w:rtl/>
          <w:lang w:bidi="ar-DZ"/>
        </w:rPr>
        <w:t>ثؤثر</w:t>
      </w:r>
      <w:proofErr w:type="spellEnd"/>
      <w:r w:rsidRPr="00877A7D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على الكرة</w:t>
      </w:r>
      <w:r w:rsidRPr="00877A7D">
        <w:rPr>
          <w:rFonts w:ascii="Traditional Arabic" w:hAnsi="Traditional Arabic" w:cs="Traditional Arabic"/>
          <w:b/>
          <w:bCs/>
          <w:position w:val="-4"/>
          <w:sz w:val="32"/>
          <w:szCs w:val="32"/>
        </w:rPr>
        <w:object w:dxaOrig="240" w:dyaOrig="260">
          <v:shape id="_x0000_i1028" type="#_x0000_t75" style="width:17.2pt;height:18.25pt" o:ole="">
            <v:imagedata r:id="rId56" o:title=""/>
          </v:shape>
          <o:OLEObject Type="Embed" ProgID="Equation.3" ShapeID="_x0000_i1028" DrawAspect="Content" ObjectID="_1770802876" r:id="rId65"/>
        </w:object>
      </w:r>
      <w:r w:rsidRPr="00877A7D">
        <w:rPr>
          <w:rFonts w:ascii="Traditional Arabic" w:hAnsi="Traditional Arabic" w:cs="Traditional Arabic"/>
          <w:sz w:val="32"/>
          <w:szCs w:val="32"/>
          <w:rtl/>
          <w:lang w:bidi="ar-DZ"/>
        </w:rPr>
        <w:t>؟ مع كتابة رمز كل منها.</w:t>
      </w:r>
    </w:p>
    <w:p w:rsidR="00D913B2" w:rsidRPr="00877A7D" w:rsidRDefault="00D913B2" w:rsidP="00877A7D">
      <w:pPr>
        <w:spacing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877A7D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2) أحسب شدة ثقل هذه الكرة. نعتبر أن قيمة الجاذبية </w:t>
      </w:r>
      <w:r w:rsidRPr="00877A7D">
        <w:rPr>
          <w:rFonts w:ascii="Traditional Arabic" w:hAnsi="Traditional Arabic" w:cs="Traditional Arabic"/>
          <w:b/>
          <w:bCs/>
          <w:position w:val="-10"/>
          <w:sz w:val="32"/>
          <w:szCs w:val="32"/>
        </w:rPr>
        <w:object w:dxaOrig="1340" w:dyaOrig="320">
          <v:shape id="_x0000_i1029" type="#_x0000_t75" style="width:95.65pt;height:22.55pt" o:ole="">
            <v:imagedata r:id="rId66" o:title=""/>
          </v:shape>
          <o:OLEObject Type="Embed" ProgID="Equation.3" ShapeID="_x0000_i1029" DrawAspect="Content" ObjectID="_1770802877" r:id="rId67"/>
        </w:object>
      </w:r>
    </w:p>
    <w:p w:rsidR="00D913B2" w:rsidRPr="00877A7D" w:rsidRDefault="009D638D" w:rsidP="00877A7D">
      <w:pPr>
        <w:spacing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877A7D">
        <w:rPr>
          <w:rFonts w:ascii="Traditional Arabic" w:hAnsi="Traditional Arabic" w:cs="Traditional Arabic"/>
          <w:noProof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6A9465C" wp14:editId="46FD0100">
                <wp:simplePos x="0" y="0"/>
                <wp:positionH relativeFrom="column">
                  <wp:posOffset>618481</wp:posOffset>
                </wp:positionH>
                <wp:positionV relativeFrom="paragraph">
                  <wp:posOffset>246797</wp:posOffset>
                </wp:positionV>
                <wp:extent cx="354842" cy="395785"/>
                <wp:effectExtent l="0" t="0" r="26670" b="23495"/>
                <wp:wrapNone/>
                <wp:docPr id="104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842" cy="3957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D913B2" w:rsidRDefault="00D913B2" w:rsidP="00D913B2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  <w:r w:rsidRPr="00F45A87">
                              <w:rPr>
                                <w:rFonts w:ascii="Sakkal Majalla" w:hAnsi="Sakkal Majalla" w:cs="Sakkal Majalla"/>
                                <w:b/>
                                <w:bCs/>
                                <w:position w:val="-4"/>
                                <w:sz w:val="28"/>
                                <w:szCs w:val="28"/>
                              </w:rPr>
                              <w:object w:dxaOrig="240" w:dyaOrig="260">
                                <v:shape id="_x0000_i1073" type="#_x0000_t75" style="width:11.8pt;height:12.9pt" o:ole="">
                                  <v:imagedata r:id="rId56" o:title=""/>
                                </v:shape>
                                <o:OLEObject Type="Embed" ProgID="Equation.3" ShapeID="_x0000_i1073" DrawAspect="Content" ObjectID="_1770802921" r:id="rId68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9465C" id="Rectangle 104" o:spid="_x0000_s1037" style="position:absolute;left:0;text-align:left;margin-left:48.7pt;margin-top:19.45pt;width:27.95pt;height:31.1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" fillcolor="window" strokecolor="window" strokeweight="2pt">
                <v:textbox>
                  <w:txbxContent>
                    <w:p w:rsidR="00D913B2" w:rsidRDefault="00D913B2" w:rsidP="00D913B2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  <w:r w:rsidRPr="00F45A87">
                        <w:rPr>
                          <w:rFonts w:ascii="Sakkal Majalla" w:hAnsi="Sakkal Majalla" w:cs="Sakkal Majalla"/>
                          <w:b/>
                          <w:bCs/>
                          <w:position w:val="-4"/>
                          <w:sz w:val="28"/>
                          <w:szCs w:val="28"/>
                        </w:rPr>
                        <w:object w:dxaOrig="240" w:dyaOrig="260">
                          <v:shape id="_x0000_i1067" type="#_x0000_t75" style="width:11.8pt;height:12.9pt" o:ole="">
                            <v:imagedata r:id="rId69" o:title=""/>
                          </v:shape>
                          <o:OLEObject Type="Embed" ProgID="Equation.3" ShapeID="_x0000_i1067" DrawAspect="Content" ObjectID="_1770736019" r:id="rId70"/>
                        </w:object>
                      </w:r>
                    </w:p>
                  </w:txbxContent>
                </v:textbox>
              </v:rect>
            </w:pict>
          </mc:Fallback>
        </mc:AlternateContent>
      </w:r>
      <w:r w:rsidR="00D913B2" w:rsidRPr="00877A7D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3) مثل هذه القوى باستخدام السلم: </w:t>
      </w:r>
      <w:r w:rsidR="00D913B2" w:rsidRPr="00877A7D">
        <w:rPr>
          <w:rFonts w:ascii="Traditional Arabic" w:hAnsi="Traditional Arabic" w:cs="Traditional Arabic"/>
          <w:b/>
          <w:bCs/>
          <w:position w:val="-6"/>
          <w:sz w:val="32"/>
          <w:szCs w:val="32"/>
        </w:rPr>
        <w:object w:dxaOrig="1260" w:dyaOrig="279">
          <v:shape id="_x0000_i1030" type="#_x0000_t75" style="width:90.25pt;height:19.35pt" o:ole="">
            <v:imagedata r:id="rId71" o:title=""/>
          </v:shape>
          <o:OLEObject Type="Embed" ProgID="Equation.3" ShapeID="_x0000_i1030" DrawAspect="Content" ObjectID="_1770802878" r:id="rId72"/>
        </w:object>
      </w:r>
    </w:p>
    <w:p w:rsidR="00D913B2" w:rsidRPr="00877A7D" w:rsidRDefault="00D913B2" w:rsidP="00877A7D">
      <w:pPr>
        <w:spacing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877A7D">
        <w:rPr>
          <w:rFonts w:ascii="Traditional Arabic" w:hAnsi="Traditional Arabic" w:cs="Traditional Arabic"/>
          <w:noProof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61E5258" wp14:editId="0449E319">
                <wp:simplePos x="0" y="0"/>
                <wp:positionH relativeFrom="column">
                  <wp:posOffset>753092</wp:posOffset>
                </wp:positionH>
                <wp:positionV relativeFrom="paragraph">
                  <wp:posOffset>330495</wp:posOffset>
                </wp:positionV>
                <wp:extent cx="900724" cy="327328"/>
                <wp:effectExtent l="0" t="0" r="13970" b="15875"/>
                <wp:wrapNone/>
                <wp:docPr id="226" name="Rectangle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724" cy="32732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D913B2" w:rsidRPr="00F83E2B" w:rsidRDefault="00D913B2" w:rsidP="00F83E2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lang w:bidi="ar-DZ"/>
                              </w:rPr>
                            </w:pPr>
                            <w:r w:rsidRPr="00F83E2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="00F83E2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-2-</w:t>
                            </w:r>
                            <w:r w:rsidR="006B5688" w:rsidRPr="00F83E2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1E5258" id="Rectangle 226" o:spid="_x0000_s1038" style="position:absolute;left:0;text-align:left;margin-left:59.3pt;margin-top:26pt;width:70.9pt;height:25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" fillcolor="window" strokecolor="window" strokeweight="2pt">
                <v:textbox>
                  <w:txbxContent>
                    <w:p w:rsidR="00D913B2" w:rsidRPr="00F83E2B" w:rsidRDefault="00D913B2" w:rsidP="00F83E2B">
                      <w:pPr>
                        <w:jc w:val="center"/>
                        <w:rPr>
                          <w:rFonts w:asciiTheme="majorBidi" w:hAnsiTheme="majorBidi" w:cstheme="majorBidi"/>
                          <w:lang w:bidi="ar-DZ"/>
                        </w:rPr>
                      </w:pPr>
                      <w:r w:rsidRPr="00F83E2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 w:rsidR="00F83E2B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-2-</w:t>
                      </w:r>
                      <w:r w:rsidR="006B5688" w:rsidRPr="00F83E2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877A7D">
        <w:rPr>
          <w:rFonts w:ascii="Traditional Arabic" w:hAnsi="Traditional Arabic" w:cs="Traditional Arabic"/>
          <w:sz w:val="32"/>
          <w:szCs w:val="32"/>
          <w:rtl/>
          <w:lang w:bidi="ar-DZ"/>
        </w:rPr>
        <w:t>4) ما هي شروط توازن الكرة</w:t>
      </w:r>
      <w:r w:rsidRPr="00877A7D">
        <w:rPr>
          <w:rFonts w:ascii="Traditional Arabic" w:hAnsi="Traditional Arabic" w:cs="Traditional Arabic"/>
          <w:b/>
          <w:bCs/>
          <w:position w:val="-4"/>
          <w:sz w:val="32"/>
          <w:szCs w:val="32"/>
        </w:rPr>
        <w:object w:dxaOrig="240" w:dyaOrig="260">
          <v:shape id="_x0000_i1031" type="#_x0000_t75" style="width:17.2pt;height:18.25pt" o:ole="">
            <v:imagedata r:id="rId56" o:title=""/>
          </v:shape>
          <o:OLEObject Type="Embed" ProgID="Equation.3" ShapeID="_x0000_i1031" DrawAspect="Content" ObjectID="_1770802879" r:id="rId73"/>
        </w:object>
      </w:r>
      <w:r w:rsidRPr="00877A7D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كيف يعبر عليه</w:t>
      </w:r>
      <w:r w:rsidR="006A4E2C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ا</w:t>
      </w:r>
      <w:r w:rsidRPr="00877A7D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رياضيا.</w:t>
      </w:r>
    </w:p>
    <w:p w:rsidR="0039161E" w:rsidRDefault="0039161E" w:rsidP="00877A7D">
      <w:pPr>
        <w:spacing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</w:p>
    <w:p w:rsidR="0039161E" w:rsidRDefault="00524AAB" w:rsidP="00877A7D">
      <w:pPr>
        <w:spacing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877A7D">
        <w:rPr>
          <w:rFonts w:ascii="Traditional Arabic" w:eastAsia="Calibri" w:hAnsi="Traditional Arabic" w:cs="Traditional Arabic"/>
          <w:noProof/>
          <w:sz w:val="32"/>
          <w:szCs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DA7855B" wp14:editId="2EB3DCCF">
                <wp:simplePos x="0" y="0"/>
                <wp:positionH relativeFrom="margin">
                  <wp:posOffset>300478</wp:posOffset>
                </wp:positionH>
                <wp:positionV relativeFrom="paragraph">
                  <wp:posOffset>374053</wp:posOffset>
                </wp:positionV>
                <wp:extent cx="987046" cy="333375"/>
                <wp:effectExtent l="0" t="0" r="0" b="0"/>
                <wp:wrapNone/>
                <wp:docPr id="519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046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24AAB" w:rsidRPr="00F83E2B" w:rsidRDefault="00524AAB" w:rsidP="00524AAB">
                            <w:pPr>
                              <w:jc w:val="center"/>
                              <w:rPr>
                                <w:rFonts w:cs="Calib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اقلب الصفحة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7855B" id="_x0000_s1039" type="#_x0000_t202" style="position:absolute;left:0;text-align:left;margin-left:23.65pt;margin-top:29.45pt;width:77.7pt;height:26.2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" filled="f" stroked="f" strokeweight=".5pt">
                <v:textbox>
                  <w:txbxContent>
                    <w:p w:rsidR="00524AAB" w:rsidRPr="00F83E2B" w:rsidRDefault="00524AAB" w:rsidP="00524AAB">
                      <w:pPr>
                        <w:jc w:val="center"/>
                        <w:rPr>
                          <w:rFonts w:cs="Calib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cs="Times New Roman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اقلب الصفحة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77A7D">
        <w:rPr>
          <w:rFonts w:ascii="Traditional Arabic" w:eastAsia="Calibri" w:hAnsi="Traditional Arabic" w:cs="Traditional Arabic"/>
          <w:noProof/>
          <w:sz w:val="32"/>
          <w:szCs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8D71CF5" wp14:editId="7F7EBC04">
                <wp:simplePos x="0" y="0"/>
                <wp:positionH relativeFrom="margin">
                  <wp:posOffset>3125565</wp:posOffset>
                </wp:positionH>
                <wp:positionV relativeFrom="paragraph">
                  <wp:posOffset>436094</wp:posOffset>
                </wp:positionV>
                <wp:extent cx="987046" cy="333375"/>
                <wp:effectExtent l="0" t="0" r="0" b="0"/>
                <wp:wrapNone/>
                <wp:docPr id="518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046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24AAB" w:rsidRPr="00F83E2B" w:rsidRDefault="00524AAB" w:rsidP="00524AAB">
                            <w:pPr>
                              <w:jc w:val="center"/>
                              <w:rPr>
                                <w:rFonts w:cs="Calib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1/2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71CF5" id="_x0000_s1040" type="#_x0000_t202" style="position:absolute;left:0;text-align:left;margin-left:246.1pt;margin-top:34.35pt;width:77.7pt;height:26.25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" filled="f" stroked="f" strokeweight=".5pt">
                <v:textbox>
                  <w:txbxContent>
                    <w:p w:rsidR="00524AAB" w:rsidRPr="00F83E2B" w:rsidRDefault="00524AAB" w:rsidP="00524AAB">
                      <w:pPr>
                        <w:jc w:val="center"/>
                        <w:rPr>
                          <w:rFonts w:cs="Calib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cs="Times New Roman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 1/2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377DA" w:rsidRPr="00856BCC">
        <w:rPr>
          <w:rFonts w:ascii="Calibri" w:eastAsia="Calibri" w:hAnsi="Calibri" w:cs="Calibri" w:hint="cs"/>
          <w:b/>
          <w:bCs/>
          <w:noProof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BFFDD90" wp14:editId="61E3BDBE">
                <wp:simplePos x="0" y="0"/>
                <wp:positionH relativeFrom="margin">
                  <wp:posOffset>60334</wp:posOffset>
                </wp:positionH>
                <wp:positionV relativeFrom="paragraph">
                  <wp:posOffset>278358</wp:posOffset>
                </wp:positionV>
                <wp:extent cx="7040880" cy="0"/>
                <wp:effectExtent l="19050" t="19050" r="7620" b="19050"/>
                <wp:wrapNone/>
                <wp:docPr id="51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4088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937FA4" id="Straight Connector 2" o:spid="_x0000_s1026" style="position:absolute;left:0;text-align:left;flip:x y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.75pt,21.9pt" to="559.15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" strokecolor="windowText" strokeweight="2.25pt">
                <v:stroke joinstyle="miter"/>
                <w10:wrap anchorx="margin"/>
              </v:line>
            </w:pict>
          </mc:Fallback>
        </mc:AlternateContent>
      </w:r>
    </w:p>
    <w:p w:rsidR="0039161E" w:rsidRDefault="0039161E" w:rsidP="00877A7D">
      <w:pPr>
        <w:spacing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</w:p>
    <w:p w:rsidR="0039161E" w:rsidRDefault="000377DA" w:rsidP="00877A7D">
      <w:pPr>
        <w:spacing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856BCC">
        <w:rPr>
          <w:rFonts w:ascii="Calibri" w:eastAsia="Calibri" w:hAnsi="Calibri" w:cs="Calibri" w:hint="cs"/>
          <w:b/>
          <w:bCs/>
          <w:noProof/>
          <w:sz w:val="32"/>
          <w:szCs w:val="32"/>
          <w:rtl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CE57928" wp14:editId="7A65CEA4">
                <wp:simplePos x="0" y="0"/>
                <wp:positionH relativeFrom="margin">
                  <wp:posOffset>46686</wp:posOffset>
                </wp:positionH>
                <wp:positionV relativeFrom="paragraph">
                  <wp:posOffset>154893</wp:posOffset>
                </wp:positionV>
                <wp:extent cx="7040880" cy="0"/>
                <wp:effectExtent l="19050" t="19050" r="7620" b="19050"/>
                <wp:wrapNone/>
                <wp:docPr id="5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4088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209C48" id="Straight Connector 2" o:spid="_x0000_s1026" style="position:absolute;left:0;text-align:left;flip:x y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.7pt,12.2pt" to="558.1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" strokecolor="windowText" strokeweight="2.25pt">
                <v:stroke joinstyle="miter"/>
                <w10:wrap anchorx="margin"/>
              </v:line>
            </w:pict>
          </mc:Fallback>
        </mc:AlternateContent>
      </w:r>
    </w:p>
    <w:p w:rsidR="00D913B2" w:rsidRPr="00877A7D" w:rsidRDefault="00D913B2" w:rsidP="006B5688">
      <w:pPr>
        <w:spacing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877A7D">
        <w:rPr>
          <w:rFonts w:ascii="Traditional Arabic" w:hAnsi="Traditional Arabic" w:cs="Traditional Arabic"/>
          <w:noProof/>
          <w:sz w:val="32"/>
          <w:szCs w:val="32"/>
          <w:rtl/>
          <w:lang w:val="en-US" w:eastAsia="en-US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46FCD921" wp14:editId="6D22AF70">
                <wp:simplePos x="0" y="0"/>
                <wp:positionH relativeFrom="column">
                  <wp:posOffset>820704</wp:posOffset>
                </wp:positionH>
                <wp:positionV relativeFrom="paragraph">
                  <wp:posOffset>330579</wp:posOffset>
                </wp:positionV>
                <wp:extent cx="2729552" cy="1746913"/>
                <wp:effectExtent l="0" t="0" r="13970" b="24765"/>
                <wp:wrapNone/>
                <wp:docPr id="222" name="Groupe 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9552" cy="1746913"/>
                          <a:chOff x="0" y="0"/>
                          <a:chExt cx="2729552" cy="1746913"/>
                        </a:xfrm>
                      </wpg:grpSpPr>
                      <wpg:grpSp>
                        <wpg:cNvPr id="107" name="Groupe 107"/>
                        <wpg:cNvGrpSpPr>
                          <a:grpSpLocks/>
                        </wpg:cNvGrpSpPr>
                        <wpg:grpSpPr bwMode="auto">
                          <a:xfrm rot="10800000">
                            <a:off x="0" y="0"/>
                            <a:ext cx="846161" cy="191068"/>
                            <a:chOff x="0" y="0"/>
                            <a:chExt cx="20026" cy="20020"/>
                          </a:xfrm>
                        </wpg:grpSpPr>
                        <wpg:grpSp>
                          <wpg:cNvPr id="108" name="Group 3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038" cy="20020"/>
                              <a:chOff x="0" y="0"/>
                              <a:chExt cx="20019" cy="20020"/>
                            </a:xfrm>
                          </wpg:grpSpPr>
                          <wps:wsp>
                            <wps:cNvPr id="109" name="Line 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73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0" name="Line 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19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11" name="Group 6"/>
                          <wpg:cNvGrpSpPr>
                            <a:grpSpLocks/>
                          </wpg:cNvGrpSpPr>
                          <wpg:grpSpPr bwMode="auto">
                            <a:xfrm>
                              <a:off x="626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12" name="Line 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3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14" name="Group 9"/>
                          <wpg:cNvGrpSpPr>
                            <a:grpSpLocks/>
                          </wpg:cNvGrpSpPr>
                          <wpg:grpSpPr bwMode="auto">
                            <a:xfrm>
                              <a:off x="1241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15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6" name="Line 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17" name="Group 12"/>
                          <wpg:cNvGrpSpPr>
                            <a:grpSpLocks/>
                          </wpg:cNvGrpSpPr>
                          <wpg:grpSpPr bwMode="auto">
                            <a:xfrm>
                              <a:off x="1867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18" name="Line 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9" name="Line 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20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2453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21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2" name="Line 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23" name="Group 18"/>
                          <wpg:cNvGrpSpPr>
                            <a:grpSpLocks/>
                          </wpg:cNvGrpSpPr>
                          <wpg:grpSpPr bwMode="auto">
                            <a:xfrm>
                              <a:off x="3068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24" name="Line 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5" name="Line 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26" name="Group 21"/>
                          <wpg:cNvGrpSpPr>
                            <a:grpSpLocks/>
                          </wpg:cNvGrpSpPr>
                          <wpg:grpSpPr bwMode="auto">
                            <a:xfrm>
                              <a:off x="3694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27" name="Line 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8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29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4309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30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1" name="Line 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32" name="Group 27"/>
                          <wpg:cNvGrpSpPr>
                            <a:grpSpLocks/>
                          </wpg:cNvGrpSpPr>
                          <wpg:grpSpPr bwMode="auto">
                            <a:xfrm>
                              <a:off x="4889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33" name="Line 2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4" name="Line 2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35" name="Group 30"/>
                          <wpg:cNvGrpSpPr>
                            <a:grpSpLocks/>
                          </wpg:cNvGrpSpPr>
                          <wpg:grpSpPr bwMode="auto">
                            <a:xfrm>
                              <a:off x="5504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36" name="Line 3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7" name="Line 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38" name="Group 33"/>
                          <wpg:cNvGrpSpPr>
                            <a:grpSpLocks/>
                          </wpg:cNvGrpSpPr>
                          <wpg:grpSpPr bwMode="auto">
                            <a:xfrm>
                              <a:off x="6130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39" name="Line 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0" name="Line 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41" name="Group 36"/>
                          <wpg:cNvGrpSpPr>
                            <a:grpSpLocks/>
                          </wpg:cNvGrpSpPr>
                          <wpg:grpSpPr bwMode="auto">
                            <a:xfrm>
                              <a:off x="6745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42" name="Line 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3" name="Line 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44" name="Group 39"/>
                          <wpg:cNvGrpSpPr>
                            <a:grpSpLocks/>
                          </wpg:cNvGrpSpPr>
                          <wpg:grpSpPr bwMode="auto">
                            <a:xfrm>
                              <a:off x="7342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45" name="Line 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6" name="Line 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47" name="Group 42"/>
                          <wpg:cNvGrpSpPr>
                            <a:grpSpLocks/>
                          </wpg:cNvGrpSpPr>
                          <wpg:grpSpPr bwMode="auto">
                            <a:xfrm>
                              <a:off x="7957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48" name="Line 4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9" name="Line 4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50" name="Group 45"/>
                          <wpg:cNvGrpSpPr>
                            <a:grpSpLocks/>
                          </wpg:cNvGrpSpPr>
                          <wpg:grpSpPr bwMode="auto">
                            <a:xfrm>
                              <a:off x="8583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51" name="Line 4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2" name="Line 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53" name="Group 48"/>
                          <wpg:cNvGrpSpPr>
                            <a:grpSpLocks/>
                          </wpg:cNvGrpSpPr>
                          <wpg:grpSpPr bwMode="auto">
                            <a:xfrm>
                              <a:off x="9198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54" name="Line 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5" name="Line 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56" name="Group 51"/>
                          <wpg:cNvGrpSpPr>
                            <a:grpSpLocks/>
                          </wpg:cNvGrpSpPr>
                          <wpg:grpSpPr bwMode="auto">
                            <a:xfrm>
                              <a:off x="9790" y="0"/>
                              <a:ext cx="1038" cy="20020"/>
                              <a:chOff x="19" y="0"/>
                              <a:chExt cx="19981" cy="20020"/>
                            </a:xfrm>
                          </wpg:grpSpPr>
                          <wps:wsp>
                            <wps:cNvPr id="157" name="Line 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" y="0"/>
                                <a:ext cx="12050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8" name="Lin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" y="0"/>
                                <a:ext cx="1998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59" name="Group 54"/>
                          <wpg:cNvGrpSpPr>
                            <a:grpSpLocks/>
                          </wpg:cNvGrpSpPr>
                          <wpg:grpSpPr bwMode="auto">
                            <a:xfrm>
                              <a:off x="10416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60" name="Line 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1" name="Line 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62" name="Group 57"/>
                          <wpg:cNvGrpSpPr>
                            <a:grpSpLocks/>
                          </wpg:cNvGrpSpPr>
                          <wpg:grpSpPr bwMode="auto">
                            <a:xfrm>
                              <a:off x="11031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63" name="Line 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4" name="Line 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65" name="Group 60"/>
                          <wpg:cNvGrpSpPr>
                            <a:grpSpLocks/>
                          </wpg:cNvGrpSpPr>
                          <wpg:grpSpPr bwMode="auto">
                            <a:xfrm>
                              <a:off x="11657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66" name="Line 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7" name="Line 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68" name="Group 63"/>
                          <wpg:cNvGrpSpPr>
                            <a:grpSpLocks/>
                          </wpg:cNvGrpSpPr>
                          <wpg:grpSpPr bwMode="auto">
                            <a:xfrm>
                              <a:off x="12243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69" name="Line 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0" name="Line 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71" name="Group 66"/>
                          <wpg:cNvGrpSpPr>
                            <a:grpSpLocks/>
                          </wpg:cNvGrpSpPr>
                          <wpg:grpSpPr bwMode="auto">
                            <a:xfrm>
                              <a:off x="12858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72" name="Line 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3" name="Line 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74" name="Group 69"/>
                          <wpg:cNvGrpSpPr>
                            <a:grpSpLocks/>
                          </wpg:cNvGrpSpPr>
                          <wpg:grpSpPr bwMode="auto">
                            <a:xfrm>
                              <a:off x="13484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75" name="Line 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6" name="Line 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77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14099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78" name="Line 7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" name="Line 7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0" name="Group 75"/>
                          <wpg:cNvGrpSpPr>
                            <a:grpSpLocks/>
                          </wpg:cNvGrpSpPr>
                          <wpg:grpSpPr bwMode="auto">
                            <a:xfrm>
                              <a:off x="14679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81" name="Line 7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2" name="Line 7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3" name="Group 78"/>
                          <wpg:cNvGrpSpPr>
                            <a:grpSpLocks/>
                          </wpg:cNvGrpSpPr>
                          <wpg:grpSpPr bwMode="auto">
                            <a:xfrm>
                              <a:off x="15294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84" name="Line 7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5" name="Line 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6" name="Group 81"/>
                          <wpg:cNvGrpSpPr>
                            <a:grpSpLocks/>
                          </wpg:cNvGrpSpPr>
                          <wpg:grpSpPr bwMode="auto">
                            <a:xfrm>
                              <a:off x="15920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87" name="Line 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Group 84"/>
                          <wpg:cNvGrpSpPr>
                            <a:grpSpLocks/>
                          </wpg:cNvGrpSpPr>
                          <wpg:grpSpPr bwMode="auto">
                            <a:xfrm>
                              <a:off x="16535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90" name="Line 8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1" name="Line 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92" name="Group 87"/>
                          <wpg:cNvGrpSpPr>
                            <a:grpSpLocks/>
                          </wpg:cNvGrpSpPr>
                          <wpg:grpSpPr bwMode="auto">
                            <a:xfrm>
                              <a:off x="17132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93" name="Line 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4" name="Line 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95" name="Group 90"/>
                          <wpg:cNvGrpSpPr>
                            <a:grpSpLocks/>
                          </wpg:cNvGrpSpPr>
                          <wpg:grpSpPr bwMode="auto">
                            <a:xfrm>
                              <a:off x="17747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96" name="Line 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7" name="Line 9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98" name="Group 93"/>
                          <wpg:cNvGrpSpPr>
                            <a:grpSpLocks/>
                          </wpg:cNvGrpSpPr>
                          <wpg:grpSpPr bwMode="auto">
                            <a:xfrm>
                              <a:off x="18373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199" name="Line 9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0" name="Line 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01" name="Group 96"/>
                          <wpg:cNvGrpSpPr>
                            <a:grpSpLocks/>
                          </wpg:cNvGrpSpPr>
                          <wpg:grpSpPr bwMode="auto">
                            <a:xfrm>
                              <a:off x="18988" y="0"/>
                              <a:ext cx="1038" cy="20020"/>
                              <a:chOff x="0" y="0"/>
                              <a:chExt cx="20001" cy="20020"/>
                            </a:xfrm>
                          </wpg:grpSpPr>
                          <wps:wsp>
                            <wps:cNvPr id="202" name="Line 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62" cy="7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3" name="Line 9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1" cy="2002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 type="none" w="lg" len="med"/>
                                <a:tailEnd type="none" w="lg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04" name="Ellipse 204"/>
                        <wps:cNvSpPr/>
                        <wps:spPr>
                          <a:xfrm>
                            <a:off x="846161" y="1310185"/>
                            <a:ext cx="382137" cy="436728"/>
                          </a:xfrm>
                          <a:prstGeom prst="ellipse">
                            <a:avLst/>
                          </a:prstGeom>
                          <a:solidFill>
                            <a:sysClr val="windowText" lastClr="000000"/>
                          </a:solidFill>
                          <a:ln w="25400" cap="flat" cmpd="sng" algn="ctr">
                            <a:solidFill>
                              <a:sysClr val="windowText" lastClr="000000">
                                <a:shade val="50000"/>
                              </a:sys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Connecteur droit 106"/>
                        <wps:cNvCnPr/>
                        <wps:spPr>
                          <a:xfrm>
                            <a:off x="423081" y="191068"/>
                            <a:ext cx="0" cy="1378424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>
                                <a:shade val="95000"/>
                                <a:satMod val="105000"/>
                              </a:sysClr>
                            </a:solidFill>
                            <a:prstDash val="dash"/>
                          </a:ln>
                          <a:effectLst/>
                        </wps:spPr>
                        <wps:bodyPr/>
                      </wps:wsp>
                      <wps:wsp>
                        <wps:cNvPr id="205" name="Connecteur droit 205"/>
                        <wps:cNvCnPr/>
                        <wps:spPr>
                          <a:xfrm>
                            <a:off x="423081" y="204716"/>
                            <a:ext cx="491319" cy="1119117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>
                                <a:shade val="95000"/>
                                <a:satMod val="105000"/>
                              </a:sys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2060812" y="1419367"/>
                            <a:ext cx="668740" cy="300251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50000"/>
                            </a:sysClr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405720" y="1419367"/>
                            <a:ext cx="668740" cy="300251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1A2A31" id="Groupe 222" o:spid="_x0000_s1026" style="position:absolute;left:0;text-align:left;margin-left:64.6pt;margin-top:26.05pt;width:214.95pt;height:137.55pt;z-index:251718656" coordsize="27295,17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">
                <v:group id="Groupe 107" o:spid="_x0000_s1027" style="position:absolute;width:8461;height:1910;rotation:180" coordsize="20026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Gy6kosEAAADcAAAADwAA&#10;AAAAAAAAAAAAAACqAgAAZHJzL2Rvd25yZXYueG1sUEsFBgAAAAAEAAQA+gAAAJgDAAAAAA==&#10;">
                  <v:group id="Group 3" o:spid="_x0000_s1028" style="position:absolute;width:1038;height:20020" coordsize="20019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KWWs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1spZaxgAAANwA&#10;AAAPAAAAAAAAAAAAAAAAAKoCAABkcnMvZG93bnJldi54bWxQSwUGAAAAAAQABAD6AAAAnQMAAAAA&#10;">
                    <v:line id="Line 4" o:spid="_x0000_s1029" style="position:absolute;visibility:visible;mso-wrap-style:square" from="0,0" to="12073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MyAscEAAADcAAAADwAAAGRycy9kb3ducmV2LnhtbERPTWvCQBC9F/oflin0VndroWh0lbZo&#10;6rXqQW9DdkyC2dmQHTX+e1cQepvH+5zpvPeNOlMX68AW3gcGFHERXM2lhe1m+TYCFQXZYROYLFwp&#10;wnz2/DTFzIUL/9F5LaVKIRwztFCJtJnWsajIYxyEljhxh9B5lAS7UrsOLyncN3pozKf2WHNqqLCl&#10;n4qK4/rkLexOIvs8bxfme1U2svzI4+g3t/b1pf+agBLq5V/8cK9cmm/GcH8mXaBn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zICxwQAAANwAAAAPAAAAAAAAAAAAAAAA&#10;AKECAABkcnMvZG93bnJldi54bWxQSwUGAAAAAAQABAD5AAAAjwMAAAAA&#10;" strokeweight="1pt">
                      <v:stroke startarrowwidth="wide" endarrowwidth="wide"/>
                    </v:line>
                    <v:line id="Line 5" o:spid="_x0000_s1030" style="position:absolute;visibility:visible;mso-wrap-style:square" from="0,0" to="20019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+/8cMAAADcAAAADwAAAGRycy9kb3ducmV2LnhtbESPwW7CQAxE75X6DytX4lY2gFShwIJa&#10;BCnXQg/lZmVNEpH1RlkD4e/rQ6XebM145nm5HkJrbtSnJrKDyTgDQ1xG33Dl4Pu4e52DSYLssY1M&#10;Dh6UYL16flpi7uOdv+h2kMpoCKccHdQiXW5tKmsKmMaxI1btHPuAomtfWd/jXcNDa6dZ9mYDNqwN&#10;NXa0qam8HK7Bwc9V5FQU3Tb72Fet7GZFmn8Wzo1ehvcFGKFB/s1/13uv+BPF12d0Arv6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Qvv/HDAAAA3AAAAA8AAAAAAAAAAAAA&#10;AAAAoQIAAGRycy9kb3ducmV2LnhtbFBLBQYAAAAABAAEAPkAAACRAwAAAAA=&#10;" strokeweight="1pt">
                      <v:stroke startarrowwidth="wide" endarrowwidth="wide"/>
                    </v:line>
                  </v:group>
                  <v:group id="Group 6" o:spid="_x0000_s1031" style="position:absolute;left:626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VGpGsIAAADcAAAADwAAAGRycy9kb3ducmV2LnhtbERPTYvCMBC9L/gfwgh7&#10;W9MoLlKNIuLKHkRYFcTb0IxtsZmUJtvWf2+Ehb3N433OYtXbSrTU+NKxBjVKQBBnzpScazifvj5m&#10;IHxANlg5Jg0P8rBaDt4WmBrX8Q+1x5CLGMI+RQ1FCHUqpc8KsuhHriaO3M01FkOETS5Ng10Mt5Uc&#10;J8mntFhybCiwpk1B2f34azXsOuzWE7Vt9/fb5nE9TQ+XvSKt34f9eg4iUB/+xX/ubxPnKwWvZ+IF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FRqRrCAAAA3AAAAA8A&#10;AAAAAAAAAAAAAAAAqgIAAGRycy9kb3ducmV2LnhtbFBLBQYAAAAABAAEAPoAAACZAwAAAAA=&#10;">
                    <v:line id="Line 7" o:spid="_x0000_s1032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7GEHcAAAADcAAAADwAAAGRycy9kb3ducmV2LnhtbERPS4vCMBC+C/6HMMLeNNUFka5RVLR6&#10;9XFwb0Mz25ZtJqUZtf57s7DgbT6+58yXnavVndpQeTYwHiWgiHNvKy4MXM674QxUEGSLtWcy8KQA&#10;y0W/N8fU+gcf6X6SQsUQDikaKEWaVOuQl+QwjHxDHLkf3zqUCNtC2xYfMdzVepIkU+2w4thQYkOb&#10;kvLf080ZuN5EvrOs2SbrQ1HL7jMLs31mzMegW32BEurkLf53H2ycP57A3zPxAr14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uxhB3AAAAA3AAAAA8AAAAAAAAAAAAAAAAA&#10;oQIAAGRycy9kb3ducmV2LnhtbFBLBQYAAAAABAAEAPkAAACOAwAAAAA=&#10;" strokeweight="1pt">
                      <v:stroke startarrowwidth="wide" endarrowwidth="wide"/>
                    </v:line>
                    <v:line id="Line 8" o:spid="_x0000_s1033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P0hhsEAAADcAAAADwAAAGRycy9kb3ducmV2LnhtbERPTWvCQBC9F/wPywje6kYDRVJXaUXT&#10;XBs92NuQnSah2dmQHU3677uFQm/zeJ+z3U+uU3caQuvZwGqZgCKuvG25NnA5nx43oIIgW+w8k4Fv&#10;CrDfzR62mFk/8jvdS6lVDOGQoYFGpM+0DlVDDsPS98SR+/SDQ4lwqLUdcIzhrtPrJHnSDluODQ32&#10;dGio+ipvzsD1JvKR5/0xeS3qTk5pHjZvuTGL+fTyDEpokn/xn7uwcf4qhd9n4gV69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0/SGGwQAAANwAAAAPAAAAAAAAAAAAAAAA&#10;AKECAABkcnMvZG93bnJldi54bWxQSwUGAAAAAAQABAD5AAAAjwMAAAAA&#10;" strokeweight="1pt">
                      <v:stroke startarrowwidth="wide" endarrowwidth="wide"/>
                    </v:line>
                  </v:group>
                  <v:group id="Group 9" o:spid="_x0000_s1034" style="position:absolute;left:1241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SYKgs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kz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SYKgsQAAADcAAAA&#10;DwAAAAAAAAAAAAAAAACqAgAAZHJzL2Rvd25yZXYueG1sUEsFBgAAAAAEAAQA+gAAAJsDAAAAAA==&#10;">
                    <v:line id="Line 10" o:spid="_x0000_s1035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gcacEAAADcAAAADwAAAGRycy9kb3ducmV2LnhtbERPTWvCQBC9F/oflin0VjexKBJdQys1&#10;9ar2UG9DdkyC2dmQHTX9911B8DaP9zmLfHCtulAfGs8G0lECirj0tuHKwM9+/TYDFQTZYuuZDPxR&#10;gHz5/LTAzPorb+myk0rFEA4ZGqhFukzrUNbkMIx8Rxy5o+8dSoR9pW2P1xjuWj1Okql22HBsqLGj&#10;VU3laXd2Bn7PIoei6L6Sz03Vyvq9CLPvwpjXl+FjDkpokIf47t7YOD+dwO2ZeIFe/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WBxpwQAAANwAAAAPAAAAAAAAAAAAAAAA&#10;AKECAABkcnMvZG93bnJldi54bWxQSwUGAAAAAAQABAD5AAAAjwMAAAAA&#10;" strokeweight="1pt">
                      <v:stroke startarrowwidth="wide" endarrowwidth="wide"/>
                    </v:line>
                    <v:line id="Line 11" o:spid="_x0000_s1036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qCHsAAAADcAAAADwAAAGRycy9kb3ducmV2LnhtbERPTYvCMBC9C/6HMII3TVUQ6RpFRavX&#10;VQ/ubWhm27LNpDSj1n9vFhb2No/3Oct152r1oDZUng1Mxgko4tzbigsD18thtAAVBNli7ZkMvCjA&#10;etXvLTG1/smf9DhLoWIIhxQNlCJNqnXIS3IYxr4hjty3bx1KhG2hbYvPGO5qPU2SuXZYcWwosaFd&#10;SfnP+e4M3O4iX1nW7JPtqajlMMvC4pgZMxx0mw9QQp38i//cJxvnT+bw+0y8QK/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SKgh7AAAAA3AAAAA8AAAAAAAAAAAAAAAAA&#10;oQIAAGRycy9kb3ducmV2LnhtbFBLBQYAAAAABAAEAPkAAACOAwAAAAA=&#10;" strokeweight="1pt">
                      <v:stroke startarrowwidth="wide" endarrowwidth="wide"/>
                    </v:line>
                  </v:group>
                  <v:group id="Group 12" o:spid="_x0000_s1037" style="position:absolute;left:1867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SU9c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ckr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fSU9cQAAADcAAAA&#10;DwAAAAAAAAAAAAAAAACqAgAAZHJzL2Rvd25yZXYueG1sUEsFBgAAAAAEAAQA+gAAAJsDAAAAAA==&#10;">
                    <v:line id="Line 13" o:spid="_x0000_s1038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lmz98MAAADcAAAADwAAAGRycy9kb3ducmV2LnhtbESPwW7CQAxE75X6DytX4lY2gFShwIJa&#10;BCnXQg/lZmVNEpH1RlkD4e/rQ6XebM145nm5HkJrbtSnJrKDyTgDQ1xG33Dl4Pu4e52DSYLssY1M&#10;Dh6UYL16flpi7uOdv+h2kMpoCKccHdQiXW5tKmsKmMaxI1btHPuAomtfWd/jXcNDa6dZ9mYDNqwN&#10;NXa0qam8HK7Bwc9V5FQU3Tb72Fet7GZFmn8Wzo1ehvcFGKFB/s1/13uv+BOl1Wd0Arv6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pZs/fDAAAA3AAAAA8AAAAAAAAAAAAA&#10;AAAAoQIAAGRycy9kb3ducmV2LnhtbFBLBQYAAAAABAAEAPkAAACRAwAAAAA=&#10;" strokeweight="1pt">
                      <v:stroke startarrowwidth="wide" endarrowwidth="wide"/>
                    </v:line>
                    <v:line id="Line 14" o:spid="_x0000_s1039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RUWbMEAAADcAAAADwAAAGRycy9kb3ducmV2LnhtbERPTWvCQBC9C/0PyxS86cYKoqmrtKVG&#10;r0YP7W3ITpPQ7GzIjhr/vSsI3ubxPme57l2jztSF2rOByTgBRVx4W3Np4HjYjOaggiBbbDyTgSsF&#10;WK9eBktMrb/wns65lCqGcEjRQCXSplqHoiKHYexb4sj9+c6hRNiV2nZ4ieGu0W9JMtMOa44NFbb0&#10;VVHxn5+cgZ+TyG+Wtd/J565sZDPNwnybGTN87T/eQQn18hQ/3Dsb508WcH8mXqB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VFRZswQAAANwAAAAPAAAAAAAAAAAAAAAA&#10;AKECAABkcnMvZG93bnJldi54bWxQSwUGAAAAAAQABAD5AAAAjwMAAAAA&#10;" strokeweight="1pt">
                      <v:stroke startarrowwidth="wide" endarrowwidth="wide"/>
                    </v:line>
                  </v:group>
                  <v:group id="Group 15" o:spid="_x0000_s1040" style="position:absolute;left:2453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HHGPM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4Iv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BxxjzFAAAA3AAA&#10;AA8AAAAAAAAAAAAAAAAAqgIAAGRycy9kb3ducmV2LnhtbFBLBQYAAAAABAAEAPoAAACcAwAAAAA=&#10;">
                    <v:line id="Line 16" o:spid="_x0000_s1041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Q/Q18AAAADcAAAADwAAAGRycy9kb3ducmV2LnhtbERPS4vCMBC+C/6HMMLeNNUFka5RVLR6&#10;9XFwb0Mz25ZtJqUZtf57s7DgbT6+58yXnavVndpQeTYwHiWgiHNvKy4MXM674QxUEGSLtWcy8KQA&#10;y0W/N8fU+gcf6X6SQsUQDikaKEWaVOuQl+QwjHxDHLkf3zqUCNtC2xYfMdzVepIkU+2w4thQYkOb&#10;kvLf080ZuN5EvrOs2SbrQ1HL7jMLs31mzMegW32BEurkLf53H2ycPxnD3zPxAr14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UP0NfAAAAA3AAAAA8AAAAAAAAAAAAAAAAA&#10;oQIAAGRycy9kb3ducmV2LnhtbFBLBQYAAAAABAAEAPkAAACOAwAAAAA=&#10;" strokeweight="1pt">
                      <v:stroke startarrowwidth="wide" endarrowwidth="wide"/>
                    </v:line>
                    <v:line id="Line 17" o:spid="_x0000_s1042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d1OoMEAAADcAAAADwAAAGRycy9kb3ducmV2LnhtbERPS0vDQBC+F/wPywjemo0RSondBhWb&#10;9trHQW9DdkyC2dmQnbTpv+8KQm/z8T1nVUyuU2caQuvZwHOSgiKuvG25NnA6buZLUEGQLXaeycCV&#10;AhTrh9kKc+svvKfzQWoVQzjkaKAR6XOtQ9WQw5D4njhyP35wKBEOtbYDXmK463SWpgvtsOXY0GBP&#10;Hw1Vv4fRGfgaRb7Lsv9M33d1J5uXMiy3pTFPj9PbKyihSe7if/fOxvlZBn/PxAv0+g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V3U6gwQAAANwAAAAPAAAAAAAAAAAAAAAA&#10;AKECAABkcnMvZG93bnJldi54bWxQSwUGAAAAAAQABAD5AAAAjwMAAAAA&#10;" strokeweight="1pt">
                      <v:stroke startarrowwidth="wide" endarrowwidth="wide"/>
                    </v:line>
                  </v:group>
                  <v:group id="Group 18" o:spid="_x0000_s1043" style="position:absolute;left:3068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KNYS8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Nof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CjWEvCAAAA3AAAAA8A&#10;AAAAAAAAAAAAAAAAqgIAAGRycy9kb3ducmV2LnhtbFBLBQYAAAAABAAEAPoAAACZAwAAAAA=&#10;">
                    <v:line id="Line 19" o:spid="_x0000_s1044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XhzT8EAAADcAAAADwAAAGRycy9kb3ducmV2LnhtbERPTWvCQBC9C/6HZYTedNO0FImuoUpN&#10;vTb2UG9DdkyC2dmQHTX9991Cobd5vM9Z56Pr1I2G0Ho28LhIQBFX3rZcG/g87udLUEGQLXaeycA3&#10;Bcg308kaM+vv/EG3UmoVQzhkaKAR6TOtQ9WQw7DwPXHkzn5wKBEOtbYD3mO463SaJC/aYcuxocGe&#10;dg1Vl/LqDHxdRU5F0b8l20Pdyf6pCMv3wpiH2fi6AiU0yr/4z32wcX76DL/PxAv05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eHNPwQAAANwAAAAPAAAAAAAAAAAAAAAA&#10;AKECAABkcnMvZG93bnJldi54bWxQSwUGAAAAAAQABAD5AAAAjwMAAAAA&#10;" strokeweight="1pt">
                      <v:stroke startarrowwidth="wide" endarrowwidth="wide"/>
                    </v:line>
                    <v:line id="Line 20" o:spid="_x0000_s1045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TW1MEAAADcAAAADwAAAGRycy9kb3ducmV2LnhtbERPTWvCQBC9C/6HZYTedNOUFomuoUpN&#10;vTb2UG9DdkyC2dmQHTX9991Cobd5vM9Z56Pr1I2G0Ho28LhIQBFX3rZcG/g87udLUEGQLXaeycA3&#10;Bcg308kaM+vv/EG3UmoVQzhkaKAR6TOtQ9WQw7DwPXHkzn5wKBEOtbYD3mO463SaJC/aYcuxocGe&#10;dg1Vl/LqDHxdRU5F0b8l20Pdyf6pCMv3wpiH2fi6AiU0yr/4z32wcX76DL/PxAv05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aNNbUwQAAANwAAAAPAAAAAAAAAAAAAAAA&#10;AKECAABkcnMvZG93bnJldi54bWxQSwUGAAAAAAQABAD5AAAAjwMAAAAA&#10;" strokeweight="1pt">
                      <v:stroke startarrowwidth="wide" endarrowwidth="wide"/>
                    </v:line>
                  </v:group>
                  <v:group id="Group 21" o:spid="_x0000_s1046" style="position:absolute;left:3694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NT708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toT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DU+9PCAAAA3AAAAA8A&#10;AAAAAAAAAAAAAAAAqgIAAGRycy9kb3ducmV2LnhtbFBLBQYAAAAABAAEAPoAAACZAwAAAAA=&#10;">
                    <v:line id="Line 22" o:spid="_x0000_s1047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artOMEAAADcAAAADwAAAGRycy9kb3ducmV2LnhtbERPTWvCQBC9C/6HZYTedNMUWomuoUpN&#10;vTb2UG9DdkyC2dmQHTX9991Cobd5vM9Z56Pr1I2G0Ho28LhIQBFX3rZcG/g87udLUEGQLXaeycA3&#10;Bcg308kaM+vv/EG3UmoVQzhkaKAR6TOtQ9WQw7DwPXHkzn5wKBEOtbYD3mO463SaJM/aYcuxocGe&#10;dg1Vl/LqDHxdRU5F0b8l20Pdyf6pCMv3wpiH2fi6AiU0yr/4z32wcX76Ar/PxAv05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Fqu04wQAAANwAAAAPAAAAAAAAAAAAAAAA&#10;AKECAABkcnMvZG93bnJldi54bWxQSwUGAAAAAAQABAD5AAAAjwMAAAAA&#10;" strokeweight="1pt">
                      <v:stroke startarrowwidth="wide" endarrowwidth="wide"/>
                    </v:line>
                    <v:line id="Line 23" o:spid="_x0000_s1048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V5SsMAAADcAAAADwAAAGRycy9kb3ducmV2LnhtbESPwW7CQAxE70j9h5WRuMEGKiGUsqC2&#10;KinXQg/tzcqaJCLrjbIGwt/XB6TebM145nm9HUJrrtSnJrKD+SwDQ1xG33Dl4Pu4m67AJEH22EYm&#10;B3dKsN08jdaY+3jjL7oepDIawilHB7VIl1ubypoCplnsiFU7xT6g6NpX1vd40/DQ2kWWLW3AhrWh&#10;xo7eayrPh0tw8HMR+S2K7iN721et7J6LtPosnJuMh9cXMEKD/Jsf13uv+Aul1Wd0Arv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Q1eUrDAAAA3AAAAA8AAAAAAAAAAAAA&#10;AAAAoQIAAGRycy9kb3ducmV2LnhtbFBLBQYAAAAABAAEAPkAAACRAwAAAAA=&#10;" strokeweight="1pt">
                      <v:stroke startarrowwidth="wide" endarrowwidth="wide"/>
                    </v:line>
                  </v:group>
                  <v:group id="Group 24" o:spid="_x0000_s1049" style="position:absolute;left:4309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UtvocIAAADcAAAADwAAAGRycy9kb3ducmV2LnhtbERPTYvCMBC9C/sfwix4&#10;07QuylqNIrIrHkRQF8Tb0IxtsZmUJtvWf28Ewds83ufMl50pRUO1KywriIcRCOLU6oIzBX+n38E3&#10;COeRNZaWScGdHCwXH705Jtq2fKDm6DMRQtglqCD3vkqkdGlOBt3QVsSBu9raoA+wzqSusQ3hppSj&#10;KJpIgwWHhhwrWueU3o7/RsGmxXb1Ff80u9t1fb+cxvvzLial+p/dagbCU+ff4pd7q8P80RS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FLb6HCAAAA3AAAAA8A&#10;AAAAAAAAAAAAAAAAqgIAAGRycy9kb3ducmV2LnhtbFBLBQYAAAAABAAEAPoAAACZAwAAAAA=&#10;">
                    <v:line id="Line 25" o:spid="_x0000_s1050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5rjkcMAAADcAAAADwAAAGRycy9kb3ducmV2LnhtbESPwW7CQAxE70j9h5WReoMNRUIoZUFt&#10;VQLXQg/tzcqaJCLrjbIG0r/HB6TebM145nm1GUJrrtSnJrKD2TQDQ1xG33Dl4Pu4nSzBJEH22EYm&#10;B3+UYLN+Gq0w9/HGX3Q9SGU0hFOODmqRLrc2lTUFTNPYEat2in1A0bWvrO/xpuGhtS9ZtrABG9aG&#10;Gjv6qKk8Hy7Bwc9F5Lcous/sfV+1sp0XabkrnHseD2+vYIQG+Tc/rvde8eeKr8/oBHZ9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+a45HDAAAA3AAAAA8AAAAAAAAAAAAA&#10;AAAAoQIAAGRycy9kb3ducmV2LnhtbFBLBQYAAAAABAAEAPkAAACRAwAAAAA=&#10;" strokeweight="1pt">
                      <v:stroke startarrowwidth="wide" endarrowwidth="wide"/>
                    </v:line>
                    <v:line id="Line 26" o:spid="_x0000_s1051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NZGCsEAAADcAAAADwAAAGRycy9kb3ducmV2LnhtbERPTWvCQBC9F/wPywje6kYDRVJXaUXT&#10;XBs92NuQnSah2dmQHU3677uFQm/zeJ+z3U+uU3caQuvZwGqZgCKuvG25NnA5nx43oIIgW+w8k4Fv&#10;CrDfzR62mFk/8jvdS6lVDOGQoYFGpM+0DlVDDsPS98SR+/SDQ4lwqLUdcIzhrtPrJHnSDluODQ32&#10;dGio+ipvzsD1JvKR5/0xeS3qTk5pHjZvuTGL+fTyDEpokn/xn7uwcX66gt9n4gV69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1kYKwQAAANwAAAAPAAAAAAAAAAAAAAAA&#10;AKECAABkcnMvZG93bnJldi54bWxQSwUGAAAAAAQABAD5AAAAjwMAAAAA&#10;" strokeweight="1pt">
                      <v:stroke startarrowwidth="wide" endarrowwidth="wide"/>
                    </v:line>
                  </v:group>
                  <v:group id="Group 27" o:spid="_x0000_s1052" style="position:absolute;left:4889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rDc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PoP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o2aw3CAAAA3AAAAA8A&#10;AAAAAAAAAAAAAAAAqgIAAGRycy9kb3ducmV2LnhtbFBLBQYAAAAABAAEAPoAAACZAwAAAAA=&#10;">
                    <v:line id="Line 28" o:spid="_x0000_s1053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0h95sEAAADcAAAADwAAAGRycy9kb3ducmV2LnhtbERPTWvCQBC9F/oflil4azY1IBJdgy01&#10;9VrbQ3sbsmMSzM6G7ETTf+8KQm/zeJ+zLibXqTMNofVs4CVJQRFX3rZcG/j+2j0vQQVBtth5JgN/&#10;FKDYPD6sMbf+wp90PkitYgiHHA00In2udagachgS3xNH7ugHhxLhUGs74CWGu07P03ShHbYcGxrs&#10;6a2h6nQYnYGfUeS3LPv39HVfd7LLyrD8KI2ZPU3bFSihSf7Fd/fexvlZBrdn4gV6cw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/SH3mwQAAANwAAAAPAAAAAAAAAAAAAAAA&#10;AKECAABkcnMvZG93bnJldi54bWxQSwUGAAAAAAQABAD5AAAAjwMAAAAA&#10;" strokeweight="1pt">
                      <v:stroke startarrowwidth="wide" endarrowwidth="wide"/>
                    </v:line>
                    <v:line id="Line 29" o:spid="_x0000_s1054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KHlksEAAADcAAAADwAAAGRycy9kb3ducmV2LnhtbERPTWvCQBC9C/0PyxR6002bIhJdQ1tq&#10;6tXYQ70N2TEJZmdDdtT033cLgrd5vM9Z5aPr1IWG0Ho28DxLQBFX3rZcG/jeb6YLUEGQLXaeycAv&#10;BcjXD5MVZtZfeUeXUmoVQzhkaKAR6TOtQ9WQwzDzPXHkjn5wKBEOtbYDXmO46/RLksy1w5ZjQ4M9&#10;fTRUncqzM/BzFjkURf+ZvG/rTjZpERZfhTFPj+PbEpTQKHfxzb21cX76Cv/PxAv0+g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oeWSwQAAANwAAAAPAAAAAAAAAAAAAAAA&#10;AKECAABkcnMvZG93bnJldi54bWxQSwUGAAAAAAQABAD5AAAAjwMAAAAA&#10;" strokeweight="1pt">
                      <v:stroke startarrowwidth="wide" endarrowwidth="wide"/>
                    </v:line>
                  </v:group>
                  <v:group id="Group 30" o:spid="_x0000_s1055" style="position:absolute;left:5504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/zec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MUS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V3/N5wwAAANwAAAAP&#10;AAAAAAAAAAAAAAAAAKoCAABkcnMvZG93bnJldi54bWxQSwUGAAAAAAQABAD6AAAAmgMAAAAA&#10;">
                    <v:line id="Line 31" o:spid="_x0000_s1056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/efsEAAADcAAAADwAAAGRycy9kb3ducmV2LnhtbERPS2vCQBC+F/oflil4azatIBJdpS01&#10;eq32UG9DdkyC2dmQnTz8926h0Nt8fM9ZbyfXqIG6UHs28JKkoIgLb2suDXyfds9LUEGQLTaeycCN&#10;Amw3jw9rzKwf+YuGo5QqhnDI0EAl0mZah6IihyHxLXHkLr5zKBF2pbYdjjHcNfo1TRfaYc2xocKW&#10;PioqrsfeGfjpRc553n6m74eykd08D8t9bszsaXpbgRKa5F/85z7YOH++gN9n4gV6cw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vP95+wQAAANwAAAAPAAAAAAAAAAAAAAAA&#10;AKECAABkcnMvZG93bnJldi54bWxQSwUGAAAAAAQABAD5AAAAjwMAAAAA&#10;" strokeweight="1pt">
                      <v:stroke startarrowwidth="wide" endarrowwidth="wide"/>
                    </v:line>
                    <v:line id="Line 32" o:spid="_x0000_s1057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HN75cEAAADcAAAADwAAAGRycy9kb3ducmV2LnhtbERPTWvCQBC9C/0PyxR6000bqBJdQ1tq&#10;6tXYQ70N2TEJZmdDdtT033cLgrd5vM9Z5aPr1IWG0Ho28DxLQBFX3rZcG/jeb6YLUEGQLXaeycAv&#10;BcjXD5MVZtZfeUeXUmoVQzhkaKAR6TOtQ9WQwzDzPXHkjn5wKBEOtbYDXmO46/RLkrxqhy3HhgZ7&#10;+mioOpVnZ+DnLHIoiv4zed/WnWzSIiy+CmOeHse3JSihUe7im3tr4/x0Dv/PxAv0+g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Ac3vlwQAAANwAAAAPAAAAAAAAAAAAAAAA&#10;AKECAABkcnMvZG93bnJldi54bWxQSwUGAAAAAAQABAD5AAAAjwMAAAAA&#10;" strokeweight="1pt">
                      <v:stroke startarrowwidth="wide" endarrowwidth="wide"/>
                    </v:line>
                  </v:group>
                  <v:group id="Group 33" o:spid="_x0000_s1058" style="position:absolute;left:6130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95c58UAAADc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veXOfFAAAA3AAA&#10;AA8AAAAAAAAAAAAAAAAAqgIAAGRycy9kb3ducmV2LnhtbFBLBQYAAAAABAAEAPoAAACcAwAAAAA=&#10;">
                    <v:line id="Line 34" o:spid="_x0000_s1059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qBKDMEAAADcAAAADwAAAGRycy9kb3ducmV2LnhtbERPS2vCQBC+C/6HZYTedGMF0dRVtNTo&#10;1cehvQ3ZaRLMzobsqOm/7wqCt/n4nrNYda5WN2pD5dnAeJSAIs69rbgwcD5thzNQQZAt1p7JwB8F&#10;WC37vQWm1t/5QLejFCqGcEjRQCnSpFqHvCSHYeQb4sj9+tahRNgW2rZ4j+Gu1u9JMtUOK44NJTb0&#10;WVJ+OV6dge+ryE+WNV/JZl/Usp1kYbbLjHkbdOsPUEKdvMRP997G+ZM5PJ6JF+j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oEoMwQAAANwAAAAPAAAAAAAAAAAAAAAA&#10;AKECAABkcnMvZG93bnJldi54bWxQSwUGAAAAAAQABAD5AAAAjwMAAAAA&#10;" strokeweight="1pt">
                      <v:stroke startarrowwidth="wide" endarrowwidth="wide"/>
                    </v:line>
                    <v:line id="Line 35" o:spid="_x0000_s1060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5yQ7MQAAADcAAAADwAAAGRycy9kb3ducmV2LnhtbESPwW7CQAxE75X6DytX6q1sSqsKBRbU&#10;VpByLfRQblbWJBFZb5Q1EP4eH5C42ZrxzPNsMYTWnKhPTWQHr6MMDHEZfcOVg7/t6mUCJgmyxzYy&#10;ObhQgsX88WGGuY9n/qXTRiqjIZxydFCLdLm1qawpYBrFjli1fewDiq59ZX2PZw0PrR1n2YcN2LA2&#10;1NjRd03lYXMMDv6PIrui6JbZ17pqZfVWpMlP4dzz0/A5BSM0yN18u157xX9XfH1GJ7Dz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nJDsxAAAANwAAAAPAAAAAAAAAAAA&#10;AAAAAKECAABkcnMvZG93bnJldi54bWxQSwUGAAAAAAQABAD5AAAAkgMAAAAA&#10;" strokeweight="1pt">
                      <v:stroke startarrowwidth="wide" endarrowwidth="wide"/>
                    </v:line>
                  </v:group>
                  <v:group id="Group 36" o:spid="_x0000_s1061" style="position:absolute;left:6745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KGB8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uKGB8QAAADcAAAA&#10;DwAAAAAAAAAAAAAAAACqAgAAZHJzL2Rvd25yZXYueG1sUEsFBgAAAAAEAAQA+gAAAJsDAAAAAA==&#10;">
                    <v:line id="Line 37" o:spid="_x0000_s1062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AKrAMEAAADcAAAADwAAAGRycy9kb3ducmV2LnhtbERPTWvCQBC9C/6HZYTedNO0FImuoUpN&#10;vTb2UG9DdkyC2dmQHTX9991Cobd5vM9Z56Pr1I2G0Ho28LhIQBFX3rZcG/g87udLUEGQLXaeycA3&#10;Bcg308kaM+vv/EG3UmoVQzhkaKAR6TOtQ9WQw7DwPXHkzn5wKBEOtbYD3mO463SaJC/aYcuxocGe&#10;dg1Vl/LqDHxdRU5F0b8l20Pdyf6pCMv3wpiH2fi6AiU0yr/4z32wcf5zCr/PxAv05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IAqsAwQAAANwAAAAPAAAAAAAAAAAAAAAA&#10;AKECAABkcnMvZG93bnJldi54bWxQSwUGAAAAAAQABAD5AAAAjwMAAAAA&#10;" strokeweight="1pt">
                      <v:stroke startarrowwidth="wide" endarrowwidth="wide"/>
                    </v:line>
                    <v:line id="Line 38" o:spid="_x0000_s1063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04Om8EAAADcAAAADwAAAGRycy9kb3ducmV2LnhtbERPTWvCQBC9C/0PyxR6002bIhJdQ1tq&#10;6tXYQ70N2TEJZmdDdtT033cLgrd5vM9Z5aPr1IWG0Ho28DxLQBFX3rZcG/jeb6YLUEGQLXaeycAv&#10;BcjXD5MVZtZfeUeXUmoVQzhkaKAR6TOtQ9WQwzDzPXHkjn5wKBEOtbYDXmO46/RLksy1w5ZjQ4M9&#10;fTRUncqzM/BzFjkURf+ZvG/rTjZpERZfhTFPj+PbEpTQKHfxzb21cf5rCv/PxAv0+g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nTg6bwQAAANwAAAAPAAAAAAAAAAAAAAAA&#10;AKECAABkcnMvZG93bnJldi54bWxQSwUGAAAAAAQABAD5AAAAjwMAAAAA&#10;" strokeweight="1pt">
                      <v:stroke startarrowwidth="wide" endarrowwidth="wide"/>
                    </v:line>
                  </v:group>
                  <v:group id="Group 39" o:spid="_x0000_s1064" style="position:absolute;left:7342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  <v:line id="Line 40" o:spid="_x0000_s1065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+szdMIAAADcAAAADwAAAGRycy9kb3ducmV2LnhtbERPS2vCQBC+C/0PyxS81U1rKxLdhLbU&#10;1KuPg96G7DQJzc6G7Kjpv+8Kgrf5+J6zzAfXqjP1ofFs4HmSgCIuvW24MrDfrZ7moIIgW2w9k4E/&#10;CpBnD6MlptZfeEPnrVQqhnBI0UAt0qVah7Imh2HiO+LI/fjeoUTYV9r2eInhrtUvSTLTDhuODTV2&#10;9FlT+bs9OQOHk8ixKLqv5GNdtbKaFmH+XRgzfhzeF6CEBrmLb+61jfNf3+D6TLxAZ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+szdMIAAADcAAAADwAAAAAAAAAAAAAA&#10;AAChAgAAZHJzL2Rvd25yZXYueG1sUEsFBgAAAAAEAAQA+QAAAJADAAAAAA==&#10;" strokeweight="1pt">
                      <v:stroke startarrowwidth="wide" endarrowwidth="wide"/>
                    </v:line>
                    <v:line id="Line 41" o:spid="_x0000_s1066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mtA8EAAADcAAAADwAAAGRycy9kb3ducmV2LnhtbERPTWvCQBC9F/wPywi91U1tEYmuoS2a&#10;eq160NuQHZNgdjZkJxr/vVso9DaP9znLbHCNulIXas8GXicJKOLC25pLA4f95mUOKgiyxcYzGbhT&#10;gGw1elpiav2Nf+i6k1LFEA4pGqhE2lTrUFTkMEx8Sxy5s+8cSoRdqW2HtxjuGj1Nkpl2WHNsqLCl&#10;r4qKy653Bo69yCnP23XyuS0b2bzlYf6dG/M8Hj4WoIQG+Rf/ubc2zn+fwe8z8QK9e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3Oa0DwQAAANwAAAAPAAAAAAAAAAAAAAAA&#10;AKECAABkcnMvZG93bnJldi54bWxQSwUGAAAAAAQABAD5AAAAjwMAAAAA&#10;" strokeweight="1pt">
                      <v:stroke startarrowwidth="wide" endarrowwidth="wide"/>
                    </v:line>
                  </v:group>
                  <v:group id="Group 42" o:spid="_x0000_s1067" style="position:absolute;left:7957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<v:line id="Line 43" o:spid="_x0000_s1068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qc6sQAAADcAAAADwAAAGRycy9kb3ducmV2LnhtbESPwW7CQAxE75X6DytX6q1sSqsKBRbU&#10;VpByLfRQblbWJBFZb5Q1EP4eH5C42ZrxzPNsMYTWnKhPTWQHr6MMDHEZfcOVg7/t6mUCJgmyxzYy&#10;ObhQgsX88WGGuY9n/qXTRiqjIZxydFCLdLm1qawpYBrFjli1fewDiq59ZX2PZw0PrR1n2YcN2LA2&#10;1NjRd03lYXMMDv6PIrui6JbZ17pqZfVWpMlP4dzz0/A5BSM0yN18u157xX9XWn1GJ7Dz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p6pzqxAAAANwAAAAPAAAAAAAAAAAA&#10;AAAAAKECAABkcnMvZG93bnJldi54bWxQSwUGAAAAAAQABAD5AAAAkgMAAAAA&#10;" strokeweight="1pt">
                      <v:stroke startarrowwidth="wide" endarrowwidth="wide"/>
                    </v:line>
                    <v:line id="Line 44" o:spid="_x0000_s1069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qY5ccEAAADcAAAADwAAAGRycy9kb3ducmV2LnhtbERPTWvCQBC9C/0PyxS86aYqYlNXUdHo&#10;tbaH9jZkp0lodjZkR43/3hUEb/N4nzNfdq5WZ2pD5dnA2zABRZx7W3Fh4PtrN5iBCoJssfZMBq4U&#10;YLl46c0xtf7Cn3Q+SqFiCIcUDZQiTap1yEtyGIa+IY7cn28dSoRtoW2Llxjuaj1Kkql2WHFsKLGh&#10;TUn5//HkDPycRH6zrNkm60NRy26chdk+M6b/2q0+QAl18hQ/3Acb50/e4f5MvEAvb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GpjlxwQAAANwAAAAPAAAAAAAAAAAAAAAA&#10;AKECAABkcnMvZG93bnJldi54bWxQSwUGAAAAAAQABAD5AAAAjwMAAAAA&#10;" strokeweight="1pt">
                      <v:stroke startarrowwidth="wide" endarrowwidth="wide"/>
                    </v:line>
                  </v:group>
                  <v:group id="Group 45" o:spid="_x0000_s1070" style="position:absolute;left:8583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He1QcYAAADc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eC&#10;L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Yd7VBxgAAANwA&#10;AAAPAAAAAAAAAAAAAAAAAKoCAABkcnMvZG93bnJldi54bWxQSwUGAAAAAAQABAD6AAAAnQMAAAAA&#10;">
                    <v:line id="Line 46" o:spid="_x0000_s1071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mjqsEAAADcAAAADwAAAGRycy9kb3ducmV2LnhtbERPTWvCQBC9F/oflin0VjexKBJdQys1&#10;9ar2UG9DdkyC2dmQHTX9911B8DaP9zmLfHCtulAfGs8G0lECirj0tuHKwM9+/TYDFQTZYuuZDPxR&#10;gHz5/LTAzPorb+myk0rFEA4ZGqhFukzrUNbkMIx8Rxy5o+8dSoR9pW2P1xjuWj1Okql22HBsqLGj&#10;VU3laXd2Bn7PIoei6L6Sz03Vyvq9CLPvwpjXl+FjDkpokIf47t7YOH+Swu2ZeIFe/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9CaOqwQAAANwAAAAPAAAAAAAAAAAAAAAA&#10;AKECAABkcnMvZG93bnJldi54bWxQSwUGAAAAAAQABAD5AAAAjwMAAAAA&#10;" strokeweight="1pt">
                      <v:stroke startarrowwidth="wide" endarrowwidth="wide"/>
                    </v:line>
                    <v:line id="Line 47" o:spid="_x0000_s1072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ds93cEAAADcAAAADwAAAGRycy9kb3ducmV2LnhtbERPTWvCQBC9C/6HZYTedNOUFomuoUpN&#10;vTb2UG9DdkyC2dmQHTX9991Cobd5vM9Z56Pr1I2G0Ho28LhIQBFX3rZcG/g87udLUEGQLXaeycA3&#10;Bcg308kaM+vv/EG3UmoVQzhkaKAR6TOtQ9WQw7DwPXHkzn5wKBEOtbYD3mO463SaJC/aYcuxocGe&#10;dg1Vl/LqDHxdRU5F0b8l20Pdyf6pCMv3wpiH2fi6AiU0yr/4z32wcf5zCr/PxAv05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2z3dwQAAANwAAAAPAAAAAAAAAAAAAAAA&#10;AKECAABkcnMvZG93bnJldi54bWxQSwUGAAAAAAQABAD5AAAAjwMAAAAA&#10;" strokeweight="1pt">
                      <v:stroke startarrowwidth="wide" endarrowwidth="wide"/>
                    </v:line>
                  </v:group>
                  <v:group id="Group 48" o:spid="_x0000_s1073" style="position:absolute;left:9198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UrNs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OUC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opSs2wwAAANwAAAAP&#10;AAAAAAAAAAAAAAAAAKoCAABkcnMvZG93bnJldi54bWxQSwUGAAAAAAQABAD6AAAAmgMAAAAA&#10;">
                    <v:line id="Line 49" o:spid="_x0000_s1074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X4AMsIAAADcAAAADwAAAGRycy9kb3ducmV2LnhtbERPS2vCQBC+C/0PyxS81U1rKxLdhLbU&#10;1KuPg96G7DQJzc6G7Kjpv+8Kgrf5+J6zzAfXqjP1ofFs4HmSgCIuvW24MrDfrZ7moIIgW2w9k4E/&#10;CpBnD6MlptZfeEPnrVQqhnBI0UAt0qVah7Imh2HiO+LI/fjeoUTYV9r2eInhrtUvSTLTDhuODTV2&#10;9FlT+bs9OQOHk8ixKLqv5GNdtbKaFmH+XRgzfhzeF6CEBrmLb+61jfPfXuH6TLxAZ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X4AMsIAAADcAAAADwAAAAAAAAAAAAAA&#10;AAChAgAAZHJzL2Rvd25yZXYueG1sUEsFBgAAAAAEAAQA+QAAAJADAAAAAA==&#10;" strokeweight="1pt">
                      <v:stroke startarrowwidth="wide" endarrowwidth="wide"/>
                    </v:line>
                    <v:line id="Line 50" o:spid="_x0000_s1075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KlqcEAAADcAAAADwAAAGRycy9kb3ducmV2LnhtbERPTWvCQBC9C/0PyxR6001bFImuoS01&#10;ejX2UG9DdkyC2dmQnWj677tCobd5vM9ZZ6Nr1ZX60Hg28DxLQBGX3jZcGfg6bqdLUEGQLbaeycAP&#10;Bcg2D5M1ptbf+EDXQioVQzikaKAW6VKtQ1mTwzDzHXHkzr53KBH2lbY93mK4a/VLkiy0w4ZjQ40d&#10;fdRUXorBGfgeRE553n0m7/uqle1rHpa73Jinx/FtBUpolH/xn3tv4/z5HO7PxAv05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MqWpwQAAANwAAAAPAAAAAAAAAAAAAAAA&#10;AKECAABkcnMvZG93bnJldi54bWxQSwUGAAAAAAQABAD5AAAAjwMAAAAA&#10;" strokeweight="1pt">
                      <v:stroke startarrowwidth="wide" endarrowwidth="wide"/>
                    </v:line>
                  </v:group>
                  <v:group id="Group 51" o:spid="_x0000_s1076" style="position:absolute;left:9790;width:1038;height:20020" coordorigin="19" coordsize="1998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<v:line id="Line 52" o:spid="_x0000_s1077" style="position:absolute;visibility:visible;mso-wrap-style:square" from="19,0" to="12069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ayeRcIAAADcAAAADwAAAGRycy9kb3ducmV2LnhtbERPS2vCQBC+C/0PyxS81U0rrRLdhLbU&#10;1KuPg96G7DQJzc6G7Kjpv+8Kgrf5+J6zzAfXqjP1ofFs4HmSgCIuvW24MrDfrZ7moIIgW2w9k4E/&#10;CpBnD6MlptZfeEPnrVQqhnBI0UAt0qVah7Imh2HiO+LI/fjeoUTYV9r2eInhrtUvSfKmHTYcG2rs&#10;6LOm8nd7cgYOJ5FjUXRfyce6amU1LcL8uzBm/Di8L0AJDXIX39xrG+e/zuD6TLxAZ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ayeRcIAAADcAAAADwAAAAAAAAAAAAAA&#10;AAChAgAAZHJzL2Rvd25yZXYueG1sUEsFBgAAAAAEAAQA+QAAAJADAAAAAA==&#10;" strokeweight="1pt">
                      <v:stroke startarrowwidth="wide" endarrowwidth="wide"/>
                    </v:line>
                    <v:line id="Line 53" o:spid="_x0000_s1078" style="position:absolute;visibility:visible;mso-wrap-style:square" from="19,0" to="20000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MKN8QAAADcAAAADwAAAGRycy9kb3ducmV2LnhtbESPwW7CQAxE75X6DytX6q1sStUKBRbU&#10;VpByLfRQblbWJBFZb5Q1EP4eH5C42ZrxzPNsMYTWnKhPTWQHr6MMDHEZfcOVg7/t6mUCJgmyxzYy&#10;ObhQgsX88WGGuY9n/qXTRiqjIZxydFCLdLm1qawpYBrFjli1fewDiq59ZX2PZw0PrR1n2YcN2LA2&#10;1NjRd03lYXMMDv6PIrui6JbZ17pqZfVWpMlP4dzz0/A5BSM0yN18u157xX9XWn1GJ7Dz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Mwo3xAAAANwAAAAPAAAAAAAAAAAA&#10;AAAAAKECAABkcnMvZG93bnJldi54bWxQSwUGAAAAAAQABAD5AAAAkgMAAAAA&#10;" strokeweight="1pt">
                      <v:stroke startarrowwidth="wide" endarrowwidth="wide"/>
                    </v:line>
                  </v:group>
                  <v:group id="Group 54" o:spid="_x0000_s1079" style="position:absolute;left:10416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    <v:line id="Line 55" o:spid="_x0000_s1080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nMjMMAAADcAAAADwAAAGRycy9kb3ducmV2LnhtbESPwW7CQAxE70j9h5Ur9QabthJCgQW1&#10;VUm5FjjAzcqaJCLrjbIG0r/HB6TebM145nmxGkJrrtSnJrKD10kGhriMvuHKwX63Hs/AJEH22EYm&#10;B3+UYLV8Gi0w9/HGv3TdSmU0hFOODmqRLrc2lTUFTJPYEat2in1A0bWvrO/xpuGhtW9ZNrUBG9aG&#10;Gjv6qqk8by/BweEiciyK7jv73FStrN+LNPspnHt5Hj7mYIQG+Tc/rjde8aeKr8/oBHZ5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wpzIzDAAAA3AAAAA8AAAAAAAAAAAAA&#10;AAAAoQIAAGRycy9kb3ducmV2LnhtbFBLBQYAAAAABAAEAPkAAACRAwAAAAA=&#10;" strokeweight="1pt">
                      <v:stroke startarrowwidth="wide" endarrowwidth="wide"/>
                    </v:line>
                    <v:line id="Line 56" o:spid="_x0000_s1081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2VpF8AAAADcAAAADwAAAGRycy9kb3ducmV2LnhtbERPTYvCMBC9C/6HMII3TVUQ6RpFRavX&#10;VQ/ubWhm27LNpDSj1n9vFhb2No/3Oct152r1oDZUng1Mxgko4tzbigsD18thtAAVBNli7ZkMvCjA&#10;etXvLTG1/smf9DhLoWIIhxQNlCJNqnXIS3IYxr4hjty3bx1KhG2hbYvPGO5qPU2SuXZYcWwosaFd&#10;SfnP+e4M3O4iX1nW7JPtqajlMMvC4pgZMxx0mw9QQp38i//cJxvnzyfw+0y8QK/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NlaRfAAAAA3AAAAA8AAAAAAAAAAAAAAAAA&#10;oQIAAGRycy9kb3ducmV2LnhtbFBLBQYAAAAABAAEAPkAAACOAwAAAAA=&#10;" strokeweight="1pt">
                      <v:stroke startarrowwidth="wide" endarrowwidth="wide"/>
                    </v:line>
                  </v:group>
                  <v:group id="Group 57" o:spid="_x0000_s1082" style="position:absolute;left:11031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VEEM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OYP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mFRBDCAAAA3AAAAA8A&#10;AAAAAAAAAAAAAAAAqgIAAGRycy9kb3ducmV2LnhtbFBLBQYAAAAABAAEAPoAAACZAwAAAAA=&#10;">
                    <v:line id="Line 58" o:spid="_x0000_s1083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PtS+8EAAADcAAAADwAAAGRycy9kb3ducmV2LnhtbERPS2vCQBC+F/oflil4azatIBJdpS01&#10;eq32UG9DdkyC2dmQnTz8926h0Nt8fM9ZbyfXqIG6UHs28JKkoIgLb2suDXyfds9LUEGQLTaeycCN&#10;Amw3jw9rzKwf+YuGo5QqhnDI0EAl0mZah6IihyHxLXHkLr5zKBF2pbYdjjHcNfo1TRfaYc2xocKW&#10;PioqrsfeGfjpRc553n6m74eykd08D8t9bszsaXpbgRKa5F/85z7YOH8xh99n4gV6cw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s+1L7wQAAANwAAAAPAAAAAAAAAAAAAAAA&#10;AKECAABkcnMvZG93bnJldi54bWxQSwUGAAAAAAQABAD5AAAAjwMAAAAA&#10;" strokeweight="1pt">
                      <v:stroke startarrowwidth="wide" endarrowwidth="wide"/>
                    </v:line>
                    <v:line id="Line 59" o:spid="_x0000_s1084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xLKj8EAAADcAAAADwAAAGRycy9kb3ducmV2LnhtbERPTWvCQBC9F/wPywi91U1tEYmuoS2a&#10;eq160NuQHZNgdjZkJxr/vVso9DaP9znLbHCNulIXas8GXicJKOLC25pLA4f95mUOKgiyxcYzGbhT&#10;gGw1elpiav2Nf+i6k1LFEA4pGqhE2lTrUFTkMEx8Sxy5s+8cSoRdqW2HtxjuGj1Nkpl2WHNsqLCl&#10;r4qKy653Bo69yCnP23XyuS0b2bzlYf6dG/M8Hj4WoIQG+Rf/ubc2zp+9w+8z8QK9e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jEsqPwQAAANwAAAAPAAAAAAAAAAAAAAAA&#10;AKECAABkcnMvZG93bnJldi54bWxQSwUGAAAAAAQABAD5AAAAjwMAAAAA&#10;" strokeweight="1pt">
                      <v:stroke startarrowwidth="wide" endarrowwidth="wide"/>
                    </v:line>
                  </v:group>
                  <v:group id="Group 60" o:spid="_x0000_s1085" style="position:absolute;left:11657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mzcZM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fAb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Zs3GTCAAAA3AAAAA8A&#10;AAAAAAAAAAAAAAAAqgIAAGRycy9kb3ducmV2LnhtbFBLBQYAAAAABAAEAPoAAACZAwAAAAA=&#10;">
                    <v:line id="Line 61" o:spid="_x0000_s1086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zxY8EAAADcAAAADwAAAGRycy9kb3ducmV2LnhtbERPTWvCQBC9F/oflil4azZtIUh0DbbU&#10;6LXqob0N2TEJZmdDdqLx37uFQm/zeJ+zLCbXqQsNofVs4CVJQRFX3rZcGzgeNs9zUEGQLXaeycCN&#10;AhSrx4cl5tZf+Ysue6lVDOGQo4FGpM+1DlVDDkPie+LInfzgUCIcam0HvMZw1+nXNM20w5ZjQ4M9&#10;fTRUnfejM/A9ivyUZf+Zvu/qTjZvZZhvS2NmT9N6AUpokn/xn3tn4/wsg99n4gV6d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8jPFjwQAAANwAAAAPAAAAAAAAAAAAAAAA&#10;AKECAABkcnMvZG93bnJldi54bWxQSwUGAAAAAAQABAD5AAAAjwMAAAAA&#10;" strokeweight="1pt">
                      <v:stroke startarrowwidth="wide" endarrowwidth="wide"/>
                    </v:line>
                    <v:line id="Line 62" o:spid="_x0000_s1087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8BU+MEAAADcAAAADwAAAGRycy9kb3ducmV2LnhtbERPTWvCQBC9C/0PyxR6001bUImuoS01&#10;ejX2UG9DdkyC2dmQnWj677tCobd5vM9ZZ6Nr1ZX60Hg28DxLQBGX3jZcGfg6bqdLUEGQLbaeycAP&#10;Bcg2D5M1ptbf+EDXQioVQzikaKAW6VKtQ1mTwzDzHXHkzr53KBH2lbY93mK4a/VLksy1w4ZjQ40d&#10;fdRUXorBGfgeRE553n0m7/uqle1rHpa73Jinx/FtBUpolH/xn3tv4/z5Au7PxAv05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wFT4wQAAANwAAAAPAAAAAAAAAAAAAAAA&#10;AKECAABkcnMvZG93bnJldi54bWxQSwUGAAAAAAQABAD5AAAAjwMAAAAA&#10;" strokeweight="1pt">
                      <v:stroke startarrowwidth="wide" endarrowwidth="wide"/>
                    </v:line>
                  </v:group>
                  <v:group id="Group 63" o:spid="_x0000_s1088" style="position:absolute;left:12243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obXP6xgAAANwA&#10;AAAPAAAAAAAAAAAAAAAAAKoCAABkcnMvZG93bnJldi54bWxQSwUGAAAAAAQABAD6AAAAnQMAAAAA&#10;">
                    <v:line id="Line 64" o:spid="_x0000_s1089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RNlEcEAAADcAAAADwAAAGRycy9kb3ducmV2LnhtbERPTWvCQBC9F/oflhF6qxstiI2uYqVG&#10;r4096G3IjkkwOxuyo6b/3hWE3ubxPme+7F2jrtSF2rOB0TABRVx4W3Np4He/eZ+CCoJssfFMBv4o&#10;wHLx+jLH1Pob/9A1l1LFEA4pGqhE2lTrUFTkMAx9Sxy5k+8cSoRdqW2HtxjuGj1Okol2WHNsqLCl&#10;dUXFOb84A4eLyDHL2u/ka1c2svnIwnSbGfM26FczUEK9/Iuf7p2N8yef8HgmXqA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NE2URwQAAANwAAAAPAAAAAAAAAAAAAAAA&#10;AKECAABkcnMvZG93bnJldi54bWxQSwUGAAAAAAQABAD5AAAAjwMAAAAA&#10;" strokeweight="1pt">
                      <v:stroke startarrowwidth="wide" endarrowwidth="wide"/>
                    </v:line>
                    <v:line id="Line 65" o:spid="_x0000_s1090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BaUcQAAADcAAAADwAAAGRycy9kb3ducmV2LnhtbESPwW7CQAxE75X6DytX6q1sSqUWBRbU&#10;VpByLfRQblbWJBFZb5Q1EP4eH5C42ZrxzPNsMYTWnKhPTWQHr6MMDHEZfcOVg7/t6mUCJgmyxzYy&#10;ObhQgsX88WGGuY9n/qXTRiqjIZxydFCLdLm1qawpYBrFjli1fewDiq59ZX2PZw0PrR1n2bsN2LA2&#10;1NjRd03lYXMMDv6PIrui6JbZ17pqZfVWpMlP4dzz0/A5BSM0yN18u157xf9QfH1GJ7Dz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8FpRxAAAANwAAAAPAAAAAAAAAAAA&#10;AAAAAKECAABkcnMvZG93bnJldi54bWxQSwUGAAAAAAQABAD5AAAAkgMAAAAA&#10;" strokeweight="1pt">
                      <v:stroke startarrowwidth="wide" endarrowwidth="wide"/>
                    </v:line>
                  </v:group>
                  <v:group id="Group 66" o:spid="_x0000_s1091" style="position:absolute;left:12858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I5Mus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a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I5MusQAAADcAAAA&#10;DwAAAAAAAAAAAAAAAACqAgAAZHJzL2Rvd25yZXYueG1sUEsFBgAAAAAEAAQA+gAAAJsDAAAAAA==&#10;">
                    <v:line id="Line 67" o:spid="_x0000_s1092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5hvcEAAADcAAAADwAAAGRycy9kb3ducmV2LnhtbERPTWvCQBC9C/6HZYTedNMUWomuoUpN&#10;vTb2UG9DdkyC2dmQHTX9991Cobd5vM9Z56Pr1I2G0Ho28LhIQBFX3rZcG/g87udLUEGQLXaeycA3&#10;Bcg308kaM+vv/EG3UmoVQzhkaKAR6TOtQ9WQw7DwPXHkzn5wKBEOtbYD3mO463SaJM/aYcuxocGe&#10;dg1Vl/LqDHxdRU5F0b8l20Pdyf6pCMv3wpiH2fi6AiU0yr/4z32wcf5LCr/PxAv05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GbmG9wQAAANwAAAAPAAAAAAAAAAAAAAAA&#10;AKECAABkcnMvZG93bnJldi54bWxQSwUGAAAAAAQABAD5AAAAjwMAAAAA&#10;" strokeweight="1pt">
                      <v:stroke startarrowwidth="wide" endarrowwidth="wide"/>
                    </v:line>
                    <v:line id="Line 68" o:spid="_x0000_s1093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SLEJsEAAADcAAAADwAAAGRycy9kb3ducmV2LnhtbERPTWvCQBC9C/0PyxR6000bqBJdQ1tq&#10;6tXYQ70N2TEJZmdDdtT033cLgrd5vM9Z5aPr1IWG0Ho28DxLQBFX3rZcG/jeb6YLUEGQLXaeycAv&#10;BcjXD5MVZtZfeUeXUmoVQzhkaKAR6TOtQ9WQwzDzPXHkjn5wKBEOtbYDXmO46/RLkrxqhy3HhgZ7&#10;+mioOpVnZ+DnLHIoiv4zed/WnWzSIiy+CmOeHse3JSihUe7im3tr4/x5Cv/PxAv0+g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IsQmwQAAANwAAAAPAAAAAAAAAAAAAAAA&#10;AKECAABkcnMvZG93bnJldi54bWxQSwUGAAAAAAQABAD5AAAAjwMAAAAA&#10;" strokeweight="1pt">
                      <v:stroke startarrowwidth="wide" endarrowwidth="wide"/>
                    </v:line>
                  </v:group>
                  <v:group id="Group 69" o:spid="_x0000_s1094" style="position:absolute;left:13484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PnvIs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Pkb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PnvIsQAAADcAAAA&#10;DwAAAAAAAAAAAAAAAACqAgAAZHJzL2Rvd25yZXYueG1sUEsFBgAAAAAEAAQA+gAAAJsDAAAAAA==&#10;">
                    <v:line id="Line 70" o:spid="_x0000_s1095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f5ycIAAADcAAAADwAAAGRycy9kb3ducmV2LnhtbERPS2vCQBC+C/0PyxS81U0rrRLdhLbU&#10;1KuPg96G7DQJzc6G7Kjpv+8Kgrf5+J6zzAfXqjP1ofFs4HmSgCIuvW24MrDfrZ7moIIgW2w9k4E/&#10;CpBnD6MlptZfeEPnrVQqhnBI0UAt0qVah7Imh2HiO+LI/fjeoUTYV9r2eInhrtUvSfKmHTYcG2rs&#10;6LOm8nd7cgYOJ5FjUXRfyce6amU1LcL8uzBm/Di8L0AJDXIX39xrG+fPXuH6TLxAZ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Yf5ycIAAADcAAAADwAAAAAAAAAAAAAA&#10;AAChAgAAZHJzL2Rvd25yZXYueG1sUEsFBgAAAAAEAAQA+QAAAJADAAAAAA==&#10;" strokeweight="1pt">
                      <v:stroke startarrowwidth="wide" endarrowwidth="wide"/>
                    </v:line>
                    <v:line id="Line 71" o:spid="_x0000_s1096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VVnvsEAAADcAAAADwAAAGRycy9kb3ducmV2LnhtbERPTWvCQBC9C/0PyxR6001bUImuoS01&#10;ejX2UG9DdkyC2dmQnWj677tCobd5vM9ZZ6Nr1ZX60Hg28DxLQBGX3jZcGfg6bqdLUEGQLbaeycAP&#10;Bcg2D5M1ptbf+EDXQioVQzikaKAW6VKtQ1mTwzDzHXHkzr53KBH2lbY93mK4a/VLksy1w4ZjQ40d&#10;fdRUXorBGfgeRE553n0m7/uqle1rHpa73Jinx/FtBUpolH/xn3tv4/zFHO7PxAv05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5VWe+wQAAANwAAAAPAAAAAAAAAAAAAAAA&#10;AKECAABkcnMvZG93bnJldi54bWxQSwUGAAAAAAQABAD5AAAAjwMAAAAA&#10;" strokeweight="1pt">
                      <v:stroke startarrowwidth="wide" endarrowwidth="wide"/>
                    </v:line>
                  </v:group>
                  <v:group id="Group 72" o:spid="_x0000_s1097" style="position:absolute;left:14099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CtxVcMAAADcAAAADwAAAGRycy9kb3ducmV2LnhtbERPS4vCMBC+C/6HMII3&#10;TavsunSNIqLiQRZ8wLK3oRnbYjMpTWzrv98Igrf5+J4zX3amFA3VrrCsIB5HIIhTqwvOFFzO29EX&#10;COeRNZaWScGDHCwX/d4cE21bPlJz8pkIIewSVJB7XyVSujQng25sK+LAXW1t0AdYZ1LX2IZwU8pJ&#10;FH1KgwWHhhwrWueU3k53o2DXYruaxpvmcLuuH3/nj5/fQ0xKDQfd6huEp86/xS/3Xof5s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cK3FVwwAAANwAAAAP&#10;AAAAAAAAAAAAAAAAAKoCAABkcnMvZG93bnJldi54bWxQSwUGAAAAAAQABAD6AAAAmgMAAAAA&#10;">
                    <v:line id="Line 73" o:spid="_x0000_s1098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4ZWV8QAAADcAAAADwAAAGRycy9kb3ducmV2LnhtbESPwW7CQAxE75X6DytX6q1sSqUWBRbU&#10;VpByLfRQblbWJBFZb5Q1EP4eH5C42ZrxzPNsMYTWnKhPTWQHr6MMDHEZfcOVg7/t6mUCJgmyxzYy&#10;ObhQgsX88WGGuY9n/qXTRiqjIZxydFCLdLm1qawpYBrFjli1fewDiq59ZX2PZw0PrR1n2bsN2LA2&#10;1NjRd03lYXMMDv6PIrui6JbZ17pqZfVWpMlP4dzz0/A5BSM0yN18u157xf9QWn1GJ7Dz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hlZXxAAAANwAAAAPAAAAAAAAAAAA&#10;AAAAAKECAABkcnMvZG93bnJldi54bWxQSwUGAAAAAAQABAD5AAAAkgMAAAAA&#10;" strokeweight="1pt">
                      <v:stroke startarrowwidth="wide" endarrowwidth="wide"/>
                    </v:line>
                    <v:line id="Line 74" o:spid="_x0000_s1099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MrzzMEAAADcAAAADwAAAGRycy9kb3ducmV2LnhtbERPTWvCQBC9C/0PyxS86aYKalNXUdHo&#10;tbaH9jZkp0lodjZkR43/3hUEb/N4nzNfdq5WZ2pD5dnA2zABRZx7W3Fh4PtrN5iBCoJssfZMBq4U&#10;YLl46c0xtf7Cn3Q+SqFiCIcUDZQiTap1yEtyGIa+IY7cn28dSoRtoW2Llxjuaj1Kkol2WHFsKLGh&#10;TUn5//HkDPycRH6zrNkm60NRy26chdk+M6b/2q0+QAl18hQ/3Acb50/f4f5MvEAvb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yvPMwQAAANwAAAAPAAAAAAAAAAAAAAAA&#10;AKECAABkcnMvZG93bnJldi54bWxQSwUGAAAAAAQABAD5AAAAjwMAAAAA&#10;" strokeweight="1pt">
                      <v:stroke startarrowwidth="wide" endarrowwidth="wide"/>
                    </v:line>
                  </v:group>
                  <v:group id="Group 75" o:spid="_x0000_s1100" style="position:absolute;left:14679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YXmQbFAAAA3AAA&#10;AA8AAAAAAAAAAAAAAAAAqgIAAGRycy9kb3ducmV2LnhtbFBLBQYAAAAABAAEAPoAAACcAwAAAAA=&#10;">
                    <v:line id="Line 76" o:spid="_x0000_s1101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2mP7cEAAADcAAAADwAAAGRycy9kb3ducmV2LnhtbERPS0vDQBC+C/6HZYTezCYtSIjdBpU2&#10;9trHQW9DdkyC2dmQnbbx37uFQm/z8T1nWU6uV2caQ+fZQJakoIhrbztuDBwPm+ccVBBki71nMvBH&#10;AcrV48MSC+svvKPzXhoVQzgUaKAVGQqtQ92Sw5D4gThyP350KBGOjbYjXmK46/U8TV+0w45jQ4sD&#10;fbRU/+5PzsDXSeS7qoZ1+r5tetksqpB/VsbMnqa3V1BCk9zFN/fWxvl5Btdn4gV69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DaY/twQAAANwAAAAPAAAAAAAAAAAAAAAA&#10;AKECAABkcnMvZG93bnJldi54bWxQSwUGAAAAAAQABAD5AAAAjwMAAAAA&#10;" strokeweight="1pt">
                      <v:stroke startarrowwidth="wide" endarrowwidth="wide"/>
                    </v:line>
                    <v:line id="Line 77" o:spid="_x0000_s1102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7sRmsEAAADcAAAADwAAAGRycy9kb3ducmV2LnhtbERPTWvCQBC9C/0PyxS86aYKElLX0JYa&#10;vWp7aG9DdpqEZmdDdqLx37uC4G0e73PW+ehadaI+NJ4NvMwTUMSltw1XBr6/trMUVBBki61nMnCh&#10;APnmabLGzPozH+h0lErFEA4ZGqhFukzrUNbkMMx9Rxy5P987lAj7StsezzHctXqRJCvtsOHYUGNH&#10;HzWV/8fBGfgZRH6LovtM3vdVK9tlEdJdYcz0eXx7BSU0ykN8d+9tnJ8u4PZMvEBvr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zuxGawQAAANwAAAAPAAAAAAAAAAAAAAAA&#10;AKECAABkcnMvZG93bnJldi54bWxQSwUGAAAAAAQABAD5AAAAjwMAAAAA&#10;" strokeweight="1pt">
                      <v:stroke startarrowwidth="wide" endarrowwidth="wide"/>
                    </v:line>
                  </v:group>
                  <v:group id="Group 78" o:spid="_x0000_s1103" style="position:absolute;left:15294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bFB3HCAAAA3AAAAA8A&#10;AAAAAAAAAAAAAAAAqgIAAGRycy9kb3ducmV2LnhtbFBLBQYAAAAABAAEAPoAAACZAwAAAAA=&#10;">
                    <v:line id="Line 79" o:spid="_x0000_s1104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x4sdcEAAADcAAAADwAAAGRycy9kb3ducmV2LnhtbERPTWvCQBC9F/oflin0VjdVkZC6hlY0&#10;etX20N6G7DQJzc6G7ETTf+8Kgrd5vM9Z5qNr1Yn60Hg28DpJQBGX3jZcGfj63L6koIIgW2w9k4F/&#10;CpCvHh+WmFl/5gOdjlKpGMIhQwO1SJdpHcqaHIaJ74gj9+t7hxJhX2nb4zmGu1ZPk2ShHTYcG2rs&#10;aF1T+XccnIHvQeSnKLpN8rGvWtnOipDuCmOen8b3N1BCo9zFN/fexvnpHK7PxAv06g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Hix1wQAAANwAAAAPAAAAAAAAAAAAAAAA&#10;AKECAABkcnMvZG93bnJldi54bWxQSwUGAAAAAAQABAD5AAAAjwMAAAAA&#10;" strokeweight="1pt">
                      <v:stroke startarrowwidth="wide" endarrowwidth="wide"/>
                    </v:line>
                    <v:line id="Line 80" o:spid="_x0000_s1105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KJ7sEAAADcAAAADwAAAGRycy9kb3ducmV2LnhtbERPTWvCQBC9F/oflin0VjdVlJC6hlY0&#10;etX20N6G7DQJzc6G7ETTf+8Kgrd5vM9Z5qNr1Yn60Hg28DpJQBGX3jZcGfj63L6koIIgW2w9k4F/&#10;CpCvHh+WmFl/5gOdjlKpGMIhQwO1SJdpHcqaHIaJ74gj9+t7hxJhX2nb4zmGu1ZPk2ShHTYcG2rs&#10;aF1T+XccnIHvQeSnKLpN8rGvWtnOipDuCmOen8b3N1BCo9zFN/fexvnpHK7PxAv06g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8UonuwQAAANwAAAAPAAAAAAAAAAAAAAAA&#10;AKECAABkcnMvZG93bnJldi54bWxQSwUGAAAAAAQABAD5AAAAjwMAAAAA&#10;" strokeweight="1pt">
                      <v:stroke startarrowwidth="wide" endarrowwidth="wide"/>
                    </v:line>
                  </v:group>
                  <v:group id="Group 81" o:spid="_x0000_s1106" style="position:absolute;left:15920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GsqTpwwAAANwAAAAP&#10;AAAAAAAAAAAAAAAAAKoCAABkcnMvZG93bnJldi54bWxQSwUGAAAAAAQABAD6AAAAmgMAAAAA&#10;">
                    <v:line id="Line 82" o:spid="_x0000_s1107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8yyAsEAAADcAAAADwAAAGRycy9kb3ducmV2LnhtbERPTWvCQBC9F/oflin0VjdV0JC6hlY0&#10;etX20N6G7DQJzc6G7ETTf+8Kgrd5vM9Z5qNr1Yn60Hg28DpJQBGX3jZcGfj63L6koIIgW2w9k4F/&#10;CpCvHh+WmFl/5gOdjlKpGMIhQwO1SJdpHcqaHIaJ74gj9+t7hxJhX2nb4zmGu1ZPk2SuHTYcG2rs&#10;aF1T+XccnIHvQeSnKLpN8rGvWtnOipDuCmOen8b3N1BCo9zFN/fexvnpAq7PxAv06g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jzLICwQAAANwAAAAPAAAAAAAAAAAAAAAA&#10;AKECAABkcnMvZG93bnJldi54bWxQSwUGAAAAAAQABAD5AAAAjwMAAAAA&#10;" strokeweight="1pt">
                      <v:stroke startarrowwidth="wide" endarrowwidth="wide"/>
                    </v:line>
                    <v:line id="Line 83" o:spid="_x0000_s1108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lMmcMMAAADcAAAADwAAAGRycy9kb3ducmV2LnhtbESPwW7CQAxE75X4h5WRuJVNQaqiwIJa&#10;BCnX0h7am5U1SdSsN8oaCH9fHyr1ZmvGM8/r7Rg6c6UhtZEdPM0zMMRV9C3XDj4/Do85mCTIHrvI&#10;5OBOCbabycMaCx9v/E7Xk9RGQzgV6KAR6QtrU9VQwDSPPbFq5zgEFF2H2voBbxoeOrvIsmcbsGVt&#10;aLCnXUPVz+kSHHxdRL7Lst9nr8e6k8OyTPlb6dxsOr6swAiN8m/+uz56xc+VVp/RCezm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JTJnDDAAAA3AAAAA8AAAAAAAAAAAAA&#10;AAAAoQIAAGRycy9kb3ducmV2LnhtbFBLBQYAAAAABAAEAPkAAACRAwAAAAA=&#10;" strokeweight="1pt">
                      <v:stroke startarrowwidth="wide" endarrowwidth="wide"/>
                    </v:line>
                  </v:group>
                  <v:group id="Group 84" o:spid="_x0000_s1109" style="position:absolute;left:16535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line id="Line 85" o:spid="_x0000_s1110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fy8q8QAAADcAAAADwAAAGRycy9kb3ducmV2LnhtbESPwW7CQAxE75X4h5UrcSubthKigQWV&#10;qqRcgR7am5U1SdSsN8oaCH9fH5C42ZrxzPNiNYTWnKlPTWQHz5MMDHEZfcOVg+/D5mkGJgmyxzYy&#10;ObhSgtVy9LDA3McL7+i8l8poCKccHdQiXW5tKmsKmCaxI1btGPuAomtfWd/jRcNDa1+ybGoDNqwN&#10;NXb0UVP5tz8FBz8nkd+i6D6z9bZqZfNapNlX4dz4cXifgxEa5G6+XW+94r8pvj6jE9j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/LyrxAAAANwAAAAPAAAAAAAAAAAA&#10;AAAAAKECAABkcnMvZG93bnJldi54bWxQSwUGAAAAAAQABAD5AAAAkgMAAAAA&#10;" strokeweight="1pt">
                      <v:stroke startarrowwidth="wide" endarrowwidth="wide"/>
                    </v:line>
                    <v:line id="Line 86" o:spid="_x0000_s1111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AZMMEAAADcAAAADwAAAGRycy9kb3ducmV2LnhtbERPTWvCQBC9C/0PyxS86cYKoqmrtKVG&#10;r0YP7W3ITpPQ7GzIjhr/vSsI3ubxPme57l2jztSF2rOByTgBRVx4W3Np4HjYjOaggiBbbDyTgSsF&#10;WK9eBktMrb/wns65lCqGcEjRQCXSplqHoiKHYexb4sj9+c6hRNiV2nZ4ieGu0W9JMtMOa44NFbb0&#10;VVHxn5+cgZ+TyG+Wtd/J565sZDPNwnybGTN87T/eQQn18hQ/3Dsb5y8mcH8mXqB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sBkwwQAAANwAAAAPAAAAAAAAAAAAAAAA&#10;AKECAABkcnMvZG93bnJldi54bWxQSwUGAAAAAAQABAD5AAAAjwMAAAAA&#10;" strokeweight="1pt">
                      <v:stroke startarrowwidth="wide" endarrowwidth="wide"/>
                    </v:line>
                  </v:group>
                  <v:group id="Group 87" o:spid="_x0000_s1112" style="position:absolute;left:17132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FA0N8IAAADcAAAADwAAAGRycy9kb3ducmV2LnhtbERPTYvCMBC9C/sfwix4&#10;07QuylqNIrIrHkRQF8Tb0IxtsZmUJtvWf28Ewds83ufMl50pRUO1KywriIcRCOLU6oIzBX+n38E3&#10;COeRNZaWScGdHCwXH705Jtq2fKDm6DMRQtglqCD3vkqkdGlOBt3QVsSBu9raoA+wzqSusQ3hppSj&#10;KJpIgwWHhhwrWueU3o7/RsGmxXb1Ff80u9t1fb+cxvvzLial+p/dagbCU+ff4pd7q8P86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xQNDfCAAAA3AAAAA8A&#10;AAAAAAAAAAAAAAAAqgIAAGRycy9kb3ducmV2LnhtbFBLBQYAAAAABAAEAPoAAACZAwAAAAA=&#10;">
                    <v:line id="Line 88" o:spid="_x0000_s1113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S4i3MEAAADcAAAADwAAAGRycy9kb3ducmV2LnhtbERPS2vCQBC+C/6HZYTedGMF0dRVtNTo&#10;1cehvQ3ZaRLMzobsqOm/7wqCt/n4nrNYda5WN2pD5dnAeJSAIs69rbgwcD5thzNQQZAt1p7JwB8F&#10;WC37vQWm1t/5QLejFCqGcEjRQCnSpFqHvCSHYeQb4sj9+tahRNgW2rZ4j+Gu1u9JMtUOK44NJTb0&#10;WVJ+OV6dge+ryE+WNV/JZl/Usp1kYbbLjHkbdOsPUEKdvMRP997G+fMJPJ6JF+jl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ZLiLcwQAAANwAAAAPAAAAAAAAAAAAAAAA&#10;AKECAABkcnMvZG93bnJldi54bWxQSwUGAAAAAAQABAD5AAAAjwMAAAAA&#10;" strokeweight="1pt">
                      <v:stroke startarrowwidth="wide" endarrowwidth="wide"/>
                    </v:line>
                    <v:line id="Line 89" o:spid="_x0000_s1114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se6qMEAAADcAAAADwAAAGRycy9kb3ducmV2LnhtbERPTWvCQBC9C/0PyxS86aYqYlNXUdHo&#10;tbaH9jZkp0lodjZkR43/3hUEb/N4nzNfdq5WZ2pD5dnA2zABRZx7W3Fh4PtrN5iBCoJssfZMBq4U&#10;YLl46c0xtf7Cn3Q+SqFiCIcUDZQiTap1yEtyGIa+IY7cn28dSoRtoW2Llxjuaj1Kkql2WHFsKLGh&#10;TUn5//HkDPycRH6zrNkm60NRy26chdk+M6b/2q0+QAl18hQ/3Acb579P4P5MvEAvb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x7qowQAAANwAAAAPAAAAAAAAAAAAAAAA&#10;AKECAABkcnMvZG93bnJldi54bWxQSwUGAAAAAAQABAD5AAAAjwMAAAAA&#10;" strokeweight="1pt">
                      <v:stroke startarrowwidth="wide" endarrowwidth="wide"/>
                    </v:line>
                  </v:group>
                  <v:group id="Group 90" o:spid="_x0000_s1115" style="position:absolute;left:17747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7msQ8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5xT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zuaxDwwAAANwAAAAP&#10;AAAAAAAAAAAAAAAAAKoCAABkcnMvZG93bnJldi54bWxQSwUGAAAAAAQABAD6AAAAmgMAAAAA&#10;">
                    <v:line id="Line 91" o:spid="_x0000_s1116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VmBRMEAAADcAAAADwAAAGRycy9kb3ducmV2LnhtbERPTWvCQBC9F/oflhF6qxstiI2uYqVG&#10;r4096G3IjkkwOxuyo6b/3hWE3ubxPme+7F2jrtSF2rOB0TABRVx4W3Np4He/eZ+CCoJssfFMBv4o&#10;wHLx+jLH1Pob/9A1l1LFEA4pGqhE2lTrUFTkMAx9Sxy5k+8cSoRdqW2HtxjuGj1Okol2WHNsqLCl&#10;dUXFOb84A4eLyDHL2u/ka1c2svnIwnSbGfM26FczUEK9/Iuf7p2N8z8n8HgmXqA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WYFEwQAAANwAAAAPAAAAAAAAAAAAAAAA&#10;AKECAABkcnMvZG93bnJldi54bWxQSwUGAAAAAAQABAD5AAAAjwMAAAAA&#10;" strokeweight="1pt">
                      <v:stroke startarrowwidth="wide" endarrowwidth="wide"/>
                    </v:line>
                    <v:line id="Line 92" o:spid="_x0000_s1117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hUk38EAAADcAAAADwAAAGRycy9kb3ducmV2LnhtbERPTWvCQBC9C/0PyxS86aYKalNXUdHo&#10;tbaH9jZkp0lodjZkR43/3hUEb/N4nzNfdq5WZ2pD5dnA2zABRZx7W3Fh4PtrN5iBCoJssfZMBq4U&#10;YLl46c0xtf7Cn3Q+SqFiCIcUDZQiTap1yEtyGIa+IY7cn28dSoRtoW2Llxjuaj1Kkol2WHFsKLGh&#10;TUn5//HkDPycRH6zrNkm60NRy26chdk+M6b/2q0+QAl18hQ/3Acb579P4f5MvEAvb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mFSTfwQAAANwAAAAPAAAAAAAAAAAAAAAA&#10;AKECAABkcnMvZG93bnJldi54bWxQSwUGAAAAAAQABAD5AAAAjwMAAAAA&#10;" strokeweight="1pt">
                      <v:stroke startarrowwidth="wide" endarrowwidth="wide"/>
                    </v:line>
                  </v:group>
                  <v:group id="Group 93" o:spid="_x0000_s1118" style="position:absolute;left:18373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bgD3cYAAADcAAAADwAAAGRycy9kb3ducmV2LnhtbESPT2vCQBDF74V+h2UK&#10;vdVNLC02uoqIigcp+AeKtyE7JsHsbMiuSfz2nUOhtxnem/d+M1sMrlYdtaHybCAdJaCIc28rLgyc&#10;T5u3CagQkS3WnsnAgwIs5s9PM8ys7/lA3TEWSkI4ZGigjLHJtA55SQ7DyDfEol196zDK2hbatthL&#10;uKv1OEk+tcOKpaHEhlYl5bfj3RnY9tgv39N1t79dV4/L6eP7Z5+SMa8vw3IKKtIQ/81/1zsr+F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duAPdxgAAANwA&#10;AAAPAAAAAAAAAAAAAAAAAKoCAABkcnMvZG93bnJldi54bWxQSwUGAAAAAAQABAD6AAAAnQMAAAAA&#10;">
                    <v:line id="Line 94" o:spid="_x0000_s1119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YVNsEAAADcAAAADwAAAGRycy9kb3ducmV2LnhtbERPTWvCQBC9F/wPywi91U0tFI2uoS2a&#10;eq160NuQHZNgdjZkJxr/vVso9DaP9znLbHCNulIXas8GXicJKOLC25pLA4f95mUGKgiyxcYzGbhT&#10;gGw1elpiav2Nf+i6k1LFEA4pGqhE2lTrUFTkMEx8Sxy5s+8cSoRdqW2HtxjuGj1NknftsObYUGFL&#10;XxUVl13vDBx7kVOet+vkc1s2snnLw+w7N+Z5PHwsQAkN8i/+c29tnD+fw+8z8QK9e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4xhU2wQAAANwAAAAPAAAAAAAAAAAAAAAA&#10;AKECAABkcnMvZG93bnJldi54bWxQSwUGAAAAAAQABAD5AAAAjwMAAAAA&#10;" strokeweight="1pt">
                      <v:stroke startarrowwidth="wide" endarrowwidth="wide"/>
                    </v:line>
                    <v:line id="Line 95" o:spid="_x0000_s1120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tNIUMEAAADcAAAADwAAAGRycy9kb3ducmV2LnhtbESPzYrCQBCE7wv7DkMveFsnqyASHWV3&#10;0ejVn4PemkybBDM9IdNqfHtHEDwWVfUVNZ13rlZXakPl2cBPPwFFnHtbcWFgv1t+j0EFQbZYeyYD&#10;dwown31+TDG1/sYbum6lUBHCIUUDpUiTah3ykhyGvm+Io3fyrUOJsi20bfEW4a7WgyQZaYcVx4US&#10;G/ovKT9vL87A4SJyzLJmkfyti1qWwyyMV5kxva/udwJKqJN3+NVeWwORCM8z8Qjo2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00hQwQAAANwAAAAPAAAAAAAAAAAAAAAA&#10;AKECAABkcnMvZG93bnJldi54bWxQSwUGAAAAAAQABAD5AAAAjwMAAAAA&#10;" strokeweight="1pt">
                      <v:stroke startarrowwidth="wide" endarrowwidth="wide"/>
                    </v:line>
                  </v:group>
                  <v:group id="Group 96" o:spid="_x0000_s1121" style="position:absolute;left:18988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61eu8YAAADc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WrKIbf&#10;M+EIyN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rV67xgAAANwA&#10;AAAPAAAAAAAAAAAAAAAAAKoCAABkcnMvZG93bnJldi54bWxQSwUGAAAAAAQABAD6AAAAnQMAAAAA&#10;">
                    <v:line id="Line 97" o:spid="_x0000_s1122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1zvMMAAADcAAAADwAAAGRycy9kb3ducmV2LnhtbESPT2vCQBTE7wW/w/IEb3W3EYqkrtKK&#10;pl79c2hvj+xrEpp9G7JPTb99VxA8DjPzG2axGnyrLtTHJrCFl6kBRVwG13Bl4XTcPs9BRUF22AYm&#10;C38UYbUcPS0wd+HKe7ocpFIJwjFHC7VIl2sdy5o8xmnoiJP3E3qPkmRfadfjNcF9qzNjXrXHhtNC&#10;jR2tayp/D2dv4ess8l0U3cZ87KpWtrMizj8Layfj4f0NlNAgj/C9vXMWMpPB7Uw6Anr5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VNc7zDAAAA3AAAAA8AAAAAAAAAAAAA&#10;AAAAoQIAAGRycy9kb3ducmV2LnhtbFBLBQYAAAAABAAEAPkAAACRAwAAAAA=&#10;" strokeweight="1pt">
                      <v:stroke startarrowwidth="wide" endarrowwidth="wide"/>
                    </v:line>
                    <v:line id="Line 98" o:spid="_x0000_s1123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gHWJ8MAAADcAAAADwAAAGRycy9kb3ducmV2LnhtbESPQWvCQBSE70L/w/IK3nS3CiLRVbRo&#10;6rXaQ709ss8kmH0bsk9N/71bKPQ4zMw3zHLd+0bdqYt1YAtvYwOKuAiu5tLC12k/moOKguywCUwW&#10;fijCevUyWGLmwoM/6X6UUiUIxwwtVCJtpnUsKvIYx6ElTt4ldB4lya7UrsNHgvtGT4yZaY81p4UK&#10;W3qvqLgeb97C903knOftzmwPZSP7aR7nH7m1w9d+swAl1Mt/+K99cBYmZgq/Z9IR0Ksn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oB1ifDAAAA3AAAAA8AAAAAAAAAAAAA&#10;AAAAoQIAAGRycy9kb3ducmV2LnhtbFBLBQYAAAAABAAEAPkAAACRAwAAAAA=&#10;" strokeweight="1pt">
                      <v:stroke startarrowwidth="wide" endarrowwidth="wide"/>
                    </v:line>
                  </v:group>
                </v:group>
                <v:oval id="Ellipse 204" o:spid="_x0000_s1124" style="position:absolute;left:8461;top:13101;width:3821;height:43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3Zk1cUA&#10;AADcAAAADwAAAGRycy9kb3ducmV2LnhtbESPQYvCMBSE74L/ITxhL6Lpiqh0jaLCigc96O5hvb02&#10;z7bavJQmq/XfG0HwOMzMN8x03phSXKl2hWUFn/0IBHFqdcGZgt+f794EhPPIGkvLpOBODuazdmuK&#10;sbY33tP14DMRIOxiVJB7X8VSujQng65vK+LgnWxt0AdZZ1LXeAtwU8pBFI2kwYLDQo4VrXJKL4d/&#10;Eyh87CbbFZ2Pu+EpWWtKln/dsVIfnWbxBcJT49/hV3ujFQyiITzPhCMgZ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dmTVxQAAANwAAAAPAAAAAAAAAAAAAAAAAJgCAABkcnMv&#10;ZG93bnJldi54bWxQSwUGAAAAAAQABAD1AAAAigMAAAAA&#10;" fillcolor="windowText" strokeweight="2pt"/>
                <v:line id="Connecteur droit 106" o:spid="_x0000_s1125" style="position:absolute;visibility:visible;mso-wrap-style:square" from="4230,1910" to="4230,15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49tJcQAAADcAAAADwAAAGRycy9kb3ducmV2LnhtbESPQYvCMBCF78L+hzALe9NUD6Jdo4gg&#10;eHBXtLLnoRnbajOpSazdf28EwdsM78373swWnalFS85XlhUMBwkI4tzqigsFx2zdn4DwAVljbZkU&#10;/JOHxfyjN8NU2zvvqT2EQsQQ9ikqKENoUil9XpJBP7ANcdRO1hkMcXWF1A7vMdzUcpQkY2mw4kgo&#10;saFVSfnlcDORmxdbd/07X7rN6We7vnI7/c12Sn19dstvEIG68Da/rjc61k/G8HwmTiD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j20lxAAAANwAAAAPAAAAAAAAAAAA&#10;AAAAAKECAABkcnMvZG93bnJldi54bWxQSwUGAAAAAAQABAD5AAAAkgMAAAAA&#10;">
                  <v:stroke dashstyle="dash"/>
                </v:line>
                <v:line id="Connecteur droit 205" o:spid="_x0000_s1126" style="position:absolute;visibility:visible;mso-wrap-style:square" from="4230,2047" to="9144,13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avCOsYAAADcAAAADwAAAGRycy9kb3ducmV2LnhtbESPQWvCQBSE7wX/w/IEb3VTpaFEVxFL&#10;QT2Uagt6fGafSWr2bdhdk/TfdwtCj8PMfMPMl72pRUvOV5YVPI0TEMS51RUXCr4+3x5fQPiArLG2&#10;TAp+yMNyMXiYY6Ztx3tqD6EQEcI+QwVlCE0mpc9LMujHtiGO3sU6gyFKV0jtsItwU8tJkqTSYMVx&#10;ocSG1iXl18PNKHiffqTtarvb9Mdtes5f9+fTd+eUGg371QxEoD78h+/tjVYwSZ7h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2rwjrGAAAA3AAAAA8AAAAAAAAA&#10;AAAAAAAAoQIAAGRycy9kb3ducmV2LnhtbFBLBQYAAAAABAAEAPkAAACUAwAAAAA=&#10;"/>
                <v:rect id="Rectangle 220" o:spid="_x0000_s1127" style="position:absolute;left:20608;top:14193;width:6687;height:30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ckasIA&#10;AADcAAAADwAAAGRycy9kb3ducmV2LnhtbERPz2vCMBS+C/sfwhvsZtN1IFKNIoPN4mGgmwdvj+bZ&#10;VpuXkkSN//1yEDx+fL/ny2h6cSXnO8sK3rMcBHFtdceNgr/fr/EUhA/IGnvLpOBOHpaLl9EcS21v&#10;vKXrLjQihbAvUUEbwlBK6euWDPrMDsSJO1pnMCToGqkd3lK46WWR5xNpsOPU0OJAny3V593FKKhO&#10;LsTDx/q09T/fh1Ws9tXG9Uq9vcbVDESgGJ7ih7vSCooizU9n0hGQi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9yRqwgAAANwAAAAPAAAAAAAAAAAAAAAAAJgCAABkcnMvZG93&#10;bnJldi54bWxQSwUGAAAAAAQABAD1AAAAhwMAAAAA&#10;" fillcolor="#7f7f7f" strokecolor="windowText" strokeweight="2pt"/>
                <v:rect id="Rectangle 221" o:spid="_x0000_s1128" style="position:absolute;left:14057;top:14193;width:6687;height:30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3fgsQA&#10;AADcAAAADwAAAGRycy9kb3ducmV2LnhtbESPwWrDMBBE74H+g9hCLyaR7UNJnSimBArB5FI3l94W&#10;ayubWCtjKbbz91Gh0OMwO2929uViezHR6DvHCrJNCoK4cbpjo+Dy9bHegvABWWPvmBTcyUN5eFrt&#10;sdBu5k+a6mBEhLAvUEEbwlBI6ZuWLPqNG4ij9+NGiyHK0Ug94hzhtpd5mr5Kix3HhhYHOrbUXOub&#10;jW8k8nK6T7WszBXfhvM0V8m3UerleXnfgQi0hP/jv/RJK8jzDH7HRALIw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LN34LEAAAA3AAAAA8AAAAAAAAAAAAAAAAAmAIAAGRycy9k&#10;b3ducmV2LnhtbFBLBQYAAAAABAAEAPUAAACJAwAAAAA=&#10;" fillcolor="window" strokecolor="windowText" strokeweight="2pt"/>
              </v:group>
            </w:pict>
          </mc:Fallback>
        </mc:AlternateContent>
      </w:r>
      <w:r w:rsidRPr="00877A7D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نقرب مغناطيسا </w:t>
      </w:r>
      <w:r w:rsidR="0030226D" w:rsidRPr="00877A7D">
        <w:rPr>
          <w:rFonts w:ascii="Traditional Arabic" w:hAnsi="Traditional Arabic" w:cs="Traditional Arabic"/>
          <w:b/>
          <w:bCs/>
          <w:position w:val="-4"/>
          <w:sz w:val="32"/>
          <w:szCs w:val="32"/>
        </w:rPr>
        <w:object w:dxaOrig="320" w:dyaOrig="260">
          <v:shape id="_x0000_i1032" type="#_x0000_t75" style="width:22.55pt;height:18.25pt" o:ole="">
            <v:imagedata r:id="rId74" o:title=""/>
          </v:shape>
          <o:OLEObject Type="Embed" ProgID="Equation.3" ShapeID="_x0000_i1032" DrawAspect="Content" ObjectID="_1770802880" r:id="rId75"/>
        </w:object>
      </w:r>
      <w:r w:rsidRPr="00877A7D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من هذه الكرة كما هو مبين في الوثيقة </w:t>
      </w:r>
      <w:r w:rsidR="006B5688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03</w:t>
      </w:r>
    </w:p>
    <w:p w:rsidR="00D913B2" w:rsidRPr="00877A7D" w:rsidRDefault="00B57FEE" w:rsidP="00877A7D">
      <w:pPr>
        <w:spacing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877A7D">
        <w:rPr>
          <w:rFonts w:ascii="Traditional Arabic" w:hAnsi="Traditional Arabic" w:cs="Traditional Arabic"/>
          <w:noProof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989F115" wp14:editId="1BF2A413">
                <wp:simplePos x="0" y="0"/>
                <wp:positionH relativeFrom="column">
                  <wp:posOffset>1586571</wp:posOffset>
                </wp:positionH>
                <wp:positionV relativeFrom="paragraph">
                  <wp:posOffset>294706</wp:posOffset>
                </wp:positionV>
                <wp:extent cx="354842" cy="395785"/>
                <wp:effectExtent l="0" t="0" r="26670" b="23495"/>
                <wp:wrapNone/>
                <wp:docPr id="223" name="Rectangle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842" cy="3957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D913B2" w:rsidRDefault="00D913B2" w:rsidP="00D913B2">
                            <w:pPr>
                              <w:jc w:val="center"/>
                            </w:pPr>
                            <w:r w:rsidRPr="00592988">
                              <w:rPr>
                                <w:rFonts w:ascii="Sakkal Majalla" w:hAnsi="Sakkal Majalla" w:cs="Sakkal Majalla"/>
                                <w:b/>
                                <w:bCs/>
                                <w:position w:val="-10"/>
                                <w:sz w:val="28"/>
                                <w:szCs w:val="28"/>
                              </w:rPr>
                              <w:object w:dxaOrig="240" w:dyaOrig="320">
                                <v:shape id="_x0000_i1074" type="#_x0000_t75" style="width:11.8pt;height:15.05pt" o:ole="">
                                  <v:imagedata r:id="rId60" o:title=""/>
                                </v:shape>
                                <o:OLEObject Type="Embed" ProgID="Equation.3" ShapeID="_x0000_i1074" DrawAspect="Content" ObjectID="_1770802922" r:id="rId76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89F115" id="Rectangle 223" o:spid="_x0000_s1041" style="position:absolute;left:0;text-align:left;margin-left:124.95pt;margin-top:23.2pt;width:27.95pt;height:31.1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" fillcolor="window" strokecolor="window" strokeweight="2pt">
                <v:textbox>
                  <w:txbxContent>
                    <w:p w:rsidR="00D913B2" w:rsidRDefault="00D913B2" w:rsidP="00D913B2">
                      <w:pPr>
                        <w:jc w:val="center"/>
                      </w:pPr>
                      <w:r w:rsidRPr="00592988">
                        <w:rPr>
                          <w:rFonts w:ascii="Sakkal Majalla" w:hAnsi="Sakkal Majalla" w:cs="Sakkal Majalla"/>
                          <w:b/>
                          <w:bCs/>
                          <w:position w:val="-10"/>
                          <w:sz w:val="28"/>
                          <w:szCs w:val="28"/>
                        </w:rPr>
                        <w:object w:dxaOrig="240" w:dyaOrig="320">
                          <v:shape id="_x0000_i1068" type="#_x0000_t75" style="width:11.8pt;height:15.05pt" o:ole="">
                            <v:imagedata r:id="rId63" o:title=""/>
                          </v:shape>
                          <o:OLEObject Type="Embed" ProgID="Equation.3" ShapeID="_x0000_i1068" DrawAspect="Content" ObjectID="_1770736020" r:id="rId77"/>
                        </w:object>
                      </w:r>
                    </w:p>
                  </w:txbxContent>
                </v:textbox>
              </v:rect>
            </w:pict>
          </mc:Fallback>
        </mc:AlternateContent>
      </w:r>
      <w:r w:rsidR="00D913B2" w:rsidRPr="00877A7D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أ) ما هي القوى التي تؤثر على الكرة </w:t>
      </w:r>
      <w:r w:rsidR="00D913B2" w:rsidRPr="00877A7D">
        <w:rPr>
          <w:rFonts w:ascii="Traditional Arabic" w:hAnsi="Traditional Arabic" w:cs="Traditional Arabic"/>
          <w:b/>
          <w:bCs/>
          <w:position w:val="-4"/>
          <w:sz w:val="32"/>
          <w:szCs w:val="32"/>
        </w:rPr>
        <w:object w:dxaOrig="240" w:dyaOrig="260">
          <v:shape id="_x0000_i1033" type="#_x0000_t75" style="width:17.2pt;height:18.25pt" o:ole="">
            <v:imagedata r:id="rId56" o:title=""/>
          </v:shape>
          <o:OLEObject Type="Embed" ProgID="Equation.3" ShapeID="_x0000_i1033" DrawAspect="Content" ObjectID="_1770802881" r:id="rId78"/>
        </w:object>
      </w:r>
      <w:r w:rsidR="00D913B2" w:rsidRPr="00877A7D">
        <w:rPr>
          <w:rFonts w:ascii="Traditional Arabic" w:hAnsi="Traditional Arabic" w:cs="Traditional Arabic"/>
          <w:sz w:val="32"/>
          <w:szCs w:val="32"/>
          <w:rtl/>
          <w:lang w:bidi="ar-DZ"/>
        </w:rPr>
        <w:t>في هذه الحالة؟</w:t>
      </w:r>
    </w:p>
    <w:p w:rsidR="00D913B2" w:rsidRPr="00877A7D" w:rsidRDefault="00D913B2" w:rsidP="00944021">
      <w:pPr>
        <w:spacing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877A7D">
        <w:rPr>
          <w:rFonts w:ascii="Traditional Arabic" w:hAnsi="Traditional Arabic" w:cs="Traditional Arabic"/>
          <w:sz w:val="32"/>
          <w:szCs w:val="32"/>
          <w:rtl/>
          <w:lang w:bidi="ar-DZ"/>
        </w:rPr>
        <w:t>ب) أذكر خصائص</w:t>
      </w:r>
      <w:r w:rsidR="00944021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هذه القوى</w:t>
      </w:r>
      <w:r w:rsidRPr="00877A7D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من ناحية: المبدأ والحامل والجهة </w:t>
      </w:r>
    </w:p>
    <w:p w:rsidR="00D913B2" w:rsidRPr="00877A7D" w:rsidRDefault="00B57FEE" w:rsidP="00877A7D">
      <w:pPr>
        <w:spacing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877A7D">
        <w:rPr>
          <w:rFonts w:ascii="Traditional Arabic" w:hAnsi="Traditional Arabic" w:cs="Traditional Arabic"/>
          <w:noProof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0C7A45A" wp14:editId="75F8D181">
                <wp:simplePos x="0" y="0"/>
                <wp:positionH relativeFrom="column">
                  <wp:posOffset>1287107</wp:posOffset>
                </wp:positionH>
                <wp:positionV relativeFrom="paragraph">
                  <wp:posOffset>408372</wp:posOffset>
                </wp:positionV>
                <wp:extent cx="354842" cy="395785"/>
                <wp:effectExtent l="0" t="0" r="26670" b="23495"/>
                <wp:wrapNone/>
                <wp:docPr id="224" name="Rectangl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842" cy="3957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D913B2" w:rsidRDefault="00D913B2" w:rsidP="00D913B2">
                            <w:pPr>
                              <w:jc w:val="center"/>
                            </w:pPr>
                            <w:r w:rsidRPr="00F45A87">
                              <w:rPr>
                                <w:rFonts w:ascii="Sakkal Majalla" w:hAnsi="Sakkal Majalla" w:cs="Sakkal Majalla"/>
                                <w:b/>
                                <w:bCs/>
                                <w:position w:val="-4"/>
                                <w:sz w:val="28"/>
                                <w:szCs w:val="28"/>
                              </w:rPr>
                              <w:object w:dxaOrig="240" w:dyaOrig="260">
                                <v:shape id="_x0000_i1075" type="#_x0000_t75" style="width:11.8pt;height:12.9pt" o:ole="">
                                  <v:imagedata r:id="rId56" o:title=""/>
                                </v:shape>
                                <o:OLEObject Type="Embed" ProgID="Equation.3" ShapeID="_x0000_i1075" DrawAspect="Content" ObjectID="_1770802923" r:id="rId79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C7A45A" id="Rectangle 224" o:spid="_x0000_s1042" style="position:absolute;left:0;text-align:left;margin-left:101.35pt;margin-top:32.15pt;width:27.95pt;height:31.1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" fillcolor="window" strokecolor="window" strokeweight="2pt">
                <v:textbox>
                  <w:txbxContent>
                    <w:p w:rsidR="00D913B2" w:rsidRDefault="00D913B2" w:rsidP="00D913B2">
                      <w:pPr>
                        <w:jc w:val="center"/>
                      </w:pPr>
                      <w:r w:rsidRPr="00F45A87">
                        <w:rPr>
                          <w:rFonts w:ascii="Sakkal Majalla" w:hAnsi="Sakkal Majalla" w:cs="Sakkal Majalla"/>
                          <w:b/>
                          <w:bCs/>
                          <w:position w:val="-4"/>
                          <w:sz w:val="28"/>
                          <w:szCs w:val="28"/>
                        </w:rPr>
                        <w:object w:dxaOrig="240" w:dyaOrig="260">
                          <v:shape id="_x0000_i1069" type="#_x0000_t75" style="width:11.8pt;height:12.9pt" o:ole="">
                            <v:imagedata r:id="rId69" o:title=""/>
                          </v:shape>
                          <o:OLEObject Type="Embed" ProgID="Equation.3" ShapeID="_x0000_i1069" DrawAspect="Content" ObjectID="_1770736021" r:id="rId80"/>
                        </w:object>
                      </w:r>
                    </w:p>
                  </w:txbxContent>
                </v:textbox>
              </v:rect>
            </w:pict>
          </mc:Fallback>
        </mc:AlternateContent>
      </w:r>
    </w:p>
    <w:p w:rsidR="00D913B2" w:rsidRPr="00877A7D" w:rsidRDefault="00B57FEE" w:rsidP="00877A7D">
      <w:pPr>
        <w:spacing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 w:rsidRPr="00877A7D">
        <w:rPr>
          <w:rFonts w:ascii="Traditional Arabic" w:hAnsi="Traditional Arabic" w:cs="Traditional Arabic"/>
          <w:noProof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8A14CCC" wp14:editId="6F0C0F83">
                <wp:simplePos x="0" y="0"/>
                <wp:positionH relativeFrom="column">
                  <wp:posOffset>2663161</wp:posOffset>
                </wp:positionH>
                <wp:positionV relativeFrom="paragraph">
                  <wp:posOffset>424985</wp:posOffset>
                </wp:positionV>
                <wp:extent cx="354842" cy="354842"/>
                <wp:effectExtent l="0" t="0" r="19050" b="26670"/>
                <wp:wrapNone/>
                <wp:docPr id="225" name="Rectangle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842" cy="35484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D913B2" w:rsidRDefault="00D913B2" w:rsidP="00D913B2">
                            <w:pPr>
                              <w:jc w:val="center"/>
                            </w:pPr>
                            <w:r w:rsidRPr="00F45A87">
                              <w:rPr>
                                <w:rFonts w:ascii="Sakkal Majalla" w:hAnsi="Sakkal Majalla" w:cs="Sakkal Majalla"/>
                                <w:b/>
                                <w:bCs/>
                                <w:position w:val="-4"/>
                                <w:sz w:val="28"/>
                                <w:szCs w:val="28"/>
                              </w:rPr>
                              <w:object w:dxaOrig="320" w:dyaOrig="260">
                                <v:shape id="_x0000_i1076" type="#_x0000_t75" style="width:15.05pt;height:12.9pt" o:ole="">
                                  <v:imagedata r:id="rId81" o:title=""/>
                                </v:shape>
                                <o:OLEObject Type="Embed" ProgID="Equation.3" ShapeID="_x0000_i1076" DrawAspect="Content" ObjectID="_1770802924" r:id="rId82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A14CCC" id="Rectangle 225" o:spid="_x0000_s1043" style="position:absolute;left:0;text-align:left;margin-left:209.7pt;margin-top:33.45pt;width:27.95pt;height:27.95pt;z-index:251721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" fillcolor="window" strokecolor="window" strokeweight="2pt">
                <v:textbox>
                  <w:txbxContent>
                    <w:p w:rsidR="00D913B2" w:rsidRDefault="00D913B2" w:rsidP="00D913B2">
                      <w:pPr>
                        <w:jc w:val="center"/>
                      </w:pPr>
                      <w:r w:rsidRPr="00F45A87">
                        <w:rPr>
                          <w:rFonts w:ascii="Sakkal Majalla" w:hAnsi="Sakkal Majalla" w:cs="Sakkal Majalla"/>
                          <w:b/>
                          <w:bCs/>
                          <w:position w:val="-4"/>
                          <w:sz w:val="28"/>
                          <w:szCs w:val="28"/>
                        </w:rPr>
                        <w:object w:dxaOrig="320" w:dyaOrig="260">
                          <v:shape id="_x0000_i1070" type="#_x0000_t75" style="width:15.05pt;height:12.9pt" o:ole="">
                            <v:imagedata r:id="rId83" o:title=""/>
                          </v:shape>
                          <o:OLEObject Type="Embed" ProgID="Equation.3" ShapeID="_x0000_i1070" DrawAspect="Content" ObjectID="_1770736022" r:id="rId84"/>
                        </w:object>
                      </w:r>
                    </w:p>
                  </w:txbxContent>
                </v:textbox>
              </v:rect>
            </w:pict>
          </mc:Fallback>
        </mc:AlternateContent>
      </w:r>
    </w:p>
    <w:p w:rsidR="00D913B2" w:rsidRPr="00877A7D" w:rsidRDefault="00B57FEE" w:rsidP="00C56373">
      <w:pPr>
        <w:spacing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  <w:r w:rsidRPr="00877A7D">
        <w:rPr>
          <w:rFonts w:ascii="Traditional Arabic" w:hAnsi="Traditional Arabic" w:cs="Traditional Arabic"/>
          <w:noProof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37A0023" wp14:editId="3A642A03">
                <wp:simplePos x="0" y="0"/>
                <wp:positionH relativeFrom="column">
                  <wp:posOffset>1026046</wp:posOffset>
                </wp:positionH>
                <wp:positionV relativeFrom="paragraph">
                  <wp:posOffset>99649</wp:posOffset>
                </wp:positionV>
                <wp:extent cx="873429" cy="300032"/>
                <wp:effectExtent l="0" t="0" r="22225" b="24130"/>
                <wp:wrapNone/>
                <wp:docPr id="227" name="Rectangle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429" cy="30003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D913B2" w:rsidRDefault="00D913B2" w:rsidP="00505BBB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505BBB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505BB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-3-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7A0023" id="Rectangle 227" o:spid="_x0000_s1044" style="position:absolute;left:0;text-align:left;margin-left:80.8pt;margin-top:7.85pt;width:68.75pt;height:23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" fillcolor="window" strokecolor="window" strokeweight="2pt">
                <v:textbox>
                  <w:txbxContent>
                    <w:p w:rsidR="00D913B2" w:rsidRDefault="00D913B2" w:rsidP="00505BBB">
                      <w:pPr>
                        <w:jc w:val="center"/>
                        <w:rPr>
                          <w:lang w:bidi="ar-DZ"/>
                        </w:rPr>
                      </w:pPr>
                      <w:r w:rsidRPr="00505BBB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505BBB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-3-</w:t>
                      </w:r>
                    </w:p>
                  </w:txbxContent>
                </v:textbox>
              </v:rect>
            </w:pict>
          </mc:Fallback>
        </mc:AlternateContent>
      </w:r>
    </w:p>
    <w:p w:rsidR="00EF7370" w:rsidRPr="00844E77" w:rsidRDefault="00EF7370" w:rsidP="0056580D">
      <w:pPr>
        <w:spacing w:after="160" w:line="240" w:lineRule="auto"/>
        <w:rPr>
          <w:rFonts w:ascii="Traditional Arabic" w:eastAsia="Calibri" w:hAnsi="Traditional Arabic" w:cs="Traditional Arabic"/>
          <w:b/>
          <w:bCs/>
          <w:sz w:val="36"/>
          <w:szCs w:val="36"/>
          <w:u w:val="single"/>
          <w:rtl/>
          <w:lang w:val="en-US" w:eastAsia="en-US" w:bidi="ar-DZ"/>
        </w:rPr>
      </w:pPr>
      <w:r w:rsidRPr="00844E77">
        <w:rPr>
          <w:rFonts w:ascii="Traditional Arabic" w:eastAsia="Calibri" w:hAnsi="Traditional Arabic" w:cs="Traditional Arabic"/>
          <w:b/>
          <w:bCs/>
          <w:sz w:val="36"/>
          <w:szCs w:val="36"/>
          <w:u w:val="single"/>
          <w:rtl/>
          <w:lang w:val="en-US" w:eastAsia="en-US" w:bidi="ar-DZ"/>
        </w:rPr>
        <w:t xml:space="preserve">الوضعية </w:t>
      </w:r>
      <w:proofErr w:type="spellStart"/>
      <w:r w:rsidR="0056580D" w:rsidRPr="00844E77">
        <w:rPr>
          <w:rFonts w:ascii="Traditional Arabic" w:eastAsia="Calibri" w:hAnsi="Traditional Arabic" w:cs="Traditional Arabic" w:hint="cs"/>
          <w:b/>
          <w:bCs/>
          <w:sz w:val="36"/>
          <w:szCs w:val="36"/>
          <w:u w:val="single"/>
          <w:rtl/>
          <w:lang w:val="en-US" w:eastAsia="en-US" w:bidi="ar-DZ"/>
        </w:rPr>
        <w:t>الإدماجية</w:t>
      </w:r>
      <w:proofErr w:type="spellEnd"/>
      <w:r w:rsidR="0056580D" w:rsidRPr="00844E77">
        <w:rPr>
          <w:rFonts w:ascii="Traditional Arabic" w:eastAsia="Calibri" w:hAnsi="Traditional Arabic" w:cs="Traditional Arabic" w:hint="cs"/>
          <w:b/>
          <w:bCs/>
          <w:sz w:val="36"/>
          <w:szCs w:val="36"/>
          <w:u w:val="single"/>
          <w:rtl/>
          <w:lang w:val="en-US" w:eastAsia="en-US" w:bidi="ar-DZ"/>
        </w:rPr>
        <w:t>:</w:t>
      </w:r>
    </w:p>
    <w:p w:rsidR="00EF7370" w:rsidRPr="00877A7D" w:rsidRDefault="00B57FEE" w:rsidP="00263B14">
      <w:pPr>
        <w:spacing w:after="160" w:line="240" w:lineRule="auto"/>
        <w:jc w:val="both"/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</w:pPr>
      <w:r w:rsidRPr="00877A7D">
        <w:rPr>
          <w:rFonts w:ascii="Traditional Arabic" w:eastAsia="Calibri" w:hAnsi="Traditional Arabic" w:cs="Traditional Arabic"/>
          <w:noProof/>
          <w:sz w:val="32"/>
          <w:szCs w:val="32"/>
          <w:rtl/>
          <w:lang w:val="en-US" w:eastAsia="en-US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429CBBE3" wp14:editId="11E0BF25">
                <wp:simplePos x="0" y="0"/>
                <wp:positionH relativeFrom="column">
                  <wp:posOffset>4068455</wp:posOffset>
                </wp:positionH>
                <wp:positionV relativeFrom="paragraph">
                  <wp:posOffset>991263</wp:posOffset>
                </wp:positionV>
                <wp:extent cx="1441450" cy="2904490"/>
                <wp:effectExtent l="0" t="0" r="6350" b="0"/>
                <wp:wrapNone/>
                <wp:docPr id="292" name="Group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1450" cy="2904490"/>
                          <a:chOff x="0" y="0"/>
                          <a:chExt cx="1441450" cy="2904490"/>
                        </a:xfrm>
                      </wpg:grpSpPr>
                      <wpg:grpSp>
                        <wpg:cNvPr id="293" name="Group 91"/>
                        <wpg:cNvGrpSpPr/>
                        <wpg:grpSpPr>
                          <a:xfrm>
                            <a:off x="0" y="0"/>
                            <a:ext cx="1441450" cy="2904490"/>
                            <a:chOff x="0" y="0"/>
                            <a:chExt cx="1441450" cy="2904490"/>
                          </a:xfrm>
                        </wpg:grpSpPr>
                        <pic:pic xmlns:pic="http://schemas.openxmlformats.org/drawingml/2006/picture">
                          <pic:nvPicPr>
                            <pic:cNvPr id="294" name="Graphic 88" descr="Female raising han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86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H="1">
                              <a:off x="0" y="419100"/>
                              <a:ext cx="1441450" cy="248539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95" name="Picture 90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8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2751" t="7935" r="20635" b="24869"/>
                            <a:stretch/>
                          </pic:blipFill>
                          <pic:spPr bwMode="auto">
                            <a:xfrm>
                              <a:off x="714375" y="0"/>
                              <a:ext cx="628650" cy="7232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96" name="Graphic 92" descr="A calm face"/>
                          <pic:cNvPicPr>
                            <a:picLocks noChangeAspect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8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57250" y="142875"/>
                            <a:ext cx="285750" cy="295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A03AF1" id="Group 112" o:spid="_x0000_s1026" style="position:absolute;left:0;text-align:left;margin-left:320.35pt;margin-top:78.05pt;width:113.5pt;height:228.7pt;z-index:251705344;mso-width-relative:margin;mso-height-relative:margin" coordsize="14414,2904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">
                <v:group id="Group 91" o:spid="_x0000_s1027" style="position:absolute;width:14414;height:29044" coordsize="14414,290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Dnw0M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skz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IOfDQxgAAANwA&#10;AAAPAAAAAAAAAAAAAAAAAKoCAABkcnMvZG93bnJldi54bWxQSwUGAAAAAAQABAD6AAAAnQMAAAAA&#10;">
                  <v:shape id="Graphic 88" o:spid="_x0000_s1028" type="#_x0000_t75" alt="Female raising hand" style="position:absolute;top:4191;width:14414;height:24853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bMdUDFAAAA3AAAAA8AAABkcnMvZG93bnJldi54bWxEj0FrAjEUhO+F/ofwBG81qy1WV6NoxdKL&#10;h6qIx8fmuRu7eVk2cU3/fVMo9DjMzDfMfBltLTpqvXGsYDjIQBAXThsuFRwP26cJCB+QNdaOScE3&#10;eVguHh/mmGt350/q9qEUCcI+RwVVCE0upS8qsugHriFO3sW1FkOSbSl1i/cEt7UcZdlYWjScFips&#10;6K2i4mt/swqy13JnYve8fm/MZj2+xnNxWp2V6vfiagYiUAz/4b/2h1Ywmr7A75l0BOTi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GzHVAxQAAANwAAAAPAAAAAAAAAAAAAAAA&#10;AJ8CAABkcnMvZG93bnJldi54bWxQSwUGAAAAAAQABAD3AAAAkQMAAAAA&#10;">
                    <v:imagedata r:id="rId90" o:title="Female raising hand"/>
                    <v:path arrowok="t"/>
                  </v:shape>
                  <v:shape id="Picture 90" o:spid="_x0000_s1029" type="#_x0000_t75" style="position:absolute;left:7143;width:6287;height:72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ui+erCAAAA3AAAAA8AAABkcnMvZG93bnJldi54bWxEj82KwjAUhfeC7xDugDtNR3HQahRHFGbT&#10;xXR0f22uTbG56TRR69tPBGGWh/PzcZbrztbiRq2vHCt4HyUgiAunKy4VHH72wxkIH5A11o5JwYM8&#10;rFf93hJT7e78Tbc8lCKOsE9RgQmhSaX0hSGLfuQa4uidXWsxRNmWUrd4j+O2luMk+ZAWK44Egw1t&#10;DRWX/GojJMvtifTkd+cP5sj7aWbnn5lSg7duswARqAv/4Vf7SysYz6fwPBOPgFz9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7ovnqwgAAANwAAAAPAAAAAAAAAAAAAAAAAJ8C&#10;AABkcnMvZG93bnJldi54bWxQSwUGAAAAAAQABAD3AAAAjgMAAAAA&#10;">
                    <v:imagedata r:id="rId91" o:title="" croptop="5200f" cropbottom="16298f" cropleft="14910f" cropright="13523f"/>
                    <v:path arrowok="t"/>
                  </v:shape>
                </v:group>
                <v:shape id="Graphic 92" o:spid="_x0000_s1030" type="#_x0000_t75" alt="A calm face" style="position:absolute;left:8572;top:1428;width:2858;height:29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SqwKPFAAAA3AAAAA8AAABkcnMvZG93bnJldi54bWxEj0FrwkAUhO8F/8PyhN7qRg9GU1dRoaU5&#10;FGL00tsj+5qEZt+G3a1J/n23UOhxmJlvmN1hNJ24k/OtZQXLRQKCuLK65VrB7frytAHhA7LGzjIp&#10;mMjDYT972GGm7cAXupehFhHCPkMFTQh9JqWvGjLoF7Ynjt6ndQZDlK6W2uEQ4aaTqyRZS4Mtx4UG&#10;ezo3VH2V30bBNc/zV5SbxExlUX+8F6k7YarU43w8PoMINIb/8F/7TStYbdfweyYeAbn/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kqsCjxQAAANwAAAAPAAAAAAAAAAAAAAAA&#10;AJ8CAABkcnMvZG93bnJldi54bWxQSwUGAAAAAAQABAD3AAAAkQMAAAAA&#10;">
                  <v:imagedata r:id="rId92" o:title="A calm face"/>
                  <v:path arrowok="t"/>
                </v:shape>
              </v:group>
            </w:pict>
          </mc:Fallback>
        </mc:AlternateContent>
      </w:r>
      <w:r w:rsidR="00EF7370"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         لاحظت أم محمد مشكلة في حوض غسيل </w:t>
      </w:r>
      <w:r w:rsidR="0056580D" w:rsidRPr="00877A7D">
        <w:rPr>
          <w:rFonts w:ascii="Traditional Arabic" w:eastAsia="Calibri" w:hAnsi="Traditional Arabic" w:cs="Traditional Arabic" w:hint="cs"/>
          <w:sz w:val="32"/>
          <w:szCs w:val="32"/>
          <w:rtl/>
          <w:lang w:eastAsia="en-US" w:bidi="ar-DZ"/>
        </w:rPr>
        <w:t>الأواني،</w:t>
      </w:r>
      <w:r w:rsidR="00EF7370"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 وعدم مرور الماء عبر البالوعة بسبب </w:t>
      </w:r>
      <w:r w:rsidR="00E24DDC"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>انسداد</w:t>
      </w:r>
      <w:r w:rsidR="00EF7370"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 أنبوب الصرف بطبقة من الكلس (</w:t>
      </w:r>
      <w:proofErr w:type="spellStart"/>
      <w:r w:rsidR="00EF7370"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>كاربونات</w:t>
      </w:r>
      <w:proofErr w:type="spellEnd"/>
      <w:r w:rsidR="00EF7370"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 </w:t>
      </w:r>
      <w:proofErr w:type="gramStart"/>
      <w:r w:rsidR="00EF7370"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>الكالسيوم</w:t>
      </w:r>
      <w:r w:rsidR="0056580D">
        <w:rPr>
          <w:rFonts w:ascii="Traditional Arabic" w:eastAsia="Calibri" w:hAnsi="Traditional Arabic" w:cs="Traditional Arabic" w:hint="cs"/>
          <w:sz w:val="32"/>
          <w:szCs w:val="32"/>
          <w:rtl/>
          <w:lang w:eastAsia="en-US" w:bidi="ar-DZ"/>
        </w:rPr>
        <w:t>:</w:t>
      </w:r>
      <w:r w:rsidR="00EF7370"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 </w:t>
      </w:r>
      <w:r w:rsidR="006B5688" w:rsidRPr="00752512">
        <w:rPr>
          <w:rFonts w:ascii="Traditional Arabic" w:hAnsi="Traditional Arabic" w:cs="Traditional Arabic"/>
          <w:b/>
          <w:bCs/>
          <w:position w:val="-12"/>
          <w:sz w:val="32"/>
          <w:szCs w:val="32"/>
        </w:rPr>
        <w:object w:dxaOrig="760" w:dyaOrig="360">
          <v:shape id="_x0000_i1034" type="#_x0000_t75" style="width:54.8pt;height:25.8pt" o:ole="">
            <v:imagedata r:id="rId93" o:title=""/>
          </v:shape>
          <o:OLEObject Type="Embed" ProgID="Equation.3" ShapeID="_x0000_i1034" DrawAspect="Content" ObjectID="_1770802882" r:id="rId94"/>
        </w:object>
      </w:r>
      <w:r w:rsidR="00EF7370" w:rsidRPr="00877A7D">
        <w:rPr>
          <w:rFonts w:ascii="Traditional Arabic" w:eastAsia="Calibri" w:hAnsi="Traditional Arabic" w:cs="Traditional Arabic"/>
          <w:sz w:val="32"/>
          <w:szCs w:val="32"/>
          <w:lang w:eastAsia="en-US" w:bidi="ar-DZ"/>
        </w:rPr>
        <w:t xml:space="preserve"> </w:t>
      </w:r>
      <w:r w:rsidR="00EF7370"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 </w:t>
      </w:r>
      <w:proofErr w:type="gramEnd"/>
      <w:r w:rsidR="00EF7370"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>)</w:t>
      </w:r>
      <w:r w:rsidR="00EF7370" w:rsidRPr="00877A7D">
        <w:rPr>
          <w:rFonts w:ascii="Traditional Arabic" w:eastAsia="Calibri" w:hAnsi="Traditional Arabic" w:cs="Traditional Arabic"/>
          <w:sz w:val="32"/>
          <w:szCs w:val="32"/>
          <w:lang w:eastAsia="en-US" w:bidi="ar-DZ"/>
        </w:rPr>
        <w:t xml:space="preserve"> </w:t>
      </w:r>
      <w:r w:rsidR="00EF7370"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>، ف</w:t>
      </w:r>
      <w:r w:rsidR="00E24DDC"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>ا</w:t>
      </w:r>
      <w:r w:rsidR="00EF7370"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قترح عليها </w:t>
      </w:r>
      <w:r w:rsidR="00E24DDC"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>ابنها</w:t>
      </w:r>
      <w:r w:rsidR="00EF7370"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 محمد الذي يدرس السنة الرابعة متوسط أن تضع كمية من محلول حمض روح الملح</w:t>
      </w:r>
      <w:r w:rsidR="00752512">
        <w:rPr>
          <w:rFonts w:ascii="Traditional Arabic" w:eastAsia="Calibri" w:hAnsi="Traditional Arabic" w:cs="Traditional Arabic" w:hint="cs"/>
          <w:sz w:val="32"/>
          <w:szCs w:val="32"/>
          <w:rtl/>
          <w:lang w:eastAsia="en-US" w:bidi="ar-DZ"/>
        </w:rPr>
        <w:t>(</w:t>
      </w:r>
      <w:r w:rsidR="00EF7370"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 </w:t>
      </w:r>
      <w:r w:rsidR="00752512">
        <w:rPr>
          <w:rFonts w:ascii="Traditional Arabic" w:hAnsi="Traditional Arabic" w:cs="Traditional Arabic"/>
          <w:b/>
          <w:bCs/>
          <w:sz w:val="32"/>
          <w:szCs w:val="32"/>
        </w:rPr>
        <w:t>(</w:t>
      </w:r>
      <w:r w:rsidR="006B5688" w:rsidRPr="00752512">
        <w:rPr>
          <w:rFonts w:ascii="Traditional Arabic" w:hAnsi="Traditional Arabic" w:cs="Traditional Arabic"/>
          <w:b/>
          <w:bCs/>
          <w:position w:val="-6"/>
          <w:sz w:val="32"/>
          <w:szCs w:val="32"/>
        </w:rPr>
        <w:object w:dxaOrig="499" w:dyaOrig="279">
          <v:shape id="_x0000_i1035" type="#_x0000_t75" style="width:35.45pt;height:19.35pt" o:ole="">
            <v:imagedata r:id="rId95" o:title=""/>
          </v:shape>
          <o:OLEObject Type="Embed" ProgID="Equation.3" ShapeID="_x0000_i1035" DrawAspect="Content" ObjectID="_1770802883" r:id="rId96"/>
        </w:object>
      </w:r>
      <w:r w:rsidR="00EF7370"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في </w:t>
      </w:r>
      <w:r w:rsidR="006B5688">
        <w:rPr>
          <w:rFonts w:ascii="Traditional Arabic" w:eastAsia="Calibri" w:hAnsi="Traditional Arabic" w:cs="Traditional Arabic" w:hint="cs"/>
          <w:sz w:val="32"/>
          <w:szCs w:val="32"/>
          <w:rtl/>
          <w:lang w:eastAsia="en-US" w:bidi="ar-DZ"/>
        </w:rPr>
        <w:t>ال</w:t>
      </w:r>
      <w:r w:rsidR="00EF7370"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>بالوعة ، حيث لاحظوا حدوث فوران وانطلاق فقاعات غازية  مع تأكل الطبقة الكلسية (</w:t>
      </w:r>
      <w:r w:rsidR="006B5688">
        <w:rPr>
          <w:rFonts w:ascii="Traditional Arabic" w:eastAsia="Calibri" w:hAnsi="Traditional Arabic" w:cs="Traditional Arabic" w:hint="cs"/>
          <w:sz w:val="32"/>
          <w:szCs w:val="32"/>
          <w:rtl/>
          <w:lang w:eastAsia="en-US" w:bidi="ar-DZ"/>
        </w:rPr>
        <w:t>الوثيقة</w:t>
      </w:r>
      <w:r w:rsidR="00EF7370"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 -</w:t>
      </w:r>
      <w:r w:rsidR="00263B14">
        <w:rPr>
          <w:rFonts w:ascii="Traditional Arabic" w:eastAsia="Calibri" w:hAnsi="Traditional Arabic" w:cs="Traditional Arabic" w:hint="cs"/>
          <w:sz w:val="32"/>
          <w:szCs w:val="32"/>
          <w:rtl/>
          <w:lang w:eastAsia="en-US" w:bidi="ar-DZ"/>
        </w:rPr>
        <w:t>4</w:t>
      </w:r>
      <w:r w:rsidR="00EF7370"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>-).</w:t>
      </w:r>
    </w:p>
    <w:p w:rsidR="00EF7370" w:rsidRPr="00877A7D" w:rsidRDefault="00EF7370" w:rsidP="00877A7D">
      <w:pPr>
        <w:spacing w:after="160" w:line="240" w:lineRule="auto"/>
        <w:jc w:val="both"/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</w:pPr>
      <w:r w:rsidRPr="00877A7D">
        <w:rPr>
          <w:rFonts w:ascii="Traditional Arabic" w:eastAsia="Calibri" w:hAnsi="Traditional Arabic" w:cs="Traditional Arabic"/>
          <w:noProof/>
          <w:sz w:val="32"/>
          <w:szCs w:val="32"/>
          <w:rtl/>
          <w:lang w:val="en-US" w:eastAsia="en-US"/>
        </w:rPr>
        <w:drawing>
          <wp:anchor distT="0" distB="0" distL="114300" distR="114300" simplePos="0" relativeHeight="251710464" behindDoc="0" locked="0" layoutInCell="1" allowOverlap="1" wp14:anchorId="0A5DED8B" wp14:editId="506EA685">
            <wp:simplePos x="0" y="0"/>
            <wp:positionH relativeFrom="column">
              <wp:posOffset>5715000</wp:posOffset>
            </wp:positionH>
            <wp:positionV relativeFrom="paragraph">
              <wp:posOffset>130810</wp:posOffset>
            </wp:positionV>
            <wp:extent cx="533400" cy="539675"/>
            <wp:effectExtent l="0" t="21908" r="0" b="0"/>
            <wp:wrapNone/>
            <wp:docPr id="313" name="Picture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381" t="14018" r="16435" b="64061"/>
                    <a:stretch/>
                  </pic:blipFill>
                  <pic:spPr bwMode="auto">
                    <a:xfrm rot="14239913">
                      <a:off x="0" y="0"/>
                      <a:ext cx="533400" cy="53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F7370" w:rsidRPr="00877A7D" w:rsidRDefault="00EF7370" w:rsidP="00877A7D">
      <w:pPr>
        <w:spacing w:after="160" w:line="240" w:lineRule="auto"/>
        <w:rPr>
          <w:rFonts w:ascii="Traditional Arabic" w:eastAsia="Calibri" w:hAnsi="Traditional Arabic" w:cs="Traditional Arabic"/>
          <w:sz w:val="32"/>
          <w:szCs w:val="32"/>
          <w:lang w:eastAsia="en-US" w:bidi="ar-DZ"/>
        </w:rPr>
      </w:pPr>
      <w:r w:rsidRPr="00877A7D">
        <w:rPr>
          <w:rFonts w:ascii="Traditional Arabic" w:eastAsia="Calibri" w:hAnsi="Traditional Arabic" w:cs="Traditional Arabic"/>
          <w:noProof/>
          <w:sz w:val="32"/>
          <w:szCs w:val="32"/>
          <w:lang w:val="en-US" w:eastAsia="en-US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16D15F56" wp14:editId="794336A3">
                <wp:simplePos x="0" y="0"/>
                <wp:positionH relativeFrom="column">
                  <wp:posOffset>1766248</wp:posOffset>
                </wp:positionH>
                <wp:positionV relativeFrom="paragraph">
                  <wp:posOffset>286688</wp:posOffset>
                </wp:positionV>
                <wp:extent cx="694623" cy="657225"/>
                <wp:effectExtent l="0" t="0" r="0" b="0"/>
                <wp:wrapNone/>
                <wp:docPr id="297" name="Group 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623" cy="657225"/>
                          <a:chOff x="-105343" y="0"/>
                          <a:chExt cx="694623" cy="657225"/>
                        </a:xfrm>
                      </wpg:grpSpPr>
                      <wpg:grpSp>
                        <wpg:cNvPr id="298" name="Group 529"/>
                        <wpg:cNvGrpSpPr/>
                        <wpg:grpSpPr>
                          <a:xfrm>
                            <a:off x="0" y="0"/>
                            <a:ext cx="589280" cy="647065"/>
                            <a:chOff x="0" y="0"/>
                            <a:chExt cx="589280" cy="647065"/>
                          </a:xfrm>
                        </wpg:grpSpPr>
                        <pic:pic xmlns:pic="http://schemas.openxmlformats.org/drawingml/2006/picture">
                          <pic:nvPicPr>
                            <pic:cNvPr id="299" name="Graphic 129" descr="Dairy outlin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9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89280" cy="64706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00" name="Rectangle 300"/>
                          <wps:cNvSpPr/>
                          <wps:spPr>
                            <a:xfrm>
                              <a:off x="219075" y="28575"/>
                              <a:ext cx="142875" cy="91440"/>
                            </a:xfrm>
                            <a:prstGeom prst="rect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01" name="Text Box 530"/>
                        <wps:cNvSpPr txBox="1"/>
                        <wps:spPr>
                          <a:xfrm>
                            <a:off x="-105343" y="266700"/>
                            <a:ext cx="628650" cy="390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EF7370" w:rsidRPr="001A0B48" w:rsidRDefault="00EF7370" w:rsidP="00EF7370">
                              <w:pPr>
                                <w:rPr>
                                  <w:b/>
                                  <w:bCs/>
                                  <w:sz w:val="18"/>
                                  <w:szCs w:val="18"/>
                                  <w:vertAlign w:val="superscript"/>
                                </w:rPr>
                              </w:pPr>
                              <w:proofErr w:type="spellStart"/>
                              <w:r w:rsidRPr="001A0B48">
                                <w:rPr>
                                  <w:rFonts w:cs="Calibr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HCl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6D15F56" id="Group 531" o:spid="_x0000_s1045" style="position:absolute;left:0;text-align:left;margin-left:139.05pt;margin-top:22.55pt;width:54.7pt;height:51.75pt;z-index:251711488;mso-width-relative:margin" coordorigin="-1053" coordsize="6946,6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">
                <v:group id="Group 529" o:spid="_x0000_s1046" style="position:absolute;width:5892;height:6470" coordsize="5892,64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p1iocIAAADcAAAADwAAAGRycy9kb3ducmV2LnhtbERPTYvCMBC9C/sfwix4&#10;07SK4naNIrIuexDBuiDehmZsi82kNLGt/94cBI+P971c96YSLTWutKwgHkcgiDOrS84V/J92owUI&#10;55E1VpZJwYMcrFcfgyUm2nZ8pDb1uQgh7BJUUHhfJ1K6rCCDbmxr4sBdbWPQB9jkUjfYhXBTyUkU&#10;zaXBkkNDgTVtC8pu6d0o+O2w20zjn3Z/u24fl9PscN7HpNTws998g/DU+7f45f7TCiZfYW0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adYqHCAAAA3AAAAA8A&#10;AAAAAAAAAAAAAAAAqgIAAGRycy9kb3ducmV2LnhtbFBLBQYAAAAABAAEAPoAAACZAwAAAAA=&#10;">
                  <v:shape id="Graphic 129" o:spid="_x0000_s1047" type="#_x0000_t75" alt="Dairy outline" style="position:absolute;width:5892;height:64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nEe6TDAAAA3AAAAA8AAABkcnMvZG93bnJldi54bWxEj0FrAjEUhO8F/0N4Qm816wqlrkYRQehJ&#10;rFW8PjbPzWrysmzSdeuvbwqCx2FmvmHmy95Z0VEbas8KxqMMBHHpdc2VgsP35u0DRIjIGq1nUvBL&#10;AZaLwcscC+1v/EXdPlYiQTgUqMDE2BRShtKQwzDyDXHyzr51GJNsK6lbvCW4szLPsnfpsOa0YLCh&#10;taHyuv9xCk53tzO26arc3Ply3E7Wp52tlXod9qsZiEh9fIYf7U+tIJ9O4f9MOgJy8Q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cR7pMMAAADcAAAADwAAAAAAAAAAAAAAAACf&#10;AgAAZHJzL2Rvd25yZXYueG1sUEsFBgAAAAAEAAQA9wAAAI8DAAAAAA==&#10;">
                    <v:imagedata r:id="rId100" o:title="Dairy outline"/>
                    <v:path arrowok="t"/>
                  </v:shape>
                  <v:rect id="Rectangle 300" o:spid="_x0000_s1048" style="position:absolute;left:2190;top:285;width:1429;height:9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DXJ8EA&#10;AADcAAAADwAAAGRycy9kb3ducmV2LnhtbERPy4rCMBTdC/MP4Q6403QUVKpRBkFQQXzNYtxdmjtN&#10;meamJFHr35uF4PJw3rNFa2txIx8qxwq++hkI4sLpiksFP+dVbwIiRGSNtWNS8KAAi/lHZ4a5dnc+&#10;0u0US5FCOOSowMTY5FKGwpDF0HcNceL+nLcYE/Sl1B7vKdzWcpBlI2mx4tRgsKGloeL/dLUKyt1u&#10;v/T1FqkaPcbrw2Zj8PeiVPez/Z6CiNTGt/jlXmsFwyzNT2fSEZ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Q1yfBAAAA3AAAAA8AAAAAAAAAAAAAAAAAmAIAAGRycy9kb3du&#10;cmV2LnhtbFBLBQYAAAAABAAEAPUAAACGAwAAAAA=&#10;" fillcolor="windowText" strokecolor="windowText" strokeweight="1pt"/>
                </v:group>
                <v:shape id="Text Box 530" o:spid="_x0000_s1049" type="#_x0000_t202" style="position:absolute;left:-1053;top:2667;width:6286;height:3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zBecYA&#10;AADcAAAADwAAAGRycy9kb3ducmV2LnhtbESPQWvCQBSE74L/YXlCb7qJxSLRVUJAWooetF68PbPP&#10;JJh9m2a3Sdpf3xUKPQ4z8w2z3g6mFh21rrKsIJ5FIIhzqysuFJw/dtMlCOeRNdaWScE3OdhuxqM1&#10;Jtr2fKTu5AsRIOwSVFB63yRSurwkg25mG+Lg3Wxr0AfZFlK32Ae4qeU8il6kwYrDQokNZSXl99OX&#10;UfCe7Q54vM7N8qfOXve3tPk8XxZKPU2GdAXC0+D/w3/tN63gOYrhcSYcAbn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xzBecYAAADcAAAADwAAAAAAAAAAAAAAAACYAgAAZHJz&#10;L2Rvd25yZXYueG1sUEsFBgAAAAAEAAQA9QAAAIsDAAAAAA==&#10;" filled="f" stroked="f" strokeweight=".5pt">
                  <v:textbox>
                    <w:txbxContent>
                      <w:p w:rsidR="00EF7370" w:rsidRPr="001A0B48" w:rsidRDefault="00EF7370" w:rsidP="00EF7370">
                        <w:pPr>
                          <w:rPr>
                            <w:b/>
                            <w:bCs/>
                            <w:sz w:val="18"/>
                            <w:szCs w:val="18"/>
                            <w:vertAlign w:val="superscript"/>
                          </w:rPr>
                        </w:pPr>
                        <w:proofErr w:type="spellStart"/>
                        <w:r w:rsidRPr="001A0B48">
                          <w:rPr>
                            <w:rFonts w:cs="Calibr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HCl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Pr="00877A7D">
        <w:rPr>
          <w:rFonts w:ascii="Traditional Arabic" w:eastAsia="Calibri" w:hAnsi="Traditional Arabic" w:cs="Traditional Arabic"/>
          <w:noProof/>
          <w:sz w:val="32"/>
          <w:szCs w:val="32"/>
          <w:lang w:val="en-US" w:eastAsia="en-US"/>
        </w:rPr>
        <w:drawing>
          <wp:anchor distT="0" distB="0" distL="114300" distR="114300" simplePos="0" relativeHeight="251704320" behindDoc="0" locked="0" layoutInCell="1" allowOverlap="1" wp14:anchorId="22940799" wp14:editId="23F44024">
            <wp:simplePos x="0" y="0"/>
            <wp:positionH relativeFrom="column">
              <wp:posOffset>504825</wp:posOffset>
            </wp:positionH>
            <wp:positionV relativeFrom="paragraph">
              <wp:posOffset>266202</wp:posOffset>
            </wp:positionV>
            <wp:extent cx="874450" cy="2171700"/>
            <wp:effectExtent l="0" t="0" r="1905" b="0"/>
            <wp:wrapNone/>
            <wp:docPr id="314" name="Graphic 86" descr="Boy wearing backp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Graphic 86" descr="Boy wearing backpack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svg="http://schemas.microsoft.com/office/drawing/2016/SVG/main" xmlns:arto="http://schemas.microsoft.com/office/word/2006/arto" r:embed="rId10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44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7A7D">
        <w:rPr>
          <w:rFonts w:ascii="Traditional Arabic" w:eastAsia="Calibri" w:hAnsi="Traditional Arabic" w:cs="Traditional Arabic"/>
          <w:noProof/>
          <w:sz w:val="32"/>
          <w:szCs w:val="32"/>
          <w:lang w:val="en-US" w:eastAsia="en-US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6C4D6A76" wp14:editId="70FA1259">
                <wp:simplePos x="0" y="0"/>
                <wp:positionH relativeFrom="column">
                  <wp:posOffset>323850</wp:posOffset>
                </wp:positionH>
                <wp:positionV relativeFrom="paragraph">
                  <wp:posOffset>28575</wp:posOffset>
                </wp:positionV>
                <wp:extent cx="5943600" cy="2407285"/>
                <wp:effectExtent l="0" t="0" r="19050" b="12065"/>
                <wp:wrapNone/>
                <wp:docPr id="302" name="Group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407285"/>
                          <a:chOff x="0" y="0"/>
                          <a:chExt cx="5943600" cy="2407919"/>
                        </a:xfrm>
                      </wpg:grpSpPr>
                      <wpg:grpSp>
                        <wpg:cNvPr id="303" name="Group 84"/>
                        <wpg:cNvGrpSpPr/>
                        <wpg:grpSpPr>
                          <a:xfrm>
                            <a:off x="1238250" y="0"/>
                            <a:ext cx="2990850" cy="2364105"/>
                            <a:chOff x="0" y="0"/>
                            <a:chExt cx="2990850" cy="2364105"/>
                          </a:xfrm>
                        </wpg:grpSpPr>
                        <pic:pic xmlns:pic="http://schemas.openxmlformats.org/drawingml/2006/picture">
                          <pic:nvPicPr>
                            <pic:cNvPr id="305" name="Picture 76" descr="Diagram&#10;&#10;Description automatically generated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03" cstate="print">
                              <a:biLevel thresh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6104" b="9664"/>
                            <a:stretch/>
                          </pic:blipFill>
                          <pic:spPr bwMode="auto">
                            <a:xfrm>
                              <a:off x="381000" y="0"/>
                              <a:ext cx="2609850" cy="219773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g:grpSp>
                          <wpg:cNvPr id="306" name="Group 83"/>
                          <wpg:cNvGrpSpPr/>
                          <wpg:grpSpPr>
                            <a:xfrm>
                              <a:off x="0" y="809625"/>
                              <a:ext cx="2569844" cy="1554480"/>
                              <a:chOff x="0" y="0"/>
                              <a:chExt cx="2569844" cy="1554480"/>
                            </a:xfrm>
                          </wpg:grpSpPr>
                          <wps:wsp>
                            <wps:cNvPr id="307" name="Rectangle 307"/>
                            <wps:cNvSpPr/>
                            <wps:spPr>
                              <a:xfrm>
                                <a:off x="46990" y="3175"/>
                                <a:ext cx="933450" cy="45719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>
                                    <a:lumMod val="95000"/>
                                    <a:lumOff val="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8" name="Rectangle 308"/>
                            <wps:cNvSpPr/>
                            <wps:spPr>
                              <a:xfrm rot="5400000">
                                <a:off x="1769745" y="754380"/>
                                <a:ext cx="1554480" cy="45719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>
                                    <a:lumMod val="95000"/>
                                    <a:lumOff val="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9" name="Rectangle: Rounded Corners 77"/>
                            <wps:cNvSpPr/>
                            <wps:spPr>
                              <a:xfrm>
                                <a:off x="980440" y="3175"/>
                                <a:ext cx="1543050" cy="528955"/>
                              </a:xfrm>
                              <a:custGeom>
                                <a:avLst/>
                                <a:gdLst>
                                  <a:gd name="connsiteX0" fmla="*/ 0 w 1866900"/>
                                  <a:gd name="connsiteY0" fmla="*/ 310165 h 1076325"/>
                                  <a:gd name="connsiteX1" fmla="*/ 310165 w 1866900"/>
                                  <a:gd name="connsiteY1" fmla="*/ 0 h 1076325"/>
                                  <a:gd name="connsiteX2" fmla="*/ 1556735 w 1866900"/>
                                  <a:gd name="connsiteY2" fmla="*/ 0 h 1076325"/>
                                  <a:gd name="connsiteX3" fmla="*/ 1866900 w 1866900"/>
                                  <a:gd name="connsiteY3" fmla="*/ 310165 h 1076325"/>
                                  <a:gd name="connsiteX4" fmla="*/ 1866900 w 1866900"/>
                                  <a:gd name="connsiteY4" fmla="*/ 766160 h 1076325"/>
                                  <a:gd name="connsiteX5" fmla="*/ 1556735 w 1866900"/>
                                  <a:gd name="connsiteY5" fmla="*/ 1076325 h 1076325"/>
                                  <a:gd name="connsiteX6" fmla="*/ 310165 w 1866900"/>
                                  <a:gd name="connsiteY6" fmla="*/ 1076325 h 1076325"/>
                                  <a:gd name="connsiteX7" fmla="*/ 0 w 1866900"/>
                                  <a:gd name="connsiteY7" fmla="*/ 766160 h 1076325"/>
                                  <a:gd name="connsiteX8" fmla="*/ 0 w 1866900"/>
                                  <a:gd name="connsiteY8" fmla="*/ 310165 h 1076325"/>
                                  <a:gd name="connsiteX0" fmla="*/ 0 w 1866900"/>
                                  <a:gd name="connsiteY0" fmla="*/ 766160 h 1076325"/>
                                  <a:gd name="connsiteX1" fmla="*/ 310165 w 1866900"/>
                                  <a:gd name="connsiteY1" fmla="*/ 0 h 1076325"/>
                                  <a:gd name="connsiteX2" fmla="*/ 1556735 w 1866900"/>
                                  <a:gd name="connsiteY2" fmla="*/ 0 h 1076325"/>
                                  <a:gd name="connsiteX3" fmla="*/ 1866900 w 1866900"/>
                                  <a:gd name="connsiteY3" fmla="*/ 310165 h 1076325"/>
                                  <a:gd name="connsiteX4" fmla="*/ 1866900 w 1866900"/>
                                  <a:gd name="connsiteY4" fmla="*/ 766160 h 1076325"/>
                                  <a:gd name="connsiteX5" fmla="*/ 1556735 w 1866900"/>
                                  <a:gd name="connsiteY5" fmla="*/ 1076325 h 1076325"/>
                                  <a:gd name="connsiteX6" fmla="*/ 310165 w 1866900"/>
                                  <a:gd name="connsiteY6" fmla="*/ 1076325 h 1076325"/>
                                  <a:gd name="connsiteX7" fmla="*/ 0 w 1866900"/>
                                  <a:gd name="connsiteY7" fmla="*/ 766160 h 1076325"/>
                                  <a:gd name="connsiteX0" fmla="*/ 0 w 1866900"/>
                                  <a:gd name="connsiteY0" fmla="*/ 766160 h 1076325"/>
                                  <a:gd name="connsiteX1" fmla="*/ 310165 w 1866900"/>
                                  <a:gd name="connsiteY1" fmla="*/ 0 h 1076325"/>
                                  <a:gd name="connsiteX2" fmla="*/ 1866900 w 1866900"/>
                                  <a:gd name="connsiteY2" fmla="*/ 310165 h 1076325"/>
                                  <a:gd name="connsiteX3" fmla="*/ 1866900 w 1866900"/>
                                  <a:gd name="connsiteY3" fmla="*/ 766160 h 1076325"/>
                                  <a:gd name="connsiteX4" fmla="*/ 1556735 w 1866900"/>
                                  <a:gd name="connsiteY4" fmla="*/ 1076325 h 1076325"/>
                                  <a:gd name="connsiteX5" fmla="*/ 310165 w 1866900"/>
                                  <a:gd name="connsiteY5" fmla="*/ 1076325 h 1076325"/>
                                  <a:gd name="connsiteX6" fmla="*/ 0 w 1866900"/>
                                  <a:gd name="connsiteY6" fmla="*/ 766160 h 1076325"/>
                                  <a:gd name="connsiteX0" fmla="*/ 0 w 1866900"/>
                                  <a:gd name="connsiteY0" fmla="*/ 455995 h 766160"/>
                                  <a:gd name="connsiteX1" fmla="*/ 1866900 w 1866900"/>
                                  <a:gd name="connsiteY1" fmla="*/ 0 h 766160"/>
                                  <a:gd name="connsiteX2" fmla="*/ 1866900 w 1866900"/>
                                  <a:gd name="connsiteY2" fmla="*/ 455995 h 766160"/>
                                  <a:gd name="connsiteX3" fmla="*/ 1556735 w 1866900"/>
                                  <a:gd name="connsiteY3" fmla="*/ 766160 h 766160"/>
                                  <a:gd name="connsiteX4" fmla="*/ 310165 w 1866900"/>
                                  <a:gd name="connsiteY4" fmla="*/ 766160 h 766160"/>
                                  <a:gd name="connsiteX5" fmla="*/ 0 w 1866900"/>
                                  <a:gd name="connsiteY5" fmla="*/ 455995 h 766160"/>
                                  <a:gd name="connsiteX0" fmla="*/ 0 w 1866900"/>
                                  <a:gd name="connsiteY0" fmla="*/ 0 h 310165"/>
                                  <a:gd name="connsiteX1" fmla="*/ 1866900 w 1866900"/>
                                  <a:gd name="connsiteY1" fmla="*/ 0 h 310165"/>
                                  <a:gd name="connsiteX2" fmla="*/ 1556735 w 1866900"/>
                                  <a:gd name="connsiteY2" fmla="*/ 310165 h 310165"/>
                                  <a:gd name="connsiteX3" fmla="*/ 310165 w 1866900"/>
                                  <a:gd name="connsiteY3" fmla="*/ 310165 h 310165"/>
                                  <a:gd name="connsiteX4" fmla="*/ 0 w 1866900"/>
                                  <a:gd name="connsiteY4" fmla="*/ 0 h 3101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866900" h="310165">
                                    <a:moveTo>
                                      <a:pt x="0" y="0"/>
                                    </a:moveTo>
                                    <a:lnTo>
                                      <a:pt x="1866900" y="0"/>
                                    </a:lnTo>
                                    <a:cubicBezTo>
                                      <a:pt x="1866900" y="171299"/>
                                      <a:pt x="1728034" y="310165"/>
                                      <a:pt x="1556735" y="310165"/>
                                    </a:cubicBezTo>
                                    <a:lnTo>
                                      <a:pt x="310165" y="310165"/>
                                    </a:lnTo>
                                    <a:cubicBezTo>
                                      <a:pt x="138866" y="310165"/>
                                      <a:pt x="0" y="171299"/>
                                      <a:pt x="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>
                                    <a:lumMod val="95000"/>
                                    <a:lumOff val="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10" name="Rectangle 310"/>
                            <wps:cNvSpPr/>
                            <wps:spPr>
                              <a:xfrm rot="5400000">
                                <a:off x="-754380" y="754380"/>
                                <a:ext cx="1554480" cy="45719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>
                                    <a:lumMod val="95000"/>
                                    <a:lumOff val="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311" name="Rectangle 311"/>
                        <wps:cNvSpPr/>
                        <wps:spPr>
                          <a:xfrm rot="10800000">
                            <a:off x="0" y="2362200"/>
                            <a:ext cx="5943600" cy="4571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9050" cap="flat" cmpd="sng" algn="ctr">
                            <a:solidFill>
                              <a:sysClr val="windowText" lastClr="000000">
                                <a:lumMod val="95000"/>
                                <a:lumOff val="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7A32A9" id="Group 85" o:spid="_x0000_s1026" style="position:absolute;left:0;text-align:left;margin-left:25.5pt;margin-top:2.25pt;width:468pt;height:189.55pt;z-index:251703296" coordsize="59436,240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">
                <v:group id="Group 84" o:spid="_x0000_s1027" style="position:absolute;left:12382;width:29909;height:23641" coordsize="29908,236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bSasrFAAAA3AAA&#10;AA8AAAAAAAAAAAAAAAAAqgIAAGRycy9kb3ducmV2LnhtbFBLBQYAAAAABAAEAPoAAACcAwAAAAA=&#10;">
                  <v:shape id="Picture 76" o:spid="_x0000_s1028" type="#_x0000_t75" alt="Diagram&#10;&#10;Description automatically generated" style="position:absolute;left:3810;width:26098;height:219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+7XhvBAAAA3AAAAA8AAABkcnMvZG93bnJldi54bWxEj92KwjAUhO8XfIdwBO/W1H+tjSKCICwI&#10;Wh/g0Bzb0uakNNHWtzcLC3s5zMw3TLLvTS1e1LrSsoLJOAJBnFldcq7gnp6+1yCcR9ZYWyYFb3Kw&#10;3w2+Eoy17fhKr5vPRYCwi1FB4X0TS+myggy6sW2Ig/ewrUEfZJtL3WIX4KaW0yhaSoMlh4UCGzoW&#10;lFW3pwmUbpOmurr8dP4u542+rk44WSk1GvaHLQhPvf8P/7XPWsEsWsDvmXAE5O4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+7XhvBAAAA3AAAAA8AAAAAAAAAAAAAAAAAnwIA&#10;AGRycy9kb3ducmV2LnhtbFBLBQYAAAAABAAEAPcAAACNAwAAAAA=&#10;">
                    <v:imagedata r:id="rId104" o:title="Diagram&#10;&#10;Description automatically generated" croptop="4000f" cropbottom="6333f" grayscale="t" bilevel="t"/>
                    <v:path arrowok="t"/>
                  </v:shape>
                  <v:group id="Group 83" o:spid="_x0000_s1029" style="position:absolute;top:8096;width:25698;height:15545" coordsize="25698,155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qXJUsQAAADc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xtEE/s6E&#10;IyAXb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qXJUsQAAADcAAAA&#10;DwAAAAAAAAAAAAAAAACqAgAAZHJzL2Rvd25yZXYueG1sUEsFBgAAAAAEAAQA+gAAAJsDAAAAAA==&#10;">
                    <v:rect id="Rectangle 307" o:spid="_x0000_s1030" style="position:absolute;left:469;top:31;width:9335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/WLcUA&#10;AADcAAAADwAAAGRycy9kb3ducmV2LnhtbESPzWrDMBCE74W8g9hAb7XsFhrjRAkh4JJDD61dTI+L&#10;tf4h1sqxlMR9+6pQyHGYmW+YzW42g7jS5HrLCpIoBkFcW91zq+CrzJ9SEM4jaxwsk4IfcrDbLh42&#10;mGl740+6Fr4VAcIuQwWd92Mmpas7MugiOxIHr7GTQR/k1Eo94S3AzSCf4/hVGuw5LHQ40qGj+lRc&#10;jIK3j8KW58q9N99zcsor61JuUqUel/N+DcLT7O/h//ZRK3iJV/B3JhwBuf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v9YtxQAAANwAAAAPAAAAAAAAAAAAAAAAAJgCAABkcnMv&#10;ZG93bnJldi54bWxQSwUGAAAAAAQABAD1AAAAigMAAAAA&#10;" fillcolor="window" strokecolor="#0d0d0d" strokeweight="1.5pt"/>
                    <v:rect id="Rectangle 308" o:spid="_x0000_s1031" style="position:absolute;left:17698;top:7543;width:15544;height:457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GGWcAA&#10;AADcAAAADwAAAGRycy9kb3ducmV2LnhtbERPz2vCMBS+D/wfwhO8zUSFMTqjbIIgjh1qxfOjeUuL&#10;zUtJYq3/vTkMdvz4fq+3o+vEQCG2njUs5goEce1Ny1bDudq/voOICdlg55k0PCjCdjN5WWNh/J1L&#10;Gk7JihzCsUANTUp9IWWsG3IY574nztyvDw5ThsFKE/Cew10nl0q9SYct54YGe9o1VF9PN6dhWbXK&#10;lPa4WH3Z8F1WP667DhetZ9Px8wNEojH9i//cB6NhpfLafCYfAbl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XGGWcAAAADcAAAADwAAAAAAAAAAAAAAAACYAgAAZHJzL2Rvd25y&#10;ZXYueG1sUEsFBgAAAAAEAAQA9QAAAIUDAAAAAA==&#10;" fillcolor="window" strokecolor="#0d0d0d" strokeweight="1.5pt"/>
                    <v:shape id="Rectangle: Rounded Corners 77" o:spid="_x0000_s1032" style="position:absolute;left:9804;top:31;width:15430;height:5290;visibility:visible;mso-wrap-style:square;v-text-anchor:middle" coordsize="1866900,310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8NTsMA&#10;AADcAAAADwAAAGRycy9kb3ducmV2LnhtbESPUUvDQBCE3wX/w7FCX6S9qFBs7LWIIs2rrZT6tuTW&#10;XDC3F7LbNvrrPUHwcZiZb5jleoydOdEgbWIHN7MCDHGdfMuNg7fdy/QejCiyxy4xOfgigfXq8mKJ&#10;pU9nfqXTVhuTISwlOgiqfWmt1IEiyiz1xNn7SENEzXJorB/wnOGxs7dFMbcRW84LAXt6ClR/bo/R&#10;wXN8rzbHa9/qfn6oq/AtokGcm1yNjw9glEb9D/+1K+/grljA75l8BOz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8NTsMAAADcAAAADwAAAAAAAAAAAAAAAACYAgAAZHJzL2Rv&#10;d25yZXYueG1sUEsFBgAAAAAEAAQA9QAAAIgDAAAAAA==&#10;" path="m,l1866900,v,171299,-138866,310165,-310165,310165l310165,310165c138866,310165,,171299,,xe" fillcolor="window" strokecolor="#0d0d0d" strokeweight="1.5pt">
                      <v:stroke joinstyle="miter"/>
                      <v:path arrowok="t" o:connecttype="custom" o:connectlocs="0,0;1543050,0;1286689,528955;256361,528955;0,0" o:connectangles="0,0,0,0,0"/>
                    </v:shape>
                    <v:rect id="Rectangle 310" o:spid="_x0000_s1033" style="position:absolute;left:-7543;top:7543;width:15544;height:457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4cgsEA&#10;AADcAAAADwAAAGRycy9kb3ducmV2LnhtbERPz2vCMBS+D/Y/hDfwNtMqjNEZiwqCOHaoHTs/mre0&#10;tHkpSaz1vzeHwY4f3+9NOdtBTORD51hBvsxAEDdOd2wUfNfH13cQISJrHByTgjsFKLfPTxsstLtx&#10;RdMlGpFCOBSooI1xLKQMTUsWw9KNxIn7dd5iTNAbqT3eUrgd5CrL3qTFjlNDiyMdWmr6y9UqWNVd&#10;pitzztd74z+r+ssO/fSj1OJl3n2AiDTHf/Gf+6QVrPM0P51JR0Bu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reHILBAAAA3AAAAA8AAAAAAAAAAAAAAAAAmAIAAGRycy9kb3du&#10;cmV2LnhtbFBLBQYAAAAABAAEAPUAAACGAwAAAAA=&#10;" fillcolor="window" strokecolor="#0d0d0d" strokeweight="1.5pt"/>
                  </v:group>
                </v:group>
                <v:rect id="Rectangle 311" o:spid="_x0000_s1034" style="position:absolute;top:23622;width:59436;height:457;rotation:1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Y7XcUA&#10;AADcAAAADwAAAGRycy9kb3ducmV2LnhtbESPQWvCQBSE7wX/w/IK3uomFUqMbkItCF56qG3B4yP7&#10;TILZt5vsqtFf3xWEHoeZ+YZZlaPpxJkG31pWkM4SEMSV1S3XCn6+Ny8ZCB+QNXaWScGVPJTF5GmF&#10;ubYX/qLzLtQiQtjnqKAJweVS+qohg35mHXH0DnYwGKIcaqkHvES46eRrkrxJgy3HhQYdfTRUHXcn&#10;o8D0ep3Y/SbLFp+H2/yXXH/rnVLT5/F9CSLQGP7Dj/ZWK5inKdzPxCMg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RjtdxQAAANwAAAAPAAAAAAAAAAAAAAAAAJgCAABkcnMv&#10;ZG93bnJldi54bWxQSwUGAAAAAAQABAD1AAAAigMAAAAA&#10;" fillcolor="window" strokecolor="#0d0d0d" strokeweight="1.5pt"/>
              </v:group>
            </w:pict>
          </mc:Fallback>
        </mc:AlternateContent>
      </w:r>
    </w:p>
    <w:p w:rsidR="00EF7370" w:rsidRPr="00877A7D" w:rsidRDefault="00EF7370" w:rsidP="00877A7D">
      <w:pPr>
        <w:spacing w:after="160" w:line="240" w:lineRule="auto"/>
        <w:rPr>
          <w:rFonts w:ascii="Traditional Arabic" w:eastAsia="Calibri" w:hAnsi="Traditional Arabic" w:cs="Traditional Arabic"/>
          <w:sz w:val="32"/>
          <w:szCs w:val="32"/>
          <w:lang w:eastAsia="en-US" w:bidi="ar-DZ"/>
        </w:rPr>
      </w:pPr>
    </w:p>
    <w:p w:rsidR="00EF7370" w:rsidRPr="00877A7D" w:rsidRDefault="00EF7370" w:rsidP="00877A7D">
      <w:pPr>
        <w:spacing w:after="160" w:line="240" w:lineRule="auto"/>
        <w:rPr>
          <w:rFonts w:ascii="Traditional Arabic" w:eastAsia="Calibri" w:hAnsi="Traditional Arabic" w:cs="Traditional Arabic"/>
          <w:sz w:val="32"/>
          <w:szCs w:val="32"/>
          <w:lang w:eastAsia="en-US" w:bidi="ar-DZ"/>
        </w:rPr>
      </w:pPr>
      <w:r w:rsidRPr="00877A7D">
        <w:rPr>
          <w:rFonts w:ascii="Traditional Arabic" w:eastAsia="Calibri" w:hAnsi="Traditional Arabic" w:cs="Traditional Arabic"/>
          <w:noProof/>
          <w:sz w:val="32"/>
          <w:szCs w:val="32"/>
          <w:rtl/>
          <w:lang w:val="en-US" w:eastAsia="en-US"/>
        </w:rPr>
        <w:drawing>
          <wp:anchor distT="0" distB="0" distL="114300" distR="114300" simplePos="0" relativeHeight="251709440" behindDoc="0" locked="0" layoutInCell="1" allowOverlap="1" wp14:anchorId="449EC64F" wp14:editId="1A2AA6C8">
            <wp:simplePos x="0" y="0"/>
            <wp:positionH relativeFrom="margin">
              <wp:posOffset>3000375</wp:posOffset>
            </wp:positionH>
            <wp:positionV relativeFrom="paragraph">
              <wp:posOffset>99695</wp:posOffset>
            </wp:positionV>
            <wp:extent cx="981075" cy="323431"/>
            <wp:effectExtent l="0" t="0" r="0" b="635"/>
            <wp:wrapNone/>
            <wp:docPr id="31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5" t="6892" r="45406" b="76892"/>
                    <a:stretch/>
                  </pic:blipFill>
                  <pic:spPr bwMode="auto">
                    <a:xfrm>
                      <a:off x="0" y="0"/>
                      <a:ext cx="981075" cy="323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F7370" w:rsidRPr="00877A7D" w:rsidRDefault="00B57FEE" w:rsidP="00877A7D">
      <w:pPr>
        <w:spacing w:after="160" w:line="240" w:lineRule="auto"/>
        <w:rPr>
          <w:rFonts w:ascii="Traditional Arabic" w:eastAsia="Calibri" w:hAnsi="Traditional Arabic" w:cs="Traditional Arabic"/>
          <w:sz w:val="32"/>
          <w:szCs w:val="32"/>
          <w:lang w:eastAsia="en-US" w:bidi="ar-DZ"/>
        </w:rPr>
      </w:pPr>
      <w:r w:rsidRPr="00877A7D">
        <w:rPr>
          <w:rFonts w:ascii="Traditional Arabic" w:eastAsia="Calibri" w:hAnsi="Traditional Arabic" w:cs="Traditional Arabic"/>
          <w:noProof/>
          <w:sz w:val="32"/>
          <w:szCs w:val="32"/>
          <w:lang w:val="en-US" w:eastAsia="en-US"/>
        </w:rPr>
        <w:drawing>
          <wp:anchor distT="0" distB="0" distL="114300" distR="114300" simplePos="0" relativeHeight="251706368" behindDoc="0" locked="0" layoutInCell="1" allowOverlap="1" wp14:anchorId="1D47D2D2" wp14:editId="676F90E3">
            <wp:simplePos x="0" y="0"/>
            <wp:positionH relativeFrom="column">
              <wp:posOffset>1583993</wp:posOffset>
            </wp:positionH>
            <wp:positionV relativeFrom="paragraph">
              <wp:posOffset>288347</wp:posOffset>
            </wp:positionV>
            <wp:extent cx="914400" cy="914400"/>
            <wp:effectExtent l="0" t="0" r="0" b="0"/>
            <wp:wrapNone/>
            <wp:docPr id="317" name="Graphic 128" descr="Mop and bucke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Graphic 128" descr="Mop and bucket with solid fill"/>
                    <pic:cNvPicPr/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svg="http://schemas.microsoft.com/office/drawing/2016/SVG/main" xmlns:arto="http://schemas.microsoft.com/office/word/2006/arto" r:embed="rId10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7370" w:rsidRPr="00877A7D" w:rsidRDefault="00B57FEE" w:rsidP="00877A7D">
      <w:pPr>
        <w:spacing w:after="160" w:line="240" w:lineRule="auto"/>
        <w:rPr>
          <w:rFonts w:ascii="Traditional Arabic" w:eastAsia="Calibri" w:hAnsi="Traditional Arabic" w:cs="Traditional Arabic"/>
          <w:sz w:val="32"/>
          <w:szCs w:val="32"/>
          <w:lang w:eastAsia="en-US" w:bidi="ar-DZ"/>
        </w:rPr>
      </w:pPr>
      <w:r w:rsidRPr="00877A7D">
        <w:rPr>
          <w:rFonts w:ascii="Traditional Arabic" w:eastAsia="Calibri" w:hAnsi="Traditional Arabic" w:cs="Traditional Arabic"/>
          <w:noProof/>
          <w:sz w:val="32"/>
          <w:szCs w:val="32"/>
          <w:lang w:val="en-US" w:eastAsia="en-US"/>
        </w:rPr>
        <w:drawing>
          <wp:anchor distT="0" distB="0" distL="114300" distR="114300" simplePos="0" relativeHeight="251707392" behindDoc="0" locked="0" layoutInCell="1" allowOverlap="1" wp14:anchorId="59D111D4" wp14:editId="44A5DB71">
            <wp:simplePos x="0" y="0"/>
            <wp:positionH relativeFrom="column">
              <wp:posOffset>5431809</wp:posOffset>
            </wp:positionH>
            <wp:positionV relativeFrom="paragraph">
              <wp:posOffset>46724</wp:posOffset>
            </wp:positionV>
            <wp:extent cx="781050" cy="781050"/>
            <wp:effectExtent l="0" t="0" r="0" b="0"/>
            <wp:wrapNone/>
            <wp:docPr id="316" name="Graphic 126" descr="Cat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Graphic 126" descr="Cat outline"/>
                    <pic:cNvPicPr/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svg="http://schemas.microsoft.com/office/drawing/2016/SVG/main" xmlns:arto="http://schemas.microsoft.com/office/word/2006/arto" r:embed="rId10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810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F7370" w:rsidRPr="00877A7D" w:rsidRDefault="00EF7370" w:rsidP="00877A7D">
      <w:pPr>
        <w:spacing w:after="160" w:line="240" w:lineRule="auto"/>
        <w:rPr>
          <w:rFonts w:ascii="Traditional Arabic" w:eastAsia="Calibri" w:hAnsi="Traditional Arabic" w:cs="Traditional Arabic"/>
          <w:sz w:val="32"/>
          <w:szCs w:val="32"/>
          <w:lang w:eastAsia="en-US" w:bidi="ar-DZ"/>
        </w:rPr>
      </w:pPr>
      <w:r w:rsidRPr="00877A7D">
        <w:rPr>
          <w:rFonts w:ascii="Traditional Arabic" w:eastAsia="Calibri" w:hAnsi="Traditional Arabic" w:cs="Traditional Arabic"/>
          <w:noProof/>
          <w:sz w:val="32"/>
          <w:szCs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9413C5D" wp14:editId="16B584EC">
                <wp:simplePos x="0" y="0"/>
                <wp:positionH relativeFrom="margin">
                  <wp:posOffset>2610788</wp:posOffset>
                </wp:positionH>
                <wp:positionV relativeFrom="paragraph">
                  <wp:posOffset>42601</wp:posOffset>
                </wp:positionV>
                <wp:extent cx="1743075" cy="647700"/>
                <wp:effectExtent l="0" t="0" r="0" b="0"/>
                <wp:wrapNone/>
                <wp:docPr id="533" name="Text Box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F7370" w:rsidRPr="00EF7370" w:rsidRDefault="00EF7370" w:rsidP="00EF7370">
                            <w:pPr>
                              <w:jc w:val="center"/>
                              <w:rPr>
                                <w:rFonts w:cs="Calib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="Times New Roman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أنبوب مسدود بالكلس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13C5D" id="Text Box 533" o:spid="_x0000_s1050" type="#_x0000_t202" style="position:absolute;left:0;text-align:left;margin-left:205.55pt;margin-top:3.35pt;width:137.25pt;height:51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" filled="f" stroked="f" strokeweight=".5pt">
                <v:textbox>
                  <w:txbxContent>
                    <w:p w:rsidR="00EF7370" w:rsidRPr="00EF7370" w:rsidRDefault="00EF7370" w:rsidP="00EF7370">
                      <w:pPr>
                        <w:jc w:val="center"/>
                        <w:rPr>
                          <w:rFonts w:cs="Calibr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cs="Times New Roman" w:hint="cs"/>
                          <w:sz w:val="28"/>
                          <w:szCs w:val="28"/>
                          <w:rtl/>
                          <w:lang w:bidi="ar-DZ"/>
                        </w:rPr>
                        <w:t>أنبوب مسدود بالكلس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F7370" w:rsidRPr="00877A7D" w:rsidRDefault="00EF7370" w:rsidP="00877A7D">
      <w:pPr>
        <w:tabs>
          <w:tab w:val="left" w:pos="1826"/>
        </w:tabs>
        <w:spacing w:after="160" w:line="240" w:lineRule="auto"/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</w:pPr>
      <w:r w:rsidRPr="00877A7D">
        <w:rPr>
          <w:rFonts w:ascii="Traditional Arabic" w:eastAsia="Calibri" w:hAnsi="Traditional Arabic" w:cs="Traditional Arabic"/>
          <w:noProof/>
          <w:sz w:val="32"/>
          <w:szCs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0D8B412" wp14:editId="24810463">
                <wp:simplePos x="0" y="0"/>
                <wp:positionH relativeFrom="margin">
                  <wp:posOffset>2704465</wp:posOffset>
                </wp:positionH>
                <wp:positionV relativeFrom="paragraph">
                  <wp:posOffset>100084</wp:posOffset>
                </wp:positionV>
                <wp:extent cx="918807" cy="333375"/>
                <wp:effectExtent l="0" t="0" r="0" b="0"/>
                <wp:wrapNone/>
                <wp:docPr id="312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807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F7370" w:rsidRPr="00897889" w:rsidRDefault="00263B14" w:rsidP="00263B14">
                            <w:pPr>
                              <w:jc w:val="center"/>
                              <w:rPr>
                                <w:rFonts w:cs="Calib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897889">
                              <w:rPr>
                                <w:rFonts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</w:t>
                            </w:r>
                            <w:r w:rsidR="00EF7370" w:rsidRPr="00897889">
                              <w:rPr>
                                <w:rFonts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EF7370" w:rsidRPr="00897889">
                              <w:rPr>
                                <w:rFonts w:cs="Calib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  <w:r w:rsidRPr="00897889">
                              <w:rPr>
                                <w:rFonts w:cs="Calib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  <w:r w:rsidR="00EF7370" w:rsidRPr="00897889">
                              <w:rPr>
                                <w:rFonts w:cs="Calib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8B412" id="Text Box 130" o:spid="_x0000_s1051" type="#_x0000_t202" style="position:absolute;left:0;text-align:left;margin-left:212.95pt;margin-top:7.9pt;width:72.35pt;height:26.2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" filled="f" stroked="f" strokeweight=".5pt">
                <v:textbox>
                  <w:txbxContent>
                    <w:p w:rsidR="00EF7370" w:rsidRPr="00897889" w:rsidRDefault="00263B14" w:rsidP="00263B14">
                      <w:pPr>
                        <w:jc w:val="center"/>
                        <w:rPr>
                          <w:rFonts w:cs="Calib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897889">
                        <w:rPr>
                          <w:rFonts w:cs="Times New Roman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</w:t>
                      </w:r>
                      <w:r w:rsidR="00EF7370" w:rsidRPr="00897889">
                        <w:rPr>
                          <w:rFonts w:cs="Times New Roman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EF7370" w:rsidRPr="00897889">
                        <w:rPr>
                          <w:rFonts w:cs="Calib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  <w:r w:rsidRPr="00897889">
                        <w:rPr>
                          <w:rFonts w:cs="Calib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  <w:r w:rsidR="00EF7370" w:rsidRPr="00897889">
                        <w:rPr>
                          <w:rFonts w:cs="Calib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ab/>
      </w:r>
    </w:p>
    <w:p w:rsidR="00EF7370" w:rsidRPr="00877A7D" w:rsidRDefault="00EF7370" w:rsidP="00E437DB">
      <w:pPr>
        <w:spacing w:after="160" w:line="240" w:lineRule="auto"/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</w:pPr>
      <w:r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من خلال نص الوضعية و </w:t>
      </w:r>
      <w:r w:rsidR="00E437DB">
        <w:rPr>
          <w:rFonts w:ascii="Traditional Arabic" w:eastAsia="Calibri" w:hAnsi="Traditional Arabic" w:cs="Traditional Arabic" w:hint="cs"/>
          <w:sz w:val="32"/>
          <w:szCs w:val="32"/>
          <w:rtl/>
          <w:lang w:eastAsia="en-US" w:bidi="ar-DZ"/>
        </w:rPr>
        <w:t>الوثيقة</w:t>
      </w:r>
      <w:r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 -</w:t>
      </w:r>
      <w:proofErr w:type="gramStart"/>
      <w:r w:rsidR="00E437DB">
        <w:rPr>
          <w:rFonts w:ascii="Traditional Arabic" w:eastAsia="Calibri" w:hAnsi="Traditional Arabic" w:cs="Traditional Arabic" w:hint="cs"/>
          <w:sz w:val="32"/>
          <w:szCs w:val="32"/>
          <w:rtl/>
          <w:lang w:eastAsia="en-US" w:bidi="ar-DZ"/>
        </w:rPr>
        <w:t>4</w:t>
      </w:r>
      <w:r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-  </w:t>
      </w:r>
      <w:proofErr w:type="gramEnd"/>
      <w:r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>و على ضوء ما درست أجب عن الاسئلة التالية:</w:t>
      </w:r>
    </w:p>
    <w:p w:rsidR="00EF7370" w:rsidRPr="00877A7D" w:rsidRDefault="00EF7370" w:rsidP="00877A7D">
      <w:pPr>
        <w:numPr>
          <w:ilvl w:val="0"/>
          <w:numId w:val="6"/>
        </w:numPr>
        <w:spacing w:after="160" w:line="240" w:lineRule="auto"/>
        <w:contextualSpacing/>
        <w:rPr>
          <w:rFonts w:ascii="Traditional Arabic" w:eastAsia="Calibri" w:hAnsi="Traditional Arabic" w:cs="Traditional Arabic"/>
          <w:sz w:val="32"/>
          <w:szCs w:val="32"/>
          <w:lang w:eastAsia="en-US" w:bidi="ar-DZ"/>
        </w:rPr>
      </w:pPr>
      <w:r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 ما هو </w:t>
      </w:r>
      <w:r w:rsidR="006A4E2C" w:rsidRPr="00877A7D">
        <w:rPr>
          <w:rFonts w:ascii="Traditional Arabic" w:eastAsia="Calibri" w:hAnsi="Traditional Arabic" w:cs="Traditional Arabic" w:hint="cs"/>
          <w:sz w:val="32"/>
          <w:szCs w:val="32"/>
          <w:rtl/>
          <w:lang w:eastAsia="en-US" w:bidi="ar-DZ"/>
        </w:rPr>
        <w:t>الاسم</w:t>
      </w:r>
      <w:r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 العلمي لحمض روح الملح ؟، اكتب صيغته </w:t>
      </w:r>
      <w:proofErr w:type="spellStart"/>
      <w:r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>الشاردية</w:t>
      </w:r>
      <w:proofErr w:type="spellEnd"/>
      <w:r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>.</w:t>
      </w:r>
    </w:p>
    <w:p w:rsidR="00EF7370" w:rsidRPr="00877A7D" w:rsidRDefault="00EF7370" w:rsidP="00A24305">
      <w:pPr>
        <w:numPr>
          <w:ilvl w:val="0"/>
          <w:numId w:val="6"/>
        </w:numPr>
        <w:spacing w:after="160" w:line="240" w:lineRule="auto"/>
        <w:contextualSpacing/>
        <w:rPr>
          <w:rFonts w:ascii="Traditional Arabic" w:eastAsia="Calibri" w:hAnsi="Traditional Arabic" w:cs="Traditional Arabic"/>
          <w:sz w:val="32"/>
          <w:szCs w:val="32"/>
          <w:lang w:eastAsia="en-US" w:bidi="ar-DZ"/>
        </w:rPr>
      </w:pPr>
      <w:r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سم الغاز المنطلق من الأنبوب </w:t>
      </w:r>
      <w:r w:rsidR="009648DC" w:rsidRPr="00877A7D">
        <w:rPr>
          <w:rFonts w:ascii="Traditional Arabic" w:eastAsia="Calibri" w:hAnsi="Traditional Arabic" w:cs="Traditional Arabic" w:hint="cs"/>
          <w:sz w:val="32"/>
          <w:szCs w:val="32"/>
          <w:rtl/>
          <w:lang w:eastAsia="en-US" w:bidi="ar-DZ"/>
        </w:rPr>
        <w:t>وكيف يتم</w:t>
      </w:r>
      <w:r w:rsidR="00DB3388"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 </w:t>
      </w:r>
      <w:r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الكشف </w:t>
      </w:r>
      <w:r w:rsidR="009648DC" w:rsidRPr="00877A7D">
        <w:rPr>
          <w:rFonts w:ascii="Traditional Arabic" w:eastAsia="Calibri" w:hAnsi="Traditional Arabic" w:cs="Traditional Arabic" w:hint="cs"/>
          <w:sz w:val="32"/>
          <w:szCs w:val="32"/>
          <w:rtl/>
          <w:lang w:eastAsia="en-US" w:bidi="ar-DZ"/>
        </w:rPr>
        <w:t>عنه.</w:t>
      </w:r>
    </w:p>
    <w:p w:rsidR="00EF7370" w:rsidRPr="00877A7D" w:rsidRDefault="00EF7370" w:rsidP="0056580D">
      <w:pPr>
        <w:numPr>
          <w:ilvl w:val="0"/>
          <w:numId w:val="6"/>
        </w:numPr>
        <w:spacing w:after="160" w:line="240" w:lineRule="auto"/>
        <w:contextualSpacing/>
        <w:rPr>
          <w:rFonts w:ascii="Traditional Arabic" w:eastAsia="Calibri" w:hAnsi="Traditional Arabic" w:cs="Traditional Arabic"/>
          <w:sz w:val="32"/>
          <w:szCs w:val="32"/>
          <w:lang w:eastAsia="en-US" w:bidi="ar-DZ"/>
        </w:rPr>
      </w:pPr>
      <w:r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اكتب المعادلة الإجمالية لهذا التفاعل </w:t>
      </w:r>
      <w:r w:rsidR="0056580D">
        <w:rPr>
          <w:rFonts w:ascii="Traditional Arabic" w:eastAsia="Calibri" w:hAnsi="Traditional Arabic" w:cs="Traditional Arabic" w:hint="cs"/>
          <w:sz w:val="32"/>
          <w:szCs w:val="32"/>
          <w:rtl/>
          <w:lang w:eastAsia="en-US" w:bidi="ar-DZ"/>
        </w:rPr>
        <w:t xml:space="preserve">بالصيغة </w:t>
      </w:r>
      <w:proofErr w:type="spellStart"/>
      <w:r w:rsidR="006A4E2C">
        <w:rPr>
          <w:rFonts w:ascii="Traditional Arabic" w:eastAsia="Calibri" w:hAnsi="Traditional Arabic" w:cs="Traditional Arabic" w:hint="cs"/>
          <w:sz w:val="32"/>
          <w:szCs w:val="32"/>
          <w:rtl/>
          <w:lang w:eastAsia="en-US" w:bidi="ar-DZ"/>
        </w:rPr>
        <w:t>الشاردية</w:t>
      </w:r>
      <w:proofErr w:type="spellEnd"/>
      <w:r w:rsidR="006A4E2C" w:rsidRPr="00877A7D">
        <w:rPr>
          <w:rFonts w:ascii="Traditional Arabic" w:eastAsia="Calibri" w:hAnsi="Traditional Arabic" w:cs="Traditional Arabic" w:hint="cs"/>
          <w:sz w:val="32"/>
          <w:szCs w:val="32"/>
          <w:rtl/>
          <w:lang w:eastAsia="en-US" w:bidi="ar-DZ"/>
        </w:rPr>
        <w:t>.</w:t>
      </w:r>
    </w:p>
    <w:p w:rsidR="00EF7370" w:rsidRPr="00877A7D" w:rsidRDefault="00EF7370" w:rsidP="00877A7D">
      <w:pPr>
        <w:numPr>
          <w:ilvl w:val="0"/>
          <w:numId w:val="6"/>
        </w:numPr>
        <w:spacing w:after="160" w:line="240" w:lineRule="auto"/>
        <w:contextualSpacing/>
        <w:rPr>
          <w:rFonts w:ascii="Traditional Arabic" w:eastAsia="Calibri" w:hAnsi="Traditional Arabic" w:cs="Traditional Arabic"/>
          <w:sz w:val="32"/>
          <w:szCs w:val="32"/>
          <w:lang w:eastAsia="en-US" w:bidi="ar-DZ"/>
        </w:rPr>
      </w:pPr>
      <w:r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اذكر </w:t>
      </w:r>
      <w:r w:rsidR="009648DC" w:rsidRPr="00877A7D">
        <w:rPr>
          <w:rFonts w:ascii="Traditional Arabic" w:eastAsia="Calibri" w:hAnsi="Traditional Arabic" w:cs="Traditional Arabic" w:hint="cs"/>
          <w:sz w:val="32"/>
          <w:szCs w:val="32"/>
          <w:rtl/>
          <w:lang w:eastAsia="en-US" w:bidi="ar-DZ"/>
        </w:rPr>
        <w:t>ثلاثة احتياطات</w:t>
      </w:r>
      <w:r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 أمنية واجب </w:t>
      </w:r>
      <w:r w:rsidR="006A4E2C" w:rsidRPr="00877A7D">
        <w:rPr>
          <w:rFonts w:ascii="Traditional Arabic" w:eastAsia="Calibri" w:hAnsi="Traditional Arabic" w:cs="Traditional Arabic" w:hint="cs"/>
          <w:sz w:val="32"/>
          <w:szCs w:val="32"/>
          <w:rtl/>
          <w:lang w:eastAsia="en-US" w:bidi="ar-DZ"/>
        </w:rPr>
        <w:t>اتخاذها</w:t>
      </w:r>
      <w:r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 xml:space="preserve"> عند التعامل مع المحاليل </w:t>
      </w:r>
      <w:proofErr w:type="spellStart"/>
      <w:r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>الشاردية</w:t>
      </w:r>
      <w:proofErr w:type="spellEnd"/>
      <w:r w:rsidRPr="00877A7D">
        <w:rPr>
          <w:rFonts w:ascii="Traditional Arabic" w:eastAsia="Calibri" w:hAnsi="Traditional Arabic" w:cs="Traditional Arabic"/>
          <w:sz w:val="32"/>
          <w:szCs w:val="32"/>
          <w:rtl/>
          <w:lang w:eastAsia="en-US" w:bidi="ar-DZ"/>
        </w:rPr>
        <w:t>.</w:t>
      </w:r>
    </w:p>
    <w:p w:rsidR="0009731A" w:rsidRDefault="0009731A" w:rsidP="00877A7D">
      <w:pPr>
        <w:spacing w:line="240" w:lineRule="auto"/>
        <w:rPr>
          <w:rFonts w:ascii="Traditional Arabic" w:hAnsi="Traditional Arabic" w:cs="Traditional Arabic"/>
          <w:sz w:val="32"/>
          <w:szCs w:val="32"/>
          <w:lang w:val="en-US" w:bidi="ar-DZ"/>
        </w:rPr>
      </w:pPr>
    </w:p>
    <w:p w:rsidR="0009731A" w:rsidRDefault="0009731A" w:rsidP="00877A7D">
      <w:pPr>
        <w:spacing w:line="240" w:lineRule="auto"/>
        <w:rPr>
          <w:rFonts w:ascii="Traditional Arabic" w:hAnsi="Traditional Arabic" w:cs="Traditional Arabic"/>
          <w:sz w:val="32"/>
          <w:szCs w:val="32"/>
          <w:lang w:val="en-US" w:bidi="ar-DZ"/>
        </w:rPr>
      </w:pPr>
      <w:r w:rsidRPr="00877A7D">
        <w:rPr>
          <w:rFonts w:ascii="Traditional Arabic" w:eastAsia="Calibri" w:hAnsi="Traditional Arabic" w:cs="Traditional Arabic"/>
          <w:noProof/>
          <w:sz w:val="32"/>
          <w:szCs w:val="32"/>
          <w:lang w:val="en-US"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8661EFB" wp14:editId="30BF6BB6">
                <wp:simplePos x="0" y="0"/>
                <wp:positionH relativeFrom="margin">
                  <wp:posOffset>3316206</wp:posOffset>
                </wp:positionH>
                <wp:positionV relativeFrom="paragraph">
                  <wp:posOffset>266851</wp:posOffset>
                </wp:positionV>
                <wp:extent cx="987046" cy="333375"/>
                <wp:effectExtent l="0" t="0" r="0" b="0"/>
                <wp:wrapNone/>
                <wp:docPr id="520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046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D44D7" w:rsidRPr="00F83E2B" w:rsidRDefault="00BD44D7" w:rsidP="00BD44D7">
                            <w:pPr>
                              <w:jc w:val="center"/>
                              <w:rPr>
                                <w:rFonts w:cs="Calib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61EFB" id="_x0000_s1052" type="#_x0000_t202" style="position:absolute;left:0;text-align:left;margin-left:261.1pt;margin-top:21pt;width:77.7pt;height:26.25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" filled="f" stroked="f" strokeweight=".5pt">
                <v:textbox>
                  <w:txbxContent>
                    <w:p w:rsidR="00BD44D7" w:rsidRPr="00F83E2B" w:rsidRDefault="00BD44D7" w:rsidP="00BD44D7">
                      <w:pPr>
                        <w:jc w:val="center"/>
                        <w:rPr>
                          <w:rFonts w:cs="Calib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cs="Times New Roman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 2/2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56BCC">
        <w:rPr>
          <w:rFonts w:ascii="Calibri" w:eastAsia="Calibri" w:hAnsi="Calibri" w:cs="Calibri" w:hint="cs"/>
          <w:b/>
          <w:bCs/>
          <w:noProof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8A12A61" wp14:editId="39E3AF1E">
                <wp:simplePos x="0" y="0"/>
                <wp:positionH relativeFrom="margin">
                  <wp:posOffset>5421</wp:posOffset>
                </wp:positionH>
                <wp:positionV relativeFrom="paragraph">
                  <wp:posOffset>53843</wp:posOffset>
                </wp:positionV>
                <wp:extent cx="7040880" cy="0"/>
                <wp:effectExtent l="19050" t="19050" r="7620" b="19050"/>
                <wp:wrapNone/>
                <wp:docPr id="51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4088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F45048" id="Straight Connector 2" o:spid="_x0000_s1026" style="position:absolute;left:0;text-align:left;flip:x y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45pt,4.25pt" to="554.85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" strokecolor="windowText" strokeweight="2.25pt">
                <v:stroke joinstyle="miter"/>
                <w10:wrap anchorx="margin"/>
              </v:line>
            </w:pict>
          </mc:Fallback>
        </mc:AlternateContent>
      </w:r>
    </w:p>
    <w:p w:rsidR="006450A2" w:rsidRPr="006450A2" w:rsidRDefault="006450A2" w:rsidP="006450A2">
      <w:pPr>
        <w:spacing w:after="0" w:line="240" w:lineRule="auto"/>
        <w:rPr>
          <w:rFonts w:ascii="Sakkal Majalla" w:eastAsia="Calibri" w:hAnsi="Sakkal Majalla" w:cs="Sakkal Majalla"/>
          <w:b/>
          <w:bCs/>
          <w:sz w:val="24"/>
          <w:szCs w:val="24"/>
          <w:rtl/>
          <w:lang w:eastAsia="en-US" w:bidi="ar-DZ"/>
        </w:rPr>
      </w:pPr>
      <w:r w:rsidRPr="006450A2">
        <w:rPr>
          <w:rFonts w:ascii="Sakkal Majalla" w:eastAsia="Calibri" w:hAnsi="Sakkal Majalla" w:cs="Sakkal Majalla"/>
          <w:noProof/>
          <w:sz w:val="24"/>
          <w:szCs w:val="24"/>
          <w:u w:val="single"/>
          <w:rtl/>
          <w:lang w:val="en-US" w:eastAsia="en-US"/>
        </w:rPr>
        <w:lastRenderedPageBreak/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A4BA96C" wp14:editId="73AF8539">
                <wp:simplePos x="0" y="0"/>
                <wp:positionH relativeFrom="column">
                  <wp:posOffset>2649855</wp:posOffset>
                </wp:positionH>
                <wp:positionV relativeFrom="paragraph">
                  <wp:posOffset>-104557</wp:posOffset>
                </wp:positionV>
                <wp:extent cx="1421130" cy="407670"/>
                <wp:effectExtent l="11430" t="8890" r="5715" b="12065"/>
                <wp:wrapNone/>
                <wp:docPr id="513" name="Rectangle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1130" cy="407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450A2" w:rsidRPr="00C05FC1" w:rsidRDefault="006450A2" w:rsidP="006450A2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C05FC1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بطاقة تقييم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4BA96C" id="Rectangle 513" o:spid="_x0000_s1053" style="position:absolute;left:0;text-align:left;margin-left:208.65pt;margin-top:-8.25pt;width:111.9pt;height:32.1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" strokecolor="white">
                <v:textbox>
                  <w:txbxContent>
                    <w:p w:rsidR="006450A2" w:rsidRPr="00C05FC1" w:rsidRDefault="006450A2" w:rsidP="006450A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C05FC1">
                        <w:rPr>
                          <w:rFonts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بطاقة تقييم</w:t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 w:rsidRPr="006450A2">
        <w:rPr>
          <w:rFonts w:ascii="Sakkal Majalla" w:eastAsia="Calibri" w:hAnsi="Sakkal Majalla" w:cs="Sakkal Majalla"/>
          <w:sz w:val="24"/>
          <w:szCs w:val="24"/>
          <w:u w:val="single"/>
          <w:rtl/>
          <w:lang w:eastAsia="en-US" w:bidi="ar-DZ"/>
        </w:rPr>
        <w:t>المادة</w:t>
      </w:r>
      <w:r w:rsidRPr="006450A2">
        <w:rPr>
          <w:rFonts w:ascii="Sakkal Majalla" w:eastAsia="Calibri" w:hAnsi="Sakkal Majalla" w:cs="Sakkal Majalla"/>
          <w:sz w:val="24"/>
          <w:szCs w:val="24"/>
          <w:rtl/>
          <w:lang w:eastAsia="en-US" w:bidi="ar-DZ"/>
        </w:rPr>
        <w:t xml:space="preserve"> :</w:t>
      </w:r>
      <w:proofErr w:type="gramEnd"/>
      <w:r w:rsidRPr="006450A2">
        <w:rPr>
          <w:rFonts w:ascii="Sakkal Majalla" w:eastAsia="Calibri" w:hAnsi="Sakkal Majalla" w:cs="Sakkal Majalla"/>
          <w:sz w:val="24"/>
          <w:szCs w:val="24"/>
          <w:rtl/>
          <w:lang w:eastAsia="en-US" w:bidi="ar-DZ"/>
        </w:rPr>
        <w:t xml:space="preserve"> </w:t>
      </w:r>
      <w:r w:rsidRPr="006450A2">
        <w:rPr>
          <w:rFonts w:ascii="Sakkal Majalla" w:eastAsia="Calibri" w:hAnsi="Sakkal Majalla" w:cs="Sakkal Majalla"/>
          <w:b/>
          <w:bCs/>
          <w:sz w:val="24"/>
          <w:szCs w:val="24"/>
          <w:rtl/>
          <w:lang w:eastAsia="en-US" w:bidi="ar-DZ"/>
        </w:rPr>
        <w:t xml:space="preserve">علوم فيزيائية و تكنولوجيا                                                       </w:t>
      </w:r>
      <w:r w:rsidRPr="006450A2">
        <w:rPr>
          <w:rFonts w:ascii="Sakkal Majalla" w:eastAsia="Calibri" w:hAnsi="Sakkal Majalla" w:cs="Sakkal Majalla" w:hint="cs"/>
          <w:b/>
          <w:bCs/>
          <w:sz w:val="24"/>
          <w:szCs w:val="24"/>
          <w:rtl/>
          <w:lang w:eastAsia="en-US" w:bidi="ar-DZ"/>
        </w:rPr>
        <w:t xml:space="preserve">                                                        </w:t>
      </w:r>
      <w:r w:rsidRPr="006450A2">
        <w:rPr>
          <w:rFonts w:ascii="Sakkal Majalla" w:eastAsia="Calibri" w:hAnsi="Sakkal Majalla" w:cs="Sakkal Majalla"/>
          <w:b/>
          <w:bCs/>
          <w:sz w:val="24"/>
          <w:szCs w:val="24"/>
          <w:rtl/>
          <w:lang w:eastAsia="en-US" w:bidi="ar-DZ"/>
        </w:rPr>
        <w:t xml:space="preserve">    </w:t>
      </w:r>
      <w:r w:rsidRPr="006450A2">
        <w:rPr>
          <w:rFonts w:ascii="Sakkal Majalla" w:eastAsia="Calibri" w:hAnsi="Sakkal Majalla" w:cs="Sakkal Majalla"/>
          <w:sz w:val="24"/>
          <w:szCs w:val="24"/>
          <w:u w:val="single"/>
          <w:rtl/>
          <w:lang w:eastAsia="en-US" w:bidi="ar-DZ"/>
        </w:rPr>
        <w:t>الأستاذ</w:t>
      </w:r>
      <w:r w:rsidRPr="006450A2">
        <w:rPr>
          <w:rFonts w:ascii="Sakkal Majalla" w:eastAsia="Calibri" w:hAnsi="Sakkal Majalla" w:cs="Sakkal Majalla"/>
          <w:sz w:val="24"/>
          <w:szCs w:val="24"/>
          <w:rtl/>
          <w:lang w:eastAsia="en-US" w:bidi="ar-DZ"/>
        </w:rPr>
        <w:t xml:space="preserve">: </w:t>
      </w:r>
      <w:r w:rsidRPr="006450A2">
        <w:rPr>
          <w:rFonts w:ascii="Sakkal Majalla" w:eastAsia="Calibri" w:hAnsi="Sakkal Majalla" w:cs="Sakkal Majalla"/>
          <w:b/>
          <w:bCs/>
          <w:sz w:val="24"/>
          <w:szCs w:val="24"/>
          <w:rtl/>
          <w:lang w:eastAsia="en-US" w:bidi="ar-DZ"/>
        </w:rPr>
        <w:t>بوبكر سي بلخير</w:t>
      </w:r>
    </w:p>
    <w:p w:rsidR="006450A2" w:rsidRPr="006450A2" w:rsidRDefault="006450A2" w:rsidP="00BC3A09">
      <w:pPr>
        <w:spacing w:after="0" w:line="240" w:lineRule="auto"/>
        <w:rPr>
          <w:rFonts w:ascii="Sakkal Majalla" w:eastAsia="Calibri" w:hAnsi="Sakkal Majalla" w:cs="Sakkal Majalla"/>
          <w:sz w:val="24"/>
          <w:szCs w:val="24"/>
          <w:rtl/>
          <w:lang w:eastAsia="en-US" w:bidi="ar-DZ"/>
        </w:rPr>
      </w:pPr>
      <w:r w:rsidRPr="006450A2">
        <w:rPr>
          <w:rFonts w:ascii="Sakkal Majalla" w:eastAsia="Calibri" w:hAnsi="Sakkal Majalla" w:cs="Sakkal Majalla"/>
          <w:sz w:val="24"/>
          <w:szCs w:val="24"/>
          <w:u w:val="single"/>
          <w:rtl/>
          <w:lang w:eastAsia="en-US" w:bidi="ar-DZ"/>
        </w:rPr>
        <w:t>المستوى</w:t>
      </w:r>
      <w:r w:rsidRPr="006450A2">
        <w:rPr>
          <w:rFonts w:ascii="Sakkal Majalla" w:eastAsia="Calibri" w:hAnsi="Sakkal Majalla" w:cs="Sakkal Majalla"/>
          <w:sz w:val="24"/>
          <w:szCs w:val="24"/>
          <w:rtl/>
          <w:lang w:eastAsia="en-US" w:bidi="ar-DZ"/>
        </w:rPr>
        <w:t>:</w:t>
      </w:r>
      <w:r w:rsidRPr="006450A2">
        <w:rPr>
          <w:rFonts w:ascii="Sakkal Majalla" w:eastAsia="Calibri" w:hAnsi="Sakkal Majalla" w:cs="Sakkal Majalla" w:hint="cs"/>
          <w:sz w:val="24"/>
          <w:szCs w:val="24"/>
          <w:rtl/>
          <w:lang w:eastAsia="en-US" w:bidi="ar-DZ"/>
        </w:rPr>
        <w:t xml:space="preserve"> </w:t>
      </w:r>
      <w:r w:rsidRPr="006450A2">
        <w:rPr>
          <w:rFonts w:ascii="Sakkal Majalla" w:eastAsia="Calibri" w:hAnsi="Sakkal Majalla" w:cs="Sakkal Majalla"/>
          <w:b/>
          <w:bCs/>
          <w:sz w:val="24"/>
          <w:szCs w:val="24"/>
          <w:rtl/>
          <w:lang w:eastAsia="en-US" w:bidi="ar-DZ"/>
        </w:rPr>
        <w:t xml:space="preserve">السنة الرابعة                                                                                            </w:t>
      </w:r>
      <w:r w:rsidRPr="006450A2">
        <w:rPr>
          <w:rFonts w:ascii="Sakkal Majalla" w:eastAsia="Calibri" w:hAnsi="Sakkal Majalla" w:cs="Sakkal Majalla" w:hint="cs"/>
          <w:b/>
          <w:bCs/>
          <w:sz w:val="24"/>
          <w:szCs w:val="24"/>
          <w:rtl/>
          <w:lang w:eastAsia="en-US" w:bidi="ar-DZ"/>
        </w:rPr>
        <w:t xml:space="preserve">                                </w:t>
      </w:r>
      <w:r w:rsidRPr="006450A2">
        <w:rPr>
          <w:rFonts w:ascii="Sakkal Majalla" w:eastAsia="Calibri" w:hAnsi="Sakkal Majalla" w:cs="Sakkal Majalla"/>
          <w:b/>
          <w:bCs/>
          <w:sz w:val="24"/>
          <w:szCs w:val="24"/>
          <w:rtl/>
          <w:lang w:eastAsia="en-US" w:bidi="ar-DZ"/>
        </w:rPr>
        <w:t xml:space="preserve">   </w:t>
      </w:r>
      <w:r w:rsidRPr="006450A2">
        <w:rPr>
          <w:rFonts w:ascii="Sakkal Majalla" w:eastAsia="Calibri" w:hAnsi="Sakkal Majalla" w:cs="Sakkal Majalla"/>
          <w:sz w:val="24"/>
          <w:szCs w:val="24"/>
          <w:u w:val="single"/>
          <w:rtl/>
          <w:lang w:eastAsia="en-US" w:bidi="ar-DZ"/>
        </w:rPr>
        <w:t>تاريخ الانجاز :</w:t>
      </w:r>
      <w:r w:rsidR="00BC3A09">
        <w:rPr>
          <w:rFonts w:ascii="Sakkal Majalla" w:eastAsia="Calibri" w:hAnsi="Sakkal Majalla" w:cs="Sakkal Majalla" w:hint="cs"/>
          <w:b/>
          <w:bCs/>
          <w:sz w:val="24"/>
          <w:szCs w:val="24"/>
          <w:rtl/>
          <w:lang w:eastAsia="en-US" w:bidi="ar-DZ"/>
        </w:rPr>
        <w:t>03</w:t>
      </w:r>
      <w:r w:rsidRPr="006450A2">
        <w:rPr>
          <w:rFonts w:ascii="Sakkal Majalla" w:eastAsia="Calibri" w:hAnsi="Sakkal Majalla" w:cs="Sakkal Majalla" w:hint="cs"/>
          <w:b/>
          <w:bCs/>
          <w:sz w:val="24"/>
          <w:szCs w:val="24"/>
          <w:rtl/>
          <w:lang w:eastAsia="en-US" w:bidi="ar-DZ"/>
        </w:rPr>
        <w:t xml:space="preserve"> مارس</w:t>
      </w:r>
      <w:r w:rsidRPr="006450A2">
        <w:rPr>
          <w:rFonts w:ascii="Sakkal Majalla" w:eastAsia="Calibri" w:hAnsi="Sakkal Majalla" w:cs="Sakkal Majalla"/>
          <w:b/>
          <w:bCs/>
          <w:sz w:val="24"/>
          <w:szCs w:val="24"/>
          <w:rtl/>
          <w:lang w:eastAsia="en-US" w:bidi="ar-DZ"/>
        </w:rPr>
        <w:t xml:space="preserve"> </w:t>
      </w:r>
      <w:r w:rsidR="00BC3A09">
        <w:rPr>
          <w:rFonts w:ascii="Sakkal Majalla" w:eastAsia="Calibri" w:hAnsi="Sakkal Majalla" w:cs="Sakkal Majalla" w:hint="cs"/>
          <w:b/>
          <w:bCs/>
          <w:sz w:val="24"/>
          <w:szCs w:val="24"/>
          <w:rtl/>
          <w:lang w:eastAsia="en-US" w:bidi="ar-DZ"/>
        </w:rPr>
        <w:t>2024</w:t>
      </w:r>
    </w:p>
    <w:p w:rsidR="006450A2" w:rsidRPr="006450A2" w:rsidRDefault="006450A2" w:rsidP="006450A2">
      <w:pPr>
        <w:spacing w:after="0" w:line="240" w:lineRule="auto"/>
        <w:jc w:val="center"/>
        <w:rPr>
          <w:rFonts w:ascii="Sakkal Majalla" w:eastAsia="Calibri" w:hAnsi="Sakkal Majalla" w:cs="Sakkal Majalla"/>
          <w:b/>
          <w:bCs/>
          <w:sz w:val="24"/>
          <w:szCs w:val="24"/>
          <w:rtl/>
          <w:lang w:eastAsia="en-US" w:bidi="ar-DZ"/>
        </w:rPr>
      </w:pPr>
      <w:r w:rsidRPr="006450A2">
        <w:rPr>
          <w:rFonts w:ascii="Sakkal Majalla" w:eastAsia="Calibri" w:hAnsi="Sakkal Majalla" w:cs="Sakkal Majalla" w:hint="cs"/>
          <w:b/>
          <w:bCs/>
          <w:sz w:val="24"/>
          <w:szCs w:val="24"/>
          <w:u w:val="single"/>
          <w:rtl/>
          <w:lang w:eastAsia="en-US" w:bidi="ar-DZ"/>
        </w:rPr>
        <w:t>اختبار</w:t>
      </w:r>
      <w:r w:rsidRPr="006450A2">
        <w:rPr>
          <w:rFonts w:ascii="Sakkal Majalla" w:eastAsia="Calibri" w:hAnsi="Sakkal Majalla" w:cs="Sakkal Majalla"/>
          <w:b/>
          <w:bCs/>
          <w:sz w:val="24"/>
          <w:szCs w:val="24"/>
          <w:u w:val="single"/>
          <w:rtl/>
          <w:lang w:eastAsia="en-US" w:bidi="ar-DZ"/>
        </w:rPr>
        <w:t xml:space="preserve"> الفصل</w:t>
      </w:r>
      <w:r w:rsidRPr="006450A2">
        <w:rPr>
          <w:rFonts w:ascii="Sakkal Majalla" w:eastAsia="Calibri" w:hAnsi="Sakkal Majalla" w:cs="Sakkal Majalla"/>
          <w:b/>
          <w:bCs/>
          <w:sz w:val="24"/>
          <w:szCs w:val="24"/>
          <w:rtl/>
          <w:lang w:val="en-US" w:eastAsia="en-US" w:bidi="ar-DZ"/>
        </w:rPr>
        <w:t xml:space="preserve">: </w:t>
      </w:r>
      <w:r w:rsidRPr="006450A2">
        <w:rPr>
          <w:rFonts w:ascii="Sakkal Majalla" w:eastAsia="Calibri" w:hAnsi="Sakkal Majalla" w:cs="Sakkal Majalla" w:hint="cs"/>
          <w:b/>
          <w:bCs/>
          <w:sz w:val="24"/>
          <w:szCs w:val="24"/>
          <w:rtl/>
          <w:lang w:val="en-US" w:eastAsia="en-US" w:bidi="ar-DZ"/>
        </w:rPr>
        <w:t>الثاني</w:t>
      </w:r>
    </w:p>
    <w:p w:rsidR="006450A2" w:rsidRPr="006450A2" w:rsidRDefault="006450A2" w:rsidP="006450A2">
      <w:pPr>
        <w:spacing w:after="0" w:line="240" w:lineRule="auto"/>
        <w:rPr>
          <w:rFonts w:ascii="Sakkal Majalla" w:eastAsia="Calibri" w:hAnsi="Sakkal Majalla" w:cs="Sakkal Majalla"/>
          <w:b/>
          <w:bCs/>
          <w:color w:val="000000"/>
          <w:sz w:val="24"/>
          <w:szCs w:val="24"/>
          <w:rtl/>
          <w:lang w:eastAsia="en-US" w:bidi="ar-DZ"/>
        </w:rPr>
      </w:pPr>
      <w:r w:rsidRPr="006450A2">
        <w:rPr>
          <w:rFonts w:ascii="Sakkal Majalla" w:eastAsia="Calibri" w:hAnsi="Sakkal Majalla" w:cs="Sakkal Majalla"/>
          <w:b/>
          <w:bCs/>
          <w:color w:val="000000"/>
          <w:sz w:val="24"/>
          <w:szCs w:val="24"/>
          <w:u w:val="single"/>
          <w:rtl/>
          <w:lang w:eastAsia="en-US" w:bidi="ar-DZ"/>
        </w:rPr>
        <w:t>الكفاءات أو المؤشرات المراد تقييمها</w:t>
      </w:r>
      <w:r w:rsidRPr="006450A2">
        <w:rPr>
          <w:rFonts w:ascii="Sakkal Majalla" w:eastAsia="Calibri" w:hAnsi="Sakkal Majalla" w:cs="Sakkal Majalla"/>
          <w:b/>
          <w:bCs/>
          <w:color w:val="000000"/>
          <w:sz w:val="24"/>
          <w:szCs w:val="24"/>
          <w:rtl/>
          <w:lang w:eastAsia="en-US" w:bidi="ar-DZ"/>
        </w:rPr>
        <w:t>:</w:t>
      </w:r>
    </w:p>
    <w:p w:rsidR="006450A2" w:rsidRPr="006450A2" w:rsidRDefault="006450A2" w:rsidP="006450A2">
      <w:pPr>
        <w:spacing w:line="240" w:lineRule="auto"/>
        <w:rPr>
          <w:rFonts w:ascii="Sakkal Majalla" w:eastAsia="Calibri" w:hAnsi="Sakkal Majalla" w:cs="Sakkal Majalla"/>
          <w:sz w:val="24"/>
          <w:szCs w:val="24"/>
          <w:rtl/>
          <w:lang w:eastAsia="en-US"/>
        </w:rPr>
      </w:pPr>
      <w:r w:rsidRPr="006450A2">
        <w:rPr>
          <w:rFonts w:ascii="Sakkal Majalla" w:eastAsia="Calibri" w:hAnsi="Sakkal Majalla" w:cs="Sakkal Majalla"/>
          <w:sz w:val="24"/>
          <w:szCs w:val="24"/>
          <w:rtl/>
          <w:lang w:val="en-GB" w:eastAsia="en-US"/>
        </w:rPr>
        <w:t>–</w:t>
      </w:r>
      <w:r w:rsidRPr="006450A2">
        <w:rPr>
          <w:rFonts w:ascii="Sakkal Majalla" w:eastAsia="Calibri" w:hAnsi="Sakkal Majalla" w:cs="Sakkal Majalla" w:hint="cs"/>
          <w:sz w:val="24"/>
          <w:szCs w:val="24"/>
          <w:rtl/>
          <w:lang w:val="en-GB" w:eastAsia="en-US"/>
        </w:rPr>
        <w:t xml:space="preserve"> </w:t>
      </w:r>
      <w:r w:rsidRPr="006450A2">
        <w:rPr>
          <w:rFonts w:ascii="Sakkal Majalla" w:eastAsia="Calibri" w:hAnsi="Sakkal Majalla" w:cs="Sakkal Majalla" w:hint="cs"/>
          <w:sz w:val="24"/>
          <w:szCs w:val="24"/>
          <w:rtl/>
          <w:lang w:eastAsia="en-US"/>
        </w:rPr>
        <w:t>يعرف قواعد الأمن الكهربائي وكيفية حماية الأشخاص الأجهزة من خطر الكهرباء</w:t>
      </w:r>
      <w:r w:rsidR="005D2ACF" w:rsidRPr="005D2ACF">
        <w:rPr>
          <w:rFonts w:ascii="Sakkal Majalla" w:eastAsia="Calibri" w:hAnsi="Sakkal Majalla" w:cs="Sakkal Majalla" w:hint="cs"/>
          <w:sz w:val="24"/>
          <w:szCs w:val="24"/>
          <w:rtl/>
          <w:lang w:eastAsia="en-US"/>
        </w:rPr>
        <w:t xml:space="preserve">. </w:t>
      </w:r>
      <w:r w:rsidR="005D2ACF">
        <w:rPr>
          <w:rFonts w:ascii="Sakkal Majalla" w:eastAsia="Calibri" w:hAnsi="Sakkal Majalla" w:cs="Sakkal Majalla"/>
          <w:sz w:val="24"/>
          <w:szCs w:val="24"/>
          <w:rtl/>
          <w:lang w:eastAsia="en-US"/>
        </w:rPr>
        <w:t>–</w:t>
      </w:r>
      <w:r w:rsidR="005D2ACF">
        <w:rPr>
          <w:rFonts w:ascii="Sakkal Majalla" w:eastAsia="Calibri" w:hAnsi="Sakkal Majalla" w:cs="Sakkal Majalla" w:hint="cs"/>
          <w:sz w:val="24"/>
          <w:szCs w:val="24"/>
          <w:rtl/>
          <w:lang w:eastAsia="en-US"/>
        </w:rPr>
        <w:t xml:space="preserve"> يفرق بين التيار الكهربائي المتناوب والتيار الكهربائي المستمر.</w:t>
      </w:r>
    </w:p>
    <w:p w:rsidR="006450A2" w:rsidRPr="006450A2" w:rsidRDefault="006450A2" w:rsidP="00F975E0">
      <w:pPr>
        <w:contextualSpacing/>
        <w:rPr>
          <w:rFonts w:ascii="Sakkal Majalla" w:eastAsia="Calibri" w:hAnsi="Sakkal Majalla" w:cs="Sakkal Majalla"/>
          <w:sz w:val="24"/>
          <w:szCs w:val="24"/>
          <w:rtl/>
          <w:lang w:val="en-GB" w:eastAsia="en-US" w:bidi="ar-DZ"/>
        </w:rPr>
      </w:pPr>
      <w:r w:rsidRPr="006450A2">
        <w:rPr>
          <w:rFonts w:ascii="Sakkal Majalla" w:eastAsia="Calibri" w:hAnsi="Sakkal Majalla" w:cs="Sakkal Majalla"/>
          <w:sz w:val="24"/>
          <w:szCs w:val="24"/>
          <w:rtl/>
          <w:lang w:val="en-GB" w:eastAsia="en-US"/>
        </w:rPr>
        <w:t xml:space="preserve">–يعبر عن تفاعل محلول </w:t>
      </w:r>
      <w:r w:rsidR="00F975E0">
        <w:rPr>
          <w:rFonts w:ascii="Sakkal Majalla" w:eastAsia="Calibri" w:hAnsi="Sakkal Majalla" w:cs="Sakkal Majalla" w:hint="cs"/>
          <w:sz w:val="24"/>
          <w:szCs w:val="24"/>
          <w:rtl/>
          <w:lang w:val="en-GB" w:eastAsia="en-US"/>
        </w:rPr>
        <w:t>حمضي</w:t>
      </w:r>
      <w:r w:rsidRPr="006450A2">
        <w:rPr>
          <w:rFonts w:ascii="Sakkal Majalla" w:eastAsia="Calibri" w:hAnsi="Sakkal Majalla" w:cs="Sakkal Majalla"/>
          <w:sz w:val="24"/>
          <w:szCs w:val="24"/>
          <w:rtl/>
          <w:lang w:val="en-GB" w:eastAsia="en-US"/>
        </w:rPr>
        <w:t xml:space="preserve"> مع </w:t>
      </w:r>
      <w:r w:rsidR="00F975E0">
        <w:rPr>
          <w:rFonts w:ascii="Sakkal Majalla" w:eastAsia="Calibri" w:hAnsi="Sakkal Majalla" w:cs="Sakkal Majalla" w:hint="cs"/>
          <w:sz w:val="24"/>
          <w:szCs w:val="24"/>
          <w:rtl/>
          <w:lang w:val="en-GB" w:eastAsia="en-US"/>
        </w:rPr>
        <w:t>ملح</w:t>
      </w:r>
      <w:r w:rsidRPr="006450A2">
        <w:rPr>
          <w:rFonts w:ascii="Sakkal Majalla" w:eastAsia="Calibri" w:hAnsi="Sakkal Majalla" w:cs="Sakkal Majalla"/>
          <w:sz w:val="24"/>
          <w:szCs w:val="24"/>
          <w:rtl/>
          <w:lang w:val="en-GB" w:eastAsia="en-US"/>
        </w:rPr>
        <w:t xml:space="preserve"> بمعادلة كيمائية. </w:t>
      </w:r>
      <w:r w:rsidRPr="006450A2">
        <w:rPr>
          <w:rFonts w:ascii="Sakkal Majalla" w:eastAsia="Calibri" w:hAnsi="Sakkal Majalla" w:cs="Sakkal Majalla"/>
          <w:sz w:val="24"/>
          <w:szCs w:val="24"/>
          <w:rtl/>
          <w:lang w:eastAsia="en-US"/>
        </w:rPr>
        <w:t>-</w:t>
      </w:r>
      <w:r w:rsidRPr="006450A2">
        <w:rPr>
          <w:rFonts w:ascii="Sakkal Majalla" w:eastAsia="Calibri" w:hAnsi="Sakkal Majalla" w:cs="Sakkal Majalla"/>
          <w:sz w:val="24"/>
          <w:szCs w:val="24"/>
          <w:rtl/>
          <w:lang w:val="en-GB" w:eastAsia="en-US"/>
        </w:rPr>
        <w:t xml:space="preserve">يحترم مبدأ </w:t>
      </w:r>
      <w:proofErr w:type="spellStart"/>
      <w:r w:rsidRPr="006450A2">
        <w:rPr>
          <w:rFonts w:ascii="Sakkal Majalla" w:eastAsia="Calibri" w:hAnsi="Sakkal Majalla" w:cs="Sakkal Majalla"/>
          <w:sz w:val="24"/>
          <w:szCs w:val="24"/>
          <w:rtl/>
          <w:lang w:val="en-GB" w:eastAsia="en-US"/>
        </w:rPr>
        <w:t>انحفاظ</w:t>
      </w:r>
      <w:proofErr w:type="spellEnd"/>
      <w:r w:rsidRPr="006450A2">
        <w:rPr>
          <w:rFonts w:ascii="Sakkal Majalla" w:eastAsia="Calibri" w:hAnsi="Sakkal Majalla" w:cs="Sakkal Majalla"/>
          <w:sz w:val="24"/>
          <w:szCs w:val="24"/>
          <w:rtl/>
          <w:lang w:val="en-GB" w:eastAsia="en-US"/>
        </w:rPr>
        <w:t xml:space="preserve"> الذرات (عددا ونوعا) </w:t>
      </w:r>
      <w:proofErr w:type="gramStart"/>
      <w:r w:rsidRPr="006450A2">
        <w:rPr>
          <w:rFonts w:ascii="Sakkal Majalla" w:eastAsia="Calibri" w:hAnsi="Sakkal Majalla" w:cs="Sakkal Majalla"/>
          <w:sz w:val="24"/>
          <w:szCs w:val="24"/>
          <w:rtl/>
          <w:lang w:val="en-GB" w:eastAsia="en-US"/>
        </w:rPr>
        <w:t>و</w:t>
      </w:r>
      <w:r w:rsidRPr="006450A2">
        <w:rPr>
          <w:rFonts w:ascii="Sakkal Majalla" w:eastAsia="Calibri" w:hAnsi="Sakkal Majalla" w:cs="Sakkal Majalla" w:hint="cs"/>
          <w:sz w:val="24"/>
          <w:szCs w:val="24"/>
          <w:rtl/>
          <w:lang w:val="en-GB" w:eastAsia="en-US"/>
        </w:rPr>
        <w:t xml:space="preserve"> </w:t>
      </w:r>
      <w:proofErr w:type="spellStart"/>
      <w:r w:rsidRPr="006450A2">
        <w:rPr>
          <w:rFonts w:ascii="Sakkal Majalla" w:eastAsia="Calibri" w:hAnsi="Sakkal Majalla" w:cs="Sakkal Majalla"/>
          <w:sz w:val="24"/>
          <w:szCs w:val="24"/>
          <w:rtl/>
          <w:lang w:val="en-GB" w:eastAsia="en-US"/>
        </w:rPr>
        <w:t>انحفاظ</w:t>
      </w:r>
      <w:proofErr w:type="spellEnd"/>
      <w:proofErr w:type="gramEnd"/>
      <w:r w:rsidRPr="006450A2">
        <w:rPr>
          <w:rFonts w:ascii="Sakkal Majalla" w:eastAsia="Calibri" w:hAnsi="Sakkal Majalla" w:cs="Sakkal Majalla"/>
          <w:sz w:val="24"/>
          <w:szCs w:val="24"/>
          <w:rtl/>
          <w:lang w:val="en-GB" w:eastAsia="en-US"/>
        </w:rPr>
        <w:t xml:space="preserve"> الشحنة عند كتابة معادلة التفاعل الكيميائي. –</w:t>
      </w:r>
      <w:r w:rsidRPr="006450A2">
        <w:rPr>
          <w:rFonts w:ascii="Sakkal Majalla" w:eastAsia="Calibri" w:hAnsi="Sakkal Majalla" w:cs="Sakkal Majalla" w:hint="cs"/>
          <w:sz w:val="24"/>
          <w:szCs w:val="24"/>
          <w:rtl/>
          <w:lang w:val="en-GB" w:eastAsia="en-US"/>
        </w:rPr>
        <w:t xml:space="preserve">يمثل كل فعل ميكانيكي يطبقه جملة م على جملة م أخرى بشعاع. </w:t>
      </w:r>
      <w:r w:rsidRPr="006450A2">
        <w:rPr>
          <w:rFonts w:ascii="Sakkal Majalla" w:eastAsia="Calibri" w:hAnsi="Sakkal Majalla" w:cs="Sakkal Majalla" w:hint="cs"/>
          <w:sz w:val="24"/>
          <w:szCs w:val="24"/>
          <w:rtl/>
          <w:lang w:eastAsia="en-US" w:bidi="ar-DZ"/>
        </w:rPr>
        <w:t>-يطبق قانون الثقل لحسابه.</w:t>
      </w:r>
      <w:r w:rsidRPr="006450A2">
        <w:rPr>
          <w:rFonts w:ascii="Sakkal Majalla" w:eastAsia="Calibri" w:hAnsi="Sakkal Majalla" w:cs="Sakkal Majalla" w:hint="cs"/>
          <w:sz w:val="24"/>
          <w:szCs w:val="24"/>
          <w:rtl/>
          <w:lang w:val="en-GB" w:eastAsia="en-US" w:bidi="ar-DZ"/>
        </w:rPr>
        <w:t xml:space="preserve"> </w:t>
      </w:r>
      <w:r w:rsidRPr="006450A2">
        <w:rPr>
          <w:rFonts w:ascii="Sakkal Majalla" w:eastAsia="Calibri" w:hAnsi="Sakkal Majalla" w:cs="Sakkal Majalla"/>
          <w:sz w:val="24"/>
          <w:szCs w:val="24"/>
          <w:rtl/>
          <w:lang w:val="en-GB" w:eastAsia="en-US" w:bidi="ar-DZ"/>
        </w:rPr>
        <w:t>-يعرف خصائص الشعاع الممثّل لثقل جسم ما.</w:t>
      </w:r>
      <w:r w:rsidRPr="006450A2">
        <w:rPr>
          <w:rFonts w:ascii="Sakkal Majalla" w:eastAsia="Calibri" w:hAnsi="Sakkal Majalla" w:cs="Sakkal Majalla" w:hint="cs"/>
          <w:sz w:val="24"/>
          <w:szCs w:val="24"/>
          <w:rtl/>
          <w:lang w:val="en-GB" w:eastAsia="en-US" w:bidi="ar-DZ"/>
        </w:rPr>
        <w:t xml:space="preserve"> </w:t>
      </w:r>
      <w:r w:rsidRPr="006450A2">
        <w:rPr>
          <w:rFonts w:ascii="Sakkal Majalla" w:eastAsia="Calibri" w:hAnsi="Sakkal Majalla" w:cs="Sakkal Majalla"/>
          <w:sz w:val="24"/>
          <w:szCs w:val="24"/>
          <w:rtl/>
          <w:lang w:val="en-GB" w:eastAsia="en-US" w:bidi="ar-DZ"/>
        </w:rPr>
        <w:t>-يمثّل الثقل بشعاع</w:t>
      </w:r>
      <w:r w:rsidRPr="006450A2">
        <w:rPr>
          <w:rFonts w:ascii="Sakkal Majalla" w:eastAsia="Calibri" w:hAnsi="Sakkal Majalla" w:cs="Sakkal Majalla" w:hint="cs"/>
          <w:sz w:val="24"/>
          <w:szCs w:val="24"/>
          <w:rtl/>
          <w:lang w:val="en-GB" w:eastAsia="en-US" w:bidi="ar-DZ"/>
        </w:rPr>
        <w:t>.</w:t>
      </w:r>
    </w:p>
    <w:tbl>
      <w:tblPr>
        <w:tblStyle w:val="Grilledutableau11"/>
        <w:tblpPr w:leftFromText="180" w:rightFromText="180" w:vertAnchor="text" w:horzAnchor="margin" w:tblpY="243"/>
        <w:bidiVisual/>
        <w:tblW w:w="0" w:type="auto"/>
        <w:tblLook w:val="04A0" w:firstRow="1" w:lastRow="0" w:firstColumn="1" w:lastColumn="0" w:noHBand="0" w:noVBand="1"/>
      </w:tblPr>
      <w:tblGrid>
        <w:gridCol w:w="766"/>
        <w:gridCol w:w="932"/>
        <w:gridCol w:w="985"/>
        <w:gridCol w:w="1146"/>
        <w:gridCol w:w="891"/>
        <w:gridCol w:w="977"/>
        <w:gridCol w:w="895"/>
        <w:gridCol w:w="1019"/>
        <w:gridCol w:w="891"/>
        <w:gridCol w:w="737"/>
      </w:tblGrid>
      <w:tr w:rsidR="006450A2" w:rsidRPr="006450A2" w:rsidTr="00D21742">
        <w:trPr>
          <w:trHeight w:val="700"/>
        </w:trPr>
        <w:tc>
          <w:tcPr>
            <w:tcW w:w="766" w:type="dxa"/>
            <w:tcBorders>
              <w:tr2bl w:val="single" w:sz="4" w:space="0" w:color="auto"/>
            </w:tcBorders>
          </w:tcPr>
          <w:p w:rsidR="006450A2" w:rsidRPr="006450A2" w:rsidRDefault="006450A2" w:rsidP="006450A2">
            <w:pPr>
              <w:jc w:val="right"/>
              <w:rPr>
                <w:rFonts w:ascii="Sakkal Majalla" w:eastAsia="Calibri" w:hAnsi="Sakkal Majalla" w:cs="Sakkal Majalla"/>
                <w:sz w:val="18"/>
                <w:szCs w:val="18"/>
                <w:rtl/>
                <w:lang w:eastAsia="en-US" w:bidi="ar-DZ"/>
              </w:rPr>
            </w:pPr>
            <w:r w:rsidRPr="006450A2">
              <w:rPr>
                <w:rFonts w:ascii="Sakkal Majalla" w:eastAsia="Calibri" w:hAnsi="Sakkal Majalla" w:cs="Sakkal Majalla"/>
                <w:sz w:val="18"/>
                <w:szCs w:val="18"/>
                <w:rtl/>
                <w:lang w:eastAsia="en-US" w:bidi="ar-DZ"/>
              </w:rPr>
              <w:t>العلامات</w:t>
            </w:r>
          </w:p>
          <w:p w:rsidR="006450A2" w:rsidRPr="006450A2" w:rsidRDefault="006450A2" w:rsidP="006450A2">
            <w:pPr>
              <w:jc w:val="right"/>
              <w:rPr>
                <w:rFonts w:ascii="Sakkal Majalla" w:eastAsia="Calibri" w:hAnsi="Sakkal Majalla" w:cs="Sakkal Majalla"/>
                <w:sz w:val="18"/>
                <w:szCs w:val="18"/>
                <w:rtl/>
                <w:lang w:eastAsia="en-US" w:bidi="ar-DZ"/>
              </w:rPr>
            </w:pPr>
          </w:p>
          <w:p w:rsidR="006450A2" w:rsidRPr="006450A2" w:rsidRDefault="006450A2" w:rsidP="006450A2">
            <w:pPr>
              <w:rPr>
                <w:rFonts w:ascii="Sakkal Majalla" w:eastAsia="Calibri" w:hAnsi="Sakkal Majalla" w:cs="Sakkal Majalla"/>
                <w:sz w:val="18"/>
                <w:szCs w:val="18"/>
                <w:rtl/>
                <w:lang w:eastAsia="en-US" w:bidi="ar-DZ"/>
              </w:rPr>
            </w:pPr>
            <w:r w:rsidRPr="006450A2">
              <w:rPr>
                <w:rFonts w:ascii="Sakkal Majalla" w:eastAsia="Calibri" w:hAnsi="Sakkal Majalla" w:cs="Sakkal Majalla"/>
                <w:sz w:val="18"/>
                <w:szCs w:val="18"/>
                <w:rtl/>
                <w:lang w:eastAsia="en-US" w:bidi="ar-DZ"/>
              </w:rPr>
              <w:t>الأقسام</w:t>
            </w:r>
          </w:p>
        </w:tc>
        <w:tc>
          <w:tcPr>
            <w:tcW w:w="932" w:type="dxa"/>
          </w:tcPr>
          <w:p w:rsidR="006450A2" w:rsidRPr="006450A2" w:rsidRDefault="006450A2" w:rsidP="006450A2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 w:rsidRPr="006450A2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0 – 4.99</w:t>
            </w:r>
          </w:p>
        </w:tc>
        <w:tc>
          <w:tcPr>
            <w:tcW w:w="985" w:type="dxa"/>
          </w:tcPr>
          <w:p w:rsidR="006450A2" w:rsidRPr="006450A2" w:rsidRDefault="006450A2" w:rsidP="006450A2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 w:rsidRPr="006450A2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5– 9.99</w:t>
            </w:r>
          </w:p>
        </w:tc>
        <w:tc>
          <w:tcPr>
            <w:tcW w:w="1146" w:type="dxa"/>
          </w:tcPr>
          <w:p w:rsidR="006450A2" w:rsidRPr="006450A2" w:rsidRDefault="006450A2" w:rsidP="006450A2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 w:rsidRPr="006450A2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10– 14.99</w:t>
            </w:r>
          </w:p>
        </w:tc>
        <w:tc>
          <w:tcPr>
            <w:tcW w:w="891" w:type="dxa"/>
          </w:tcPr>
          <w:p w:rsidR="006450A2" w:rsidRPr="006450A2" w:rsidRDefault="006450A2" w:rsidP="006450A2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 w:rsidRPr="006450A2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15– 20</w:t>
            </w:r>
          </w:p>
        </w:tc>
        <w:tc>
          <w:tcPr>
            <w:tcW w:w="977" w:type="dxa"/>
          </w:tcPr>
          <w:p w:rsidR="006450A2" w:rsidRPr="006450A2" w:rsidRDefault="006450A2" w:rsidP="006450A2">
            <w:pPr>
              <w:jc w:val="center"/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</w:pPr>
            <w:r w:rsidRPr="006450A2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>عدد الناجحين</w:t>
            </w:r>
          </w:p>
        </w:tc>
        <w:tc>
          <w:tcPr>
            <w:tcW w:w="895" w:type="dxa"/>
          </w:tcPr>
          <w:p w:rsidR="006450A2" w:rsidRPr="006450A2" w:rsidRDefault="006450A2" w:rsidP="006450A2">
            <w:pPr>
              <w:jc w:val="center"/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</w:pPr>
            <w:r w:rsidRPr="006450A2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>نسبة النجاح</w:t>
            </w:r>
          </w:p>
        </w:tc>
        <w:tc>
          <w:tcPr>
            <w:tcW w:w="1019" w:type="dxa"/>
          </w:tcPr>
          <w:p w:rsidR="006450A2" w:rsidRPr="006450A2" w:rsidRDefault="006450A2" w:rsidP="006450A2">
            <w:pPr>
              <w:jc w:val="center"/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</w:pPr>
            <w:r w:rsidRPr="006450A2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>معدل القسم</w:t>
            </w:r>
          </w:p>
        </w:tc>
        <w:tc>
          <w:tcPr>
            <w:tcW w:w="891" w:type="dxa"/>
          </w:tcPr>
          <w:p w:rsidR="006450A2" w:rsidRPr="006450A2" w:rsidRDefault="006450A2" w:rsidP="006450A2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 w:rsidRPr="006450A2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أعلى نقطة</w:t>
            </w:r>
          </w:p>
        </w:tc>
        <w:tc>
          <w:tcPr>
            <w:tcW w:w="737" w:type="dxa"/>
          </w:tcPr>
          <w:p w:rsidR="006450A2" w:rsidRPr="006450A2" w:rsidRDefault="006450A2" w:rsidP="006450A2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 w:rsidRPr="006450A2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أصغر نقطة</w:t>
            </w:r>
            <w:r w:rsidRPr="006450A2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</w:t>
            </w:r>
          </w:p>
        </w:tc>
      </w:tr>
      <w:tr w:rsidR="006450A2" w:rsidRPr="006450A2" w:rsidTr="00D21742">
        <w:trPr>
          <w:trHeight w:val="303"/>
        </w:trPr>
        <w:tc>
          <w:tcPr>
            <w:tcW w:w="766" w:type="dxa"/>
          </w:tcPr>
          <w:p w:rsidR="006450A2" w:rsidRPr="006450A2" w:rsidRDefault="006450A2" w:rsidP="006B5E10">
            <w:pPr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</w:pPr>
            <w:r w:rsidRPr="006450A2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>4م</w:t>
            </w:r>
            <w:r w:rsidR="006B5E10"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eastAsia="en-US" w:bidi="ar-DZ"/>
              </w:rPr>
              <w:t>3</w:t>
            </w:r>
          </w:p>
        </w:tc>
        <w:tc>
          <w:tcPr>
            <w:tcW w:w="932" w:type="dxa"/>
          </w:tcPr>
          <w:p w:rsidR="006450A2" w:rsidRPr="006450A2" w:rsidRDefault="006450A2" w:rsidP="006450A2">
            <w:pPr>
              <w:jc w:val="center"/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985" w:type="dxa"/>
          </w:tcPr>
          <w:p w:rsidR="006450A2" w:rsidRPr="006450A2" w:rsidRDefault="006450A2" w:rsidP="006450A2">
            <w:pPr>
              <w:jc w:val="center"/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1146" w:type="dxa"/>
          </w:tcPr>
          <w:p w:rsidR="006450A2" w:rsidRPr="006450A2" w:rsidRDefault="006450A2" w:rsidP="006450A2">
            <w:pPr>
              <w:jc w:val="center"/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891" w:type="dxa"/>
          </w:tcPr>
          <w:p w:rsidR="006450A2" w:rsidRPr="006450A2" w:rsidRDefault="006450A2" w:rsidP="006450A2">
            <w:pPr>
              <w:jc w:val="center"/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977" w:type="dxa"/>
          </w:tcPr>
          <w:p w:rsidR="006450A2" w:rsidRPr="006450A2" w:rsidRDefault="006450A2" w:rsidP="006450A2">
            <w:pPr>
              <w:jc w:val="center"/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895" w:type="dxa"/>
          </w:tcPr>
          <w:p w:rsidR="006450A2" w:rsidRPr="006450A2" w:rsidRDefault="006450A2" w:rsidP="006450A2">
            <w:pPr>
              <w:jc w:val="center"/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1019" w:type="dxa"/>
          </w:tcPr>
          <w:p w:rsidR="006450A2" w:rsidRPr="006450A2" w:rsidRDefault="006450A2" w:rsidP="006450A2">
            <w:pPr>
              <w:jc w:val="center"/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891" w:type="dxa"/>
          </w:tcPr>
          <w:p w:rsidR="006450A2" w:rsidRPr="006450A2" w:rsidRDefault="006450A2" w:rsidP="006450A2">
            <w:pPr>
              <w:jc w:val="center"/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737" w:type="dxa"/>
          </w:tcPr>
          <w:p w:rsidR="006450A2" w:rsidRPr="006450A2" w:rsidRDefault="006450A2" w:rsidP="006450A2">
            <w:pPr>
              <w:jc w:val="center"/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</w:tr>
      <w:tr w:rsidR="006450A2" w:rsidRPr="006450A2" w:rsidTr="00D21742">
        <w:trPr>
          <w:trHeight w:val="320"/>
        </w:trPr>
        <w:tc>
          <w:tcPr>
            <w:tcW w:w="766" w:type="dxa"/>
          </w:tcPr>
          <w:p w:rsidR="006450A2" w:rsidRPr="006450A2" w:rsidRDefault="006B5E10" w:rsidP="006450A2">
            <w:pPr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</w:pPr>
            <w:r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>4م</w:t>
            </w:r>
            <w:r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eastAsia="en-US" w:bidi="ar-DZ"/>
              </w:rPr>
              <w:t>4</w:t>
            </w:r>
          </w:p>
        </w:tc>
        <w:tc>
          <w:tcPr>
            <w:tcW w:w="932" w:type="dxa"/>
          </w:tcPr>
          <w:p w:rsidR="006450A2" w:rsidRPr="006450A2" w:rsidRDefault="006450A2" w:rsidP="006450A2">
            <w:pPr>
              <w:jc w:val="center"/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985" w:type="dxa"/>
          </w:tcPr>
          <w:p w:rsidR="006450A2" w:rsidRPr="006450A2" w:rsidRDefault="006450A2" w:rsidP="006450A2">
            <w:pPr>
              <w:jc w:val="center"/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1146" w:type="dxa"/>
          </w:tcPr>
          <w:p w:rsidR="006450A2" w:rsidRPr="006450A2" w:rsidRDefault="006450A2" w:rsidP="006450A2">
            <w:pPr>
              <w:jc w:val="center"/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891" w:type="dxa"/>
          </w:tcPr>
          <w:p w:rsidR="006450A2" w:rsidRPr="006450A2" w:rsidRDefault="006450A2" w:rsidP="006450A2">
            <w:pPr>
              <w:jc w:val="center"/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977" w:type="dxa"/>
          </w:tcPr>
          <w:p w:rsidR="006450A2" w:rsidRPr="006450A2" w:rsidRDefault="006450A2" w:rsidP="006450A2">
            <w:pPr>
              <w:jc w:val="center"/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895" w:type="dxa"/>
          </w:tcPr>
          <w:p w:rsidR="006450A2" w:rsidRPr="006450A2" w:rsidRDefault="006450A2" w:rsidP="006450A2">
            <w:pPr>
              <w:jc w:val="center"/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1019" w:type="dxa"/>
          </w:tcPr>
          <w:p w:rsidR="006450A2" w:rsidRPr="006450A2" w:rsidRDefault="006450A2" w:rsidP="006450A2">
            <w:pPr>
              <w:jc w:val="center"/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891" w:type="dxa"/>
          </w:tcPr>
          <w:p w:rsidR="006450A2" w:rsidRPr="006450A2" w:rsidRDefault="006450A2" w:rsidP="006450A2">
            <w:pPr>
              <w:jc w:val="center"/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737" w:type="dxa"/>
          </w:tcPr>
          <w:p w:rsidR="006450A2" w:rsidRPr="006450A2" w:rsidRDefault="006450A2" w:rsidP="006450A2">
            <w:pPr>
              <w:jc w:val="center"/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</w:tr>
    </w:tbl>
    <w:p w:rsidR="006450A2" w:rsidRPr="006450A2" w:rsidRDefault="006450A2" w:rsidP="006450A2">
      <w:pPr>
        <w:spacing w:line="240" w:lineRule="auto"/>
        <w:rPr>
          <w:rFonts w:ascii="Sakkal Majalla" w:eastAsia="Calibri" w:hAnsi="Sakkal Majalla" w:cs="Sakkal Majalla"/>
          <w:b/>
          <w:bCs/>
          <w:color w:val="000000"/>
          <w:sz w:val="24"/>
          <w:szCs w:val="24"/>
          <w:rtl/>
          <w:lang w:eastAsia="en-US" w:bidi="ar-DZ"/>
        </w:rPr>
      </w:pPr>
      <w:r w:rsidRPr="006450A2">
        <w:rPr>
          <w:rFonts w:ascii="Sakkal Majalla" w:eastAsia="Calibri" w:hAnsi="Sakkal Majalla" w:cs="Sakkal Majalla"/>
          <w:b/>
          <w:bCs/>
          <w:sz w:val="24"/>
          <w:szCs w:val="24"/>
          <w:u w:val="single"/>
          <w:rtl/>
          <w:lang w:eastAsia="en-US" w:bidi="ar-DZ"/>
        </w:rPr>
        <w:t>تحليل النتائج:</w:t>
      </w:r>
    </w:p>
    <w:p w:rsidR="006450A2" w:rsidRPr="006450A2" w:rsidRDefault="006450A2" w:rsidP="006450A2">
      <w:pPr>
        <w:spacing w:line="240" w:lineRule="auto"/>
        <w:rPr>
          <w:rFonts w:ascii="Calibri" w:eastAsia="Calibri" w:hAnsi="Calibri" w:cs="Arial"/>
          <w:color w:val="000000"/>
          <w:rtl/>
          <w:lang w:eastAsia="en-US" w:bidi="ar-DZ"/>
        </w:rPr>
      </w:pPr>
    </w:p>
    <w:p w:rsidR="006450A2" w:rsidRPr="006450A2" w:rsidRDefault="006450A2" w:rsidP="006450A2">
      <w:pPr>
        <w:spacing w:line="240" w:lineRule="auto"/>
        <w:rPr>
          <w:rFonts w:ascii="Calibri" w:eastAsia="Calibri" w:hAnsi="Calibri" w:cs="Arial"/>
          <w:color w:val="000000"/>
          <w:rtl/>
          <w:lang w:eastAsia="en-US" w:bidi="ar-DZ"/>
        </w:rPr>
      </w:pPr>
    </w:p>
    <w:p w:rsidR="006450A2" w:rsidRPr="006450A2" w:rsidRDefault="006450A2" w:rsidP="006450A2">
      <w:pPr>
        <w:spacing w:line="240" w:lineRule="auto"/>
        <w:rPr>
          <w:rFonts w:ascii="Calibri" w:eastAsia="Calibri" w:hAnsi="Calibri" w:cs="Arial"/>
          <w:color w:val="000000"/>
          <w:rtl/>
          <w:lang w:eastAsia="en-US" w:bidi="ar-DZ"/>
        </w:rPr>
      </w:pPr>
    </w:p>
    <w:tbl>
      <w:tblPr>
        <w:tblStyle w:val="Grilledutableau11"/>
        <w:tblpPr w:leftFromText="141" w:rightFromText="141" w:vertAnchor="text" w:horzAnchor="margin" w:tblpXSpec="center" w:tblpY="98"/>
        <w:bidiVisual/>
        <w:tblW w:w="10348" w:type="dxa"/>
        <w:tblLayout w:type="fixed"/>
        <w:tblLook w:val="04A0" w:firstRow="1" w:lastRow="0" w:firstColumn="1" w:lastColumn="0" w:noHBand="0" w:noVBand="1"/>
      </w:tblPr>
      <w:tblGrid>
        <w:gridCol w:w="9355"/>
        <w:gridCol w:w="993"/>
      </w:tblGrid>
      <w:tr w:rsidR="006450A2" w:rsidRPr="006450A2" w:rsidTr="00D21742">
        <w:trPr>
          <w:trHeight w:val="554"/>
        </w:trPr>
        <w:tc>
          <w:tcPr>
            <w:tcW w:w="9355" w:type="dxa"/>
            <w:vAlign w:val="center"/>
          </w:tcPr>
          <w:p w:rsidR="006450A2" w:rsidRPr="006450A2" w:rsidRDefault="006450A2" w:rsidP="006450A2">
            <w:pPr>
              <w:jc w:val="center"/>
              <w:rPr>
                <w:rFonts w:ascii="Calibri" w:eastAsia="Calibri" w:hAnsi="Calibri" w:cs="Arial"/>
                <w:b/>
                <w:bCs/>
                <w:sz w:val="24"/>
                <w:szCs w:val="24"/>
                <w:u w:val="single"/>
                <w:rtl/>
                <w:lang w:eastAsia="en-US" w:bidi="ar-DZ"/>
              </w:rPr>
            </w:pPr>
            <w:r w:rsidRPr="006450A2">
              <w:rPr>
                <w:rFonts w:ascii="Calibri" w:eastAsia="Calibri" w:hAnsi="Calibri" w:cs="Arial" w:hint="cs"/>
                <w:b/>
                <w:bCs/>
                <w:color w:val="000000"/>
                <w:sz w:val="24"/>
                <w:szCs w:val="24"/>
                <w:rtl/>
                <w:lang w:eastAsia="en-US" w:bidi="ar-DZ"/>
              </w:rPr>
              <w:t>الإجابة النموذجية</w:t>
            </w:r>
          </w:p>
        </w:tc>
        <w:tc>
          <w:tcPr>
            <w:tcW w:w="993" w:type="dxa"/>
            <w:vAlign w:val="center"/>
          </w:tcPr>
          <w:p w:rsidR="006450A2" w:rsidRPr="006450A2" w:rsidRDefault="006450A2" w:rsidP="006450A2">
            <w:pPr>
              <w:jc w:val="center"/>
              <w:rPr>
                <w:rFonts w:ascii="Calibri" w:eastAsia="Calibri" w:hAnsi="Calibri" w:cs="Arial"/>
                <w:b/>
                <w:bCs/>
                <w:rtl/>
                <w:lang w:eastAsia="en-US" w:bidi="ar-DZ"/>
              </w:rPr>
            </w:pPr>
            <w:r w:rsidRPr="006450A2">
              <w:rPr>
                <w:rFonts w:ascii="Calibri" w:eastAsia="Calibri" w:hAnsi="Calibri" w:cs="Arial" w:hint="cs"/>
                <w:b/>
                <w:bCs/>
                <w:rtl/>
                <w:lang w:eastAsia="en-US" w:bidi="ar-DZ"/>
              </w:rPr>
              <w:t>العلامة</w:t>
            </w:r>
          </w:p>
        </w:tc>
      </w:tr>
      <w:tr w:rsidR="006450A2" w:rsidRPr="006450A2" w:rsidTr="00D21742">
        <w:trPr>
          <w:trHeight w:val="5745"/>
        </w:trPr>
        <w:tc>
          <w:tcPr>
            <w:tcW w:w="9355" w:type="dxa"/>
          </w:tcPr>
          <w:p w:rsidR="006450A2" w:rsidRPr="008A193B" w:rsidRDefault="006450A2" w:rsidP="006450A2">
            <w:pPr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 w:rsidRPr="008A193B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u w:val="single"/>
                <w:rtl/>
                <w:lang w:eastAsia="en-US" w:bidi="ar-DZ"/>
              </w:rPr>
              <w:t>الوضعية الأولى</w:t>
            </w:r>
            <w:r w:rsidRPr="008A193B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: (6 نقاط)</w:t>
            </w:r>
          </w:p>
          <w:p w:rsidR="001C260E" w:rsidRPr="008A193B" w:rsidRDefault="001C260E" w:rsidP="006450A2">
            <w:pPr>
              <w:rPr>
                <w:rFonts w:ascii="Sakkal Majalla" w:eastAsia="Times New Roman" w:hAnsi="Sakkal Majalla" w:cs="Sakkal Majalla"/>
                <w:sz w:val="24"/>
                <w:szCs w:val="24"/>
                <w:rtl/>
                <w:lang w:bidi="ar-DZ"/>
              </w:rPr>
            </w:pPr>
            <w:proofErr w:type="gramStart"/>
            <w:r w:rsidRPr="008A193B">
              <w:rPr>
                <w:rFonts w:ascii="Sakkal Majalla" w:eastAsia="Times New Roman" w:hAnsi="Sakkal Majalla" w:cs="Sakkal Majalla"/>
                <w:sz w:val="24"/>
                <w:szCs w:val="24"/>
                <w:rtl/>
                <w:lang w:bidi="ar-DZ"/>
              </w:rPr>
              <w:t>1- تسمية</w:t>
            </w:r>
            <w:proofErr w:type="gramEnd"/>
            <w:r w:rsidRPr="008A193B">
              <w:rPr>
                <w:rFonts w:ascii="Sakkal Majalla" w:eastAsia="Times New Roman" w:hAnsi="Sakkal Majalla" w:cs="Sakkal Majalla"/>
                <w:sz w:val="24"/>
                <w:szCs w:val="24"/>
                <w:rtl/>
                <w:lang w:bidi="ar-DZ"/>
              </w:rPr>
              <w:t xml:space="preserve"> العناصر المرقمة:</w:t>
            </w:r>
          </w:p>
          <w:tbl>
            <w:tblPr>
              <w:tblStyle w:val="Grilledutableau"/>
              <w:bidiVisual/>
              <w:tblW w:w="924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91"/>
              <w:gridCol w:w="1823"/>
              <w:gridCol w:w="1755"/>
              <w:gridCol w:w="1251"/>
              <w:gridCol w:w="1431"/>
              <w:gridCol w:w="1691"/>
            </w:tblGrid>
            <w:tr w:rsidR="001C260E" w:rsidRPr="008A193B" w:rsidTr="003761FB">
              <w:trPr>
                <w:jc w:val="center"/>
              </w:trPr>
              <w:tc>
                <w:tcPr>
                  <w:tcW w:w="1291" w:type="dxa"/>
                </w:tcPr>
                <w:p w:rsidR="001C260E" w:rsidRPr="008A193B" w:rsidRDefault="001C260E" w:rsidP="003761FB">
                  <w:pPr>
                    <w:framePr w:hSpace="141" w:wrap="around" w:vAnchor="text" w:hAnchor="margin" w:xAlign="center" w:y="98"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8A193B">
                    <w:rPr>
                      <w:rFonts w:ascii="Sakkal Majalla" w:eastAsia="Times New Roman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رقم العنصر</w:t>
                  </w:r>
                </w:p>
              </w:tc>
              <w:tc>
                <w:tcPr>
                  <w:tcW w:w="1823" w:type="dxa"/>
                </w:tcPr>
                <w:p w:rsidR="001C260E" w:rsidRPr="008A193B" w:rsidRDefault="001C260E" w:rsidP="003761FB">
                  <w:pPr>
                    <w:framePr w:hSpace="141" w:wrap="around" w:vAnchor="text" w:hAnchor="margin" w:xAlign="center" w:y="98"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8A193B">
                    <w:rPr>
                      <w:rFonts w:ascii="Sakkal Majalla" w:eastAsia="Times New Roman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01</w:t>
                  </w:r>
                </w:p>
              </w:tc>
              <w:tc>
                <w:tcPr>
                  <w:tcW w:w="1755" w:type="dxa"/>
                </w:tcPr>
                <w:p w:rsidR="001C260E" w:rsidRPr="008A193B" w:rsidRDefault="001C260E" w:rsidP="003761FB">
                  <w:pPr>
                    <w:framePr w:hSpace="141" w:wrap="around" w:vAnchor="text" w:hAnchor="margin" w:xAlign="center" w:y="98"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8A193B">
                    <w:rPr>
                      <w:rFonts w:ascii="Sakkal Majalla" w:eastAsia="Times New Roman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02</w:t>
                  </w:r>
                </w:p>
              </w:tc>
              <w:tc>
                <w:tcPr>
                  <w:tcW w:w="1251" w:type="dxa"/>
                </w:tcPr>
                <w:p w:rsidR="001C260E" w:rsidRPr="008A193B" w:rsidRDefault="001C260E" w:rsidP="003761FB">
                  <w:pPr>
                    <w:framePr w:hSpace="141" w:wrap="around" w:vAnchor="text" w:hAnchor="margin" w:xAlign="center" w:y="98"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8A193B">
                    <w:rPr>
                      <w:rFonts w:ascii="Sakkal Majalla" w:eastAsia="Times New Roman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03</w:t>
                  </w:r>
                </w:p>
              </w:tc>
              <w:tc>
                <w:tcPr>
                  <w:tcW w:w="1431" w:type="dxa"/>
                </w:tcPr>
                <w:p w:rsidR="001C260E" w:rsidRPr="008A193B" w:rsidRDefault="001C260E" w:rsidP="003761FB">
                  <w:pPr>
                    <w:framePr w:hSpace="141" w:wrap="around" w:vAnchor="text" w:hAnchor="margin" w:xAlign="center" w:y="98"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8A193B">
                    <w:rPr>
                      <w:rFonts w:ascii="Sakkal Majalla" w:eastAsia="Times New Roman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04</w:t>
                  </w:r>
                </w:p>
              </w:tc>
              <w:tc>
                <w:tcPr>
                  <w:tcW w:w="1691" w:type="dxa"/>
                </w:tcPr>
                <w:p w:rsidR="001C260E" w:rsidRPr="008A193B" w:rsidRDefault="001C260E" w:rsidP="003761FB">
                  <w:pPr>
                    <w:framePr w:hSpace="141" w:wrap="around" w:vAnchor="text" w:hAnchor="margin" w:xAlign="center" w:y="98"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8A193B">
                    <w:rPr>
                      <w:rFonts w:ascii="Sakkal Majalla" w:eastAsia="Times New Roman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05</w:t>
                  </w:r>
                </w:p>
              </w:tc>
            </w:tr>
            <w:tr w:rsidR="001C260E" w:rsidRPr="008A193B" w:rsidTr="003761FB">
              <w:trPr>
                <w:jc w:val="center"/>
              </w:trPr>
              <w:tc>
                <w:tcPr>
                  <w:tcW w:w="1291" w:type="dxa"/>
                </w:tcPr>
                <w:p w:rsidR="001C260E" w:rsidRPr="008A193B" w:rsidRDefault="001C260E" w:rsidP="003761FB">
                  <w:pPr>
                    <w:framePr w:hSpace="141" w:wrap="around" w:vAnchor="text" w:hAnchor="margin" w:xAlign="center" w:y="98"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8A193B">
                    <w:rPr>
                      <w:rFonts w:ascii="Sakkal Majalla" w:eastAsia="Times New Roman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اسمه</w:t>
                  </w:r>
                </w:p>
              </w:tc>
              <w:tc>
                <w:tcPr>
                  <w:tcW w:w="1823" w:type="dxa"/>
                </w:tcPr>
                <w:p w:rsidR="001C260E" w:rsidRPr="008A193B" w:rsidRDefault="001C260E" w:rsidP="003761FB">
                  <w:pPr>
                    <w:framePr w:hSpace="141" w:wrap="around" w:vAnchor="text" w:hAnchor="margin" w:xAlign="center" w:y="98"/>
                    <w:jc w:val="center"/>
                    <w:rPr>
                      <w:rFonts w:ascii="Sakkal Majalla" w:eastAsia="Times New Roman" w:hAnsi="Sakkal Majalla" w:cs="Sakkal Majalla"/>
                      <w:sz w:val="24"/>
                      <w:szCs w:val="24"/>
                      <w:rtl/>
                      <w:lang w:bidi="ar-DZ"/>
                    </w:rPr>
                  </w:pPr>
                  <w:r w:rsidRPr="008A193B">
                    <w:rPr>
                      <w:rFonts w:ascii="Sakkal Majalla" w:eastAsia="Times New Roman" w:hAnsi="Sakkal Majalla" w:cs="Sakkal Majalla"/>
                      <w:sz w:val="24"/>
                      <w:szCs w:val="24"/>
                      <w:rtl/>
                      <w:lang w:bidi="ar-DZ"/>
                    </w:rPr>
                    <w:t>جهاز راسم الاهتزاز المهبطي</w:t>
                  </w:r>
                </w:p>
              </w:tc>
              <w:tc>
                <w:tcPr>
                  <w:tcW w:w="1755" w:type="dxa"/>
                </w:tcPr>
                <w:p w:rsidR="001C260E" w:rsidRPr="008A193B" w:rsidRDefault="001C260E" w:rsidP="003761FB">
                  <w:pPr>
                    <w:framePr w:hSpace="141" w:wrap="around" w:vAnchor="text" w:hAnchor="margin" w:xAlign="center" w:y="98"/>
                    <w:jc w:val="center"/>
                    <w:rPr>
                      <w:rFonts w:ascii="Sakkal Majalla" w:eastAsia="Times New Roman" w:hAnsi="Sakkal Majalla" w:cs="Sakkal Majalla"/>
                      <w:sz w:val="24"/>
                      <w:szCs w:val="24"/>
                      <w:rtl/>
                      <w:lang w:bidi="ar-DZ"/>
                    </w:rPr>
                  </w:pPr>
                  <w:r w:rsidRPr="008A193B">
                    <w:rPr>
                      <w:rFonts w:ascii="Sakkal Majalla" w:eastAsia="Times New Roman" w:hAnsi="Sakkal Majalla" w:cs="Sakkal Majalla"/>
                      <w:sz w:val="24"/>
                      <w:szCs w:val="24"/>
                      <w:rtl/>
                      <w:lang w:bidi="ar-DZ"/>
                    </w:rPr>
                    <w:t>مفك براغي كاشف</w:t>
                  </w:r>
                </w:p>
              </w:tc>
              <w:tc>
                <w:tcPr>
                  <w:tcW w:w="1251" w:type="dxa"/>
                </w:tcPr>
                <w:p w:rsidR="001C260E" w:rsidRPr="008A193B" w:rsidRDefault="0030064D" w:rsidP="003761FB">
                  <w:pPr>
                    <w:framePr w:hSpace="141" w:wrap="around" w:vAnchor="text" w:hAnchor="margin" w:xAlign="center" w:y="98"/>
                    <w:jc w:val="center"/>
                    <w:rPr>
                      <w:rFonts w:ascii="Sakkal Majalla" w:eastAsia="Times New Roman" w:hAnsi="Sakkal Majalla" w:cs="Sakkal Majalla"/>
                      <w:sz w:val="24"/>
                      <w:szCs w:val="24"/>
                      <w:rtl/>
                      <w:lang w:bidi="ar-DZ"/>
                    </w:rPr>
                  </w:pPr>
                  <w:r w:rsidRPr="008A193B">
                    <w:rPr>
                      <w:rFonts w:ascii="Sakkal Majalla" w:eastAsia="Times New Roman" w:hAnsi="Sakkal Majalla" w:cs="Sakkal Majalla"/>
                      <w:sz w:val="24"/>
                      <w:szCs w:val="24"/>
                      <w:rtl/>
                      <w:lang w:bidi="ar-DZ"/>
                    </w:rPr>
                    <w:t>سلك الطور</w:t>
                  </w:r>
                </w:p>
              </w:tc>
              <w:tc>
                <w:tcPr>
                  <w:tcW w:w="1431" w:type="dxa"/>
                </w:tcPr>
                <w:p w:rsidR="001C260E" w:rsidRPr="008A193B" w:rsidRDefault="0030064D" w:rsidP="003761FB">
                  <w:pPr>
                    <w:framePr w:hSpace="141" w:wrap="around" w:vAnchor="text" w:hAnchor="margin" w:xAlign="center" w:y="98"/>
                    <w:jc w:val="center"/>
                    <w:rPr>
                      <w:rFonts w:ascii="Sakkal Majalla" w:eastAsia="Times New Roman" w:hAnsi="Sakkal Majalla" w:cs="Sakkal Majalla"/>
                      <w:sz w:val="24"/>
                      <w:szCs w:val="24"/>
                      <w:rtl/>
                      <w:lang w:bidi="ar-DZ"/>
                    </w:rPr>
                  </w:pPr>
                  <w:r w:rsidRPr="008A193B">
                    <w:rPr>
                      <w:rFonts w:ascii="Sakkal Majalla" w:eastAsia="Times New Roman" w:hAnsi="Sakkal Majalla" w:cs="Sakkal Majalla"/>
                      <w:sz w:val="24"/>
                      <w:szCs w:val="24"/>
                      <w:rtl/>
                      <w:lang w:bidi="ar-DZ"/>
                    </w:rPr>
                    <w:t>سلك الحيادي</w:t>
                  </w:r>
                </w:p>
              </w:tc>
              <w:tc>
                <w:tcPr>
                  <w:tcW w:w="1691" w:type="dxa"/>
                </w:tcPr>
                <w:p w:rsidR="001C260E" w:rsidRPr="008A193B" w:rsidRDefault="00E95C09" w:rsidP="003761FB">
                  <w:pPr>
                    <w:framePr w:hSpace="141" w:wrap="around" w:vAnchor="text" w:hAnchor="margin" w:xAlign="center" w:y="98"/>
                    <w:jc w:val="center"/>
                    <w:rPr>
                      <w:rFonts w:ascii="Sakkal Majalla" w:eastAsia="Times New Roman" w:hAnsi="Sakkal Majalla" w:cs="Sakkal Majalla"/>
                      <w:sz w:val="24"/>
                      <w:szCs w:val="24"/>
                      <w:rtl/>
                      <w:lang w:bidi="ar-DZ"/>
                    </w:rPr>
                  </w:pPr>
                  <w:r w:rsidRPr="008A193B">
                    <w:rPr>
                      <w:rFonts w:ascii="Sakkal Majalla" w:eastAsia="Times New Roman" w:hAnsi="Sakkal Majalla" w:cs="Sakkal Majalla"/>
                      <w:sz w:val="24"/>
                      <w:szCs w:val="24"/>
                      <w:rtl/>
                      <w:lang w:bidi="ar-DZ"/>
                    </w:rPr>
                    <w:t>جهاز الفولط</w:t>
                  </w:r>
                  <w:r w:rsidR="0030064D" w:rsidRPr="008A193B">
                    <w:rPr>
                      <w:rFonts w:ascii="Sakkal Majalla" w:eastAsia="Times New Roman" w:hAnsi="Sakkal Majalla" w:cs="Sakkal Majalla"/>
                      <w:sz w:val="24"/>
                      <w:szCs w:val="24"/>
                      <w:rtl/>
                      <w:lang w:bidi="ar-DZ"/>
                    </w:rPr>
                    <w:t xml:space="preserve"> متر</w:t>
                  </w:r>
                </w:p>
              </w:tc>
            </w:tr>
          </w:tbl>
          <w:p w:rsidR="001C260E" w:rsidRPr="008A193B" w:rsidRDefault="004367C8" w:rsidP="006450A2">
            <w:pPr>
              <w:rPr>
                <w:rFonts w:ascii="Sakkal Majalla" w:eastAsia="Times New Roman" w:hAnsi="Sakkal Majalla" w:cs="Sakkal Majalla"/>
                <w:sz w:val="24"/>
                <w:szCs w:val="24"/>
                <w:rtl/>
                <w:lang w:bidi="ar-DZ"/>
              </w:rPr>
            </w:pPr>
            <w:r w:rsidRPr="008A193B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>2-قارن في جدول بين التوتر الكهربائي للبطارية والمأخذ الكهربائي من حيث: النوع، الجهة، القيمة.</w:t>
            </w:r>
          </w:p>
          <w:tbl>
            <w:tblPr>
              <w:tblStyle w:val="Grilledutableau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043"/>
              <w:gridCol w:w="3043"/>
              <w:gridCol w:w="3043"/>
            </w:tblGrid>
            <w:tr w:rsidR="004367C8" w:rsidRPr="008A193B" w:rsidTr="004367C8">
              <w:tc>
                <w:tcPr>
                  <w:tcW w:w="3043" w:type="dxa"/>
                </w:tcPr>
                <w:p w:rsidR="004367C8" w:rsidRPr="008A193B" w:rsidRDefault="004367C8" w:rsidP="005A2D30">
                  <w:pPr>
                    <w:framePr w:hSpace="141" w:wrap="around" w:vAnchor="text" w:hAnchor="margin" w:xAlign="center" w:y="98"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8A193B">
                    <w:rPr>
                      <w:rFonts w:ascii="Sakkal Majalla" w:eastAsia="Times New Roman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خصائص كل توتر</w:t>
                  </w:r>
                </w:p>
              </w:tc>
              <w:tc>
                <w:tcPr>
                  <w:tcW w:w="3043" w:type="dxa"/>
                </w:tcPr>
                <w:p w:rsidR="004367C8" w:rsidRPr="008A193B" w:rsidRDefault="0066079D" w:rsidP="005A2D30">
                  <w:pPr>
                    <w:framePr w:hSpace="141" w:wrap="around" w:vAnchor="text" w:hAnchor="margin" w:xAlign="center" w:y="98"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8A193B">
                    <w:rPr>
                      <w:rFonts w:ascii="Sakkal Majalla" w:eastAsia="Times New Roman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</w:t>
                  </w:r>
                  <w:r w:rsidR="004367C8" w:rsidRPr="008A193B">
                    <w:rPr>
                      <w:rFonts w:ascii="Sakkal Majalla" w:eastAsia="Times New Roman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توتر </w:t>
                  </w:r>
                  <w:r w:rsidRPr="008A193B">
                    <w:rPr>
                      <w:rFonts w:ascii="Sakkal Majalla" w:eastAsia="Times New Roman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بين طرفي </w:t>
                  </w:r>
                  <w:r w:rsidR="004367C8" w:rsidRPr="008A193B">
                    <w:rPr>
                      <w:rFonts w:ascii="Sakkal Majalla" w:eastAsia="Times New Roman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البطارية</w:t>
                  </w:r>
                </w:p>
              </w:tc>
              <w:tc>
                <w:tcPr>
                  <w:tcW w:w="3043" w:type="dxa"/>
                </w:tcPr>
                <w:p w:rsidR="004367C8" w:rsidRPr="008A193B" w:rsidRDefault="004A447D" w:rsidP="005A2D30">
                  <w:pPr>
                    <w:framePr w:hSpace="141" w:wrap="around" w:vAnchor="text" w:hAnchor="margin" w:xAlign="center" w:y="98"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8A193B">
                    <w:rPr>
                      <w:rFonts w:ascii="Sakkal Majalla" w:eastAsia="Times New Roman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</w:t>
                  </w:r>
                  <w:r w:rsidR="004367C8" w:rsidRPr="008A193B">
                    <w:rPr>
                      <w:rFonts w:ascii="Sakkal Majalla" w:eastAsia="Times New Roman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توتر </w:t>
                  </w:r>
                  <w:r w:rsidRPr="008A193B">
                    <w:rPr>
                      <w:rFonts w:ascii="Sakkal Majalla" w:eastAsia="Times New Roman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بين طرفي </w:t>
                  </w:r>
                  <w:r w:rsidR="004367C8" w:rsidRPr="008A193B">
                    <w:rPr>
                      <w:rFonts w:ascii="Sakkal Majalla" w:eastAsia="Times New Roman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المأخذ الكهربائي</w:t>
                  </w:r>
                </w:p>
              </w:tc>
            </w:tr>
            <w:tr w:rsidR="004367C8" w:rsidRPr="008A193B" w:rsidTr="004367C8">
              <w:tc>
                <w:tcPr>
                  <w:tcW w:w="3043" w:type="dxa"/>
                </w:tcPr>
                <w:p w:rsidR="004367C8" w:rsidRPr="008A193B" w:rsidRDefault="004367C8" w:rsidP="005A2D30">
                  <w:pPr>
                    <w:framePr w:hSpace="141" w:wrap="around" w:vAnchor="text" w:hAnchor="margin" w:xAlign="center" w:y="98"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8A193B">
                    <w:rPr>
                      <w:rFonts w:ascii="Sakkal Majalla" w:eastAsia="Times New Roman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النوع</w:t>
                  </w:r>
                </w:p>
              </w:tc>
              <w:tc>
                <w:tcPr>
                  <w:tcW w:w="3043" w:type="dxa"/>
                </w:tcPr>
                <w:p w:rsidR="004367C8" w:rsidRPr="008A193B" w:rsidRDefault="004367C8" w:rsidP="005A2D30">
                  <w:pPr>
                    <w:framePr w:hSpace="141" w:wrap="around" w:vAnchor="text" w:hAnchor="margin" w:xAlign="center" w:y="98"/>
                    <w:jc w:val="center"/>
                    <w:rPr>
                      <w:rFonts w:ascii="Sakkal Majalla" w:eastAsia="Times New Roman" w:hAnsi="Sakkal Majalla" w:cs="Sakkal Majalla"/>
                      <w:sz w:val="24"/>
                      <w:szCs w:val="24"/>
                      <w:rtl/>
                      <w:lang w:bidi="ar-DZ"/>
                    </w:rPr>
                  </w:pPr>
                  <w:r w:rsidRPr="008A193B">
                    <w:rPr>
                      <w:rFonts w:ascii="Sakkal Majalla" w:eastAsia="Times New Roman" w:hAnsi="Sakkal Majalla" w:cs="Sakkal Majalla"/>
                      <w:sz w:val="24"/>
                      <w:szCs w:val="24"/>
                      <w:rtl/>
                      <w:lang w:bidi="ar-DZ"/>
                    </w:rPr>
                    <w:t xml:space="preserve">تيار </w:t>
                  </w:r>
                  <w:r w:rsidR="00BC71E6" w:rsidRPr="008A193B">
                    <w:rPr>
                      <w:rFonts w:ascii="Sakkal Majalla" w:eastAsia="Times New Roman" w:hAnsi="Sakkal Majalla" w:cs="Sakkal Majalla"/>
                      <w:sz w:val="24"/>
                      <w:szCs w:val="24"/>
                      <w:rtl/>
                      <w:lang w:bidi="ar-DZ"/>
                    </w:rPr>
                    <w:t xml:space="preserve">كهربائي </w:t>
                  </w:r>
                  <w:r w:rsidRPr="008A193B">
                    <w:rPr>
                      <w:rFonts w:ascii="Sakkal Majalla" w:eastAsia="Times New Roman" w:hAnsi="Sakkal Majalla" w:cs="Sakkal Majalla"/>
                      <w:sz w:val="24"/>
                      <w:szCs w:val="24"/>
                      <w:rtl/>
                      <w:lang w:bidi="ar-DZ"/>
                    </w:rPr>
                    <w:t>مستمر</w:t>
                  </w:r>
                </w:p>
              </w:tc>
              <w:tc>
                <w:tcPr>
                  <w:tcW w:w="3043" w:type="dxa"/>
                </w:tcPr>
                <w:p w:rsidR="004367C8" w:rsidRPr="008A193B" w:rsidRDefault="004367C8" w:rsidP="005A2D30">
                  <w:pPr>
                    <w:framePr w:hSpace="141" w:wrap="around" w:vAnchor="text" w:hAnchor="margin" w:xAlign="center" w:y="98"/>
                    <w:jc w:val="center"/>
                    <w:rPr>
                      <w:rFonts w:ascii="Sakkal Majalla" w:eastAsia="Times New Roman" w:hAnsi="Sakkal Majalla" w:cs="Sakkal Majalla"/>
                      <w:sz w:val="24"/>
                      <w:szCs w:val="24"/>
                      <w:rtl/>
                      <w:lang w:bidi="ar-DZ"/>
                    </w:rPr>
                  </w:pPr>
                  <w:r w:rsidRPr="008A193B">
                    <w:rPr>
                      <w:rFonts w:ascii="Sakkal Majalla" w:eastAsia="Times New Roman" w:hAnsi="Sakkal Majalla" w:cs="Sakkal Majalla"/>
                      <w:sz w:val="24"/>
                      <w:szCs w:val="24"/>
                      <w:rtl/>
                      <w:lang w:bidi="ar-DZ"/>
                    </w:rPr>
                    <w:t xml:space="preserve">تيار </w:t>
                  </w:r>
                  <w:r w:rsidR="00BC71E6" w:rsidRPr="008A193B">
                    <w:rPr>
                      <w:rFonts w:ascii="Sakkal Majalla" w:eastAsia="Times New Roman" w:hAnsi="Sakkal Majalla" w:cs="Sakkal Majalla"/>
                      <w:sz w:val="24"/>
                      <w:szCs w:val="24"/>
                      <w:rtl/>
                      <w:lang w:bidi="ar-DZ"/>
                    </w:rPr>
                    <w:t xml:space="preserve">كهربائي </w:t>
                  </w:r>
                  <w:r w:rsidRPr="008A193B">
                    <w:rPr>
                      <w:rFonts w:ascii="Sakkal Majalla" w:eastAsia="Times New Roman" w:hAnsi="Sakkal Majalla" w:cs="Sakkal Majalla"/>
                      <w:sz w:val="24"/>
                      <w:szCs w:val="24"/>
                      <w:rtl/>
                      <w:lang w:bidi="ar-DZ"/>
                    </w:rPr>
                    <w:t>متناوب</w:t>
                  </w:r>
                </w:p>
              </w:tc>
            </w:tr>
            <w:tr w:rsidR="004367C8" w:rsidRPr="008A193B" w:rsidTr="004367C8">
              <w:tc>
                <w:tcPr>
                  <w:tcW w:w="3043" w:type="dxa"/>
                </w:tcPr>
                <w:p w:rsidR="004367C8" w:rsidRPr="008A193B" w:rsidRDefault="004367C8" w:rsidP="005A2D30">
                  <w:pPr>
                    <w:framePr w:hSpace="141" w:wrap="around" w:vAnchor="text" w:hAnchor="margin" w:xAlign="center" w:y="98"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8A193B">
                    <w:rPr>
                      <w:rFonts w:ascii="Sakkal Majalla" w:eastAsia="Times New Roman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الجهة</w:t>
                  </w:r>
                </w:p>
              </w:tc>
              <w:tc>
                <w:tcPr>
                  <w:tcW w:w="3043" w:type="dxa"/>
                </w:tcPr>
                <w:p w:rsidR="004367C8" w:rsidRPr="008A193B" w:rsidRDefault="004367C8" w:rsidP="005A2D30">
                  <w:pPr>
                    <w:framePr w:hSpace="141" w:wrap="around" w:vAnchor="text" w:hAnchor="margin" w:xAlign="center" w:y="98"/>
                    <w:jc w:val="center"/>
                    <w:rPr>
                      <w:rFonts w:ascii="Sakkal Majalla" w:eastAsia="Times New Roman" w:hAnsi="Sakkal Majalla" w:cs="Sakkal Majalla"/>
                      <w:sz w:val="24"/>
                      <w:szCs w:val="24"/>
                      <w:rtl/>
                      <w:lang w:bidi="ar-DZ"/>
                    </w:rPr>
                  </w:pPr>
                  <w:r w:rsidRPr="008A193B">
                    <w:rPr>
                      <w:rFonts w:ascii="Sakkal Majalla" w:eastAsia="Times New Roman" w:hAnsi="Sakkal Majalla" w:cs="Sakkal Majalla"/>
                      <w:sz w:val="24"/>
                      <w:szCs w:val="24"/>
                      <w:rtl/>
                      <w:lang w:bidi="ar-DZ"/>
                    </w:rPr>
                    <w:t>له جهة واحدة</w:t>
                  </w:r>
                </w:p>
              </w:tc>
              <w:tc>
                <w:tcPr>
                  <w:tcW w:w="3043" w:type="dxa"/>
                </w:tcPr>
                <w:p w:rsidR="004367C8" w:rsidRPr="008A193B" w:rsidRDefault="004367C8" w:rsidP="005A2D30">
                  <w:pPr>
                    <w:framePr w:hSpace="141" w:wrap="around" w:vAnchor="text" w:hAnchor="margin" w:xAlign="center" w:y="98"/>
                    <w:jc w:val="center"/>
                    <w:rPr>
                      <w:rFonts w:ascii="Sakkal Majalla" w:eastAsia="Times New Roman" w:hAnsi="Sakkal Majalla" w:cs="Sakkal Majalla"/>
                      <w:sz w:val="24"/>
                      <w:szCs w:val="24"/>
                      <w:rtl/>
                      <w:lang w:bidi="ar-DZ"/>
                    </w:rPr>
                  </w:pPr>
                  <w:r w:rsidRPr="008A193B">
                    <w:rPr>
                      <w:rFonts w:ascii="Sakkal Majalla" w:eastAsia="Times New Roman" w:hAnsi="Sakkal Majalla" w:cs="Sakkal Majalla"/>
                      <w:sz w:val="24"/>
                      <w:szCs w:val="24"/>
                      <w:rtl/>
                      <w:lang w:bidi="ar-DZ"/>
                    </w:rPr>
                    <w:t>له جهتان متعاكستان</w:t>
                  </w:r>
                </w:p>
              </w:tc>
            </w:tr>
            <w:tr w:rsidR="004367C8" w:rsidRPr="008A193B" w:rsidTr="004367C8">
              <w:tc>
                <w:tcPr>
                  <w:tcW w:w="3043" w:type="dxa"/>
                </w:tcPr>
                <w:p w:rsidR="004367C8" w:rsidRPr="008A193B" w:rsidRDefault="004367C8" w:rsidP="005A2D30">
                  <w:pPr>
                    <w:framePr w:hSpace="141" w:wrap="around" w:vAnchor="text" w:hAnchor="margin" w:xAlign="center" w:y="98"/>
                    <w:jc w:val="center"/>
                    <w:rPr>
                      <w:rFonts w:ascii="Sakkal Majalla" w:eastAsia="Times New Roman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8A193B">
                    <w:rPr>
                      <w:rFonts w:ascii="Sakkal Majalla" w:eastAsia="Times New Roman" w:hAnsi="Sakkal Majalla" w:cs="Sakkal Majalla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القيمة</w:t>
                  </w:r>
                </w:p>
              </w:tc>
              <w:tc>
                <w:tcPr>
                  <w:tcW w:w="3043" w:type="dxa"/>
                </w:tcPr>
                <w:p w:rsidR="004367C8" w:rsidRPr="008A193B" w:rsidRDefault="004367C8" w:rsidP="005A2D30">
                  <w:pPr>
                    <w:framePr w:hSpace="141" w:wrap="around" w:vAnchor="text" w:hAnchor="margin" w:xAlign="center" w:y="98"/>
                    <w:jc w:val="center"/>
                    <w:rPr>
                      <w:rFonts w:ascii="Sakkal Majalla" w:eastAsia="Times New Roman" w:hAnsi="Sakkal Majalla" w:cs="Sakkal Majalla"/>
                      <w:sz w:val="24"/>
                      <w:szCs w:val="24"/>
                      <w:rtl/>
                      <w:lang w:bidi="ar-DZ"/>
                    </w:rPr>
                  </w:pPr>
                  <w:r w:rsidRPr="008A193B">
                    <w:rPr>
                      <w:rFonts w:ascii="Sakkal Majalla" w:eastAsia="Times New Roman" w:hAnsi="Sakkal Majalla" w:cs="Sakkal Majalla"/>
                      <w:sz w:val="24"/>
                      <w:szCs w:val="24"/>
                      <w:rtl/>
                      <w:lang w:bidi="ar-DZ"/>
                    </w:rPr>
                    <w:t>ثابتة القيمة بدلالة الزمن</w:t>
                  </w:r>
                </w:p>
              </w:tc>
              <w:tc>
                <w:tcPr>
                  <w:tcW w:w="3043" w:type="dxa"/>
                </w:tcPr>
                <w:p w:rsidR="004367C8" w:rsidRPr="008A193B" w:rsidRDefault="004367C8" w:rsidP="005A2D30">
                  <w:pPr>
                    <w:framePr w:hSpace="141" w:wrap="around" w:vAnchor="text" w:hAnchor="margin" w:xAlign="center" w:y="98"/>
                    <w:jc w:val="center"/>
                    <w:rPr>
                      <w:rFonts w:ascii="Sakkal Majalla" w:eastAsia="Times New Roman" w:hAnsi="Sakkal Majalla" w:cs="Sakkal Majalla"/>
                      <w:sz w:val="24"/>
                      <w:szCs w:val="24"/>
                      <w:rtl/>
                      <w:lang w:bidi="ar-DZ"/>
                    </w:rPr>
                  </w:pPr>
                  <w:r w:rsidRPr="008A193B">
                    <w:rPr>
                      <w:rFonts w:ascii="Sakkal Majalla" w:eastAsia="Times New Roman" w:hAnsi="Sakkal Majalla" w:cs="Sakkal Majalla"/>
                      <w:sz w:val="24"/>
                      <w:szCs w:val="24"/>
                      <w:rtl/>
                      <w:lang w:bidi="ar-DZ"/>
                    </w:rPr>
                    <w:t>متغير القيمة بدلالة الزمن</w:t>
                  </w:r>
                </w:p>
              </w:tc>
            </w:tr>
          </w:tbl>
          <w:p w:rsidR="004367C8" w:rsidRPr="008A193B" w:rsidRDefault="008863FC" w:rsidP="00C62C0F">
            <w:pPr>
              <w:rPr>
                <w:rFonts w:ascii="Sakkal Majalla" w:eastAsia="Times New Roman" w:hAnsi="Sakkal Majalla" w:cs="Sakkal Majalla"/>
                <w:sz w:val="24"/>
                <w:szCs w:val="24"/>
                <w:rtl/>
                <w:lang w:bidi="ar-DZ"/>
              </w:rPr>
            </w:pPr>
            <w:r w:rsidRPr="008A193B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>3-</w:t>
            </w:r>
            <w:r w:rsidRPr="008A193B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لا</w:t>
            </w:r>
            <w:r w:rsidRPr="008A193B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يعتبر هذا المأخذ الكهربائي </w:t>
            </w:r>
            <w:r w:rsidRPr="008A193B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آمن</w:t>
            </w:r>
            <w:r w:rsidRPr="008A193B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من حيث الاستعمال. </w:t>
            </w:r>
            <w:r w:rsidRPr="008A193B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u w:val="single"/>
                <w:rtl/>
                <w:lang w:eastAsia="en-US" w:bidi="ar-DZ"/>
              </w:rPr>
              <w:t>التعليل</w:t>
            </w:r>
            <w:r w:rsidRPr="008A193B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: هذا المأخذ هو مأخذ </w:t>
            </w:r>
            <w:r w:rsidRPr="008A193B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بسيط</w:t>
            </w:r>
            <w:r w:rsidRPr="008A193B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</w:t>
            </w:r>
            <w:r w:rsidR="009321E2" w:rsidRPr="008A193B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يربط معه سلكان (سلك </w:t>
            </w:r>
            <w:r w:rsidR="009321E2" w:rsidRPr="008A193B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طور</w:t>
            </w:r>
            <w:r w:rsidR="009321E2" w:rsidRPr="008A193B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و</w:t>
            </w:r>
            <w:r w:rsidR="000021D8" w:rsidRPr="008A193B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سلك </w:t>
            </w:r>
            <w:r w:rsidR="009321E2" w:rsidRPr="008A193B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حيادي</w:t>
            </w:r>
            <w:r w:rsidR="009321E2" w:rsidRPr="008A193B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فقط) لا يوجد مكان لربط </w:t>
            </w:r>
            <w:r w:rsidR="009321E2" w:rsidRPr="008A193B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السك الأرضي</w:t>
            </w:r>
            <w:r w:rsidR="00C62C0F" w:rsidRPr="008A193B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>،</w:t>
            </w:r>
            <w:r w:rsidR="009321E2" w:rsidRPr="008A193B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الذي يحمي الأشخاص من خطر الصدمة الكهربائية</w:t>
            </w:r>
            <w:r w:rsidR="00C62C0F" w:rsidRPr="008A193B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>،</w:t>
            </w:r>
            <w:r w:rsidR="009321E2" w:rsidRPr="008A193B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عندما يكون</w:t>
            </w:r>
            <w:r w:rsidR="00C62C0F" w:rsidRPr="008A193B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هناك</w:t>
            </w:r>
            <w:r w:rsidR="009321E2" w:rsidRPr="008A193B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تسرب للتيار </w:t>
            </w:r>
            <w:r w:rsidR="00C62C0F" w:rsidRPr="008A193B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الكهربائي من سلك </w:t>
            </w:r>
            <w:r w:rsidR="00C62C0F" w:rsidRPr="008A193B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الطور</w:t>
            </w:r>
            <w:r w:rsidR="00C62C0F" w:rsidRPr="008A193B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الى</w:t>
            </w:r>
            <w:r w:rsidR="009321E2" w:rsidRPr="008A193B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هيكل </w:t>
            </w:r>
            <w:r w:rsidR="009321E2" w:rsidRPr="008A193B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معدني</w:t>
            </w:r>
            <w:r w:rsidR="009321E2" w:rsidRPr="008A193B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لجهاز كهربائي </w:t>
            </w:r>
            <w:r w:rsidR="007B15AC" w:rsidRPr="008A193B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وملامسة </w:t>
            </w:r>
            <w:r w:rsidR="00C738A2" w:rsidRPr="008A193B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>الأشخاص له</w:t>
            </w:r>
            <w:r w:rsidR="009321E2" w:rsidRPr="008A193B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>.</w:t>
            </w:r>
          </w:p>
          <w:p w:rsidR="00C07FED" w:rsidRPr="008A193B" w:rsidRDefault="00C07FED" w:rsidP="00C07FED">
            <w:pPr>
              <w:spacing w:after="160"/>
              <w:contextualSpacing/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</w:pPr>
            <w:r w:rsidRPr="008A193B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4-الشكل الموافق للتوتر الكهربائي بين طرفي </w:t>
            </w:r>
            <w:r w:rsidRPr="008A193B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المأخذ الكهربائي</w:t>
            </w:r>
            <w:r w:rsidRPr="008A193B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>: ا</w:t>
            </w:r>
            <w:r w:rsidRPr="008A193B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لشكل 01</w:t>
            </w:r>
          </w:p>
          <w:p w:rsidR="00C07FED" w:rsidRPr="008A193B" w:rsidRDefault="00C07FED" w:rsidP="00C07FED">
            <w:pPr>
              <w:spacing w:after="160"/>
              <w:contextualSpacing/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</w:pPr>
            <w:r w:rsidRPr="008A193B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-الشكل الموافق للتوتر الكهربائي بين طرفي البطارية: </w:t>
            </w:r>
            <w:r w:rsidRPr="008A193B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الشكل 02</w:t>
            </w:r>
          </w:p>
          <w:p w:rsidR="006450A2" w:rsidRPr="007B1507" w:rsidRDefault="00B53068" w:rsidP="006450A2">
            <w:pPr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>
              <w:rPr>
                <w:rFonts w:ascii="Sakkal Majalla" w:hAnsi="Sakkal Majalla" w:cs="Sakkal Majalla"/>
                <w:noProof/>
                <w:sz w:val="24"/>
                <w:szCs w:val="24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>
                      <wp:simplePos x="0" y="0"/>
                      <wp:positionH relativeFrom="column">
                        <wp:posOffset>104642</wp:posOffset>
                      </wp:positionH>
                      <wp:positionV relativeFrom="paragraph">
                        <wp:posOffset>117636</wp:posOffset>
                      </wp:positionV>
                      <wp:extent cx="1023582" cy="354842"/>
                      <wp:effectExtent l="0" t="0" r="24765" b="26670"/>
                      <wp:wrapNone/>
                      <wp:docPr id="532" name="Rectangle 5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3582" cy="354842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D8AA14A" id="Rectangle 532" o:spid="_x0000_s1026" style="position:absolute;left:0;text-align:left;margin-left:8.25pt;margin-top:9.25pt;width:80.6pt;height:27.9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" fillcolor="white [3201]" strokecolor="white [3212]" strokeweight="2pt"/>
                  </w:pict>
                </mc:Fallback>
              </mc:AlternateContent>
            </w:r>
            <w:r w:rsidR="0021624F" w:rsidRPr="007B1507">
              <w:rPr>
                <w:rFonts w:ascii="Sakkal Majalla" w:hAnsi="Sakkal Majalla" w:cs="Sakkal Majalla"/>
                <w:noProof/>
                <w:sz w:val="24"/>
                <w:szCs w:val="24"/>
                <w:rtl/>
                <w:lang w:val="en-US" w:eastAsia="en-US"/>
              </w:rPr>
              <mc:AlternateContent>
                <mc:Choice Requires="wpg">
                  <w:drawing>
                    <wp:anchor distT="0" distB="0" distL="114300" distR="114300" simplePos="0" relativeHeight="251744256" behindDoc="0" locked="0" layoutInCell="1" allowOverlap="1" wp14:anchorId="3D2FC4B1" wp14:editId="6C9992B7">
                      <wp:simplePos x="0" y="0"/>
                      <wp:positionH relativeFrom="column">
                        <wp:posOffset>148580</wp:posOffset>
                      </wp:positionH>
                      <wp:positionV relativeFrom="paragraph">
                        <wp:posOffset>153670</wp:posOffset>
                      </wp:positionV>
                      <wp:extent cx="846161" cy="1978925"/>
                      <wp:effectExtent l="0" t="0" r="30480" b="21590"/>
                      <wp:wrapNone/>
                      <wp:docPr id="521" name="Groupe 5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46161" cy="1978925"/>
                                <a:chOff x="0" y="0"/>
                                <a:chExt cx="846161" cy="1978925"/>
                              </a:xfrm>
                            </wpg:grpSpPr>
                            <wps:wsp>
                              <wps:cNvPr id="522" name="Connecteur droit 522"/>
                              <wps:cNvCnPr/>
                              <wps:spPr>
                                <a:xfrm>
                                  <a:off x="423081" y="191068"/>
                                  <a:ext cx="0" cy="137842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>
                                      <a:shade val="95000"/>
                                      <a:satMod val="105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523" name="Groupe 523"/>
                              <wpg:cNvGrpSpPr>
                                <a:grpSpLocks/>
                              </wpg:cNvGrpSpPr>
                              <wpg:grpSpPr bwMode="auto">
                                <a:xfrm rot="10800000">
                                  <a:off x="0" y="0"/>
                                  <a:ext cx="846161" cy="191068"/>
                                  <a:chOff x="0" y="0"/>
                                  <a:chExt cx="20026" cy="20020"/>
                                </a:xfrm>
                              </wpg:grpSpPr>
                              <wpg:grpSp>
                                <wpg:cNvPr id="524" name="Group 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0"/>
                                    <a:ext cx="1038" cy="20020"/>
                                    <a:chOff x="0" y="0"/>
                                    <a:chExt cx="20019" cy="20020"/>
                                  </a:xfrm>
                                </wpg:grpSpPr>
                                <wps:wsp>
                                  <wps:cNvPr id="525" name="Line 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2073" cy="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26" name="Line 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019" cy="200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527" name="Group 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26" y="0"/>
                                    <a:ext cx="1038" cy="20020"/>
                                    <a:chOff x="0" y="0"/>
                                    <a:chExt cx="20001" cy="20020"/>
                                  </a:xfrm>
                                </wpg:grpSpPr>
                                <wps:wsp>
                                  <wps:cNvPr id="528" name="Line 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2062" cy="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29" name="Line 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001" cy="200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531" name="Group 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41" y="0"/>
                                    <a:ext cx="1038" cy="20020"/>
                                    <a:chOff x="0" y="0"/>
                                    <a:chExt cx="20001" cy="20020"/>
                                  </a:xfrm>
                                </wpg:grpSpPr>
                                <wps:wsp>
                                  <wps:cNvPr id="534" name="Line 1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2062" cy="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35" name="Line 1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001" cy="200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536" name="Group 1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867" y="0"/>
                                    <a:ext cx="1038" cy="20020"/>
                                    <a:chOff x="0" y="0"/>
                                    <a:chExt cx="20001" cy="20020"/>
                                  </a:xfrm>
                                </wpg:grpSpPr>
                                <wps:wsp>
                                  <wps:cNvPr id="537" name="Line 1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2062" cy="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38" name="Line 1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001" cy="200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539" name="Group 1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53" y="0"/>
                                    <a:ext cx="1038" cy="20020"/>
                                    <a:chOff x="0" y="0"/>
                                    <a:chExt cx="20001" cy="20020"/>
                                  </a:xfrm>
                                </wpg:grpSpPr>
                                <wps:wsp>
                                  <wps:cNvPr id="540" name="Line 1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2062" cy="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41" name="Line 1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001" cy="200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542" name="Group 1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068" y="0"/>
                                    <a:ext cx="1038" cy="20020"/>
                                    <a:chOff x="0" y="0"/>
                                    <a:chExt cx="20001" cy="20020"/>
                                  </a:xfrm>
                                </wpg:grpSpPr>
                                <wps:wsp>
                                  <wps:cNvPr id="543" name="Line 1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2062" cy="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18" name="Line 2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001" cy="200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319" name="Group 2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694" y="0"/>
                                    <a:ext cx="1038" cy="20020"/>
                                    <a:chOff x="0" y="0"/>
                                    <a:chExt cx="20001" cy="20020"/>
                                  </a:xfrm>
                                </wpg:grpSpPr>
                                <wps:wsp>
                                  <wps:cNvPr id="101" name="Line 2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2062" cy="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5" name="Line 2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001" cy="200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206" name="Group 2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309" y="0"/>
                                    <a:ext cx="1038" cy="20020"/>
                                    <a:chOff x="0" y="0"/>
                                    <a:chExt cx="20001" cy="20020"/>
                                  </a:xfrm>
                                </wpg:grpSpPr>
                                <wps:wsp>
                                  <wps:cNvPr id="207" name="Line 2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2062" cy="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8" name="Line 2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001" cy="200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209" name="Group 2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889" y="0"/>
                                    <a:ext cx="1038" cy="20020"/>
                                    <a:chOff x="0" y="0"/>
                                    <a:chExt cx="20001" cy="20020"/>
                                  </a:xfrm>
                                </wpg:grpSpPr>
                                <wps:wsp>
                                  <wps:cNvPr id="210" name="Line 2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2062" cy="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1" name="Line 2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001" cy="200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212" name="Group 3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504" y="0"/>
                                    <a:ext cx="1038" cy="20020"/>
                                    <a:chOff x="0" y="0"/>
                                    <a:chExt cx="20001" cy="20020"/>
                                  </a:xfrm>
                                </wpg:grpSpPr>
                                <wps:wsp>
                                  <wps:cNvPr id="213" name="Line 3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2062" cy="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4" name="Line 3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001" cy="200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215" name="Group 3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130" y="0"/>
                                    <a:ext cx="1038" cy="20020"/>
                                    <a:chOff x="0" y="0"/>
                                    <a:chExt cx="20001" cy="20020"/>
                                  </a:xfrm>
                                </wpg:grpSpPr>
                                <wps:wsp>
                                  <wps:cNvPr id="216" name="Line 3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2062" cy="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17" name="Line 3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001" cy="200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218" name="Group 3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745" y="0"/>
                                    <a:ext cx="1038" cy="20020"/>
                                    <a:chOff x="0" y="0"/>
                                    <a:chExt cx="20001" cy="20020"/>
                                  </a:xfrm>
                                </wpg:grpSpPr>
                                <wps:wsp>
                                  <wps:cNvPr id="219" name="Line 3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2062" cy="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44" name="Line 3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001" cy="200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545" name="Group 3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342" y="0"/>
                                    <a:ext cx="1038" cy="20020"/>
                                    <a:chOff x="0" y="0"/>
                                    <a:chExt cx="20001" cy="20020"/>
                                  </a:xfrm>
                                </wpg:grpSpPr>
                                <wps:wsp>
                                  <wps:cNvPr id="546" name="Line 4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2062" cy="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47" name="Line 4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001" cy="200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548" name="Group 4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957" y="0"/>
                                    <a:ext cx="1038" cy="20020"/>
                                    <a:chOff x="0" y="0"/>
                                    <a:chExt cx="20001" cy="20020"/>
                                  </a:xfrm>
                                </wpg:grpSpPr>
                                <wps:wsp>
                                  <wps:cNvPr id="549" name="Line 4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2062" cy="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0" name="Line 4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001" cy="200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551" name="Group 4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8583" y="0"/>
                                    <a:ext cx="1038" cy="20020"/>
                                    <a:chOff x="0" y="0"/>
                                    <a:chExt cx="20001" cy="20020"/>
                                  </a:xfrm>
                                </wpg:grpSpPr>
                                <wps:wsp>
                                  <wps:cNvPr id="552" name="Line 4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2062" cy="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3" name="Line 4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001" cy="200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554" name="Group 4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9198" y="0"/>
                                    <a:ext cx="1038" cy="20020"/>
                                    <a:chOff x="0" y="0"/>
                                    <a:chExt cx="20001" cy="20020"/>
                                  </a:xfrm>
                                </wpg:grpSpPr>
                                <wps:wsp>
                                  <wps:cNvPr id="555" name="Line 4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2062" cy="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6" name="Line 5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001" cy="200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557" name="Group 5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9790" y="0"/>
                                    <a:ext cx="1038" cy="20020"/>
                                    <a:chOff x="19" y="0"/>
                                    <a:chExt cx="19981" cy="20020"/>
                                  </a:xfrm>
                                </wpg:grpSpPr>
                                <wps:wsp>
                                  <wps:cNvPr id="558" name="Line 5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9" y="0"/>
                                      <a:ext cx="12050" cy="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5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9" y="0"/>
                                      <a:ext cx="19981" cy="200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560" name="Group 5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0416" y="0"/>
                                    <a:ext cx="1038" cy="20020"/>
                                    <a:chOff x="0" y="0"/>
                                    <a:chExt cx="20001" cy="20020"/>
                                  </a:xfrm>
                                </wpg:grpSpPr>
                                <wps:wsp>
                                  <wps:cNvPr id="561" name="Line 5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2062" cy="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2" name="Line 5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001" cy="200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563" name="Group 5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1031" y="0"/>
                                    <a:ext cx="1038" cy="20020"/>
                                    <a:chOff x="0" y="0"/>
                                    <a:chExt cx="20001" cy="20020"/>
                                  </a:xfrm>
                                </wpg:grpSpPr>
                                <wps:wsp>
                                  <wps:cNvPr id="564" name="Line 5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2062" cy="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5" name="Line 5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001" cy="200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566" name="Group 6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1657" y="0"/>
                                    <a:ext cx="1038" cy="20020"/>
                                    <a:chOff x="0" y="0"/>
                                    <a:chExt cx="20001" cy="20020"/>
                                  </a:xfrm>
                                </wpg:grpSpPr>
                                <wps:wsp>
                                  <wps:cNvPr id="567" name="Line 6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2062" cy="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8" name="Line 6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001" cy="200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569" name="Group 6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243" y="0"/>
                                    <a:ext cx="1038" cy="20020"/>
                                    <a:chOff x="0" y="0"/>
                                    <a:chExt cx="20001" cy="20020"/>
                                  </a:xfrm>
                                </wpg:grpSpPr>
                                <wps:wsp>
                                  <wps:cNvPr id="570" name="Line 6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2062" cy="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71" name="Line 6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001" cy="200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572" name="Group 6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858" y="0"/>
                                    <a:ext cx="1038" cy="20020"/>
                                    <a:chOff x="0" y="0"/>
                                    <a:chExt cx="20001" cy="20020"/>
                                  </a:xfrm>
                                </wpg:grpSpPr>
                                <wps:wsp>
                                  <wps:cNvPr id="573" name="Line 6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2062" cy="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74" name="Line 6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001" cy="200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575" name="Group 6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3484" y="0"/>
                                    <a:ext cx="1038" cy="20020"/>
                                    <a:chOff x="0" y="0"/>
                                    <a:chExt cx="20001" cy="20020"/>
                                  </a:xfrm>
                                </wpg:grpSpPr>
                                <wps:wsp>
                                  <wps:cNvPr id="576" name="Line 7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2062" cy="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77" name="Line 7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001" cy="200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578" name="Group 7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4099" y="0"/>
                                    <a:ext cx="1038" cy="20020"/>
                                    <a:chOff x="0" y="0"/>
                                    <a:chExt cx="20001" cy="20020"/>
                                  </a:xfrm>
                                </wpg:grpSpPr>
                                <wps:wsp>
                                  <wps:cNvPr id="579" name="Line 7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2062" cy="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80" name="Line 7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001" cy="200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581" name="Group 7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4679" y="0"/>
                                    <a:ext cx="1038" cy="20020"/>
                                    <a:chOff x="0" y="0"/>
                                    <a:chExt cx="20001" cy="20020"/>
                                  </a:xfrm>
                                </wpg:grpSpPr>
                                <wps:wsp>
                                  <wps:cNvPr id="582" name="Line 7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2062" cy="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83" name="Line 7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001" cy="200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584" name="Group 7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5294" y="0"/>
                                    <a:ext cx="1038" cy="20020"/>
                                    <a:chOff x="0" y="0"/>
                                    <a:chExt cx="20001" cy="20020"/>
                                  </a:xfrm>
                                </wpg:grpSpPr>
                                <wps:wsp>
                                  <wps:cNvPr id="585" name="Line 7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2062" cy="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86" name="Line 8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001" cy="200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587" name="Group 8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5920" y="0"/>
                                    <a:ext cx="1038" cy="20020"/>
                                    <a:chOff x="0" y="0"/>
                                    <a:chExt cx="20001" cy="20020"/>
                                  </a:xfrm>
                                </wpg:grpSpPr>
                                <wps:wsp>
                                  <wps:cNvPr id="588" name="Line 8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2062" cy="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89" name="Line 8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001" cy="200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590" name="Group 8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6535" y="0"/>
                                    <a:ext cx="1038" cy="20020"/>
                                    <a:chOff x="0" y="0"/>
                                    <a:chExt cx="20001" cy="20020"/>
                                  </a:xfrm>
                                </wpg:grpSpPr>
                                <wps:wsp>
                                  <wps:cNvPr id="591" name="Line 8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2062" cy="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92" name="Line 8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001" cy="200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593" name="Group 8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7132" y="0"/>
                                    <a:ext cx="1038" cy="20020"/>
                                    <a:chOff x="0" y="0"/>
                                    <a:chExt cx="20001" cy="20020"/>
                                  </a:xfrm>
                                </wpg:grpSpPr>
                                <wps:wsp>
                                  <wps:cNvPr id="594" name="Line 8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2062" cy="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95" name="Line 8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001" cy="200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596" name="Group 9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7747" y="0"/>
                                    <a:ext cx="1038" cy="20020"/>
                                    <a:chOff x="0" y="0"/>
                                    <a:chExt cx="20001" cy="20020"/>
                                  </a:xfrm>
                                </wpg:grpSpPr>
                                <wps:wsp>
                                  <wps:cNvPr id="597" name="Line 9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2062" cy="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98" name="Line 9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001" cy="200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599" name="Group 9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8373" y="0"/>
                                    <a:ext cx="1038" cy="20020"/>
                                    <a:chOff x="0" y="0"/>
                                    <a:chExt cx="20001" cy="20020"/>
                                  </a:xfrm>
                                </wpg:grpSpPr>
                                <wps:wsp>
                                  <wps:cNvPr id="600" name="Line 9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2062" cy="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01" name="Line 9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001" cy="200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602" name="Group 9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8988" y="0"/>
                                    <a:ext cx="1038" cy="20020"/>
                                    <a:chOff x="0" y="0"/>
                                    <a:chExt cx="20001" cy="20020"/>
                                  </a:xfrm>
                                </wpg:grpSpPr>
                                <wps:wsp>
                                  <wps:cNvPr id="603" name="Line 9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2062" cy="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04" name="Line 9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001" cy="2002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lg" len="med"/>
                                      <a:tailEnd type="none" w="lg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605" name="Ellipse 605"/>
                              <wps:cNvSpPr/>
                              <wps:spPr>
                                <a:xfrm>
                                  <a:off x="232012" y="1542197"/>
                                  <a:ext cx="382137" cy="43672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25400" cap="flat" cmpd="sng" algn="ctr">
                                  <a:solidFill>
                                    <a:sysClr val="windowText" lastClr="000000">
                                      <a:shade val="50000"/>
                                    </a:sysClr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BD6274" id="Groupe 521" o:spid="_x0000_s1026" style="position:absolute;left:0;text-align:left;margin-left:11.7pt;margin-top:12.1pt;width:66.65pt;height:155.8pt;z-index:251744256" coordsize="8461,19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">
                      <v:line id="Connecteur droit 522" o:spid="_x0000_s1027" style="position:absolute;visibility:visible;mso-wrap-style:square" from="4230,1910" to="4230,15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3LS8cAAADcAAAADwAAAGRycy9kb3ducmV2LnhtbESPQWvCQBSE7wX/w/KE3urGlAZJXUUs&#10;Be2hVFvQ4zP7mkSzb8PuNkn/fbcgeBxm5htmvhxMIzpyvrasYDpJQBAXVtdcKvj6fH2YgfABWWNj&#10;mRT8koflYnQ3x1zbnnfU7UMpIoR9jgqqENpcSl9UZNBPbEscvW/rDIYoXSm1wz7CTSPTJMmkwZrj&#10;QoUtrSsqLvsfo+D98SPrVtu3zXDYZqfiZXc6nnun1P14WD2DCDSEW/ja3mgFT2kK/2fiEZ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ZXctLxwAAANwAAAAPAAAAAAAA&#10;AAAAAAAAAKECAABkcnMvZG93bnJldi54bWxQSwUGAAAAAAQABAD5AAAAlQMAAAAA&#10;"/>
                      <v:group id="Groupe 523" o:spid="_x0000_s1028" style="position:absolute;width:8461;height:1910;rotation:180" coordsize="20026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0L1LYwwAAANwAAAAP&#10;AAAAAAAAAAAAAAAAAKoCAABkcnMvZG93bnJldi54bWxQSwUGAAAAAAQABAD6AAAAmgMAAAAA&#10;">
                        <v:group id="Group 3" o:spid="_x0000_s1029" style="position:absolute;width:1038;height:20020" coordsize="20019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MVsJs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IFy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kxWwmxgAAANwA&#10;AAAPAAAAAAAAAAAAAAAAAKoCAABkcnMvZG93bnJldi54bWxQSwUGAAAAAAQABAD6AAAAnQMAAAAA&#10;">
                          <v:line id="Line 4" o:spid="_x0000_s1030" style="position:absolute;visibility:visible;mso-wrap-style:square" from="0,0" to="12073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t6zcMAAADcAAAADwAAAGRycy9kb3ducmV2LnhtbESPT2vCQBTE70K/w/IK3nRTRZHoKlY0&#10;9eqfQ3t7ZJ9JMPs2ZJ+afvtuQfA4zMxvmMWqc7W6UxsqzwY+hgko4tzbigsD59NuMAMVBNli7ZkM&#10;/FKA1fKtt8DU+gcf6H6UQkUIhxQNlCJNqnXIS3IYhr4hjt7Ftw4lyrbQtsVHhLtaj5Jkqh1WHBdK&#10;bGhTUn493pyB75vIT5Y12+RzX9SyG2dh9pUZ03/v1nNQQp28ws/23hqYjCbwfyYeAb3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7es3DAAAA3AAAAA8AAAAAAAAAAAAA&#10;AAAAoQIAAGRycy9kb3ducmV2LnhtbFBLBQYAAAAABAAEAPkAAACRAwAAAAA=&#10;" strokeweight="1pt">
                            <v:stroke startarrowwidth="wide" endarrowwidth="wide"/>
                          </v:line>
                          <v:line id="Line 5" o:spid="_x0000_s1031" style="position:absolute;visibility:visible;mso-wrap-style:square" from="0,0" to="20019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WnkusMAAADcAAAADwAAAGRycy9kb3ducmV2LnhtbESPQWvCQBSE70L/w/IK3nRTRZHUVVrR&#10;6NXoob09sq9JaPZtyD41/fddQfA4zMw3zHLdu0ZdqQu1ZwNv4wQUceFtzaWB82k3WoAKgmyx8UwG&#10;/ijAevUyWGJq/Y2PdM2lVBHCIUUDlUibah2KihyGsW+Jo/fjO4cSZVdq2+Etwl2jJ0ky1w5rjgsV&#10;trSpqPjNL87A10XkO8vabfJ5KBvZTbOw2GfGDF/7j3dQQr08w4/2wRqYTeZwPxOPgF7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Fp5LrDAAAA3AAAAA8AAAAAAAAAAAAA&#10;AAAAoQIAAGRycy9kb3ducmV2LnhtbFBLBQYAAAAABAAEAPkAAACRAwAAAAA=&#10;" strokeweight="1pt">
                            <v:stroke startarrowwidth="wide" endarrowwidth="wide"/>
                          </v:line>
                        </v:group>
                        <v:group id="Group 6" o:spid="_x0000_s1032" style="position:absolute;left:626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BfyU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ePR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X8lHFAAAA3AAA&#10;AA8AAAAAAAAAAAAAAAAAqgIAAGRycy9kb3ducmV2LnhtbFBLBQYAAAAABAAEAPoAAACcAwAAAAA=&#10;">
                          <v:line id="Line 7" o:spid="_x0000_s1033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7rVU8AAAADcAAAADwAAAGRycy9kb3ducmV2LnhtbERPTYvCMBC9L/gfwgje1lRlRapRdFm7&#10;XnX3oLehGdtiMynNqPXfm4Pg8fG+F6vO1epGbag8GxgNE1DEubcVFwb+/7afM1BBkC3WnsnAgwKs&#10;lr2PBabW33lPt4MUKoZwSNFAKdKkWoe8JIdh6BviyJ1961AibAttW7zHcFfrcZJMtcOKY0OJDX2X&#10;lF8OV2fgeBU5ZVnzk2x2RS3bSRZmv5kxg363noMS6uQtfrl31sDXOK6NZ+IR0Msn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+61VPAAAAA3AAAAA8AAAAAAAAAAAAAAAAA&#10;oQIAAGRycy9kb3ducmV2LnhtbFBLBQYAAAAABAAEAPkAAACOAwAAAAA=&#10;" strokeweight="1pt">
                            <v:stroke startarrowwidth="wide" endarrowwidth="wide"/>
                          </v:line>
                          <v:line id="Line 8" o:spid="_x0000_s1034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ZwyMQAAADcAAAADwAAAGRycy9kb3ducmV2LnhtbESPQWvCQBSE74X+h+UVvNVNLYqmbkKV&#10;mnqterC3R/Y1Cc2+Ddmnxn/vFoQeh5n5hlnmg2vVmfrQeDbwMk5AEZfeNlwZOOw3z3NQQZAttp7J&#10;wJUC5NnjwxJT6y/8ReedVCpCOKRooBbpUq1DWZPDMPYdcfR+fO9QouwrbXu8RLhr9SRJZtphw3Gh&#10;xo7WNZW/u5MzcDyJfBdF95GstlUrm9cizD8LY0ZPw/sbKKFB/sP39tYamE4W8HcmHgGd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9nDIxAAAANwAAAAPAAAAAAAAAAAA&#10;AAAAAKECAABkcnMvZG93bnJldi54bWxQSwUGAAAAAAQABAD5AAAAkgMAAAAA&#10;" strokeweight="1pt">
                            <v:stroke startarrowwidth="wide" endarrowwidth="wide"/>
                          </v:line>
                        </v:group>
                        <v:group id="Group 9" o:spid="_x0000_s1035" style="position:absolute;left:1241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WtZY8YAAADc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jH8&#10;nglHQGY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xa1ljxgAAANwA&#10;AAAPAAAAAAAAAAAAAAAAAKoCAABkcnMvZG93bnJldi54bWxQSwUGAAAAAAQABAD6AAAAnQMAAAAA&#10;">
                          <v:line id="Line 10" o:spid="_x0000_s1036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y5Ji8QAAADcAAAADwAAAGRycy9kb3ducmV2LnhtbESPQWvCQBSE74X+h+UVvNVNaysS3QQt&#10;mnrV9qC3R/aZhGbfhuxT03/fFYQeh5n5hlnkg2vVhfrQeDbwMk5AEZfeNlwZ+P7aPM9ABUG22Hom&#10;A78UIM8eHxaYWn/lHV32UqkI4ZCigVqkS7UOZU0Ow9h3xNE7+d6hRNlX2vZ4jXDX6tckmWqHDceF&#10;Gjv6qKn82Z+dgcNZ5FgU3TpZbatWNpMizD4LY0ZPw3IOSmiQ//C9vbUG3idvcDsTj4DO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LkmLxAAAANwAAAAPAAAAAAAAAAAA&#10;AAAAAKECAABkcnMvZG93bnJldi54bWxQSwUGAAAAAAQABAD5AAAAkgMAAAAA&#10;" strokeweight="1pt">
                            <v:stroke startarrowwidth="wide" endarrowwidth="wide"/>
                          </v:line>
                          <v:line id="Line 11" o:spid="_x0000_s1037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LsEMMAAADcAAAADwAAAGRycy9kb3ducmV2LnhtbESPQWvCQBSE7wX/w/IEb3WjwSKpa6ii&#10;qdfaHvT2yL4modm3IfvU+O/dQqHHYWa+YVb54Fp1pT40ng3Mpgko4tLbhisDX5/75yWoIMgWW89k&#10;4E4B8vXoaYWZ9Tf+oOtRKhUhHDI0UIt0mdahrMlhmPqOOHrfvncoUfaVtj3eIty1ep4kL9phw3Gh&#10;xo62NZU/x4szcLqInIui2yWbQ9XKPi3C8r0wZjIe3l5BCQ3yH/5rH6yBRbqA3zPxCOj1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Ri7BDDAAAA3AAAAA8AAAAAAAAAAAAA&#10;AAAAoQIAAGRycy9kb3ducmV2LnhtbFBLBQYAAAAABAAEAPkAAACRAwAAAAA=&#10;" strokeweight="1pt">
                            <v:stroke startarrowwidth="wide" endarrowwidth="wide"/>
                          </v:line>
                        </v:group>
                        <v:group id="Group 12" o:spid="_x0000_s1038" style="position:absolute;left:1867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oLBF8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LFO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+gsEXxgAAANwA&#10;AAAPAAAAAAAAAAAAAAAAAKoCAABkcnMvZG93bnJldi54bWxQSwUGAAAAAAQABAD6AAAAnQMAAAAA&#10;">
                          <v:line id="Line 13" o:spid="_x0000_s1039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zX/MQAAADcAAAADwAAAGRycy9kb3ducmV2LnhtbESPQWvCQBSE74X+h+UVvNVNK60S3QQt&#10;mnrV9qC3R/aZhGbfhuxT03/fFYQeh5n5hlnkg2vVhfrQeDbwMk5AEZfeNlwZ+P7aPM9ABUG22Hom&#10;A78UIM8eHxaYWn/lHV32UqkI4ZCigVqkS7UOZU0Ow9h3xNE7+d6hRNlX2vZ4jXDX6tckedcOG44L&#10;NXb0UVP5sz87A4ezyLEounWy2latbCZFmH0WxoyehuUclNAg/+F7e2sNvE2mcDsTj4DO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b/Nf8xAAAANwAAAAPAAAAAAAAAAAA&#10;AAAAAKECAABkcnMvZG93bnJldi54bWxQSwUGAAAAAAQABAD5AAAAkgMAAAAA&#10;" strokeweight="1pt">
                            <v:stroke startarrowwidth="wide" endarrowwidth="wide"/>
                          </v:line>
                          <v:line id="Line 14" o:spid="_x0000_s1040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mNDjsAAAADcAAAADwAAAGRycy9kb3ducmV2LnhtbERPS4vCMBC+C/sfwix403QVRapRdkWr&#10;Vx+H3dvQjG3ZZlKaUeu/NwfB48f3Xqw6V6sbtaHybOBrmIAizr2tuDBwPm0HM1BBkC3WnsnAgwKs&#10;lh+9BabW3/lAt6MUKoZwSNFAKdKkWoe8JIdh6BviyF1861AibAttW7zHcFfrUZJMtcOKY0OJDa1L&#10;yv+PV2fg9yryl2XNJvnZF7Vsx1mY7TJj+p/d9xyUUCdv8cu9twYm47g2nolHQC+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pjQ47AAAAA3AAAAA8AAAAAAAAAAAAAAAAA&#10;oQIAAGRycy9kb3ducmV2LnhtbFBLBQYAAAAABAAEAPkAAACOAwAAAAA=&#10;" strokeweight="1pt">
                            <v:stroke startarrowwidth="wide" endarrowwidth="wide"/>
                          </v:line>
                        </v:group>
                        <v:group id="Group 15" o:spid="_x0000_s1041" style="position:absolute;left:2453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x1VZcYAAADc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QLl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HVVlxgAAANwA&#10;AAAPAAAAAAAAAAAAAAAAAKoCAABkcnMvZG93bnJldi54bWxQSwUGAAAAAAQABAD6AAAAnQMAAAAA&#10;">
                          <v:line id="Line 16" o:spid="_x0000_s1042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M89cEAAADcAAAADwAAAGRycy9kb3ducmV2LnhtbERPTU/CQBC9m/gfNmPiTbaKGFK6JWqg&#10;cLVwgNukO7SN3dmmO0D99+6BhOPL+86Wo+vUhYbQejbwOklAEVfetlwb2O/WL3NQQZAtdp7JwB8F&#10;WOaPDxmm1l/5hy6l1CqGcEjRQCPSp1qHqiGHYeJ74sid/OBQIhxqbQe8xnDX6bck+dAOW44NDfb0&#10;3VD1W56dgcNZ5FgU/Sr52tadrKdFmG8KY56fxs8FKKFR7uKbe2sNzN7j/HgmHgGd/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MEzz1wQAAANwAAAAPAAAAAAAAAAAAAAAA&#10;AKECAABkcnMvZG93bnJldi54bWxQSwUGAAAAAAQABAD5AAAAjwMAAAAA&#10;" strokeweight="1pt">
                            <v:stroke startarrowwidth="wide" endarrowwidth="wide"/>
                          </v:line>
                          <v:line id="Line 17" o:spid="_x0000_s1043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1+ZbsQAAADcAAAADwAAAGRycy9kb3ducmV2LnhtbESPQWvCQBSE74X+h+UVvNWNtRWJbkIr&#10;mnrV9qC3R/aZhGbfhuxT03/fFYQeh5n5hlnmg2vVhfrQeDYwGSegiEtvG64MfH9tnueggiBbbD2T&#10;gV8KkGePD0tMrb/yji57qVSEcEjRQC3SpVqHsiaHYew74uidfO9QouwrbXu8Rrhr9UuSzLTDhuNC&#10;jR2taip/9mdn4HAWORZFt04+tlUrm2kR5p+FMaOn4X0BSmiQ//C9vbUG3l4ncDsTj4DO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X5luxAAAANwAAAAPAAAAAAAAAAAA&#10;AAAAAKECAABkcnMvZG93bnJldi54bWxQSwUGAAAAAAQABAD5AAAAkgMAAAAA&#10;" strokeweight="1pt">
                            <v:stroke startarrowwidth="wide" endarrowwidth="wide"/>
                          </v:line>
                        </v:group>
                        <v:group id="Group 18" o:spid="_x0000_s1044" style="position:absolute;left:3068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b+0ac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IXx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v7RpxgAAANwA&#10;AAAPAAAAAAAAAAAAAAAAAKoCAABkcnMvZG93bnJldi54bWxQSwUGAAAAAAQABAD6AAAAnQMAAAAA&#10;">
                          <v:line id="Line 19" o:spid="_x0000_s1045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MGigsQAAADcAAAADwAAAGRycy9kb3ducmV2LnhtbESPQWvCQBSE74X+h+UVvNVNaysS3QQt&#10;mnrV9qC3R/aZhGbfhuxT03/fFYQeh5n5hlnkg2vVhfrQeDbwMk5AEZfeNlwZ+P7aPM9ABUG22Hom&#10;A78UIM8eHxaYWn/lHV32UqkI4ZCigVqkS7UOZU0Ow9h3xNE7+d6hRNlX2vZ4jXDX6tckmWqHDceF&#10;Gjv6qKn82Z+dgcNZ5FgU3TpZbatWNpMizD4LY0ZPw3IOSmiQ//C9vbUG3t8mcDsTj4DO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8waKCxAAAANwAAAAPAAAAAAAAAAAA&#10;AAAAAKECAABkcnMvZG93bnJldi54bWxQSwUGAAAAAAQABAD5AAAAkgMAAAAA&#10;" strokeweight="1pt">
                            <v:stroke startarrowwidth="wide" endarrowwidth="wide"/>
                          </v:line>
                          <v:line id="Line 20" o:spid="_x0000_s1046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53dFsEAAADcAAAADwAAAGRycy9kb3ducmV2LnhtbERPTWvCQBC9C/0PyxR6MxsVisRspC2a&#10;eq16aG9DdkxCs7MhOybpv+8eCj0+3ne+n12nRhpC69nAKklBEVfetlwbuF6Oyy2oIMgWO89k4IcC&#10;7IuHRY6Z9RN/0HiWWsUQDhkaaET6TOtQNeQwJL4njtzNDw4lwqHWdsAphrtOr9P0WTtsOTY02NNb&#10;Q9X3+e4MfN5FvsqyP6Svp7qT46YM2/fSmKfH+WUHSmiWf/Gf+2QNbFZxbTwTj4A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nd0WwQAAANwAAAAPAAAAAAAAAAAAAAAA&#10;AKECAABkcnMvZG93bnJldi54bWxQSwUGAAAAAAQABAD5AAAAjwMAAAAA&#10;" strokeweight="1pt">
                            <v:stroke startarrowwidth="wide" endarrowwidth="wide"/>
                          </v:line>
                        </v:group>
                        <v:group id="Group 21" o:spid="_x0000_s1047" style="position:absolute;left:3694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uPL/cYAAADcAAAADwAAAGRycy9kb3ducmV2LnhtbESPT2vCQBTE70K/w/IK&#10;vZlNGiptmlVEaulBCmqh9PbIPpNg9m3Irvnz7V2h4HGYmd8w+Wo0jeipc7VlBUkUgyAurK65VPBz&#10;3M5fQTiPrLGxTAomcrBaPsxyzLQdeE/9wZciQNhlqKDyvs2kdEVFBl1kW+LgnWxn0AfZlVJ3OAS4&#10;aeRzHC+kwZrDQoUtbSoqzoeLUfA54LBOk49+dz5tpr/jy/fvLiGlnh7H9TsIT6O/h//bX1pBmrzB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48v9xgAAANwA&#10;AAAPAAAAAAAAAAAAAAAAAKoCAABkcnMvZG93bnJldi54bWxQSwUGAAAAAAQABAD6AAAAnQMAAAAA&#10;">
                          <v:line id="Line 22" o:spid="_x0000_s1048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qMt8AAAADcAAAADwAAAGRycy9kb3ducmV2LnhtbERPTWvCQBC9C/6HZYTedNcWikRXUanR&#10;a20PehuyYxLMzobsqPHfdwuF3ubxPmex6n2j7tTFOrCF6cSAIi6Cq7m08P21G89ARUF22AQmC0+K&#10;sFoOBwvMXHjwJ92PUqoUwjFDC5VIm2kdi4o8xkloiRN3CZ1HSbArtevwkcJ9o1+Nedcea04NFba0&#10;rai4Hm/ewukmcs7z9sNsDmUju7c8zva5tS+jfj0HJdTLv/jPfXBpvpnC7zPpAr38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66jLfAAAAA3AAAAA8AAAAAAAAAAAAAAAAA&#10;oQIAAGRycy9kb3ducmV2LnhtbFBLBQYAAAAABAAEAPkAAACOAwAAAAA=&#10;" strokeweight="1pt">
                            <v:stroke startarrowwidth="wide" endarrowwidth="wide"/>
                          </v:line>
                          <v:line id="Line 23" o:spid="_x0000_s1049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GKtMEAAADcAAAADwAAAGRycy9kb3ducmV2LnhtbERPTWvCQBC9F/wPywi91V0tFomuUqVG&#10;r7U9tLchOyah2dmQHTX9964geJvH+5zFqveNOlMX68AWxiMDirgIrubSwvfX9mUGKgqywyYwWfin&#10;CKvl4GmBmQsX/qTzQUqVQjhmaKESaTOtY1GRxzgKLXHijqHzKAl2pXYdXlK4b/TEmDftsebUUGFL&#10;m4qKv8PJW/g5ifzmefth1vuyke1rHme73NrnYf8+ByXUy0N8d+9dmm+mcHsmXaCX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gYq0wQAAANwAAAAPAAAAAAAAAAAAAAAA&#10;AKECAABkcnMvZG93bnJldi54bWxQSwUGAAAAAAQABAD5AAAAjwMAAAAA&#10;" strokeweight="1pt">
                            <v:stroke startarrowwidth="wide" endarrowwidth="wide"/>
                          </v:line>
                        </v:group>
                        <v:group id="Group 24" o:spid="_x0000_s1050" style="position:absolute;left:4309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wRMbPxgAAANwA&#10;AAAPAAAAAAAAAAAAAAAAAKoCAABkcnMvZG93bnJldi54bWxQSwUGAAAAAAQABAD6AAAAnQMAAAAA&#10;">
                          <v:line id="Line 25" o:spid="_x0000_s1051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TrQJMQAAADcAAAADwAAAGRycy9kb3ducmV2LnhtbESPT2vCQBTE74V+h+UVequ7VagSXaUt&#10;mnr1z0Fvj+wzCWbfhuxT02/fLQgeh5n5DTNb9L5RV+piHdjC+8CAIi6Cq7m0sN+t3iagoiA7bAKT&#10;hV+KsJg/P80wc+HGG7pupVQJwjFDC5VIm2kdi4o8xkFoiZN3Cp1HSbIrtevwluC+0UNjPrTHmtNC&#10;hS19V1Sctxdv4XAROeZ5uzRf67KR1SiPk5/c2teX/nMKSqiXR/jeXjsLQzOG/zPpCOj5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OtAkxAAAANwAAAAPAAAAAAAAAAAA&#10;AAAAAKECAABkcnMvZG93bnJldi54bWxQSwUGAAAAAAQABAD5AAAAkgMAAAAA&#10;" strokeweight="1pt">
                            <v:stroke startarrowwidth="wide" endarrowwidth="wide"/>
                          </v:line>
                          <v:line id="Line 26" o:spid="_x0000_s1052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VEVr8AAADcAAAADwAAAGRycy9kb3ducmV2LnhtbERPTWvCQBC9F/wPywje6q4WikRXUamp&#10;16oHvQ3ZMQlmZ0N21Pjvu4dCj4/3vVj1vlEP6mId2MJkbEARF8HVXFo4HXfvM1BRkB02gcnCiyKs&#10;loO3BWYuPPmHHgcpVQrhmKGFSqTNtI5FRR7jOLTEibuGzqMk2JXadfhM4b7RU2M+tceaU0OFLW0r&#10;Km6Hu7dwvotc8rz9Mpt92cjuI4+z79za0bBfz0EJ9fIv/nPvnYWpSWvTmXQE9PIX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VEVr8AAADcAAAADwAAAAAAAAAAAAAAAACh&#10;AgAAZHJzL2Rvd25yZXYueG1sUEsFBgAAAAAEAAQA+QAAAI0DAAAAAA==&#10;" strokeweight="1pt">
                            <v:stroke startarrowwidth="wide" endarrowwidth="wide"/>
                          </v:line>
                        </v:group>
                        <v:group id="Group 27" o:spid="_x0000_s1053" style="position:absolute;left:4889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dtSvcYAAADcAAAADwAAAGRycy9kb3ducmV2LnhtbESPT2vCQBTE7wW/w/KE&#10;3uomkRabuoqIlh6kYCKU3h7ZZxLMvg3ZNX++fbdQ6HGYmd8w6+1oGtFT52rLCuJFBIK4sLrmUsEl&#10;Pz6tQDiPrLGxTAomcrDdzB7WmGo78Jn6zJciQNilqKDyvk2ldEVFBt3CtsTBu9rOoA+yK6XucAhw&#10;08gkil6kwZrDQoUt7SsqbtndKHgfcNgt40N/ul3303f+/Pl1ikmpx/m4ewPhafT/4b/2h1aQRK/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21K9xgAAANwA&#10;AAAPAAAAAAAAAAAAAAAAAKoCAABkcnMvZG93bnJldi54bWxQSwUGAAAAAAQABAD6AAAAnQMAAAAA&#10;">
                          <v:line id="Line 28" o:spid="_x0000_s1054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rejb8AAADcAAAADwAAAGRycy9kb3ducmV2LnhtbERPTYvCMBC9L/gfwgje1lQXRKpRVNbq&#10;VXcPehuasS02k9KMWv+9OQgeH+97vuxcre7UhsqzgdEwAUWce1txYeD/b/s9BRUE2WLtmQw8KcBy&#10;0fuaY2r9gw90P0qhYgiHFA2UIk2qdchLchiGviGO3MW3DiXCttC2xUcMd7UeJ8lEO6w4NpTY0Kak&#10;/Hq8OQOnm8g5y5rfZL0vatn+ZGG6y4wZ9LvVDJRQJx/x2723BsajOD+eiUdAL1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wrejb8AAADcAAAADwAAAAAAAAAAAAAAAACh&#10;AgAAZHJzL2Rvd25yZXYueG1sUEsFBgAAAAAEAAQA+QAAAI0DAAAAAA==&#10;" strokeweight="1pt">
                            <v:stroke startarrowwidth="wide" endarrowwidth="wide"/>
                          </v:line>
                          <v:line id="Line 29" o:spid="_x0000_s1055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EZ7FsIAAADcAAAADwAAAGRycy9kb3ducmV2LnhtbESPQWvCQBSE7wX/w/KE3uomFopEV1HR&#10;6LXqQW+P7DMJZt+G7FPjv+8WCj0OM/MNM1v0rlEP6kLt2UA6SkARF97WXBo4HbcfE1BBkC02nsnA&#10;iwIs5oO3GWbWP/mbHgcpVYRwyNBAJdJmWoeiIodh5Fvi6F1951Ci7EptO3xGuGv0OEm+tMOa40KF&#10;La0rKm6HuzNwvotc8rzdJKt92cj2Mw+TXW7M+7BfTkEJ9fIf/mvvrYFxmsLvmXgE9Pw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EZ7FsIAAADcAAAADwAAAAAAAAAAAAAA&#10;AAChAgAAZHJzL2Rvd25yZXYueG1sUEsFBgAAAAAEAAQA+QAAAJADAAAAAA==&#10;" strokeweight="1pt">
                            <v:stroke startarrowwidth="wide" endarrowwidth="wide"/>
                          </v:line>
                        </v:group>
                        <v:group id="Group 30" o:spid="_x0000_s1056" style="position:absolute;left:5504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KplYRxgAAANwA&#10;AAAPAAAAAAAAAAAAAAAAAKoCAABkcnMvZG93bnJldi54bWxQSwUGAAAAAAQABAD6AAAAnQMAAAAA&#10;">
                          <v:line id="Line 31" o:spid="_x0000_s1057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9hA+sQAAADcAAAADwAAAGRycy9kb3ducmV2LnhtbESPQWvCQBSE74L/YXlCb2ajQpHUVarU&#10;1GttD3p7ZF+T0N23Ifui6b/vFgo9DjPzDbPZjd6pG/WxDWxgkeWgiKtgW64NfLwf52tQUZAtusBk&#10;4Jsi7LbTyQYLG+78Rrez1CpBOBZooBHpCq1j1ZDHmIWOOHmfofcoSfa1tj3eE9w7vczzR+2x5bTQ&#10;YEeHhqqv8+ANXAaRa1l2L/n+VDs5rsq4fi2NeZiNz0+ghEb5D/+1T9bAcrGC3zPpCOjt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2ED6xAAAANwAAAAPAAAAAAAAAAAA&#10;AAAAAKECAABkcnMvZG93bnJldi54bWxQSwUGAAAAAAQABAD5AAAAkgMAAAAA&#10;" strokeweight="1pt">
                            <v:stroke startarrowwidth="wide" endarrowwidth="wide"/>
                          </v:line>
                          <v:line id="Line 32" o:spid="_x0000_s1058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HYjsQAAADcAAAADwAAAGRycy9kb3ducmV2LnhtbESPT2vCQBTE70K/w/IKvenGP4ikrlJF&#10;U69GD+3tkX1NQrNvQ/ap6bfvCoLHYWZ+wyzXvWvUlbpQezYwHiWgiAtvay4NnE/74QJUEGSLjWcy&#10;8EcB1quXwRJT6298pGsupYoQDikaqETaVOtQVOQwjHxLHL0f3zmUKLtS2w5vEe4aPUmSuXZYc1yo&#10;sKVtRcVvfnEGvi4i31nW7pLNoWxkP83C4jMz5u21/3gHJdTLM/xoH6yByXgG9zPxCOjV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MdiOxAAAANwAAAAPAAAAAAAAAAAA&#10;AAAAAKECAABkcnMvZG93bnJldi54bWxQSwUGAAAAAAQABAD5AAAAkgMAAAAA&#10;" strokeweight="1pt">
                            <v:stroke startarrowwidth="wide" endarrowwidth="wide"/>
                          </v:line>
                        </v:group>
                        <v:group id="Group 33" o:spid="_x0000_s1059" style="position:absolute;left:6130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U/OZcYAAADc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yRwe&#10;Z8IRkKt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T85lxgAAANwA&#10;AAAPAAAAAAAAAAAAAAAAAKoCAABkcnMvZG93bnJldi54bWxQSwUGAAAAAAQABAD6AAAAnQMAAAAA&#10;">
                          <v:line id="Line 34" o:spid="_x0000_s1060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6/jYsQAAADcAAAADwAAAGRycy9kb3ducmV2LnhtbESPQWvCQBSE7wX/w/KE3pqNKYikrlKl&#10;iV5re9DbI/uahGbfhuyLpv/eLRR6HGbmG2a9nVynrjSE1rOBRZKCIq68bbk28PlRPK1ABUG22Hkm&#10;Az8UYLuZPawxt/7G73Q9Sa0ihEOOBhqRPtc6VA05DInviaP35QeHEuVQazvgLcJdp7M0XWqHLceF&#10;BnvaN1R9n0Zn4DyKXMqyf0t3x7qT4rkMq0NpzON8en0BJTTJf/ivfbQGssUSfs/EI6A3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/r+NixAAAANwAAAAPAAAAAAAAAAAA&#10;AAAAAKECAABkcnMvZG93bnJldi54bWxQSwUGAAAAAAQABAD5AAAAkgMAAAAA&#10;" strokeweight="1pt">
                            <v:stroke startarrowwidth="wide" endarrowwidth="wide"/>
                          </v:line>
                          <v:line id="Line 35" o:spid="_x0000_s1061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NG+cMAAADcAAAADwAAAGRycy9kb3ducmV2LnhtbESPQWvCQBSE70L/w/IKvelGBZXUVapo&#10;6tXoob09sq9JaPZtyD41/fddQfA4zMw3zHLdu0ZdqQu1ZwPjUQKKuPC25tLA+bQfLkAFQbbYeCYD&#10;fxRgvXoZLDG1/sZHuuZSqgjhkKKBSqRNtQ5FRQ7DyLfE0fvxnUOJsiu17fAW4a7RkySZaYc1x4UK&#10;W9pWVPzmF2fg6yLynWXtLtkcykb20ywsPjNj3l77j3dQQr08w4/2wRqYjOdwPxOPgF7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DjRvnDAAAA3AAAAA8AAAAAAAAAAAAA&#10;AAAAoQIAAGRycy9kb3ducmV2LnhtbFBLBQYAAAAABAAEAPkAAACRAwAAAAA=&#10;" strokeweight="1pt">
                            <v:stroke startarrowwidth="wide" endarrowwidth="wide"/>
                          </v:line>
                        </v:group>
                        <v:group id="Group 36" o:spid="_x0000_s1062" style="position:absolute;left:6745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605h+8EAAADcAAAADwAA&#10;AAAAAAAAAAAAAACqAgAAZHJzL2Rvd25yZXYueG1sUEsFBgAAAAAEAAQA+gAAAJgDAAAAAA==&#10;">
                          <v:line id="Line 37" o:spid="_x0000_s1063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jB3EMMAAADcAAAADwAAAGRycy9kb3ducmV2LnhtbESPQWvCQBSE70L/w/IK3nSjgmjqKq1o&#10;9Grsob09sq9JaPZtyD41/fddQfA4zMw3zGrTu0ZdqQu1ZwOTcQKKuPC25tLA53k/WoAKgmyx8UwG&#10;/ijAZv0yWGFq/Y1PdM2lVBHCIUUDlUibah2KihyGsW+Jo/fjO4cSZVdq2+Etwl2jp0ky1w5rjgsV&#10;trStqPjNL87A10XkO8vaXfJxLBvZz7KwOGTGDF/79zdQQr08w4/20RqYTpZwPxOPgF7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4wdxDDAAAA3AAAAA8AAAAAAAAAAAAA&#10;AAAAoQIAAGRycy9kb3ducmV2LnhtbFBLBQYAAAAABAAEAPkAAACRAwAAAAA=&#10;" strokeweight="1pt">
                            <v:stroke startarrowwidth="wide" endarrowwidth="wide"/>
                          </v:line>
                          <v:line id="Line 38" o:spid="_x0000_s1064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yg69sQAAADcAAAADwAAAGRycy9kb3ducmV2LnhtbESPQWvCQBSE74X+h+UVequbVisS3YS2&#10;aPSq7UFvj+wzCc2+Ddmnpv/eFYQeh5n5hlnkg2vVmfrQeDbwOkpAEZfeNlwZ+PlevcxABUG22Hom&#10;A38UIM8eHxaYWn/hLZ13UqkI4ZCigVqkS7UOZU0Ow8h3xNE7+t6hRNlX2vZ4iXDX6rckmWqHDceF&#10;Gjv6qqn83Z2cgf1J5FAU3TL53FStrMZFmK0LY56fho85KKFB/sP39sYaeJ9M4HYmHgGdX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KDr2xAAAANwAAAAPAAAAAAAAAAAA&#10;AAAAAKECAABkcnMvZG93bnJldi54bWxQSwUGAAAAAAQABAD5AAAAkgMAAAAA&#10;" strokeweight="1pt">
                            <v:stroke startarrowwidth="wide" endarrowwidth="wide"/>
                          </v:line>
                        </v:group>
                        <v:group id="Group 39" o:spid="_x0000_s1065" style="position:absolute;left:7342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lYsHc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Hyl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ZWLB3FAAAA3AAA&#10;AA8AAAAAAAAAAAAAAAAAqgIAAGRycy9kb3ducmV2LnhtbFBLBQYAAAAABAAEAPoAAACcAwAAAAA=&#10;">
                          <v:line id="Line 40" o:spid="_x0000_s1066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YBGsMAAADcAAAADwAAAGRycy9kb3ducmV2LnhtbESPT2vCQBTE70K/w/IK3nRT/yGpq7Si&#10;0au2h/b2yL4modm3IfvU+O1dQfA4zMxvmMWqc7U6Uxsqzwbehgko4tzbigsD31/bwRxUEGSLtWcy&#10;cKUAq+VLb4Gp9Rc+0PkohYoQDikaKEWaVOuQl+QwDH1DHL0/3zqUKNtC2xYvEe5qPUqSmXZYcVwo&#10;saF1Sfn/8eQM/JxEfrOs2SSf+6KW7TgL811mTP+1+3gHJdTJM/xo762B6WQG9zPxCOjl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y2ARrDAAAA3AAAAA8AAAAAAAAAAAAA&#10;AAAAoQIAAGRycy9kb3ducmV2LnhtbFBLBQYAAAAABAAEAPkAAACRAwAAAAA=&#10;" strokeweight="1pt">
                            <v:stroke startarrowwidth="wide" endarrowwidth="wide"/>
                          </v:line>
                          <v:line id="Line 41" o:spid="_x0000_s1067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/qkgcQAAADcAAAADwAAAGRycy9kb3ducmV2LnhtbESPQWvCQBSE74L/YXlCb7qpVSvRVWzR&#10;1KvaQ3t7ZJ9JaPZtyD41/ffdguBxmJlvmOW6c7W6UhsqzwaeRwko4tzbigsDn6fdcA4qCLLF2jMZ&#10;+KUA61W/t8TU+hsf6HqUQkUIhxQNlCJNqnXIS3IYRr4hjt7Ztw4lyrbQtsVbhLtaj5Nkph1WHBdK&#10;bOi9pPzneHEGvi4i31nWbJO3fVHL7iUL84/MmKdBt1mAEurkEb6399bAdPIK/2fiEdCr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+qSBxAAAANwAAAAPAAAAAAAAAAAA&#10;AAAAAKECAABkcnMvZG93bnJldi54bWxQSwUGAAAAAAQABAD5AAAAkgMAAAAA&#10;" strokeweight="1pt">
                            <v:stroke startarrowwidth="wide" endarrowwidth="wide"/>
                          </v:line>
                        </v:group>
                        <v:group id="Group 42" o:spid="_x0000_s1068" style="position:absolute;left:7957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FeDg8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Yv4a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4V4ODwwAAANwAAAAP&#10;AAAAAAAAAAAAAAAAAKoCAABkcnMvZG93bnJldi54bWxQSwUGAAAAAAQABAD6AAAAmgMAAAAA&#10;">
                          <v:line id="Line 43" o:spid="_x0000_s1069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mVaMQAAADcAAAADwAAAGRycy9kb3ducmV2LnhtbESPQWvCQBSE74L/YXlCb7qpVbHRVWzR&#10;1KvaQ3t7ZJ9JaPZtyD41/ffdguBxmJlvmOW6c7W6UhsqzwaeRwko4tzbigsDn6fdcA4qCLLF2jMZ&#10;+KUA61W/t8TU+hsf6HqUQkUIhxQNlCJNqnXIS3IYRr4hjt7Ztw4lyrbQtsVbhLtaj5Nkph1WHBdK&#10;bOi9pPzneHEGvi4i31nWbJO3fVHL7iUL84/MmKdBt1mAEurkEb6399bAdPIK/2fiEdCr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KZVoxAAAANwAAAAPAAAAAAAAAAAA&#10;AAAAAKECAABkcnMvZG93bnJldi54bWxQSwUGAAAAAAQABAD5AAAAkgMAAAAA&#10;" strokeweight="1pt">
                            <v:stroke startarrowwidth="wide" endarrowwidth="wide"/>
                          </v:line>
                          <v:line id="Line 44" o:spid="_x0000_s1070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qqKMAAAADcAAAADwAAAGRycy9kb3ducmV2LnhtbERPTYvCMBC9L/gfwgje1lQXRapRVNau&#10;V9096G1oxrbYTEozav33m4Pg8fG+F6vO1epObag8GxgNE1DEubcVFwb+fnefM1BBkC3WnsnAkwKs&#10;lr2PBabWP/hA96MUKoZwSNFAKdKkWoe8JIdh6BviyF1861AibAttW3zEcFfrcZJMtcOKY0OJDW1L&#10;yq/HmzNwuomcs6z5Tjb7opbdVxZmP5kxg363noMS6uQtfrn31sBkEufHM/EI6OU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nKqijAAAAA3AAAAA8AAAAAAAAAAAAAAAAA&#10;oQIAAGRycy9kb3ducmV2LnhtbFBLBQYAAAAABAAEAPkAAACOAwAAAAA=&#10;" strokeweight="1pt">
                            <v:stroke startarrowwidth="wide" endarrowwidth="wide"/>
                          </v:line>
                        </v:group>
                        <v:group id="Group 45" o:spid="_x0000_s1071" style="position:absolute;left:8583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          <v:line id="Line 46" o:spid="_x0000_s1072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lSRxMMAAADcAAAADwAAAGRycy9kb3ducmV2LnhtbESPT2vCQBTE70K/w/IK3nRTRZHoKlY0&#10;9eqfQ3t7ZJ9JMPs2ZJ+afvtuQfA4zMxvmMWqc7W6UxsqzwY+hgko4tzbigsD59NuMAMVBNli7ZkM&#10;/FKA1fKtt8DU+gcf6H6UQkUIhxQNlCJNqnXIS3IYhr4hjt7Ftw4lyrbQtsVHhLtaj5Jkqh1WHBdK&#10;bGhTUn493pyB75vIT5Y12+RzX9SyG2dh9pUZ03/v1nNQQp28ws/23hqYTEbwfyYeAb3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ZUkcTDAAAA3AAAAA8AAAAAAAAAAAAA&#10;AAAAoQIAAGRycy9kb3ducmV2LnhtbFBLBQYAAAAABAAEAPkAAACRAwAAAAA=&#10;" strokeweight="1pt">
                            <v:stroke startarrowwidth="wide" endarrowwidth="wide"/>
                          </v:line>
                          <v:line id="Line 47" o:spid="_x0000_s1073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g0X8MAAADcAAAADwAAAGRycy9kb3ducmV2LnhtbESPQWvCQBSE7wX/w/IEb3WjwSKpa6ii&#10;qdfaHvT2yL4modm3IfvU+O/dQqHHYWa+YVb54Fp1pT40ng3Mpgko4tLbhisDX5/75yWoIMgWW89k&#10;4E4B8vXoaYWZ9Tf+oOtRKhUhHDI0UIt0mdahrMlhmPqOOHrfvncoUfaVtj3eIty1ep4kL9phw3Gh&#10;xo62NZU/x4szcLqInIui2yWbQ9XKPi3C8r0wZjIe3l5BCQ3yH/5rH6yBxSKF3zPxCOj1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kYNF/DAAAA3AAAAA8AAAAAAAAAAAAA&#10;AAAAoQIAAGRycy9kb3ducmV2LnhtbFBLBQYAAAAABAAEAPkAAACRAwAAAAA=&#10;" strokeweight="1pt">
                            <v:stroke startarrowwidth="wide" endarrowwidth="wide"/>
                          </v:line>
                        </v:group>
                        <v:group id="Group 48" o:spid="_x0000_s1074" style="position:absolute;left:9198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    <v:line id="Line 49" o:spid="_x0000_s1075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0JsMMAAADcAAAADwAAAGRycy9kb3ducmV2LnhtbESPQWvCQBSE7wX/w/IEb3VjJUVSV1Gp&#10;qdeqB3t7ZJ9JMPs2ZJ8a/71bKPQ4zMw3zHzZu0bdqAu1ZwOTcQKKuPC25tLA8bB9nYEKgmyx8UwG&#10;HhRguRi8zDGz/s7fdNtLqSKEQ4YGKpE20zoUFTkMY98SR+/sO4cSZVdq2+E9wl2j35LkXTusOS5U&#10;2NKmouKyvzoDp6vIT563n8l6VzayneZh9pUbMxr2qw9QQr38h//aO2sgTVP4PROPgF4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m9CbDDAAAA3AAAAA8AAAAAAAAAAAAA&#10;AAAAoQIAAGRycy9kb3ducmV2LnhtbFBLBQYAAAAABAAEAPkAAACRAwAAAAA=&#10;" strokeweight="1pt">
                            <v:stroke startarrowwidth="wide" endarrowwidth="wide"/>
                          </v:line>
                          <v:line id="Line 50" o:spid="_x0000_s1076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+Xx8QAAADcAAAADwAAAGRycy9kb3ducmV2LnhtbESPQWvCQBSE74X+h+UVvNVNLYpE12Cl&#10;pl5Ne2hvj+wzCWbfhuyLxn/fLRQ8DjPzDbPORteqC/Wh8WzgZZqAIi69bbgy8PW5f16CCoJssfVM&#10;Bm4UINs8Pqwxtf7KR7oUUqkI4ZCigVqkS7UOZU0Ow9R3xNE7+d6hRNlX2vZ4jXDX6lmSLLTDhuNC&#10;jR3tairPxeAMfA8iP3nevSdvh6qV/Wselh+5MZOncbsCJTTKPfzfPlgD8/kC/s7EI6A3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b5fHxAAAANwAAAAPAAAAAAAAAAAA&#10;AAAAAKECAABkcnMvZG93bnJldi54bWxQSwUGAAAAAAQABAD5AAAAkgMAAAAA&#10;" strokeweight="1pt">
                            <v:stroke startarrowwidth="wide" endarrowwidth="wide"/>
                          </v:line>
                        </v:group>
                        <v:group id="Group 51" o:spid="_x0000_s1077" style="position:absolute;left:9790;width:1038;height:20020" coordorigin="19" coordsize="1998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52" o:spid="_x0000_s1078" style="position:absolute;visibility:visible;mso-wrap-style:square" from="19,0" to="12069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ymLsAAAADcAAAADwAAAGRycy9kb3ducmV2LnhtbERPTYvCMBC9L/gfwgje1lQXRapRVNau&#10;V9096G1oxrbYTEozav33m4Pg8fG+F6vO1epObag8GxgNE1DEubcVFwb+fnefM1BBkC3WnsnAkwKs&#10;lr2PBabWP/hA96MUKoZwSNFAKdKkWoe8JIdh6BviyF1861AibAttW3zEcFfrcZJMtcOKY0OJDW1L&#10;yq/HmzNwuomcs6z5Tjb7opbdVxZmP5kxg363noMS6uQtfrn31sBkEtfGM/EI6OU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e8pi7AAAAA3AAAAA8AAAAAAAAAAAAAAAAA&#10;oQIAAGRycy9kb3ducmV2LnhtbFBLBQYAAAAABAAEAPkAAACOAwAAAAA=&#10;" strokeweight="1pt">
                            <v:stroke startarrowwidth="wide" endarrowwidth="wide"/>
                          </v:line>
                          <v:line id="Line 53" o:spid="_x0000_s1079" style="position:absolute;visibility:visible;mso-wrap-style:square" from="19,0" to="20000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PADtcQAAADcAAAADwAAAGRycy9kb3ducmV2LnhtbESPT2vCQBTE74V+h+UVvNVNKxZNs0or&#10;Gr3652Bvj+xrEpp9G7LPmH77rlDwOMzMb5hsObhG9dSF2rOBl3ECirjwtubSwOm4eZ6BCoJssfFM&#10;Bn4pwHLx+JBhav2V99QfpFQRwiFFA5VIm2odioochrFviaP37TuHEmVXatvhNcJdo1+T5E07rDku&#10;VNjSqqLi53BxBs4Xka88b9fJ565sZDPJw2ybGzN6Gj7eQQkNcg//t3fWwHQ6h9uZeAT04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8AO1xAAAANwAAAAPAAAAAAAAAAAA&#10;AAAAAKECAABkcnMvZG93bnJldi54bWxQSwUGAAAAAAQABAD5AAAAkgMAAAAA&#10;" strokeweight="1pt">
                            <v:stroke startarrowwidth="wide" endarrowwidth="wide"/>
                          </v:line>
                        </v:group>
                        <v:group id="Group 54" o:spid="_x0000_s1080" style="position:absolute;left:10416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2U0+XCAAAA3AAAAA8A&#10;AAAAAAAAAAAAAAAAqgIAAGRycy9kb3ducmV2LnhtbFBLBQYAAAAABAAEAPoAAACZAwAAAAA=&#10;">
                          <v:line id="Line 55" o:spid="_x0000_s1081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OrFDsMAAADcAAAADwAAAGRycy9kb3ducmV2LnhtbESPQWvCQBSE70L/w/IK3nRjRZHUVdpS&#10;o1ejh/b2yL4modm3IfvU+O9dQfA4zMw3zHLdu0adqQu1ZwOTcQKKuPC25tLA8bAZLUAFQbbYeCYD&#10;VwqwXr0Mlphaf+E9nXMpVYRwSNFAJdKmWoeiIodh7Fvi6P35zqFE2ZXadniJcNfotySZa4c1x4UK&#10;W/qqqPjPT87Az0nkN8va7+RzVzaymWZhsc2MGb72H++ghHp5hh/tnTUwm0/gfiYeAb2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jqxQ7DAAAA3AAAAA8AAAAAAAAAAAAA&#10;AAAAoQIAAGRycy9kb3ducmV2LnhtbFBLBQYAAAAABAAEAPkAAACRAwAAAAA=&#10;" strokeweight="1pt">
                            <v:stroke startarrowwidth="wide" endarrowwidth="wide"/>
                          </v:line>
                          <v:line id="Line 56" o:spid="_x0000_s1082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hbecMAAADcAAAADwAAAGRycy9kb3ducmV2LnhtbESPQWvCQBSE70L/w/IK3nRTRZHUVVrR&#10;6NXoob09sq9JaPZtyD41/fddQfA4zMw3zHLdu0ZdqQu1ZwNv4wQUceFtzaWB82k3WoAKgmyx8UwG&#10;/ijAevUyWGJq/Y2PdM2lVBHCIUUDlUibah2KihyGsW+Jo/fjO4cSZVdq2+Etwl2jJ0ky1w5rjgsV&#10;trSpqPjNL87A10XkO8vabfJ5KBvZTbOw2GfGDF/7j3dQQr08w4/2wRqYzSdwPxOPgF7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g4W3nDAAAA3AAAAA8AAAAAAAAAAAAA&#10;AAAAoQIAAGRycy9kb3ducmV2LnhtbFBLBQYAAAAABAAEAPkAAACRAwAAAAA=&#10;" strokeweight="1pt">
                            <v:stroke startarrowwidth="wide" endarrowwidth="wide"/>
                          </v:line>
                        </v:group>
                        <v:group id="Group 57" o:spid="_x0000_s1083" style="position:absolute;left:11031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    <v:line id="Line 58" o:spid="_x0000_s1084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J1mlsMAAADcAAAADwAAAGRycy9kb3ducmV2LnhtbESPT2vCQBTE70K/w/IK3nRT/yGpq7Si&#10;0au2h/b2yL4modm3IfvU+O1dQfA4zMxvmMWqc7U6Uxsqzwbehgko4tzbigsD31/bwRxUEGSLtWcy&#10;cKUAq+VLb4Gp9Rc+0PkohYoQDikaKEWaVOuQl+QwDH1DHL0/3zqUKNtC2xYvEe5qPUqSmXZYcVwo&#10;saF1Sfn/8eQM/JxEfrOs2SSf+6KW7TgL811mTP+1+3gHJdTJM/xo762B6WwC9zPxCOjl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dZpbDAAAA3AAAAA8AAAAAAAAAAAAA&#10;AAAAoQIAAGRycy9kb3ducmV2LnhtbFBLBQYAAAAABAAEAPkAAACRAwAAAAA=&#10;" strokeweight="1pt">
                            <v:stroke startarrowwidth="wide" endarrowwidth="wide"/>
                          </v:line>
                          <v:line id="Line 59" o:spid="_x0000_s1085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HDDcQAAADcAAAADwAAAGRycy9kb3ducmV2LnhtbESPQWvCQBSE74X+h+UVvNVNLYpE12Cl&#10;pl5Ne2hvj+wzCWbfhuyLxn/fLRQ8DjPzDbPORteqC/Wh8WzgZZqAIi69bbgy8PW5f16CCoJssfVM&#10;Bm4UINs8Pqwxtf7KR7oUUqkI4ZCigVqkS7UOZU0Ow9R3xNE7+d6hRNlX2vZ4jXDX6lmSLLTDhuNC&#10;jR3tairPxeAMfA8iP3nevSdvh6qV/Wselh+5MZOncbsCJTTKPfzfPlgD88Uc/s7EI6A3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0cMNxAAAANwAAAAPAAAAAAAAAAAA&#10;AAAAAKECAABkcnMvZG93bnJldi54bWxQSwUGAAAAAAQABAD5AAAAkgMAAAAA&#10;" strokeweight="1pt">
                            <v:stroke startarrowwidth="wide" endarrowwidth="wide"/>
                          </v:line>
                        </v:group>
                        <v:group id="Group 60" o:spid="_x0000_s1086" style="position:absolute;left:11657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THuCsQAAADcAAAA&#10;DwAAAAAAAAAAAAAAAACqAgAAZHJzL2Rvd25yZXYueG1sUEsFBgAAAAAEAAQA+gAAAJsDAAAAAA==&#10;">
                          <v:line id="Line 61" o:spid="_x0000_s1087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E/44cQAAADcAAAADwAAAGRycy9kb3ducmV2LnhtbESPT2vCQBTE74V+h+UVetNNK/4huglt&#10;0dSrtge9PbLPJDT7NmSfmn57tyD0OMzMb5hVPrhWXagPjWcDL+MEFHHpbcOVge+vzWgBKgiyxdYz&#10;GfilAHn2+LDC1Por7+iyl0pFCIcUDdQiXap1KGtyGMa+I47eyfcOJcq+0rbHa4S7Vr8myUw7bDgu&#10;1NjRR03lz/7sDBzOIsei6NbJ+7ZqZTMpwuKzMOb5aXhbghIa5D98b2+tgelsDn9n4hHQ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T/jhxAAAANwAAAAPAAAAAAAAAAAA&#10;AAAAAKECAABkcnMvZG93bnJldi54bWxQSwUGAAAAAAQABAD5AAAAkgMAAAAA&#10;" strokeweight="1pt">
                            <v:stroke startarrowwidth="wide" endarrowwidth="wide"/>
                          </v:line>
                          <v:line id="Line 62" o:spid="_x0000_s1088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Bsk8AAAADcAAAADwAAAGRycy9kb3ducmV2LnhtbERPS4vCMBC+C/sfwix403QVRapRdkWr&#10;Vx+H3dvQjG3ZZlKaUeu/NwfB48f3Xqw6V6sbtaHybOBrmIAizr2tuDBwPm0HM1BBkC3WnsnAgwKs&#10;lh+9BabW3/lAt6MUKoZwSNFAKdKkWoe8JIdh6BviyF1861AibAttW7zHcFfrUZJMtcOKY0OJDa1L&#10;yv+PV2fg9yryl2XNJvnZF7Vsx1mY7TJj+p/d9xyUUCdv8cu9twYm07g2nolHQC+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nQbJPAAAAA3AAAAA8AAAAAAAAAAAAAAAAA&#10;oQIAAGRycy9kb3ducmV2LnhtbFBLBQYAAAAABAAEAPkAAACOAwAAAAA=&#10;" strokeweight="1pt">
                            <v:stroke startarrowwidth="wide" endarrowwidth="wide"/>
                          </v:line>
                        </v:group>
                        <v:group id="Group 63" o:spid="_x0000_s1089" style="position:absolute;left:12243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K56eMUAAADcAAAADwAAAGRycy9kb3ducmV2LnhtbESPQYvCMBSE78L+h/CE&#10;vWnaXRS3GkXEXTyIoC6It0fzbIvNS2liW/+9EQSPw8x8w8wWnSlFQ7UrLCuIhxEI4tTqgjMF/8ff&#10;wQSE88gaS8uk4E4OFvOP3gwTbVveU3PwmQgQdgkqyL2vEildmpNBN7QVcfAutjbog6wzqWtsA9yU&#10;8iuKxtJgwWEhx4pWOaXXw80o+GuxXX7H62Z7vazu5+Nod9rGpNRnv1tOQXjq/Dv8am+0gtH4B5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yuenjFAAAA3AAA&#10;AA8AAAAAAAAAAAAAAAAAqgIAAGRycy9kb3ducmV2LnhtbFBLBQYAAAAABAAEAPoAAACcAwAAAAA=&#10;">
                          <v:line id="Line 64" o:spid="_x0000_s1090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/2SMEAAADcAAAADwAAAGRycy9kb3ducmV2LnhtbERPTU/CQBC9m/gfNmPiTbZKRFK6JWqg&#10;cLVwgNukO7SN3dmmO0D99+6BhOPL+86Wo+vUhYbQejbwOklAEVfetlwb2O/WL3NQQZAtdp7JwB8F&#10;WOaPDxmm1l/5hy6l1CqGcEjRQCPSp1qHqiGHYeJ74sid/OBQIhxqbQe8xnDX6bckmWmHLceGBnv6&#10;bqj6Lc/OwOEsciyKfpV8betO1tMizDeFMc9P4+cClNAod/HNvbUG3j/i/HgmHgGd/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Cf/ZIwQAAANwAAAAPAAAAAAAAAAAAAAAA&#10;AKECAABkcnMvZG93bnJldi54bWxQSwUGAAAAAAQABAD5AAAAjwMAAAAA&#10;" strokeweight="1pt">
                            <v:stroke startarrowwidth="wide" endarrowwidth="wide"/>
                          </v:line>
                          <v:line id="Line 65" o:spid="_x0000_s1091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NT08QAAADcAAAADwAAAGRycy9kb3ducmV2LnhtbESPQWvCQBSE74X+h+UVvNWNlVaJbkIr&#10;mnrV9qC3R/aZhGbfhuxT03/fFYQeh5n5hlnmg2vVhfrQeDYwGSegiEtvG64MfH9tnueggiBbbD2T&#10;gV8KkGePD0tMrb/yji57qVSEcEjRQC3SpVqHsiaHYew74uidfO9QouwrbXu8Rrhr9UuSvGmHDceF&#10;Gjta1VT+7M/OwOEsciyKbp18bKtWNtMizD8LY0ZPw/sClNAg/+F7e2sNvM4mcDsTj4DO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M1PTxAAAANwAAAAPAAAAAAAAAAAA&#10;AAAAAKECAABkcnMvZG93bnJldi54bWxQSwUGAAAAAAQABAD5AAAAkgMAAAAA&#10;" strokeweight="1pt">
                            <v:stroke startarrowwidth="wide" endarrowwidth="wide"/>
                          </v:line>
                        </v:group>
                        <v:group id="Group 66" o:spid="_x0000_s1092" style="position:absolute;left:12858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9N+1M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ePp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fTftTFAAAA3AAA&#10;AA8AAAAAAAAAAAAAAAAAqgIAAGRycy9kb3ducmV2LnhtbFBLBQYAAAAABAAEAPoAAACcAwAAAAA=&#10;">
                          <v:line id="Line 67" o:spid="_x0000_s1093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q1oP8QAAADcAAAADwAAAGRycy9kb3ducmV2LnhtbESPQWvCQBSE74X+h+UVvNVNK60S3QQt&#10;mnrV9qC3R/aZhGbfhuxT03/fFYQeh5n5hlnkg2vVhfrQeDbwMk5AEZfeNlwZ+P7aPM9ABUG22Hom&#10;A78UIM8eHxaYWn/lHV32UqkI4ZCigVqkS7UOZU0Ow9h3xNE7+d6hRNlX2vZ4jXDX6tckedcOG44L&#10;NXb0UVP5sz87A4ezyLEounWy2latbCZFmH0WxoyehuUclNAg/+F7e2sNvE0ncDsTj4DO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rWg/xAAAANwAAAAPAAAAAAAAAAAA&#10;AAAAAKECAABkcnMvZG93bnJldi54bWxQSwUGAAAAAAQABAD5AAAAkgMAAAAA&#10;" strokeweight="1pt">
                            <v:stroke startarrowwidth="wide" endarrowwidth="wide"/>
                          </v:line>
                          <v:line id="Line 68" o:spid="_x0000_s1094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UTwS8QAAADcAAAADwAAAGRycy9kb3ducmV2LnhtbESPQWvCQBSE74L/YXlCb7qpVSvRVWzR&#10;1KvaQ3t7ZJ9JaPZtyD41/ffdguBxmJlvmOW6c7W6UhsqzwaeRwko4tzbigsDn6fdcA4qCLLF2jMZ&#10;+KUA61W/t8TU+hsf6HqUQkUIhxQNlCJNqnXIS3IYRr4hjt7Ztw4lyrbQtsVbhLtaj5Nkph1WHBdK&#10;bOi9pPzneHEGvi4i31nWbJO3fVHL7iUL84/MmKdBt1mAEurkEb6399bA9HUC/2fiEdCr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9RPBLxAAAANwAAAAPAAAAAAAAAAAA&#10;AAAAAKECAABkcnMvZG93bnJldi54bWxQSwUGAAAAAAQABAD5AAAAkgMAAAAA&#10;" strokeweight="1pt">
                            <v:stroke startarrowwidth="wide" endarrowwidth="wide"/>
                          </v:line>
                        </v:group>
                        <v:group id="Group 69" o:spid="_x0000_s1095" style="position:absolute;left:13484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Drmo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Jkk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g65qDFAAAA3AAA&#10;AA8AAAAAAAAAAAAAAAAAqgIAAGRycy9kb3ducmV2LnhtbFBLBQYAAAAABAAEAPoAAACcAwAAAAA=&#10;">
                          <v:line id="Line 70" o:spid="_x0000_s1096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trLp8QAAADcAAAADwAAAGRycy9kb3ducmV2LnhtbESPT2vCQBTE74V+h+UVetNNK/4huglt&#10;0dSrtge9PbLPJDT7NmSfmn57tyD0OMzMb5hVPrhWXagPjWcDL+MEFHHpbcOVge+vzWgBKgiyxdYz&#10;GfilAHn2+LDC1Por7+iyl0pFCIcUDdQiXap1KGtyGMa+I47eyfcOJcq+0rbHa4S7Vr8myUw7bDgu&#10;1NjRR03lz/7sDBzOIsei6NbJ+7ZqZTMpwuKzMOb5aXhbghIa5D98b2+tgel8Bn9n4hHQ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2sunxAAAANwAAAAPAAAAAAAAAAAA&#10;AAAAAKECAABkcnMvZG93bnJldi54bWxQSwUGAAAAAAQABAD5AAAAkgMAAAAA&#10;" strokeweight="1pt">
                            <v:stroke startarrowwidth="wide" endarrowwidth="wide"/>
                          </v:line>
                          <v:line id="Line 71" o:spid="_x0000_s1097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ZuPMQAAADcAAAADwAAAGRycy9kb3ducmV2LnhtbESPT2vCQBTE70K/w/IK3nRTxT+krtKK&#10;Rq/aHtrbI/uahGbfhuxT47d3BcHjMDO/YRarztXqTG2oPBt4GyagiHNvKy4MfH9tB3NQQZAt1p7J&#10;wJUCrJYvvQWm1l/4QOejFCpCOKRooBRpUq1DXpLDMPQNcfT+fOtQomwLbVu8RLir9ShJptphxXGh&#10;xIbWJeX/x5Mz8HMS+c2yZpN87otatuMszHeZMf3X7uMdlFAnz/CjvbcGJrMZ3M/EI6C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lm48xAAAANwAAAAPAAAAAAAAAAAA&#10;AAAAAKECAABkcnMvZG93bnJldi54bWxQSwUGAAAAAAQABAD5AAAAkgMAAAAA&#10;" strokeweight="1pt">
                            <v:stroke startarrowwidth="wide" endarrowwidth="wide"/>
                          </v:line>
                        </v:group>
                        <v:group id="Group 72" o:spid="_x0000_s1098" style="position:absolute;left:14099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      <v:line id="Line 73" o:spid="_x0000_s1099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0Vf1cQAAADcAAAADwAAAGRycy9kb3ducmV2LnhtbESPzW7CMBCE70i8g7VIvYFTKn4aMIhW&#10;kHIFemhvq3hJosbrKF4gffu6EhLH0cx8o1muO1erK7Wh8mzgeZSAIs69rbgw8HnaDeeggiBbrD2T&#10;gV8KsF71e0tMrb/xga5HKVSEcEjRQCnSpFqHvCSHYeQb4uidfetQomwLbVu8Rbir9ThJptphxXGh&#10;xIbeS8p/jhdn4Osi8p1lzTZ52xe17F6yMP/IjHkadJsFKKFOHuF7e28NTGav8H8mHgG9+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RV/VxAAAANwAAAAPAAAAAAAAAAAA&#10;AAAAAKECAABkcnMvZG93bnJldi54bWxQSwUGAAAAAAQABAD5AAAAkgMAAAAA&#10;" strokeweight="1pt">
                            <v:stroke startarrowwidth="wide" endarrowwidth="wide"/>
                          </v:line>
                          <v:line id="Line 74" o:spid="_x0000_s1100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6qGb8AAAADcAAAADwAAAGRycy9kb3ducmV2LnhtbERPTWvCQBC9F/oflil4qxsVJaSuYotG&#10;r0YP9jZkp0lodjZkR03/ffcgeHy87+V6cK26UR8azwYm4wQUceltw5WB82n3noIKgmyx9UwG/ijA&#10;evX6ssTM+jsf6VZIpWIIhwwN1CJdpnUoa3IYxr4jjtyP7x1KhH2lbY/3GO5aPU2ShXbYcGyosaOv&#10;msrf4uoMXK4i33nebZPPQ9XKbpaHdJ8bM3obNh+ghAZ5ih/ugzUwT+P8eCYeAb36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eqhm/AAAAA3AAAAA8AAAAAAAAAAAAAAAAA&#10;oQIAAGRycy9kb3ducmV2LnhtbFBLBQYAAAAABAAEAPkAAACOAwAAAAA=&#10;" strokeweight="1pt">
                            <v:stroke startarrowwidth="wide" endarrowwidth="wide"/>
                          </v:line>
                        </v:group>
                        <v:group id="Group 75" o:spid="_x0000_s1101" style="position:absolute;left:14679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tSQhMYAAADcAAAADwAAAGRycy9kb3ducmV2LnhtbESPT2vCQBTE74V+h+UV&#10;vNVNKpaQuopIKz2EQo0g3h7ZZxLMvg3ZNX++fbcgeBxm5jfMajOaRvTUudqygngegSAurK65VHDM&#10;v14TEM4ja2wsk4KJHGzWz08rTLUd+Jf6gy9FgLBLUUHlfZtK6YqKDLq5bYmDd7GdQR9kV0rd4RDg&#10;ppFvUfQuDdYcFipsaVdRcT3cjIL9gMN2EX/22fWym8758ueUxaTU7GXcfoDwNPpH+N7+1gqWSQz/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S1JCExgAAANwA&#10;AAAPAAAAAAAAAAAAAAAAAKoCAABkcnMvZG93bnJldi54bWxQSwUGAAAAAAQABAD6AAAAnQMAAAAA&#10;">
                          <v:line id="Line 76" o:spid="_x0000_s1102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DS9g8MAAADcAAAADwAAAGRycy9kb3ducmV2LnhtbESPQWvCQBSE7wX/w/IEb3WjpSWkrqJS&#10;o9eqB3t7ZJ9JMPs2ZJ8a/71bKPQ4zMw3zGzRu0bdqAu1ZwOTcQKKuPC25tLA8bB5TUEFQbbYeCYD&#10;DwqwmA9eZphZf+dvuu2lVBHCIUMDlUibaR2KihyGsW+Jo3f2nUOJsiu17fAe4a7R0yT50A5rjgsV&#10;trSuqLjsr87A6Sryk+ftV7LalY1s3vKQbnNjRsN++QlKqJf/8F97Zw28p1P4PROPgJ4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g0vYPDAAAA3AAAAA8AAAAAAAAAAAAA&#10;AAAAoQIAAGRycy9kb3ducmV2LnhtbFBLBQYAAAAABAAEAPkAAACRAwAAAAA=&#10;" strokeweight="1pt">
                            <v:stroke startarrowwidth="wide" endarrowwidth="wide"/>
                          </v:line>
                          <v:line id="Line 77" o:spid="_x0000_s1103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3gYGMMAAADcAAAADwAAAGRycy9kb3ducmV2LnhtbESPQWvCQBSE70L/w/IK3nRTpRKiq7RF&#10;o1e1h3p7ZJ9JMPs2ZJ8a/71bKPQ4zMw3zGLVu0bdqAu1ZwNv4wQUceFtzaWB7+NmlIIKgmyx8UwG&#10;HhRgtXwZLDCz/s57uh2kVBHCIUMDlUibaR2KihyGsW+Jo3f2nUOJsiu17fAe4a7RkySZaYc1x4UK&#10;W/qqqLgcrs7Az1XklOftOvnclY1spnlIt7kxw9f+Yw5KqJf/8F97Zw28p1P4PROPgF4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d4GBjDAAAA3AAAAA8AAAAAAAAAAAAA&#10;AAAAoQIAAGRycy9kb3ducmV2LnhtbFBLBQYAAAAABAAEAPkAAACRAwAAAAA=&#10;" strokeweight="1pt">
                            <v:stroke startarrowwidth="wide" endarrowwidth="wide"/>
                          </v:line>
                        </v:group>
                        <v:group id="Group 78" o:spid="_x0000_s1104" style="position:absolute;left:15294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qMzHMYAAADcAAAADwAAAGRycy9kb3ducmV2LnhtbESPQWvCQBSE7wX/w/KE&#10;3uomthZJ3YQgWnqQQlWQ3h7ZZxKSfRuyaxL/fbdQ6HGYmW+YTTaZVgzUu9qygngRgSAurK65VHA+&#10;7Z/WIJxH1thaJgV3cpCls4cNJtqO/EXD0ZciQNglqKDyvkukdEVFBt3CdsTBu9reoA+yL6XucQxw&#10;08plFL1KgzWHhQo72lZUNMebUfA+4pg/x7vh0Fy39+/T6vNyiEmpx/mUv4HwNPn/8F/7QytYrV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CozMcxgAAANwA&#10;AAAPAAAAAAAAAAAAAAAAAKoCAABkcnMvZG93bnJldi54bWxQSwUGAAAAAAQABAD6AAAAnQMAAAAA&#10;">
                          <v:line id="Line 79" o:spid="_x0000_s1105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90l98MAAADcAAAADwAAAGRycy9kb3ducmV2LnhtbESPQWvCQBSE70L/w/IK3nRTxRKiq7RF&#10;o9dqD/X2yD6TYPZtyD41/ntXKPQ4zMw3zGLVu0ZdqQu1ZwNv4wQUceFtzaWBn8NmlIIKgmyx8UwG&#10;7hRgtXwZLDCz/sbfdN1LqSKEQ4YGKpE20zoUFTkMY98SR+/kO4cSZVdq2+Etwl2jJ0nyrh3WHBcq&#10;bOmrouK8vzgDvxeRY5636+RzVzaymeYh3ebGDF/7jzkooV7+w3/tnTUwS2fwPBOPgF4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fdJffDAAAA3AAAAA8AAAAAAAAAAAAA&#10;AAAAoQIAAGRycy9kb3ducmV2LnhtbFBLBQYAAAAABAAEAPkAAACRAwAAAAA=&#10;" strokeweight="1pt">
                            <v:stroke startarrowwidth="wide" endarrowwidth="wide"/>
                          </v:line>
                          <v:line id="Line 80" o:spid="_x0000_s1106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w+7gMMAAADcAAAADwAAAGRycy9kb3ducmV2LnhtbESPQWvCQBSE74X+h+UVvNVNFSVEV2mL&#10;Rq/VHurtkX0mwezbkH1q/PeuIPQ4zMw3zHzZu0ZdqAu1ZwMfwwQUceFtzaWB3/36PQUVBNli45kM&#10;3CjAcvH6MsfM+iv/0GUnpYoQDhkaqETaTOtQVOQwDH1LHL2j7xxKlF2pbYfXCHeNHiXJVDusOS5U&#10;2NJ3RcVpd3YG/s4ihzxvV8nXtmxkPc5DusmNGbz1nzNQQr38h5/trTUwSafwOBOPgF7c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cPu4DDAAAA3AAAAA8AAAAAAAAAAAAA&#10;AAAAoQIAAGRycy9kb3ducmV2LnhtbFBLBQYAAAAABAAEAPkAAACRAwAAAAA=&#10;" strokeweight="1pt">
                            <v:stroke startarrowwidth="wide" endarrowwidth="wide"/>
                          </v:line>
                        </v:group>
                        <v:group id="Group 81" o:spid="_x0000_s1107" style="position:absolute;left:15920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nGta8UAAADcAAAADwAAAGRycy9kb3ducmV2LnhtbESPS4vCQBCE78L+h6EX&#10;vOkkKz6IjiKyu+xBBB8g3ppMmwQzPSEzm8R/7wiCx6KqvqIWq86UoqHaFZYVxMMIBHFqdcGZgtPx&#10;ZzAD4TyyxtIyKbiTg9Xyo7fARNuW99QcfCYChF2CCnLvq0RKl+Zk0A1tRRy8q60N+iDrTOoa2wA3&#10;pfyKook0WHBYyLGiTU7p7fBvFPy22K5H8XezvV0398txvDtvY1Kq/9mt5yA8df4dfrX/tILxbAr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JxrWvFAAAA3AAA&#10;AA8AAAAAAAAAAAAAAAAAqgIAAGRycy9kb3ducmV2LnhtbFBLBQYAAAAABAAEAPoAAACcAwAAAAA=&#10;">
                          <v:line id="Line 82" o:spid="_x0000_s1108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yKacAAAADcAAAADwAAAGRycy9kb3ducmV2LnhtbERPTWvCQBC9F/oflil4qxsVJaSuYotG&#10;r0YP9jZkp0lodjZkR03/ffcgeHy87+V6cK26UR8azwYm4wQUceltw5WB82n3noIKgmyx9UwG/ijA&#10;evX6ssTM+jsf6VZIpWIIhwwN1CJdpnUoa3IYxr4jjtyP7x1KhH2lbY/3GO5aPU2ShXbYcGyosaOv&#10;msrf4uoMXK4i33nebZPPQ9XKbpaHdJ8bM3obNh+ghAZ5ih/ugzUwT+PaeCYeAb36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ncimnAAAAA3AAAAA8AAAAAAAAAAAAAAAAA&#10;oQIAAGRycy9kb3ducmV2LnhtbFBLBQYAAAAABAAEAPkAAACOAwAAAAA=&#10;" strokeweight="1pt">
                            <v:stroke startarrowwidth="wide" endarrowwidth="wide"/>
                          </v:line>
                          <v:line id="Line 83" o:spid="_x0000_s1109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Av8sQAAADcAAAADwAAAGRycy9kb3ducmV2LnhtbESPQWvCQBSE7wX/w/IEb3VjpZKmrtIW&#10;Tb027UFvj+xrEsy+Ddmnxn/fLQgeh5n5hlmuB9eqM/Wh8WxgNk1AEZfeNlwZ+PnePqaggiBbbD2T&#10;gSsFWK9GD0vMrL/wF50LqVSEcMjQQC3SZVqHsiaHYeo74uj9+t6hRNlX2vZ4iXDX6qckWWiHDceF&#10;Gjv6qKk8FidnYH8SOeR5t0ned1Ur23ke0s/cmMl4eHsFJTTIPXxr76yB5/QF/s/EI6B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kC/yxAAAANwAAAAPAAAAAAAAAAAA&#10;AAAAAKECAABkcnMvZG93bnJldi54bWxQSwUGAAAAAAQABAD5AAAAkgMAAAAA&#10;" strokeweight="1pt">
                            <v:stroke startarrowwidth="wide" endarrowwidth="wide"/>
                          </v:line>
                        </v:group>
                        <v:group id="Group 84" o:spid="_x0000_s1110" style="position:absolute;left:16535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    <v:line id="Line 85" o:spid="_x0000_s1111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T+1KcMAAADcAAAADwAAAGRycy9kb3ducmV2LnhtbESPQWvCQBSE74X+h+UVvNWNFsVGV1Gp&#10;0WttD/X2yD6TYPZtyD41/ntXEHocZuYbZrboXK0u1IbKs4FBPwFFnHtbcWHg92fzPgEVBNli7ZkM&#10;3CjAYv76MsPU+it/02UvhYoQDikaKEWaVOuQl+Qw9H1DHL2jbx1KlG2hbYvXCHe1HibJWDusOC6U&#10;2NC6pPy0PzsDf2eRQ5Y1X8lqV9Sy+cjCZJsZ03vrllNQQp38h5/tnTUw+hzA40w8Anp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0/tSnDAAAA3AAAAA8AAAAAAAAAAAAA&#10;AAAAoQIAAGRycy9kb3ducmV2LnhtbFBLBQYAAAAABAAEAPkAAACRAwAAAAA=&#10;" strokeweight="1pt">
                            <v:stroke startarrowwidth="wide" endarrowwidth="wide"/>
                          </v:line>
                          <v:line id="Line 86" o:spid="_x0000_s1112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0rXsQAAADcAAAADwAAAGRycy9kb3ducmV2LnhtbESPQWvCQBSE74X+h+UVvNVNLYqmbkKV&#10;mnqterC3R/Y1Cc2+Ddmnxn/vFoQeh5n5hlnmg2vVmfrQeDbwMk5AEZfeNlwZOOw3z3NQQZAttp7J&#10;wJUC5NnjwxJT6y/8ReedVCpCOKRooBbpUq1DWZPDMPYdcfR+fO9QouwrbXu8RLhr9SRJZtphw3Gh&#10;xo7WNZW/u5MzcDyJfBdF95GstlUrm9cizD8LY0ZPw/sbKKFB/sP39tYamC4m8HcmHgGd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7StexAAAANwAAAAPAAAAAAAAAAAA&#10;AAAAAKECAABkcnMvZG93bnJldi54bWxQSwUGAAAAAAQABAD5AAAAkgMAAAAA&#10;" strokeweight="1pt">
                            <v:stroke startarrowwidth="wide" endarrowwidth="wide"/>
                          </v:line>
                        </v:group>
                        <v:group id="Group 87" o:spid="_x0000_s1113" style="position:absolute;left:17132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M9tcYAAADc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Qrp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Ikz21xgAAANwA&#10;AAAPAAAAAAAAAAAAAAAAAKoCAABkcnMvZG93bnJldi54bWxQSwUGAAAAAAQABAD6AAAAnQMAAAAA&#10;">
                          <v:line id="Line 88" o:spid="_x0000_s1114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gWscQAAADcAAAADwAAAGRycy9kb3ducmV2LnhtbESPQWvCQBSE74L/YXlCb7qpVbHRVWzR&#10;1KvaQ3t7ZJ9JaPZtyD41/ffdguBxmJlvmOW6c7W6UhsqzwaeRwko4tzbigsDn6fdcA4qCLLF2jMZ&#10;+KUA61W/t8TU+hsf6HqUQkUIhxQNlCJNqnXIS3IYRr4hjt7Ztw4lyrbQtsVbhLtaj5Nkph1WHBdK&#10;bOi9pPzneHEGvi4i31nWbJO3fVHL7iUL84/MmKdBt1mAEurkEb6399bA9HUC/2fiEdCr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SBaxxAAAANwAAAAPAAAAAAAAAAAA&#10;AAAAAKECAABkcnMvZG93bnJldi54bWxQSwUGAAAAAAQABAD5AAAAkgMAAAAA&#10;" strokeweight="1pt">
                            <v:stroke startarrowwidth="wide" endarrowwidth="wide"/>
                          </v:line>
                          <v:line id="Line 89" o:spid="_x0000_s1115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gSzKsQAAADcAAAADwAAAGRycy9kb3ducmV2LnhtbESPT2vCQBTE74V+h+UVvNVNKxZNs0or&#10;Gr3652Bvj+xrEpp9G7LPmH77rlDwOMzMb5hsObhG9dSF2rOBl3ECirjwtubSwOm4eZ6BCoJssfFM&#10;Bn4pwHLx+JBhav2V99QfpFQRwiFFA5VIm2odioochrFviaP37TuHEmVXatvhNcJdo1+T5E07rDku&#10;VNjSqqLi53BxBs4Xka88b9fJ565sZDPJw2ybGzN6Gj7eQQkNcg//t3fWwHQ+hduZeAT04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BLMqxAAAANwAAAAPAAAAAAAAAAAA&#10;AAAAAKECAABkcnMvZG93bnJldi54bWxQSwUGAAAAAAQABAD5AAAAkgMAAAAA&#10;" strokeweight="1pt">
                            <v:stroke startarrowwidth="wide" endarrowwidth="wide"/>
                          </v:line>
                        </v:group>
                        <v:group id="Group 90" o:spid="_x0000_s1116" style="position:absolute;left:17747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OSeLcUAAADcAAAADwAAAGRycy9kb3ducmV2LnhtbESPQYvCMBSE78L+h/CE&#10;vWnaXRS3GkXEXTyIoC6It0fzbIvNS2liW/+9EQSPw8x8w8wWnSlFQ7UrLCuIhxEI4tTqgjMF/8ff&#10;wQSE88gaS8uk4E4OFvOP3gwTbVveU3PwmQgQdgkqyL2vEildmpNBN7QVcfAutjbog6wzqWtsA9yU&#10;8iuKxtJgwWEhx4pWOaXXw80o+GuxXX7H62Z7vazu5+Nod9rGpNRnv1tOQXjq/Dv8am+0gtHPG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jkni3FAAAA3AAA&#10;AA8AAAAAAAAAAAAAAAAAqgIAAGRycy9kb3ducmV2LnhtbFBLBQYAAAAABAAEAPoAAACcAwAAAAA=&#10;">
                          <v:line id="Line 91" o:spid="_x0000_s1117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ZqIxsQAAADcAAAADwAAAGRycy9kb3ducmV2LnhtbESPzW7CMBCE70i8g7VIvYFTKn4aMIhW&#10;kHIFemhvq3hJosbrKF4gffu6EhLH0cx8o1muO1erK7Wh8mzgeZSAIs69rbgw8HnaDeeggiBbrD2T&#10;gV8KsF71e0tMrb/xga5HKVSEcEjRQCnSpFqHvCSHYeQb4uidfetQomwLbVu8Rbir9ThJptphxXGh&#10;xIbeS8p/jhdn4Osi8p1lzTZ52xe17F6yMP/IjHkadJsFKKFOHuF7e28NTF5n8H8mHgG9+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9mojGxAAAANwAAAAPAAAAAAAAAAAA&#10;AAAAAKECAABkcnMvZG93bnJldi54bWxQSwUGAAAAAAQABAD5AAAAkgMAAAAA&#10;" strokeweight="1pt">
                            <v:stroke startarrowwidth="wide" endarrowwidth="wide"/>
                          </v:line>
                          <v:line id="Line 92" o:spid="_x0000_s1118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UctMEAAADcAAAADwAAAGRycy9kb3ducmV2LnhtbERPTU/CQBC9m/gfNmPiTbZKJKV0S9RA&#10;4SpygNukO7SN3dmmO0D99+6BhOPL+86Xo+vUhYbQejbwOklAEVfetlwb2P+sX1JQQZAtdp7JwB8F&#10;WBaPDzlm1l/5my47qVUM4ZChgUakz7QOVUMOw8T3xJE7+cGhRDjU2g54jeGu029JMtMOW44NDfb0&#10;1VD1uzs7A4ezyLEs+1Xyua07WU/LkG5KY56fxo8FKKFR7uKbe2sNvM/j2ngmHgFd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MBRy0wQAAANwAAAAPAAAAAAAAAAAAAAAA&#10;AKECAABkcnMvZG93bnJldi54bWxQSwUGAAAAAAQABAD5AAAAjwMAAAAA&#10;" strokeweight="1pt">
                            <v:stroke startarrowwidth="wide" endarrowwidth="wide"/>
                          </v:line>
                        </v:group>
                        <v:group id="Group 93" o:spid="_x0000_s1119" style="position:absolute;left:18373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l7Cl/FAAAA3AAA&#10;AA8AAAAAAAAAAAAAAAAAqgIAAGRycy9kb3ducmV2LnhtbFBLBQYAAAAABAAEAPoAAACcAwAAAAA=&#10;">
                          <v:line id="Line 94" o:spid="_x0000_s1120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zkScEAAADcAAAADwAAAGRycy9kb3ducmV2LnhtbERPTWvCQBC9F/wPyxR6a3ZrQSR1DSqa&#10;eq320N6G7JgEs7MhO9H033cPhR4f73tVTL5TNxpiG9jCS2ZAEVfBtVxb+DwfnpegoiA77AKThR+K&#10;UKxnDyvMXbjzB91OUqsUwjFHC41In2sdq4Y8xiz0xIm7hMGjJDjU2g14T+G+03NjFtpjy6mhwZ52&#10;DVXX0+gtfI0i32XZ7832WHdyeC3j8r209ulx2ryBEprkX/znPjoLC5PmpzPpCO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BXORJwQAAANwAAAAPAAAAAAAAAAAAAAAA&#10;AKECAABkcnMvZG93bnJldi54bWxQSwUGAAAAAAQABAD5AAAAjwMAAAAA&#10;" strokeweight="1pt">
                            <v:stroke startarrowwidth="wide" endarrowwidth="wide"/>
                          </v:line>
                          <v:line id="Line 95" o:spid="_x0000_s1121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hBB0sMAAADcAAAADwAAAGRycy9kb3ducmV2LnhtbESPQWvCQBSE70L/w/IKvemuCiLRVdpS&#10;o9eqB709ss8kmH0bsk9N/71bKPQ4zMw3zHLd+0bdqYt1YAvjkQFFXARXc2nheNgM56CiIDtsApOF&#10;H4qwXr0Mlpi58OBvuu+lVAnCMUMLlUibaR2LijzGUWiJk3cJnUdJsiu16/CR4L7RE2Nm2mPNaaHC&#10;lj4rKq77m7dwuomc87z9Mh+7spHNNI/zbW7t22v/vgAl1Mt/+K+9cxZmZgy/Z9IR0Ksn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4QQdLDAAAA3AAAAA8AAAAAAAAAAAAA&#10;AAAAoQIAAGRycy9kb3ducmV2LnhtbFBLBQYAAAAABAAEAPkAAACRAwAAAAA=&#10;" strokeweight="1pt">
                            <v:stroke startarrowwidth="wide" endarrowwidth="wide"/>
                          </v:line>
                        </v:group>
                        <v:group id="Group 96" o:spid="_x0000_s1122" style="position:absolute;left:18988;width:1038;height:20020" coordsize="20001,200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U8GzVxgAAANwA&#10;AAAPAAAAAAAAAAAAAAAAAKoCAABkcnMvZG93bnJldi54bWxQSwUGAAAAAAQABAD6AAAAnQMAAAAA&#10;">
                          <v:line id="Line 97" o:spid="_x0000_s1123" style="position:absolute;visibility:visible;mso-wrap-style:square" from="0,0" to="12062,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56PsMAAADcAAAADwAAAGRycy9kb3ducmV2LnhtbESPQWvCQBSE74X+h+UVequ7rSASsxEt&#10;NfWq9lBvj+wzCWbfhuxT03/fLRQ8DjPzDZMvR9+pKw2xDWzhdWJAEVfBtVxb+DpsXuagoiA77AKT&#10;hR+KsCweH3LMXLjxjq57qVWCcMzQQiPSZ1rHqiGPcRJ64uSdwuBRkhxq7Qa8Jbjv9JsxM+2x5bTQ&#10;YE/vDVXn/cVb+L6IHMuy/zDrbd3JZlrG+Wdp7fPTuFqAEhrlHv5vb52FmZnC35l0BHTx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GOej7DAAAA3AAAAA8AAAAAAAAAAAAA&#10;AAAAoQIAAGRycy9kb3ducmV2LnhtbFBLBQYAAAAABAAEAPkAAACRAwAAAAA=&#10;" strokeweight="1pt">
                            <v:stroke startarrowwidth="wide" endarrowwidth="wide"/>
                          </v:line>
                          <v:line id="Line 98" o:spid="_x0000_s1124" style="position:absolute;visibility:visible;mso-wrap-style:square" from="0,0" to="20001,200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mfiSsMAAADcAAAADwAAAGRycy9kb3ducmV2LnhtbESPQWvCQBSE74L/YXmCN91tFZHUVdpS&#10;o9dGD/b2yL4modm3IfvU9N93C4Ueh5n5htnsBt+qG/WxCWzhYW5AEZfBNVxZOJ/2szWoKMgO28Bk&#10;4Zsi7Lbj0QYzF+78TrdCKpUgHDO0UIt0mdaxrMljnIeOOHmfofcoSfaVdj3eE9y3+tGYlfbYcFqo&#10;saPXmsqv4uotXK4iH3nevZmXY9XKfpHH9SG3djoZnp9ACQ3yH/5rH52FlVnC75l0BPT2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5n4krDAAAA3AAAAA8AAAAAAAAAAAAA&#10;AAAAoQIAAGRycy9kb3ducmV2LnhtbFBLBQYAAAAABAAEAPkAAACRAwAAAAA=&#10;" strokeweight="1pt">
                            <v:stroke startarrowwidth="wide" endarrowwidth="wide"/>
                          </v:line>
                        </v:group>
                      </v:group>
                      <v:oval id="Ellipse 605" o:spid="_x0000_s1125" style="position:absolute;left:2320;top:15421;width:3821;height:43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VtV8UA&#10;AADcAAAADwAAAGRycy9kb3ducmV2LnhtbESPQWvCQBSE74L/YXmCF6kbpWqJrlIFi4d6UHuot5fs&#10;M4nNvg3ZVeO/d4WCx2FmvmFmi8aU4kq1KywrGPQjEMSp1QVnCn4O67cPEM4jaywtk4I7OVjM260Z&#10;xtreeEfXvc9EgLCLUUHufRVL6dKcDLq+rYiDd7K1QR9knUld4y3ATSmHUTSWBgsOCzlWtMop/dtf&#10;TKDwsZd8r+h83L6fki9NyfK3N1Gq22k+pyA8Nf4V/m9vtIJxNILnmXAE5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tW1XxQAAANwAAAAPAAAAAAAAAAAAAAAAAJgCAABkcnMv&#10;ZG93bnJldi54bWxQSwUGAAAAAAQABAD1AAAAigMAAAAA&#10;" fillcolor="windowText" strokeweight="2pt"/>
                    </v:group>
                  </w:pict>
                </mc:Fallback>
              </mc:AlternateContent>
            </w:r>
            <w:r w:rsidR="006450A2"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u w:val="single"/>
                <w:rtl/>
                <w:lang w:eastAsia="en-US" w:bidi="ar-DZ"/>
              </w:rPr>
              <w:t>الوضعية الثانية</w:t>
            </w:r>
            <w:r w:rsidR="006450A2"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: (6 نقاط)</w:t>
            </w:r>
          </w:p>
          <w:p w:rsidR="006450A2" w:rsidRPr="007B1507" w:rsidRDefault="00723996" w:rsidP="004671A7">
            <w:pPr>
              <w:autoSpaceDE w:val="0"/>
              <w:autoSpaceDN w:val="0"/>
              <w:adjustRightInd w:val="0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>
              <w:rPr>
                <w:rFonts w:ascii="Sakkal Majalla" w:eastAsia="Calibri" w:hAnsi="Sakkal Majalla" w:cs="Sakkal Majalla"/>
                <w:noProof/>
                <w:sz w:val="24"/>
                <w:szCs w:val="24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0E8091ED" wp14:editId="756AE47F">
                      <wp:simplePos x="0" y="0"/>
                      <wp:positionH relativeFrom="column">
                        <wp:posOffset>561653</wp:posOffset>
                      </wp:positionH>
                      <wp:positionV relativeFrom="paragraph">
                        <wp:posOffset>229889</wp:posOffset>
                      </wp:positionV>
                      <wp:extent cx="13648" cy="368489"/>
                      <wp:effectExtent l="0" t="0" r="24765" b="31750"/>
                      <wp:wrapNone/>
                      <wp:docPr id="611" name="Connecteur droit 6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648" cy="368489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2972D7C" id="Connecteur droit 611" o:spid="_x0000_s1026" style="position:absolute;left:0;text-align:lef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2pt,18.1pt" to="45.25pt,4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" strokecolor="white [3212]"/>
                  </w:pict>
                </mc:Fallback>
              </mc:AlternateContent>
            </w:r>
            <w:r w:rsidR="006450A2" w:rsidRPr="007B1507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1) </w:t>
            </w:r>
            <w:r w:rsidR="006450A2" w:rsidRPr="007B1507">
              <w:rPr>
                <w:rFonts w:ascii="Sakkal Majalla" w:eastAsia="Times New Roman" w:hAnsi="Sakkal Majalla" w:cs="Sakkal Majalla"/>
                <w:sz w:val="24"/>
                <w:szCs w:val="24"/>
                <w:rtl/>
                <w:lang w:bidi="ar-DZ"/>
              </w:rPr>
              <w:t xml:space="preserve">تحديد القوى المطبقة على </w:t>
            </w:r>
            <w:proofErr w:type="gramStart"/>
            <w:r w:rsidR="004671A7" w:rsidRPr="007B1507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bidi="ar-DZ"/>
              </w:rPr>
              <w:t>الكرة</w:t>
            </w:r>
            <w:r w:rsidR="006450A2" w:rsidRPr="007B1507">
              <w:rPr>
                <w:rFonts w:ascii="Sakkal Majalla" w:eastAsia="Times New Roman" w:hAnsi="Sakkal Majalla" w:cs="Sakkal Majalla"/>
                <w:sz w:val="24"/>
                <w:szCs w:val="24"/>
                <w:rtl/>
                <w:lang w:bidi="ar-DZ"/>
              </w:rPr>
              <w:t xml:space="preserve"> </w:t>
            </w:r>
            <w:r w:rsidR="00BB5C3F" w:rsidRPr="007B1507">
              <w:rPr>
                <w:rFonts w:ascii="Sakkal Majalla" w:eastAsia="Times New Roman" w:hAnsi="Sakkal Majalla" w:cs="Sakkal Majalla"/>
                <w:b/>
                <w:bCs/>
                <w:position w:val="-10"/>
                <w:sz w:val="24"/>
                <w:szCs w:val="24"/>
                <w:lang w:val="en-US" w:eastAsia="en-US"/>
              </w:rPr>
              <w:object w:dxaOrig="400" w:dyaOrig="320">
                <v:shape id="_x0000_i1036" type="#_x0000_t75" style="width:18.25pt;height:17.2pt" o:ole="">
                  <v:imagedata r:id="rId110" o:title=""/>
                </v:shape>
                <o:OLEObject Type="Embed" ProgID="Equation.3" ShapeID="_x0000_i1036" DrawAspect="Content" ObjectID="_1770802884" r:id="rId111"/>
              </w:object>
            </w:r>
            <w:r w:rsidR="006450A2"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:</w:t>
            </w:r>
            <w:proofErr w:type="gramEnd"/>
            <w:r w:rsidR="006450A2"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 xml:space="preserve"> -</w:t>
            </w:r>
            <w:r w:rsidR="004671A7"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قوة شد الخيط</w:t>
            </w:r>
            <w:r w:rsidR="006450A2"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 xml:space="preserve"> </w:t>
            </w:r>
            <w:r w:rsidR="00BB5C3F" w:rsidRPr="007B1507">
              <w:rPr>
                <w:rFonts w:ascii="Sakkal Majalla" w:eastAsia="Times New Roman" w:hAnsi="Sakkal Majalla" w:cs="Sakkal Majalla"/>
                <w:b/>
                <w:bCs/>
                <w:position w:val="-10"/>
                <w:sz w:val="24"/>
                <w:szCs w:val="24"/>
                <w:lang w:val="en-US" w:eastAsia="en-US"/>
              </w:rPr>
              <w:object w:dxaOrig="400" w:dyaOrig="320">
                <v:shape id="_x0000_i1037" type="#_x0000_t75" style="width:18.25pt;height:17.2pt" o:ole="">
                  <v:imagedata r:id="rId112" o:title=""/>
                </v:shape>
                <o:OLEObject Type="Embed" ProgID="Equation.3" ShapeID="_x0000_i1037" DrawAspect="Content" ObjectID="_1770802885" r:id="rId113"/>
              </w:object>
            </w:r>
            <w:r w:rsidR="004671A7"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للكرة</w:t>
            </w:r>
            <w:r w:rsidR="006450A2"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 xml:space="preserve"> </w:t>
            </w:r>
            <w:r w:rsidR="004671A7" w:rsidRPr="007B1507">
              <w:rPr>
                <w:rFonts w:ascii="Sakkal Majalla" w:eastAsia="Times New Roman" w:hAnsi="Sakkal Majalla" w:cs="Sakkal Majalla"/>
                <w:b/>
                <w:bCs/>
                <w:position w:val="-10"/>
                <w:sz w:val="24"/>
                <w:szCs w:val="24"/>
                <w:lang w:val="en-US" w:eastAsia="en-US"/>
              </w:rPr>
              <w:object w:dxaOrig="400" w:dyaOrig="320">
                <v:shape id="_x0000_i1038" type="#_x0000_t75" style="width:18.25pt;height:17.2pt" o:ole="">
                  <v:imagedata r:id="rId114" o:title=""/>
                </v:shape>
                <o:OLEObject Type="Embed" ProgID="Equation.3" ShapeID="_x0000_i1038" DrawAspect="Content" ObjectID="_1770802886" r:id="rId115"/>
              </w:object>
            </w:r>
            <w:r w:rsidR="006450A2"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 xml:space="preserve"> :</w:t>
            </w:r>
            <w:r w:rsidR="00BB5C3F" w:rsidRPr="007B1507">
              <w:rPr>
                <w:rFonts w:ascii="Sakkal Majalla" w:eastAsia="Times New Roman" w:hAnsi="Sakkal Majalla" w:cs="Sakkal Majalla"/>
                <w:b/>
                <w:bCs/>
                <w:position w:val="-14"/>
                <w:sz w:val="24"/>
                <w:szCs w:val="24"/>
                <w:lang w:val="en-US" w:eastAsia="en-US"/>
              </w:rPr>
              <w:object w:dxaOrig="480" w:dyaOrig="420">
                <v:shape id="_x0000_i1039" type="#_x0000_t75" style="width:22.55pt;height:23.65pt" o:ole="">
                  <v:imagedata r:id="rId116" o:title=""/>
                </v:shape>
                <o:OLEObject Type="Embed" ProgID="Equation.3" ShapeID="_x0000_i1039" DrawAspect="Content" ObjectID="_1770802887" r:id="rId117"/>
              </w:object>
            </w:r>
            <w:r w:rsidR="006450A2"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. -</w:t>
            </w:r>
            <w:proofErr w:type="gramStart"/>
            <w:r w:rsidR="006450A2"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 xml:space="preserve">الثقل:  </w:t>
            </w:r>
            <w:proofErr w:type="gramEnd"/>
            <w:r w:rsidR="006450A2" w:rsidRPr="007B1507">
              <w:rPr>
                <w:rFonts w:ascii="Sakkal Majalla" w:eastAsia="Times New Roman" w:hAnsi="Sakkal Majalla" w:cs="Sakkal Majalla"/>
                <w:b/>
                <w:bCs/>
                <w:position w:val="-4"/>
                <w:sz w:val="24"/>
                <w:szCs w:val="24"/>
                <w:lang w:val="en-US" w:eastAsia="en-US"/>
              </w:rPr>
              <w:object w:dxaOrig="240" w:dyaOrig="320">
                <v:shape id="_x0000_i1040" type="#_x0000_t75" style="width:10.75pt;height:17.2pt" o:ole="">
                  <v:imagedata r:id="rId118" o:title=""/>
                </v:shape>
                <o:OLEObject Type="Embed" ProgID="Equation.3" ShapeID="_x0000_i1040" DrawAspect="Content" ObjectID="_1770802888" r:id="rId119"/>
              </w:object>
            </w:r>
          </w:p>
          <w:p w:rsidR="006450A2" w:rsidRPr="007B1507" w:rsidRDefault="006450A2" w:rsidP="006450A2">
            <w:pPr>
              <w:autoSpaceDE w:val="0"/>
              <w:autoSpaceDN w:val="0"/>
              <w:adjustRightInd w:val="0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proofErr w:type="gramStart"/>
            <w:r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2)حساب</w:t>
            </w:r>
            <w:proofErr w:type="gramEnd"/>
            <w:r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 xml:space="preserve"> شدة ثقل الصندوق :  </w:t>
            </w:r>
            <w:r w:rsidRPr="007B1507">
              <w:rPr>
                <w:rFonts w:ascii="Sakkal Majalla" w:eastAsia="Times New Roman" w:hAnsi="Sakkal Majalla" w:cs="Sakkal Majalla"/>
                <w:b/>
                <w:bCs/>
                <w:position w:val="-4"/>
                <w:sz w:val="24"/>
                <w:szCs w:val="24"/>
                <w:lang w:val="en-US" w:eastAsia="en-US"/>
              </w:rPr>
              <w:object w:dxaOrig="240" w:dyaOrig="260">
                <v:shape id="_x0000_i1041" type="#_x0000_t75" style="width:10.75pt;height:13.95pt" o:ole="">
                  <v:imagedata r:id="rId120" o:title=""/>
                </v:shape>
                <o:OLEObject Type="Embed" ProgID="Equation.3" ShapeID="_x0000_i1041" DrawAspect="Content" ObjectID="_1770802889" r:id="rId121"/>
              </w:object>
            </w:r>
            <w:r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 xml:space="preserve"> لدينا:  </w:t>
            </w:r>
            <w:r w:rsidRPr="007B1507">
              <w:rPr>
                <w:rFonts w:ascii="Sakkal Majalla" w:eastAsia="Times New Roman" w:hAnsi="Sakkal Majalla" w:cs="Sakkal Majalla"/>
                <w:b/>
                <w:bCs/>
                <w:position w:val="-10"/>
                <w:sz w:val="24"/>
                <w:szCs w:val="24"/>
                <w:lang w:val="en-US" w:eastAsia="en-US"/>
              </w:rPr>
              <w:object w:dxaOrig="999" w:dyaOrig="320">
                <v:shape id="_x0000_i1042" type="#_x0000_t75" style="width:46.2pt;height:17.2pt" o:ole="">
                  <v:imagedata r:id="rId122" o:title=""/>
                </v:shape>
                <o:OLEObject Type="Embed" ProgID="Equation.3" ShapeID="_x0000_i1042" DrawAspect="Content" ObjectID="_1770802890" r:id="rId123"/>
              </w:object>
            </w:r>
            <w:r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 xml:space="preserve">حيث: </w:t>
            </w:r>
            <w:r w:rsidR="00CF4717" w:rsidRPr="007B1507">
              <w:rPr>
                <w:rFonts w:ascii="Sakkal Majalla" w:eastAsia="Times New Roman" w:hAnsi="Sakkal Majalla" w:cs="Sakkal Majalla"/>
                <w:b/>
                <w:bCs/>
                <w:position w:val="-24"/>
                <w:sz w:val="24"/>
                <w:szCs w:val="24"/>
                <w:lang w:val="en-US" w:eastAsia="en-US"/>
              </w:rPr>
              <w:object w:dxaOrig="2740" w:dyaOrig="620">
                <v:shape id="_x0000_i1043" type="#_x0000_t75" style="width:145.05pt;height:33.3pt" o:ole="">
                  <v:imagedata r:id="rId124" o:title=""/>
                </v:shape>
                <o:OLEObject Type="Embed" ProgID="Equation.3" ShapeID="_x0000_i1043" DrawAspect="Content" ObjectID="_1770802891" r:id="rId125"/>
              </w:object>
            </w:r>
            <w:r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.و</w:t>
            </w:r>
            <w:r w:rsidRPr="007B1507">
              <w:rPr>
                <w:rFonts w:ascii="Sakkal Majalla" w:eastAsia="Times New Roman" w:hAnsi="Sakkal Majalla" w:cs="Sakkal Majalla"/>
                <w:b/>
                <w:bCs/>
                <w:position w:val="-10"/>
                <w:sz w:val="24"/>
                <w:szCs w:val="24"/>
                <w:lang w:val="en-US" w:eastAsia="en-US"/>
              </w:rPr>
              <w:object w:dxaOrig="1320" w:dyaOrig="320">
                <v:shape id="_x0000_i1044" type="#_x0000_t75" style="width:61.25pt;height:17.2pt" o:ole="">
                  <v:imagedata r:id="rId126" o:title=""/>
                </v:shape>
                <o:OLEObject Type="Embed" ProgID="Equation.3" ShapeID="_x0000_i1044" DrawAspect="Content" ObjectID="_1770802892" r:id="rId127"/>
              </w:object>
            </w:r>
          </w:p>
          <w:p w:rsidR="006450A2" w:rsidRPr="007B1507" w:rsidRDefault="0021624F" w:rsidP="006450A2">
            <w:pPr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 w:rsidRPr="007B1507">
              <w:rPr>
                <w:rFonts w:ascii="Sakkal Majalla" w:eastAsia="Calibri" w:hAnsi="Sakkal Majalla" w:cs="Sakkal Majalla"/>
                <w:b/>
                <w:bCs/>
                <w:noProof/>
                <w:sz w:val="24"/>
                <w:szCs w:val="24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35759BA2" wp14:editId="7BE07588">
                      <wp:simplePos x="0" y="0"/>
                      <wp:positionH relativeFrom="column">
                        <wp:posOffset>585773</wp:posOffset>
                      </wp:positionH>
                      <wp:positionV relativeFrom="paragraph">
                        <wp:posOffset>208280</wp:posOffset>
                      </wp:positionV>
                      <wp:extent cx="0" cy="540000"/>
                      <wp:effectExtent l="57150" t="38100" r="57150" b="12700"/>
                      <wp:wrapNone/>
                      <wp:docPr id="607" name="Connecteur droit avec flèche 6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54000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C0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D38D5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607" o:spid="_x0000_s1026" type="#_x0000_t32" style="position:absolute;left:0;text-align:left;margin-left:46.1pt;margin-top:16.4pt;width:0;height:42.5pt;flip:y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" strokecolor="#c00000" strokeweight="2.25pt">
                      <v:stroke endarrow="block"/>
                    </v:shape>
                  </w:pict>
                </mc:Fallback>
              </mc:AlternateContent>
            </w:r>
            <w:r w:rsidR="006450A2"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 xml:space="preserve">ومنه: </w:t>
            </w:r>
            <w:r w:rsidR="00CF4717" w:rsidRPr="007B1507">
              <w:rPr>
                <w:rFonts w:ascii="Sakkal Majalla" w:eastAsia="Times New Roman" w:hAnsi="Sakkal Majalla" w:cs="Sakkal Majalla"/>
                <w:b/>
                <w:bCs/>
                <w:position w:val="-6"/>
                <w:sz w:val="24"/>
                <w:szCs w:val="24"/>
                <w:lang w:val="en-US" w:eastAsia="en-US"/>
              </w:rPr>
              <w:object w:dxaOrig="2320" w:dyaOrig="279">
                <v:shape id="_x0000_i1045" type="#_x0000_t75" style="width:107.45pt;height:15.05pt" o:ole="">
                  <v:imagedata r:id="rId128" o:title=""/>
                </v:shape>
                <o:OLEObject Type="Embed" ProgID="Equation.3" ShapeID="_x0000_i1045" DrawAspect="Content" ObjectID="_1770802893" r:id="rId129"/>
              </w:object>
            </w:r>
          </w:p>
          <w:p w:rsidR="006450A2" w:rsidRPr="007B1507" w:rsidRDefault="00425113" w:rsidP="006450A2">
            <w:pPr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 w:rsidRPr="007B1507">
              <w:rPr>
                <w:rFonts w:ascii="Sakkal Majalla" w:eastAsia="Calibri" w:hAnsi="Sakkal Majalla" w:cs="Sakkal Majalla"/>
                <w:b/>
                <w:bCs/>
                <w:noProof/>
                <w:sz w:val="24"/>
                <w:szCs w:val="24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36E6249D" wp14:editId="36175C99">
                      <wp:simplePos x="0" y="0"/>
                      <wp:positionH relativeFrom="column">
                        <wp:posOffset>636905</wp:posOffset>
                      </wp:positionH>
                      <wp:positionV relativeFrom="paragraph">
                        <wp:posOffset>1384</wp:posOffset>
                      </wp:positionV>
                      <wp:extent cx="436728" cy="450376"/>
                      <wp:effectExtent l="0" t="0" r="19050" b="26035"/>
                      <wp:wrapNone/>
                      <wp:docPr id="609" name="Rectangle 6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6728" cy="450376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" lastClr="FFFFFF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21624F" w:rsidRDefault="0021624F" w:rsidP="0021624F">
                                  <w:pPr>
                                    <w:jc w:val="center"/>
                                  </w:pPr>
                                  <w:r w:rsidRPr="00495DD9">
                                    <w:rPr>
                                      <w:rFonts w:ascii="Sakkal Majalla" w:eastAsia="Times New Roman" w:hAnsi="Sakkal Majalla" w:cs="Sakkal Majalla"/>
                                      <w:b/>
                                      <w:bCs/>
                                      <w:position w:val="-14"/>
                                      <w:sz w:val="24"/>
                                      <w:szCs w:val="24"/>
                                      <w:lang w:val="en-US" w:eastAsia="en-US"/>
                                    </w:rPr>
                                    <w:object w:dxaOrig="520" w:dyaOrig="420">
                                      <v:shape id="_x0000_i1077" type="#_x0000_t75" style="width:15.05pt;height:20.4pt" o:ole="">
                                        <v:imagedata r:id="rId130" o:title=""/>
                                      </v:shape>
                                      <o:OLEObject Type="Embed" ProgID="Equation.3" ShapeID="_x0000_i1077" DrawAspect="Content" ObjectID="_1770802925" r:id="rId131"/>
                                    </w:objec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E6249D" id="Rectangle 609" o:spid="_x0000_s1054" style="position:absolute;left:0;text-align:left;margin-left:50.15pt;margin-top:.1pt;width:34.4pt;height:35.45pt;z-index:2517493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" fillcolor="window" strokecolor="window" strokeweight="2pt">
                      <v:textbox>
                        <w:txbxContent>
                          <w:p w:rsidR="0021624F" w:rsidRDefault="0021624F" w:rsidP="0021624F">
                            <w:pPr>
                              <w:jc w:val="center"/>
                            </w:pPr>
                            <w:r w:rsidRPr="00495DD9">
                              <w:rPr>
                                <w:rFonts w:ascii="Sakkal Majalla" w:eastAsia="Times New Roman" w:hAnsi="Sakkal Majalla" w:cs="Sakkal Majalla"/>
                                <w:b/>
                                <w:bCs/>
                                <w:position w:val="-14"/>
                                <w:sz w:val="24"/>
                                <w:szCs w:val="24"/>
                                <w:lang w:val="en-US" w:eastAsia="en-US"/>
                              </w:rPr>
                              <w:object w:dxaOrig="520" w:dyaOrig="420">
                                <v:shape id="_x0000_i1077" type="#_x0000_t75" style="width:15.05pt;height:20.4pt" o:ole="">
                                  <v:imagedata r:id="rId130" o:title=""/>
                                </v:shape>
                                <o:OLEObject Type="Embed" ProgID="Equation.3" ShapeID="_x0000_i1077" DrawAspect="Content" ObjectID="_1770802925" r:id="rId132"/>
                              </w:objec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proofErr w:type="gramStart"/>
            <w:r w:rsidR="006450A2"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3)تمثيل</w:t>
            </w:r>
            <w:proofErr w:type="gramEnd"/>
            <w:r w:rsidR="006450A2"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 xml:space="preserve"> القوى المطبقة على الصندوق </w:t>
            </w:r>
            <w:r w:rsidR="006450A2" w:rsidRPr="007B1507">
              <w:rPr>
                <w:rFonts w:ascii="Sakkal Majalla" w:eastAsia="Times New Roman" w:hAnsi="Sakkal Majalla" w:cs="Sakkal Majalla"/>
                <w:b/>
                <w:bCs/>
                <w:position w:val="-10"/>
                <w:sz w:val="24"/>
                <w:szCs w:val="24"/>
                <w:lang w:val="en-US" w:eastAsia="en-US"/>
              </w:rPr>
              <w:object w:dxaOrig="380" w:dyaOrig="320">
                <v:shape id="_x0000_i1046" type="#_x0000_t75" style="width:17.2pt;height:17.2pt" o:ole="">
                  <v:imagedata r:id="rId133" o:title=""/>
                </v:shape>
                <o:OLEObject Type="Embed" ProgID="Equation.3" ShapeID="_x0000_i1046" DrawAspect="Content" ObjectID="_1770802894" r:id="rId134"/>
              </w:object>
            </w:r>
            <w:r w:rsidR="006450A2"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:</w:t>
            </w:r>
          </w:p>
          <w:p w:rsidR="006450A2" w:rsidRPr="007B1507" w:rsidRDefault="006450A2" w:rsidP="006450A2">
            <w:pPr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val="en-US" w:eastAsia="en-US" w:bidi="ar-DZ"/>
              </w:rPr>
            </w:pPr>
            <w:r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 xml:space="preserve">-تمثيل شعاع </w:t>
            </w:r>
            <w:proofErr w:type="gramStart"/>
            <w:r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 xml:space="preserve">الثقل </w:t>
            </w:r>
            <w:r w:rsidRPr="007B1507">
              <w:rPr>
                <w:rFonts w:ascii="Sakkal Majalla" w:eastAsia="Times New Roman" w:hAnsi="Sakkal Majalla" w:cs="Sakkal Majalla"/>
                <w:b/>
                <w:bCs/>
                <w:position w:val="-4"/>
                <w:sz w:val="24"/>
                <w:szCs w:val="24"/>
                <w:lang w:val="en-US" w:eastAsia="en-US"/>
              </w:rPr>
              <w:object w:dxaOrig="240" w:dyaOrig="320">
                <v:shape id="_x0000_i1047" type="#_x0000_t75" style="width:10.75pt;height:17.2pt" o:ole="">
                  <v:imagedata r:id="rId118" o:title=""/>
                </v:shape>
                <o:OLEObject Type="Embed" ProgID="Equation.3" ShapeID="_x0000_i1047" DrawAspect="Content" ObjectID="_1770802895" r:id="rId135"/>
              </w:object>
            </w:r>
            <w:r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:</w:t>
            </w:r>
            <w:proofErr w:type="gramEnd"/>
            <w:r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 xml:space="preserve"> لدينا السلم: </w:t>
            </w:r>
            <w:r w:rsidR="00495DD9" w:rsidRPr="007B1507">
              <w:rPr>
                <w:rFonts w:ascii="Sakkal Majalla" w:eastAsia="Times New Roman" w:hAnsi="Sakkal Majalla" w:cs="Sakkal Majalla"/>
                <w:b/>
                <w:bCs/>
                <w:position w:val="-26"/>
                <w:sz w:val="24"/>
                <w:szCs w:val="24"/>
                <w:lang w:val="en-US" w:eastAsia="en-US"/>
              </w:rPr>
              <w:object w:dxaOrig="1300" w:dyaOrig="639">
                <v:shape id="_x0000_i1048" type="#_x0000_t75" style="width:64.5pt;height:34.4pt" o:ole="">
                  <v:imagedata r:id="rId136" o:title=""/>
                </v:shape>
                <o:OLEObject Type="Embed" ProgID="Equation.3" ShapeID="_x0000_i1048" DrawAspect="Content" ObjectID="_1770802896" r:id="rId137"/>
              </w:object>
            </w:r>
            <w:r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 xml:space="preserve">ومنه: </w:t>
            </w:r>
            <w:r w:rsidR="00495DD9" w:rsidRPr="007B1507">
              <w:rPr>
                <w:rFonts w:ascii="Sakkal Majalla" w:eastAsia="Times New Roman" w:hAnsi="Sakkal Majalla" w:cs="Sakkal Majalla"/>
                <w:b/>
                <w:bCs/>
                <w:position w:val="-24"/>
                <w:sz w:val="24"/>
                <w:szCs w:val="24"/>
                <w:lang w:val="en-US" w:eastAsia="en-US"/>
              </w:rPr>
              <w:object w:dxaOrig="2120" w:dyaOrig="620">
                <v:shape id="_x0000_i1049" type="#_x0000_t75" style="width:98.85pt;height:33.3pt" o:ole="">
                  <v:imagedata r:id="rId138" o:title=""/>
                </v:shape>
                <o:OLEObject Type="Embed" ProgID="Equation.3" ShapeID="_x0000_i1049" DrawAspect="Content" ObjectID="_1770802897" r:id="rId139"/>
              </w:object>
            </w:r>
          </w:p>
          <w:p w:rsidR="00495DD9" w:rsidRPr="007B1507" w:rsidRDefault="0021624F" w:rsidP="006450A2">
            <w:pPr>
              <w:autoSpaceDE w:val="0"/>
              <w:autoSpaceDN w:val="0"/>
              <w:adjustRightInd w:val="0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 w:rsidRPr="007B1507">
              <w:rPr>
                <w:rFonts w:ascii="Sakkal Majalla" w:eastAsia="Calibri" w:hAnsi="Sakkal Majalla" w:cs="Sakkal Majalla"/>
                <w:b/>
                <w:bCs/>
                <w:noProof/>
                <w:sz w:val="24"/>
                <w:szCs w:val="24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2C6B7694" wp14:editId="31B0E53B">
                      <wp:simplePos x="0" y="0"/>
                      <wp:positionH relativeFrom="column">
                        <wp:posOffset>568950</wp:posOffset>
                      </wp:positionH>
                      <wp:positionV relativeFrom="paragraph">
                        <wp:posOffset>125076</wp:posOffset>
                      </wp:positionV>
                      <wp:extent cx="0" cy="540000"/>
                      <wp:effectExtent l="95250" t="0" r="57150" b="50800"/>
                      <wp:wrapNone/>
                      <wp:docPr id="606" name="Connecteur droit avec flèche 6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4000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1056BC" id="Connecteur droit avec flèche 606" o:spid="_x0000_s1026" type="#_x0000_t32" style="position:absolute;left:0;text-align:left;margin-left:44.8pt;margin-top:9.85pt;width:0;height:42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" strokecolor="#4579b8 [3044]" strokeweight="2.25pt">
                      <v:stroke endarrow="block"/>
                    </v:shape>
                  </w:pict>
                </mc:Fallback>
              </mc:AlternateContent>
            </w:r>
            <w:r w:rsidR="00495DD9"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بما أن الكرة في حالة توازن وهي خاضعة لقوتين فإن الشرط الثاني محقق</w:t>
            </w:r>
            <w:r w:rsidR="00EF59BA">
              <w:rPr>
                <w:rFonts w:ascii="Sakkal Majalla" w:eastAsia="Calibri" w:hAnsi="Sakkal Majalla" w:cs="Sakkal Majalla" w:hint="cs"/>
                <w:b/>
                <w:bCs/>
                <w:sz w:val="24"/>
                <w:szCs w:val="24"/>
                <w:rtl/>
                <w:lang w:eastAsia="en-US" w:bidi="ar-DZ"/>
              </w:rPr>
              <w:t>:</w:t>
            </w:r>
          </w:p>
          <w:p w:rsidR="006450A2" w:rsidRPr="007B1507" w:rsidRDefault="00425113" w:rsidP="006450A2">
            <w:pPr>
              <w:autoSpaceDE w:val="0"/>
              <w:autoSpaceDN w:val="0"/>
              <w:adjustRightInd w:val="0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 w:rsidRPr="007B1507">
              <w:rPr>
                <w:rFonts w:ascii="Sakkal Majalla" w:eastAsia="Calibri" w:hAnsi="Sakkal Majalla" w:cs="Sakkal Majalla"/>
                <w:b/>
                <w:bCs/>
                <w:noProof/>
                <w:sz w:val="24"/>
                <w:szCs w:val="24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47190B1E" wp14:editId="26CC635A">
                      <wp:simplePos x="0" y="0"/>
                      <wp:positionH relativeFrom="column">
                        <wp:posOffset>634365</wp:posOffset>
                      </wp:positionH>
                      <wp:positionV relativeFrom="paragraph">
                        <wp:posOffset>127910</wp:posOffset>
                      </wp:positionV>
                      <wp:extent cx="367930" cy="439126"/>
                      <wp:effectExtent l="0" t="0" r="13335" b="18415"/>
                      <wp:wrapNone/>
                      <wp:docPr id="608" name="Rectangle 6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7930" cy="439126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1624F" w:rsidRDefault="00425113" w:rsidP="0021624F">
                                  <w:pPr>
                                    <w:jc w:val="center"/>
                                  </w:pPr>
                                  <w:r w:rsidRPr="006450A2">
                                    <w:rPr>
                                      <w:rFonts w:ascii="Sakkal Majalla" w:eastAsia="Times New Roman" w:hAnsi="Sakkal Majalla" w:cs="Sakkal Majalla"/>
                                      <w:b/>
                                      <w:bCs/>
                                      <w:position w:val="-4"/>
                                      <w:sz w:val="24"/>
                                      <w:szCs w:val="24"/>
                                      <w:lang w:val="en-US" w:eastAsia="en-US"/>
                                    </w:rPr>
                                    <w:object w:dxaOrig="240" w:dyaOrig="320">
                                      <v:shape id="_x0000_i1078" type="#_x0000_t75" style="width:22.55pt;height:18.25pt" o:ole="">
                                        <v:imagedata r:id="rId140" o:title=""/>
                                      </v:shape>
                                      <o:OLEObject Type="Embed" ProgID="Equation.3" ShapeID="_x0000_i1078" DrawAspect="Content" ObjectID="_1770802926" r:id="rId141"/>
                                    </w:objec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190B1E" id="Rectangle 608" o:spid="_x0000_s1055" style="position:absolute;left:0;text-align:left;margin-left:49.95pt;margin-top:10.05pt;width:28.95pt;height:34.6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" fillcolor="white [3201]" strokecolor="white [3212]" strokeweight="2pt">
                      <v:textbox>
                        <w:txbxContent>
                          <w:p w:rsidR="0021624F" w:rsidRDefault="00425113" w:rsidP="0021624F">
                            <w:pPr>
                              <w:jc w:val="center"/>
                            </w:pPr>
                            <w:r w:rsidRPr="006450A2">
                              <w:rPr>
                                <w:rFonts w:ascii="Sakkal Majalla" w:eastAsia="Times New Roman" w:hAnsi="Sakkal Majalla" w:cs="Sakkal Majalla"/>
                                <w:b/>
                                <w:bCs/>
                                <w:position w:val="-4"/>
                                <w:sz w:val="24"/>
                                <w:szCs w:val="24"/>
                                <w:lang w:val="en-US" w:eastAsia="en-US"/>
                              </w:rPr>
                              <w:object w:dxaOrig="240" w:dyaOrig="320">
                                <v:shape id="_x0000_i1078" type="#_x0000_t75" style="width:22.55pt;height:18.25pt" o:ole="">
                                  <v:imagedata r:id="rId140" o:title=""/>
                                </v:shape>
                                <o:OLEObject Type="Embed" ProgID="Equation.3" ShapeID="_x0000_i1078" DrawAspect="Content" ObjectID="_1770802926" r:id="rId142"/>
                              </w:objec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450A2"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 xml:space="preserve">ومنه الشعاع </w:t>
            </w:r>
            <w:r w:rsidR="00495DD9" w:rsidRPr="007B1507">
              <w:rPr>
                <w:rFonts w:ascii="Sakkal Majalla" w:eastAsia="Times New Roman" w:hAnsi="Sakkal Majalla" w:cs="Sakkal Majalla"/>
                <w:b/>
                <w:bCs/>
                <w:position w:val="-14"/>
                <w:sz w:val="24"/>
                <w:szCs w:val="24"/>
                <w:lang w:val="en-US" w:eastAsia="en-US"/>
              </w:rPr>
              <w:object w:dxaOrig="480" w:dyaOrig="420">
                <v:shape id="_x0000_i1050" type="#_x0000_t75" style="width:22.55pt;height:23.65pt" o:ole="">
                  <v:imagedata r:id="rId143" o:title=""/>
                </v:shape>
                <o:OLEObject Type="Embed" ProgID="Equation.3" ShapeID="_x0000_i1050" DrawAspect="Content" ObjectID="_1770802898" r:id="rId144"/>
              </w:object>
            </w:r>
            <w:r w:rsidR="006450A2" w:rsidRPr="007B1507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eastAsia="en-US"/>
              </w:rPr>
              <w:t xml:space="preserve">سيكون بنفس طول شعاع الثقل </w:t>
            </w:r>
            <w:r w:rsidR="00495DD9" w:rsidRPr="007B1507">
              <w:rPr>
                <w:rFonts w:ascii="Sakkal Majalla" w:eastAsia="Times New Roman" w:hAnsi="Sakkal Majalla" w:cs="Sakkal Majalla"/>
                <w:b/>
                <w:bCs/>
                <w:position w:val="-4"/>
                <w:sz w:val="24"/>
                <w:szCs w:val="24"/>
                <w:lang w:val="en-US" w:eastAsia="en-US"/>
              </w:rPr>
              <w:object w:dxaOrig="240" w:dyaOrig="320">
                <v:shape id="_x0000_i1051" type="#_x0000_t75" style="width:10.75pt;height:17.2pt" o:ole="">
                  <v:imagedata r:id="rId118" o:title=""/>
                </v:shape>
                <o:OLEObject Type="Embed" ProgID="Equation.3" ShapeID="_x0000_i1051" DrawAspect="Content" ObjectID="_1770802899" r:id="rId145"/>
              </w:object>
            </w:r>
            <w:r w:rsidR="006450A2" w:rsidRPr="007B1507">
              <w:rPr>
                <w:rFonts w:ascii="Sakkal Majalla" w:eastAsia="Times New Roman" w:hAnsi="Sakkal Majalla" w:cs="Sakkal Majalla"/>
                <w:b/>
                <w:bCs/>
                <w:sz w:val="24"/>
                <w:szCs w:val="24"/>
                <w:rtl/>
                <w:lang w:eastAsia="en-US"/>
              </w:rPr>
              <w:t>ونفس حامله ويعاكسه في الاتجاه.</w:t>
            </w:r>
          </w:p>
          <w:p w:rsidR="005E4A71" w:rsidRPr="007B1507" w:rsidRDefault="005E4A71" w:rsidP="006450A2">
            <w:pPr>
              <w:autoSpaceDE w:val="0"/>
              <w:autoSpaceDN w:val="0"/>
              <w:adjustRightInd w:val="0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val="en-US" w:eastAsia="en-US" w:bidi="ar-DZ"/>
              </w:rPr>
            </w:pPr>
            <w:r w:rsidRPr="007B1507"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  <w:t xml:space="preserve">شروط توازن </w:t>
            </w:r>
            <w:proofErr w:type="gramStart"/>
            <w:r w:rsidRPr="007B1507"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  <w:t>الكرة</w:t>
            </w:r>
            <w:r w:rsidRPr="007B1507">
              <w:rPr>
                <w:rFonts w:ascii="Sakkal Majalla" w:hAnsi="Sakkal Majalla" w:cs="Sakkal Majalla"/>
                <w:b/>
                <w:bCs/>
                <w:position w:val="-4"/>
                <w:sz w:val="24"/>
                <w:szCs w:val="24"/>
              </w:rPr>
              <w:object w:dxaOrig="240" w:dyaOrig="260">
                <v:shape id="_x0000_i1052" type="#_x0000_t75" style="width:17.2pt;height:18.25pt" o:ole="">
                  <v:imagedata r:id="rId56" o:title=""/>
                </v:shape>
                <o:OLEObject Type="Embed" ProgID="Equation.3" ShapeID="_x0000_i1052" DrawAspect="Content" ObjectID="_1770802900" r:id="rId146"/>
              </w:object>
            </w:r>
            <w:r w:rsidRPr="007B1507"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  <w:t xml:space="preserve"> :</w:t>
            </w:r>
            <w:proofErr w:type="gramEnd"/>
            <w:r w:rsidRPr="007B1507"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  <w:t xml:space="preserve"> لهما نفس الحامل ولهما نفس الشدة ومتعاكسان في </w:t>
            </w:r>
            <w:proofErr w:type="spellStart"/>
            <w:r w:rsidRPr="007B1507"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  <w:t>الإتجاه</w:t>
            </w:r>
            <w:proofErr w:type="spellEnd"/>
            <w:r w:rsidRPr="007B1507"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  <w:t xml:space="preserve"> ونكتب:</w:t>
            </w:r>
            <w:r w:rsidR="0030226D" w:rsidRPr="007B1507">
              <w:rPr>
                <w:rFonts w:ascii="Sakkal Majalla" w:eastAsia="Times New Roman" w:hAnsi="Sakkal Majalla" w:cs="Sakkal Majalla"/>
                <w:b/>
                <w:bCs/>
                <w:position w:val="-14"/>
                <w:sz w:val="24"/>
                <w:szCs w:val="24"/>
                <w:lang w:val="en-US" w:eastAsia="en-US"/>
              </w:rPr>
              <w:object w:dxaOrig="1260" w:dyaOrig="420">
                <v:shape id="_x0000_i1053" type="#_x0000_t75" style="width:59.1pt;height:23.65pt" o:ole="">
                  <v:imagedata r:id="rId147" o:title=""/>
                </v:shape>
                <o:OLEObject Type="Embed" ProgID="Equation.3" ShapeID="_x0000_i1053" DrawAspect="Content" ObjectID="_1770802901" r:id="rId148"/>
              </w:object>
            </w:r>
          </w:p>
          <w:p w:rsidR="00EF59BA" w:rsidRDefault="0030226D" w:rsidP="006450A2">
            <w:pPr>
              <w:autoSpaceDE w:val="0"/>
              <w:autoSpaceDN w:val="0"/>
              <w:adjustRightInd w:val="0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  <w:r w:rsidRPr="007B1507"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  <w:t xml:space="preserve">أ/-القوى التي تؤثر على الكرة </w:t>
            </w:r>
            <w:r w:rsidRPr="007B1507">
              <w:rPr>
                <w:rFonts w:ascii="Sakkal Majalla" w:hAnsi="Sakkal Majalla" w:cs="Sakkal Majalla"/>
                <w:b/>
                <w:bCs/>
                <w:position w:val="-4"/>
                <w:sz w:val="24"/>
                <w:szCs w:val="24"/>
              </w:rPr>
              <w:object w:dxaOrig="240" w:dyaOrig="260">
                <v:shape id="_x0000_i1054" type="#_x0000_t75" style="width:17.2pt;height:18.25pt" o:ole="">
                  <v:imagedata r:id="rId56" o:title=""/>
                </v:shape>
                <o:OLEObject Type="Embed" ProgID="Equation.3" ShapeID="_x0000_i1054" DrawAspect="Content" ObjectID="_1770802902" r:id="rId149"/>
              </w:object>
            </w:r>
            <w:r w:rsidRPr="007B1507"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  <w:t xml:space="preserve">في هذه </w:t>
            </w:r>
            <w:proofErr w:type="spellStart"/>
            <w:proofErr w:type="gramStart"/>
            <w:r w:rsidRPr="007B1507"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  <w:t>الحالة:</w:t>
            </w:r>
            <w:r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قوة</w:t>
            </w:r>
            <w:proofErr w:type="spellEnd"/>
            <w:proofErr w:type="gramEnd"/>
            <w:r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 xml:space="preserve"> شد الخيط </w:t>
            </w:r>
            <w:r w:rsidRPr="007B1507">
              <w:rPr>
                <w:rFonts w:ascii="Sakkal Majalla" w:eastAsia="Times New Roman" w:hAnsi="Sakkal Majalla" w:cs="Sakkal Majalla"/>
                <w:b/>
                <w:bCs/>
                <w:position w:val="-10"/>
                <w:sz w:val="24"/>
                <w:szCs w:val="24"/>
                <w:lang w:val="en-US" w:eastAsia="en-US"/>
              </w:rPr>
              <w:object w:dxaOrig="400" w:dyaOrig="320">
                <v:shape id="_x0000_i1055" type="#_x0000_t75" style="width:18.25pt;height:17.2pt" o:ole="">
                  <v:imagedata r:id="rId112" o:title=""/>
                </v:shape>
                <o:OLEObject Type="Embed" ProgID="Equation.3" ShapeID="_x0000_i1055" DrawAspect="Content" ObjectID="_1770802903" r:id="rId150"/>
              </w:object>
            </w:r>
            <w:r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 xml:space="preserve">للكرة </w:t>
            </w:r>
            <w:r w:rsidRPr="007B1507">
              <w:rPr>
                <w:rFonts w:ascii="Sakkal Majalla" w:eastAsia="Times New Roman" w:hAnsi="Sakkal Majalla" w:cs="Sakkal Majalla"/>
                <w:b/>
                <w:bCs/>
                <w:position w:val="-10"/>
                <w:sz w:val="24"/>
                <w:szCs w:val="24"/>
                <w:lang w:val="en-US" w:eastAsia="en-US"/>
              </w:rPr>
              <w:object w:dxaOrig="400" w:dyaOrig="320">
                <v:shape id="_x0000_i1056" type="#_x0000_t75" style="width:18.25pt;height:17.2pt" o:ole="">
                  <v:imagedata r:id="rId114" o:title=""/>
                </v:shape>
                <o:OLEObject Type="Embed" ProgID="Equation.3" ShapeID="_x0000_i1056" DrawAspect="Content" ObjectID="_1770802904" r:id="rId151"/>
              </w:object>
            </w:r>
            <w:r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 xml:space="preserve"> :</w:t>
            </w:r>
            <w:r w:rsidRPr="007B1507">
              <w:rPr>
                <w:rFonts w:ascii="Sakkal Majalla" w:eastAsia="Times New Roman" w:hAnsi="Sakkal Majalla" w:cs="Sakkal Majalla"/>
                <w:b/>
                <w:bCs/>
                <w:position w:val="-14"/>
                <w:sz w:val="24"/>
                <w:szCs w:val="24"/>
                <w:lang w:val="en-US" w:eastAsia="en-US"/>
              </w:rPr>
              <w:object w:dxaOrig="480" w:dyaOrig="420">
                <v:shape id="_x0000_i1057" type="#_x0000_t75" style="width:22.55pt;height:23.65pt" o:ole="">
                  <v:imagedata r:id="rId116" o:title=""/>
                </v:shape>
                <o:OLEObject Type="Embed" ProgID="Equation.3" ShapeID="_x0000_i1057" DrawAspect="Content" ObjectID="_1770802905" r:id="rId152"/>
              </w:object>
            </w:r>
            <w:r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 xml:space="preserve">. </w:t>
            </w:r>
          </w:p>
          <w:p w:rsidR="00EF59BA" w:rsidRDefault="0030226D" w:rsidP="00EF59BA">
            <w:pPr>
              <w:autoSpaceDE w:val="0"/>
              <w:autoSpaceDN w:val="0"/>
              <w:adjustRightInd w:val="0"/>
              <w:rPr>
                <w:rFonts w:ascii="Sakkal Majalla" w:eastAsia="Calibri" w:hAnsi="Sakkal Majalla" w:cs="Sakkal Majalla"/>
                <w:sz w:val="24"/>
                <w:szCs w:val="24"/>
                <w:rtl/>
                <w:lang w:val="en-US" w:eastAsia="en-US" w:bidi="ar-DZ"/>
              </w:rPr>
            </w:pPr>
            <w:r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-</w:t>
            </w:r>
            <w:proofErr w:type="gramStart"/>
            <w:r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 xml:space="preserve">الثقل:  </w:t>
            </w:r>
            <w:r w:rsidRPr="007B1507">
              <w:rPr>
                <w:rFonts w:ascii="Sakkal Majalla" w:eastAsia="Times New Roman" w:hAnsi="Sakkal Majalla" w:cs="Sakkal Majalla"/>
                <w:position w:val="-4"/>
                <w:sz w:val="24"/>
                <w:szCs w:val="24"/>
                <w:lang w:val="en-US" w:eastAsia="en-US"/>
              </w:rPr>
              <w:object w:dxaOrig="240" w:dyaOrig="320">
                <v:shape id="_x0000_i1058" type="#_x0000_t75" style="width:10.75pt;height:17.2pt" o:ole="">
                  <v:imagedata r:id="rId118" o:title=""/>
                </v:shape>
                <o:OLEObject Type="Embed" ProgID="Equation.3" ShapeID="_x0000_i1058" DrawAspect="Content" ObjectID="_1770802906" r:id="rId153"/>
              </w:object>
            </w:r>
            <w:r w:rsidRPr="007B1507">
              <w:rPr>
                <w:rFonts w:ascii="Sakkal Majalla" w:eastAsia="Calibri" w:hAnsi="Sakkal Majalla" w:cs="Sakkal Majalla"/>
                <w:sz w:val="24"/>
                <w:szCs w:val="24"/>
                <w:rtl/>
                <w:lang w:val="en-US" w:eastAsia="en-US" w:bidi="ar-DZ"/>
              </w:rPr>
              <w:t>و</w:t>
            </w:r>
            <w:proofErr w:type="gramEnd"/>
          </w:p>
          <w:p w:rsidR="005E4A71" w:rsidRDefault="00EF59BA" w:rsidP="00EF59BA">
            <w:pPr>
              <w:autoSpaceDE w:val="0"/>
              <w:autoSpaceDN w:val="0"/>
              <w:adjustRightInd w:val="0"/>
              <w:rPr>
                <w:rFonts w:ascii="Sakkal Majalla" w:eastAsia="Calibri" w:hAnsi="Sakkal Majalla" w:cs="Sakkal Majalla"/>
                <w:sz w:val="24"/>
                <w:szCs w:val="24"/>
                <w:rtl/>
                <w:lang w:val="en-US" w:eastAsia="en-US" w:bidi="ar-DZ"/>
              </w:rPr>
            </w:pPr>
            <w:r>
              <w:rPr>
                <w:rFonts w:ascii="Sakkal Majalla" w:eastAsia="Calibri" w:hAnsi="Sakkal Majalla" w:cs="Sakkal Majalla" w:hint="cs"/>
                <w:sz w:val="24"/>
                <w:szCs w:val="24"/>
                <w:rtl/>
                <w:lang w:val="en-US" w:eastAsia="en-US" w:bidi="ar-DZ"/>
              </w:rPr>
              <w:t>-</w:t>
            </w:r>
            <w:r w:rsidR="0030226D" w:rsidRPr="007B1507">
              <w:rPr>
                <w:rFonts w:ascii="Sakkal Majalla" w:eastAsia="Calibri" w:hAnsi="Sakkal Majalla" w:cs="Sakkal Majalla"/>
                <w:sz w:val="24"/>
                <w:szCs w:val="24"/>
                <w:rtl/>
                <w:lang w:val="en-US" w:eastAsia="en-US" w:bidi="ar-DZ"/>
              </w:rPr>
              <w:t xml:space="preserve">قوة جذب المغناطيس </w:t>
            </w:r>
            <w:r w:rsidR="0030226D" w:rsidRPr="007B1507">
              <w:rPr>
                <w:rFonts w:ascii="Sakkal Majalla" w:hAnsi="Sakkal Majalla" w:cs="Sakkal Majalla"/>
                <w:b/>
                <w:bCs/>
                <w:position w:val="-4"/>
                <w:sz w:val="24"/>
                <w:szCs w:val="24"/>
              </w:rPr>
              <w:object w:dxaOrig="320" w:dyaOrig="260">
                <v:shape id="_x0000_i1059" type="#_x0000_t75" style="width:17.2pt;height:15.05pt" o:ole="">
                  <v:imagedata r:id="rId74" o:title=""/>
                </v:shape>
                <o:OLEObject Type="Embed" ProgID="Equation.3" ShapeID="_x0000_i1059" DrawAspect="Content" ObjectID="_1770802907" r:id="rId154"/>
              </w:object>
            </w:r>
            <w:r w:rsidR="0030226D" w:rsidRPr="007B1507">
              <w:rPr>
                <w:rFonts w:ascii="Sakkal Majalla" w:eastAsia="Calibri" w:hAnsi="Sakkal Majalla" w:cs="Sakkal Majalla"/>
                <w:sz w:val="24"/>
                <w:szCs w:val="24"/>
                <w:rtl/>
                <w:lang w:val="en-US" w:eastAsia="en-US" w:bidi="ar-DZ"/>
              </w:rPr>
              <w:t>للكرة</w:t>
            </w:r>
            <w:r w:rsidR="0030226D" w:rsidRPr="007B1507">
              <w:rPr>
                <w:rFonts w:ascii="Sakkal Majalla" w:hAnsi="Sakkal Majalla" w:cs="Sakkal Majalla"/>
                <w:b/>
                <w:bCs/>
                <w:position w:val="-4"/>
                <w:sz w:val="24"/>
                <w:szCs w:val="24"/>
              </w:rPr>
              <w:object w:dxaOrig="240" w:dyaOrig="260">
                <v:shape id="_x0000_i1060" type="#_x0000_t75" style="width:17.2pt;height:18.25pt" o:ole="">
                  <v:imagedata r:id="rId56" o:title=""/>
                </v:shape>
                <o:OLEObject Type="Embed" ProgID="Equation.3" ShapeID="_x0000_i1060" DrawAspect="Content" ObjectID="_1770802908" r:id="rId155"/>
              </w:object>
            </w:r>
            <w:r w:rsidR="00EC22D2" w:rsidRPr="007B1507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>:</w:t>
            </w:r>
            <w:r w:rsidR="00A74CD3" w:rsidRPr="007B1507">
              <w:rPr>
                <w:rFonts w:ascii="Sakkal Majalla" w:eastAsia="Times New Roman" w:hAnsi="Sakkal Majalla" w:cs="Sakkal Majalla"/>
                <w:b/>
                <w:bCs/>
                <w:position w:val="-12"/>
                <w:sz w:val="24"/>
                <w:szCs w:val="24"/>
                <w:lang w:val="en-US" w:eastAsia="en-US"/>
              </w:rPr>
              <w:object w:dxaOrig="520" w:dyaOrig="400">
                <v:shape id="_x0000_i1061" type="#_x0000_t75" style="width:24.7pt;height:22.55pt" o:ole="">
                  <v:imagedata r:id="rId156" o:title=""/>
                </v:shape>
                <o:OLEObject Type="Embed" ProgID="Equation.3" ShapeID="_x0000_i1061" DrawAspect="Content" ObjectID="_1770802909" r:id="rId157"/>
              </w:object>
            </w:r>
          </w:p>
          <w:p w:rsidR="00425113" w:rsidRDefault="00425113" w:rsidP="006450A2">
            <w:pPr>
              <w:autoSpaceDE w:val="0"/>
              <w:autoSpaceDN w:val="0"/>
              <w:adjustRightInd w:val="0"/>
              <w:rPr>
                <w:rFonts w:ascii="Sakkal Majalla" w:eastAsia="Calibri" w:hAnsi="Sakkal Majalla" w:cs="Sakkal Majalla"/>
                <w:sz w:val="24"/>
                <w:szCs w:val="24"/>
                <w:rtl/>
                <w:lang w:val="en-US" w:eastAsia="en-US" w:bidi="ar-DZ"/>
              </w:rPr>
            </w:pPr>
          </w:p>
          <w:p w:rsidR="00425113" w:rsidRPr="007B1507" w:rsidRDefault="00425113" w:rsidP="006450A2">
            <w:pPr>
              <w:autoSpaceDE w:val="0"/>
              <w:autoSpaceDN w:val="0"/>
              <w:adjustRightInd w:val="0"/>
              <w:rPr>
                <w:rFonts w:ascii="Sakkal Majalla" w:eastAsia="Calibri" w:hAnsi="Sakkal Majalla" w:cs="Sakkal Majalla"/>
                <w:sz w:val="24"/>
                <w:szCs w:val="24"/>
                <w:rtl/>
                <w:lang w:val="en-US" w:eastAsia="en-US" w:bidi="ar-DZ"/>
              </w:rPr>
            </w:pPr>
          </w:p>
          <w:p w:rsidR="00A74CD3" w:rsidRPr="007B1507" w:rsidRDefault="00A74CD3" w:rsidP="006450A2">
            <w:pPr>
              <w:autoSpaceDE w:val="0"/>
              <w:autoSpaceDN w:val="0"/>
              <w:adjustRightInd w:val="0"/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</w:pPr>
            <w:r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ب/-</w:t>
            </w:r>
            <w:r w:rsidRPr="007B1507"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  <w:t>خصائص هذه القوى:</w:t>
            </w:r>
          </w:p>
          <w:tbl>
            <w:tblPr>
              <w:tblStyle w:val="Grilledutableau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84"/>
              <w:gridCol w:w="1701"/>
              <w:gridCol w:w="1985"/>
              <w:gridCol w:w="2325"/>
            </w:tblGrid>
            <w:tr w:rsidR="00A74CD3" w:rsidRPr="007B1507" w:rsidTr="00351291">
              <w:trPr>
                <w:trHeight w:val="478"/>
              </w:trPr>
              <w:tc>
                <w:tcPr>
                  <w:tcW w:w="1984" w:type="dxa"/>
                </w:tcPr>
                <w:p w:rsidR="00A74CD3" w:rsidRPr="007B1507" w:rsidRDefault="00A74CD3" w:rsidP="00351291">
                  <w:pPr>
                    <w:framePr w:hSpace="141" w:wrap="around" w:vAnchor="text" w:hAnchor="margin" w:xAlign="center" w:y="98"/>
                    <w:autoSpaceDE w:val="0"/>
                    <w:autoSpaceDN w:val="0"/>
                    <w:adjustRightInd w:val="0"/>
                    <w:jc w:val="center"/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bidi="ar-DZ"/>
                    </w:rPr>
                  </w:pPr>
                  <w:r w:rsidRPr="007B1507"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bidi="ar-DZ"/>
                    </w:rPr>
                    <w:t>الخصائص</w:t>
                  </w:r>
                </w:p>
              </w:tc>
              <w:tc>
                <w:tcPr>
                  <w:tcW w:w="1701" w:type="dxa"/>
                </w:tcPr>
                <w:p w:rsidR="00A74CD3" w:rsidRPr="007B1507" w:rsidRDefault="00A74CD3" w:rsidP="00351291">
                  <w:pPr>
                    <w:framePr w:hSpace="141" w:wrap="around" w:vAnchor="text" w:hAnchor="margin" w:xAlign="center" w:y="98"/>
                    <w:autoSpaceDE w:val="0"/>
                    <w:autoSpaceDN w:val="0"/>
                    <w:adjustRightInd w:val="0"/>
                    <w:jc w:val="center"/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bidi="ar-DZ"/>
                    </w:rPr>
                  </w:pPr>
                  <w:r w:rsidRPr="007B1507">
                    <w:rPr>
                      <w:rFonts w:ascii="Sakkal Majalla" w:eastAsia="Times New Roman" w:hAnsi="Sakkal Majalla" w:cs="Sakkal Majalla"/>
                      <w:b/>
                      <w:bCs/>
                      <w:position w:val="-4"/>
                      <w:sz w:val="24"/>
                      <w:szCs w:val="24"/>
                      <w:lang w:val="en-US" w:eastAsia="en-US"/>
                    </w:rPr>
                    <w:object w:dxaOrig="240" w:dyaOrig="320">
                      <v:shape id="_x0000_i1062" type="#_x0000_t75" style="width:10.75pt;height:17.2pt" o:ole="">
                        <v:imagedata r:id="rId118" o:title=""/>
                      </v:shape>
                      <o:OLEObject Type="Embed" ProgID="Equation.3" ShapeID="_x0000_i1062" DrawAspect="Content" ObjectID="_1770802910" r:id="rId158"/>
                    </w:object>
                  </w:r>
                </w:p>
              </w:tc>
              <w:tc>
                <w:tcPr>
                  <w:tcW w:w="1985" w:type="dxa"/>
                </w:tcPr>
                <w:p w:rsidR="00A74CD3" w:rsidRPr="007B1507" w:rsidRDefault="00A74CD3" w:rsidP="00351291">
                  <w:pPr>
                    <w:framePr w:hSpace="141" w:wrap="around" w:vAnchor="text" w:hAnchor="margin" w:xAlign="center" w:y="98"/>
                    <w:autoSpaceDE w:val="0"/>
                    <w:autoSpaceDN w:val="0"/>
                    <w:adjustRightInd w:val="0"/>
                    <w:jc w:val="center"/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bidi="ar-DZ"/>
                    </w:rPr>
                  </w:pPr>
                  <w:r w:rsidRPr="007B1507">
                    <w:rPr>
                      <w:rFonts w:ascii="Sakkal Majalla" w:eastAsia="Times New Roman" w:hAnsi="Sakkal Majalla" w:cs="Sakkal Majalla"/>
                      <w:b/>
                      <w:bCs/>
                      <w:position w:val="-14"/>
                      <w:sz w:val="24"/>
                      <w:szCs w:val="24"/>
                      <w:lang w:val="en-US" w:eastAsia="en-US"/>
                    </w:rPr>
                    <w:object w:dxaOrig="480" w:dyaOrig="420">
                      <v:shape id="_x0000_i1063" type="#_x0000_t75" style="width:22.55pt;height:23.65pt" o:ole="">
                        <v:imagedata r:id="rId143" o:title=""/>
                      </v:shape>
                      <o:OLEObject Type="Embed" ProgID="Equation.3" ShapeID="_x0000_i1063" DrawAspect="Content" ObjectID="_1770802911" r:id="rId159"/>
                    </w:object>
                  </w:r>
                </w:p>
              </w:tc>
              <w:tc>
                <w:tcPr>
                  <w:tcW w:w="2325" w:type="dxa"/>
                </w:tcPr>
                <w:p w:rsidR="00A74CD3" w:rsidRPr="007B1507" w:rsidRDefault="002315F1" w:rsidP="00351291">
                  <w:pPr>
                    <w:framePr w:hSpace="141" w:wrap="around" w:vAnchor="text" w:hAnchor="margin" w:xAlign="center" w:y="98"/>
                    <w:autoSpaceDE w:val="0"/>
                    <w:autoSpaceDN w:val="0"/>
                    <w:adjustRightInd w:val="0"/>
                    <w:jc w:val="center"/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bidi="ar-DZ"/>
                    </w:rPr>
                  </w:pPr>
                  <w:r w:rsidRPr="007B1507">
                    <w:rPr>
                      <w:rFonts w:ascii="Sakkal Majalla" w:eastAsia="Times New Roman" w:hAnsi="Sakkal Majalla" w:cs="Sakkal Majalla"/>
                      <w:b/>
                      <w:bCs/>
                      <w:position w:val="-12"/>
                      <w:sz w:val="24"/>
                      <w:szCs w:val="24"/>
                      <w:lang w:val="en-US" w:eastAsia="en-US"/>
                    </w:rPr>
                    <w:object w:dxaOrig="520" w:dyaOrig="400">
                      <v:shape id="_x0000_i1064" type="#_x0000_t75" style="width:24.7pt;height:22.55pt" o:ole="">
                        <v:imagedata r:id="rId156" o:title=""/>
                      </v:shape>
                      <o:OLEObject Type="Embed" ProgID="Equation.3" ShapeID="_x0000_i1064" DrawAspect="Content" ObjectID="_1770802912" r:id="rId160"/>
                    </w:object>
                  </w:r>
                </w:p>
              </w:tc>
            </w:tr>
            <w:tr w:rsidR="00A74CD3" w:rsidRPr="007B1507" w:rsidTr="00351291">
              <w:trPr>
                <w:trHeight w:val="478"/>
              </w:trPr>
              <w:tc>
                <w:tcPr>
                  <w:tcW w:w="1984" w:type="dxa"/>
                </w:tcPr>
                <w:p w:rsidR="00A74CD3" w:rsidRPr="007B1507" w:rsidRDefault="00A74CD3" w:rsidP="00351291">
                  <w:pPr>
                    <w:framePr w:hSpace="141" w:wrap="around" w:vAnchor="text" w:hAnchor="margin" w:xAlign="center" w:y="98"/>
                    <w:autoSpaceDE w:val="0"/>
                    <w:autoSpaceDN w:val="0"/>
                    <w:adjustRightInd w:val="0"/>
                    <w:jc w:val="center"/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bidi="ar-DZ"/>
                    </w:rPr>
                  </w:pPr>
                  <w:r w:rsidRPr="007B1507"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bidi="ar-DZ"/>
                    </w:rPr>
                    <w:t>المبدأ</w:t>
                  </w:r>
                </w:p>
              </w:tc>
              <w:tc>
                <w:tcPr>
                  <w:tcW w:w="1701" w:type="dxa"/>
                </w:tcPr>
                <w:p w:rsidR="00A74CD3" w:rsidRPr="007B1507" w:rsidRDefault="002315F1" w:rsidP="00351291">
                  <w:pPr>
                    <w:framePr w:hSpace="141" w:wrap="around" w:vAnchor="text" w:hAnchor="margin" w:xAlign="center" w:y="98"/>
                    <w:autoSpaceDE w:val="0"/>
                    <w:autoSpaceDN w:val="0"/>
                    <w:adjustRightInd w:val="0"/>
                    <w:jc w:val="center"/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val="en-US" w:bidi="ar-DZ"/>
                    </w:rPr>
                  </w:pPr>
                  <w:r w:rsidRPr="007B1507"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bidi="ar-DZ"/>
                    </w:rPr>
                    <w:t>مركز ثقل الكرة (</w:t>
                  </w:r>
                  <w:r w:rsidRPr="007B1507">
                    <w:rPr>
                      <w:rFonts w:ascii="Sakkal Majalla" w:hAnsi="Sakkal Majalla" w:cs="Sakkal Majalla"/>
                      <w:sz w:val="24"/>
                      <w:szCs w:val="24"/>
                      <w:lang w:bidi="ar-DZ"/>
                    </w:rPr>
                    <w:t>G</w:t>
                  </w:r>
                  <w:r w:rsidRPr="007B1507"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val="en-US" w:bidi="ar-DZ"/>
                    </w:rPr>
                    <w:t>)</w:t>
                  </w:r>
                </w:p>
              </w:tc>
              <w:tc>
                <w:tcPr>
                  <w:tcW w:w="1985" w:type="dxa"/>
                </w:tcPr>
                <w:p w:rsidR="00A74CD3" w:rsidRPr="000B35C0" w:rsidRDefault="002315F1" w:rsidP="00351291">
                  <w:pPr>
                    <w:framePr w:hSpace="141" w:wrap="around" w:vAnchor="text" w:hAnchor="margin" w:xAlign="center" w:y="98"/>
                    <w:autoSpaceDE w:val="0"/>
                    <w:autoSpaceDN w:val="0"/>
                    <w:adjustRightInd w:val="0"/>
                    <w:jc w:val="center"/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bidi="ar-DZ"/>
                    </w:rPr>
                  </w:pPr>
                  <w:r w:rsidRPr="007B1507"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bidi="ar-DZ"/>
                    </w:rPr>
                    <w:t>نقطة تلامس</w:t>
                  </w:r>
                  <w:r w:rsidR="000B35C0">
                    <w:rPr>
                      <w:rFonts w:ascii="Sakkal Majalla" w:hAnsi="Sakkal Majalla" w:cs="Sakkal Majalla" w:hint="cs"/>
                      <w:sz w:val="24"/>
                      <w:szCs w:val="24"/>
                      <w:rtl/>
                      <w:lang w:bidi="ar-DZ"/>
                    </w:rPr>
                    <w:t xml:space="preserve"> الخيط</w:t>
                  </w:r>
                  <w:r w:rsidR="000B35C0" w:rsidRPr="007B1507">
                    <w:rPr>
                      <w:rFonts w:ascii="Sakkal Majalla" w:eastAsia="Times New Roman" w:hAnsi="Sakkal Majalla" w:cs="Sakkal Majalla"/>
                      <w:b/>
                      <w:bCs/>
                      <w:position w:val="-10"/>
                      <w:sz w:val="24"/>
                      <w:szCs w:val="24"/>
                      <w:lang w:val="en-US" w:eastAsia="en-US"/>
                    </w:rPr>
                    <w:object w:dxaOrig="400" w:dyaOrig="320">
                      <v:shape id="_x0000_i1067" type="#_x0000_t75" style="width:18.25pt;height:17.2pt" o:ole="">
                        <v:imagedata r:id="rId112" o:title=""/>
                      </v:shape>
                      <o:OLEObject Type="Embed" ProgID="Equation.3" ShapeID="_x0000_i1067" DrawAspect="Content" ObjectID="_1770802913" r:id="rId161"/>
                    </w:object>
                  </w:r>
                  <w:r w:rsidR="000B35C0">
                    <w:rPr>
                      <w:rFonts w:ascii="Sakkal Majalla" w:hAnsi="Sakkal Majalla" w:cs="Sakkal Majalla" w:hint="cs"/>
                      <w:sz w:val="24"/>
                      <w:szCs w:val="24"/>
                      <w:rtl/>
                      <w:lang w:bidi="ar-DZ"/>
                    </w:rPr>
                    <w:t xml:space="preserve">مع الكرة  </w:t>
                  </w:r>
                  <w:r w:rsidR="000B35C0" w:rsidRPr="007B1507">
                    <w:rPr>
                      <w:rFonts w:ascii="Sakkal Majalla" w:hAnsi="Sakkal Majalla" w:cs="Sakkal Majalla"/>
                      <w:b/>
                      <w:bCs/>
                      <w:position w:val="-4"/>
                      <w:sz w:val="24"/>
                      <w:szCs w:val="24"/>
                    </w:rPr>
                    <w:object w:dxaOrig="240" w:dyaOrig="260">
                      <v:shape id="_x0000_i1068" type="#_x0000_t75" style="width:17.2pt;height:18.25pt" o:ole="">
                        <v:imagedata r:id="rId56" o:title=""/>
                      </v:shape>
                      <o:OLEObject Type="Embed" ProgID="Equation.3" ShapeID="_x0000_i1068" DrawAspect="Content" ObjectID="_1770802914" r:id="rId162"/>
                    </w:object>
                  </w:r>
                </w:p>
              </w:tc>
              <w:tc>
                <w:tcPr>
                  <w:tcW w:w="2325" w:type="dxa"/>
                </w:tcPr>
                <w:p w:rsidR="00A74CD3" w:rsidRPr="007B1507" w:rsidRDefault="002315F1" w:rsidP="00351291">
                  <w:pPr>
                    <w:framePr w:hSpace="141" w:wrap="around" w:vAnchor="text" w:hAnchor="margin" w:xAlign="center" w:y="98"/>
                    <w:autoSpaceDE w:val="0"/>
                    <w:autoSpaceDN w:val="0"/>
                    <w:adjustRightInd w:val="0"/>
                    <w:jc w:val="center"/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bidi="ar-DZ"/>
                    </w:rPr>
                  </w:pPr>
                  <w:r w:rsidRPr="007B1507"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bidi="ar-DZ"/>
                    </w:rPr>
                    <w:t>مركز ثقل الكرة (</w:t>
                  </w:r>
                  <w:r w:rsidRPr="007B1507">
                    <w:rPr>
                      <w:rFonts w:ascii="Sakkal Majalla" w:hAnsi="Sakkal Majalla" w:cs="Sakkal Majalla"/>
                      <w:sz w:val="24"/>
                      <w:szCs w:val="24"/>
                      <w:lang w:bidi="ar-DZ"/>
                    </w:rPr>
                    <w:t>G</w:t>
                  </w:r>
                  <w:r w:rsidRPr="007B1507"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val="en-US" w:bidi="ar-DZ"/>
                    </w:rPr>
                    <w:t>)</w:t>
                  </w:r>
                </w:p>
              </w:tc>
            </w:tr>
            <w:tr w:rsidR="00A74CD3" w:rsidRPr="007B1507" w:rsidTr="00351291">
              <w:trPr>
                <w:trHeight w:val="478"/>
              </w:trPr>
              <w:tc>
                <w:tcPr>
                  <w:tcW w:w="1984" w:type="dxa"/>
                </w:tcPr>
                <w:p w:rsidR="00A74CD3" w:rsidRPr="007B1507" w:rsidRDefault="00A74CD3" w:rsidP="00351291">
                  <w:pPr>
                    <w:framePr w:hSpace="141" w:wrap="around" w:vAnchor="text" w:hAnchor="margin" w:xAlign="center" w:y="98"/>
                    <w:autoSpaceDE w:val="0"/>
                    <w:autoSpaceDN w:val="0"/>
                    <w:adjustRightInd w:val="0"/>
                    <w:jc w:val="center"/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bidi="ar-DZ"/>
                    </w:rPr>
                  </w:pPr>
                  <w:r w:rsidRPr="007B1507"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bidi="ar-DZ"/>
                    </w:rPr>
                    <w:t>الحامل</w:t>
                  </w:r>
                </w:p>
              </w:tc>
              <w:tc>
                <w:tcPr>
                  <w:tcW w:w="1701" w:type="dxa"/>
                </w:tcPr>
                <w:p w:rsidR="00A74CD3" w:rsidRPr="007B1507" w:rsidRDefault="00CA6C01" w:rsidP="00351291">
                  <w:pPr>
                    <w:framePr w:hSpace="141" w:wrap="around" w:vAnchor="text" w:hAnchor="margin" w:xAlign="center" w:y="98"/>
                    <w:autoSpaceDE w:val="0"/>
                    <w:autoSpaceDN w:val="0"/>
                    <w:adjustRightInd w:val="0"/>
                    <w:jc w:val="center"/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bidi="ar-DZ"/>
                    </w:rPr>
                  </w:pPr>
                  <w:r w:rsidRPr="007B1507"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bidi="ar-DZ"/>
                    </w:rPr>
                    <w:t>شاقولي</w:t>
                  </w:r>
                </w:p>
              </w:tc>
              <w:tc>
                <w:tcPr>
                  <w:tcW w:w="1985" w:type="dxa"/>
                </w:tcPr>
                <w:p w:rsidR="00A74CD3" w:rsidRPr="007B1507" w:rsidRDefault="00CA6C01" w:rsidP="00351291">
                  <w:pPr>
                    <w:framePr w:hSpace="141" w:wrap="around" w:vAnchor="text" w:hAnchor="margin" w:xAlign="center" w:y="98"/>
                    <w:autoSpaceDE w:val="0"/>
                    <w:autoSpaceDN w:val="0"/>
                    <w:adjustRightInd w:val="0"/>
                    <w:jc w:val="center"/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val="en-US" w:bidi="ar-DZ"/>
                    </w:rPr>
                  </w:pPr>
                  <w:r w:rsidRPr="007B1507"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bidi="ar-DZ"/>
                    </w:rPr>
                    <w:t xml:space="preserve">مائل منطبق على الخيط </w:t>
                  </w:r>
                  <w:r w:rsidR="000B35C0" w:rsidRPr="007B1507">
                    <w:rPr>
                      <w:rFonts w:ascii="Sakkal Majalla" w:eastAsia="Times New Roman" w:hAnsi="Sakkal Majalla" w:cs="Sakkal Majalla"/>
                      <w:b/>
                      <w:bCs/>
                      <w:position w:val="-10"/>
                      <w:sz w:val="24"/>
                      <w:szCs w:val="24"/>
                      <w:lang w:val="en-US" w:eastAsia="en-US"/>
                    </w:rPr>
                    <w:object w:dxaOrig="400" w:dyaOrig="320">
                      <v:shape id="_x0000_i1066" type="#_x0000_t75" style="width:18.25pt;height:17.2pt" o:ole="">
                        <v:imagedata r:id="rId112" o:title=""/>
                      </v:shape>
                      <o:OLEObject Type="Embed" ProgID="Equation.3" ShapeID="_x0000_i1066" DrawAspect="Content" ObjectID="_1770802915" r:id="rId163"/>
                    </w:object>
                  </w:r>
                </w:p>
              </w:tc>
              <w:tc>
                <w:tcPr>
                  <w:tcW w:w="2325" w:type="dxa"/>
                </w:tcPr>
                <w:p w:rsidR="00A74CD3" w:rsidRPr="007B1507" w:rsidRDefault="00CA6C01" w:rsidP="00351291">
                  <w:pPr>
                    <w:framePr w:hSpace="141" w:wrap="around" w:vAnchor="text" w:hAnchor="margin" w:xAlign="center" w:y="98"/>
                    <w:autoSpaceDE w:val="0"/>
                    <w:autoSpaceDN w:val="0"/>
                    <w:adjustRightInd w:val="0"/>
                    <w:jc w:val="center"/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bidi="ar-DZ"/>
                    </w:rPr>
                  </w:pPr>
                  <w:r w:rsidRPr="007B1507"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bidi="ar-DZ"/>
                    </w:rPr>
                    <w:t>أفقي</w:t>
                  </w:r>
                </w:p>
              </w:tc>
            </w:tr>
            <w:tr w:rsidR="00A74CD3" w:rsidRPr="007B1507" w:rsidTr="00351291">
              <w:trPr>
                <w:trHeight w:val="478"/>
              </w:trPr>
              <w:tc>
                <w:tcPr>
                  <w:tcW w:w="1984" w:type="dxa"/>
                </w:tcPr>
                <w:p w:rsidR="00A74CD3" w:rsidRPr="007B1507" w:rsidRDefault="00A74CD3" w:rsidP="00351291">
                  <w:pPr>
                    <w:framePr w:hSpace="141" w:wrap="around" w:vAnchor="text" w:hAnchor="margin" w:xAlign="center" w:y="98"/>
                    <w:autoSpaceDE w:val="0"/>
                    <w:autoSpaceDN w:val="0"/>
                    <w:adjustRightInd w:val="0"/>
                    <w:jc w:val="center"/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bidi="ar-DZ"/>
                    </w:rPr>
                  </w:pPr>
                  <w:proofErr w:type="spellStart"/>
                  <w:r w:rsidRPr="007B1507"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bidi="ar-DZ"/>
                    </w:rPr>
                    <w:t>الإتجاه</w:t>
                  </w:r>
                  <w:proofErr w:type="spellEnd"/>
                </w:p>
              </w:tc>
              <w:tc>
                <w:tcPr>
                  <w:tcW w:w="1701" w:type="dxa"/>
                </w:tcPr>
                <w:p w:rsidR="00A74CD3" w:rsidRPr="007B1507" w:rsidRDefault="00CA6C01" w:rsidP="00351291">
                  <w:pPr>
                    <w:framePr w:hSpace="141" w:wrap="around" w:vAnchor="text" w:hAnchor="margin" w:xAlign="center" w:y="98"/>
                    <w:autoSpaceDE w:val="0"/>
                    <w:autoSpaceDN w:val="0"/>
                    <w:adjustRightInd w:val="0"/>
                    <w:jc w:val="center"/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bidi="ar-DZ"/>
                    </w:rPr>
                  </w:pPr>
                  <w:r w:rsidRPr="007B1507"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bidi="ar-DZ"/>
                    </w:rPr>
                    <w:t>نحو مركز الأرض</w:t>
                  </w:r>
                </w:p>
              </w:tc>
              <w:tc>
                <w:tcPr>
                  <w:tcW w:w="1985" w:type="dxa"/>
                </w:tcPr>
                <w:p w:rsidR="00A74CD3" w:rsidRPr="007B1507" w:rsidRDefault="00CA6C01" w:rsidP="00351291">
                  <w:pPr>
                    <w:framePr w:hSpace="141" w:wrap="around" w:vAnchor="text" w:hAnchor="margin" w:xAlign="center" w:y="98"/>
                    <w:autoSpaceDE w:val="0"/>
                    <w:autoSpaceDN w:val="0"/>
                    <w:adjustRightInd w:val="0"/>
                    <w:jc w:val="center"/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bidi="ar-DZ"/>
                    </w:rPr>
                  </w:pPr>
                  <w:r w:rsidRPr="007B1507"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bidi="ar-DZ"/>
                    </w:rPr>
                    <w:t xml:space="preserve">نحو نقطة تلامس الخيط </w:t>
                  </w:r>
                  <w:r w:rsidR="00CA3C8F" w:rsidRPr="007B1507">
                    <w:rPr>
                      <w:rFonts w:ascii="Sakkal Majalla" w:eastAsia="Times New Roman" w:hAnsi="Sakkal Majalla" w:cs="Sakkal Majalla"/>
                      <w:b/>
                      <w:bCs/>
                      <w:position w:val="-10"/>
                      <w:sz w:val="24"/>
                      <w:szCs w:val="24"/>
                      <w:lang w:val="en-US" w:eastAsia="en-US"/>
                    </w:rPr>
                    <w:object w:dxaOrig="400" w:dyaOrig="320">
                      <v:shape id="_x0000_i1069" type="#_x0000_t75" style="width:18.25pt;height:17.2pt" o:ole="">
                        <v:imagedata r:id="rId112" o:title=""/>
                      </v:shape>
                      <o:OLEObject Type="Embed" ProgID="Equation.3" ShapeID="_x0000_i1069" DrawAspect="Content" ObjectID="_1770802916" r:id="rId164"/>
                    </w:object>
                  </w:r>
                  <w:r w:rsidRPr="007B1507"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bidi="ar-DZ"/>
                    </w:rPr>
                    <w:t>مع الحامل</w:t>
                  </w:r>
                </w:p>
              </w:tc>
              <w:tc>
                <w:tcPr>
                  <w:tcW w:w="2325" w:type="dxa"/>
                </w:tcPr>
                <w:p w:rsidR="00A74CD3" w:rsidRPr="007B1507" w:rsidRDefault="00CA6C01" w:rsidP="00351291">
                  <w:pPr>
                    <w:framePr w:hSpace="141" w:wrap="around" w:vAnchor="text" w:hAnchor="margin" w:xAlign="center" w:y="98"/>
                    <w:autoSpaceDE w:val="0"/>
                    <w:autoSpaceDN w:val="0"/>
                    <w:adjustRightInd w:val="0"/>
                    <w:jc w:val="center"/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bidi="ar-DZ"/>
                    </w:rPr>
                  </w:pPr>
                  <w:r w:rsidRPr="007B1507"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bidi="ar-DZ"/>
                    </w:rPr>
                    <w:t xml:space="preserve">نحو المغناطيس </w:t>
                  </w:r>
                  <w:r w:rsidR="00A274E6" w:rsidRPr="007B1507">
                    <w:rPr>
                      <w:rFonts w:ascii="Sakkal Majalla" w:hAnsi="Sakkal Majalla" w:cs="Sakkal Majalla"/>
                      <w:b/>
                      <w:bCs/>
                      <w:position w:val="-4"/>
                      <w:sz w:val="24"/>
                      <w:szCs w:val="24"/>
                    </w:rPr>
                    <w:object w:dxaOrig="320" w:dyaOrig="260">
                      <v:shape id="_x0000_i1065" type="#_x0000_t75" style="width:17.2pt;height:15.05pt" o:ole="">
                        <v:imagedata r:id="rId74" o:title=""/>
                      </v:shape>
                      <o:OLEObject Type="Embed" ProgID="Equation.3" ShapeID="_x0000_i1065" DrawAspect="Content" ObjectID="_1770802917" r:id="rId165"/>
                    </w:object>
                  </w:r>
                </w:p>
              </w:tc>
            </w:tr>
          </w:tbl>
          <w:p w:rsidR="006450A2" w:rsidRPr="007B1507" w:rsidRDefault="006450A2" w:rsidP="006450A2">
            <w:pPr>
              <w:autoSpaceDE w:val="0"/>
              <w:autoSpaceDN w:val="0"/>
              <w:adjustRightInd w:val="0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</w:pPr>
          </w:p>
          <w:p w:rsidR="006450A2" w:rsidRPr="007B1507" w:rsidRDefault="006450A2" w:rsidP="006450A2">
            <w:pPr>
              <w:spacing w:line="360" w:lineRule="auto"/>
              <w:rPr>
                <w:rFonts w:ascii="Sakkal Majalla" w:eastAsia="Calibri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</w:pPr>
            <w:r w:rsidRPr="007B1507">
              <w:rPr>
                <w:rFonts w:ascii="Sakkal Majalla" w:eastAsia="Calibri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  <w:t xml:space="preserve">شبكة تقييم الوضعية </w:t>
            </w:r>
            <w:proofErr w:type="spellStart"/>
            <w:r w:rsidRPr="007B1507">
              <w:rPr>
                <w:rFonts w:ascii="Sakkal Majalla" w:eastAsia="Calibri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  <w:t>الإدماجية</w:t>
            </w:r>
            <w:proofErr w:type="spellEnd"/>
            <w:r w:rsidRPr="007B1507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>:</w:t>
            </w:r>
            <w:r w:rsidRPr="007B150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eastAsia="en-US" w:bidi="ar-DZ"/>
              </w:rPr>
              <w:t>(8 نقاط)</w:t>
            </w:r>
          </w:p>
          <w:tbl>
            <w:tblPr>
              <w:tblStyle w:val="Grilledutableau"/>
              <w:bidiVisual/>
              <w:tblW w:w="8789" w:type="dxa"/>
              <w:tblLayout w:type="fixed"/>
              <w:tblLook w:val="04A0" w:firstRow="1" w:lastRow="0" w:firstColumn="1" w:lastColumn="0" w:noHBand="0" w:noVBand="1"/>
            </w:tblPr>
            <w:tblGrid>
              <w:gridCol w:w="794"/>
              <w:gridCol w:w="567"/>
              <w:gridCol w:w="7428"/>
            </w:tblGrid>
            <w:tr w:rsidR="006450A2" w:rsidRPr="007B1507" w:rsidTr="00D21742">
              <w:trPr>
                <w:trHeight w:val="614"/>
              </w:trPr>
              <w:tc>
                <w:tcPr>
                  <w:tcW w:w="794" w:type="dxa"/>
                  <w:vMerge/>
                  <w:vAlign w:val="center"/>
                </w:tcPr>
                <w:p w:rsidR="006450A2" w:rsidRPr="007B1507" w:rsidRDefault="006450A2" w:rsidP="003761FB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  <w:r w:rsidRPr="007B1507"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  <w:lang w:eastAsia="en-US" w:bidi="ar-DZ"/>
                    </w:rPr>
                    <w:t>المعايير</w:t>
                  </w:r>
                </w:p>
              </w:tc>
              <w:tc>
                <w:tcPr>
                  <w:tcW w:w="567" w:type="dxa"/>
                  <w:vMerge/>
                  <w:vAlign w:val="center"/>
                </w:tcPr>
                <w:p w:rsidR="006450A2" w:rsidRPr="007B1507" w:rsidRDefault="006450A2" w:rsidP="003761FB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  <w:r w:rsidRPr="007B1507"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  <w:lang w:eastAsia="en-US" w:bidi="ar-DZ"/>
                    </w:rPr>
                    <w:t>الأسئلة</w:t>
                  </w:r>
                </w:p>
              </w:tc>
              <w:tc>
                <w:tcPr>
                  <w:tcW w:w="7428" w:type="dxa"/>
                  <w:vMerge/>
                  <w:vAlign w:val="center"/>
                </w:tcPr>
                <w:p w:rsidR="006450A2" w:rsidRPr="007B1507" w:rsidRDefault="006450A2" w:rsidP="003761FB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  <w:r w:rsidRPr="007B1507"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  <w:lang w:eastAsia="en-US" w:bidi="ar-DZ"/>
                    </w:rPr>
                    <w:t>المؤشرات</w:t>
                  </w:r>
                </w:p>
              </w:tc>
            </w:tr>
            <w:tr w:rsidR="006450A2" w:rsidRPr="007B1507" w:rsidTr="00216B98">
              <w:trPr>
                <w:trHeight w:val="1553"/>
              </w:trPr>
              <w:tc>
                <w:tcPr>
                  <w:tcW w:w="794" w:type="dxa"/>
                  <w:vAlign w:val="center"/>
                </w:tcPr>
                <w:p w:rsidR="006450A2" w:rsidRPr="007B1507" w:rsidRDefault="006450A2" w:rsidP="003761FB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  <w:r w:rsidRPr="007B1507"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  <w:lang w:eastAsia="en-US" w:bidi="ar-DZ"/>
                    </w:rPr>
                    <w:t>الترجمة السليمة للوضعية</w:t>
                  </w:r>
                </w:p>
              </w:tc>
              <w:tc>
                <w:tcPr>
                  <w:tcW w:w="567" w:type="dxa"/>
                  <w:vAlign w:val="center"/>
                </w:tcPr>
                <w:p w:rsidR="006450A2" w:rsidRPr="007B1507" w:rsidRDefault="006450A2" w:rsidP="00216B98">
                  <w:pPr>
                    <w:framePr w:hSpace="141" w:wrap="around" w:vAnchor="text" w:hAnchor="margin" w:xAlign="center" w:y="98"/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  <w:lang w:eastAsia="en-US" w:bidi="ar-DZ"/>
                    </w:rPr>
                  </w:pPr>
                  <w:r w:rsidRPr="007B1507"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  <w:lang w:eastAsia="en-US" w:bidi="ar-DZ"/>
                    </w:rPr>
                    <w:t>س1</w:t>
                  </w:r>
                </w:p>
                <w:p w:rsidR="006450A2" w:rsidRPr="007B1507" w:rsidRDefault="006450A2" w:rsidP="00216B98">
                  <w:pPr>
                    <w:framePr w:hSpace="141" w:wrap="around" w:vAnchor="text" w:hAnchor="margin" w:xAlign="center" w:y="98"/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  <w:lang w:eastAsia="en-US" w:bidi="ar-DZ"/>
                    </w:rPr>
                  </w:pPr>
                  <w:r w:rsidRPr="007B1507"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  <w:lang w:eastAsia="en-US" w:bidi="ar-DZ"/>
                    </w:rPr>
                    <w:t>س2</w:t>
                  </w:r>
                </w:p>
                <w:p w:rsidR="006450A2" w:rsidRPr="007B1507" w:rsidRDefault="006450A2" w:rsidP="00216B98">
                  <w:pPr>
                    <w:framePr w:hSpace="141" w:wrap="around" w:vAnchor="text" w:hAnchor="margin" w:xAlign="center" w:y="98"/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  <w:lang w:eastAsia="en-US" w:bidi="ar-DZ"/>
                    </w:rPr>
                  </w:pPr>
                  <w:r w:rsidRPr="007B1507"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  <w:lang w:eastAsia="en-US" w:bidi="ar-DZ"/>
                    </w:rPr>
                    <w:t>س3</w:t>
                  </w:r>
                </w:p>
                <w:p w:rsidR="006450A2" w:rsidRPr="007B1507" w:rsidRDefault="006450A2" w:rsidP="00216B98">
                  <w:pPr>
                    <w:framePr w:hSpace="141" w:wrap="around" w:vAnchor="text" w:hAnchor="margin" w:xAlign="center" w:y="98"/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  <w:lang w:eastAsia="en-US" w:bidi="ar-DZ"/>
                    </w:rPr>
                  </w:pPr>
                  <w:r w:rsidRPr="007B1507"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  <w:lang w:eastAsia="en-US" w:bidi="ar-DZ"/>
                    </w:rPr>
                    <w:t>س4</w:t>
                  </w:r>
                </w:p>
              </w:tc>
              <w:tc>
                <w:tcPr>
                  <w:tcW w:w="7428" w:type="dxa"/>
                </w:tcPr>
                <w:p w:rsidR="006450A2" w:rsidRPr="007B1507" w:rsidRDefault="006450A2" w:rsidP="003761FB">
                  <w:pPr>
                    <w:framePr w:hSpace="141" w:wrap="around" w:vAnchor="text" w:hAnchor="margin" w:xAlign="center" w:y="98"/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/>
                    </w:rPr>
                  </w:pPr>
                  <w:r w:rsidRPr="007B1507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 xml:space="preserve">- </w:t>
                  </w:r>
                  <w:r w:rsidR="007F0146" w:rsidRPr="007B1507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 xml:space="preserve">إعطاء الاسم العلمي والصيغة </w:t>
                  </w:r>
                  <w:proofErr w:type="spellStart"/>
                  <w:r w:rsidR="007F0146" w:rsidRPr="007B1507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الشاردية</w:t>
                  </w:r>
                  <w:proofErr w:type="spellEnd"/>
                  <w:r w:rsidR="007F0146" w:rsidRPr="007B1507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 xml:space="preserve"> لروح الملح</w:t>
                  </w:r>
                  <w:r w:rsidRPr="007B1507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/>
                    </w:rPr>
                    <w:t>.</w:t>
                  </w:r>
                </w:p>
                <w:p w:rsidR="006450A2" w:rsidRPr="007B1507" w:rsidRDefault="006450A2" w:rsidP="003761FB">
                  <w:pPr>
                    <w:framePr w:hSpace="141" w:wrap="around" w:vAnchor="text" w:hAnchor="margin" w:xAlign="center" w:y="98"/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  <w:r w:rsidRPr="007B1507">
                    <w:rPr>
                      <w:rFonts w:ascii="Sakkal Majalla" w:eastAsia="Times New Roman" w:hAnsi="Sakkal Majalla" w:cs="Sakkal Majalla"/>
                      <w:sz w:val="24"/>
                      <w:szCs w:val="24"/>
                      <w:rtl/>
                    </w:rPr>
                    <w:t xml:space="preserve">- </w:t>
                  </w:r>
                  <w:r w:rsidR="007F0146" w:rsidRPr="007B1507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تسمية الغاز المنطلق في التفاعل وتحديد طريقة الكشف عليه</w:t>
                  </w:r>
                  <w:r w:rsidRPr="007B1507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.</w:t>
                  </w:r>
                </w:p>
                <w:p w:rsidR="006450A2" w:rsidRPr="007B1507" w:rsidRDefault="006450A2" w:rsidP="003761FB">
                  <w:pPr>
                    <w:framePr w:hSpace="141" w:wrap="around" w:vAnchor="text" w:hAnchor="margin" w:xAlign="center" w:y="98"/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  <w:r w:rsidRPr="007B1507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-</w:t>
                  </w:r>
                  <w:r w:rsidR="007F0146" w:rsidRPr="007B1507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 xml:space="preserve">كتابة معادلة التفاعل بالصيغة </w:t>
                  </w:r>
                  <w:proofErr w:type="spellStart"/>
                  <w:r w:rsidR="007F0146" w:rsidRPr="007B1507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الشاردية</w:t>
                  </w:r>
                  <w:proofErr w:type="spellEnd"/>
                  <w:r w:rsidRPr="007B1507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.</w:t>
                  </w:r>
                </w:p>
                <w:p w:rsidR="006450A2" w:rsidRPr="007B1507" w:rsidRDefault="006450A2" w:rsidP="003761FB">
                  <w:pPr>
                    <w:framePr w:hSpace="141" w:wrap="around" w:vAnchor="text" w:hAnchor="margin" w:xAlign="center" w:y="98"/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/>
                    </w:rPr>
                  </w:pPr>
                  <w:r w:rsidRPr="007B1507">
                    <w:rPr>
                      <w:rFonts w:ascii="Sakkal Majalla" w:eastAsia="Times New Roman" w:hAnsi="Sakkal Majalla" w:cs="Sakkal Majalla"/>
                      <w:sz w:val="24"/>
                      <w:szCs w:val="24"/>
                      <w:rtl/>
                    </w:rPr>
                    <w:t xml:space="preserve">- </w:t>
                  </w:r>
                  <w:r w:rsidR="007F0146" w:rsidRPr="007B1507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 xml:space="preserve">ذكر ثلاثة احتياطات أمنية واجب اتخاذها عند التعامل مع المحاليل </w:t>
                  </w:r>
                  <w:proofErr w:type="spellStart"/>
                  <w:r w:rsidR="007F0146" w:rsidRPr="007B1507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الشاردية</w:t>
                  </w:r>
                  <w:proofErr w:type="spellEnd"/>
                </w:p>
              </w:tc>
            </w:tr>
            <w:tr w:rsidR="006450A2" w:rsidRPr="007B1507" w:rsidTr="00ED1F65">
              <w:trPr>
                <w:trHeight w:val="3922"/>
              </w:trPr>
              <w:tc>
                <w:tcPr>
                  <w:tcW w:w="794" w:type="dxa"/>
                  <w:vAlign w:val="center"/>
                </w:tcPr>
                <w:p w:rsidR="00C24094" w:rsidRPr="007B1507" w:rsidRDefault="006450A2" w:rsidP="003761FB">
                  <w:pPr>
                    <w:framePr w:hSpace="141" w:wrap="around" w:vAnchor="text" w:hAnchor="margin" w:xAlign="center" w:y="98"/>
                    <w:tabs>
                      <w:tab w:val="left" w:pos="1514"/>
                      <w:tab w:val="center" w:pos="4399"/>
                    </w:tabs>
                    <w:spacing w:line="360" w:lineRule="auto"/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  <w:r w:rsidRPr="007B1507"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  <w:lang w:eastAsia="en-US" w:bidi="ar-DZ"/>
                    </w:rPr>
                    <w:t>الاستعمال السليم لأدوات المادة</w:t>
                  </w:r>
                </w:p>
                <w:p w:rsidR="00C24094" w:rsidRPr="007B1507" w:rsidRDefault="00C24094" w:rsidP="003761FB">
                  <w:pPr>
                    <w:framePr w:hSpace="141" w:wrap="around" w:vAnchor="text" w:hAnchor="margin" w:xAlign="center" w:y="98"/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</w:p>
                <w:p w:rsidR="00425113" w:rsidRDefault="00425113" w:rsidP="003761FB">
                  <w:pPr>
                    <w:framePr w:hSpace="141" w:wrap="around" w:vAnchor="text" w:hAnchor="margin" w:xAlign="center" w:y="98"/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</w:p>
                <w:p w:rsidR="00425113" w:rsidRPr="00425113" w:rsidRDefault="00425113" w:rsidP="00425113">
                  <w:pPr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</w:p>
                <w:p w:rsidR="006450A2" w:rsidRPr="00425113" w:rsidRDefault="006450A2" w:rsidP="00425113">
                  <w:pPr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:rsidR="006450A2" w:rsidRPr="007B1507" w:rsidRDefault="00ED1F65" w:rsidP="003761FB">
                  <w:pPr>
                    <w:framePr w:hSpace="141" w:wrap="around" w:vAnchor="text" w:hAnchor="margin" w:xAlign="center" w:y="98"/>
                    <w:spacing w:line="360" w:lineRule="auto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  <w:lang w:val="en-US" w:eastAsia="en-US" w:bidi="ar-DZ"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4"/>
                      <w:szCs w:val="24"/>
                      <w:rtl/>
                      <w:lang w:val="en-US" w:eastAsia="en-US" w:bidi="ar-DZ"/>
                    </w:rPr>
                    <w:t>س1</w:t>
                  </w:r>
                </w:p>
                <w:p w:rsidR="006450A2" w:rsidRPr="007B1507" w:rsidRDefault="006450A2" w:rsidP="003761FB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  <w:lang w:eastAsia="en-US" w:bidi="ar-DZ"/>
                    </w:rPr>
                  </w:pPr>
                  <w:r w:rsidRPr="007B1507"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  <w:lang w:eastAsia="en-US" w:bidi="ar-DZ"/>
                    </w:rPr>
                    <w:t>س2</w:t>
                  </w:r>
                </w:p>
                <w:p w:rsidR="006450A2" w:rsidRPr="007B1507" w:rsidRDefault="006450A2" w:rsidP="003761FB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  <w:lang w:eastAsia="en-US" w:bidi="ar-DZ"/>
                    </w:rPr>
                  </w:pPr>
                  <w:r w:rsidRPr="007B1507"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  <w:lang w:eastAsia="en-US" w:bidi="ar-DZ"/>
                    </w:rPr>
                    <w:t>س3</w:t>
                  </w:r>
                </w:p>
                <w:p w:rsidR="006450A2" w:rsidRPr="007B1507" w:rsidRDefault="006450A2" w:rsidP="00ED1F65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  <w:lang w:eastAsia="en-US" w:bidi="ar-DZ"/>
                    </w:rPr>
                  </w:pPr>
                  <w:r w:rsidRPr="007B1507"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  <w:lang w:eastAsia="en-US" w:bidi="ar-DZ"/>
                    </w:rPr>
                    <w:t>س4</w:t>
                  </w:r>
                </w:p>
              </w:tc>
              <w:tc>
                <w:tcPr>
                  <w:tcW w:w="7428" w:type="dxa"/>
                </w:tcPr>
                <w:p w:rsidR="00793AD9" w:rsidRPr="00383467" w:rsidRDefault="00793AD9" w:rsidP="003761FB">
                  <w:pPr>
                    <w:framePr w:hSpace="141" w:wrap="around" w:vAnchor="text" w:hAnchor="margin" w:xAlign="center" w:y="98"/>
                    <w:ind w:left="3"/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  <w:proofErr w:type="gramStart"/>
                  <w:r w:rsidRPr="007B1507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1)الاسم</w:t>
                  </w:r>
                  <w:proofErr w:type="gramEnd"/>
                  <w:r w:rsidRPr="007B1507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 xml:space="preserve"> العلمي لروح الملح: </w:t>
                  </w:r>
                  <w:r w:rsidRPr="00216B98"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  <w:lang w:eastAsia="en-US" w:bidi="ar-DZ"/>
                    </w:rPr>
                    <w:t>حمض كلور الماء</w:t>
                  </w:r>
                  <w:r w:rsidRPr="007B1507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 xml:space="preserve">. صيغته </w:t>
                  </w:r>
                  <w:proofErr w:type="spellStart"/>
                  <w:r w:rsidRPr="007B1507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الشاردية</w:t>
                  </w:r>
                  <w:proofErr w:type="spellEnd"/>
                  <w:r w:rsidRPr="007B1507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:</w:t>
                  </w:r>
                  <w:r w:rsidR="00383467" w:rsidRPr="00383467">
                    <w:rPr>
                      <w:rFonts w:ascii="Traditional Arabic" w:hAnsi="Traditional Arabic" w:cs="Traditional Arabic"/>
                      <w:b/>
                      <w:bCs/>
                      <w:position w:val="-10"/>
                      <w:sz w:val="32"/>
                      <w:szCs w:val="32"/>
                    </w:rPr>
                    <w:object w:dxaOrig="1180" w:dyaOrig="360">
                      <v:shape id="_x0000_i1070" type="#_x0000_t75" style="width:83.8pt;height:24.7pt" o:ole="">
                        <v:imagedata r:id="rId166" o:title=""/>
                      </v:shape>
                      <o:OLEObject Type="Embed" ProgID="Equation.3" ShapeID="_x0000_i1070" DrawAspect="Content" ObjectID="_1770802918" r:id="rId167"/>
                    </w:object>
                  </w:r>
                </w:p>
                <w:p w:rsidR="00793AD9" w:rsidRPr="007B1507" w:rsidRDefault="00793AD9" w:rsidP="003761FB">
                  <w:pPr>
                    <w:framePr w:hSpace="141" w:wrap="around" w:vAnchor="text" w:hAnchor="margin" w:xAlign="center" w:y="98"/>
                    <w:ind w:left="3"/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  <w:proofErr w:type="gramStart"/>
                  <w:r w:rsidRPr="007B1507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2)الغاز</w:t>
                  </w:r>
                  <w:proofErr w:type="gramEnd"/>
                  <w:r w:rsidRPr="007B1507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 xml:space="preserve"> المنطلق هو </w:t>
                  </w:r>
                  <w:r w:rsidRPr="00ED1F65"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  <w:lang w:eastAsia="en-US" w:bidi="ar-DZ"/>
                    </w:rPr>
                    <w:t>غاز ثاني أكسيد الكربون</w:t>
                  </w:r>
                  <w:r w:rsidRPr="007B1507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 xml:space="preserve"> ويتم الكشف عليه بتمريره الى </w:t>
                  </w:r>
                  <w:r w:rsidRPr="00ED1F65">
                    <w:rPr>
                      <w:rFonts w:ascii="Sakkal Majalla" w:eastAsia="Calibri" w:hAnsi="Sakkal Majalla" w:cs="Sakkal Majalla"/>
                      <w:b/>
                      <w:bCs/>
                      <w:sz w:val="24"/>
                      <w:szCs w:val="24"/>
                      <w:rtl/>
                      <w:lang w:eastAsia="en-US" w:bidi="ar-DZ"/>
                    </w:rPr>
                    <w:t>رائق الكلس</w:t>
                  </w:r>
                  <w:r w:rsidRPr="007B1507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 xml:space="preserve"> فيتعكر</w:t>
                  </w:r>
                </w:p>
                <w:p w:rsidR="00865240" w:rsidRPr="007B1507" w:rsidRDefault="00793AD9" w:rsidP="003761FB">
                  <w:pPr>
                    <w:framePr w:hSpace="141" w:wrap="around" w:vAnchor="text" w:hAnchor="margin" w:xAlign="center" w:y="98"/>
                    <w:ind w:left="3"/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  <w:r w:rsidRPr="007B1507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 xml:space="preserve">3) المعادلة الإجمالية لهذا التفاعل بالصيغة </w:t>
                  </w:r>
                  <w:proofErr w:type="spellStart"/>
                  <w:r w:rsidRPr="007B1507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الشاردية</w:t>
                  </w:r>
                  <w:proofErr w:type="spellEnd"/>
                  <w:r w:rsidRPr="007B1507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:</w:t>
                  </w:r>
                </w:p>
                <w:p w:rsidR="007D2CB7" w:rsidRPr="00E54A14" w:rsidRDefault="00E54A14" w:rsidP="00E54A14">
                  <w:pPr>
                    <w:framePr w:hSpace="141" w:wrap="around" w:vAnchor="text" w:hAnchor="margin" w:xAlign="center" w:y="98"/>
                    <w:ind w:left="3"/>
                    <w:jc w:val="center"/>
                    <w:rPr>
                      <w:rFonts w:ascii="Sakkal Majalla" w:eastAsia="Calibr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</w:pPr>
                  <w:r w:rsidRPr="00E54A14">
                    <w:rPr>
                      <w:rFonts w:ascii="Traditional Arabic" w:hAnsi="Traditional Arabic" w:cs="Traditional Arabic"/>
                      <w:b/>
                      <w:bCs/>
                      <w:position w:val="-16"/>
                      <w:sz w:val="24"/>
                      <w:szCs w:val="24"/>
                    </w:rPr>
                    <w:object w:dxaOrig="6259" w:dyaOrig="420">
                      <v:shape id="_x0000_i1071" type="#_x0000_t75" style="width:369.65pt;height:29pt" o:ole="">
                        <v:imagedata r:id="rId168" o:title=""/>
                      </v:shape>
                      <o:OLEObject Type="Embed" ProgID="Equation.3" ShapeID="_x0000_i1071" DrawAspect="Content" ObjectID="_1770802919" r:id="rId169"/>
                    </w:object>
                  </w:r>
                </w:p>
                <w:p w:rsidR="00865240" w:rsidRPr="007B1507" w:rsidRDefault="00865240" w:rsidP="003761FB">
                  <w:pPr>
                    <w:framePr w:hSpace="141" w:wrap="around" w:vAnchor="text" w:hAnchor="margin" w:xAlign="center" w:y="98"/>
                    <w:ind w:left="3"/>
                    <w:rPr>
                      <w:rFonts w:ascii="Sakkal Majalla" w:eastAsia="MS Mincho" w:hAnsi="Sakkal Majalla" w:cs="Sakkal Majalla"/>
                      <w:b/>
                      <w:bCs/>
                      <w:color w:val="000000"/>
                      <w:sz w:val="24"/>
                      <w:szCs w:val="24"/>
                      <w:rtl/>
                      <w:lang w:eastAsia="en-US" w:bidi="ar-DZ"/>
                    </w:rPr>
                  </w:pPr>
                  <w:r w:rsidRPr="007B1507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4</w:t>
                  </w:r>
                  <w:r w:rsidR="006450A2" w:rsidRPr="007B1507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 xml:space="preserve">) </w:t>
                  </w:r>
                  <w:r w:rsidRPr="007B1507">
                    <w:rPr>
                      <w:rFonts w:ascii="Sakkal Majalla" w:eastAsia="MS Mincho" w:hAnsi="Sakkal Majalla" w:cs="Sakkal Majalla"/>
                      <w:b/>
                      <w:bCs/>
                      <w:color w:val="000000"/>
                      <w:sz w:val="24"/>
                      <w:szCs w:val="24"/>
                      <w:rtl/>
                      <w:lang w:eastAsia="en-US" w:bidi="ar-DZ"/>
                    </w:rPr>
                    <w:t>الاحتياطات الامنية الواجب ا</w:t>
                  </w:r>
                  <w:bookmarkStart w:id="0" w:name="_GoBack"/>
                  <w:bookmarkEnd w:id="0"/>
                  <w:r w:rsidRPr="007B1507">
                    <w:rPr>
                      <w:rFonts w:ascii="Sakkal Majalla" w:eastAsia="MS Mincho" w:hAnsi="Sakkal Majalla" w:cs="Sakkal Majalla"/>
                      <w:b/>
                      <w:bCs/>
                      <w:color w:val="000000"/>
                      <w:sz w:val="24"/>
                      <w:szCs w:val="24"/>
                      <w:rtl/>
                      <w:lang w:eastAsia="en-US" w:bidi="ar-DZ"/>
                    </w:rPr>
                    <w:t xml:space="preserve">تخاذها في </w:t>
                  </w:r>
                  <w:proofErr w:type="spellStart"/>
                  <w:r w:rsidRPr="007B1507">
                    <w:rPr>
                      <w:rFonts w:ascii="Sakkal Majalla" w:eastAsia="MS Mincho" w:hAnsi="Sakkal Majalla" w:cs="Sakkal Majalla"/>
                      <w:b/>
                      <w:bCs/>
                      <w:color w:val="000000"/>
                      <w:sz w:val="24"/>
                      <w:szCs w:val="24"/>
                      <w:rtl/>
                      <w:lang w:eastAsia="en-US" w:bidi="ar-DZ"/>
                    </w:rPr>
                    <w:t>استخدماته</w:t>
                  </w:r>
                  <w:proofErr w:type="spellEnd"/>
                </w:p>
                <w:p w:rsidR="00865240" w:rsidRPr="007B1507" w:rsidRDefault="00865240" w:rsidP="003761FB">
                  <w:pPr>
                    <w:framePr w:hSpace="141" w:wrap="around" w:vAnchor="text" w:hAnchor="margin" w:xAlign="center" w:y="98"/>
                    <w:numPr>
                      <w:ilvl w:val="0"/>
                      <w:numId w:val="10"/>
                    </w:numPr>
                    <w:spacing w:after="160" w:line="259" w:lineRule="auto"/>
                    <w:ind w:left="287" w:hanging="142"/>
                    <w:rPr>
                      <w:rFonts w:ascii="Sakkal Majalla" w:eastAsia="MS Mincho" w:hAnsi="Sakkal Majalla" w:cs="Sakkal Majalla"/>
                      <w:color w:val="000000"/>
                      <w:sz w:val="24"/>
                      <w:szCs w:val="24"/>
                      <w:rtl/>
                      <w:lang w:eastAsia="en-US" w:bidi="ar-DZ"/>
                    </w:rPr>
                  </w:pPr>
                  <w:r w:rsidRPr="007B1507">
                    <w:rPr>
                      <w:rFonts w:ascii="Sakkal Majalla" w:eastAsia="MS Mincho" w:hAnsi="Sakkal Majalla" w:cs="Sakkal Majalla"/>
                      <w:color w:val="000000"/>
                      <w:sz w:val="24"/>
                      <w:szCs w:val="24"/>
                      <w:rtl/>
                      <w:lang w:eastAsia="en-US" w:bidi="ar-DZ"/>
                    </w:rPr>
                    <w:t>يجب ارتداء ملابس مقاومة للمواد الكيميائية</w:t>
                  </w:r>
                  <w:r w:rsidRPr="007B1507">
                    <w:rPr>
                      <w:rFonts w:ascii="Sakkal Majalla" w:eastAsia="MS Mincho" w:hAnsi="Sakkal Majalla" w:cs="Sakkal Majalla"/>
                      <w:color w:val="000000"/>
                      <w:sz w:val="24"/>
                      <w:szCs w:val="24"/>
                      <w:lang w:eastAsia="en-US" w:bidi="ar-DZ"/>
                    </w:rPr>
                    <w:t xml:space="preserve"> </w:t>
                  </w:r>
                  <w:r w:rsidRPr="007B1507">
                    <w:rPr>
                      <w:rFonts w:ascii="Sakkal Majalla" w:eastAsia="MS Mincho" w:hAnsi="Sakkal Majalla" w:cs="Sakkal Majalla"/>
                      <w:color w:val="000000"/>
                      <w:sz w:val="24"/>
                      <w:szCs w:val="24"/>
                      <w:rtl/>
                      <w:lang w:eastAsia="en-US" w:bidi="ar-DZ"/>
                    </w:rPr>
                    <w:t xml:space="preserve">(قناع ونظارات </w:t>
                  </w:r>
                  <w:proofErr w:type="gramStart"/>
                  <w:r w:rsidRPr="007B1507">
                    <w:rPr>
                      <w:rFonts w:ascii="Sakkal Majalla" w:eastAsia="MS Mincho" w:hAnsi="Sakkal Majalla" w:cs="Sakkal Majalla"/>
                      <w:color w:val="000000"/>
                      <w:sz w:val="24"/>
                      <w:szCs w:val="24"/>
                      <w:rtl/>
                      <w:lang w:eastAsia="en-US" w:bidi="ar-DZ"/>
                    </w:rPr>
                    <w:t>واقية ،</w:t>
                  </w:r>
                  <w:proofErr w:type="gramEnd"/>
                  <w:r w:rsidRPr="007B1507">
                    <w:rPr>
                      <w:rFonts w:ascii="Sakkal Majalla" w:eastAsia="MS Mincho" w:hAnsi="Sakkal Majalla" w:cs="Sakkal Majalla"/>
                      <w:color w:val="000000"/>
                      <w:sz w:val="24"/>
                      <w:szCs w:val="24"/>
                      <w:rtl/>
                      <w:lang w:eastAsia="en-US" w:bidi="ar-DZ"/>
                    </w:rPr>
                    <w:t xml:space="preserve"> استخدام قفازات)</w:t>
                  </w:r>
                </w:p>
                <w:p w:rsidR="00865240" w:rsidRPr="007B1507" w:rsidRDefault="00865240" w:rsidP="003761FB">
                  <w:pPr>
                    <w:framePr w:hSpace="141" w:wrap="around" w:vAnchor="text" w:hAnchor="margin" w:xAlign="center" w:y="98"/>
                    <w:numPr>
                      <w:ilvl w:val="0"/>
                      <w:numId w:val="10"/>
                    </w:numPr>
                    <w:spacing w:after="160" w:line="259" w:lineRule="auto"/>
                    <w:ind w:left="287" w:hanging="142"/>
                    <w:rPr>
                      <w:rFonts w:ascii="Sakkal Majalla" w:eastAsia="MS Mincho" w:hAnsi="Sakkal Majalla" w:cs="Sakkal Majalla"/>
                      <w:color w:val="000000"/>
                      <w:sz w:val="24"/>
                      <w:szCs w:val="24"/>
                      <w:rtl/>
                      <w:lang w:eastAsia="en-US" w:bidi="ar-DZ"/>
                    </w:rPr>
                  </w:pPr>
                  <w:r w:rsidRPr="007B1507">
                    <w:rPr>
                      <w:rFonts w:ascii="Sakkal Majalla" w:eastAsia="MS Mincho" w:hAnsi="Sakkal Majalla" w:cs="Sakkal Majalla"/>
                      <w:color w:val="000000"/>
                      <w:sz w:val="24"/>
                      <w:szCs w:val="24"/>
                      <w:rtl/>
                      <w:lang w:eastAsia="en-US" w:bidi="ar-DZ"/>
                    </w:rPr>
                    <w:t>العمل في منطقة جيدة التهوية</w:t>
                  </w:r>
                </w:p>
                <w:p w:rsidR="006450A2" w:rsidRPr="007B1507" w:rsidRDefault="00ED1F65" w:rsidP="00425113">
                  <w:pPr>
                    <w:framePr w:hSpace="141" w:wrap="around" w:vAnchor="text" w:hAnchor="margin" w:xAlign="center" w:y="98"/>
                    <w:rPr>
                      <w:rFonts w:ascii="Sakkal Majalla" w:eastAsia="Calibri" w:hAnsi="Sakkal Majalla" w:cs="Sakkal Majalla" w:hint="cs"/>
                      <w:sz w:val="24"/>
                      <w:szCs w:val="24"/>
                      <w:rtl/>
                      <w:lang w:eastAsia="en-US"/>
                    </w:rPr>
                  </w:pPr>
                  <w:r>
                    <w:rPr>
                      <w:rFonts w:ascii="Sakkal Majalla" w:eastAsia="MS Mincho" w:hAnsi="Sakkal Majalla" w:cs="Sakkal Majalla" w:hint="cs"/>
                      <w:color w:val="000000"/>
                      <w:sz w:val="24"/>
                      <w:szCs w:val="24"/>
                      <w:rtl/>
                      <w:lang w:eastAsia="en-US" w:bidi="ar-DZ"/>
                    </w:rPr>
                    <w:t>-</w:t>
                  </w:r>
                  <w:r w:rsidR="00865240" w:rsidRPr="007B1507">
                    <w:rPr>
                      <w:rFonts w:ascii="Sakkal Majalla" w:eastAsia="MS Mincho" w:hAnsi="Sakkal Majalla" w:cs="Sakkal Majalla"/>
                      <w:color w:val="000000"/>
                      <w:sz w:val="24"/>
                      <w:szCs w:val="24"/>
                      <w:rtl/>
                      <w:lang w:eastAsia="en-US" w:bidi="ar-DZ"/>
                    </w:rPr>
                    <w:t>عدم خلط الحمض مع أي مواد أخرى دون علم</w:t>
                  </w:r>
                  <w:r w:rsidR="00865240" w:rsidRPr="007B1507">
                    <w:rPr>
                      <w:rFonts w:ascii="Sakkal Majalla" w:eastAsia="MS Mincho" w:hAnsi="Sakkal Majalla" w:cs="Sakkal Majalla"/>
                      <w:color w:val="000000"/>
                      <w:sz w:val="24"/>
                      <w:szCs w:val="24"/>
                      <w:lang w:eastAsia="en-US" w:bidi="ar-DZ"/>
                    </w:rPr>
                    <w:t>.</w:t>
                  </w:r>
                  <w:r w:rsidR="00865240" w:rsidRPr="007B1507">
                    <w:rPr>
                      <w:rFonts w:ascii="Sakkal Majalla" w:eastAsia="MS Mincho" w:hAnsi="Sakkal Majalla" w:cs="Sakkal Majalla"/>
                      <w:color w:val="000000"/>
                      <w:sz w:val="24"/>
                      <w:szCs w:val="24"/>
                      <w:rtl/>
                      <w:lang w:eastAsia="en-US" w:bidi="ar-DZ"/>
                    </w:rPr>
                    <w:t xml:space="preserve">و ابعاده عن المعادن وعن </w:t>
                  </w:r>
                  <w:proofErr w:type="gramStart"/>
                  <w:r w:rsidR="00865240" w:rsidRPr="007B1507">
                    <w:rPr>
                      <w:rFonts w:ascii="Sakkal Majalla" w:eastAsia="MS Mincho" w:hAnsi="Sakkal Majalla" w:cs="Sakkal Majalla"/>
                      <w:color w:val="000000"/>
                      <w:sz w:val="24"/>
                      <w:szCs w:val="24"/>
                      <w:rtl/>
                      <w:lang w:eastAsia="en-US" w:bidi="ar-DZ"/>
                    </w:rPr>
                    <w:t>الحرارة :</w:t>
                  </w:r>
                  <w:proofErr w:type="gramEnd"/>
                </w:p>
              </w:tc>
            </w:tr>
            <w:tr w:rsidR="006450A2" w:rsidRPr="006450A2" w:rsidTr="00D21742">
              <w:tc>
                <w:tcPr>
                  <w:tcW w:w="794" w:type="dxa"/>
                  <w:vAlign w:val="center"/>
                </w:tcPr>
                <w:p w:rsidR="006450A2" w:rsidRPr="006450A2" w:rsidRDefault="006450A2" w:rsidP="003761FB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ascii="Calibri" w:eastAsia="Calibri" w:hAnsi="Calibri" w:cs="Arial"/>
                      <w:sz w:val="20"/>
                      <w:szCs w:val="20"/>
                      <w:rtl/>
                      <w:lang w:eastAsia="en-US" w:bidi="ar-DZ"/>
                    </w:rPr>
                  </w:pPr>
                  <w:r w:rsidRPr="006450A2">
                    <w:rPr>
                      <w:rFonts w:ascii="Calibri" w:eastAsia="Calibri" w:hAnsi="Calibri" w:cs="Arial"/>
                      <w:b/>
                      <w:bCs/>
                      <w:sz w:val="20"/>
                      <w:szCs w:val="20"/>
                      <w:rtl/>
                      <w:lang w:eastAsia="en-US" w:bidi="ar-DZ"/>
                    </w:rPr>
                    <w:t>الانسجام</w:t>
                  </w:r>
                </w:p>
              </w:tc>
              <w:tc>
                <w:tcPr>
                  <w:tcW w:w="567" w:type="dxa"/>
                  <w:vAlign w:val="center"/>
                </w:tcPr>
                <w:p w:rsidR="006450A2" w:rsidRPr="006450A2" w:rsidRDefault="006450A2" w:rsidP="003761FB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ascii="Calibri" w:eastAsia="Calibri" w:hAnsi="Calibri" w:cs="Arial"/>
                      <w:sz w:val="20"/>
                      <w:szCs w:val="20"/>
                      <w:rtl/>
                      <w:lang w:val="en-US" w:eastAsia="en-US" w:bidi="ar-DZ"/>
                    </w:rPr>
                  </w:pPr>
                  <w:r w:rsidRPr="006450A2">
                    <w:rPr>
                      <w:rFonts w:ascii="Calibri" w:eastAsia="Calibri" w:hAnsi="Calibri" w:cs="Arial"/>
                      <w:sz w:val="20"/>
                      <w:szCs w:val="20"/>
                      <w:rtl/>
                      <w:lang w:eastAsia="en-US" w:bidi="ar-DZ"/>
                    </w:rPr>
                    <w:t>كل الأسئلة</w:t>
                  </w:r>
                </w:p>
              </w:tc>
              <w:tc>
                <w:tcPr>
                  <w:tcW w:w="7428" w:type="dxa"/>
                </w:tcPr>
                <w:p w:rsidR="006450A2" w:rsidRPr="006450A2" w:rsidRDefault="006450A2" w:rsidP="003761FB">
                  <w:pPr>
                    <w:framePr w:hSpace="141" w:wrap="around" w:vAnchor="text" w:hAnchor="margin" w:xAlign="center" w:y="98"/>
                    <w:numPr>
                      <w:ilvl w:val="0"/>
                      <w:numId w:val="8"/>
                    </w:numPr>
                    <w:tabs>
                      <w:tab w:val="left" w:pos="6297"/>
                    </w:tabs>
                    <w:contextualSpacing/>
                    <w:rPr>
                      <w:rFonts w:ascii="Sakkal Majalla" w:eastAsia="Calibri" w:hAnsi="Sakkal Majalla" w:cs="Sakkal Majalla"/>
                      <w:sz w:val="24"/>
                      <w:szCs w:val="24"/>
                      <w:lang w:eastAsia="en-US" w:bidi="ar-DZ"/>
                    </w:rPr>
                  </w:pPr>
                  <w:r w:rsidRPr="006450A2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التعبير بلغة علمية سليمة</w:t>
                  </w:r>
                </w:p>
                <w:p w:rsidR="006450A2" w:rsidRPr="006450A2" w:rsidRDefault="006450A2" w:rsidP="003761FB">
                  <w:pPr>
                    <w:framePr w:hSpace="141" w:wrap="around" w:vAnchor="text" w:hAnchor="margin" w:xAlign="center" w:y="98"/>
                    <w:numPr>
                      <w:ilvl w:val="0"/>
                      <w:numId w:val="8"/>
                    </w:numPr>
                    <w:tabs>
                      <w:tab w:val="left" w:pos="6297"/>
                    </w:tabs>
                    <w:contextualSpacing/>
                    <w:rPr>
                      <w:rFonts w:ascii="Sakkal Majalla" w:eastAsia="Calibri" w:hAnsi="Sakkal Majalla" w:cs="Sakkal Majalla"/>
                      <w:sz w:val="24"/>
                      <w:szCs w:val="24"/>
                      <w:lang w:eastAsia="en-US" w:bidi="ar-DZ"/>
                    </w:rPr>
                  </w:pPr>
                  <w:r w:rsidRPr="006450A2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 xml:space="preserve">التسلسل المنطقي </w:t>
                  </w:r>
                  <w:r w:rsidRPr="006450A2">
                    <w:rPr>
                      <w:rFonts w:ascii="Sakkal Majalla" w:eastAsia="Calibr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  <w:t>للأفكار</w:t>
                  </w:r>
                  <w:r w:rsidRPr="006450A2">
                    <w:rPr>
                      <w:rFonts w:ascii="Sakkal Majalla" w:eastAsia="Calibri" w:hAnsi="Sakkal Majalla" w:cs="Sakkal Majalla"/>
                      <w:sz w:val="24"/>
                      <w:szCs w:val="24"/>
                      <w:lang w:eastAsia="en-US" w:bidi="ar-DZ"/>
                    </w:rPr>
                    <w:t>.</w:t>
                  </w:r>
                </w:p>
                <w:p w:rsidR="006450A2" w:rsidRPr="006450A2" w:rsidRDefault="006450A2" w:rsidP="003761FB">
                  <w:pPr>
                    <w:framePr w:hSpace="141" w:wrap="around" w:vAnchor="text" w:hAnchor="margin" w:xAlign="center" w:y="98"/>
                    <w:numPr>
                      <w:ilvl w:val="0"/>
                      <w:numId w:val="8"/>
                    </w:numPr>
                    <w:tabs>
                      <w:tab w:val="left" w:pos="6297"/>
                    </w:tabs>
                    <w:contextualSpacing/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  <w:r w:rsidRPr="006450A2">
                    <w:rPr>
                      <w:rFonts w:ascii="Sakkal Majalla" w:eastAsia="Calibr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  <w:t>-</w:t>
                  </w:r>
                  <w:r w:rsidRPr="006450A2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 xml:space="preserve"> دقة الإجابة</w:t>
                  </w:r>
                </w:p>
              </w:tc>
            </w:tr>
            <w:tr w:rsidR="006450A2" w:rsidRPr="006450A2" w:rsidTr="00D21742">
              <w:trPr>
                <w:trHeight w:val="770"/>
              </w:trPr>
              <w:tc>
                <w:tcPr>
                  <w:tcW w:w="794" w:type="dxa"/>
                  <w:vAlign w:val="center"/>
                </w:tcPr>
                <w:p w:rsidR="006450A2" w:rsidRPr="006450A2" w:rsidRDefault="006450A2" w:rsidP="003761FB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ascii="Calibri" w:eastAsia="Calibri" w:hAnsi="Calibri" w:cs="Arial"/>
                      <w:sz w:val="20"/>
                      <w:szCs w:val="20"/>
                      <w:rtl/>
                      <w:lang w:eastAsia="en-US" w:bidi="ar-DZ"/>
                    </w:rPr>
                  </w:pPr>
                  <w:r w:rsidRPr="006450A2">
                    <w:rPr>
                      <w:rFonts w:ascii="Calibri" w:eastAsia="Calibri" w:hAnsi="Calibri" w:cs="Arial"/>
                      <w:b/>
                      <w:bCs/>
                      <w:sz w:val="20"/>
                      <w:szCs w:val="20"/>
                      <w:rtl/>
                      <w:lang w:eastAsia="en-US" w:bidi="ar-DZ"/>
                    </w:rPr>
                    <w:t>الإبداع والإتقان</w:t>
                  </w:r>
                </w:p>
              </w:tc>
              <w:tc>
                <w:tcPr>
                  <w:tcW w:w="567" w:type="dxa"/>
                  <w:vAlign w:val="center"/>
                </w:tcPr>
                <w:p w:rsidR="006450A2" w:rsidRPr="006450A2" w:rsidRDefault="006450A2" w:rsidP="003761FB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ascii="Calibri" w:eastAsia="Calibri" w:hAnsi="Calibri" w:cs="Arial"/>
                      <w:sz w:val="20"/>
                      <w:szCs w:val="20"/>
                      <w:rtl/>
                      <w:lang w:eastAsia="en-US" w:bidi="ar-DZ"/>
                    </w:rPr>
                  </w:pPr>
                  <w:r w:rsidRPr="006450A2">
                    <w:rPr>
                      <w:rFonts w:ascii="Calibri" w:eastAsia="Calibri" w:hAnsi="Calibri" w:cs="Arial"/>
                      <w:sz w:val="20"/>
                      <w:szCs w:val="20"/>
                      <w:rtl/>
                      <w:lang w:eastAsia="en-US" w:bidi="ar-DZ"/>
                    </w:rPr>
                    <w:t>كل الأسئلة</w:t>
                  </w:r>
                </w:p>
              </w:tc>
              <w:tc>
                <w:tcPr>
                  <w:tcW w:w="7428" w:type="dxa"/>
                </w:tcPr>
                <w:p w:rsidR="006450A2" w:rsidRPr="006450A2" w:rsidRDefault="006450A2" w:rsidP="003761FB">
                  <w:pPr>
                    <w:framePr w:hSpace="141" w:wrap="around" w:vAnchor="text" w:hAnchor="margin" w:xAlign="center" w:y="98"/>
                    <w:numPr>
                      <w:ilvl w:val="0"/>
                      <w:numId w:val="8"/>
                    </w:numPr>
                    <w:tabs>
                      <w:tab w:val="left" w:pos="6297"/>
                    </w:tabs>
                    <w:contextualSpacing/>
                    <w:rPr>
                      <w:rFonts w:ascii="Sakkal Majalla" w:eastAsia="Calibri" w:hAnsi="Sakkal Majalla" w:cs="Sakkal Majalla"/>
                      <w:sz w:val="24"/>
                      <w:szCs w:val="24"/>
                      <w:lang w:eastAsia="en-US" w:bidi="ar-DZ"/>
                    </w:rPr>
                  </w:pPr>
                  <w:r w:rsidRPr="006450A2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تنظيم الإجابة</w:t>
                  </w:r>
                </w:p>
                <w:p w:rsidR="006450A2" w:rsidRPr="006450A2" w:rsidRDefault="006450A2" w:rsidP="003761FB">
                  <w:pPr>
                    <w:framePr w:hSpace="141" w:wrap="around" w:vAnchor="text" w:hAnchor="margin" w:xAlign="center" w:y="98"/>
                    <w:numPr>
                      <w:ilvl w:val="0"/>
                      <w:numId w:val="8"/>
                    </w:numPr>
                    <w:tabs>
                      <w:tab w:val="left" w:pos="6297"/>
                    </w:tabs>
                    <w:contextualSpacing/>
                    <w:rPr>
                      <w:rFonts w:ascii="Sakkal Majalla" w:eastAsia="Calibri" w:hAnsi="Sakkal Majalla" w:cs="Sakkal Majalla"/>
                      <w:sz w:val="24"/>
                      <w:szCs w:val="24"/>
                      <w:lang w:eastAsia="en-US" w:bidi="ar-DZ"/>
                    </w:rPr>
                  </w:pPr>
                  <w:r w:rsidRPr="006450A2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نظافة الورقة</w:t>
                  </w:r>
                </w:p>
                <w:p w:rsidR="006450A2" w:rsidRPr="006450A2" w:rsidRDefault="006450A2" w:rsidP="003761FB">
                  <w:pPr>
                    <w:framePr w:hSpace="141" w:wrap="around" w:vAnchor="text" w:hAnchor="margin" w:xAlign="center" w:y="98"/>
                    <w:numPr>
                      <w:ilvl w:val="0"/>
                      <w:numId w:val="8"/>
                    </w:numPr>
                    <w:tabs>
                      <w:tab w:val="left" w:pos="6297"/>
                    </w:tabs>
                    <w:contextualSpacing/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  <w:r w:rsidRPr="006450A2">
                    <w:rPr>
                      <w:rFonts w:ascii="Sakkal Majalla" w:eastAsia="Calibr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  <w:t xml:space="preserve">- </w:t>
                  </w:r>
                  <w:r w:rsidRPr="006450A2">
                    <w:rPr>
                      <w:rFonts w:ascii="Sakkal Majalla" w:eastAsia="Calibr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الإبداع</w:t>
                  </w:r>
                </w:p>
              </w:tc>
            </w:tr>
          </w:tbl>
          <w:p w:rsidR="006450A2" w:rsidRPr="006450A2" w:rsidRDefault="006450A2" w:rsidP="006450A2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</w:tc>
        <w:tc>
          <w:tcPr>
            <w:tcW w:w="993" w:type="dxa"/>
          </w:tcPr>
          <w:p w:rsidR="006450A2" w:rsidRPr="006450A2" w:rsidRDefault="006450A2" w:rsidP="006450A2">
            <w:pPr>
              <w:rPr>
                <w:rFonts w:ascii="Calibri" w:eastAsia="Calibri" w:hAnsi="Calibri" w:cs="Arial"/>
                <w:u w:val="single"/>
                <w:rtl/>
                <w:lang w:eastAsia="en-US" w:bidi="ar-DZ"/>
              </w:rPr>
            </w:pPr>
          </w:p>
          <w:p w:rsidR="006450A2" w:rsidRPr="006450A2" w:rsidRDefault="006450A2" w:rsidP="006450A2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6450A2" w:rsidRPr="006450A2" w:rsidRDefault="006450A2" w:rsidP="006450A2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6450A2" w:rsidRPr="006450A2" w:rsidRDefault="006450A2" w:rsidP="006450A2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6450A2" w:rsidRPr="006450A2" w:rsidRDefault="006450A2" w:rsidP="006450A2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6450A2" w:rsidRPr="006450A2" w:rsidRDefault="00EE55C2" w:rsidP="006450A2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  <w:r>
              <w:rPr>
                <w:rFonts w:ascii="Calibri" w:eastAsia="Calibri" w:hAnsi="Calibri" w:cs="Arial" w:hint="cs"/>
                <w:rtl/>
                <w:lang w:eastAsia="en-US" w:bidi="ar-DZ"/>
              </w:rPr>
              <w:t>0.25ن*5</w:t>
            </w:r>
          </w:p>
          <w:p w:rsidR="006450A2" w:rsidRPr="006450A2" w:rsidRDefault="006450A2" w:rsidP="006450A2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6450A2" w:rsidRPr="006450A2" w:rsidRDefault="006450A2" w:rsidP="006450A2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6450A2" w:rsidRDefault="006450A2" w:rsidP="006450A2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540FF9" w:rsidRPr="006450A2" w:rsidRDefault="00540FF9" w:rsidP="006450A2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6450A2" w:rsidRDefault="00540FF9" w:rsidP="006450A2">
            <w:pPr>
              <w:rPr>
                <w:rFonts w:ascii="Calibri" w:eastAsia="Calibri" w:hAnsi="Calibri" w:cs="Arial" w:hint="cs"/>
                <w:rtl/>
                <w:lang w:eastAsia="en-US" w:bidi="ar-DZ"/>
              </w:rPr>
            </w:pPr>
            <w:r>
              <w:rPr>
                <w:rFonts w:ascii="Calibri" w:eastAsia="Calibri" w:hAnsi="Calibri" w:cs="Arial" w:hint="cs"/>
                <w:rtl/>
                <w:lang w:eastAsia="en-US" w:bidi="ar-DZ"/>
              </w:rPr>
              <w:t>0.25</w:t>
            </w:r>
            <w:r w:rsidR="00A7426A">
              <w:rPr>
                <w:rFonts w:ascii="Calibri" w:eastAsia="Calibri" w:hAnsi="Calibri" w:cs="Arial" w:hint="cs"/>
                <w:rtl/>
                <w:lang w:eastAsia="en-US" w:bidi="ar-DZ"/>
              </w:rPr>
              <w:t>ن</w:t>
            </w:r>
            <w:r>
              <w:rPr>
                <w:rFonts w:ascii="Calibri" w:eastAsia="Calibri" w:hAnsi="Calibri" w:cs="Arial" w:hint="cs"/>
                <w:rtl/>
                <w:lang w:eastAsia="en-US" w:bidi="ar-DZ"/>
              </w:rPr>
              <w:t>*2</w:t>
            </w:r>
          </w:p>
          <w:p w:rsidR="00540FF9" w:rsidRDefault="00A7426A" w:rsidP="006450A2">
            <w:pPr>
              <w:rPr>
                <w:rFonts w:ascii="Calibri" w:eastAsia="Calibri" w:hAnsi="Calibri" w:cs="Arial" w:hint="cs"/>
                <w:rtl/>
                <w:lang w:eastAsia="en-US" w:bidi="ar-DZ"/>
              </w:rPr>
            </w:pPr>
            <w:r>
              <w:rPr>
                <w:rFonts w:ascii="Calibri" w:eastAsia="Calibri" w:hAnsi="Calibri" w:cs="Arial" w:hint="cs"/>
                <w:rtl/>
                <w:lang w:eastAsia="en-US" w:bidi="ar-DZ"/>
              </w:rPr>
              <w:t>ن</w:t>
            </w:r>
            <w:r w:rsidR="00540FF9">
              <w:rPr>
                <w:rFonts w:ascii="Calibri" w:eastAsia="Calibri" w:hAnsi="Calibri" w:cs="Arial" w:hint="cs"/>
                <w:rtl/>
                <w:lang w:eastAsia="en-US" w:bidi="ar-DZ"/>
              </w:rPr>
              <w:t>0.25*2</w:t>
            </w:r>
          </w:p>
          <w:p w:rsidR="00540FF9" w:rsidRPr="006450A2" w:rsidRDefault="00A7426A" w:rsidP="006450A2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  <w:r>
              <w:rPr>
                <w:rFonts w:ascii="Calibri" w:eastAsia="Calibri" w:hAnsi="Calibri" w:cs="Arial" w:hint="cs"/>
                <w:rtl/>
                <w:lang w:eastAsia="en-US" w:bidi="ar-DZ"/>
              </w:rPr>
              <w:t>ن</w:t>
            </w:r>
            <w:r w:rsidR="00540FF9">
              <w:rPr>
                <w:rFonts w:ascii="Calibri" w:eastAsia="Calibri" w:hAnsi="Calibri" w:cs="Arial" w:hint="cs"/>
                <w:rtl/>
                <w:lang w:eastAsia="en-US" w:bidi="ar-DZ"/>
              </w:rPr>
              <w:t>0.25*2</w:t>
            </w:r>
          </w:p>
          <w:p w:rsidR="006450A2" w:rsidRPr="006450A2" w:rsidRDefault="006450A2" w:rsidP="006450A2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6450A2" w:rsidRDefault="00A7426A" w:rsidP="006450A2">
            <w:pPr>
              <w:rPr>
                <w:rFonts w:ascii="Calibri" w:eastAsia="Calibri" w:hAnsi="Calibri" w:cs="Arial" w:hint="cs"/>
                <w:rtl/>
                <w:lang w:eastAsia="en-US" w:bidi="ar-DZ"/>
              </w:rPr>
            </w:pPr>
            <w:r>
              <w:rPr>
                <w:rFonts w:ascii="Calibri" w:eastAsia="Calibri" w:hAnsi="Calibri" w:cs="Arial" w:hint="cs"/>
                <w:rtl/>
                <w:lang w:eastAsia="en-US" w:bidi="ar-DZ"/>
              </w:rPr>
              <w:t>0.</w:t>
            </w:r>
            <w:r w:rsidR="005633E3">
              <w:rPr>
                <w:rFonts w:ascii="Calibri" w:eastAsia="Calibri" w:hAnsi="Calibri" w:cs="Arial" w:hint="cs"/>
                <w:rtl/>
                <w:lang w:eastAsia="en-US" w:bidi="ar-DZ"/>
              </w:rPr>
              <w:t>7</w:t>
            </w:r>
            <w:r>
              <w:rPr>
                <w:rFonts w:ascii="Calibri" w:eastAsia="Calibri" w:hAnsi="Calibri" w:cs="Arial" w:hint="cs"/>
                <w:rtl/>
                <w:lang w:eastAsia="en-US" w:bidi="ar-DZ"/>
              </w:rPr>
              <w:t>5ن</w:t>
            </w:r>
          </w:p>
          <w:p w:rsidR="00A7426A" w:rsidRDefault="00A7426A" w:rsidP="006450A2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  <w:r>
              <w:rPr>
                <w:rFonts w:ascii="Calibri" w:eastAsia="Calibri" w:hAnsi="Calibri" w:cs="Arial" w:hint="cs"/>
                <w:rtl/>
                <w:lang w:eastAsia="en-US" w:bidi="ar-DZ"/>
              </w:rPr>
              <w:t>1.5</w:t>
            </w:r>
            <w:r w:rsidR="00014892">
              <w:rPr>
                <w:rFonts w:ascii="Calibri" w:eastAsia="Calibri" w:hAnsi="Calibri" w:cs="Arial" w:hint="cs"/>
                <w:rtl/>
                <w:lang w:eastAsia="en-US" w:bidi="ar-DZ"/>
              </w:rPr>
              <w:t>ن</w:t>
            </w:r>
          </w:p>
          <w:p w:rsidR="00B33C04" w:rsidRDefault="00B33C04" w:rsidP="006450A2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B33C04" w:rsidRDefault="00B33C04" w:rsidP="006450A2">
            <w:pPr>
              <w:rPr>
                <w:rFonts w:ascii="Calibri" w:eastAsia="Calibri" w:hAnsi="Calibri" w:cs="Arial" w:hint="cs"/>
                <w:rtl/>
                <w:lang w:eastAsia="en-US" w:bidi="ar-DZ"/>
              </w:rPr>
            </w:pPr>
            <w:r>
              <w:rPr>
                <w:rFonts w:ascii="Calibri" w:eastAsia="Calibri" w:hAnsi="Calibri" w:cs="Arial" w:hint="cs"/>
                <w:rtl/>
                <w:lang w:eastAsia="en-US" w:bidi="ar-DZ"/>
              </w:rPr>
              <w:t>0.5ن</w:t>
            </w:r>
          </w:p>
          <w:p w:rsidR="00791781" w:rsidRDefault="00B33C04" w:rsidP="006450A2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  <w:r>
              <w:rPr>
                <w:rFonts w:ascii="Calibri" w:eastAsia="Calibri" w:hAnsi="Calibri" w:cs="Arial" w:hint="cs"/>
                <w:rtl/>
                <w:lang w:eastAsia="en-US" w:bidi="ar-DZ"/>
              </w:rPr>
              <w:t>0.5ن</w:t>
            </w:r>
          </w:p>
          <w:p w:rsidR="00791781" w:rsidRDefault="00791781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791781" w:rsidRDefault="00791781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B33C04" w:rsidRDefault="00791781" w:rsidP="00791781">
            <w:pPr>
              <w:rPr>
                <w:rFonts w:ascii="Calibri" w:eastAsia="Calibri" w:hAnsi="Calibri" w:cs="Arial" w:hint="cs"/>
                <w:rtl/>
                <w:lang w:eastAsia="en-US" w:bidi="ar-DZ"/>
              </w:rPr>
            </w:pPr>
            <w:r>
              <w:rPr>
                <w:rFonts w:ascii="Calibri" w:eastAsia="Calibri" w:hAnsi="Calibri" w:cs="Arial" w:hint="cs"/>
                <w:rtl/>
                <w:lang w:eastAsia="en-US" w:bidi="ar-DZ"/>
              </w:rPr>
              <w:t>0.5ن*2</w:t>
            </w:r>
          </w:p>
          <w:p w:rsidR="00791781" w:rsidRDefault="00791781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791781" w:rsidRDefault="00791781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  <w:r>
              <w:rPr>
                <w:rFonts w:ascii="Calibri" w:eastAsia="Calibri" w:hAnsi="Calibri" w:cs="Arial" w:hint="cs"/>
                <w:rtl/>
                <w:lang w:eastAsia="en-US" w:bidi="ar-DZ"/>
              </w:rPr>
              <w:t>0.</w:t>
            </w:r>
            <w:r w:rsidR="00B743D8">
              <w:rPr>
                <w:rFonts w:ascii="Calibri" w:eastAsia="Calibri" w:hAnsi="Calibri" w:cs="Arial" w:hint="cs"/>
                <w:rtl/>
                <w:lang w:eastAsia="en-US" w:bidi="ar-DZ"/>
              </w:rPr>
              <w:t>2</w:t>
            </w:r>
            <w:r>
              <w:rPr>
                <w:rFonts w:ascii="Calibri" w:eastAsia="Calibri" w:hAnsi="Calibri" w:cs="Arial" w:hint="cs"/>
                <w:rtl/>
                <w:lang w:eastAsia="en-US" w:bidi="ar-DZ"/>
              </w:rPr>
              <w:t>5ن*3</w:t>
            </w:r>
          </w:p>
          <w:p w:rsidR="00CA7641" w:rsidRDefault="00CA7641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CA7641" w:rsidRDefault="00CA7641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CA7641" w:rsidRDefault="00CA7641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CA7641" w:rsidRDefault="00157AFC" w:rsidP="00791781">
            <w:pPr>
              <w:rPr>
                <w:rFonts w:ascii="Calibri" w:eastAsia="Calibri" w:hAnsi="Calibri" w:cs="Arial" w:hint="cs"/>
                <w:rtl/>
                <w:lang w:eastAsia="en-US" w:bidi="ar-DZ"/>
              </w:rPr>
            </w:pPr>
            <w:r>
              <w:rPr>
                <w:rFonts w:ascii="Calibri" w:eastAsia="Calibri" w:hAnsi="Calibri" w:cs="Arial" w:hint="cs"/>
                <w:rtl/>
                <w:lang w:eastAsia="en-US" w:bidi="ar-DZ"/>
              </w:rPr>
              <w:t>0.25ن</w:t>
            </w:r>
          </w:p>
          <w:p w:rsidR="00157AFC" w:rsidRDefault="00157AFC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CA7641" w:rsidRDefault="00157AFC" w:rsidP="00791781">
            <w:pPr>
              <w:rPr>
                <w:rFonts w:ascii="Calibri" w:eastAsia="Calibri" w:hAnsi="Calibri" w:cs="Arial" w:hint="cs"/>
                <w:rtl/>
                <w:lang w:eastAsia="en-US" w:bidi="ar-DZ"/>
              </w:rPr>
            </w:pPr>
            <w:r>
              <w:rPr>
                <w:rFonts w:ascii="Calibri" w:eastAsia="Calibri" w:hAnsi="Calibri" w:cs="Arial" w:hint="cs"/>
                <w:rtl/>
                <w:lang w:eastAsia="en-US" w:bidi="ar-DZ"/>
              </w:rPr>
              <w:t>0.5</w:t>
            </w:r>
            <w:r w:rsidR="00CA7641">
              <w:rPr>
                <w:rFonts w:ascii="Calibri" w:eastAsia="Calibri" w:hAnsi="Calibri" w:cs="Arial" w:hint="cs"/>
                <w:rtl/>
                <w:lang w:eastAsia="en-US" w:bidi="ar-DZ"/>
              </w:rPr>
              <w:t>ن*2</w:t>
            </w:r>
          </w:p>
          <w:p w:rsidR="00CA7641" w:rsidRDefault="00CA7641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CA7641" w:rsidRDefault="00CA7641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CA7641" w:rsidRDefault="00CA7641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CA7641" w:rsidRDefault="00CA7641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CA7641" w:rsidRDefault="00CA7641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CA7641" w:rsidRDefault="00CA7641" w:rsidP="00791781">
            <w:pPr>
              <w:rPr>
                <w:rFonts w:ascii="Calibri" w:eastAsia="Calibri" w:hAnsi="Calibri" w:cs="Arial" w:hint="cs"/>
                <w:rtl/>
                <w:lang w:eastAsia="en-US" w:bidi="ar-DZ"/>
              </w:rPr>
            </w:pPr>
            <w:r>
              <w:rPr>
                <w:rFonts w:ascii="Calibri" w:eastAsia="Calibri" w:hAnsi="Calibri" w:cs="Arial" w:hint="cs"/>
                <w:rtl/>
                <w:lang w:eastAsia="en-US" w:bidi="ar-DZ"/>
              </w:rPr>
              <w:t>0.</w:t>
            </w:r>
            <w:r w:rsidR="002A43D4">
              <w:rPr>
                <w:rFonts w:ascii="Calibri" w:eastAsia="Calibri" w:hAnsi="Calibri" w:cs="Arial" w:hint="cs"/>
                <w:rtl/>
                <w:lang w:eastAsia="en-US" w:bidi="ar-DZ"/>
              </w:rPr>
              <w:t>2</w:t>
            </w:r>
            <w:r>
              <w:rPr>
                <w:rFonts w:ascii="Calibri" w:eastAsia="Calibri" w:hAnsi="Calibri" w:cs="Arial" w:hint="cs"/>
                <w:rtl/>
                <w:lang w:eastAsia="en-US" w:bidi="ar-DZ"/>
              </w:rPr>
              <w:t>5ن*2</w:t>
            </w:r>
          </w:p>
          <w:p w:rsidR="00CA7641" w:rsidRDefault="00CA7641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CA7641" w:rsidRDefault="00CA7641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CA7641" w:rsidRDefault="00CA7641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  <w:r>
              <w:rPr>
                <w:rFonts w:ascii="Calibri" w:eastAsia="Calibri" w:hAnsi="Calibri" w:cs="Arial" w:hint="cs"/>
                <w:rtl/>
                <w:lang w:eastAsia="en-US" w:bidi="ar-DZ"/>
              </w:rPr>
              <w:t>0.</w:t>
            </w:r>
            <w:r w:rsidR="001A6255">
              <w:rPr>
                <w:rFonts w:ascii="Calibri" w:eastAsia="Calibri" w:hAnsi="Calibri" w:cs="Arial" w:hint="cs"/>
                <w:rtl/>
                <w:lang w:eastAsia="en-US" w:bidi="ar-DZ"/>
              </w:rPr>
              <w:t>2</w:t>
            </w:r>
            <w:r>
              <w:rPr>
                <w:rFonts w:ascii="Calibri" w:eastAsia="Calibri" w:hAnsi="Calibri" w:cs="Arial" w:hint="cs"/>
                <w:rtl/>
                <w:lang w:eastAsia="en-US" w:bidi="ar-DZ"/>
              </w:rPr>
              <w:t>5ن*3</w:t>
            </w:r>
          </w:p>
          <w:p w:rsidR="00CA7641" w:rsidRDefault="00CA7641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CA7641" w:rsidRDefault="00CA7641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CA7641" w:rsidRDefault="00CA7641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CA7641" w:rsidRDefault="00CA7641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CA7641" w:rsidRDefault="00CA7641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CA7641" w:rsidRDefault="00CA7641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CA7641" w:rsidRDefault="00CA7641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CA7641" w:rsidRDefault="00CA7641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CA7641" w:rsidRDefault="00CA7641" w:rsidP="00791781">
            <w:pPr>
              <w:rPr>
                <w:rFonts w:ascii="Calibri" w:eastAsia="Calibri" w:hAnsi="Calibri" w:cs="Arial" w:hint="cs"/>
                <w:rtl/>
                <w:lang w:eastAsia="en-US" w:bidi="ar-DZ"/>
              </w:rPr>
            </w:pPr>
            <w:r>
              <w:rPr>
                <w:rFonts w:ascii="Calibri" w:eastAsia="Calibri" w:hAnsi="Calibri" w:cs="Arial" w:hint="cs"/>
                <w:rtl/>
                <w:lang w:eastAsia="en-US" w:bidi="ar-DZ"/>
              </w:rPr>
              <w:t>0.25*3</w:t>
            </w:r>
          </w:p>
          <w:p w:rsidR="00CA7641" w:rsidRDefault="00CA7641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CA7641" w:rsidRDefault="00CA7641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CA7641" w:rsidRDefault="00CA7641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CA7641" w:rsidRDefault="00CA7641" w:rsidP="00791781">
            <w:pPr>
              <w:rPr>
                <w:rFonts w:ascii="Calibri" w:eastAsia="Calibri" w:hAnsi="Calibri" w:cs="Arial" w:hint="cs"/>
                <w:rtl/>
                <w:lang w:eastAsia="en-US" w:bidi="ar-DZ"/>
              </w:rPr>
            </w:pPr>
            <w:r>
              <w:rPr>
                <w:rFonts w:ascii="Calibri" w:eastAsia="Calibri" w:hAnsi="Calibri" w:cs="Arial" w:hint="cs"/>
                <w:rtl/>
                <w:lang w:eastAsia="en-US" w:bidi="ar-DZ"/>
              </w:rPr>
              <w:t>0.25*3</w:t>
            </w:r>
          </w:p>
          <w:p w:rsidR="00CA7641" w:rsidRDefault="00CA7641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CA7641" w:rsidRDefault="00CA7641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CA7641" w:rsidRDefault="00CA7641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  <w:r>
              <w:rPr>
                <w:rFonts w:ascii="Calibri" w:eastAsia="Calibri" w:hAnsi="Calibri" w:cs="Arial" w:hint="cs"/>
                <w:rtl/>
                <w:lang w:eastAsia="en-US" w:bidi="ar-DZ"/>
              </w:rPr>
              <w:t>0.25*3</w:t>
            </w:r>
          </w:p>
          <w:p w:rsidR="00CA7641" w:rsidRDefault="00CA7641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CA7641" w:rsidRDefault="00CA7641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CA7641" w:rsidRDefault="00CA7641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CA7641" w:rsidRDefault="00CA7641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E54A14" w:rsidRDefault="00E54A14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E54A14" w:rsidRDefault="00E54A14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E54A14" w:rsidRDefault="00E54A14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E54A14" w:rsidRDefault="00E54A14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E54A14" w:rsidRDefault="00E54A14" w:rsidP="00791781">
            <w:pPr>
              <w:rPr>
                <w:rFonts w:ascii="Calibri" w:eastAsia="Calibri" w:hAnsi="Calibri" w:cs="Arial" w:hint="cs"/>
                <w:rtl/>
                <w:lang w:eastAsia="en-US" w:bidi="ar-DZ"/>
              </w:rPr>
            </w:pPr>
            <w:r>
              <w:rPr>
                <w:rFonts w:ascii="Calibri" w:eastAsia="Calibri" w:hAnsi="Calibri" w:cs="Arial" w:hint="cs"/>
                <w:rtl/>
                <w:lang w:eastAsia="en-US" w:bidi="ar-DZ"/>
              </w:rPr>
              <w:t>0.25ن</w:t>
            </w:r>
          </w:p>
          <w:p w:rsidR="00E54A14" w:rsidRDefault="00E54A14" w:rsidP="00791781">
            <w:pPr>
              <w:rPr>
                <w:rFonts w:ascii="Calibri" w:eastAsia="Calibri" w:hAnsi="Calibri" w:cs="Arial" w:hint="cs"/>
                <w:rtl/>
                <w:lang w:eastAsia="en-US" w:bidi="ar-DZ"/>
              </w:rPr>
            </w:pPr>
            <w:r>
              <w:rPr>
                <w:rFonts w:ascii="Calibri" w:eastAsia="Calibri" w:hAnsi="Calibri" w:cs="Arial" w:hint="cs"/>
                <w:rtl/>
                <w:lang w:eastAsia="en-US" w:bidi="ar-DZ"/>
              </w:rPr>
              <w:t>0.25ن</w:t>
            </w:r>
          </w:p>
          <w:p w:rsidR="00E54A14" w:rsidRDefault="00E54A14" w:rsidP="00791781">
            <w:pPr>
              <w:rPr>
                <w:rFonts w:ascii="Calibri" w:eastAsia="Calibri" w:hAnsi="Calibri" w:cs="Arial" w:hint="cs"/>
                <w:rtl/>
                <w:lang w:eastAsia="en-US" w:bidi="ar-DZ"/>
              </w:rPr>
            </w:pPr>
            <w:r>
              <w:rPr>
                <w:rFonts w:ascii="Calibri" w:eastAsia="Calibri" w:hAnsi="Calibri" w:cs="Arial" w:hint="cs"/>
                <w:rtl/>
                <w:lang w:eastAsia="en-US" w:bidi="ar-DZ"/>
              </w:rPr>
              <w:t>0.25ن</w:t>
            </w:r>
          </w:p>
          <w:p w:rsidR="00E54A14" w:rsidRDefault="00E54A14" w:rsidP="00791781">
            <w:pPr>
              <w:rPr>
                <w:rFonts w:ascii="Calibri" w:eastAsia="Calibri" w:hAnsi="Calibri" w:cs="Arial" w:hint="cs"/>
                <w:rtl/>
                <w:lang w:eastAsia="en-US" w:bidi="ar-DZ"/>
              </w:rPr>
            </w:pPr>
            <w:r>
              <w:rPr>
                <w:rFonts w:ascii="Calibri" w:eastAsia="Calibri" w:hAnsi="Calibri" w:cs="Arial" w:hint="cs"/>
                <w:rtl/>
                <w:lang w:eastAsia="en-US" w:bidi="ar-DZ"/>
              </w:rPr>
              <w:t>0.25ن</w:t>
            </w:r>
          </w:p>
          <w:p w:rsidR="00E54A14" w:rsidRDefault="00E54A14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E54A14" w:rsidRDefault="00E54A14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E54A14" w:rsidRDefault="00E54A14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E54A14" w:rsidRDefault="00E54A14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E54A14" w:rsidRDefault="00E54A14" w:rsidP="00791781">
            <w:pPr>
              <w:rPr>
                <w:rFonts w:ascii="Calibri" w:eastAsia="Calibri" w:hAnsi="Calibri" w:cs="Arial" w:hint="cs"/>
                <w:rtl/>
                <w:lang w:eastAsia="en-US" w:bidi="ar-DZ"/>
              </w:rPr>
            </w:pPr>
            <w:r>
              <w:rPr>
                <w:rFonts w:ascii="Calibri" w:eastAsia="Calibri" w:hAnsi="Calibri" w:cs="Arial" w:hint="cs"/>
                <w:rtl/>
                <w:lang w:eastAsia="en-US" w:bidi="ar-DZ"/>
              </w:rPr>
              <w:t>0.5ن*2</w:t>
            </w:r>
          </w:p>
          <w:p w:rsidR="00E54A14" w:rsidRDefault="00E54A14" w:rsidP="00791781">
            <w:pPr>
              <w:rPr>
                <w:rFonts w:ascii="Calibri" w:eastAsia="Calibri" w:hAnsi="Calibri" w:cs="Arial" w:hint="cs"/>
                <w:rtl/>
                <w:lang w:eastAsia="en-US" w:bidi="ar-DZ"/>
              </w:rPr>
            </w:pPr>
            <w:r>
              <w:rPr>
                <w:rFonts w:ascii="Calibri" w:eastAsia="Calibri" w:hAnsi="Calibri" w:cs="Arial" w:hint="cs"/>
                <w:rtl/>
                <w:lang w:eastAsia="en-US" w:bidi="ar-DZ"/>
              </w:rPr>
              <w:t>0.5ن*2</w:t>
            </w:r>
          </w:p>
          <w:p w:rsidR="00E54A14" w:rsidRDefault="00E54A14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E54A14" w:rsidRDefault="00E54A14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E54A14" w:rsidRDefault="00E54A14" w:rsidP="00791781">
            <w:pPr>
              <w:rPr>
                <w:rFonts w:ascii="Calibri" w:eastAsia="Calibri" w:hAnsi="Calibri" w:cs="Arial" w:hint="cs"/>
                <w:rtl/>
                <w:lang w:eastAsia="en-US" w:bidi="ar-DZ"/>
              </w:rPr>
            </w:pPr>
            <w:r>
              <w:rPr>
                <w:rFonts w:ascii="Calibri" w:eastAsia="Calibri" w:hAnsi="Calibri" w:cs="Arial" w:hint="cs"/>
                <w:rtl/>
                <w:lang w:eastAsia="en-US" w:bidi="ar-DZ"/>
              </w:rPr>
              <w:t>3.5ن</w:t>
            </w:r>
          </w:p>
          <w:p w:rsidR="00E54A14" w:rsidRDefault="00E54A14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E54A14" w:rsidRDefault="00E54A14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E54A14" w:rsidRDefault="00E54A14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E54A14" w:rsidRDefault="00E54A14" w:rsidP="00791781">
            <w:pPr>
              <w:rPr>
                <w:rFonts w:ascii="Calibri" w:eastAsia="Calibri" w:hAnsi="Calibri" w:cs="Arial" w:hint="cs"/>
                <w:rtl/>
                <w:lang w:eastAsia="en-US" w:bidi="ar-DZ"/>
              </w:rPr>
            </w:pPr>
            <w:r>
              <w:rPr>
                <w:rFonts w:ascii="Calibri" w:eastAsia="Calibri" w:hAnsi="Calibri" w:cs="Arial" w:hint="cs"/>
                <w:rtl/>
                <w:lang w:eastAsia="en-US" w:bidi="ar-DZ"/>
              </w:rPr>
              <w:t>1ن</w:t>
            </w:r>
          </w:p>
          <w:p w:rsidR="00E54A14" w:rsidRDefault="00E54A14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E54A14" w:rsidRDefault="00E54A14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E54A14" w:rsidRDefault="00E54A14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E54A14" w:rsidRDefault="00E54A14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E54A14" w:rsidRDefault="00E54A14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E54A14" w:rsidRDefault="00E54A14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E54A14" w:rsidRDefault="00E54A14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E54A14" w:rsidRDefault="00E54A14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  <w:r>
              <w:rPr>
                <w:rFonts w:ascii="Calibri" w:eastAsia="Calibri" w:hAnsi="Calibri" w:cs="Arial" w:hint="cs"/>
                <w:rtl/>
                <w:lang w:eastAsia="en-US" w:bidi="ar-DZ"/>
              </w:rPr>
              <w:t>0.5ن</w:t>
            </w:r>
          </w:p>
          <w:p w:rsidR="00E54A14" w:rsidRDefault="00E54A14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  <w:p w:rsidR="00E54A14" w:rsidRPr="00791781" w:rsidRDefault="00E54A14" w:rsidP="00791781">
            <w:pPr>
              <w:rPr>
                <w:rFonts w:ascii="Calibri" w:eastAsia="Calibri" w:hAnsi="Calibri" w:cs="Arial"/>
                <w:rtl/>
                <w:lang w:eastAsia="en-US" w:bidi="ar-DZ"/>
              </w:rPr>
            </w:pPr>
          </w:p>
        </w:tc>
      </w:tr>
    </w:tbl>
    <w:p w:rsidR="006450A2" w:rsidRPr="006450A2" w:rsidRDefault="006450A2" w:rsidP="006450A2">
      <w:pPr>
        <w:spacing w:after="0" w:line="240" w:lineRule="auto"/>
        <w:rPr>
          <w:rFonts w:ascii="Calibri" w:eastAsia="Calibri" w:hAnsi="Calibri" w:cs="Arial"/>
          <w:sz w:val="24"/>
          <w:szCs w:val="24"/>
          <w:u w:val="single"/>
          <w:rtl/>
          <w:lang w:eastAsia="en-US" w:bidi="ar-DZ"/>
        </w:rPr>
      </w:pPr>
    </w:p>
    <w:p w:rsidR="006450A2" w:rsidRPr="006450A2" w:rsidRDefault="006450A2" w:rsidP="006450A2">
      <w:pPr>
        <w:spacing w:after="0" w:line="240" w:lineRule="auto"/>
        <w:ind w:left="184"/>
        <w:rPr>
          <w:rFonts w:ascii="Arabic Typesetting" w:eastAsia="Calibri" w:hAnsi="Arabic Typesetting" w:cs="Arabic Typesetting"/>
          <w:sz w:val="36"/>
          <w:szCs w:val="36"/>
          <w:lang w:eastAsia="en-US" w:bidi="ar-DZ"/>
        </w:rPr>
      </w:pPr>
    </w:p>
    <w:p w:rsidR="00EF7370" w:rsidRPr="00877A7D" w:rsidRDefault="00EF7370" w:rsidP="00877A7D">
      <w:pPr>
        <w:spacing w:line="240" w:lineRule="auto"/>
        <w:rPr>
          <w:rFonts w:ascii="Traditional Arabic" w:hAnsi="Traditional Arabic" w:cs="Traditional Arabic"/>
          <w:sz w:val="32"/>
          <w:szCs w:val="32"/>
          <w:lang w:bidi="ar-DZ"/>
        </w:rPr>
      </w:pPr>
    </w:p>
    <w:sectPr w:rsidR="00EF7370" w:rsidRPr="00877A7D" w:rsidSect="0018307F">
      <w:pgSz w:w="11906" w:h="16838"/>
      <w:pgMar w:top="284" w:right="340" w:bottom="284" w:left="34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8761D5"/>
    <w:multiLevelType w:val="hybridMultilevel"/>
    <w:tmpl w:val="DACC4E18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4C21DC"/>
    <w:multiLevelType w:val="hybridMultilevel"/>
    <w:tmpl w:val="665676EE"/>
    <w:lvl w:ilvl="0" w:tplc="08E463E4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B96843"/>
    <w:multiLevelType w:val="multilevel"/>
    <w:tmpl w:val="22D6EB82"/>
    <w:lvl w:ilvl="0">
      <w:start w:val="1"/>
      <w:numFmt w:val="decimal"/>
      <w:pStyle w:val="Titre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4F0A7819"/>
    <w:multiLevelType w:val="hybridMultilevel"/>
    <w:tmpl w:val="302088A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12B31AD"/>
    <w:multiLevelType w:val="hybridMultilevel"/>
    <w:tmpl w:val="3580F3C0"/>
    <w:lvl w:ilvl="0" w:tplc="5F40B5F0">
      <w:numFmt w:val="bullet"/>
      <w:lvlText w:val="-"/>
      <w:lvlJc w:val="left"/>
      <w:pPr>
        <w:ind w:left="446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5">
    <w:nsid w:val="71E404F6"/>
    <w:multiLevelType w:val="hybridMultilevel"/>
    <w:tmpl w:val="55482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CF20054">
      <w:start w:val="1"/>
      <w:numFmt w:val="arabicAlpha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C077999"/>
    <w:multiLevelType w:val="hybridMultilevel"/>
    <w:tmpl w:val="644ACC3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CC9030F"/>
    <w:multiLevelType w:val="hybridMultilevel"/>
    <w:tmpl w:val="DF8EF88A"/>
    <w:lvl w:ilvl="0" w:tplc="56BE53AA">
      <w:numFmt w:val="bullet"/>
      <w:lvlText w:val="-"/>
      <w:lvlJc w:val="left"/>
      <w:pPr>
        <w:ind w:left="1440" w:hanging="360"/>
      </w:pPr>
      <w:rPr>
        <w:rFonts w:ascii="Adobe Arabic" w:eastAsiaTheme="minorHAnsi" w:hAnsi="Adobe Arabic" w:cs="Adobe Arabic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5"/>
  </w:num>
  <w:num w:numId="7">
    <w:abstractNumId w:val="3"/>
  </w:num>
  <w:num w:numId="8">
    <w:abstractNumId w:val="4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07F"/>
    <w:rsid w:val="000021D8"/>
    <w:rsid w:val="00014892"/>
    <w:rsid w:val="000377DA"/>
    <w:rsid w:val="00081C88"/>
    <w:rsid w:val="0009090A"/>
    <w:rsid w:val="0009731A"/>
    <w:rsid w:val="000B35C0"/>
    <w:rsid w:val="00114D87"/>
    <w:rsid w:val="001371F2"/>
    <w:rsid w:val="00157AFC"/>
    <w:rsid w:val="0018307F"/>
    <w:rsid w:val="001A6255"/>
    <w:rsid w:val="001A6840"/>
    <w:rsid w:val="001C260E"/>
    <w:rsid w:val="001C2747"/>
    <w:rsid w:val="001C7CD9"/>
    <w:rsid w:val="001E3528"/>
    <w:rsid w:val="001F4ADE"/>
    <w:rsid w:val="0021624F"/>
    <w:rsid w:val="00216B98"/>
    <w:rsid w:val="002315F1"/>
    <w:rsid w:val="00263B14"/>
    <w:rsid w:val="00291D4D"/>
    <w:rsid w:val="002A0DBF"/>
    <w:rsid w:val="002A43D4"/>
    <w:rsid w:val="002F5716"/>
    <w:rsid w:val="0030064D"/>
    <w:rsid w:val="0030226D"/>
    <w:rsid w:val="003037DB"/>
    <w:rsid w:val="00351291"/>
    <w:rsid w:val="00357D16"/>
    <w:rsid w:val="00373FA4"/>
    <w:rsid w:val="003761FB"/>
    <w:rsid w:val="00383467"/>
    <w:rsid w:val="0039161E"/>
    <w:rsid w:val="00401909"/>
    <w:rsid w:val="00425113"/>
    <w:rsid w:val="004367C8"/>
    <w:rsid w:val="004671A7"/>
    <w:rsid w:val="004827E0"/>
    <w:rsid w:val="00495DD9"/>
    <w:rsid w:val="004A447D"/>
    <w:rsid w:val="00505BBB"/>
    <w:rsid w:val="00507921"/>
    <w:rsid w:val="00524AAB"/>
    <w:rsid w:val="00540FF9"/>
    <w:rsid w:val="005633E3"/>
    <w:rsid w:val="0056580D"/>
    <w:rsid w:val="0058529F"/>
    <w:rsid w:val="005A2D30"/>
    <w:rsid w:val="005D2ACF"/>
    <w:rsid w:val="005E4A71"/>
    <w:rsid w:val="006450A2"/>
    <w:rsid w:val="0066079D"/>
    <w:rsid w:val="00667F3E"/>
    <w:rsid w:val="006A4E2C"/>
    <w:rsid w:val="006B5688"/>
    <w:rsid w:val="006B5E10"/>
    <w:rsid w:val="0070525C"/>
    <w:rsid w:val="00723996"/>
    <w:rsid w:val="00746C2E"/>
    <w:rsid w:val="00752512"/>
    <w:rsid w:val="00791781"/>
    <w:rsid w:val="00793AD9"/>
    <w:rsid w:val="007B1507"/>
    <w:rsid w:val="007B15AC"/>
    <w:rsid w:val="007D2CB7"/>
    <w:rsid w:val="007F0146"/>
    <w:rsid w:val="007F07BD"/>
    <w:rsid w:val="00844E77"/>
    <w:rsid w:val="00856BCC"/>
    <w:rsid w:val="00865240"/>
    <w:rsid w:val="00877A7D"/>
    <w:rsid w:val="0088096E"/>
    <w:rsid w:val="00883C37"/>
    <w:rsid w:val="008863FC"/>
    <w:rsid w:val="00897889"/>
    <w:rsid w:val="008A193B"/>
    <w:rsid w:val="008A5C99"/>
    <w:rsid w:val="008B3A8F"/>
    <w:rsid w:val="00903D11"/>
    <w:rsid w:val="009321E2"/>
    <w:rsid w:val="00935123"/>
    <w:rsid w:val="00944021"/>
    <w:rsid w:val="00951A13"/>
    <w:rsid w:val="009648DC"/>
    <w:rsid w:val="009D638D"/>
    <w:rsid w:val="00A24305"/>
    <w:rsid w:val="00A274E6"/>
    <w:rsid w:val="00A536D9"/>
    <w:rsid w:val="00A7426A"/>
    <w:rsid w:val="00A74CD3"/>
    <w:rsid w:val="00AF4527"/>
    <w:rsid w:val="00B33C04"/>
    <w:rsid w:val="00B53068"/>
    <w:rsid w:val="00B57FEE"/>
    <w:rsid w:val="00B743D8"/>
    <w:rsid w:val="00B972C4"/>
    <w:rsid w:val="00BB5C3F"/>
    <w:rsid w:val="00BC3A09"/>
    <w:rsid w:val="00BC71E6"/>
    <w:rsid w:val="00BD44D7"/>
    <w:rsid w:val="00C07FED"/>
    <w:rsid w:val="00C24094"/>
    <w:rsid w:val="00C240FC"/>
    <w:rsid w:val="00C56373"/>
    <w:rsid w:val="00C62C0F"/>
    <w:rsid w:val="00C62DF0"/>
    <w:rsid w:val="00C702F4"/>
    <w:rsid w:val="00C738A2"/>
    <w:rsid w:val="00CA3C8F"/>
    <w:rsid w:val="00CA6C01"/>
    <w:rsid w:val="00CA6D08"/>
    <w:rsid w:val="00CA7641"/>
    <w:rsid w:val="00CE7BF0"/>
    <w:rsid w:val="00CF4717"/>
    <w:rsid w:val="00CF5DB0"/>
    <w:rsid w:val="00CF79E6"/>
    <w:rsid w:val="00D741F6"/>
    <w:rsid w:val="00D77F56"/>
    <w:rsid w:val="00D913B2"/>
    <w:rsid w:val="00DB3388"/>
    <w:rsid w:val="00E24DDC"/>
    <w:rsid w:val="00E437DB"/>
    <w:rsid w:val="00E54A14"/>
    <w:rsid w:val="00E67833"/>
    <w:rsid w:val="00E95C09"/>
    <w:rsid w:val="00EC22D2"/>
    <w:rsid w:val="00ED1F65"/>
    <w:rsid w:val="00EE1015"/>
    <w:rsid w:val="00EE55C2"/>
    <w:rsid w:val="00EF59BA"/>
    <w:rsid w:val="00EF7370"/>
    <w:rsid w:val="00F0573E"/>
    <w:rsid w:val="00F17031"/>
    <w:rsid w:val="00F45A87"/>
    <w:rsid w:val="00F83E2B"/>
    <w:rsid w:val="00F9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ACCBC4A-2AF5-4DB4-BFBE-25571F5B0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6D08"/>
    <w:pPr>
      <w:bidi/>
    </w:pPr>
    <w:rPr>
      <w:rFonts w:eastAsiaTheme="minorEastAsia"/>
      <w:lang w:val="fr-FR" w:eastAsia="fr-FR"/>
    </w:rPr>
  </w:style>
  <w:style w:type="paragraph" w:styleId="Titre5">
    <w:name w:val="heading 5"/>
    <w:basedOn w:val="Normal"/>
    <w:next w:val="Normal"/>
    <w:link w:val="Titre5Car"/>
    <w:qFormat/>
    <w:rsid w:val="00CA6D08"/>
    <w:pPr>
      <w:keepNext/>
      <w:framePr w:hSpace="141" w:wrap="notBeside" w:hAnchor="margin" w:xAlign="center" w:y="-700"/>
      <w:numPr>
        <w:numId w:val="2"/>
      </w:numPr>
      <w:tabs>
        <w:tab w:val="clear" w:pos="720"/>
        <w:tab w:val="num" w:pos="360"/>
      </w:tabs>
      <w:spacing w:after="0" w:line="360" w:lineRule="auto"/>
      <w:ind w:left="360" w:hanging="360"/>
      <w:outlineLvl w:val="4"/>
    </w:pPr>
    <w:rPr>
      <w:rFonts w:ascii="Times New Roman" w:eastAsia="Times New Roman" w:hAnsi="Times New Roman" w:cs="Times New Roman"/>
      <w:b/>
      <w:bCs/>
      <w:sz w:val="24"/>
      <w:szCs w:val="24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5Car">
    <w:name w:val="Titre 5 Car"/>
    <w:basedOn w:val="Policepardfaut"/>
    <w:link w:val="Titre5"/>
    <w:rsid w:val="00CA6D08"/>
    <w:rPr>
      <w:rFonts w:ascii="Times New Roman" w:eastAsia="Times New Roman" w:hAnsi="Times New Roman" w:cs="Times New Roman"/>
      <w:b/>
      <w:bCs/>
      <w:sz w:val="24"/>
      <w:szCs w:val="24"/>
      <w:lang w:val="fr-FR" w:eastAsia="fr-FR" w:bidi="ar-DZ"/>
    </w:rPr>
  </w:style>
  <w:style w:type="paragraph" w:styleId="Paragraphedeliste">
    <w:name w:val="List Paragraph"/>
    <w:basedOn w:val="Normal"/>
    <w:uiPriority w:val="34"/>
    <w:qFormat/>
    <w:rsid w:val="00CA6D08"/>
    <w:pPr>
      <w:bidi w:val="0"/>
      <w:ind w:left="720"/>
      <w:contextualSpacing/>
    </w:pPr>
  </w:style>
  <w:style w:type="paragraph" w:customStyle="1" w:styleId="Gdmath">
    <w:name w:val="Gdmath"/>
    <w:basedOn w:val="Normal"/>
    <w:link w:val="GdmathCar"/>
    <w:rsid w:val="00CF79E6"/>
    <w:rPr>
      <w:rFonts w:ascii="Times New Roman" w:hAnsi="Times New Roman" w:cs="Times New Roman"/>
      <w:noProof/>
      <w:color w:val="000000"/>
      <w:sz w:val="24"/>
      <w:lang w:val="en-US" w:eastAsia="en-US"/>
    </w:rPr>
  </w:style>
  <w:style w:type="character" w:customStyle="1" w:styleId="GdmathCar">
    <w:name w:val="Gdmath Car"/>
    <w:basedOn w:val="Policepardfaut"/>
    <w:link w:val="Gdmath"/>
    <w:rsid w:val="00CF79E6"/>
    <w:rPr>
      <w:rFonts w:ascii="Times New Roman" w:eastAsiaTheme="minorEastAsia" w:hAnsi="Times New Roman" w:cs="Times New Roman"/>
      <w:noProof/>
      <w:color w:val="000000"/>
      <w:sz w:val="24"/>
    </w:rPr>
  </w:style>
  <w:style w:type="table" w:styleId="Grilledutableau">
    <w:name w:val="Table Grid"/>
    <w:basedOn w:val="TableauNormal"/>
    <w:uiPriority w:val="39"/>
    <w:rsid w:val="006450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1">
    <w:name w:val="Grille du tableau11"/>
    <w:basedOn w:val="TableauNormal"/>
    <w:next w:val="Grilledutableau"/>
    <w:uiPriority w:val="59"/>
    <w:rsid w:val="006450A2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25.bin"/><Relationship Id="rId42" Type="http://schemas.microsoft.com/office/2007/relationships/hdphoto" Target="media/hdphoto2.wdp"/><Relationship Id="rId47" Type="http://schemas.openxmlformats.org/officeDocument/2006/relationships/image" Target="media/image15.png"/><Relationship Id="rId63" Type="http://schemas.openxmlformats.org/officeDocument/2006/relationships/image" Target="media/image110.wmf"/><Relationship Id="rId68" Type="http://schemas.openxmlformats.org/officeDocument/2006/relationships/oleObject" Target="embeddings/oleObject8.bin"/><Relationship Id="rId84" Type="http://schemas.openxmlformats.org/officeDocument/2006/relationships/oleObject" Target="embeddings/oleObject19.bin"/><Relationship Id="rId89" Type="http://schemas.openxmlformats.org/officeDocument/2006/relationships/image" Target="media/image18.svg"/><Relationship Id="rId112" Type="http://schemas.openxmlformats.org/officeDocument/2006/relationships/image" Target="media/image33.wmf"/><Relationship Id="rId133" Type="http://schemas.openxmlformats.org/officeDocument/2006/relationships/image" Target="media/image43.wmf"/><Relationship Id="rId138" Type="http://schemas.openxmlformats.org/officeDocument/2006/relationships/image" Target="media/image45.wmf"/><Relationship Id="rId154" Type="http://schemas.openxmlformats.org/officeDocument/2006/relationships/oleObject" Target="embeddings/oleObject49.bin"/><Relationship Id="rId159" Type="http://schemas.openxmlformats.org/officeDocument/2006/relationships/oleObject" Target="embeddings/oleObject53.bin"/><Relationship Id="rId170" Type="http://schemas.openxmlformats.org/officeDocument/2006/relationships/fontTable" Target="fontTable.xml"/><Relationship Id="rId107" Type="http://schemas.openxmlformats.org/officeDocument/2006/relationships/image" Target="media/image33.svg"/><Relationship Id="rId53" Type="http://schemas.microsoft.com/office/2007/relationships/hdphoto" Target="media/hdphoto5.wdp"/><Relationship Id="rId58" Type="http://schemas.openxmlformats.org/officeDocument/2006/relationships/image" Target="media/image10.wmf"/><Relationship Id="rId74" Type="http://schemas.openxmlformats.org/officeDocument/2006/relationships/image" Target="media/image14.wmf"/><Relationship Id="rId79" Type="http://schemas.openxmlformats.org/officeDocument/2006/relationships/oleObject" Target="embeddings/oleObject16.bin"/><Relationship Id="rId102" Type="http://schemas.openxmlformats.org/officeDocument/2006/relationships/image" Target="media/image26.svg"/><Relationship Id="rId123" Type="http://schemas.openxmlformats.org/officeDocument/2006/relationships/oleObject" Target="embeddings/oleObject28.bin"/><Relationship Id="rId128" Type="http://schemas.openxmlformats.org/officeDocument/2006/relationships/image" Target="media/image41.wmf"/><Relationship Id="rId144" Type="http://schemas.openxmlformats.org/officeDocument/2006/relationships/oleObject" Target="embeddings/oleObject40.bin"/><Relationship Id="rId149" Type="http://schemas.openxmlformats.org/officeDocument/2006/relationships/oleObject" Target="embeddings/oleObject44.bin"/><Relationship Id="rId5" Type="http://schemas.openxmlformats.org/officeDocument/2006/relationships/webSettings" Target="webSettings.xml"/><Relationship Id="rId90" Type="http://schemas.openxmlformats.org/officeDocument/2006/relationships/image" Target="media/image21.png"/><Relationship Id="rId95" Type="http://schemas.openxmlformats.org/officeDocument/2006/relationships/image" Target="media/image22.wmf"/><Relationship Id="rId160" Type="http://schemas.openxmlformats.org/officeDocument/2006/relationships/oleObject" Target="embeddings/oleObject54.bin"/><Relationship Id="rId165" Type="http://schemas.openxmlformats.org/officeDocument/2006/relationships/oleObject" Target="embeddings/oleObject59.bin"/><Relationship Id="rId43" Type="http://schemas.openxmlformats.org/officeDocument/2006/relationships/image" Target="media/image4.png"/><Relationship Id="rId48" Type="http://schemas.openxmlformats.org/officeDocument/2006/relationships/image" Target="media/image16.png"/><Relationship Id="rId64" Type="http://schemas.openxmlformats.org/officeDocument/2006/relationships/oleObject" Target="embeddings/oleObject5.bin"/><Relationship Id="rId69" Type="http://schemas.openxmlformats.org/officeDocument/2006/relationships/image" Target="media/image90.wmf"/><Relationship Id="rId113" Type="http://schemas.openxmlformats.org/officeDocument/2006/relationships/oleObject" Target="embeddings/oleObject23.bin"/><Relationship Id="rId118" Type="http://schemas.openxmlformats.org/officeDocument/2006/relationships/image" Target="media/image36.wmf"/><Relationship Id="rId134" Type="http://schemas.openxmlformats.org/officeDocument/2006/relationships/oleObject" Target="embeddings/oleObject34.bin"/><Relationship Id="rId139" Type="http://schemas.openxmlformats.org/officeDocument/2006/relationships/oleObject" Target="embeddings/oleObject37.bin"/><Relationship Id="rId8" Type="http://schemas.openxmlformats.org/officeDocument/2006/relationships/image" Target="media/image2.png"/><Relationship Id="rId51" Type="http://schemas.microsoft.com/office/2007/relationships/hdphoto" Target="media/hdphoto4.wdp"/><Relationship Id="rId72" Type="http://schemas.openxmlformats.org/officeDocument/2006/relationships/oleObject" Target="embeddings/oleObject10.bin"/><Relationship Id="rId80" Type="http://schemas.openxmlformats.org/officeDocument/2006/relationships/oleObject" Target="embeddings/oleObject17.bin"/><Relationship Id="rId85" Type="http://schemas.openxmlformats.org/officeDocument/2006/relationships/image" Target="media/image18.png"/><Relationship Id="rId93" Type="http://schemas.openxmlformats.org/officeDocument/2006/relationships/image" Target="media/image21.wmf"/><Relationship Id="rId98" Type="http://schemas.openxmlformats.org/officeDocument/2006/relationships/image" Target="media/image25.png"/><Relationship Id="rId121" Type="http://schemas.openxmlformats.org/officeDocument/2006/relationships/oleObject" Target="embeddings/oleObject27.bin"/><Relationship Id="rId142" Type="http://schemas.openxmlformats.org/officeDocument/2006/relationships/oleObject" Target="embeddings/oleObject39.bin"/><Relationship Id="rId150" Type="http://schemas.openxmlformats.org/officeDocument/2006/relationships/oleObject" Target="embeddings/oleObject45.bin"/><Relationship Id="rId155" Type="http://schemas.openxmlformats.org/officeDocument/2006/relationships/oleObject" Target="embeddings/oleObject50.bin"/><Relationship Id="rId163" Type="http://schemas.openxmlformats.org/officeDocument/2006/relationships/oleObject" Target="embeddings/oleObject57.bin"/><Relationship Id="rId171" Type="http://schemas.openxmlformats.org/officeDocument/2006/relationships/theme" Target="theme/theme1.xml"/><Relationship Id="rId3" Type="http://schemas.openxmlformats.org/officeDocument/2006/relationships/styles" Target="styles.xml"/><Relationship Id="rId46" Type="http://schemas.microsoft.com/office/2007/relationships/hdphoto" Target="media/hdphoto3.wdp"/><Relationship Id="rId59" Type="http://schemas.openxmlformats.org/officeDocument/2006/relationships/oleObject" Target="embeddings/oleObject2.bin"/><Relationship Id="rId67" Type="http://schemas.openxmlformats.org/officeDocument/2006/relationships/oleObject" Target="embeddings/oleObject7.bin"/><Relationship Id="rId103" Type="http://schemas.openxmlformats.org/officeDocument/2006/relationships/image" Target="media/image28.png"/><Relationship Id="rId108" Type="http://schemas.openxmlformats.org/officeDocument/2006/relationships/image" Target="media/image31.png"/><Relationship Id="rId116" Type="http://schemas.openxmlformats.org/officeDocument/2006/relationships/image" Target="media/image35.wmf"/><Relationship Id="rId124" Type="http://schemas.openxmlformats.org/officeDocument/2006/relationships/image" Target="media/image39.wmf"/><Relationship Id="rId129" Type="http://schemas.openxmlformats.org/officeDocument/2006/relationships/oleObject" Target="embeddings/oleObject31.bin"/><Relationship Id="rId137" Type="http://schemas.openxmlformats.org/officeDocument/2006/relationships/oleObject" Target="embeddings/oleObject36.bin"/><Relationship Id="rId158" Type="http://schemas.openxmlformats.org/officeDocument/2006/relationships/oleObject" Target="embeddings/oleObject52.bin"/><Relationship Id="rId41" Type="http://schemas.openxmlformats.org/officeDocument/2006/relationships/image" Target="media/image3.png"/><Relationship Id="rId54" Type="http://schemas.openxmlformats.org/officeDocument/2006/relationships/image" Target="media/image80.png"/><Relationship Id="rId62" Type="http://schemas.openxmlformats.org/officeDocument/2006/relationships/oleObject" Target="embeddings/oleObject4.bin"/><Relationship Id="rId70" Type="http://schemas.openxmlformats.org/officeDocument/2006/relationships/oleObject" Target="embeddings/oleObject9.bin"/><Relationship Id="rId75" Type="http://schemas.openxmlformats.org/officeDocument/2006/relationships/oleObject" Target="embeddings/oleObject12.bin"/><Relationship Id="rId83" Type="http://schemas.openxmlformats.org/officeDocument/2006/relationships/image" Target="media/image150.wmf"/><Relationship Id="rId88" Type="http://schemas.openxmlformats.org/officeDocument/2006/relationships/image" Target="media/image20.png"/><Relationship Id="rId91" Type="http://schemas.openxmlformats.org/officeDocument/2006/relationships/image" Target="media/image22.jpeg"/><Relationship Id="rId96" Type="http://schemas.openxmlformats.org/officeDocument/2006/relationships/oleObject" Target="embeddings/oleObject21.bin"/><Relationship Id="rId111" Type="http://schemas.openxmlformats.org/officeDocument/2006/relationships/oleObject" Target="embeddings/oleObject22.bin"/><Relationship Id="rId132" Type="http://schemas.openxmlformats.org/officeDocument/2006/relationships/oleObject" Target="embeddings/oleObject33.bin"/><Relationship Id="rId140" Type="http://schemas.openxmlformats.org/officeDocument/2006/relationships/image" Target="media/image46.wmf"/><Relationship Id="rId145" Type="http://schemas.openxmlformats.org/officeDocument/2006/relationships/oleObject" Target="embeddings/oleObject41.bin"/><Relationship Id="rId153" Type="http://schemas.openxmlformats.org/officeDocument/2006/relationships/oleObject" Target="embeddings/oleObject48.bin"/><Relationship Id="rId161" Type="http://schemas.openxmlformats.org/officeDocument/2006/relationships/oleObject" Target="embeddings/oleObject55.bin"/><Relationship Id="rId166" Type="http://schemas.openxmlformats.org/officeDocument/2006/relationships/image" Target="media/image50.w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49" Type="http://schemas.openxmlformats.org/officeDocument/2006/relationships/image" Target="media/image17.png"/><Relationship Id="rId57" Type="http://schemas.openxmlformats.org/officeDocument/2006/relationships/oleObject" Target="embeddings/oleObject1.bin"/><Relationship Id="rId106" Type="http://schemas.openxmlformats.org/officeDocument/2006/relationships/image" Target="media/image30.png"/><Relationship Id="rId114" Type="http://schemas.openxmlformats.org/officeDocument/2006/relationships/image" Target="media/image34.wmf"/><Relationship Id="rId119" Type="http://schemas.openxmlformats.org/officeDocument/2006/relationships/oleObject" Target="embeddings/oleObject26.bin"/><Relationship Id="rId127" Type="http://schemas.openxmlformats.org/officeDocument/2006/relationships/oleObject" Target="embeddings/oleObject30.bin"/><Relationship Id="rId44" Type="http://schemas.openxmlformats.org/officeDocument/2006/relationships/image" Target="media/image5.png"/><Relationship Id="rId52" Type="http://schemas.openxmlformats.org/officeDocument/2006/relationships/image" Target="media/image8.png"/><Relationship Id="rId60" Type="http://schemas.openxmlformats.org/officeDocument/2006/relationships/image" Target="media/image11.wmf"/><Relationship Id="rId65" Type="http://schemas.openxmlformats.org/officeDocument/2006/relationships/oleObject" Target="embeddings/oleObject6.bin"/><Relationship Id="rId73" Type="http://schemas.openxmlformats.org/officeDocument/2006/relationships/oleObject" Target="embeddings/oleObject11.bin"/><Relationship Id="rId78" Type="http://schemas.openxmlformats.org/officeDocument/2006/relationships/oleObject" Target="embeddings/oleObject15.bin"/><Relationship Id="rId81" Type="http://schemas.openxmlformats.org/officeDocument/2006/relationships/image" Target="media/image15.wmf"/><Relationship Id="rId86" Type="http://schemas.openxmlformats.org/officeDocument/2006/relationships/image" Target="media/image15.svg"/><Relationship Id="rId94" Type="http://schemas.openxmlformats.org/officeDocument/2006/relationships/oleObject" Target="embeddings/oleObject20.bin"/><Relationship Id="rId99" Type="http://schemas.openxmlformats.org/officeDocument/2006/relationships/image" Target="media/image23.svg"/><Relationship Id="rId101" Type="http://schemas.openxmlformats.org/officeDocument/2006/relationships/image" Target="media/image27.png"/><Relationship Id="rId122" Type="http://schemas.openxmlformats.org/officeDocument/2006/relationships/image" Target="media/image38.wmf"/><Relationship Id="rId130" Type="http://schemas.openxmlformats.org/officeDocument/2006/relationships/image" Target="media/image42.wmf"/><Relationship Id="rId135" Type="http://schemas.openxmlformats.org/officeDocument/2006/relationships/oleObject" Target="embeddings/oleObject35.bin"/><Relationship Id="rId143" Type="http://schemas.openxmlformats.org/officeDocument/2006/relationships/image" Target="media/image47.wmf"/><Relationship Id="rId148" Type="http://schemas.openxmlformats.org/officeDocument/2006/relationships/oleObject" Target="embeddings/oleObject43.bin"/><Relationship Id="rId151" Type="http://schemas.openxmlformats.org/officeDocument/2006/relationships/oleObject" Target="embeddings/oleObject46.bin"/><Relationship Id="rId156" Type="http://schemas.openxmlformats.org/officeDocument/2006/relationships/image" Target="media/image49.wmf"/><Relationship Id="rId164" Type="http://schemas.openxmlformats.org/officeDocument/2006/relationships/oleObject" Target="embeddings/oleObject58.bin"/><Relationship Id="rId169" Type="http://schemas.openxmlformats.org/officeDocument/2006/relationships/oleObject" Target="embeddings/oleObject61.bin"/><Relationship Id="rId4" Type="http://schemas.openxmlformats.org/officeDocument/2006/relationships/settings" Target="settings.xml"/><Relationship Id="rId39" Type="http://schemas.openxmlformats.org/officeDocument/2006/relationships/image" Target="media/image90.png"/><Relationship Id="rId109" Type="http://schemas.openxmlformats.org/officeDocument/2006/relationships/image" Target="media/image31.svg"/><Relationship Id="rId50" Type="http://schemas.openxmlformats.org/officeDocument/2006/relationships/image" Target="media/image7.png"/><Relationship Id="rId55" Type="http://schemas.microsoft.com/office/2007/relationships/hdphoto" Target="media/hdphoto50.wdp"/><Relationship Id="rId76" Type="http://schemas.openxmlformats.org/officeDocument/2006/relationships/oleObject" Target="embeddings/oleObject13.bin"/><Relationship Id="rId97" Type="http://schemas.openxmlformats.org/officeDocument/2006/relationships/image" Target="media/image24.png"/><Relationship Id="rId104" Type="http://schemas.openxmlformats.org/officeDocument/2006/relationships/image" Target="media/image300.png"/><Relationship Id="rId120" Type="http://schemas.openxmlformats.org/officeDocument/2006/relationships/image" Target="media/image37.wmf"/><Relationship Id="rId125" Type="http://schemas.openxmlformats.org/officeDocument/2006/relationships/oleObject" Target="embeddings/oleObject29.bin"/><Relationship Id="rId141" Type="http://schemas.openxmlformats.org/officeDocument/2006/relationships/oleObject" Target="embeddings/oleObject38.bin"/><Relationship Id="rId146" Type="http://schemas.openxmlformats.org/officeDocument/2006/relationships/oleObject" Target="embeddings/oleObject42.bin"/><Relationship Id="rId167" Type="http://schemas.openxmlformats.org/officeDocument/2006/relationships/oleObject" Target="embeddings/oleObject60.bin"/><Relationship Id="rId7" Type="http://schemas.microsoft.com/office/2007/relationships/hdphoto" Target="media/hdphoto1.wdp"/><Relationship Id="rId71" Type="http://schemas.openxmlformats.org/officeDocument/2006/relationships/image" Target="media/image13.wmf"/><Relationship Id="rId92" Type="http://schemas.openxmlformats.org/officeDocument/2006/relationships/image" Target="media/image23.png"/><Relationship Id="rId162" Type="http://schemas.openxmlformats.org/officeDocument/2006/relationships/oleObject" Target="embeddings/oleObject56.bin"/><Relationship Id="rId2" Type="http://schemas.openxmlformats.org/officeDocument/2006/relationships/numbering" Target="numbering.xml"/><Relationship Id="rId40" Type="http://schemas.openxmlformats.org/officeDocument/2006/relationships/image" Target="media/image10.png"/><Relationship Id="rId45" Type="http://schemas.openxmlformats.org/officeDocument/2006/relationships/image" Target="media/image6.png"/><Relationship Id="rId66" Type="http://schemas.openxmlformats.org/officeDocument/2006/relationships/image" Target="media/image12.wmf"/><Relationship Id="rId87" Type="http://schemas.openxmlformats.org/officeDocument/2006/relationships/image" Target="media/image19.jpeg"/><Relationship Id="rId110" Type="http://schemas.openxmlformats.org/officeDocument/2006/relationships/image" Target="media/image32.wmf"/><Relationship Id="rId115" Type="http://schemas.openxmlformats.org/officeDocument/2006/relationships/oleObject" Target="embeddings/oleObject24.bin"/><Relationship Id="rId131" Type="http://schemas.openxmlformats.org/officeDocument/2006/relationships/oleObject" Target="embeddings/oleObject32.bin"/><Relationship Id="rId136" Type="http://schemas.openxmlformats.org/officeDocument/2006/relationships/image" Target="media/image44.wmf"/><Relationship Id="rId157" Type="http://schemas.openxmlformats.org/officeDocument/2006/relationships/oleObject" Target="embeddings/oleObject51.bin"/><Relationship Id="rId61" Type="http://schemas.openxmlformats.org/officeDocument/2006/relationships/oleObject" Target="embeddings/oleObject3.bin"/><Relationship Id="rId82" Type="http://schemas.openxmlformats.org/officeDocument/2006/relationships/oleObject" Target="embeddings/oleObject18.bin"/><Relationship Id="rId152" Type="http://schemas.openxmlformats.org/officeDocument/2006/relationships/oleObject" Target="embeddings/oleObject47.bin"/><Relationship Id="rId56" Type="http://schemas.openxmlformats.org/officeDocument/2006/relationships/image" Target="media/image9.wmf"/><Relationship Id="rId77" Type="http://schemas.openxmlformats.org/officeDocument/2006/relationships/oleObject" Target="embeddings/oleObject14.bin"/><Relationship Id="rId100" Type="http://schemas.openxmlformats.org/officeDocument/2006/relationships/image" Target="media/image26.png"/><Relationship Id="rId105" Type="http://schemas.openxmlformats.org/officeDocument/2006/relationships/image" Target="media/image29.png"/><Relationship Id="rId126" Type="http://schemas.openxmlformats.org/officeDocument/2006/relationships/image" Target="media/image40.wmf"/><Relationship Id="rId147" Type="http://schemas.openxmlformats.org/officeDocument/2006/relationships/image" Target="media/image48.wmf"/><Relationship Id="rId168" Type="http://schemas.openxmlformats.org/officeDocument/2006/relationships/image" Target="media/image5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hadraoui\AppData\Roaming\Microsoft\Templates\MS-14.dotm" TargetMode="Externa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FA587B-17C9-4F25-88D4-29FECEEA3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MS-14.dotm</Template>
  <TotalTime>208</TotalTime>
  <Pages>4</Pages>
  <Words>1028</Words>
  <Characters>5862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khadraoui</dc:creator>
  <cp:keywords/>
  <dc:description/>
  <cp:lastModifiedBy>khadraoui</cp:lastModifiedBy>
  <cp:revision>134</cp:revision>
  <dcterms:created xsi:type="dcterms:W3CDTF">2024-02-23T19:14:00Z</dcterms:created>
  <dcterms:modified xsi:type="dcterms:W3CDTF">2024-03-01T11:24:00Z</dcterms:modified>
</cp:coreProperties>
</file>
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0" w:type="auto"/>
        <w:tblLook w:val="04A0" w:firstRow="1" w:lastRow="0" w:firstColumn="1" w:lastColumn="0" w:noHBand="0" w:noVBand="1"/>
      </w:tblPr>
      <w:tblGrid>
        <w:gridCol w:w="1894"/>
        <w:gridCol w:w="6441"/>
        <w:gridCol w:w="2427"/>
      </w:tblGrid>
      <w:tr w:rsidR="008C10F9" w:rsidRPr="008C10F9" w:rsidTr="008C10F9">
        <w:trPr>
          <w:trHeight w:val="467"/>
        </w:trPr>
        <w:tc>
          <w:tcPr>
            <w:tcW w:w="1970" w:type="dxa"/>
            <w:vAlign w:val="center"/>
          </w:tcPr>
          <w:p w:rsidR="008C10F9" w:rsidRPr="008C10F9" w:rsidRDefault="008C10F9" w:rsidP="008C10F9">
            <w:pPr>
              <w:bidi/>
              <w:rPr>
                <w:rFonts w:ascii="29LT Azer" w:hAnsi="29LT Azer" w:cs="29LT Azer"/>
                <w:sz w:val="24"/>
                <w:szCs w:val="24"/>
                <w:rtl/>
              </w:rPr>
            </w:pPr>
            <w:r w:rsidRPr="008C10F9">
              <w:rPr>
                <w:rFonts w:ascii="29LT Azer" w:hAnsi="29LT Azer" w:cs="29LT Azer"/>
                <w:sz w:val="24"/>
                <w:szCs w:val="24"/>
                <w:rtl/>
              </w:rPr>
              <w:t>متوسطة البحيرة</w:t>
            </w:r>
          </w:p>
        </w:tc>
        <w:tc>
          <w:tcPr>
            <w:tcW w:w="6228" w:type="dxa"/>
            <w:vMerge w:val="restart"/>
          </w:tcPr>
          <w:p w:rsidR="008C10F9" w:rsidRPr="008C10F9" w:rsidRDefault="008C10F9" w:rsidP="008C10F9">
            <w:pPr>
              <w:bidi/>
              <w:rPr>
                <w:rFonts w:ascii="29LT Azer" w:hAnsi="29LT Azer" w:cs="29LT Azer"/>
                <w:sz w:val="24"/>
                <w:szCs w:val="24"/>
                <w:rtl/>
              </w:rPr>
            </w:pPr>
            <w:r>
              <w:rPr>
                <w:noProof/>
                <w:lang w:eastAsia="fr-FR"/>
              </w:rPr>
              <mc:AlternateContent>
                <mc:Choice Requires="wps">
                  <w:drawing>
                    <wp:anchor distT="0" distB="0" distL="114300" distR="114300" simplePos="0" relativeHeight="251653120" behindDoc="0" locked="0" layoutInCell="1" allowOverlap="1" wp14:anchorId="3EBC18B0" wp14:editId="510BE0EB">
                      <wp:simplePos x="0" y="0"/>
                      <wp:positionH relativeFrom="column">
                        <wp:posOffset>601980</wp:posOffset>
                      </wp:positionH>
                      <wp:positionV relativeFrom="paragraph">
                        <wp:posOffset>545465</wp:posOffset>
                      </wp:positionV>
                      <wp:extent cx="2600325" cy="314325"/>
                      <wp:effectExtent l="0" t="0" r="28575" b="28575"/>
                      <wp:wrapNone/>
                      <wp:docPr id="2" name="Rectangle à coins arrondis 2"/>
                      <wp:cNvGraphicFramePr/>
                      <a:graphic xmlns:a="http://schemas.openxmlformats.org/drawingml/2006/main">
                        <a:graphicData uri="http://schemas.microsoft.com/office/word/2010/wordprocessingShape">
                          <wps:wsp>
                            <wps:cNvSpPr/>
                            <wps:spPr>
                              <a:xfrm>
                                <a:off x="0" y="0"/>
                                <a:ext cx="2600325" cy="314325"/>
                              </a:xfrm>
                              <a:prstGeom prst="round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141E4" w:rsidRPr="008C10F9" w:rsidRDefault="008141E4" w:rsidP="008C10F9">
                                  <w:pPr>
                                    <w:jc w:val="center"/>
                                    <w:rPr>
                                      <w:rFonts w:ascii="29LT Azer" w:hAnsi="29LT Azer" w:cs="29LT Azer"/>
                                      <w:sz w:val="24"/>
                                      <w:szCs w:val="24"/>
                                      <w:lang w:bidi="ar-DZ"/>
                                    </w:rPr>
                                  </w:pPr>
                                  <w:r w:rsidRPr="008C10F9">
                                    <w:rPr>
                                      <w:rFonts w:ascii="29LT Azer" w:hAnsi="29LT Azer" w:cs="29LT Azer"/>
                                      <w:sz w:val="24"/>
                                      <w:szCs w:val="24"/>
                                      <w:rtl/>
                                      <w:lang w:bidi="ar-DZ"/>
                                    </w:rPr>
                                    <w:t>الرجاء عدم استعمال القلم الأحمر والمصحح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BC18B0" id="Rectangle à coins arrondis 2" o:spid="_x0000_s1026" style="position:absolute;left:0;text-align:left;margin-left:47.4pt;margin-top:42.95pt;width:204.75pt;height:24.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" fillcolor="white [3201]" strokecolor="black [3213]" strokeweight="1pt">
                      <v:textbox>
                        <w:txbxContent>
                          <w:p w:rsidR="008141E4" w:rsidRPr="008C10F9" w:rsidRDefault="008141E4" w:rsidP="008C10F9">
                            <w:pPr>
                              <w:jc w:val="center"/>
                              <w:rPr>
                                <w:rFonts w:ascii="29LT Azer" w:hAnsi="29LT Azer" w:cs="29LT Azer"/>
                                <w:sz w:val="24"/>
                                <w:szCs w:val="24"/>
                                <w:lang w:bidi="ar-DZ"/>
                              </w:rPr>
                            </w:pPr>
                            <w:r w:rsidRPr="008C10F9">
                              <w:rPr>
                                <w:rFonts w:ascii="29LT Azer" w:hAnsi="29LT Azer" w:cs="29LT Azer"/>
                                <w:sz w:val="24"/>
                                <w:szCs w:val="24"/>
                                <w:rtl/>
                                <w:lang w:bidi="ar-DZ"/>
                              </w:rPr>
                              <w:t>الرجاء عدم استعمال القلم الأحمر والمصحح</w:t>
                            </w:r>
                          </w:p>
                        </w:txbxContent>
                      </v:textbox>
                    </v:roundrect>
                  </w:pict>
                </mc:Fallback>
              </mc:AlternateContent>
            </w:r>
            <w:r>
              <w:rPr>
                <w:noProof/>
                <w:lang w:eastAsia="fr-FR"/>
              </w:rPr>
              <mc:AlternateContent>
                <mc:Choice Requires="wps">
                  <w:drawing>
                    <wp:anchor distT="0" distB="0" distL="114300" distR="114300" simplePos="0" relativeHeight="251652096" behindDoc="0" locked="0" layoutInCell="1" allowOverlap="1" wp14:anchorId="5A7B4B12" wp14:editId="46FBD318">
                      <wp:simplePos x="0" y="0"/>
                      <wp:positionH relativeFrom="column">
                        <wp:posOffset>20955</wp:posOffset>
                      </wp:positionH>
                      <wp:positionV relativeFrom="paragraph">
                        <wp:posOffset>38100</wp:posOffset>
                      </wp:positionV>
                      <wp:extent cx="3952875" cy="590550"/>
                      <wp:effectExtent l="0" t="0" r="0" b="0"/>
                      <wp:wrapSquare wrapText="bothSides"/>
                      <wp:docPr id="1" name="Zone de texte 1"/>
                      <wp:cNvGraphicFramePr/>
                      <a:graphic xmlns:a="http://schemas.openxmlformats.org/drawingml/2006/main">
                        <a:graphicData uri="http://schemas.microsoft.com/office/word/2010/wordprocessingShape">
                          <wps:wsp>
                            <wps:cNvSpPr txBox="1"/>
                            <wps:spPr>
                              <a:xfrm>
                                <a:off x="0" y="0"/>
                                <a:ext cx="3952875" cy="590550"/>
                              </a:xfrm>
                              <a:prstGeom prst="rect">
                                <a:avLst/>
                              </a:prstGeom>
                              <a:noFill/>
                              <a:ln>
                                <a:noFill/>
                              </a:ln>
                              <a:effectLst/>
                            </wps:spPr>
                            <wps:txbx>
                              <w:txbxContent>
                                <w:p w:rsidR="008141E4" w:rsidRPr="008C10F9" w:rsidRDefault="008141E4" w:rsidP="008C10F9">
                                  <w:pPr>
                                    <w:bidi/>
                                    <w:spacing w:after="0" w:line="240" w:lineRule="auto"/>
                                    <w:jc w:val="center"/>
                                    <w:rPr>
                                      <w:rFonts w:ascii="29LT Azer" w:hAnsi="29LT Azer" w:cs="29LT Azer"/>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C10F9">
                                    <w:rPr>
                                      <w:rFonts w:ascii="29LT Azer" w:hAnsi="29LT Azer" w:cs="29LT Azer"/>
                                      <w:sz w:val="32"/>
                                      <w:szCs w:val="32"/>
                                      <w:rtl/>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امتحـــــان الفصــــــــــل الثانــــــــــــي في مادة العلوم الفيزيائية والتكنول</w:t>
                                  </w:r>
                                  <w:r>
                                    <w:rPr>
                                      <w:rFonts w:ascii="29LT Azer" w:hAnsi="29LT Azer" w:cs="29LT Azer" w:hint="cs"/>
                                      <w:sz w:val="32"/>
                                      <w:szCs w:val="32"/>
                                      <w:rtl/>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و</w:t>
                                  </w:r>
                                  <w:r w:rsidRPr="008C10F9">
                                    <w:rPr>
                                      <w:rFonts w:ascii="29LT Azer" w:hAnsi="29LT Azer" w:cs="29LT Azer"/>
                                      <w:sz w:val="32"/>
                                      <w:szCs w:val="32"/>
                                      <w:rtl/>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جيا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B4B12" id="_x0000_t202" coordsize="21600,21600" o:spt="202" path="m,l,21600r21600,l21600,xe">
                      <v:stroke joinstyle="miter"/>
                      <v:path gradientshapeok="t" o:connecttype="rect"/>
                    </v:shapetype>
                    <v:shape id="Zone de texte 1" o:spid="_x0000_s1027" type="#_x0000_t202" style="position:absolute;left:0;text-align:left;margin-left:1.65pt;margin-top:3pt;width:311.25pt;height:4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" filled="f" stroked="f">
                      <v:textbox>
                        <w:txbxContent>
                          <w:p w:rsidR="008141E4" w:rsidRPr="008C10F9" w:rsidRDefault="008141E4" w:rsidP="008C10F9">
                            <w:pPr>
                              <w:bidi/>
                              <w:spacing w:after="0" w:line="240" w:lineRule="auto"/>
                              <w:jc w:val="center"/>
                              <w:rPr>
                                <w:rFonts w:ascii="29LT Azer" w:hAnsi="29LT Azer" w:cs="29LT Azer"/>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C10F9">
                              <w:rPr>
                                <w:rFonts w:ascii="29LT Azer" w:hAnsi="29LT Azer" w:cs="29LT Azer"/>
                                <w:sz w:val="32"/>
                                <w:szCs w:val="32"/>
                                <w:rtl/>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امتحـــــان الفصــــــــــل الثانــــــــــــي في مادة العلوم الفيزيائية والتكنول</w:t>
                            </w:r>
                            <w:r>
                              <w:rPr>
                                <w:rFonts w:ascii="29LT Azer" w:hAnsi="29LT Azer" w:cs="29LT Azer" w:hint="cs"/>
                                <w:sz w:val="32"/>
                                <w:szCs w:val="32"/>
                                <w:rtl/>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و</w:t>
                            </w:r>
                            <w:r w:rsidRPr="008C10F9">
                              <w:rPr>
                                <w:rFonts w:ascii="29LT Azer" w:hAnsi="29LT Azer" w:cs="29LT Azer"/>
                                <w:sz w:val="32"/>
                                <w:szCs w:val="32"/>
                                <w:rtl/>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جيا</w:t>
                            </w:r>
                          </w:p>
                        </w:txbxContent>
                      </v:textbox>
                      <w10:wrap type="square"/>
                    </v:shape>
                  </w:pict>
                </mc:Fallback>
              </mc:AlternateContent>
            </w:r>
          </w:p>
        </w:tc>
        <w:tc>
          <w:tcPr>
            <w:tcW w:w="2548" w:type="dxa"/>
            <w:vAlign w:val="center"/>
          </w:tcPr>
          <w:p w:rsidR="008C10F9" w:rsidRPr="008C10F9" w:rsidRDefault="008C10F9" w:rsidP="008C10F9">
            <w:pPr>
              <w:bidi/>
              <w:rPr>
                <w:rFonts w:ascii="29LT Azer" w:hAnsi="29LT Azer" w:cs="29LT Azer"/>
                <w:sz w:val="24"/>
                <w:szCs w:val="24"/>
                <w:rtl/>
              </w:rPr>
            </w:pPr>
            <w:proofErr w:type="gramStart"/>
            <w:r w:rsidRPr="008C10F9">
              <w:rPr>
                <w:rFonts w:ascii="29LT Azer" w:hAnsi="29LT Azer" w:cs="29LT Azer"/>
                <w:sz w:val="24"/>
                <w:szCs w:val="24"/>
                <w:rtl/>
              </w:rPr>
              <w:t>المستوى :</w:t>
            </w:r>
            <w:proofErr w:type="gramEnd"/>
            <w:r w:rsidRPr="008C10F9">
              <w:rPr>
                <w:rFonts w:ascii="29LT Azer" w:hAnsi="29LT Azer" w:cs="29LT Azer"/>
                <w:sz w:val="24"/>
                <w:szCs w:val="24"/>
                <w:rtl/>
              </w:rPr>
              <w:t xml:space="preserve"> الرابعة متوسط</w:t>
            </w:r>
          </w:p>
        </w:tc>
      </w:tr>
      <w:tr w:rsidR="008C10F9" w:rsidRPr="008C10F9" w:rsidTr="008C10F9">
        <w:trPr>
          <w:trHeight w:val="500"/>
        </w:trPr>
        <w:tc>
          <w:tcPr>
            <w:tcW w:w="1970" w:type="dxa"/>
            <w:vAlign w:val="center"/>
          </w:tcPr>
          <w:p w:rsidR="008C10F9" w:rsidRPr="008C10F9" w:rsidRDefault="008C10F9" w:rsidP="008C10F9">
            <w:pPr>
              <w:bidi/>
              <w:rPr>
                <w:rFonts w:ascii="29LT Azer" w:hAnsi="29LT Azer" w:cs="29LT Azer"/>
                <w:sz w:val="24"/>
                <w:szCs w:val="24"/>
                <w:rtl/>
              </w:rPr>
            </w:pPr>
            <w:r w:rsidRPr="008C10F9">
              <w:rPr>
                <w:rFonts w:ascii="29LT Azer" w:hAnsi="29LT Azer" w:cs="29LT Azer"/>
                <w:sz w:val="24"/>
                <w:szCs w:val="24"/>
                <w:rtl/>
              </w:rPr>
              <w:t>يوم 06 مارس 2024</w:t>
            </w:r>
          </w:p>
        </w:tc>
        <w:tc>
          <w:tcPr>
            <w:tcW w:w="6228" w:type="dxa"/>
            <w:vMerge/>
          </w:tcPr>
          <w:p w:rsidR="008C10F9" w:rsidRPr="008C10F9" w:rsidRDefault="008C10F9" w:rsidP="008C10F9">
            <w:pPr>
              <w:bidi/>
              <w:rPr>
                <w:rFonts w:ascii="29LT Azer" w:hAnsi="29LT Azer" w:cs="29LT Azer"/>
                <w:sz w:val="24"/>
                <w:szCs w:val="24"/>
                <w:rtl/>
              </w:rPr>
            </w:pPr>
          </w:p>
        </w:tc>
        <w:tc>
          <w:tcPr>
            <w:tcW w:w="2548" w:type="dxa"/>
            <w:vAlign w:val="center"/>
          </w:tcPr>
          <w:p w:rsidR="008C10F9" w:rsidRPr="008C10F9" w:rsidRDefault="008C10F9" w:rsidP="008C10F9">
            <w:pPr>
              <w:bidi/>
              <w:rPr>
                <w:rFonts w:ascii="29LT Azer" w:hAnsi="29LT Azer" w:cs="29LT Azer"/>
                <w:sz w:val="24"/>
                <w:szCs w:val="24"/>
                <w:rtl/>
              </w:rPr>
            </w:pPr>
            <w:proofErr w:type="gramStart"/>
            <w:r w:rsidRPr="008C10F9">
              <w:rPr>
                <w:rFonts w:ascii="29LT Azer" w:hAnsi="29LT Azer" w:cs="29LT Azer"/>
                <w:sz w:val="24"/>
                <w:szCs w:val="24"/>
                <w:rtl/>
              </w:rPr>
              <w:t>المدة :</w:t>
            </w:r>
            <w:proofErr w:type="gramEnd"/>
            <w:r w:rsidRPr="008C10F9">
              <w:rPr>
                <w:rFonts w:ascii="29LT Azer" w:hAnsi="29LT Azer" w:cs="29LT Azer"/>
                <w:sz w:val="24"/>
                <w:szCs w:val="24"/>
                <w:rtl/>
              </w:rPr>
              <w:t xml:space="preserve"> ساعة ونصف</w:t>
            </w:r>
          </w:p>
        </w:tc>
      </w:tr>
    </w:tbl>
    <w:p w:rsidR="008C10F9" w:rsidRPr="00FC0440" w:rsidRDefault="008C10F9" w:rsidP="005E751B">
      <w:pPr>
        <w:bidi/>
        <w:spacing w:after="0" w:line="360" w:lineRule="auto"/>
        <w:rPr>
          <w:rFonts w:ascii="29LT Azer" w:hAnsi="29LT Azer" w:cs="29LT Azer"/>
          <w:sz w:val="24"/>
          <w:szCs w:val="24"/>
          <w:u w:val="double"/>
          <w:rtl/>
        </w:rPr>
      </w:pPr>
      <w:r w:rsidRPr="00FC0440">
        <w:rPr>
          <w:rFonts w:ascii="29LT Azer" w:hAnsi="29LT Azer" w:cs="29LT Azer" w:hint="cs"/>
          <w:sz w:val="24"/>
          <w:szCs w:val="24"/>
          <w:u w:val="double"/>
          <w:rtl/>
        </w:rPr>
        <w:t xml:space="preserve">الجزء </w:t>
      </w:r>
      <w:proofErr w:type="gramStart"/>
      <w:r w:rsidRPr="00FC0440">
        <w:rPr>
          <w:rFonts w:ascii="29LT Azer" w:hAnsi="29LT Azer" w:cs="29LT Azer" w:hint="cs"/>
          <w:sz w:val="24"/>
          <w:szCs w:val="24"/>
          <w:u w:val="double"/>
          <w:rtl/>
        </w:rPr>
        <w:t>الأول :</w:t>
      </w:r>
      <w:proofErr w:type="gramEnd"/>
      <w:r w:rsidRPr="00FC0440">
        <w:rPr>
          <w:rFonts w:ascii="29LT Azer" w:hAnsi="29LT Azer" w:cs="29LT Azer" w:hint="cs"/>
          <w:sz w:val="24"/>
          <w:szCs w:val="24"/>
          <w:u w:val="double"/>
          <w:rtl/>
        </w:rPr>
        <w:t xml:space="preserve"> (12 نقطة ):</w:t>
      </w:r>
    </w:p>
    <w:p w:rsidR="008C10F9" w:rsidRPr="00FC0440" w:rsidRDefault="008C10F9" w:rsidP="005E751B">
      <w:pPr>
        <w:bidi/>
        <w:spacing w:after="0" w:line="360" w:lineRule="auto"/>
        <w:rPr>
          <w:rFonts w:ascii="29LT Azer" w:hAnsi="29LT Azer" w:cs="29LT Azer"/>
          <w:sz w:val="24"/>
          <w:szCs w:val="24"/>
          <w:u w:val="double"/>
          <w:rtl/>
        </w:rPr>
      </w:pPr>
      <w:r w:rsidRPr="00FC0440">
        <w:rPr>
          <w:rFonts w:ascii="29LT Azer" w:hAnsi="29LT Azer" w:cs="29LT Azer" w:hint="cs"/>
          <w:sz w:val="24"/>
          <w:szCs w:val="24"/>
          <w:u w:val="double"/>
          <w:rtl/>
        </w:rPr>
        <w:t xml:space="preserve">التمرين </w:t>
      </w:r>
      <w:proofErr w:type="gramStart"/>
      <w:r w:rsidRPr="00FC0440">
        <w:rPr>
          <w:rFonts w:ascii="29LT Azer" w:hAnsi="29LT Azer" w:cs="29LT Azer" w:hint="cs"/>
          <w:sz w:val="24"/>
          <w:szCs w:val="24"/>
          <w:u w:val="double"/>
          <w:rtl/>
        </w:rPr>
        <w:t>الأول :</w:t>
      </w:r>
      <w:proofErr w:type="gramEnd"/>
      <w:r w:rsidRPr="00FC0440">
        <w:rPr>
          <w:rFonts w:ascii="29LT Azer" w:hAnsi="29LT Azer" w:cs="29LT Azer" w:hint="cs"/>
          <w:sz w:val="24"/>
          <w:szCs w:val="24"/>
          <w:u w:val="double"/>
          <w:rtl/>
        </w:rPr>
        <w:t xml:space="preserve"> </w:t>
      </w:r>
      <w:r w:rsidR="000A35B6" w:rsidRPr="00FC0440">
        <w:rPr>
          <w:rFonts w:ascii="29LT Azer" w:hAnsi="29LT Azer" w:cs="29LT Azer" w:hint="cs"/>
          <w:sz w:val="24"/>
          <w:szCs w:val="24"/>
          <w:u w:val="double"/>
          <w:rtl/>
        </w:rPr>
        <w:t>( 05 نقاط )</w:t>
      </w:r>
    </w:p>
    <w:tbl>
      <w:tblPr>
        <w:tblStyle w:val="Grilledutableau"/>
        <w:tblpPr w:leftFromText="141" w:rightFromText="141" w:vertAnchor="text" w:horzAnchor="margin" w:tblpXSpec="center" w:tblpY="-18"/>
        <w:bidiVisual/>
        <w:tblW w:w="0" w:type="auto"/>
        <w:tblLook w:val="04A0" w:firstRow="1" w:lastRow="0" w:firstColumn="1" w:lastColumn="0" w:noHBand="0" w:noVBand="1"/>
      </w:tblPr>
      <w:tblGrid>
        <w:gridCol w:w="10762"/>
      </w:tblGrid>
      <w:tr w:rsidR="00DB17D4" w:rsidTr="00A9367B">
        <w:trPr>
          <w:trHeight w:val="4101"/>
        </w:trPr>
        <w:tc>
          <w:tcPr>
            <w:tcW w:w="10762" w:type="dxa"/>
          </w:tcPr>
          <w:p w:rsidR="00DB17D4" w:rsidRDefault="00CA3F10" w:rsidP="00FC0440">
            <w:pPr>
              <w:bidi/>
              <w:spacing w:line="360" w:lineRule="auto"/>
              <w:rPr>
                <w:rFonts w:ascii="29LT Azer" w:hAnsi="29LT Azer" w:cs="29LT Azer"/>
                <w:sz w:val="24"/>
                <w:szCs w:val="24"/>
                <w:rtl/>
                <w:lang w:bidi="ar-DZ"/>
              </w:rPr>
            </w:pPr>
            <w:r>
              <w:rPr>
                <w:rFonts w:ascii="29LT Azer" w:hAnsi="29LT Azer" w:cs="29LT Azer" w:hint="cs"/>
                <w:noProof/>
                <w:sz w:val="24"/>
                <w:szCs w:val="24"/>
                <w:rtl/>
                <w:lang w:eastAsia="fr-FR"/>
              </w:rPr>
              <mc:AlternateContent>
                <mc:Choice Requires="wpg">
                  <w:drawing>
                    <wp:anchor distT="0" distB="0" distL="114300" distR="114300" simplePos="0" relativeHeight="251692032" behindDoc="0" locked="0" layoutInCell="1" allowOverlap="1" wp14:anchorId="3931F35A" wp14:editId="4C51A121">
                      <wp:simplePos x="0" y="0"/>
                      <wp:positionH relativeFrom="column">
                        <wp:posOffset>19050</wp:posOffset>
                      </wp:positionH>
                      <wp:positionV relativeFrom="paragraph">
                        <wp:posOffset>461010</wp:posOffset>
                      </wp:positionV>
                      <wp:extent cx="6629400" cy="1261650"/>
                      <wp:effectExtent l="0" t="0" r="19050" b="15240"/>
                      <wp:wrapNone/>
                      <wp:docPr id="30" name="Groupe 30"/>
                      <wp:cNvGraphicFramePr/>
                      <a:graphic xmlns:a="http://schemas.openxmlformats.org/drawingml/2006/main">
                        <a:graphicData uri="http://schemas.microsoft.com/office/word/2010/wordprocessingGroup">
                          <wpg:wgp>
                            <wpg:cNvGrpSpPr/>
                            <wpg:grpSpPr>
                              <a:xfrm>
                                <a:off x="0" y="0"/>
                                <a:ext cx="6629400" cy="1261650"/>
                                <a:chOff x="0" y="0"/>
                                <a:chExt cx="6629400" cy="1261650"/>
                              </a:xfrm>
                            </wpg:grpSpPr>
                            <wps:wsp>
                              <wps:cNvPr id="8" name="Connecteur droit avec flèche 8"/>
                              <wps:cNvCnPr/>
                              <wps:spPr>
                                <a:xfrm>
                                  <a:off x="962025" y="333375"/>
                                  <a:ext cx="31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9" name="Groupe 29"/>
                              <wpg:cNvGrpSpPr/>
                              <wpg:grpSpPr>
                                <a:xfrm>
                                  <a:off x="0" y="0"/>
                                  <a:ext cx="6629400" cy="1261650"/>
                                  <a:chOff x="0" y="0"/>
                                  <a:chExt cx="6629400" cy="1261650"/>
                                </a:xfrm>
                              </wpg:grpSpPr>
                              <pic:pic xmlns:pic="http://schemas.openxmlformats.org/drawingml/2006/picture">
                                <pic:nvPicPr>
                                  <pic:cNvPr id="3" name="Image 3" descr="C:\Users\youcef\Desktop\@\@\FB_IMG_1707148909915.jpg"/>
                                  <pic:cNvPicPr>
                                    <a:picLocks noChangeAspect="1"/>
                                  </pic:cNvPicPr>
                                </pic:nvPicPr>
                                <pic:blipFill rotWithShape="1">
                                  <a:blip r:embed="rId5">
                                    <a:extLst>
                                      <a:ext uri="{28A0092B-C50C-407E-A947-70E740481C1C}">
                                        <a14:useLocalDpi xmlns:a14="http://schemas.microsoft.com/office/drawing/2010/main" val="0"/>
                                      </a:ext>
                                    </a:extLst>
                                  </a:blip>
                                  <a:srcRect l="39923" t="47771" r="32170" b="35489"/>
                                  <a:stretch/>
                                </pic:blipFill>
                                <pic:spPr bwMode="auto">
                                  <a:xfrm>
                                    <a:off x="1352550" y="0"/>
                                    <a:ext cx="1504950" cy="10077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 name="Image 4" descr="C:\Users\youcef\Desktop\@\@\FB_IMG_1707148909915.jpg"/>
                                  <pic:cNvPicPr>
                                    <a:picLocks noChangeAspect="1"/>
                                  </pic:cNvPicPr>
                                </pic:nvPicPr>
                                <pic:blipFill rotWithShape="1">
                                  <a:blip r:embed="rId5">
                                    <a:extLst>
                                      <a:ext uri="{28A0092B-C50C-407E-A947-70E740481C1C}">
                                        <a14:useLocalDpi xmlns:a14="http://schemas.microsoft.com/office/drawing/2010/main" val="0"/>
                                      </a:ext>
                                    </a:extLst>
                                  </a:blip>
                                  <a:srcRect l="8789" t="47771" r="63626" b="35489"/>
                                  <a:stretch/>
                                </pic:blipFill>
                                <pic:spPr bwMode="auto">
                                  <a:xfrm>
                                    <a:off x="3562350" y="0"/>
                                    <a:ext cx="1487170" cy="1007745"/>
                                  </a:xfrm>
                                  <a:prstGeom prst="rect">
                                    <a:avLst/>
                                  </a:prstGeom>
                                  <a:noFill/>
                                  <a:ln>
                                    <a:noFill/>
                                  </a:ln>
                                  <a:extLst>
                                    <a:ext uri="{53640926-AAD7-44D8-BBD7-CCE9431645EC}">
                                      <a14:shadowObscured xmlns:a14="http://schemas.microsoft.com/office/drawing/2010/main"/>
                                    </a:ext>
                                  </a:extLst>
                                </pic:spPr>
                              </pic:pic>
                              <wps:wsp>
                                <wps:cNvPr id="5" name="Connecteur droit avec flèche 5"/>
                                <wps:cNvCnPr/>
                                <wps:spPr>
                                  <a:xfrm flipH="1">
                                    <a:off x="5181600" y="419206"/>
                                    <a:ext cx="5619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 name="Rectangle 6"/>
                                <wps:cNvSpPr/>
                                <wps:spPr>
                                  <a:xfrm>
                                    <a:off x="5486400" y="285636"/>
                                    <a:ext cx="1143000" cy="28575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8141E4" w:rsidRPr="00CA3F10" w:rsidRDefault="008141E4" w:rsidP="00CA3F10">
                                      <w:pPr>
                                        <w:jc w:val="right"/>
                                        <w:rPr>
                                          <w:rFonts w:ascii="29LT Azer" w:hAnsi="29LT Azer" w:cs="29LT Azer"/>
                                          <w:lang w:bidi="ar-DZ"/>
                                        </w:rPr>
                                      </w:pPr>
                                      <w:r w:rsidRPr="00CA3F10">
                                        <w:rPr>
                                          <w:rFonts w:ascii="29LT Azer" w:hAnsi="29LT Azer" w:cs="29LT Azer"/>
                                          <w:rtl/>
                                          <w:lang w:bidi="ar-DZ"/>
                                        </w:rPr>
                                        <w:t>تجربة الفوج الأول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171450"/>
                                    <a:ext cx="1019175" cy="314325"/>
                                  </a:xfrm>
                                  <a:prstGeom prst="rect">
                                    <a:avLst/>
                                  </a:prstGeom>
                                  <a:solidFill>
                                    <a:sysClr val="window" lastClr="FFFFFF"/>
                                  </a:solidFill>
                                  <a:ln w="6350" cap="flat" cmpd="sng" algn="ctr">
                                    <a:solidFill>
                                      <a:sysClr val="windowText" lastClr="000000"/>
                                    </a:solidFill>
                                    <a:prstDash val="solid"/>
                                  </a:ln>
                                  <a:effectLst/>
                                </wps:spPr>
                                <wps:txbx>
                                  <w:txbxContent>
                                    <w:p w:rsidR="008141E4" w:rsidRPr="00CA3F10" w:rsidRDefault="008141E4" w:rsidP="00CA3F10">
                                      <w:pPr>
                                        <w:bidi/>
                                        <w:rPr>
                                          <w:rFonts w:ascii="29LT Azer" w:hAnsi="29LT Azer" w:cs="29LT Azer"/>
                                          <w:lang w:bidi="ar-DZ"/>
                                        </w:rPr>
                                      </w:pPr>
                                      <w:r w:rsidRPr="00CA3F10">
                                        <w:rPr>
                                          <w:rFonts w:ascii="29LT Azer" w:hAnsi="29LT Azer" w:cs="29LT Azer"/>
                                          <w:rtl/>
                                          <w:lang w:bidi="ar-DZ"/>
                                        </w:rPr>
                                        <w:t>تجربة الفوج الثاني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4362450" y="978739"/>
                                    <a:ext cx="1390650" cy="247650"/>
                                  </a:xfrm>
                                  <a:prstGeom prst="rect">
                                    <a:avLst/>
                                  </a:prstGeom>
                                  <a:solidFill>
                                    <a:sysClr val="window" lastClr="FFFFFF"/>
                                  </a:solidFill>
                                  <a:ln w="6350" cap="flat" cmpd="sng" algn="ctr">
                                    <a:solidFill>
                                      <a:sysClr val="windowText" lastClr="000000"/>
                                    </a:solidFill>
                                    <a:prstDash val="solid"/>
                                  </a:ln>
                                  <a:effectLst/>
                                </wps:spPr>
                                <wps:txbx>
                                  <w:txbxContent>
                                    <w:p w:rsidR="008141E4" w:rsidRPr="00CA3F10" w:rsidRDefault="008141E4" w:rsidP="00AA1C68">
                                      <w:pPr>
                                        <w:jc w:val="center"/>
                                        <w:rPr>
                                          <w:rFonts w:ascii="29LT Azer" w:hAnsi="29LT Azer" w:cs="29LT Azer"/>
                                          <w:lang w:bidi="ar-DZ"/>
                                        </w:rPr>
                                      </w:pPr>
                                      <w:r w:rsidRPr="00CA3F10">
                                        <w:rPr>
                                          <w:rFonts w:ascii="29LT Azer" w:hAnsi="29LT Azer" w:cs="29LT Azer"/>
                                          <w:rtl/>
                                          <w:lang w:bidi="ar-DZ"/>
                                        </w:rPr>
                                        <w:t>مسحوق كلور الرصاص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952500" y="1009650"/>
                                    <a:ext cx="1584000" cy="252000"/>
                                  </a:xfrm>
                                  <a:prstGeom prst="rect">
                                    <a:avLst/>
                                  </a:prstGeom>
                                  <a:solidFill>
                                    <a:sysClr val="window" lastClr="FFFFFF"/>
                                  </a:solidFill>
                                  <a:ln w="6350" cap="flat" cmpd="sng" algn="ctr">
                                    <a:solidFill>
                                      <a:sysClr val="windowText" lastClr="000000"/>
                                    </a:solidFill>
                                    <a:prstDash val="solid"/>
                                  </a:ln>
                                  <a:effectLst/>
                                </wps:spPr>
                                <wps:txbx>
                                  <w:txbxContent>
                                    <w:p w:rsidR="008141E4" w:rsidRPr="00CA3F10" w:rsidRDefault="008141E4" w:rsidP="005E751B">
                                      <w:pPr>
                                        <w:bidi/>
                                        <w:spacing w:after="0" w:line="240" w:lineRule="auto"/>
                                        <w:rPr>
                                          <w:rFonts w:ascii="29LT Azer" w:hAnsi="29LT Azer" w:cs="29LT Azer"/>
                                          <w:lang w:bidi="ar-DZ"/>
                                        </w:rPr>
                                      </w:pPr>
                                      <w:r w:rsidRPr="00CA3F10">
                                        <w:rPr>
                                          <w:rFonts w:ascii="29LT Azer" w:hAnsi="29LT Azer" w:cs="29LT Azer"/>
                                          <w:rtl/>
                                          <w:lang w:bidi="ar-DZ"/>
                                        </w:rPr>
                                        <w:t>محلول كلور النحاس</w:t>
                                      </w:r>
                                      <w:r w:rsidR="005E751B" w:rsidRPr="001B6C79">
                                        <w:rPr>
                                          <w:rFonts w:ascii="29LT Azer" w:hAnsi="29LT Azer" w:cs="29LT Azer"/>
                                          <w:sz w:val="28"/>
                                          <w:szCs w:val="28"/>
                                          <w:lang w:bidi="ar-DZ"/>
                                        </w:rPr>
                                        <w:t xml:space="preserve"> Cu </w:t>
                                      </w:r>
                                      <w:r w:rsidR="001B6C79" w:rsidRPr="001B6C79">
                                        <w:rPr>
                                          <w:rFonts w:ascii="29LT Azer" w:hAnsi="29LT Azer" w:cs="29LT Azer"/>
                                          <w:sz w:val="28"/>
                                          <w:szCs w:val="28"/>
                                          <w:lang w:bidi="ar-DZ"/>
                                        </w:rPr>
                                        <w:t>Cl</w:t>
                                      </w:r>
                                      <w:r w:rsidR="001B6C79" w:rsidRPr="001B6C79">
                                        <w:rPr>
                                          <w:rFonts w:ascii="29LT Azer" w:hAnsi="29LT Azer" w:cs="29LT Azer"/>
                                          <w:sz w:val="28"/>
                                          <w:szCs w:val="28"/>
                                          <w:vertAlign w:val="subscript"/>
                                          <w:lang w:bidi="ar-DZ"/>
                                        </w:rPr>
                                        <w:t>2</w:t>
                                      </w:r>
                                      <w:r w:rsidR="005E751B" w:rsidRPr="001B6C79">
                                        <w:rPr>
                                          <w:rFonts w:ascii="29LT Azer" w:hAnsi="29LT Azer" w:cs="29LT Azer"/>
                                          <w:sz w:val="28"/>
                                          <w:szCs w:val="28"/>
                                          <w:lang w:bidi="ar-DZ"/>
                                        </w:rPr>
                                        <w:t xml:space="preserve"> </w:t>
                                      </w:r>
                                    </w:p>
                                    <w:p w:rsidR="008141E4" w:rsidRPr="00CA3F10" w:rsidRDefault="008141E4" w:rsidP="00311628">
                                      <w:pPr>
                                        <w:spacing w:after="0" w:line="240" w:lineRule="auto"/>
                                        <w:jc w:val="center"/>
                                        <w:rPr>
                                          <w:rFonts w:ascii="29LT Azer" w:hAnsi="29LT Azer" w:cs="29LT Aze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686050" y="552450"/>
                                    <a:ext cx="342900" cy="257175"/>
                                  </a:xfrm>
                                  <a:prstGeom prst="rect">
                                    <a:avLst/>
                                  </a:prstGeom>
                                  <a:solidFill>
                                    <a:sysClr val="window" lastClr="FFFFFF"/>
                                  </a:solidFill>
                                  <a:ln w="6350" cap="flat" cmpd="sng" algn="ctr">
                                    <a:solidFill>
                                      <a:schemeClr val="bg1"/>
                                    </a:solidFill>
                                    <a:prstDash val="solid"/>
                                  </a:ln>
                                  <a:effectLst/>
                                </wps:spPr>
                                <wps:txbx>
                                  <w:txbxContent>
                                    <w:p w:rsidR="008141E4" w:rsidRDefault="008141E4" w:rsidP="00311628">
                                      <w:pPr>
                                        <w:jc w:val="center"/>
                                        <w:rPr>
                                          <w:lang w:bidi="ar-DZ"/>
                                        </w:rPr>
                                      </w:pPr>
                                      <w:r>
                                        <w:rPr>
                                          <w:lang w:bidi="ar-DZ"/>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962025" y="552450"/>
                                    <a:ext cx="342900" cy="257175"/>
                                  </a:xfrm>
                                  <a:prstGeom prst="rect">
                                    <a:avLst/>
                                  </a:prstGeom>
                                  <a:solidFill>
                                    <a:sysClr val="window" lastClr="FFFFFF"/>
                                  </a:solidFill>
                                  <a:ln w="6350" cap="flat" cmpd="sng" algn="ctr">
                                    <a:solidFill>
                                      <a:schemeClr val="bg1"/>
                                    </a:solidFill>
                                    <a:prstDash val="solid"/>
                                  </a:ln>
                                  <a:effectLst/>
                                </wps:spPr>
                                <wps:txbx>
                                  <w:txbxContent>
                                    <w:p w:rsidR="008141E4" w:rsidRPr="00CA3F10" w:rsidRDefault="008141E4" w:rsidP="00311628">
                                      <w:pPr>
                                        <w:jc w:val="center"/>
                                        <w:rPr>
                                          <w:rFonts w:ascii="29LT Azer" w:hAnsi="29LT Azer" w:cs="29LT Azer"/>
                                          <w:lang w:bidi="ar-DZ"/>
                                        </w:rPr>
                                      </w:pPr>
                                      <w:r w:rsidRPr="00CA3F10">
                                        <w:rPr>
                                          <w:rFonts w:ascii="29LT Azer" w:hAnsi="29LT Azer" w:cs="29LT Azer"/>
                                          <w:lang w:bidi="ar-DZ"/>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Connecteur droit avec flèche 27"/>
                                <wps:cNvCnPr/>
                                <wps:spPr>
                                  <a:xfrm flipV="1">
                                    <a:off x="1181100" y="695325"/>
                                    <a:ext cx="6559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14:sizeRelV relativeFrom="margin">
                        <wp14:pctHeight>0</wp14:pctHeight>
                      </wp14:sizeRelV>
                    </wp:anchor>
                  </w:drawing>
                </mc:Choice>
                <mc:Fallback>
                  <w:pict>
                    <v:group w14:anchorId="0FE40C89" id="Groupe 30" o:spid="_x0000_s1028" style="position:absolute;left:0;text-align:left;margin-left:1.5pt;margin-top:36.3pt;width:522pt;height:99.35pt;z-index:251692032;mso-height-relative:margin" coordsize="66294,12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">
                      <v:shapetype id="_x0000_t32" coordsize="21600,21600" o:spt="32" o:oned="t" path="m,l21600,21600e" filled="f">
                        <v:path arrowok="t" fillok="f" o:connecttype="none"/>
                        <o:lock v:ext="edit" shapetype="t"/>
                      </v:shapetype>
                      <v:shape id="Connecteur droit avec flèche 8" o:spid="_x0000_s1029" type="#_x0000_t32" style="position:absolute;left:9620;top:3333;width:314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GxJrwAAADaAAAADwAAAGRycy9kb3ducmV2LnhtbERPy4rCMBTdC/MP4Q64GTQdEZGOqYgw&#10;UJc+PuDSXJvS5qYk6WP+3iwGXB7O+3CcbSdG8qFxrOB7nYEgrpxuuFbwuP+u9iBCRNbYOSYFfxTg&#10;WHwsDphrN/GVxlusRQrhkKMCE2OfSxkqQxbD2vXEiXs6bzEm6GupPU4p3HZyk2U7abHh1GCwp7Oh&#10;qr0NVoEb2Vy2Xza2cqjuJxzK8+RLpZaf8+kHRKQ5vsX/7lIrSFvTlXQDZPEC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91GxJrwAAADaAAAADwAAAAAAAAAAAAAAAAChAgAA&#10;ZHJzL2Rvd25yZXYueG1sUEsFBgAAAAAEAAQA+QAAAIoDAAAAAA==&#10;" strokecolor="black [3040]">
                        <v:stroke endarrow="block"/>
                      </v:shape>
                      <v:group id="Groupe 29" o:spid="_x0000_s1030" style="position:absolute;width:66294;height:12616" coordsize="66294,126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31" type="#_x0000_t75" style="position:absolute;left:13525;width:15050;height:100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shmty/AAAA2gAAAA8AAABkcnMvZG93bnJldi54bWxEj0sLwjAQhO+C/yGs4E1TFUSqUUQQxMfB&#10;B56XZm2rzaY00dZ/bwTB4zAz3zCzRWMK8aLK5ZYVDPoRCOLE6pxTBZfzujcB4TyyxsIyKXiTg8W8&#10;3ZphrG3NR3qdfCoChF2MCjLvy1hKl2Rk0PVtSRy8m60M+iCrVOoK6wA3hRxG0VgazDksZFjSKqPk&#10;cXoaBe4e7bS8H3bb97JOr9f1RNaPvVLdTrOcgvDU+H/4195oBSP4Xgk3QM4/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7IZrcvwAAANoAAAAPAAAAAAAAAAAAAAAAAJ8CAABk&#10;cnMvZG93bnJldi54bWxQSwUGAAAAAAQABAD3AAAAiwMAAAAA&#10;">
                          <v:imagedata r:id="rId6" o:title="FB_IMG_1707148909915" croptop="31307f" cropbottom="23258f" cropleft="26164f" cropright="21083f"/>
                          <v:path arrowok="t"/>
                        </v:shape>
                        <v:shape id="Image 4" o:spid="_x0000_s1032" type="#_x0000_t75" style="position:absolute;left:35623;width:14872;height:100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T1fnnCAAAA2gAAAA8AAABkcnMvZG93bnJldi54bWxEj82KAjEQhO8LvkNowduacRGRWaOIoO5h&#10;EfzZeztpM4OTzpBEHffpjSB4LKrqK2oya20truRD5VjBoJ+BIC6crtgoOOyXn2MQISJrrB2TgjsF&#10;mE07HxPMtbvxlq67aESCcMhRQRljk0sZipIshr5riJN3ct5iTNIbqT3eEtzW8ivLRtJixWmhxIYW&#10;JRXn3cUqwM3F/A8Xv6OjWZ73g/UqrP/8WKlet51/g4jUxnf41f7RCobwvJJugJw+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U9X55wgAAANoAAAAPAAAAAAAAAAAAAAAAAJ8C&#10;AABkcnMvZG93bnJldi54bWxQSwUGAAAAAAQABAD3AAAAjgMAAAAA&#10;">
                          <v:imagedata r:id="rId6" o:title="FB_IMG_1707148909915" croptop="31307f" cropbottom="23258f" cropleft="5760f" cropright="41698f"/>
                          <v:path arrowok="t"/>
                        </v:shape>
                        <v:shape id="Connecteur droit avec flèche 5" o:spid="_x0000_s1033" type="#_x0000_t32" style="position:absolute;left:51816;top:4192;width:561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6rvMAAAADaAAAADwAAAGRycy9kb3ducmV2LnhtbESPQYvCMBSE7wv+h/AEb2uqoEg1igiC&#10;6EG2Cnp8NM+22ryUJmr89xtB8DjMzDfMbBFMLR7UusqygkE/AUGcW11xoeB4WP9OQDiPrLG2TApe&#10;5GAx7/zMMNX2yX/0yHwhIoRdigpK75tUSpeXZND1bUMcvYttDfoo20LqFp8Rbmo5TJKxNFhxXCix&#10;oVVJ+S27GwXb0/VykMcqoMnCeLtL1vv6PFCq1w3LKQhPwX/Dn/ZGKxjB+0q8AXL+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yuq7zAAAAA2gAAAA8AAAAAAAAAAAAAAAAA&#10;oQIAAGRycy9kb3ducmV2LnhtbFBLBQYAAAAABAAEAPkAAACOAwAAAAA=&#10;" strokecolor="black [3040]">
                          <v:stroke endarrow="block"/>
                        </v:shape>
                        <v:rect id="Rectangle 6" o:spid="_x0000_s1034" style="position:absolute;left:54864;top:2856;width:11430;height:2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Xr/cQA&#10;AADaAAAADwAAAGRycy9kb3ducmV2LnhtbESPQWvCQBSE7wX/w/KE3urGUIJEVxFJi4ReGr14e2Sf&#10;STD7NmY3Me2v7xYKPQ4z8w2z2U2mFSP1rrGsYLmIQBCXVjdcKTif3l5WIJxH1thaJgVf5GC3nT1t&#10;MNX2wZ80Fr4SAcIuRQW1910qpStrMugWtiMO3tX2Bn2QfSV1j48AN62MoyiRBhsOCzV2dKipvBWD&#10;URAPedYezZAnH6vLkH1nyev75a7U83zar0F4mvx/+K991AoS+L0Sbo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16/3EAAAA2gAAAA8AAAAAAAAAAAAAAAAAmAIAAGRycy9k&#10;b3ducmV2LnhtbFBLBQYAAAAABAAEAPUAAACJAwAAAAA=&#10;" fillcolor="white [3201]" strokecolor="black [3200]" strokeweight=".5pt">
                          <v:textbox>
                            <w:txbxContent>
                              <w:p w:rsidR="008141E4" w:rsidRPr="00CA3F10" w:rsidRDefault="008141E4" w:rsidP="00CA3F10">
                                <w:pPr>
                                  <w:jc w:val="right"/>
                                  <w:rPr>
                                    <w:rFonts w:ascii="29LT Azer" w:hAnsi="29LT Azer" w:cs="29LT Azer"/>
                                    <w:lang w:bidi="ar-DZ"/>
                                  </w:rPr>
                                </w:pPr>
                                <w:r w:rsidRPr="00CA3F10">
                                  <w:rPr>
                                    <w:rFonts w:ascii="29LT Azer" w:hAnsi="29LT Azer" w:cs="29LT Azer"/>
                                    <w:rtl/>
                                    <w:lang w:bidi="ar-DZ"/>
                                  </w:rPr>
                                  <w:t>تجربة الفوج الأول</w:t>
                                </w:r>
                              </w:p>
                            </w:txbxContent>
                          </v:textbox>
                        </v:rect>
                        <v:rect id="Rectangle 7" o:spid="_x0000_s1035" style="position:absolute;top:1714;width:10191;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DkMsEA&#10;AADaAAAADwAAAGRycy9kb3ducmV2LnhtbESPT4vCMBTE74LfITxhL6KpHnSpRqmCslf/7P3ZPJti&#10;81KSWLvffrOw4HGYmd8w621vG9GRD7VjBbNpBoK4dLrmSsH1cph8gggRWWPjmBT8UIDtZjhYY67d&#10;i0/UnWMlEoRDjgpMjG0uZSgNWQxT1xIn7+68xZikr6T2+Epw28h5li2kxZrTgsGW9obKx/lpFcRb&#10;YS4zvyue13J8WtyOh+6x+1bqY9QXKxCR+vgO/7e/tIIl/F1JN0B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w5DLBAAAA2gAAAA8AAAAAAAAAAAAAAAAAmAIAAGRycy9kb3du&#10;cmV2LnhtbFBLBQYAAAAABAAEAPUAAACGAwAAAAA=&#10;" fillcolor="window" strokecolor="windowText" strokeweight=".5pt">
                          <v:textbox>
                            <w:txbxContent>
                              <w:p w:rsidR="008141E4" w:rsidRPr="00CA3F10" w:rsidRDefault="008141E4" w:rsidP="00CA3F10">
                                <w:pPr>
                                  <w:bidi/>
                                  <w:rPr>
                                    <w:rFonts w:ascii="29LT Azer" w:hAnsi="29LT Azer" w:cs="29LT Azer"/>
                                    <w:lang w:bidi="ar-DZ"/>
                                  </w:rPr>
                                </w:pPr>
                                <w:r w:rsidRPr="00CA3F10">
                                  <w:rPr>
                                    <w:rFonts w:ascii="29LT Azer" w:hAnsi="29LT Azer" w:cs="29LT Azer"/>
                                    <w:rtl/>
                                    <w:lang w:bidi="ar-DZ"/>
                                  </w:rPr>
                                  <w:t>تجربة الفوج الثاني</w:t>
                                </w:r>
                              </w:p>
                            </w:txbxContent>
                          </v:textbox>
                        </v:rect>
                        <v:rect id="Rectangle 9" o:spid="_x0000_s1036" style="position:absolute;left:43624;top:9787;width:13907;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PV28EA&#10;AADaAAAADwAAAGRycy9kb3ducmV2LnhtbESPT4vCMBTE74LfITxhL6KpHsStRqmCslf/7P3ZPJti&#10;81KSWLvffrOw4HGYmd8w621vG9GRD7VjBbNpBoK4dLrmSsH1cpgsQYSIrLFxTAp+KMB2MxysMdfu&#10;xSfqzrESCcIhRwUmxjaXMpSGLIapa4mTd3feYkzSV1J7fCW4beQ8yxbSYs1pwWBLe0Pl4/y0CuKt&#10;MJeZ3xXPazk+LW7HQ/fYfSv1MeqLFYhIfXyH/9tfWsEn/F1JN0B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j1dvBAAAA2gAAAA8AAAAAAAAAAAAAAAAAmAIAAGRycy9kb3du&#10;cmV2LnhtbFBLBQYAAAAABAAEAPUAAACGAwAAAAA=&#10;" fillcolor="window" strokecolor="windowText" strokeweight=".5pt">
                          <v:textbox>
                            <w:txbxContent>
                              <w:p w:rsidR="008141E4" w:rsidRPr="00CA3F10" w:rsidRDefault="008141E4" w:rsidP="00AA1C68">
                                <w:pPr>
                                  <w:jc w:val="center"/>
                                  <w:rPr>
                                    <w:rFonts w:ascii="29LT Azer" w:hAnsi="29LT Azer" w:cs="29LT Azer"/>
                                    <w:lang w:bidi="ar-DZ"/>
                                  </w:rPr>
                                </w:pPr>
                                <w:r w:rsidRPr="00CA3F10">
                                  <w:rPr>
                                    <w:rFonts w:ascii="29LT Azer" w:hAnsi="29LT Azer" w:cs="29LT Azer"/>
                                    <w:rtl/>
                                    <w:lang w:bidi="ar-DZ"/>
                                  </w:rPr>
                                  <w:t>مسحوق كلور الرصاص</w:t>
                                </w:r>
                              </w:p>
                            </w:txbxContent>
                          </v:textbox>
                        </v:rect>
                        <v:rect id="Rectangle 10" o:spid="_x0000_s1037" style="position:absolute;left:9525;top:10096;width:15840;height:2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jqRMMA&#10;AADbAAAADwAAAGRycy9kb3ducmV2LnhtbESPT2/CMAzF75P4DpGRuEwjhQOaOgIqSKBd+bO7abym&#10;onGqJJTu28+HSbvZes/v/bzejr5TA8XUBjawmBegiOtgW24MXC+Ht3dQKSNb7AKTgR9KsN1MXtZY&#10;2vDkEw3n3CgJ4VSiAZdzX2qdakce0zz0xKJ9h+gxyxobbSM+Jdx3elkUK+2xZWlw2NPeUX0/P7yB&#10;fKvcZRF31eNav55Wt+NhuO++jJlNx+oDVKYx/5v/rj+t4Au9/CID6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JjqRMMAAADbAAAADwAAAAAAAAAAAAAAAACYAgAAZHJzL2Rv&#10;d25yZXYueG1sUEsFBgAAAAAEAAQA9QAAAIgDAAAAAA==&#10;" fillcolor="window" strokecolor="windowText" strokeweight=".5pt">
                          <v:textbox>
                            <w:txbxContent>
                              <w:p w:rsidR="008141E4" w:rsidRPr="00CA3F10" w:rsidRDefault="008141E4" w:rsidP="005E751B">
                                <w:pPr>
                                  <w:bidi/>
                                  <w:spacing w:after="0" w:line="240" w:lineRule="auto"/>
                                  <w:rPr>
                                    <w:rFonts w:ascii="29LT Azer" w:hAnsi="29LT Azer" w:cs="29LT Azer"/>
                                    <w:lang w:bidi="ar-DZ"/>
                                  </w:rPr>
                                </w:pPr>
                                <w:r w:rsidRPr="00CA3F10">
                                  <w:rPr>
                                    <w:rFonts w:ascii="29LT Azer" w:hAnsi="29LT Azer" w:cs="29LT Azer"/>
                                    <w:rtl/>
                                    <w:lang w:bidi="ar-DZ"/>
                                  </w:rPr>
                                  <w:t>محلول كلور النحاس</w:t>
                                </w:r>
                                <w:r w:rsidR="005E751B" w:rsidRPr="001B6C79">
                                  <w:rPr>
                                    <w:rFonts w:ascii="29LT Azer" w:hAnsi="29LT Azer" w:cs="29LT Azer"/>
                                    <w:sz w:val="28"/>
                                    <w:szCs w:val="28"/>
                                    <w:lang w:bidi="ar-DZ"/>
                                  </w:rPr>
                                  <w:t xml:space="preserve"> Cu </w:t>
                                </w:r>
                                <w:r w:rsidR="001B6C79" w:rsidRPr="001B6C79">
                                  <w:rPr>
                                    <w:rFonts w:ascii="29LT Azer" w:hAnsi="29LT Azer" w:cs="29LT Azer"/>
                                    <w:sz w:val="28"/>
                                    <w:szCs w:val="28"/>
                                    <w:lang w:bidi="ar-DZ"/>
                                  </w:rPr>
                                  <w:t>Cl</w:t>
                                </w:r>
                                <w:r w:rsidR="001B6C79" w:rsidRPr="001B6C79">
                                  <w:rPr>
                                    <w:rFonts w:ascii="29LT Azer" w:hAnsi="29LT Azer" w:cs="29LT Azer"/>
                                    <w:sz w:val="28"/>
                                    <w:szCs w:val="28"/>
                                    <w:vertAlign w:val="subscript"/>
                                    <w:lang w:bidi="ar-DZ"/>
                                  </w:rPr>
                                  <w:t>2</w:t>
                                </w:r>
                                <w:r w:rsidR="005E751B" w:rsidRPr="001B6C79">
                                  <w:rPr>
                                    <w:rFonts w:ascii="29LT Azer" w:hAnsi="29LT Azer" w:cs="29LT Azer"/>
                                    <w:sz w:val="28"/>
                                    <w:szCs w:val="28"/>
                                    <w:lang w:bidi="ar-DZ"/>
                                  </w:rPr>
                                  <w:t xml:space="preserve"> </w:t>
                                </w:r>
                              </w:p>
                              <w:p w:rsidR="008141E4" w:rsidRPr="00CA3F10" w:rsidRDefault="008141E4" w:rsidP="00311628">
                                <w:pPr>
                                  <w:spacing w:after="0" w:line="240" w:lineRule="auto"/>
                                  <w:jc w:val="center"/>
                                  <w:rPr>
                                    <w:rFonts w:ascii="29LT Azer" w:hAnsi="29LT Azer" w:cs="29LT Azer"/>
                                    <w:lang w:bidi="ar-DZ"/>
                                  </w:rPr>
                                </w:pPr>
                              </w:p>
                            </w:txbxContent>
                          </v:textbox>
                        </v:rect>
                        <v:rect id="Rectangle 11" o:spid="_x0000_s1038" style="position:absolute;left:26860;top:5524;width:3429;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4OhsEA&#10;AADbAAAADwAAAGRycy9kb3ducmV2LnhtbERPS4vCMBC+C/sfwizsRTTVg9baKMuCqzfxCd6GZmyL&#10;zaQ0sXb//UYQvM3H95x02ZlKtNS40rKC0TACQZxZXXKu4HhYDWIQziNrrCyTgj9ysFx89FJMtH3w&#10;jtq9z0UIYZeggsL7OpHSZQUZdENbEwfuahuDPsAml7rBRwg3lRxH0UQaLDk0FFjTT0HZbX83Ck7R&#10;dO36l7Nc42S8qaazc+y2v0p9fXbfcxCeOv8Wv9wbHeaP4PlLOEA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DobBAAAA2wAAAA8AAAAAAAAAAAAAAAAAmAIAAGRycy9kb3du&#10;cmV2LnhtbFBLBQYAAAAABAAEAPUAAACGAwAAAAA=&#10;" fillcolor="window" strokecolor="white [3212]" strokeweight=".5pt">
                          <v:textbox>
                            <w:txbxContent>
                              <w:p w:rsidR="008141E4" w:rsidRDefault="008141E4" w:rsidP="00311628">
                                <w:pPr>
                                  <w:jc w:val="center"/>
                                  <w:rPr>
                                    <w:lang w:bidi="ar-DZ"/>
                                  </w:rPr>
                                </w:pPr>
                                <w:r>
                                  <w:rPr>
                                    <w:lang w:bidi="ar-DZ"/>
                                  </w:rPr>
                                  <w:t>A</w:t>
                                </w:r>
                              </w:p>
                            </w:txbxContent>
                          </v:textbox>
                        </v:rect>
                        <v:rect id="Rectangle 12" o:spid="_x0000_s1039" style="position:absolute;left:9620;top:5524;width:3429;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yQ8cAA&#10;AADbAAAADwAAAGRycy9kb3ducmV2LnhtbERPy6rCMBDdC/5DGMGNaGoXPqpRRLjqTnyCu6EZ22Iz&#10;KU2u9v79jSC4m8N5znzZmFI8qXaFZQXDQQSCOLW64EzB+fTTn4BwHlljaZkU/JGD5aLdmmOi7YsP&#10;9Dz6TIQQdgkqyL2vEildmpNBN7AVceDutjboA6wzqWt8hXBTyjiKRtJgwaEhx4rWOaWP469RcInG&#10;W9e7XeUWR/GuHE+vE7ffKNXtNKsZCE+N/4o/7p0O82N4/xIOkI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GyQ8cAAAADbAAAADwAAAAAAAAAAAAAAAACYAgAAZHJzL2Rvd25y&#10;ZXYueG1sUEsFBgAAAAAEAAQA9QAAAIUDAAAAAA==&#10;" fillcolor="window" strokecolor="white [3212]" strokeweight=".5pt">
                          <v:textbox>
                            <w:txbxContent>
                              <w:p w:rsidR="008141E4" w:rsidRPr="00CA3F10" w:rsidRDefault="008141E4" w:rsidP="00311628">
                                <w:pPr>
                                  <w:jc w:val="center"/>
                                  <w:rPr>
                                    <w:rFonts w:ascii="29LT Azer" w:hAnsi="29LT Azer" w:cs="29LT Azer"/>
                                    <w:lang w:bidi="ar-DZ"/>
                                  </w:rPr>
                                </w:pPr>
                                <w:r w:rsidRPr="00CA3F10">
                                  <w:rPr>
                                    <w:rFonts w:ascii="29LT Azer" w:hAnsi="29LT Azer" w:cs="29LT Azer"/>
                                    <w:lang w:bidi="ar-DZ"/>
                                  </w:rPr>
                                  <w:t>B</w:t>
                                </w:r>
                              </w:p>
                            </w:txbxContent>
                          </v:textbox>
                        </v:rect>
                        <v:shape id="Connecteur droit avec flèche 27" o:spid="_x0000_s1040" type="#_x0000_t32" style="position:absolute;left:11811;top:6953;width:6559;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ZDagsMAAADbAAAADwAAAGRycy9kb3ducmV2LnhtbESPQYvCMBSE7wv+h/AEb2uqB5WuaVkE&#10;QdyDWAU9Pppn293mpTRZjf/eCILHYWa+YZZ5MK24Uu8aywom4wQEcWl1w5WC42H9uQDhPLLG1jIp&#10;uJODPBt8LDHV9sZ7uha+EhHCLkUFtfddKqUrazLoxrYjjt7F9gZ9lH0ldY+3CDetnCbJTBpsOC7U&#10;2NGqpvKv+DcKtqffy0Eem4CmCLPtT7LeteeJUqNh+P4C4Sn4d/jV3mgF0zk8v8QfIL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GQ2oLDAAAA2wAAAA8AAAAAAAAAAAAA&#10;AAAAoQIAAGRycy9kb3ducmV2LnhtbFBLBQYAAAAABAAEAPkAAACRAwAAAAA=&#10;" strokecolor="black [3040]">
                          <v:stroke endarrow="block"/>
                        </v:shape>
                      </v:group>
                    </v:group>
                  </w:pict>
                </mc:Fallback>
              </mc:AlternateContent>
            </w:r>
            <w:r w:rsidR="00943737">
              <w:rPr>
                <w:rFonts w:ascii="29LT Azer" w:hAnsi="29LT Azer" w:cs="29LT Azer" w:hint="cs"/>
                <w:sz w:val="24"/>
                <w:szCs w:val="24"/>
                <w:rtl/>
              </w:rPr>
              <w:t xml:space="preserve">يعتبر غاز ثنائي الكلور </w:t>
            </w:r>
            <w:r w:rsidR="00943737" w:rsidRPr="005E751B">
              <w:rPr>
                <w:rFonts w:ascii="29LT Azer" w:hAnsi="29LT Azer" w:cs="29LT Azer" w:hint="cs"/>
                <w:sz w:val="28"/>
                <w:szCs w:val="28"/>
                <w:rtl/>
              </w:rPr>
              <w:t>(</w:t>
            </w:r>
            <w:r w:rsidR="00943737" w:rsidRPr="005E751B">
              <w:rPr>
                <w:rFonts w:ascii="29LT Azer" w:hAnsi="29LT Azer" w:cs="29LT Azer"/>
                <w:sz w:val="28"/>
                <w:szCs w:val="28"/>
              </w:rPr>
              <w:t>Cl</w:t>
            </w:r>
            <w:proofErr w:type="gramStart"/>
            <w:r w:rsidR="00943737" w:rsidRPr="005E751B">
              <w:rPr>
                <w:rFonts w:ascii="29LT Azer" w:hAnsi="29LT Azer" w:cs="29LT Azer"/>
                <w:sz w:val="28"/>
                <w:szCs w:val="28"/>
                <w:vertAlign w:val="subscript"/>
              </w:rPr>
              <w:t>2</w:t>
            </w:r>
            <w:r w:rsidR="00943737" w:rsidRPr="005E751B">
              <w:rPr>
                <w:rFonts w:ascii="29LT Azer" w:hAnsi="29LT Azer" w:cs="29LT Azer" w:hint="cs"/>
                <w:sz w:val="28"/>
                <w:szCs w:val="28"/>
                <w:rtl/>
                <w:lang w:bidi="ar-DZ"/>
              </w:rPr>
              <w:t xml:space="preserve"> )</w:t>
            </w:r>
            <w:proofErr w:type="gramEnd"/>
            <w:r w:rsidR="00943737">
              <w:rPr>
                <w:rFonts w:ascii="29LT Azer" w:hAnsi="29LT Azer" w:cs="29LT Azer" w:hint="cs"/>
                <w:sz w:val="24"/>
                <w:szCs w:val="24"/>
                <w:rtl/>
                <w:lang w:bidi="ar-DZ"/>
              </w:rPr>
              <w:t xml:space="preserve"> من أهم الغازات التي تستعمل في صناعة مبيدات الحشرات كما يعتبر من الأسلحة الكيميائية المحضورة عالميا ومن أجل إنتاج هذا الغاز تجريبيا وتطبيقا لدرس  التحليل الكهربائي البسيط قام مجموعة من التلاميذ بتحقيق التجربتين الموضحتين في الوثيقة (1)</w:t>
            </w:r>
          </w:p>
          <w:p w:rsidR="00311628" w:rsidRDefault="00311628" w:rsidP="00FC0440">
            <w:pPr>
              <w:bidi/>
              <w:spacing w:line="360" w:lineRule="auto"/>
              <w:rPr>
                <w:rFonts w:ascii="29LT Azer" w:hAnsi="29LT Azer" w:cs="29LT Azer"/>
                <w:sz w:val="24"/>
                <w:szCs w:val="24"/>
                <w:rtl/>
                <w:lang w:bidi="ar-DZ"/>
              </w:rPr>
            </w:pPr>
          </w:p>
          <w:p w:rsidR="00311628" w:rsidRPr="00311628" w:rsidRDefault="005E751B" w:rsidP="00FC0440">
            <w:pPr>
              <w:bidi/>
              <w:spacing w:line="360" w:lineRule="auto"/>
              <w:rPr>
                <w:rFonts w:ascii="29LT Azer" w:hAnsi="29LT Azer" w:cs="29LT Azer"/>
                <w:sz w:val="24"/>
                <w:szCs w:val="24"/>
                <w:rtl/>
                <w:lang w:bidi="ar-DZ"/>
              </w:rPr>
            </w:pPr>
            <w:r>
              <w:rPr>
                <w:rFonts w:ascii="29LT Azer" w:hAnsi="29LT Azer" w:cs="29LT Azer"/>
                <w:noProof/>
                <w:sz w:val="24"/>
                <w:szCs w:val="24"/>
                <w:rtl/>
                <w:lang w:eastAsia="fr-FR"/>
              </w:rPr>
              <mc:AlternateContent>
                <mc:Choice Requires="wps">
                  <w:drawing>
                    <wp:anchor distT="0" distB="0" distL="114300" distR="114300" simplePos="0" relativeHeight="251693056" behindDoc="0" locked="0" layoutInCell="1" allowOverlap="1" wp14:anchorId="729F5C3B" wp14:editId="66A23D31">
                      <wp:simplePos x="0" y="0"/>
                      <wp:positionH relativeFrom="column">
                        <wp:posOffset>2257425</wp:posOffset>
                      </wp:positionH>
                      <wp:positionV relativeFrom="paragraph">
                        <wp:posOffset>200660</wp:posOffset>
                      </wp:positionV>
                      <wp:extent cx="514350" cy="0"/>
                      <wp:effectExtent l="38100" t="76200" r="0" b="95250"/>
                      <wp:wrapNone/>
                      <wp:docPr id="28" name="Connecteur droit avec flèche 28"/>
                      <wp:cNvGraphicFramePr/>
                      <a:graphic xmlns:a="http://schemas.openxmlformats.org/drawingml/2006/main">
                        <a:graphicData uri="http://schemas.microsoft.com/office/word/2010/wordprocessingShape">
                          <wps:wsp>
                            <wps:cNvCnPr/>
                            <wps:spPr>
                              <a:xfrm flipH="1">
                                <a:off x="0" y="0"/>
                                <a:ext cx="5143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D0059E" id="Connecteur droit avec flèche 28" o:spid="_x0000_s1026" type="#_x0000_t32" style="position:absolute;margin-left:177.75pt;margin-top:15.8pt;width:40.5pt;height:0;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" strokecolor="black [3040]">
                      <v:stroke endarrow="block"/>
                    </v:shape>
                  </w:pict>
                </mc:Fallback>
              </mc:AlternateContent>
            </w:r>
          </w:p>
          <w:p w:rsidR="00311628" w:rsidRPr="00311628" w:rsidRDefault="00311628" w:rsidP="00FC0440">
            <w:pPr>
              <w:bidi/>
              <w:spacing w:line="360" w:lineRule="auto"/>
              <w:rPr>
                <w:rFonts w:ascii="29LT Azer" w:hAnsi="29LT Azer" w:cs="29LT Azer"/>
                <w:sz w:val="24"/>
                <w:szCs w:val="24"/>
                <w:rtl/>
                <w:lang w:bidi="ar-DZ"/>
              </w:rPr>
            </w:pPr>
          </w:p>
          <w:p w:rsidR="00311628" w:rsidRPr="00311628" w:rsidRDefault="00076081" w:rsidP="00FC0440">
            <w:pPr>
              <w:bidi/>
              <w:spacing w:line="360" w:lineRule="auto"/>
              <w:rPr>
                <w:rFonts w:ascii="29LT Azer" w:hAnsi="29LT Azer" w:cs="29LT Azer"/>
                <w:sz w:val="24"/>
                <w:szCs w:val="24"/>
                <w:rtl/>
                <w:lang w:bidi="ar-DZ"/>
              </w:rPr>
            </w:pPr>
            <w:r>
              <w:rPr>
                <w:rFonts w:ascii="29LT Azer" w:hAnsi="29LT Azer" w:cs="29LT Azer"/>
                <w:noProof/>
                <w:sz w:val="24"/>
                <w:szCs w:val="24"/>
                <w:rtl/>
                <w:lang w:eastAsia="fr-FR"/>
              </w:rPr>
              <mc:AlternateContent>
                <mc:Choice Requires="wps">
                  <w:drawing>
                    <wp:anchor distT="0" distB="0" distL="114300" distR="114300" simplePos="0" relativeHeight="251749376" behindDoc="0" locked="0" layoutInCell="1" allowOverlap="1" wp14:anchorId="79126115" wp14:editId="51234C21">
                      <wp:simplePos x="0" y="0"/>
                      <wp:positionH relativeFrom="column">
                        <wp:posOffset>2771775</wp:posOffset>
                      </wp:positionH>
                      <wp:positionV relativeFrom="paragraph">
                        <wp:posOffset>29630</wp:posOffset>
                      </wp:positionV>
                      <wp:extent cx="876300" cy="282790"/>
                      <wp:effectExtent l="0" t="0" r="19050" b="22225"/>
                      <wp:wrapNone/>
                      <wp:docPr id="49" name="Rectangle 49"/>
                      <wp:cNvGraphicFramePr/>
                      <a:graphic xmlns:a="http://schemas.openxmlformats.org/drawingml/2006/main">
                        <a:graphicData uri="http://schemas.microsoft.com/office/word/2010/wordprocessingShape">
                          <wps:wsp>
                            <wps:cNvSpPr/>
                            <wps:spPr>
                              <a:xfrm>
                                <a:off x="0" y="0"/>
                                <a:ext cx="876300" cy="282790"/>
                              </a:xfrm>
                              <a:prstGeom prst="rect">
                                <a:avLst/>
                              </a:prstGeom>
                            </wps:spPr>
                            <wps:style>
                              <a:lnRef idx="2">
                                <a:schemeClr val="dk1"/>
                              </a:lnRef>
                              <a:fillRef idx="1">
                                <a:schemeClr val="lt1"/>
                              </a:fillRef>
                              <a:effectRef idx="0">
                                <a:schemeClr val="dk1"/>
                              </a:effectRef>
                              <a:fontRef idx="minor">
                                <a:schemeClr val="dk1"/>
                              </a:fontRef>
                            </wps:style>
                            <wps:txbx>
                              <w:txbxContent>
                                <w:p w:rsidR="00076081" w:rsidRPr="00076081" w:rsidRDefault="00076081" w:rsidP="00076081">
                                  <w:pPr>
                                    <w:jc w:val="center"/>
                                    <w:rPr>
                                      <w:rFonts w:ascii="29LT Azer" w:hAnsi="29LT Azer" w:cs="29LT Azer"/>
                                      <w:sz w:val="24"/>
                                      <w:szCs w:val="24"/>
                                      <w:rtl/>
                                      <w:lang w:bidi="ar-DZ"/>
                                    </w:rPr>
                                  </w:pPr>
                                  <w:r w:rsidRPr="00076081">
                                    <w:rPr>
                                      <w:rFonts w:ascii="29LT Azer" w:hAnsi="29LT Azer" w:cs="29LT Azer"/>
                                      <w:sz w:val="24"/>
                                      <w:szCs w:val="24"/>
                                      <w:rtl/>
                                      <w:lang w:bidi="ar-DZ"/>
                                    </w:rPr>
                                    <w:t>الوثيقة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9" o:spid="_x0000_s1041" style="position:absolute;left:0;text-align:left;margin-left:218.25pt;margin-top:2.35pt;width:69pt;height:22.2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" fillcolor="white [3201]" strokecolor="black [3200]" strokeweight="2pt">
                      <v:textbox>
                        <w:txbxContent>
                          <w:p w:rsidR="00076081" w:rsidRPr="00076081" w:rsidRDefault="00076081" w:rsidP="00076081">
                            <w:pPr>
                              <w:jc w:val="center"/>
                              <w:rPr>
                                <w:rFonts w:ascii="29LT Azer" w:hAnsi="29LT Azer" w:cs="29LT Azer"/>
                                <w:sz w:val="24"/>
                                <w:szCs w:val="24"/>
                                <w:rtl/>
                                <w:lang w:bidi="ar-DZ"/>
                              </w:rPr>
                            </w:pPr>
                            <w:r w:rsidRPr="00076081">
                              <w:rPr>
                                <w:rFonts w:ascii="29LT Azer" w:hAnsi="29LT Azer" w:cs="29LT Azer"/>
                                <w:sz w:val="24"/>
                                <w:szCs w:val="24"/>
                                <w:rtl/>
                                <w:lang w:bidi="ar-DZ"/>
                              </w:rPr>
                              <w:t>الوثيقة (1)</w:t>
                            </w:r>
                          </w:p>
                        </w:txbxContent>
                      </v:textbox>
                    </v:rect>
                  </w:pict>
                </mc:Fallback>
              </mc:AlternateContent>
            </w:r>
          </w:p>
          <w:p w:rsidR="00311628" w:rsidRDefault="00311628" w:rsidP="00FC0440">
            <w:pPr>
              <w:bidi/>
              <w:spacing w:line="360" w:lineRule="auto"/>
              <w:rPr>
                <w:rFonts w:ascii="29LT Azer" w:hAnsi="29LT Azer" w:cs="29LT Azer"/>
                <w:sz w:val="24"/>
                <w:szCs w:val="24"/>
                <w:rtl/>
                <w:lang w:bidi="ar-DZ"/>
              </w:rPr>
            </w:pPr>
          </w:p>
          <w:p w:rsidR="00943737" w:rsidRDefault="00311628" w:rsidP="00FC0440">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1/ حدد الفوج الذي </w:t>
            </w:r>
            <w:r w:rsidR="001B6C79">
              <w:rPr>
                <w:rFonts w:ascii="29LT Azer" w:hAnsi="29LT Azer" w:cs="29LT Azer" w:hint="cs"/>
                <w:sz w:val="24"/>
                <w:szCs w:val="24"/>
                <w:rtl/>
                <w:lang w:bidi="ar-DZ"/>
              </w:rPr>
              <w:t>س</w:t>
            </w:r>
            <w:r w:rsidR="00B42AA5">
              <w:rPr>
                <w:rFonts w:ascii="29LT Azer" w:hAnsi="29LT Azer" w:cs="29LT Azer" w:hint="cs"/>
                <w:sz w:val="24"/>
                <w:szCs w:val="24"/>
                <w:rtl/>
                <w:lang w:bidi="ar-DZ"/>
              </w:rPr>
              <w:t>ي</w:t>
            </w:r>
            <w:r>
              <w:rPr>
                <w:rFonts w:ascii="29LT Azer" w:hAnsi="29LT Azer" w:cs="29LT Azer" w:hint="cs"/>
                <w:sz w:val="24"/>
                <w:szCs w:val="24"/>
                <w:rtl/>
                <w:lang w:bidi="ar-DZ"/>
              </w:rPr>
              <w:t xml:space="preserve">نجح في إنتاج هذا </w:t>
            </w:r>
            <w:proofErr w:type="gramStart"/>
            <w:r>
              <w:rPr>
                <w:rFonts w:ascii="29LT Azer" w:hAnsi="29LT Azer" w:cs="29LT Azer" w:hint="cs"/>
                <w:sz w:val="24"/>
                <w:szCs w:val="24"/>
                <w:rtl/>
                <w:lang w:bidi="ar-DZ"/>
              </w:rPr>
              <w:t>الغاز ؟برر</w:t>
            </w:r>
            <w:proofErr w:type="gramEnd"/>
            <w:r>
              <w:rPr>
                <w:rFonts w:ascii="29LT Azer" w:hAnsi="29LT Azer" w:cs="29LT Azer" w:hint="cs"/>
                <w:sz w:val="24"/>
                <w:szCs w:val="24"/>
                <w:rtl/>
                <w:lang w:bidi="ar-DZ"/>
              </w:rPr>
              <w:t xml:space="preserve"> إجابتك . (0.5 </w:t>
            </w:r>
            <w:proofErr w:type="gramStart"/>
            <w:r>
              <w:rPr>
                <w:rFonts w:ascii="29LT Azer" w:hAnsi="29LT Azer" w:cs="29LT Azer" w:hint="cs"/>
                <w:sz w:val="24"/>
                <w:szCs w:val="24"/>
                <w:rtl/>
                <w:lang w:bidi="ar-DZ"/>
              </w:rPr>
              <w:t>ن )</w:t>
            </w:r>
            <w:proofErr w:type="gramEnd"/>
          </w:p>
          <w:p w:rsidR="00311628" w:rsidRDefault="00311628" w:rsidP="00FC0440">
            <w:pPr>
              <w:bidi/>
              <w:spacing w:line="360" w:lineRule="auto"/>
              <w:rPr>
                <w:rFonts w:ascii="29LT Azer" w:hAnsi="29LT Azer" w:cs="29LT Azer"/>
                <w:sz w:val="24"/>
                <w:szCs w:val="24"/>
                <w:lang w:bidi="ar-DZ"/>
              </w:rPr>
            </w:pPr>
            <w:r>
              <w:rPr>
                <w:rFonts w:ascii="29LT Azer" w:hAnsi="29LT Azer" w:cs="29LT Azer" w:hint="cs"/>
                <w:sz w:val="24"/>
                <w:szCs w:val="24"/>
                <w:rtl/>
                <w:lang w:bidi="ar-DZ"/>
              </w:rPr>
              <w:t xml:space="preserve">2/سم المسريين </w:t>
            </w:r>
            <w:r>
              <w:rPr>
                <w:rFonts w:ascii="29LT Azer" w:hAnsi="29LT Azer" w:cs="29LT Azer"/>
                <w:sz w:val="24"/>
                <w:szCs w:val="24"/>
                <w:lang w:bidi="ar-DZ"/>
              </w:rPr>
              <w:t>A</w:t>
            </w:r>
            <w:r>
              <w:rPr>
                <w:rFonts w:ascii="29LT Azer" w:hAnsi="29LT Azer" w:cs="29LT Azer" w:hint="cs"/>
                <w:sz w:val="24"/>
                <w:szCs w:val="24"/>
                <w:rtl/>
                <w:lang w:bidi="ar-DZ"/>
              </w:rPr>
              <w:t xml:space="preserve"> </w:t>
            </w:r>
            <w:proofErr w:type="gramStart"/>
            <w:r>
              <w:rPr>
                <w:rFonts w:ascii="29LT Azer" w:hAnsi="29LT Azer" w:cs="29LT Azer" w:hint="cs"/>
                <w:sz w:val="24"/>
                <w:szCs w:val="24"/>
                <w:rtl/>
                <w:lang w:bidi="ar-DZ"/>
              </w:rPr>
              <w:t>و</w:t>
            </w:r>
            <w:r>
              <w:rPr>
                <w:rFonts w:ascii="29LT Azer" w:hAnsi="29LT Azer" w:cs="29LT Azer"/>
                <w:sz w:val="24"/>
                <w:szCs w:val="24"/>
                <w:lang w:bidi="ar-DZ"/>
              </w:rPr>
              <w:t xml:space="preserve"> </w:t>
            </w:r>
            <w:r>
              <w:rPr>
                <w:rFonts w:ascii="29LT Azer" w:hAnsi="29LT Azer" w:cs="29LT Azer" w:hint="cs"/>
                <w:sz w:val="24"/>
                <w:szCs w:val="24"/>
                <w:rtl/>
                <w:lang w:bidi="ar-DZ"/>
              </w:rPr>
              <w:t xml:space="preserve"> </w:t>
            </w:r>
            <w:r>
              <w:rPr>
                <w:rFonts w:ascii="29LT Azer" w:hAnsi="29LT Azer" w:cs="29LT Azer"/>
                <w:sz w:val="24"/>
                <w:szCs w:val="24"/>
                <w:lang w:bidi="ar-DZ"/>
              </w:rPr>
              <w:t>B</w:t>
            </w:r>
            <w:proofErr w:type="gramEnd"/>
            <w:r>
              <w:rPr>
                <w:rFonts w:ascii="29LT Azer" w:hAnsi="29LT Azer" w:cs="29LT Azer" w:hint="cs"/>
                <w:sz w:val="24"/>
                <w:szCs w:val="24"/>
                <w:rtl/>
                <w:lang w:bidi="ar-DZ"/>
              </w:rPr>
              <w:t xml:space="preserve"> مع التعليل ؟ (1</w:t>
            </w:r>
            <w:proofErr w:type="gramStart"/>
            <w:r>
              <w:rPr>
                <w:rFonts w:ascii="29LT Azer" w:hAnsi="29LT Azer" w:cs="29LT Azer" w:hint="cs"/>
                <w:sz w:val="24"/>
                <w:szCs w:val="24"/>
                <w:rtl/>
                <w:lang w:bidi="ar-DZ"/>
              </w:rPr>
              <w:t>ن )</w:t>
            </w:r>
            <w:proofErr w:type="gramEnd"/>
          </w:p>
          <w:p w:rsidR="00311628" w:rsidRDefault="00311628" w:rsidP="00FC0440">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3/ أكتب محلول كلور النحاس بالصيغة </w:t>
            </w:r>
            <w:proofErr w:type="spellStart"/>
            <w:proofErr w:type="gramStart"/>
            <w:r>
              <w:rPr>
                <w:rFonts w:ascii="29LT Azer" w:hAnsi="29LT Azer" w:cs="29LT Azer" w:hint="cs"/>
                <w:sz w:val="24"/>
                <w:szCs w:val="24"/>
                <w:rtl/>
                <w:lang w:bidi="ar-DZ"/>
              </w:rPr>
              <w:t>الشاردية</w:t>
            </w:r>
            <w:proofErr w:type="spellEnd"/>
            <w:r>
              <w:rPr>
                <w:rFonts w:ascii="29LT Azer" w:hAnsi="29LT Azer" w:cs="29LT Azer" w:hint="cs"/>
                <w:sz w:val="24"/>
                <w:szCs w:val="24"/>
                <w:rtl/>
                <w:lang w:bidi="ar-DZ"/>
              </w:rPr>
              <w:t xml:space="preserve">  (</w:t>
            </w:r>
            <w:proofErr w:type="gramEnd"/>
            <w:r>
              <w:rPr>
                <w:rFonts w:ascii="29LT Azer" w:hAnsi="29LT Azer" w:cs="29LT Azer" w:hint="cs"/>
                <w:sz w:val="24"/>
                <w:szCs w:val="24"/>
                <w:rtl/>
                <w:lang w:bidi="ar-DZ"/>
              </w:rPr>
              <w:t>0.25 ن )</w:t>
            </w:r>
          </w:p>
          <w:p w:rsidR="00311628" w:rsidRDefault="00311628" w:rsidP="00FC0440">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3/ </w:t>
            </w:r>
            <w:r w:rsidR="001B6C79">
              <w:rPr>
                <w:rFonts w:ascii="29LT Azer" w:hAnsi="29LT Azer" w:cs="29LT Azer" w:hint="cs"/>
                <w:sz w:val="24"/>
                <w:szCs w:val="24"/>
                <w:rtl/>
                <w:lang w:bidi="ar-DZ"/>
              </w:rPr>
              <w:t xml:space="preserve">عند غلق القاطعة </w:t>
            </w:r>
            <w:r>
              <w:rPr>
                <w:rFonts w:ascii="29LT Azer" w:hAnsi="29LT Azer" w:cs="29LT Azer" w:hint="cs"/>
                <w:sz w:val="24"/>
                <w:szCs w:val="24"/>
                <w:rtl/>
                <w:lang w:bidi="ar-DZ"/>
              </w:rPr>
              <w:t xml:space="preserve">ماذا تلاحظ بجوار كل مسرى (0.5 </w:t>
            </w:r>
            <w:proofErr w:type="gramStart"/>
            <w:r>
              <w:rPr>
                <w:rFonts w:ascii="29LT Azer" w:hAnsi="29LT Azer" w:cs="29LT Azer" w:hint="cs"/>
                <w:sz w:val="24"/>
                <w:szCs w:val="24"/>
                <w:rtl/>
                <w:lang w:bidi="ar-DZ"/>
              </w:rPr>
              <w:t>ن )</w:t>
            </w:r>
            <w:proofErr w:type="gramEnd"/>
          </w:p>
          <w:p w:rsidR="00311628" w:rsidRDefault="00311628" w:rsidP="00FC0440">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 4/ أكتب معادلة التفاعل الحادث بجوار كل مسرى</w:t>
            </w:r>
            <w:r w:rsidR="001B6C79">
              <w:rPr>
                <w:rFonts w:ascii="29LT Azer" w:hAnsi="29LT Azer" w:cs="29LT Azer" w:hint="cs"/>
                <w:sz w:val="24"/>
                <w:szCs w:val="24"/>
                <w:rtl/>
                <w:lang w:bidi="ar-DZ"/>
              </w:rPr>
              <w:t xml:space="preserve"> (المعادلتين </w:t>
            </w:r>
            <w:proofErr w:type="gramStart"/>
            <w:r w:rsidR="001B6C79">
              <w:rPr>
                <w:rFonts w:ascii="29LT Azer" w:hAnsi="29LT Azer" w:cs="29LT Azer" w:hint="cs"/>
                <w:sz w:val="24"/>
                <w:szCs w:val="24"/>
                <w:rtl/>
                <w:lang w:bidi="ar-DZ"/>
              </w:rPr>
              <w:t>النصفيتين )</w:t>
            </w:r>
            <w:proofErr w:type="gramEnd"/>
            <w:r w:rsidR="001B6C79">
              <w:rPr>
                <w:rFonts w:ascii="29LT Azer" w:hAnsi="29LT Azer" w:cs="29LT Azer" w:hint="cs"/>
                <w:sz w:val="24"/>
                <w:szCs w:val="24"/>
                <w:rtl/>
                <w:lang w:bidi="ar-DZ"/>
              </w:rPr>
              <w:t xml:space="preserve"> </w:t>
            </w:r>
            <w:r>
              <w:rPr>
                <w:rFonts w:ascii="29LT Azer" w:hAnsi="29LT Azer" w:cs="29LT Azer" w:hint="cs"/>
                <w:sz w:val="24"/>
                <w:szCs w:val="24"/>
                <w:rtl/>
                <w:lang w:bidi="ar-DZ"/>
              </w:rPr>
              <w:t xml:space="preserve"> ثم المعادلة الإجمالية للتفاعل الكيميائي الحادث </w:t>
            </w:r>
            <w:r w:rsidR="001B6C79">
              <w:rPr>
                <w:rFonts w:ascii="29LT Azer" w:hAnsi="29LT Azer" w:cs="29LT Azer" w:hint="cs"/>
                <w:sz w:val="24"/>
                <w:szCs w:val="24"/>
                <w:rtl/>
                <w:lang w:bidi="ar-DZ"/>
              </w:rPr>
              <w:t xml:space="preserve">محددا الحالة الفيزيائية </w:t>
            </w:r>
            <w:r>
              <w:rPr>
                <w:rFonts w:ascii="29LT Azer" w:hAnsi="29LT Azer" w:cs="29LT Azer" w:hint="cs"/>
                <w:sz w:val="24"/>
                <w:szCs w:val="24"/>
                <w:rtl/>
                <w:lang w:bidi="ar-DZ"/>
              </w:rPr>
              <w:t xml:space="preserve"> ( 2 ن )</w:t>
            </w:r>
          </w:p>
          <w:p w:rsidR="00311628" w:rsidRPr="00311628" w:rsidRDefault="00311628" w:rsidP="005157B6">
            <w:pPr>
              <w:bidi/>
              <w:spacing w:line="360" w:lineRule="auto"/>
              <w:rPr>
                <w:rFonts w:ascii="29LT Azer" w:hAnsi="29LT Azer" w:cs="29LT Azer"/>
                <w:sz w:val="24"/>
                <w:szCs w:val="24"/>
                <w:rtl/>
                <w:lang w:bidi="ar-DZ"/>
              </w:rPr>
            </w:pPr>
            <w:r>
              <w:rPr>
                <w:rFonts w:ascii="29LT Azer" w:hAnsi="29LT Azer" w:cs="29LT Azer" w:hint="cs"/>
                <w:sz w:val="24"/>
                <w:szCs w:val="24"/>
                <w:rtl/>
                <w:lang w:bidi="ar-DZ"/>
              </w:rPr>
              <w:t>5/</w:t>
            </w:r>
            <w:r w:rsidR="003D48C5">
              <w:rPr>
                <w:rFonts w:ascii="29LT Azer" w:hAnsi="29LT Azer" w:cs="29LT Azer" w:hint="cs"/>
                <w:sz w:val="24"/>
                <w:szCs w:val="24"/>
                <w:rtl/>
                <w:lang w:bidi="ar-DZ"/>
              </w:rPr>
              <w:t>م</w:t>
            </w:r>
            <w:r w:rsidR="005157B6">
              <w:rPr>
                <w:rFonts w:ascii="29LT Azer" w:hAnsi="29LT Azer" w:cs="29LT Azer" w:hint="cs"/>
                <w:sz w:val="24"/>
                <w:szCs w:val="24"/>
                <w:rtl/>
                <w:lang w:bidi="ar-DZ"/>
              </w:rPr>
              <w:t xml:space="preserve">ا نوع التيار المستعمل في </w:t>
            </w:r>
            <w:proofErr w:type="gramStart"/>
            <w:r w:rsidR="005157B6">
              <w:rPr>
                <w:rFonts w:ascii="29LT Azer" w:hAnsi="29LT Azer" w:cs="29LT Azer" w:hint="cs"/>
                <w:sz w:val="24"/>
                <w:szCs w:val="24"/>
                <w:rtl/>
                <w:lang w:bidi="ar-DZ"/>
              </w:rPr>
              <w:t>التجربتين</w:t>
            </w:r>
            <w:r w:rsidR="003D48C5">
              <w:rPr>
                <w:rFonts w:ascii="29LT Azer" w:hAnsi="29LT Azer" w:cs="29LT Azer" w:hint="cs"/>
                <w:sz w:val="24"/>
                <w:szCs w:val="24"/>
                <w:rtl/>
                <w:lang w:bidi="ar-DZ"/>
              </w:rPr>
              <w:t xml:space="preserve"> ؟</w:t>
            </w:r>
            <w:proofErr w:type="gramEnd"/>
            <w:r w:rsidR="003D48C5">
              <w:rPr>
                <w:rFonts w:ascii="29LT Azer" w:hAnsi="29LT Azer" w:cs="29LT Azer" w:hint="cs"/>
                <w:sz w:val="24"/>
                <w:szCs w:val="24"/>
                <w:rtl/>
                <w:lang w:bidi="ar-DZ"/>
              </w:rPr>
              <w:t xml:space="preserve"> </w:t>
            </w:r>
            <w:r w:rsidR="005157B6">
              <w:rPr>
                <w:rFonts w:ascii="29LT Azer" w:hAnsi="29LT Azer" w:cs="29LT Azer" w:hint="cs"/>
                <w:sz w:val="24"/>
                <w:szCs w:val="24"/>
                <w:rtl/>
                <w:lang w:bidi="ar-DZ"/>
              </w:rPr>
              <w:t>أذكر</w:t>
            </w:r>
            <w:r w:rsidR="003D48C5">
              <w:rPr>
                <w:rFonts w:ascii="29LT Azer" w:hAnsi="29LT Azer" w:cs="29LT Azer" w:hint="cs"/>
                <w:sz w:val="24"/>
                <w:szCs w:val="24"/>
                <w:rtl/>
                <w:lang w:bidi="ar-DZ"/>
              </w:rPr>
              <w:t xml:space="preserve"> خصائصه من حيث الجهة </w:t>
            </w:r>
            <w:proofErr w:type="gramStart"/>
            <w:r w:rsidR="003D48C5">
              <w:rPr>
                <w:rFonts w:ascii="29LT Azer" w:hAnsi="29LT Azer" w:cs="29LT Azer" w:hint="cs"/>
                <w:sz w:val="24"/>
                <w:szCs w:val="24"/>
                <w:rtl/>
                <w:lang w:bidi="ar-DZ"/>
              </w:rPr>
              <w:t>والقيمة .</w:t>
            </w:r>
            <w:proofErr w:type="gramEnd"/>
            <w:r w:rsidR="003D48C5">
              <w:rPr>
                <w:rFonts w:ascii="29LT Azer" w:hAnsi="29LT Azer" w:cs="29LT Azer" w:hint="cs"/>
                <w:sz w:val="24"/>
                <w:szCs w:val="24"/>
                <w:rtl/>
                <w:lang w:bidi="ar-DZ"/>
              </w:rPr>
              <w:t xml:space="preserve"> </w:t>
            </w:r>
            <w:proofErr w:type="gramStart"/>
            <w:r w:rsidR="003D48C5">
              <w:rPr>
                <w:rFonts w:ascii="29LT Azer" w:hAnsi="29LT Azer" w:cs="29LT Azer" w:hint="cs"/>
                <w:sz w:val="24"/>
                <w:szCs w:val="24"/>
                <w:rtl/>
                <w:lang w:bidi="ar-DZ"/>
              </w:rPr>
              <w:t>( 0.75</w:t>
            </w:r>
            <w:proofErr w:type="gramEnd"/>
            <w:r w:rsidR="003D48C5">
              <w:rPr>
                <w:rFonts w:ascii="29LT Azer" w:hAnsi="29LT Azer" w:cs="29LT Azer" w:hint="cs"/>
                <w:sz w:val="24"/>
                <w:szCs w:val="24"/>
                <w:rtl/>
                <w:lang w:bidi="ar-DZ"/>
              </w:rPr>
              <w:t xml:space="preserve"> ن )</w:t>
            </w:r>
          </w:p>
        </w:tc>
      </w:tr>
    </w:tbl>
    <w:p w:rsidR="00DB17D4" w:rsidRPr="005157B6" w:rsidRDefault="00132276" w:rsidP="00B557FA">
      <w:pPr>
        <w:bidi/>
        <w:rPr>
          <w:rFonts w:ascii="29LT Azer" w:hAnsi="29LT Azer" w:cs="29LT Azer"/>
          <w:sz w:val="24"/>
          <w:szCs w:val="24"/>
          <w:u w:val="double"/>
          <w:rtl/>
        </w:rPr>
      </w:pPr>
      <w:r>
        <w:rPr>
          <w:rFonts w:ascii="29LT Azer" w:hAnsi="29LT Azer" w:cs="29LT Azer"/>
          <w:noProof/>
          <w:sz w:val="24"/>
          <w:szCs w:val="24"/>
          <w:lang w:eastAsia="fr-FR"/>
        </w:rPr>
        <mc:AlternateContent>
          <mc:Choice Requires="wps">
            <w:drawing>
              <wp:anchor distT="0" distB="0" distL="114300" distR="114300" simplePos="0" relativeHeight="251744256" behindDoc="0" locked="0" layoutInCell="1" allowOverlap="1" wp14:anchorId="4FE70267" wp14:editId="6C53F89D">
                <wp:simplePos x="0" y="0"/>
                <wp:positionH relativeFrom="column">
                  <wp:posOffset>3068955</wp:posOffset>
                </wp:positionH>
                <wp:positionV relativeFrom="paragraph">
                  <wp:posOffset>8123555</wp:posOffset>
                </wp:positionV>
                <wp:extent cx="1219200" cy="361950"/>
                <wp:effectExtent l="0" t="0" r="19050" b="19050"/>
                <wp:wrapNone/>
                <wp:docPr id="1480" name="Rectangle à coins arrondis 1480"/>
                <wp:cNvGraphicFramePr/>
                <a:graphic xmlns:a="http://schemas.openxmlformats.org/drawingml/2006/main">
                  <a:graphicData uri="http://schemas.microsoft.com/office/word/2010/wordprocessingShape">
                    <wps:wsp>
                      <wps:cNvSpPr/>
                      <wps:spPr>
                        <a:xfrm>
                          <a:off x="0" y="0"/>
                          <a:ext cx="1219200" cy="3619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D3A9E" w:rsidRPr="008D3A9E" w:rsidRDefault="008D3A9E" w:rsidP="008D3A9E">
                            <w:pPr>
                              <w:jc w:val="center"/>
                              <w:rPr>
                                <w:rFonts w:ascii="29LT Azer" w:hAnsi="29LT Azer" w:cs="29LT Azer"/>
                                <w:sz w:val="28"/>
                                <w:szCs w:val="28"/>
                                <w:lang w:bidi="ar-DZ"/>
                              </w:rPr>
                            </w:pPr>
                            <w:r w:rsidRPr="008D3A9E">
                              <w:rPr>
                                <w:rFonts w:ascii="29LT Azer" w:hAnsi="29LT Azer" w:cs="29LT Azer"/>
                                <w:sz w:val="28"/>
                                <w:szCs w:val="28"/>
                                <w:rtl/>
                                <w:lang w:bidi="ar-DZ"/>
                              </w:rPr>
                              <w:t>الصفحة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E70267" id="Rectangle à coins arrondis 1480" o:spid="_x0000_s1042" style="position:absolute;left:0;text-align:left;margin-left:241.65pt;margin-top:639.65pt;width:96pt;height:28.5pt;z-index:2517442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" fillcolor="white [3201]" strokecolor="black [3213]" strokeweight="2pt">
                <v:textbox>
                  <w:txbxContent>
                    <w:p w:rsidR="008D3A9E" w:rsidRPr="008D3A9E" w:rsidRDefault="008D3A9E" w:rsidP="008D3A9E">
                      <w:pPr>
                        <w:jc w:val="center"/>
                        <w:rPr>
                          <w:rFonts w:ascii="29LT Azer" w:hAnsi="29LT Azer" w:cs="29LT Azer"/>
                          <w:sz w:val="28"/>
                          <w:szCs w:val="28"/>
                          <w:lang w:bidi="ar-DZ"/>
                        </w:rPr>
                      </w:pPr>
                      <w:r w:rsidRPr="008D3A9E">
                        <w:rPr>
                          <w:rFonts w:ascii="29LT Azer" w:hAnsi="29LT Azer" w:cs="29LT Azer"/>
                          <w:sz w:val="28"/>
                          <w:szCs w:val="28"/>
                          <w:rtl/>
                          <w:lang w:bidi="ar-DZ"/>
                        </w:rPr>
                        <w:t>الصفحة 1/2</w:t>
                      </w:r>
                    </w:p>
                  </w:txbxContent>
                </v:textbox>
              </v:roundrect>
            </w:pict>
          </mc:Fallback>
        </mc:AlternateContent>
      </w:r>
      <w:r w:rsidR="000A35B6" w:rsidRPr="005157B6">
        <w:rPr>
          <w:rFonts w:ascii="29LT Azer" w:hAnsi="29LT Azer" w:cs="29LT Azer" w:hint="cs"/>
          <w:sz w:val="24"/>
          <w:szCs w:val="24"/>
          <w:u w:val="double"/>
          <w:rtl/>
        </w:rPr>
        <w:t xml:space="preserve">التمرين </w:t>
      </w:r>
      <w:proofErr w:type="gramStart"/>
      <w:r w:rsidR="000A35B6" w:rsidRPr="005157B6">
        <w:rPr>
          <w:rFonts w:ascii="29LT Azer" w:hAnsi="29LT Azer" w:cs="29LT Azer" w:hint="cs"/>
          <w:sz w:val="24"/>
          <w:szCs w:val="24"/>
          <w:u w:val="double"/>
          <w:rtl/>
        </w:rPr>
        <w:t>الثاني :</w:t>
      </w:r>
      <w:proofErr w:type="gramEnd"/>
      <w:r w:rsidR="000A35B6" w:rsidRPr="005157B6">
        <w:rPr>
          <w:rFonts w:ascii="29LT Azer" w:hAnsi="29LT Azer" w:cs="29LT Azer" w:hint="cs"/>
          <w:sz w:val="24"/>
          <w:szCs w:val="24"/>
          <w:u w:val="double"/>
          <w:rtl/>
        </w:rPr>
        <w:t xml:space="preserve"> </w:t>
      </w:r>
      <w:r w:rsidR="000E40F3" w:rsidRPr="005157B6">
        <w:rPr>
          <w:rFonts w:ascii="29LT Azer" w:hAnsi="29LT Azer" w:cs="29LT Azer" w:hint="cs"/>
          <w:sz w:val="24"/>
          <w:szCs w:val="24"/>
          <w:u w:val="double"/>
          <w:rtl/>
        </w:rPr>
        <w:t xml:space="preserve"> </w:t>
      </w:r>
      <w:r w:rsidR="000A35B6" w:rsidRPr="005157B6">
        <w:rPr>
          <w:rFonts w:ascii="29LT Azer" w:hAnsi="29LT Azer" w:cs="29LT Azer" w:hint="cs"/>
          <w:sz w:val="24"/>
          <w:szCs w:val="24"/>
          <w:u w:val="double"/>
          <w:rtl/>
        </w:rPr>
        <w:t>( 07 نقاط )</w:t>
      </w:r>
    </w:p>
    <w:tbl>
      <w:tblPr>
        <w:tblStyle w:val="Grilledutableau"/>
        <w:bidiVisual/>
        <w:tblW w:w="0" w:type="auto"/>
        <w:jc w:val="center"/>
        <w:tblLook w:val="04A0" w:firstRow="1" w:lastRow="0" w:firstColumn="1" w:lastColumn="0" w:noHBand="0" w:noVBand="1"/>
      </w:tblPr>
      <w:tblGrid>
        <w:gridCol w:w="10762"/>
      </w:tblGrid>
      <w:tr w:rsidR="00B557FA" w:rsidTr="00A9367B">
        <w:trPr>
          <w:trHeight w:val="5450"/>
          <w:jc w:val="center"/>
        </w:trPr>
        <w:tc>
          <w:tcPr>
            <w:tcW w:w="10762" w:type="dxa"/>
          </w:tcPr>
          <w:p w:rsidR="00B557FA" w:rsidRDefault="00B557FA" w:rsidP="00B42AA5">
            <w:pPr>
              <w:bidi/>
              <w:spacing w:line="360" w:lineRule="auto"/>
              <w:rPr>
                <w:rFonts w:ascii="29LT Azer" w:hAnsi="29LT Azer" w:cs="29LT Azer"/>
                <w:sz w:val="24"/>
                <w:szCs w:val="24"/>
                <w:rtl/>
                <w:lang w:bidi="ar-DZ"/>
              </w:rPr>
            </w:pPr>
            <w:bookmarkStart w:id="0" w:name="_GoBack"/>
            <w:r>
              <w:rPr>
                <w:rFonts w:ascii="29LT Azer" w:hAnsi="29LT Azer" w:cs="29LT Azer" w:hint="cs"/>
                <w:sz w:val="24"/>
                <w:szCs w:val="24"/>
                <w:rtl/>
              </w:rPr>
              <w:t>بمناسبة حلول شهر رمضان الكريم أرادت أم منيب تنظيف أنابيب صرف المياه الخاصة بحوض غس</w:t>
            </w:r>
            <w:r w:rsidR="00B42AA5">
              <w:rPr>
                <w:rFonts w:ascii="29LT Azer" w:hAnsi="29LT Azer" w:cs="29LT Azer" w:hint="cs"/>
                <w:sz w:val="24"/>
                <w:szCs w:val="24"/>
                <w:rtl/>
              </w:rPr>
              <w:t>ي</w:t>
            </w:r>
            <w:r>
              <w:rPr>
                <w:rFonts w:ascii="29LT Azer" w:hAnsi="29LT Azer" w:cs="29LT Azer" w:hint="cs"/>
                <w:sz w:val="24"/>
                <w:szCs w:val="24"/>
                <w:rtl/>
              </w:rPr>
              <w:t xml:space="preserve">ل الأواني من ترسب مادة الكلس </w:t>
            </w:r>
            <w:r w:rsidRPr="00364742">
              <w:rPr>
                <w:rFonts w:ascii="29LT Azer" w:hAnsi="29LT Azer" w:cs="29LT Azer"/>
                <w:sz w:val="28"/>
                <w:szCs w:val="28"/>
              </w:rPr>
              <w:t>(CaCO</w:t>
            </w:r>
            <w:r w:rsidRPr="00364742">
              <w:rPr>
                <w:rFonts w:ascii="29LT Azer" w:hAnsi="29LT Azer" w:cs="29LT Azer"/>
                <w:sz w:val="28"/>
                <w:szCs w:val="28"/>
                <w:vertAlign w:val="subscript"/>
              </w:rPr>
              <w:t>3</w:t>
            </w:r>
            <w:proofErr w:type="gramStart"/>
            <w:r w:rsidRPr="00364742">
              <w:rPr>
                <w:rFonts w:ascii="29LT Azer" w:hAnsi="29LT Azer" w:cs="29LT Azer"/>
                <w:sz w:val="28"/>
                <w:szCs w:val="28"/>
              </w:rPr>
              <w:t xml:space="preserve">) </w:t>
            </w:r>
            <w:r w:rsidRPr="00364742">
              <w:rPr>
                <w:rFonts w:ascii="29LT Azer" w:hAnsi="29LT Azer" w:cs="29LT Azer" w:hint="cs"/>
                <w:sz w:val="28"/>
                <w:szCs w:val="28"/>
                <w:rtl/>
                <w:lang w:bidi="ar-DZ"/>
              </w:rPr>
              <w:t xml:space="preserve"> </w:t>
            </w:r>
            <w:r>
              <w:rPr>
                <w:rFonts w:ascii="29LT Azer" w:hAnsi="29LT Azer" w:cs="29LT Azer" w:hint="cs"/>
                <w:sz w:val="24"/>
                <w:szCs w:val="24"/>
                <w:rtl/>
                <w:lang w:bidi="ar-DZ"/>
              </w:rPr>
              <w:t>ومن</w:t>
            </w:r>
            <w:proofErr w:type="gramEnd"/>
            <w:r>
              <w:rPr>
                <w:rFonts w:ascii="29LT Azer" w:hAnsi="29LT Azer" w:cs="29LT Azer" w:hint="cs"/>
                <w:sz w:val="24"/>
                <w:szCs w:val="24"/>
                <w:rtl/>
                <w:lang w:bidi="ar-DZ"/>
              </w:rPr>
              <w:t xml:space="preserve"> أجل ذلك استعملت محلول شاردي صيغته الإحصائية</w:t>
            </w:r>
            <w:r w:rsidRPr="00364742">
              <w:rPr>
                <w:rFonts w:ascii="29LT Azer" w:hAnsi="29LT Azer" w:cs="29LT Azer" w:hint="cs"/>
                <w:sz w:val="28"/>
                <w:szCs w:val="28"/>
                <w:rtl/>
                <w:lang w:bidi="ar-DZ"/>
              </w:rPr>
              <w:t xml:space="preserve"> </w:t>
            </w:r>
            <w:proofErr w:type="spellStart"/>
            <w:r w:rsidRPr="00364742">
              <w:rPr>
                <w:rFonts w:ascii="29LT Azer" w:hAnsi="29LT Azer" w:cs="29LT Azer"/>
                <w:sz w:val="28"/>
                <w:szCs w:val="28"/>
                <w:lang w:bidi="ar-DZ"/>
              </w:rPr>
              <w:t>HCl</w:t>
            </w:r>
            <w:proofErr w:type="spellEnd"/>
            <w:r w:rsidRPr="00364742">
              <w:rPr>
                <w:rFonts w:ascii="29LT Azer" w:hAnsi="29LT Azer" w:cs="29LT Azer" w:hint="cs"/>
                <w:sz w:val="28"/>
                <w:szCs w:val="28"/>
                <w:rtl/>
                <w:lang w:bidi="ar-DZ"/>
              </w:rPr>
              <w:t xml:space="preserve"> </w:t>
            </w:r>
            <w:r>
              <w:rPr>
                <w:rFonts w:ascii="29LT Azer" w:hAnsi="29LT Azer" w:cs="29LT Azer" w:hint="cs"/>
                <w:sz w:val="24"/>
                <w:szCs w:val="24"/>
                <w:rtl/>
                <w:lang w:bidi="ar-DZ"/>
              </w:rPr>
              <w:t xml:space="preserve"> والمعروف تجاريا بروح الملح </w:t>
            </w:r>
            <w:r w:rsidR="00EE19D2">
              <w:rPr>
                <w:rFonts w:ascii="29LT Azer" w:hAnsi="29LT Azer" w:cs="29LT Azer" w:hint="cs"/>
                <w:sz w:val="24"/>
                <w:szCs w:val="24"/>
                <w:rtl/>
                <w:lang w:bidi="ar-DZ"/>
              </w:rPr>
              <w:t>وفي غفلة منها</w:t>
            </w:r>
            <w:r w:rsidR="002360CE">
              <w:rPr>
                <w:rFonts w:ascii="29LT Azer" w:hAnsi="29LT Azer" w:cs="29LT Azer" w:hint="cs"/>
                <w:sz w:val="24"/>
                <w:szCs w:val="24"/>
                <w:rtl/>
                <w:lang w:bidi="ar-DZ"/>
              </w:rPr>
              <w:t xml:space="preserve"> </w:t>
            </w:r>
            <w:r w:rsidR="000604E0">
              <w:rPr>
                <w:rFonts w:ascii="29LT Azer" w:hAnsi="29LT Azer" w:cs="29LT Azer" w:hint="cs"/>
                <w:sz w:val="24"/>
                <w:szCs w:val="24"/>
                <w:rtl/>
                <w:lang w:bidi="ar-DZ"/>
              </w:rPr>
              <w:t xml:space="preserve">سقطت قارورة المحلول </w:t>
            </w:r>
            <w:r w:rsidR="00813C80">
              <w:rPr>
                <w:rFonts w:ascii="29LT Azer" w:hAnsi="29LT Azer" w:cs="29LT Azer" w:hint="cs"/>
                <w:sz w:val="24"/>
                <w:szCs w:val="24"/>
                <w:rtl/>
                <w:lang w:bidi="ar-DZ"/>
              </w:rPr>
              <w:t>وانسكب جزء منه على الملاعق الموجودة بجانب الحوض والمصنوعة من معدن القصدير (</w:t>
            </w:r>
            <w:r w:rsidR="00813C80">
              <w:rPr>
                <w:rFonts w:ascii="29LT Azer" w:hAnsi="29LT Azer" w:cs="29LT Azer"/>
                <w:sz w:val="24"/>
                <w:szCs w:val="24"/>
                <w:lang w:bidi="ar-DZ"/>
              </w:rPr>
              <w:t>Sn</w:t>
            </w:r>
            <w:r w:rsidR="00813C80">
              <w:rPr>
                <w:rFonts w:ascii="29LT Azer" w:hAnsi="29LT Azer" w:cs="29LT Azer" w:hint="cs"/>
                <w:sz w:val="24"/>
                <w:szCs w:val="24"/>
                <w:rtl/>
                <w:lang w:bidi="ar-DZ"/>
              </w:rPr>
              <w:t xml:space="preserve"> ) </w:t>
            </w:r>
            <w:r w:rsidR="005157B6">
              <w:rPr>
                <w:rFonts w:ascii="29LT Azer" w:hAnsi="29LT Azer" w:cs="29LT Azer" w:hint="cs"/>
                <w:sz w:val="24"/>
                <w:szCs w:val="24"/>
                <w:rtl/>
                <w:lang w:bidi="ar-DZ"/>
              </w:rPr>
              <w:t xml:space="preserve">فكانت النتيجة حدوث تفاعلين </w:t>
            </w:r>
            <w:r w:rsidR="00267CB7" w:rsidRPr="00267CB7">
              <w:rPr>
                <w:rFonts w:ascii="29LT Azer" w:hAnsi="29LT Azer" w:cs="29LT Azer" w:hint="cs"/>
                <w:sz w:val="24"/>
                <w:szCs w:val="24"/>
                <w:u w:val="double"/>
                <w:rtl/>
                <w:lang w:bidi="ar-DZ"/>
              </w:rPr>
              <w:t>(الوثيقة 2)</w:t>
            </w:r>
          </w:p>
          <w:p w:rsidR="00C64EED" w:rsidRDefault="001B6C79" w:rsidP="00B42AA5">
            <w:pPr>
              <w:bidi/>
              <w:spacing w:line="360" w:lineRule="auto"/>
              <w:rPr>
                <w:rFonts w:ascii="29LT Azer" w:hAnsi="29LT Azer" w:cs="29LT Azer"/>
                <w:sz w:val="24"/>
                <w:szCs w:val="24"/>
                <w:rtl/>
                <w:lang w:bidi="ar-DZ"/>
              </w:rPr>
            </w:pPr>
            <w:r w:rsidRPr="001B6C79">
              <w:rPr>
                <w:rFonts w:ascii="29LT Azer" w:hAnsi="29LT Azer" w:cs="29LT Azer" w:hint="cs"/>
                <w:noProof/>
                <w:sz w:val="24"/>
                <w:szCs w:val="24"/>
                <w:u w:val="double"/>
                <w:rtl/>
                <w:lang w:eastAsia="fr-FR"/>
              </w:rPr>
              <mc:AlternateContent>
                <mc:Choice Requires="wpg">
                  <w:drawing>
                    <wp:anchor distT="0" distB="0" distL="114300" distR="114300" simplePos="0" relativeHeight="251679744" behindDoc="0" locked="0" layoutInCell="1" allowOverlap="1" wp14:anchorId="00F27364" wp14:editId="70416950">
                      <wp:simplePos x="0" y="0"/>
                      <wp:positionH relativeFrom="column">
                        <wp:posOffset>92710</wp:posOffset>
                      </wp:positionH>
                      <wp:positionV relativeFrom="paragraph">
                        <wp:posOffset>315595</wp:posOffset>
                      </wp:positionV>
                      <wp:extent cx="1764000" cy="864000"/>
                      <wp:effectExtent l="0" t="0" r="8255" b="0"/>
                      <wp:wrapSquare wrapText="bothSides"/>
                      <wp:docPr id="26" name="Groupe 26"/>
                      <wp:cNvGraphicFramePr/>
                      <a:graphic xmlns:a="http://schemas.openxmlformats.org/drawingml/2006/main">
                        <a:graphicData uri="http://schemas.microsoft.com/office/word/2010/wordprocessingGroup">
                          <wpg:wgp>
                            <wpg:cNvGrpSpPr/>
                            <wpg:grpSpPr>
                              <a:xfrm>
                                <a:off x="0" y="0"/>
                                <a:ext cx="1764000" cy="864000"/>
                                <a:chOff x="0" y="0"/>
                                <a:chExt cx="1876425" cy="935990"/>
                              </a:xfrm>
                            </wpg:grpSpPr>
                            <pic:pic xmlns:pic="http://schemas.openxmlformats.org/drawingml/2006/picture">
                              <pic:nvPicPr>
                                <pic:cNvPr id="17" name="Image 17" descr="C:\Users\youcef\Downloads\غسل الأواني.jfif"/>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266700" y="9525"/>
                                  <a:ext cx="1609725" cy="923925"/>
                                </a:xfrm>
                                <a:prstGeom prst="rect">
                                  <a:avLst/>
                                </a:prstGeom>
                                <a:noFill/>
                                <a:ln>
                                  <a:noFill/>
                                </a:ln>
                              </pic:spPr>
                            </pic:pic>
                            <pic:pic xmlns:pic="http://schemas.openxmlformats.org/drawingml/2006/picture">
                              <pic:nvPicPr>
                                <pic:cNvPr id="18" name="Image 18" descr="C:\Users\youcef\Downloads\روح الملح.jfif"/>
                                <pic:cNvPicPr>
                                  <a:picLocks noChangeAspect="1"/>
                                </pic:cNvPicPr>
                              </pic:nvPicPr>
                              <pic:blipFill rotWithShape="1">
                                <a:blip r:embed="rId8" cstate="print">
                                  <a:extLst>
                                    <a:ext uri="{BEBA8EAE-BF5A-486C-A8C5-ECC9F3942E4B}">
                                      <a14:imgProps xmlns:a14="http://schemas.microsoft.com/office/drawing/2010/main">
                                        <a14:imgLayer r:embed="rId9">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l="26882" t="7749" r="29569" b="4797"/>
                                <a:stretch/>
                              </pic:blipFill>
                              <pic:spPr bwMode="auto">
                                <a:xfrm>
                                  <a:off x="0" y="0"/>
                                  <a:ext cx="319405" cy="9359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9" name="Image 19" descr="C:\Users\youcef\Downloads\ملاعق.jfif"/>
                                <pic:cNvPicPr>
                                  <a:picLocks noChangeAspect="1"/>
                                </pic:cNvPicPr>
                              </pic:nvPicPr>
                              <pic:blipFill rotWithShape="1">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l="9777" t="24000" r="4445" b="20444"/>
                                <a:stretch/>
                              </pic:blipFill>
                              <pic:spPr bwMode="auto">
                                <a:xfrm>
                                  <a:off x="1376680" y="342900"/>
                                  <a:ext cx="499745" cy="32385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04E251A" id="Groupe 26" o:spid="_x0000_s1026" style="position:absolute;margin-left:7.3pt;margin-top:24.85pt;width:138.9pt;height:68.05pt;z-index:251679744;mso-width-relative:margin;mso-height-relative:margin" coordsize="18764,935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">
                      <v:shape id="Image 17" o:spid="_x0000_s1027" type="#_x0000_t75" style="position:absolute;left:2667;top:95;width:16097;height:9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rNwG/AAAA2wAAAA8AAABkcnMvZG93bnJldi54bWxET8uqwjAQ3Qv+QxjBnaa60EuvUVRU3Pmk&#10;bodmbltsJqWJ2v69EYS7m8N5zmzRmFI8qXaFZQWjYQSCOLW64EzB9bId/IBwHlljaZkUtORgMe92&#10;Zhhr++ITPc8+EyGEXYwKcu+rWEqX5mTQDW1FHLg/Wxv0AdaZ1DW+Qrgp5TiKJtJgwaEhx4rWOaX3&#10;88MoWLXF5bZJrqekHe82RyknyeGGSvV7zfIXhKfG/4u/7r0O86fw+SUcIOdv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b6zcBvwAAANsAAAAPAAAAAAAAAAAAAAAAAJ8CAABk&#10;cnMvZG93bnJldi54bWxQSwUGAAAAAAQABAD3AAAAiwMAAAAA&#10;">
                        <v:imagedata r:id="rId12" o:title="غسل الأواني"/>
                        <v:path arrowok="t"/>
                      </v:shape>
                      <v:shape id="Image 18" o:spid="_x0000_s1028" type="#_x0000_t75" style="position:absolute;width:3194;height:93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gbcubBAAAA2wAAAA8AAABkcnMvZG93bnJldi54bWxEj09vwjAMxe+T9h0iT+I20u4wUCGgaWjS&#10;rgPE2W3cP1vjVElou2+PD0jcbL3n937e7mfXq5FC7DwbyJcZKOLK244bA+fT1+saVEzIFnvPZOCf&#10;Iux3z09bLKyf+IfGY2qUhHAs0ECb0lBoHauWHMalH4hFq31wmGQNjbYBJwl3vX7LsnftsGNpaHGg&#10;z5aqv+PVGdDxsNKjP1yu9W+Zl6u6nFIejFm8zB8bUInm9DDfr7+t4Aus/CID6N0N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gbcubBAAAA2wAAAA8AAAAAAAAAAAAAAAAAnwIA&#10;AGRycy9kb3ducmV2LnhtbFBLBQYAAAAABAAEAPcAAACNAwAAAAA=&#10;">
                        <v:imagedata r:id="rId13" o:title="روح الملح" croptop="5078f" cropbottom="3144f" cropleft="17617f" cropright="19378f"/>
                        <v:path arrowok="t"/>
                      </v:shape>
                      <v:shape id="Image 19" o:spid="_x0000_s1029" type="#_x0000_t75" style="position:absolute;left:13766;top:3429;width:4998;height:3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RjUnBAAAA2wAAAA8AAABkcnMvZG93bnJldi54bWxET0uLwjAQvgv+hzCCN031IGvXtCyioC4K&#10;Pi57G5rZtthMahNr/fdmYcHbfHzPWaSdqURLjSstK5iMIxDEmdUl5wou5/XoA4TzyBory6TgSQ7S&#10;pN9bYKztg4/UnnwuQgi7GBUU3texlC4ryKAb25o4cL+2MegDbHKpG3yEcFPJaRTNpMGSQ0OBNS0L&#10;yq6nu1EwXbd2f2l/NO9kdFt9b1edOVyVGg66r08Qnjr/Fv+7NzrMn8PfL+EAmbw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DRjUnBAAAA2wAAAA8AAAAAAAAAAAAAAAAAnwIA&#10;AGRycy9kb3ducmV2LnhtbFBLBQYAAAAABAAEAPcAAACNAwAAAAA=&#10;">
                        <v:imagedata r:id="rId14" o:title="ملاعق" croptop="15729f" cropbottom="13398f" cropleft="6407f" cropright="2913f"/>
                        <v:path arrowok="t"/>
                      </v:shape>
                      <w10:wrap type="square"/>
                    </v:group>
                  </w:pict>
                </mc:Fallback>
              </mc:AlternateContent>
            </w:r>
            <w:r w:rsidR="00C64EED" w:rsidRPr="001B6C79">
              <w:rPr>
                <w:rFonts w:ascii="29LT Azer" w:hAnsi="29LT Azer" w:cs="29LT Azer" w:hint="cs"/>
                <w:sz w:val="24"/>
                <w:szCs w:val="24"/>
                <w:u w:val="double"/>
                <w:rtl/>
                <w:lang w:bidi="ar-DZ"/>
              </w:rPr>
              <w:t xml:space="preserve">التفاعل </w:t>
            </w:r>
            <w:proofErr w:type="gramStart"/>
            <w:r w:rsidR="00C64EED" w:rsidRPr="001B6C79">
              <w:rPr>
                <w:rFonts w:ascii="29LT Azer" w:hAnsi="29LT Azer" w:cs="29LT Azer" w:hint="cs"/>
                <w:sz w:val="24"/>
                <w:szCs w:val="24"/>
                <w:u w:val="double"/>
                <w:rtl/>
                <w:lang w:bidi="ar-DZ"/>
              </w:rPr>
              <w:t xml:space="preserve">1 </w:t>
            </w:r>
            <w:r w:rsidR="00C64EED">
              <w:rPr>
                <w:rFonts w:ascii="29LT Azer" w:hAnsi="29LT Azer" w:cs="29LT Azer" w:hint="cs"/>
                <w:sz w:val="24"/>
                <w:szCs w:val="24"/>
                <w:rtl/>
                <w:lang w:bidi="ar-DZ"/>
              </w:rPr>
              <w:t>:</w:t>
            </w:r>
            <w:r w:rsidR="00EF05BC">
              <w:rPr>
                <w:rFonts w:ascii="29LT Azer" w:hAnsi="29LT Azer" w:cs="29LT Azer" w:hint="cs"/>
                <w:sz w:val="24"/>
                <w:szCs w:val="24"/>
                <w:rtl/>
                <w:lang w:bidi="ar-DZ"/>
              </w:rPr>
              <w:t>تفاعل</w:t>
            </w:r>
            <w:proofErr w:type="gramEnd"/>
            <w:r w:rsidR="00EF05BC">
              <w:rPr>
                <w:rFonts w:ascii="29LT Azer" w:hAnsi="29LT Azer" w:cs="29LT Azer" w:hint="cs"/>
                <w:sz w:val="24"/>
                <w:szCs w:val="24"/>
                <w:rtl/>
                <w:lang w:bidi="ar-DZ"/>
              </w:rPr>
              <w:t xml:space="preserve"> محلول </w:t>
            </w:r>
            <w:proofErr w:type="spellStart"/>
            <w:r w:rsidR="00EF05BC" w:rsidRPr="00364742">
              <w:rPr>
                <w:rFonts w:ascii="29LT Azer" w:hAnsi="29LT Azer" w:cs="29LT Azer"/>
                <w:sz w:val="28"/>
                <w:szCs w:val="28"/>
                <w:lang w:bidi="ar-DZ"/>
              </w:rPr>
              <w:t>HCl</w:t>
            </w:r>
            <w:proofErr w:type="spellEnd"/>
            <w:r w:rsidR="00EF05BC">
              <w:rPr>
                <w:rFonts w:ascii="29LT Azer" w:hAnsi="29LT Azer" w:cs="29LT Azer" w:hint="cs"/>
                <w:sz w:val="24"/>
                <w:szCs w:val="24"/>
                <w:rtl/>
                <w:lang w:bidi="ar-DZ"/>
              </w:rPr>
              <w:t xml:space="preserve"> مع معدن القصدير</w:t>
            </w:r>
            <w:r w:rsidR="00B42AA5">
              <w:rPr>
                <w:rFonts w:ascii="29LT Azer" w:hAnsi="29LT Azer" w:cs="29LT Azer"/>
                <w:sz w:val="24"/>
                <w:szCs w:val="24"/>
                <w:lang w:bidi="ar-DZ"/>
              </w:rPr>
              <w:t>(Sn )</w:t>
            </w:r>
            <w:r w:rsidR="00EF05BC">
              <w:rPr>
                <w:rFonts w:ascii="29LT Azer" w:hAnsi="29LT Azer" w:cs="29LT Azer" w:hint="cs"/>
                <w:sz w:val="24"/>
                <w:szCs w:val="24"/>
                <w:rtl/>
                <w:lang w:bidi="ar-DZ"/>
              </w:rPr>
              <w:t xml:space="preserve"> ينتج عنه غاز يحدث فرقعة في وجود النار ومحلول شاردي</w:t>
            </w:r>
          </w:p>
          <w:p w:rsidR="00121210" w:rsidRDefault="00EF05BC" w:rsidP="005157B6">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 </w:t>
            </w:r>
            <w:r w:rsidR="00C64EED">
              <w:rPr>
                <w:rFonts w:ascii="29LT Azer" w:hAnsi="29LT Azer" w:cs="29LT Azer" w:hint="cs"/>
                <w:sz w:val="24"/>
                <w:szCs w:val="24"/>
                <w:rtl/>
                <w:lang w:bidi="ar-DZ"/>
              </w:rPr>
              <w:t>ا</w:t>
            </w:r>
            <w:r w:rsidR="00C64EED" w:rsidRPr="001B6C79">
              <w:rPr>
                <w:rFonts w:ascii="29LT Azer" w:hAnsi="29LT Azer" w:cs="29LT Azer" w:hint="cs"/>
                <w:sz w:val="24"/>
                <w:szCs w:val="24"/>
                <w:u w:val="double"/>
                <w:rtl/>
                <w:lang w:bidi="ar-DZ"/>
              </w:rPr>
              <w:t xml:space="preserve">لتفاعل </w:t>
            </w:r>
            <w:proofErr w:type="gramStart"/>
            <w:r w:rsidR="00C64EED" w:rsidRPr="001B6C79">
              <w:rPr>
                <w:rFonts w:ascii="29LT Azer" w:hAnsi="29LT Azer" w:cs="29LT Azer" w:hint="cs"/>
                <w:sz w:val="24"/>
                <w:szCs w:val="24"/>
                <w:u w:val="double"/>
                <w:rtl/>
                <w:lang w:bidi="ar-DZ"/>
              </w:rPr>
              <w:t>2</w:t>
            </w:r>
            <w:r w:rsidR="00C64EED">
              <w:rPr>
                <w:rFonts w:ascii="29LT Azer" w:hAnsi="29LT Azer" w:cs="29LT Azer" w:hint="cs"/>
                <w:sz w:val="24"/>
                <w:szCs w:val="24"/>
                <w:rtl/>
                <w:lang w:bidi="ar-DZ"/>
              </w:rPr>
              <w:t>:تفاعل</w:t>
            </w:r>
            <w:proofErr w:type="gramEnd"/>
            <w:r w:rsidR="00C64EED">
              <w:rPr>
                <w:rFonts w:ascii="29LT Azer" w:hAnsi="29LT Azer" w:cs="29LT Azer" w:hint="cs"/>
                <w:sz w:val="24"/>
                <w:szCs w:val="24"/>
                <w:rtl/>
                <w:lang w:bidi="ar-DZ"/>
              </w:rPr>
              <w:t xml:space="preserve"> محلول </w:t>
            </w:r>
            <w:proofErr w:type="spellStart"/>
            <w:r w:rsidR="00C64EED" w:rsidRPr="00364742">
              <w:rPr>
                <w:rFonts w:ascii="29LT Azer" w:hAnsi="29LT Azer" w:cs="29LT Azer"/>
                <w:sz w:val="28"/>
                <w:szCs w:val="28"/>
                <w:lang w:bidi="ar-DZ"/>
              </w:rPr>
              <w:t>HCl</w:t>
            </w:r>
            <w:proofErr w:type="spellEnd"/>
            <w:r w:rsidR="00C64EED" w:rsidRPr="00364742">
              <w:rPr>
                <w:rFonts w:ascii="29LT Azer" w:hAnsi="29LT Azer" w:cs="29LT Azer" w:hint="cs"/>
                <w:sz w:val="28"/>
                <w:szCs w:val="28"/>
                <w:rtl/>
                <w:lang w:bidi="ar-DZ"/>
              </w:rPr>
              <w:t xml:space="preserve"> </w:t>
            </w:r>
            <w:r w:rsidR="00C64EED">
              <w:rPr>
                <w:rFonts w:ascii="29LT Azer" w:hAnsi="29LT Azer" w:cs="29LT Azer" w:hint="cs"/>
                <w:sz w:val="24"/>
                <w:szCs w:val="24"/>
                <w:rtl/>
                <w:lang w:bidi="ar-DZ"/>
              </w:rPr>
              <w:t xml:space="preserve">مع الكلس  </w:t>
            </w:r>
            <w:r w:rsidR="00C64EED">
              <w:rPr>
                <w:rFonts w:ascii="29LT Azer" w:hAnsi="29LT Azer" w:cs="29LT Azer"/>
                <w:sz w:val="24"/>
                <w:szCs w:val="24"/>
                <w:lang w:bidi="ar-DZ"/>
              </w:rPr>
              <w:t>(</w:t>
            </w:r>
            <w:r w:rsidR="00C64EED" w:rsidRPr="00364742">
              <w:rPr>
                <w:rFonts w:ascii="29LT Azer" w:hAnsi="29LT Azer" w:cs="29LT Azer"/>
                <w:sz w:val="28"/>
                <w:szCs w:val="28"/>
                <w:lang w:bidi="ar-DZ"/>
              </w:rPr>
              <w:t>CaCO</w:t>
            </w:r>
            <w:r w:rsidR="00C64EED" w:rsidRPr="00364742">
              <w:rPr>
                <w:rFonts w:ascii="29LT Azer" w:hAnsi="29LT Azer" w:cs="29LT Azer"/>
                <w:sz w:val="28"/>
                <w:szCs w:val="28"/>
                <w:vertAlign w:val="subscript"/>
                <w:lang w:bidi="ar-DZ"/>
              </w:rPr>
              <w:t>3</w:t>
            </w:r>
            <w:r w:rsidR="00C64EED">
              <w:rPr>
                <w:rFonts w:ascii="29LT Azer" w:hAnsi="29LT Azer" w:cs="29LT Azer"/>
                <w:sz w:val="24"/>
                <w:szCs w:val="24"/>
                <w:lang w:bidi="ar-DZ"/>
              </w:rPr>
              <w:t>)</w:t>
            </w:r>
            <w:r w:rsidR="00C64EED">
              <w:rPr>
                <w:rFonts w:ascii="29LT Azer" w:hAnsi="29LT Azer" w:cs="29LT Azer" w:hint="cs"/>
                <w:sz w:val="24"/>
                <w:szCs w:val="24"/>
                <w:rtl/>
                <w:lang w:bidi="ar-DZ"/>
              </w:rPr>
              <w:t xml:space="preserve">ينتج عنه غاز يعكر رائق الكلس إضافة </w:t>
            </w:r>
          </w:p>
          <w:p w:rsidR="00EF05BC" w:rsidRDefault="001B6C79" w:rsidP="005157B6">
            <w:pPr>
              <w:bidi/>
              <w:spacing w:line="360" w:lineRule="auto"/>
              <w:rPr>
                <w:rFonts w:ascii="29LT Azer" w:hAnsi="29LT Azer" w:cs="29LT Azer"/>
                <w:sz w:val="24"/>
                <w:szCs w:val="24"/>
                <w:rtl/>
                <w:lang w:bidi="ar-DZ"/>
              </w:rPr>
            </w:pPr>
            <w:r>
              <w:rPr>
                <w:rFonts w:ascii="29LT Azer" w:hAnsi="29LT Azer" w:cs="29LT Azer" w:hint="cs"/>
                <w:noProof/>
                <w:sz w:val="24"/>
                <w:szCs w:val="24"/>
                <w:rtl/>
                <w:lang w:eastAsia="fr-FR"/>
              </w:rPr>
              <mc:AlternateContent>
                <mc:Choice Requires="wps">
                  <w:drawing>
                    <wp:anchor distT="0" distB="0" distL="114300" distR="114300" simplePos="0" relativeHeight="251743232" behindDoc="0" locked="0" layoutInCell="1" allowOverlap="1" wp14:anchorId="187225CA" wp14:editId="6E2081D5">
                      <wp:simplePos x="0" y="0"/>
                      <wp:positionH relativeFrom="column">
                        <wp:posOffset>1858645</wp:posOffset>
                      </wp:positionH>
                      <wp:positionV relativeFrom="paragraph">
                        <wp:posOffset>155575</wp:posOffset>
                      </wp:positionV>
                      <wp:extent cx="684000" cy="288000"/>
                      <wp:effectExtent l="0" t="0" r="20955" b="17145"/>
                      <wp:wrapNone/>
                      <wp:docPr id="1479" name="Rectangle 1479"/>
                      <wp:cNvGraphicFramePr/>
                      <a:graphic xmlns:a="http://schemas.openxmlformats.org/drawingml/2006/main">
                        <a:graphicData uri="http://schemas.microsoft.com/office/word/2010/wordprocessingShape">
                          <wps:wsp>
                            <wps:cNvSpPr/>
                            <wps:spPr>
                              <a:xfrm>
                                <a:off x="0" y="0"/>
                                <a:ext cx="684000" cy="288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B6C79" w:rsidRDefault="001B6C79" w:rsidP="001B6C79">
                                  <w:pPr>
                                    <w:jc w:val="center"/>
                                    <w:rPr>
                                      <w:lang w:bidi="ar-DZ"/>
                                    </w:rPr>
                                  </w:pPr>
                                  <w:r>
                                    <w:rPr>
                                      <w:rFonts w:hint="cs"/>
                                      <w:rtl/>
                                      <w:lang w:bidi="ar-DZ"/>
                                    </w:rPr>
                                    <w:t>ا</w:t>
                                  </w:r>
                                  <w:r w:rsidRPr="001B6C79">
                                    <w:rPr>
                                      <w:rFonts w:ascii="29LT Azer" w:hAnsi="29LT Azer" w:cs="29LT Azer"/>
                                      <w:sz w:val="24"/>
                                      <w:szCs w:val="24"/>
                                      <w:rtl/>
                                      <w:lang w:bidi="ar-DZ"/>
                                    </w:rPr>
                                    <w:t>لوثيقة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79" o:spid="_x0000_s1041" style="position:absolute;left:0;text-align:left;margin-left:146.35pt;margin-top:12.25pt;width:53.85pt;height:22.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" fillcolor="white [3201]" strokecolor="black [3213]" strokeweight="2pt">
                      <v:textbox>
                        <w:txbxContent>
                          <w:p w:rsidR="001B6C79" w:rsidRDefault="001B6C79" w:rsidP="001B6C79">
                            <w:pPr>
                              <w:jc w:val="center"/>
                              <w:rPr>
                                <w:rFonts w:hint="cs"/>
                                <w:lang w:bidi="ar-DZ"/>
                              </w:rPr>
                            </w:pPr>
                            <w:r>
                              <w:rPr>
                                <w:rFonts w:hint="cs"/>
                                <w:rtl/>
                                <w:lang w:bidi="ar-DZ"/>
                              </w:rPr>
                              <w:t>ا</w:t>
                            </w:r>
                            <w:r w:rsidRPr="001B6C79">
                              <w:rPr>
                                <w:rFonts w:ascii="29LT Azer" w:hAnsi="29LT Azer" w:cs="29LT Azer"/>
                                <w:sz w:val="24"/>
                                <w:szCs w:val="24"/>
                                <w:rtl/>
                                <w:lang w:bidi="ar-DZ"/>
                              </w:rPr>
                              <w:t>لوثيقة 2</w:t>
                            </w:r>
                          </w:p>
                        </w:txbxContent>
                      </v:textbox>
                    </v:rect>
                  </w:pict>
                </mc:Fallback>
              </mc:AlternateContent>
            </w:r>
            <w:r w:rsidR="00C64EED">
              <w:rPr>
                <w:rFonts w:ascii="29LT Azer" w:hAnsi="29LT Azer" w:cs="29LT Azer" w:hint="cs"/>
                <w:sz w:val="24"/>
                <w:szCs w:val="24"/>
                <w:rtl/>
                <w:lang w:bidi="ar-DZ"/>
              </w:rPr>
              <w:t xml:space="preserve">إلى قطرات مائية ومحلول شاردي </w:t>
            </w:r>
          </w:p>
          <w:p w:rsidR="00EF05BC" w:rsidRDefault="00EF05BC" w:rsidP="005157B6">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1/أ) سم المحلول </w:t>
            </w:r>
            <w:proofErr w:type="spellStart"/>
            <w:r>
              <w:rPr>
                <w:rFonts w:ascii="29LT Azer" w:hAnsi="29LT Azer" w:cs="29LT Azer" w:hint="cs"/>
                <w:sz w:val="24"/>
                <w:szCs w:val="24"/>
                <w:rtl/>
                <w:lang w:bidi="ar-DZ"/>
              </w:rPr>
              <w:t>الشاردي</w:t>
            </w:r>
            <w:proofErr w:type="spellEnd"/>
            <w:r>
              <w:rPr>
                <w:rFonts w:ascii="29LT Azer" w:hAnsi="29LT Azer" w:cs="29LT Azer" w:hint="cs"/>
                <w:sz w:val="24"/>
                <w:szCs w:val="24"/>
                <w:rtl/>
                <w:lang w:bidi="ar-DZ"/>
              </w:rPr>
              <w:t xml:space="preserve"> </w:t>
            </w:r>
            <w:proofErr w:type="spellStart"/>
            <w:r w:rsidRPr="005157B6">
              <w:rPr>
                <w:rFonts w:ascii="29LT Azer" w:hAnsi="29LT Azer" w:cs="29LT Azer"/>
                <w:sz w:val="28"/>
                <w:szCs w:val="28"/>
                <w:lang w:bidi="ar-DZ"/>
              </w:rPr>
              <w:t>HCl</w:t>
            </w:r>
            <w:proofErr w:type="spellEnd"/>
            <w:r>
              <w:rPr>
                <w:rFonts w:ascii="29LT Azer" w:hAnsi="29LT Azer" w:cs="29LT Azer" w:hint="cs"/>
                <w:sz w:val="24"/>
                <w:szCs w:val="24"/>
                <w:rtl/>
                <w:lang w:bidi="ar-DZ"/>
              </w:rPr>
              <w:t xml:space="preserve"> ثم أكتبه بالصيغة </w:t>
            </w:r>
            <w:proofErr w:type="spellStart"/>
            <w:proofErr w:type="gramStart"/>
            <w:r>
              <w:rPr>
                <w:rFonts w:ascii="29LT Azer" w:hAnsi="29LT Azer" w:cs="29LT Azer" w:hint="cs"/>
                <w:sz w:val="24"/>
                <w:szCs w:val="24"/>
                <w:rtl/>
                <w:lang w:bidi="ar-DZ"/>
              </w:rPr>
              <w:t>الشاردية</w:t>
            </w:r>
            <w:proofErr w:type="spellEnd"/>
            <w:r>
              <w:rPr>
                <w:rFonts w:ascii="29LT Azer" w:hAnsi="29LT Azer" w:cs="29LT Azer" w:hint="cs"/>
                <w:sz w:val="24"/>
                <w:szCs w:val="24"/>
                <w:rtl/>
                <w:lang w:bidi="ar-DZ"/>
              </w:rPr>
              <w:t xml:space="preserve">  (</w:t>
            </w:r>
            <w:proofErr w:type="gramEnd"/>
            <w:r>
              <w:rPr>
                <w:rFonts w:ascii="29LT Azer" w:hAnsi="29LT Azer" w:cs="29LT Azer" w:hint="cs"/>
                <w:sz w:val="24"/>
                <w:szCs w:val="24"/>
                <w:rtl/>
                <w:lang w:bidi="ar-DZ"/>
              </w:rPr>
              <w:t>0.5 ن )</w:t>
            </w:r>
          </w:p>
          <w:p w:rsidR="00C64EED" w:rsidRDefault="00EF05BC" w:rsidP="005157B6">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ب) </w:t>
            </w:r>
            <w:r w:rsidR="00C64EED">
              <w:rPr>
                <w:rFonts w:ascii="29LT Azer" w:hAnsi="29LT Azer" w:cs="29LT Azer" w:hint="cs"/>
                <w:sz w:val="24"/>
                <w:szCs w:val="24"/>
                <w:rtl/>
                <w:lang w:bidi="ar-DZ"/>
              </w:rPr>
              <w:t>اعتمادا على التفاعلين (1) و (</w:t>
            </w:r>
            <w:proofErr w:type="gramStart"/>
            <w:r w:rsidR="00C64EED">
              <w:rPr>
                <w:rFonts w:ascii="29LT Azer" w:hAnsi="29LT Azer" w:cs="29LT Azer" w:hint="cs"/>
                <w:sz w:val="24"/>
                <w:szCs w:val="24"/>
                <w:rtl/>
                <w:lang w:bidi="ar-DZ"/>
              </w:rPr>
              <w:t>2 )</w:t>
            </w:r>
            <w:proofErr w:type="gramEnd"/>
            <w:r w:rsidR="00C64EED">
              <w:rPr>
                <w:rFonts w:ascii="29LT Azer" w:hAnsi="29LT Azer" w:cs="29LT Azer" w:hint="cs"/>
                <w:sz w:val="24"/>
                <w:szCs w:val="24"/>
                <w:rtl/>
                <w:lang w:bidi="ar-DZ"/>
              </w:rPr>
              <w:t xml:space="preserve"> املأ الجدول التالي :</w:t>
            </w:r>
            <w:r w:rsidR="00CA3F10">
              <w:rPr>
                <w:rFonts w:ascii="29LT Azer" w:hAnsi="29LT Azer" w:cs="29LT Azer" w:hint="cs"/>
                <w:sz w:val="24"/>
                <w:szCs w:val="24"/>
                <w:rtl/>
                <w:lang w:bidi="ar-DZ"/>
              </w:rPr>
              <w:t xml:space="preserve"> (2 ن)</w:t>
            </w:r>
          </w:p>
          <w:tbl>
            <w:tblPr>
              <w:tblStyle w:val="Grilledutableau"/>
              <w:bidiVisual/>
              <w:tblW w:w="10362" w:type="dxa"/>
              <w:tblLook w:val="04A0" w:firstRow="1" w:lastRow="0" w:firstColumn="1" w:lastColumn="0" w:noHBand="0" w:noVBand="1"/>
            </w:tblPr>
            <w:tblGrid>
              <w:gridCol w:w="758"/>
              <w:gridCol w:w="1417"/>
              <w:gridCol w:w="2479"/>
              <w:gridCol w:w="2533"/>
              <w:gridCol w:w="3175"/>
            </w:tblGrid>
            <w:tr w:rsidR="00121210" w:rsidTr="00CA3F10">
              <w:trPr>
                <w:trHeight w:val="170"/>
              </w:trPr>
              <w:tc>
                <w:tcPr>
                  <w:tcW w:w="758" w:type="dxa"/>
                </w:tcPr>
                <w:p w:rsidR="00C64EED" w:rsidRPr="00121210" w:rsidRDefault="00C64EED" w:rsidP="00CA3F10">
                  <w:pPr>
                    <w:bidi/>
                    <w:rPr>
                      <w:rFonts w:ascii="29LT Azer" w:hAnsi="29LT Azer" w:cs="29LT Azer"/>
                      <w:rtl/>
                      <w:lang w:bidi="ar-DZ"/>
                    </w:rPr>
                  </w:pPr>
                  <w:r w:rsidRPr="00121210">
                    <w:rPr>
                      <w:rFonts w:ascii="29LT Azer" w:hAnsi="29LT Azer" w:cs="29LT Azer" w:hint="cs"/>
                      <w:rtl/>
                      <w:lang w:bidi="ar-DZ"/>
                    </w:rPr>
                    <w:t>التفاعل</w:t>
                  </w:r>
                </w:p>
              </w:tc>
              <w:tc>
                <w:tcPr>
                  <w:tcW w:w="1417" w:type="dxa"/>
                </w:tcPr>
                <w:p w:rsidR="00C64EED" w:rsidRPr="00121210" w:rsidRDefault="00C64EED" w:rsidP="00CA3F10">
                  <w:pPr>
                    <w:bidi/>
                    <w:rPr>
                      <w:rFonts w:ascii="29LT Azer" w:hAnsi="29LT Azer" w:cs="29LT Azer"/>
                      <w:rtl/>
                      <w:lang w:bidi="ar-DZ"/>
                    </w:rPr>
                  </w:pPr>
                  <w:r w:rsidRPr="00121210">
                    <w:rPr>
                      <w:rFonts w:ascii="29LT Azer" w:hAnsi="29LT Azer" w:cs="29LT Azer" w:hint="cs"/>
                      <w:rtl/>
                      <w:lang w:bidi="ar-DZ"/>
                    </w:rPr>
                    <w:t>اسم الغاز الناتج</w:t>
                  </w:r>
                </w:p>
              </w:tc>
              <w:tc>
                <w:tcPr>
                  <w:tcW w:w="2479" w:type="dxa"/>
                </w:tcPr>
                <w:p w:rsidR="00C64EED" w:rsidRPr="00121210" w:rsidRDefault="00C64EED" w:rsidP="00CA3F10">
                  <w:pPr>
                    <w:bidi/>
                    <w:rPr>
                      <w:rFonts w:ascii="29LT Azer" w:hAnsi="29LT Azer" w:cs="29LT Azer"/>
                      <w:rtl/>
                      <w:lang w:bidi="ar-DZ"/>
                    </w:rPr>
                  </w:pPr>
                  <w:r w:rsidRPr="00121210">
                    <w:rPr>
                      <w:rFonts w:ascii="29LT Azer" w:hAnsi="29LT Azer" w:cs="29LT Azer" w:hint="cs"/>
                      <w:rtl/>
                      <w:lang w:bidi="ar-DZ"/>
                    </w:rPr>
                    <w:t xml:space="preserve">الصيغة </w:t>
                  </w:r>
                  <w:proofErr w:type="spellStart"/>
                  <w:r w:rsidRPr="00121210">
                    <w:rPr>
                      <w:rFonts w:ascii="29LT Azer" w:hAnsi="29LT Azer" w:cs="29LT Azer" w:hint="cs"/>
                      <w:rtl/>
                      <w:lang w:bidi="ar-DZ"/>
                    </w:rPr>
                    <w:t>الكيمياية</w:t>
                  </w:r>
                  <w:proofErr w:type="spellEnd"/>
                  <w:r w:rsidRPr="00121210">
                    <w:rPr>
                      <w:rFonts w:ascii="29LT Azer" w:hAnsi="29LT Azer" w:cs="29LT Azer" w:hint="cs"/>
                      <w:rtl/>
                      <w:lang w:bidi="ar-DZ"/>
                    </w:rPr>
                    <w:t xml:space="preserve"> للغاز الناتج</w:t>
                  </w:r>
                </w:p>
              </w:tc>
              <w:tc>
                <w:tcPr>
                  <w:tcW w:w="2533" w:type="dxa"/>
                </w:tcPr>
                <w:p w:rsidR="00C64EED" w:rsidRPr="00121210" w:rsidRDefault="00C64EED" w:rsidP="00CA3F10">
                  <w:pPr>
                    <w:bidi/>
                    <w:rPr>
                      <w:rFonts w:ascii="29LT Azer" w:hAnsi="29LT Azer" w:cs="29LT Azer"/>
                      <w:rtl/>
                      <w:lang w:bidi="ar-DZ"/>
                    </w:rPr>
                  </w:pPr>
                  <w:r w:rsidRPr="00121210">
                    <w:rPr>
                      <w:rFonts w:ascii="29LT Azer" w:hAnsi="29LT Azer" w:cs="29LT Azer" w:hint="cs"/>
                      <w:rtl/>
                      <w:lang w:bidi="ar-DZ"/>
                    </w:rPr>
                    <w:t xml:space="preserve">اسم المحلول </w:t>
                  </w:r>
                  <w:proofErr w:type="spellStart"/>
                  <w:r w:rsidRPr="00121210">
                    <w:rPr>
                      <w:rFonts w:ascii="29LT Azer" w:hAnsi="29LT Azer" w:cs="29LT Azer" w:hint="cs"/>
                      <w:rtl/>
                      <w:lang w:bidi="ar-DZ"/>
                    </w:rPr>
                    <w:t>الشاردي</w:t>
                  </w:r>
                  <w:proofErr w:type="spellEnd"/>
                  <w:r w:rsidRPr="00121210">
                    <w:rPr>
                      <w:rFonts w:ascii="29LT Azer" w:hAnsi="29LT Azer" w:cs="29LT Azer" w:hint="cs"/>
                      <w:rtl/>
                      <w:lang w:bidi="ar-DZ"/>
                    </w:rPr>
                    <w:t xml:space="preserve"> الناتج</w:t>
                  </w:r>
                </w:p>
              </w:tc>
              <w:tc>
                <w:tcPr>
                  <w:tcW w:w="3175" w:type="dxa"/>
                </w:tcPr>
                <w:p w:rsidR="00C64EED" w:rsidRPr="00121210" w:rsidRDefault="00C64EED" w:rsidP="00CA3F10">
                  <w:pPr>
                    <w:bidi/>
                    <w:rPr>
                      <w:rFonts w:ascii="29LT Azer" w:hAnsi="29LT Azer" w:cs="29LT Azer"/>
                      <w:rtl/>
                      <w:lang w:bidi="ar-DZ"/>
                    </w:rPr>
                  </w:pPr>
                  <w:r w:rsidRPr="00121210">
                    <w:rPr>
                      <w:rFonts w:ascii="29LT Azer" w:hAnsi="29LT Azer" w:cs="29LT Azer" w:hint="cs"/>
                      <w:rtl/>
                      <w:lang w:bidi="ar-DZ"/>
                    </w:rPr>
                    <w:t xml:space="preserve">الصيغة </w:t>
                  </w:r>
                  <w:proofErr w:type="spellStart"/>
                  <w:r w:rsidRPr="00121210">
                    <w:rPr>
                      <w:rFonts w:ascii="29LT Azer" w:hAnsi="29LT Azer" w:cs="29LT Azer" w:hint="cs"/>
                      <w:rtl/>
                      <w:lang w:bidi="ar-DZ"/>
                    </w:rPr>
                    <w:t>الشاردية</w:t>
                  </w:r>
                  <w:proofErr w:type="spellEnd"/>
                  <w:r w:rsidRPr="00121210">
                    <w:rPr>
                      <w:rFonts w:ascii="29LT Azer" w:hAnsi="29LT Azer" w:cs="29LT Azer" w:hint="cs"/>
                      <w:rtl/>
                      <w:lang w:bidi="ar-DZ"/>
                    </w:rPr>
                    <w:t xml:space="preserve"> للمحلول </w:t>
                  </w:r>
                  <w:proofErr w:type="spellStart"/>
                  <w:r w:rsidRPr="00121210">
                    <w:rPr>
                      <w:rFonts w:ascii="29LT Azer" w:hAnsi="29LT Azer" w:cs="29LT Azer" w:hint="cs"/>
                      <w:rtl/>
                      <w:lang w:bidi="ar-DZ"/>
                    </w:rPr>
                    <w:t>الشاردي</w:t>
                  </w:r>
                  <w:proofErr w:type="spellEnd"/>
                  <w:r w:rsidRPr="00121210">
                    <w:rPr>
                      <w:rFonts w:ascii="29LT Azer" w:hAnsi="29LT Azer" w:cs="29LT Azer" w:hint="cs"/>
                      <w:rtl/>
                      <w:lang w:bidi="ar-DZ"/>
                    </w:rPr>
                    <w:t xml:space="preserve"> الناتج</w:t>
                  </w:r>
                </w:p>
              </w:tc>
            </w:tr>
            <w:tr w:rsidR="00121210" w:rsidTr="00121210">
              <w:tc>
                <w:tcPr>
                  <w:tcW w:w="758" w:type="dxa"/>
                </w:tcPr>
                <w:p w:rsidR="00C64EED" w:rsidRDefault="00C64EED" w:rsidP="00CA3F10">
                  <w:pPr>
                    <w:bidi/>
                    <w:rPr>
                      <w:rFonts w:ascii="29LT Azer" w:hAnsi="29LT Azer" w:cs="29LT Azer"/>
                      <w:sz w:val="24"/>
                      <w:szCs w:val="24"/>
                      <w:rtl/>
                      <w:lang w:bidi="ar-DZ"/>
                    </w:rPr>
                  </w:pPr>
                  <w:r>
                    <w:rPr>
                      <w:rFonts w:ascii="29LT Azer" w:hAnsi="29LT Azer" w:cs="29LT Azer" w:hint="cs"/>
                      <w:sz w:val="24"/>
                      <w:szCs w:val="24"/>
                      <w:rtl/>
                      <w:lang w:bidi="ar-DZ"/>
                    </w:rPr>
                    <w:t>1</w:t>
                  </w:r>
                </w:p>
              </w:tc>
              <w:tc>
                <w:tcPr>
                  <w:tcW w:w="1417" w:type="dxa"/>
                </w:tcPr>
                <w:p w:rsidR="00C64EED" w:rsidRDefault="00C64EED" w:rsidP="00CA3F10">
                  <w:pPr>
                    <w:bidi/>
                    <w:rPr>
                      <w:rFonts w:ascii="29LT Azer" w:hAnsi="29LT Azer" w:cs="29LT Azer"/>
                      <w:sz w:val="24"/>
                      <w:szCs w:val="24"/>
                      <w:rtl/>
                      <w:lang w:bidi="ar-DZ"/>
                    </w:rPr>
                  </w:pPr>
                </w:p>
              </w:tc>
              <w:tc>
                <w:tcPr>
                  <w:tcW w:w="2479" w:type="dxa"/>
                </w:tcPr>
                <w:p w:rsidR="00C64EED" w:rsidRDefault="00C64EED" w:rsidP="00CA3F10">
                  <w:pPr>
                    <w:bidi/>
                    <w:rPr>
                      <w:rFonts w:ascii="29LT Azer" w:hAnsi="29LT Azer" w:cs="29LT Azer"/>
                      <w:sz w:val="24"/>
                      <w:szCs w:val="24"/>
                      <w:rtl/>
                      <w:lang w:bidi="ar-DZ"/>
                    </w:rPr>
                  </w:pPr>
                </w:p>
              </w:tc>
              <w:tc>
                <w:tcPr>
                  <w:tcW w:w="2533" w:type="dxa"/>
                </w:tcPr>
                <w:p w:rsidR="00C64EED" w:rsidRDefault="00C64EED" w:rsidP="00CA3F10">
                  <w:pPr>
                    <w:bidi/>
                    <w:rPr>
                      <w:rFonts w:ascii="29LT Azer" w:hAnsi="29LT Azer" w:cs="29LT Azer"/>
                      <w:sz w:val="24"/>
                      <w:szCs w:val="24"/>
                      <w:rtl/>
                      <w:lang w:bidi="ar-DZ"/>
                    </w:rPr>
                  </w:pPr>
                </w:p>
              </w:tc>
              <w:tc>
                <w:tcPr>
                  <w:tcW w:w="3175" w:type="dxa"/>
                </w:tcPr>
                <w:p w:rsidR="00C64EED" w:rsidRDefault="00C64EED" w:rsidP="00CA3F10">
                  <w:pPr>
                    <w:bidi/>
                    <w:rPr>
                      <w:rFonts w:ascii="29LT Azer" w:hAnsi="29LT Azer" w:cs="29LT Azer"/>
                      <w:sz w:val="24"/>
                      <w:szCs w:val="24"/>
                      <w:rtl/>
                      <w:lang w:bidi="ar-DZ"/>
                    </w:rPr>
                  </w:pPr>
                </w:p>
              </w:tc>
            </w:tr>
            <w:tr w:rsidR="00121210" w:rsidTr="00121210">
              <w:tc>
                <w:tcPr>
                  <w:tcW w:w="758" w:type="dxa"/>
                </w:tcPr>
                <w:p w:rsidR="00C64EED" w:rsidRDefault="00C64EED" w:rsidP="00CA3F10">
                  <w:pPr>
                    <w:bidi/>
                    <w:rPr>
                      <w:rFonts w:ascii="29LT Azer" w:hAnsi="29LT Azer" w:cs="29LT Azer"/>
                      <w:sz w:val="24"/>
                      <w:szCs w:val="24"/>
                      <w:rtl/>
                      <w:lang w:bidi="ar-DZ"/>
                    </w:rPr>
                  </w:pPr>
                  <w:r>
                    <w:rPr>
                      <w:rFonts w:ascii="29LT Azer" w:hAnsi="29LT Azer" w:cs="29LT Azer" w:hint="cs"/>
                      <w:sz w:val="24"/>
                      <w:szCs w:val="24"/>
                      <w:rtl/>
                      <w:lang w:bidi="ar-DZ"/>
                    </w:rPr>
                    <w:t>2</w:t>
                  </w:r>
                </w:p>
              </w:tc>
              <w:tc>
                <w:tcPr>
                  <w:tcW w:w="1417" w:type="dxa"/>
                </w:tcPr>
                <w:p w:rsidR="00C64EED" w:rsidRDefault="00C64EED" w:rsidP="00CA3F10">
                  <w:pPr>
                    <w:bidi/>
                    <w:rPr>
                      <w:rFonts w:ascii="29LT Azer" w:hAnsi="29LT Azer" w:cs="29LT Azer"/>
                      <w:sz w:val="24"/>
                      <w:szCs w:val="24"/>
                      <w:rtl/>
                      <w:lang w:bidi="ar-DZ"/>
                    </w:rPr>
                  </w:pPr>
                </w:p>
              </w:tc>
              <w:tc>
                <w:tcPr>
                  <w:tcW w:w="2479" w:type="dxa"/>
                </w:tcPr>
                <w:p w:rsidR="00C64EED" w:rsidRDefault="00C64EED" w:rsidP="00CA3F10">
                  <w:pPr>
                    <w:bidi/>
                    <w:rPr>
                      <w:rFonts w:ascii="29LT Azer" w:hAnsi="29LT Azer" w:cs="29LT Azer"/>
                      <w:sz w:val="24"/>
                      <w:szCs w:val="24"/>
                      <w:rtl/>
                      <w:lang w:bidi="ar-DZ"/>
                    </w:rPr>
                  </w:pPr>
                </w:p>
              </w:tc>
              <w:tc>
                <w:tcPr>
                  <w:tcW w:w="2533" w:type="dxa"/>
                </w:tcPr>
                <w:p w:rsidR="00C64EED" w:rsidRDefault="00C64EED" w:rsidP="00CA3F10">
                  <w:pPr>
                    <w:bidi/>
                    <w:rPr>
                      <w:rFonts w:ascii="29LT Azer" w:hAnsi="29LT Azer" w:cs="29LT Azer"/>
                      <w:sz w:val="24"/>
                      <w:szCs w:val="24"/>
                      <w:rtl/>
                      <w:lang w:bidi="ar-DZ"/>
                    </w:rPr>
                  </w:pPr>
                </w:p>
              </w:tc>
              <w:tc>
                <w:tcPr>
                  <w:tcW w:w="3175" w:type="dxa"/>
                </w:tcPr>
                <w:p w:rsidR="00C64EED" w:rsidRDefault="00C64EED" w:rsidP="00CA3F10">
                  <w:pPr>
                    <w:bidi/>
                    <w:rPr>
                      <w:rFonts w:ascii="29LT Azer" w:hAnsi="29LT Azer" w:cs="29LT Azer"/>
                      <w:sz w:val="24"/>
                      <w:szCs w:val="24"/>
                      <w:rtl/>
                      <w:lang w:bidi="ar-DZ"/>
                    </w:rPr>
                  </w:pPr>
                </w:p>
              </w:tc>
            </w:tr>
          </w:tbl>
          <w:p w:rsidR="00EF05BC" w:rsidRDefault="00B70BD5" w:rsidP="00F24E03">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د) </w:t>
            </w:r>
            <w:r w:rsidR="00EF05BC">
              <w:rPr>
                <w:rFonts w:ascii="29LT Azer" w:hAnsi="29LT Azer" w:cs="29LT Azer" w:hint="cs"/>
                <w:sz w:val="24"/>
                <w:szCs w:val="24"/>
                <w:rtl/>
                <w:lang w:bidi="ar-DZ"/>
              </w:rPr>
              <w:t>أكتب معادلة التفاعل الحادث بين</w:t>
            </w:r>
            <w:r>
              <w:rPr>
                <w:rFonts w:ascii="29LT Azer" w:hAnsi="29LT Azer" w:cs="29LT Azer" w:hint="cs"/>
                <w:sz w:val="24"/>
                <w:szCs w:val="24"/>
                <w:rtl/>
                <w:lang w:bidi="ar-DZ"/>
              </w:rPr>
              <w:t xml:space="preserve"> </w:t>
            </w:r>
            <w:r w:rsidR="00EF05BC">
              <w:rPr>
                <w:rFonts w:ascii="29LT Azer" w:hAnsi="29LT Azer" w:cs="29LT Azer" w:hint="cs"/>
                <w:sz w:val="24"/>
                <w:szCs w:val="24"/>
                <w:rtl/>
                <w:lang w:bidi="ar-DZ"/>
              </w:rPr>
              <w:t xml:space="preserve">المحلول </w:t>
            </w:r>
            <w:proofErr w:type="spellStart"/>
            <w:r w:rsidR="00EF05BC">
              <w:rPr>
                <w:rFonts w:ascii="29LT Azer" w:hAnsi="29LT Azer" w:cs="29LT Azer" w:hint="cs"/>
                <w:sz w:val="24"/>
                <w:szCs w:val="24"/>
                <w:rtl/>
                <w:lang w:bidi="ar-DZ"/>
              </w:rPr>
              <w:t>الشاردي</w:t>
            </w:r>
            <w:proofErr w:type="spellEnd"/>
            <w:r w:rsidR="00EF05BC">
              <w:rPr>
                <w:rFonts w:ascii="29LT Azer" w:hAnsi="29LT Azer" w:cs="29LT Azer" w:hint="cs"/>
                <w:sz w:val="24"/>
                <w:szCs w:val="24"/>
                <w:rtl/>
                <w:lang w:bidi="ar-DZ"/>
              </w:rPr>
              <w:t xml:space="preserve"> </w:t>
            </w:r>
            <w:proofErr w:type="spellStart"/>
            <w:r w:rsidR="00EF05BC" w:rsidRPr="00CA3F10">
              <w:rPr>
                <w:rFonts w:ascii="29LT Azer" w:hAnsi="29LT Azer" w:cs="29LT Azer"/>
                <w:sz w:val="28"/>
                <w:szCs w:val="28"/>
                <w:lang w:bidi="ar-DZ"/>
              </w:rPr>
              <w:t>HCl</w:t>
            </w:r>
            <w:proofErr w:type="spellEnd"/>
            <w:r w:rsidR="00EF05BC">
              <w:rPr>
                <w:rFonts w:ascii="29LT Azer" w:hAnsi="29LT Azer" w:cs="29LT Azer"/>
                <w:sz w:val="24"/>
                <w:szCs w:val="24"/>
                <w:lang w:bidi="ar-DZ"/>
              </w:rPr>
              <w:t xml:space="preserve">  </w:t>
            </w:r>
            <w:r w:rsidR="00EF05BC">
              <w:rPr>
                <w:rFonts w:ascii="29LT Azer" w:hAnsi="29LT Azer" w:cs="29LT Azer" w:hint="cs"/>
                <w:sz w:val="24"/>
                <w:szCs w:val="24"/>
                <w:rtl/>
                <w:lang w:bidi="ar-DZ"/>
              </w:rPr>
              <w:t xml:space="preserve"> مع معدن القصدير (</w:t>
            </w:r>
            <w:proofErr w:type="gramStart"/>
            <w:r w:rsidR="00EF05BC" w:rsidRPr="00CA3F10">
              <w:rPr>
                <w:rFonts w:ascii="29LT Azer" w:hAnsi="29LT Azer" w:cs="29LT Azer"/>
                <w:sz w:val="28"/>
                <w:szCs w:val="28"/>
                <w:lang w:bidi="ar-DZ"/>
              </w:rPr>
              <w:t>Sn</w:t>
            </w:r>
            <w:r w:rsidR="00EF05BC">
              <w:rPr>
                <w:rFonts w:ascii="29LT Azer" w:hAnsi="29LT Azer" w:cs="29LT Azer" w:hint="cs"/>
                <w:sz w:val="24"/>
                <w:szCs w:val="24"/>
                <w:rtl/>
                <w:lang w:bidi="ar-DZ"/>
              </w:rPr>
              <w:t xml:space="preserve"> )</w:t>
            </w:r>
            <w:proofErr w:type="gramEnd"/>
            <w:r w:rsidR="00EF05BC">
              <w:rPr>
                <w:rFonts w:ascii="29LT Azer" w:hAnsi="29LT Azer" w:cs="29LT Azer" w:hint="cs"/>
                <w:sz w:val="24"/>
                <w:szCs w:val="24"/>
                <w:rtl/>
                <w:lang w:bidi="ar-DZ"/>
              </w:rPr>
              <w:t xml:space="preserve"> بالصيغة </w:t>
            </w:r>
            <w:proofErr w:type="spellStart"/>
            <w:r w:rsidR="00EF05BC">
              <w:rPr>
                <w:rFonts w:ascii="29LT Azer" w:hAnsi="29LT Azer" w:cs="29LT Azer" w:hint="cs"/>
                <w:sz w:val="24"/>
                <w:szCs w:val="24"/>
                <w:rtl/>
                <w:lang w:bidi="ar-DZ"/>
              </w:rPr>
              <w:t>الشاردية</w:t>
            </w:r>
            <w:proofErr w:type="spellEnd"/>
            <w:r w:rsidR="00EF05BC">
              <w:rPr>
                <w:rFonts w:ascii="29LT Azer" w:hAnsi="29LT Azer" w:cs="29LT Azer" w:hint="cs"/>
                <w:sz w:val="24"/>
                <w:szCs w:val="24"/>
                <w:rtl/>
                <w:lang w:bidi="ar-DZ"/>
              </w:rPr>
              <w:t xml:space="preserve"> مع الموازنة والحالة الفيزيائية </w:t>
            </w:r>
            <w:r>
              <w:rPr>
                <w:rFonts w:ascii="29LT Azer" w:hAnsi="29LT Azer" w:cs="29LT Azer" w:hint="cs"/>
                <w:sz w:val="24"/>
                <w:szCs w:val="24"/>
                <w:rtl/>
                <w:lang w:bidi="ar-DZ"/>
              </w:rPr>
              <w:t>( 2.25 ن )</w:t>
            </w:r>
          </w:p>
          <w:p w:rsidR="00B70BD5" w:rsidRDefault="00B70BD5" w:rsidP="00F24E03">
            <w:pPr>
              <w:tabs>
                <w:tab w:val="left" w:pos="8986"/>
              </w:tabs>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ج) أكمل معادلة التفاعل الكيميائي بين المحلول </w:t>
            </w:r>
            <w:proofErr w:type="spellStart"/>
            <w:proofErr w:type="gramStart"/>
            <w:r w:rsidRPr="00CA3F10">
              <w:rPr>
                <w:rFonts w:ascii="29LT Azer" w:hAnsi="29LT Azer" w:cs="29LT Azer"/>
                <w:sz w:val="28"/>
                <w:szCs w:val="28"/>
                <w:lang w:bidi="ar-DZ"/>
              </w:rPr>
              <w:t>HCl</w:t>
            </w:r>
            <w:proofErr w:type="spellEnd"/>
            <w:r>
              <w:rPr>
                <w:rFonts w:ascii="29LT Azer" w:hAnsi="29LT Azer" w:cs="29LT Azer"/>
                <w:sz w:val="24"/>
                <w:szCs w:val="24"/>
                <w:lang w:bidi="ar-DZ"/>
              </w:rPr>
              <w:t xml:space="preserve"> </w:t>
            </w:r>
            <w:r>
              <w:rPr>
                <w:rFonts w:ascii="29LT Azer" w:hAnsi="29LT Azer" w:cs="29LT Azer" w:hint="cs"/>
                <w:sz w:val="24"/>
                <w:szCs w:val="24"/>
                <w:rtl/>
                <w:lang w:bidi="ar-DZ"/>
              </w:rPr>
              <w:t xml:space="preserve"> والكلس</w:t>
            </w:r>
            <w:proofErr w:type="gramEnd"/>
            <w:r>
              <w:rPr>
                <w:rFonts w:ascii="29LT Azer" w:hAnsi="29LT Azer" w:cs="29LT Azer" w:hint="cs"/>
                <w:sz w:val="24"/>
                <w:szCs w:val="24"/>
                <w:rtl/>
                <w:lang w:bidi="ar-DZ"/>
              </w:rPr>
              <w:t xml:space="preserve"> بالصيغة </w:t>
            </w:r>
            <w:proofErr w:type="spellStart"/>
            <w:r>
              <w:rPr>
                <w:rFonts w:ascii="29LT Azer" w:hAnsi="29LT Azer" w:cs="29LT Azer" w:hint="cs"/>
                <w:sz w:val="24"/>
                <w:szCs w:val="24"/>
                <w:rtl/>
                <w:lang w:bidi="ar-DZ"/>
              </w:rPr>
              <w:t>الشاردية</w:t>
            </w:r>
            <w:proofErr w:type="spellEnd"/>
            <w:r>
              <w:rPr>
                <w:rFonts w:ascii="29LT Azer" w:hAnsi="29LT Azer" w:cs="29LT Azer" w:hint="cs"/>
                <w:sz w:val="24"/>
                <w:szCs w:val="24"/>
                <w:rtl/>
                <w:lang w:bidi="ar-DZ"/>
              </w:rPr>
              <w:t xml:space="preserve"> </w:t>
            </w:r>
            <w:r w:rsidR="000D6A56">
              <w:rPr>
                <w:rFonts w:ascii="29LT Azer" w:hAnsi="29LT Azer" w:cs="29LT Azer" w:hint="cs"/>
                <w:sz w:val="24"/>
                <w:szCs w:val="24"/>
                <w:rtl/>
                <w:lang w:bidi="ar-DZ"/>
              </w:rPr>
              <w:t>(1.75 ن)</w:t>
            </w:r>
          </w:p>
          <w:p w:rsidR="000D6A56" w:rsidRDefault="00132276" w:rsidP="00F24E03">
            <w:pPr>
              <w:tabs>
                <w:tab w:val="left" w:pos="8986"/>
              </w:tabs>
              <w:spacing w:line="360" w:lineRule="auto"/>
              <w:rPr>
                <w:rFonts w:ascii="29LT Azer" w:hAnsi="29LT Azer" w:cs="29LT Azer"/>
                <w:sz w:val="24"/>
                <w:szCs w:val="24"/>
                <w:lang w:bidi="ar-DZ"/>
              </w:rPr>
            </w:pPr>
            <w:r>
              <w:rPr>
                <w:rFonts w:ascii="29LT Azer" w:hAnsi="29LT Azer" w:cs="29LT Azer"/>
                <w:noProof/>
                <w:sz w:val="24"/>
                <w:szCs w:val="24"/>
                <w:lang w:eastAsia="fr-FR"/>
              </w:rPr>
              <mc:AlternateContent>
                <mc:Choice Requires="wps">
                  <w:drawing>
                    <wp:anchor distT="0" distB="0" distL="114300" distR="114300" simplePos="0" relativeHeight="251750400" behindDoc="0" locked="0" layoutInCell="1" allowOverlap="1" wp14:anchorId="7021C535" wp14:editId="5A9773C5">
                      <wp:simplePos x="0" y="0"/>
                      <wp:positionH relativeFrom="column">
                        <wp:posOffset>2257425</wp:posOffset>
                      </wp:positionH>
                      <wp:positionV relativeFrom="paragraph">
                        <wp:posOffset>104775</wp:posOffset>
                      </wp:positionV>
                      <wp:extent cx="619125" cy="0"/>
                      <wp:effectExtent l="0" t="76200" r="9525" b="95250"/>
                      <wp:wrapNone/>
                      <wp:docPr id="64" name="Connecteur droit avec flèche 64"/>
                      <wp:cNvGraphicFramePr/>
                      <a:graphic xmlns:a="http://schemas.openxmlformats.org/drawingml/2006/main">
                        <a:graphicData uri="http://schemas.microsoft.com/office/word/2010/wordprocessingShape">
                          <wps:wsp>
                            <wps:cNvCnPr/>
                            <wps:spPr>
                              <a:xfrm>
                                <a:off x="0" y="0"/>
                                <a:ext cx="6191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EB9EFF3" id="_x0000_t32" coordsize="21600,21600" o:spt="32" o:oned="t" path="m,l21600,21600e" filled="f">
                      <v:path arrowok="t" fillok="f" o:connecttype="none"/>
                      <o:lock v:ext="edit" shapetype="t"/>
                    </v:shapetype>
                    <v:shape id="Connecteur droit avec flèche 64" o:spid="_x0000_s1026" type="#_x0000_t32" style="position:absolute;margin-left:177.75pt;margin-top:8.25pt;width:48.75pt;height:0;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" strokecolor="black [3040]">
                      <v:stroke endarrow="block"/>
                    </v:shape>
                  </w:pict>
                </mc:Fallback>
              </mc:AlternateContent>
            </w:r>
            <w:r w:rsidR="000D6A56">
              <w:rPr>
                <w:rFonts w:ascii="29LT Azer" w:hAnsi="29LT Azer" w:cs="29LT Azer"/>
                <w:sz w:val="24"/>
                <w:szCs w:val="24"/>
                <w:lang w:bidi="ar-DZ"/>
              </w:rPr>
              <w:t xml:space="preserve">  </w:t>
            </w:r>
            <w:r w:rsidR="006B32CF">
              <w:rPr>
                <w:rFonts w:ascii="29LT Azer" w:hAnsi="29LT Azer" w:cs="29LT Azer"/>
                <w:sz w:val="24"/>
                <w:szCs w:val="24"/>
                <w:lang w:bidi="ar-DZ"/>
              </w:rPr>
              <w:t xml:space="preserve">                </w:t>
            </w:r>
            <w:r w:rsidR="000D6A56">
              <w:rPr>
                <w:rFonts w:ascii="29LT Azer" w:hAnsi="29LT Azer" w:cs="29LT Azer"/>
                <w:sz w:val="24"/>
                <w:szCs w:val="24"/>
                <w:lang w:bidi="ar-DZ"/>
              </w:rPr>
              <w:t xml:space="preserve"> </w:t>
            </w:r>
            <w:r w:rsidR="00B70BD5" w:rsidRPr="00CA3F10">
              <w:rPr>
                <w:rFonts w:ascii="29LT Azer" w:hAnsi="29LT Azer" w:cs="29LT Azer"/>
                <w:sz w:val="28"/>
                <w:szCs w:val="28"/>
                <w:lang w:bidi="ar-DZ"/>
              </w:rPr>
              <w:t>CaCO</w:t>
            </w:r>
            <w:r w:rsidR="00B70BD5" w:rsidRPr="00CA3F10">
              <w:rPr>
                <w:rFonts w:ascii="29LT Azer" w:hAnsi="29LT Azer" w:cs="29LT Azer"/>
                <w:sz w:val="28"/>
                <w:szCs w:val="28"/>
                <w:vertAlign w:val="subscript"/>
                <w:lang w:bidi="ar-DZ"/>
              </w:rPr>
              <w:t>3 (s)</w:t>
            </w:r>
            <w:r w:rsidR="00B70BD5" w:rsidRPr="00CA3F10">
              <w:rPr>
                <w:rFonts w:ascii="29LT Azer" w:hAnsi="29LT Azer" w:cs="29LT Azer"/>
                <w:sz w:val="28"/>
                <w:szCs w:val="28"/>
                <w:lang w:bidi="ar-DZ"/>
              </w:rPr>
              <w:t xml:space="preserve"> +…. (…… +……)                         ………</w:t>
            </w:r>
            <w:r w:rsidR="000D6A56" w:rsidRPr="00CA3F10">
              <w:rPr>
                <w:rFonts w:ascii="29LT Azer" w:hAnsi="29LT Azer" w:cs="29LT Azer"/>
                <w:sz w:val="28"/>
                <w:szCs w:val="28"/>
                <w:lang w:bidi="ar-DZ"/>
              </w:rPr>
              <w:t>.. + H</w:t>
            </w:r>
            <w:r w:rsidR="000D6A56" w:rsidRPr="00CA3F10">
              <w:rPr>
                <w:rFonts w:ascii="29LT Azer" w:hAnsi="29LT Azer" w:cs="29LT Azer"/>
                <w:sz w:val="28"/>
                <w:szCs w:val="28"/>
                <w:vertAlign w:val="subscript"/>
                <w:lang w:bidi="ar-DZ"/>
              </w:rPr>
              <w:t>2</w:t>
            </w:r>
            <w:r w:rsidR="000D6A56" w:rsidRPr="00CA3F10">
              <w:rPr>
                <w:rFonts w:ascii="29LT Azer" w:hAnsi="29LT Azer" w:cs="29LT Azer"/>
                <w:sz w:val="28"/>
                <w:szCs w:val="28"/>
                <w:lang w:bidi="ar-DZ"/>
              </w:rPr>
              <w:t xml:space="preserve">O </w:t>
            </w:r>
            <w:r w:rsidR="000D6A56" w:rsidRPr="00CA3F10">
              <w:rPr>
                <w:rFonts w:ascii="29LT Azer" w:hAnsi="29LT Azer" w:cs="29LT Azer"/>
                <w:sz w:val="28"/>
                <w:szCs w:val="28"/>
                <w:vertAlign w:val="subscript"/>
                <w:lang w:bidi="ar-DZ"/>
              </w:rPr>
              <w:t>(l)</w:t>
            </w:r>
            <w:r w:rsidR="000D6A56" w:rsidRPr="00CA3F10">
              <w:rPr>
                <w:rFonts w:ascii="29LT Azer" w:hAnsi="29LT Azer" w:cs="29LT Azer"/>
                <w:sz w:val="28"/>
                <w:szCs w:val="28"/>
                <w:lang w:bidi="ar-DZ"/>
              </w:rPr>
              <w:t xml:space="preserve"> + (……</w:t>
            </w:r>
            <w:proofErr w:type="gramStart"/>
            <w:r w:rsidR="000D6A56" w:rsidRPr="00CA3F10">
              <w:rPr>
                <w:rFonts w:ascii="29LT Azer" w:hAnsi="29LT Azer" w:cs="29LT Azer"/>
                <w:sz w:val="28"/>
                <w:szCs w:val="28"/>
                <w:lang w:bidi="ar-DZ"/>
              </w:rPr>
              <w:t>.+</w:t>
            </w:r>
            <w:proofErr w:type="gramEnd"/>
            <w:r w:rsidR="000D6A56" w:rsidRPr="00CA3F10">
              <w:rPr>
                <w:rFonts w:ascii="29LT Azer" w:hAnsi="29LT Azer" w:cs="29LT Azer"/>
                <w:sz w:val="28"/>
                <w:szCs w:val="28"/>
                <w:lang w:bidi="ar-DZ"/>
              </w:rPr>
              <w:t xml:space="preserve"> …….)</w:t>
            </w:r>
            <w:r w:rsidR="00B70BD5" w:rsidRPr="00CA3F10">
              <w:rPr>
                <w:rFonts w:ascii="29LT Azer" w:hAnsi="29LT Azer" w:cs="29LT Azer"/>
                <w:sz w:val="28"/>
                <w:szCs w:val="28"/>
                <w:lang w:bidi="ar-DZ"/>
              </w:rPr>
              <w:t xml:space="preserve">             </w:t>
            </w:r>
            <w:r w:rsidR="000D6A56" w:rsidRPr="00CA3F10">
              <w:rPr>
                <w:rFonts w:ascii="29LT Azer" w:hAnsi="29LT Azer" w:cs="29LT Azer" w:hint="cs"/>
                <w:sz w:val="28"/>
                <w:szCs w:val="28"/>
                <w:rtl/>
                <w:lang w:bidi="ar-DZ"/>
              </w:rPr>
              <w:t xml:space="preserve"> </w:t>
            </w:r>
            <w:r w:rsidR="00B70BD5" w:rsidRPr="00CA3F10">
              <w:rPr>
                <w:rFonts w:ascii="29LT Azer" w:hAnsi="29LT Azer" w:cs="29LT Azer"/>
                <w:sz w:val="28"/>
                <w:szCs w:val="28"/>
                <w:lang w:bidi="ar-DZ"/>
              </w:rPr>
              <w:t xml:space="preserve">                                                                                                    </w:t>
            </w:r>
          </w:p>
          <w:p w:rsidR="00B70BD5" w:rsidRDefault="000D6A56" w:rsidP="00F24E03">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3/ من المعروف أن المحلول </w:t>
            </w:r>
            <w:proofErr w:type="spellStart"/>
            <w:r>
              <w:rPr>
                <w:rFonts w:ascii="29LT Azer" w:hAnsi="29LT Azer" w:cs="29LT Azer" w:hint="cs"/>
                <w:sz w:val="24"/>
                <w:szCs w:val="24"/>
                <w:rtl/>
                <w:lang w:bidi="ar-DZ"/>
              </w:rPr>
              <w:t>الشاردي</w:t>
            </w:r>
            <w:proofErr w:type="gramStart"/>
            <w:r w:rsidRPr="005157B6">
              <w:rPr>
                <w:rFonts w:ascii="29LT Azer" w:hAnsi="29LT Azer" w:cs="29LT Azer"/>
                <w:sz w:val="28"/>
                <w:szCs w:val="28"/>
                <w:lang w:bidi="ar-DZ"/>
              </w:rPr>
              <w:t>HCl</w:t>
            </w:r>
            <w:proofErr w:type="spellEnd"/>
            <w:r>
              <w:rPr>
                <w:rFonts w:ascii="29LT Azer" w:hAnsi="29LT Azer" w:cs="29LT Azer"/>
                <w:sz w:val="24"/>
                <w:szCs w:val="24"/>
                <w:lang w:bidi="ar-DZ"/>
              </w:rPr>
              <w:t xml:space="preserve"> </w:t>
            </w:r>
            <w:r>
              <w:rPr>
                <w:rFonts w:ascii="29LT Azer" w:hAnsi="29LT Azer" w:cs="29LT Azer" w:hint="cs"/>
                <w:sz w:val="24"/>
                <w:szCs w:val="24"/>
                <w:rtl/>
                <w:lang w:bidi="ar-DZ"/>
              </w:rPr>
              <w:t xml:space="preserve"> خطير</w:t>
            </w:r>
            <w:proofErr w:type="gramEnd"/>
            <w:r>
              <w:rPr>
                <w:rFonts w:ascii="29LT Azer" w:hAnsi="29LT Azer" w:cs="29LT Azer" w:hint="cs"/>
                <w:sz w:val="24"/>
                <w:szCs w:val="24"/>
                <w:rtl/>
                <w:lang w:bidi="ar-DZ"/>
              </w:rPr>
              <w:t xml:space="preserve"> جد</w:t>
            </w:r>
            <w:r>
              <w:rPr>
                <w:rFonts w:ascii="29LT Azer" w:hAnsi="29LT Azer" w:cs="29LT Azer" w:hint="eastAsia"/>
                <w:sz w:val="24"/>
                <w:szCs w:val="24"/>
                <w:rtl/>
                <w:lang w:bidi="ar-DZ"/>
              </w:rPr>
              <w:t>ا</w:t>
            </w:r>
            <w:r w:rsidR="001B6C79">
              <w:rPr>
                <w:rFonts w:ascii="29LT Azer" w:hAnsi="29LT Azer" w:cs="29LT Azer" w:hint="cs"/>
                <w:sz w:val="24"/>
                <w:szCs w:val="24"/>
                <w:rtl/>
                <w:lang w:bidi="ar-DZ"/>
              </w:rPr>
              <w:t xml:space="preserve"> قدم </w:t>
            </w:r>
            <w:r>
              <w:rPr>
                <w:rFonts w:ascii="29LT Azer" w:hAnsi="29LT Azer" w:cs="29LT Azer" w:hint="cs"/>
                <w:sz w:val="24"/>
                <w:szCs w:val="24"/>
                <w:rtl/>
                <w:lang w:bidi="ar-DZ"/>
              </w:rPr>
              <w:t>بعض النصائح لأم منيب قبل أن تستعمل هذا المحلول الخطير (نصيحتين فقط )</w:t>
            </w:r>
            <w:r w:rsidR="00DF6F5F">
              <w:rPr>
                <w:rFonts w:ascii="29LT Azer" w:hAnsi="29LT Azer" w:cs="29LT Azer" w:hint="cs"/>
                <w:sz w:val="24"/>
                <w:szCs w:val="24"/>
                <w:rtl/>
                <w:lang w:bidi="ar-DZ"/>
              </w:rPr>
              <w:t xml:space="preserve"> (0.5 ن )</w:t>
            </w:r>
          </w:p>
          <w:p w:rsidR="000D6A56" w:rsidRPr="000D6A56" w:rsidRDefault="000D6A56" w:rsidP="000D6A56">
            <w:pPr>
              <w:bidi/>
              <w:rPr>
                <w:rFonts w:ascii="29LT Azer" w:hAnsi="29LT Azer" w:cs="29LT Azer"/>
                <w:sz w:val="24"/>
                <w:szCs w:val="24"/>
                <w:lang w:bidi="ar-DZ"/>
              </w:rPr>
            </w:pPr>
          </w:p>
        </w:tc>
      </w:tr>
      <w:bookmarkEnd w:id="0"/>
    </w:tbl>
    <w:p w:rsidR="00121210" w:rsidRDefault="00121210" w:rsidP="00121210">
      <w:pPr>
        <w:bidi/>
        <w:rPr>
          <w:rFonts w:ascii="29LT Azer" w:hAnsi="29LT Azer" w:cs="29LT Azer"/>
          <w:sz w:val="24"/>
          <w:szCs w:val="24"/>
          <w:rtl/>
        </w:rPr>
      </w:pPr>
    </w:p>
    <w:p w:rsidR="00132276" w:rsidRDefault="00132276" w:rsidP="00132276">
      <w:pPr>
        <w:bidi/>
        <w:rPr>
          <w:rFonts w:ascii="29LT Azer" w:hAnsi="29LT Azer" w:cs="29LT Azer"/>
          <w:sz w:val="24"/>
          <w:szCs w:val="24"/>
          <w:rtl/>
        </w:rPr>
      </w:pPr>
    </w:p>
    <w:p w:rsidR="00B557FA" w:rsidRPr="001B6C79" w:rsidRDefault="00F22CEC" w:rsidP="00132276">
      <w:pPr>
        <w:bidi/>
        <w:rPr>
          <w:rFonts w:ascii="29LT Azer" w:hAnsi="29LT Azer" w:cs="29LT Azer"/>
          <w:sz w:val="24"/>
          <w:szCs w:val="24"/>
          <w:u w:val="double"/>
          <w:rtl/>
        </w:rPr>
      </w:pPr>
      <w:r w:rsidRPr="001B6C79">
        <w:rPr>
          <w:rFonts w:ascii="29LT Azer" w:hAnsi="29LT Azer" w:cs="29LT Azer" w:hint="cs"/>
          <w:sz w:val="24"/>
          <w:szCs w:val="24"/>
          <w:u w:val="double"/>
          <w:rtl/>
        </w:rPr>
        <w:lastRenderedPageBreak/>
        <w:t xml:space="preserve">الجزء </w:t>
      </w:r>
      <w:proofErr w:type="gramStart"/>
      <w:r w:rsidRPr="001B6C79">
        <w:rPr>
          <w:rFonts w:ascii="29LT Azer" w:hAnsi="29LT Azer" w:cs="29LT Azer" w:hint="cs"/>
          <w:sz w:val="24"/>
          <w:szCs w:val="24"/>
          <w:u w:val="double"/>
          <w:rtl/>
        </w:rPr>
        <w:t>الثاني :</w:t>
      </w:r>
      <w:proofErr w:type="gramEnd"/>
      <w:r w:rsidRPr="001B6C79">
        <w:rPr>
          <w:rFonts w:ascii="29LT Azer" w:hAnsi="29LT Azer" w:cs="29LT Azer" w:hint="cs"/>
          <w:sz w:val="24"/>
          <w:szCs w:val="24"/>
          <w:u w:val="double"/>
          <w:rtl/>
        </w:rPr>
        <w:t xml:space="preserve"> ( 08 نقاط )</w:t>
      </w:r>
    </w:p>
    <w:tbl>
      <w:tblPr>
        <w:tblStyle w:val="Grilledutableau"/>
        <w:tblpPr w:leftFromText="141" w:rightFromText="141" w:vertAnchor="text" w:horzAnchor="margin" w:tblpXSpec="center" w:tblpY="413"/>
        <w:bidiVisual/>
        <w:tblW w:w="0" w:type="auto"/>
        <w:tblLook w:val="04A0" w:firstRow="1" w:lastRow="0" w:firstColumn="1" w:lastColumn="0" w:noHBand="0" w:noVBand="1"/>
      </w:tblPr>
      <w:tblGrid>
        <w:gridCol w:w="10762"/>
      </w:tblGrid>
      <w:tr w:rsidR="00132276" w:rsidTr="00A9367B">
        <w:trPr>
          <w:trHeight w:val="14591"/>
        </w:trPr>
        <w:tc>
          <w:tcPr>
            <w:tcW w:w="10762" w:type="dxa"/>
          </w:tcPr>
          <w:p w:rsidR="00132276" w:rsidRDefault="00132276" w:rsidP="00132276">
            <w:pPr>
              <w:bidi/>
              <w:spacing w:line="360" w:lineRule="auto"/>
              <w:rPr>
                <w:rFonts w:ascii="29LT Azer" w:hAnsi="29LT Azer" w:cs="29LT Azer"/>
                <w:sz w:val="24"/>
                <w:szCs w:val="24"/>
                <w:rtl/>
                <w:lang w:bidi="ar-DZ"/>
              </w:rPr>
            </w:pPr>
            <w:r w:rsidRPr="001B6C79">
              <w:rPr>
                <w:rFonts w:ascii="29LT Azer" w:hAnsi="29LT Azer" w:cs="29LT Azer" w:hint="cs"/>
                <w:sz w:val="24"/>
                <w:szCs w:val="24"/>
                <w:u w:val="double"/>
                <w:rtl/>
              </w:rPr>
              <w:t xml:space="preserve">الجزء </w:t>
            </w:r>
            <w:proofErr w:type="gramStart"/>
            <w:r w:rsidRPr="001B6C79">
              <w:rPr>
                <w:rFonts w:ascii="29LT Azer" w:hAnsi="29LT Azer" w:cs="29LT Azer" w:hint="cs"/>
                <w:sz w:val="24"/>
                <w:szCs w:val="24"/>
                <w:u w:val="double"/>
                <w:rtl/>
              </w:rPr>
              <w:t>الأول :</w:t>
            </w:r>
            <w:proofErr w:type="gramEnd"/>
            <w:r>
              <w:rPr>
                <w:rFonts w:ascii="29LT Azer" w:hAnsi="29LT Azer" w:cs="29LT Azer" w:hint="cs"/>
                <w:sz w:val="24"/>
                <w:szCs w:val="24"/>
                <w:rtl/>
              </w:rPr>
              <w:t xml:space="preserve"> نعلق صفيحة من معدن الزنك </w:t>
            </w:r>
            <w:r w:rsidRPr="006F3B7F">
              <w:rPr>
                <w:rFonts w:ascii="29LT Azer" w:hAnsi="29LT Azer" w:cs="29LT Azer" w:hint="cs"/>
                <w:sz w:val="28"/>
                <w:szCs w:val="28"/>
                <w:rtl/>
              </w:rPr>
              <w:t xml:space="preserve">( </w:t>
            </w:r>
            <w:r w:rsidRPr="006F3B7F">
              <w:rPr>
                <w:rFonts w:ascii="29LT Azer" w:hAnsi="29LT Azer" w:cs="29LT Azer"/>
                <w:sz w:val="28"/>
                <w:szCs w:val="28"/>
              </w:rPr>
              <w:t>Zn</w:t>
            </w:r>
            <w:r w:rsidRPr="006F3B7F">
              <w:rPr>
                <w:rFonts w:ascii="29LT Azer" w:hAnsi="29LT Azer" w:cs="29LT Azer" w:hint="cs"/>
                <w:sz w:val="28"/>
                <w:szCs w:val="28"/>
                <w:rtl/>
                <w:lang w:bidi="ar-DZ"/>
              </w:rPr>
              <w:t xml:space="preserve"> )</w:t>
            </w:r>
            <w:r>
              <w:rPr>
                <w:rFonts w:ascii="29LT Azer" w:hAnsi="29LT Azer" w:cs="29LT Azer" w:hint="cs"/>
                <w:sz w:val="24"/>
                <w:szCs w:val="24"/>
                <w:rtl/>
                <w:lang w:bidi="ar-DZ"/>
              </w:rPr>
              <w:t xml:space="preserve"> بواسطة خيط (</w:t>
            </w:r>
            <w:r>
              <w:rPr>
                <w:rFonts w:ascii="29LT Azer" w:hAnsi="29LT Azer" w:cs="29LT Azer"/>
                <w:sz w:val="24"/>
                <w:szCs w:val="24"/>
                <w:lang w:bidi="ar-DZ"/>
              </w:rPr>
              <w:t>f</w:t>
            </w:r>
            <w:r>
              <w:rPr>
                <w:rFonts w:ascii="29LT Azer" w:hAnsi="29LT Azer" w:cs="29LT Azer" w:hint="cs"/>
                <w:sz w:val="24"/>
                <w:szCs w:val="24"/>
                <w:rtl/>
                <w:lang w:bidi="ar-DZ"/>
              </w:rPr>
              <w:t xml:space="preserve"> ) الوثيقة (3) </w:t>
            </w:r>
          </w:p>
          <w:tbl>
            <w:tblPr>
              <w:tblStyle w:val="Grilledutableau"/>
              <w:tblpPr w:leftFromText="141" w:rightFromText="141" w:vertAnchor="text" w:horzAnchor="margin" w:tblpY="-230"/>
              <w:tblOverlap w:val="never"/>
              <w:bidiVisual/>
              <w:tblW w:w="0" w:type="auto"/>
              <w:tblLook w:val="04A0" w:firstRow="1" w:lastRow="0" w:firstColumn="1" w:lastColumn="0" w:noHBand="0" w:noVBand="1"/>
            </w:tblPr>
            <w:tblGrid>
              <w:gridCol w:w="3261"/>
            </w:tblGrid>
            <w:tr w:rsidR="00132276" w:rsidTr="00D03DA7">
              <w:trPr>
                <w:trHeight w:val="2400"/>
              </w:trPr>
              <w:tc>
                <w:tcPr>
                  <w:tcW w:w="3261" w:type="dxa"/>
                </w:tcPr>
                <w:p w:rsidR="00132276" w:rsidRDefault="00A9367B" w:rsidP="00132276">
                  <w:pPr>
                    <w:bidi/>
                    <w:spacing w:line="360" w:lineRule="auto"/>
                    <w:rPr>
                      <w:rFonts w:ascii="29LT Azer" w:hAnsi="29LT Azer" w:cs="29LT Azer"/>
                      <w:sz w:val="24"/>
                      <w:szCs w:val="24"/>
                      <w:rtl/>
                      <w:lang w:bidi="ar-DZ"/>
                    </w:rPr>
                  </w:pPr>
                  <w:r>
                    <w:rPr>
                      <w:rFonts w:ascii="29LT Azer" w:hAnsi="29LT Azer" w:cs="29LT Azer"/>
                      <w:noProof/>
                      <w:sz w:val="24"/>
                      <w:szCs w:val="24"/>
                      <w:rtl/>
                      <w:lang w:eastAsia="fr-FR"/>
                    </w:rPr>
                    <mc:AlternateContent>
                      <mc:Choice Requires="wps">
                        <w:drawing>
                          <wp:anchor distT="0" distB="0" distL="114300" distR="114300" simplePos="0" relativeHeight="251755520" behindDoc="0" locked="0" layoutInCell="1" allowOverlap="1" wp14:anchorId="120F1DF2" wp14:editId="68FC97B1">
                            <wp:simplePos x="0" y="0"/>
                            <wp:positionH relativeFrom="column">
                              <wp:posOffset>518160</wp:posOffset>
                            </wp:positionH>
                            <wp:positionV relativeFrom="paragraph">
                              <wp:posOffset>1478915</wp:posOffset>
                            </wp:positionV>
                            <wp:extent cx="885825" cy="335561"/>
                            <wp:effectExtent l="0" t="0" r="28575" b="26670"/>
                            <wp:wrapNone/>
                            <wp:docPr id="1476" name="Rectangle 1476"/>
                            <wp:cNvGraphicFramePr/>
                            <a:graphic xmlns:a="http://schemas.openxmlformats.org/drawingml/2006/main">
                              <a:graphicData uri="http://schemas.microsoft.com/office/word/2010/wordprocessingShape">
                                <wps:wsp>
                                  <wps:cNvSpPr/>
                                  <wps:spPr>
                                    <a:xfrm>
                                      <a:off x="0" y="0"/>
                                      <a:ext cx="885825" cy="33556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32276" w:rsidRPr="00FB1AC4" w:rsidRDefault="00132276" w:rsidP="00132276">
                                        <w:pPr>
                                          <w:jc w:val="center"/>
                                          <w:rPr>
                                            <w:rFonts w:ascii="29LT Azer" w:hAnsi="29LT Azer" w:cs="29LT Azer"/>
                                            <w:sz w:val="24"/>
                                            <w:szCs w:val="24"/>
                                            <w:lang w:bidi="ar-DZ"/>
                                          </w:rPr>
                                        </w:pPr>
                                        <w:r w:rsidRPr="00FB1AC4">
                                          <w:rPr>
                                            <w:rFonts w:ascii="29LT Azer" w:hAnsi="29LT Azer" w:cs="29LT Azer"/>
                                            <w:sz w:val="24"/>
                                            <w:szCs w:val="24"/>
                                            <w:rtl/>
                                            <w:lang w:bidi="ar-DZ"/>
                                          </w:rPr>
                                          <w:t>الوثيقة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F1DF2" id="Rectangle 1476" o:spid="_x0000_s1044" style="position:absolute;left:0;text-align:left;margin-left:40.8pt;margin-top:116.45pt;width:69.75pt;height:26.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" fillcolor="white [3201]" strokecolor="black [3213]" strokeweight="2pt">
                            <v:textbox>
                              <w:txbxContent>
                                <w:p w:rsidR="00132276" w:rsidRPr="00FB1AC4" w:rsidRDefault="00132276" w:rsidP="00132276">
                                  <w:pPr>
                                    <w:jc w:val="center"/>
                                    <w:rPr>
                                      <w:rFonts w:ascii="29LT Azer" w:hAnsi="29LT Azer" w:cs="29LT Azer"/>
                                      <w:sz w:val="24"/>
                                      <w:szCs w:val="24"/>
                                      <w:lang w:bidi="ar-DZ"/>
                                    </w:rPr>
                                  </w:pPr>
                                  <w:r w:rsidRPr="00FB1AC4">
                                    <w:rPr>
                                      <w:rFonts w:ascii="29LT Azer" w:hAnsi="29LT Azer" w:cs="29LT Azer"/>
                                      <w:sz w:val="24"/>
                                      <w:szCs w:val="24"/>
                                      <w:rtl/>
                                      <w:lang w:bidi="ar-DZ"/>
                                    </w:rPr>
                                    <w:t>الوثيقة 3</w:t>
                                  </w:r>
                                </w:p>
                              </w:txbxContent>
                            </v:textbox>
                          </v:rect>
                        </w:pict>
                      </mc:Fallback>
                    </mc:AlternateContent>
                  </w:r>
                  <w:r w:rsidR="00132276">
                    <w:rPr>
                      <w:noProof/>
                      <w:rtl/>
                      <w:lang w:eastAsia="fr-FR"/>
                    </w:rPr>
                    <mc:AlternateContent>
                      <mc:Choice Requires="wpg">
                        <w:drawing>
                          <wp:anchor distT="0" distB="0" distL="114300" distR="114300" simplePos="0" relativeHeight="251752448" behindDoc="0" locked="0" layoutInCell="1" allowOverlap="1" wp14:anchorId="0B6E0D83" wp14:editId="18090CA5">
                            <wp:simplePos x="0" y="0"/>
                            <wp:positionH relativeFrom="column">
                              <wp:posOffset>-34290</wp:posOffset>
                            </wp:positionH>
                            <wp:positionV relativeFrom="paragraph">
                              <wp:posOffset>133985</wp:posOffset>
                            </wp:positionV>
                            <wp:extent cx="1933575" cy="1261650"/>
                            <wp:effectExtent l="0" t="0" r="66675" b="15240"/>
                            <wp:wrapNone/>
                            <wp:docPr id="25" name="Groupe 25"/>
                            <wp:cNvGraphicFramePr/>
                            <a:graphic xmlns:a="http://schemas.openxmlformats.org/drawingml/2006/main">
                              <a:graphicData uri="http://schemas.microsoft.com/office/word/2010/wordprocessingGroup">
                                <wpg:wgp>
                                  <wpg:cNvGrpSpPr/>
                                  <wpg:grpSpPr>
                                    <a:xfrm>
                                      <a:off x="0" y="0"/>
                                      <a:ext cx="1933575" cy="1261650"/>
                                      <a:chOff x="0" y="0"/>
                                      <a:chExt cx="1933575" cy="1261650"/>
                                    </a:xfrm>
                                  </wpg:grpSpPr>
                                  <wps:wsp>
                                    <wps:cNvPr id="13" name="Connecteur droit 13"/>
                                    <wps:cNvCnPr/>
                                    <wps:spPr>
                                      <a:xfrm flipH="1">
                                        <a:off x="1200150" y="0"/>
                                        <a:ext cx="514350" cy="0"/>
                                      </a:xfrm>
                                      <a:prstGeom prst="line">
                                        <a:avLst/>
                                      </a:prstGeom>
                                    </wps:spPr>
                                    <wps:style>
                                      <a:lnRef idx="1">
                                        <a:schemeClr val="dk1"/>
                                      </a:lnRef>
                                      <a:fillRef idx="0">
                                        <a:schemeClr val="dk1"/>
                                      </a:fillRef>
                                      <a:effectRef idx="0">
                                        <a:schemeClr val="dk1"/>
                                      </a:effectRef>
                                      <a:fontRef idx="minor">
                                        <a:schemeClr val="tx1"/>
                                      </a:fontRef>
                                    </wps:style>
                                    <wps:bodyPr/>
                                  </wps:wsp>
                                  <wps:wsp>
                                    <wps:cNvPr id="14" name="Connecteur droit 14"/>
                                    <wps:cNvCnPr/>
                                    <wps:spPr>
                                      <a:xfrm>
                                        <a:off x="1457325" y="0"/>
                                        <a:ext cx="0" cy="468000"/>
                                      </a:xfrm>
                                      <a:prstGeom prst="line">
                                        <a:avLst/>
                                      </a:prstGeom>
                                    </wps:spPr>
                                    <wps:style>
                                      <a:lnRef idx="1">
                                        <a:schemeClr val="dk1"/>
                                      </a:lnRef>
                                      <a:fillRef idx="0">
                                        <a:schemeClr val="dk1"/>
                                      </a:fillRef>
                                      <a:effectRef idx="0">
                                        <a:schemeClr val="dk1"/>
                                      </a:effectRef>
                                      <a:fontRef idx="minor">
                                        <a:schemeClr val="tx1"/>
                                      </a:fontRef>
                                    </wps:style>
                                    <wps:bodyPr/>
                                  </wps:wsp>
                                  <wps:wsp>
                                    <wps:cNvPr id="15" name="Rectangle 15"/>
                                    <wps:cNvSpPr/>
                                    <wps:spPr>
                                      <a:xfrm>
                                        <a:off x="1323975" y="466725"/>
                                        <a:ext cx="266700" cy="474980"/>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Connecteur droit 16"/>
                                    <wps:cNvCnPr/>
                                    <wps:spPr>
                                      <a:xfrm flipH="1" flipV="1">
                                        <a:off x="866775" y="1171575"/>
                                        <a:ext cx="1066800" cy="0"/>
                                      </a:xfrm>
                                      <a:prstGeom prst="line">
                                        <a:avLst/>
                                      </a:prstGeom>
                                      <a:ln w="19050"/>
                                    </wps:spPr>
                                    <wps:style>
                                      <a:lnRef idx="2">
                                        <a:schemeClr val="dk1"/>
                                      </a:lnRef>
                                      <a:fillRef idx="0">
                                        <a:schemeClr val="dk1"/>
                                      </a:fillRef>
                                      <a:effectRef idx="1">
                                        <a:schemeClr val="dk1"/>
                                      </a:effectRef>
                                      <a:fontRef idx="minor">
                                        <a:schemeClr val="tx1"/>
                                      </a:fontRef>
                                    </wps:style>
                                    <wps:bodyPr/>
                                  </wps:wsp>
                                  <wps:wsp>
                                    <wps:cNvPr id="20" name="Rectangle 20"/>
                                    <wps:cNvSpPr/>
                                    <wps:spPr>
                                      <a:xfrm>
                                        <a:off x="523875" y="85725"/>
                                        <a:ext cx="720000" cy="252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132276" w:rsidRPr="00F22CEC" w:rsidRDefault="00132276" w:rsidP="00132276">
                                          <w:pPr>
                                            <w:bidi/>
                                            <w:rPr>
                                              <w:rFonts w:ascii="29LT Azer" w:hAnsi="29LT Azer" w:cs="29LT Azer"/>
                                              <w:rtl/>
                                              <w:lang w:bidi="ar-DZ"/>
                                            </w:rPr>
                                          </w:pPr>
                                          <w:r w:rsidRPr="00F22CEC">
                                            <w:rPr>
                                              <w:rFonts w:ascii="29LT Azer" w:hAnsi="29LT Azer" w:cs="29LT Azer"/>
                                              <w:rtl/>
                                              <w:lang w:bidi="ar-DZ"/>
                                            </w:rPr>
                                            <w:t>الخيط (</w:t>
                                          </w:r>
                                          <w:proofErr w:type="gramStart"/>
                                          <w:r w:rsidRPr="00F22CEC">
                                            <w:rPr>
                                              <w:rFonts w:ascii="29LT Azer" w:hAnsi="29LT Azer" w:cs="29LT Azer"/>
                                              <w:lang w:bidi="ar-DZ"/>
                                            </w:rPr>
                                            <w:t>f</w:t>
                                          </w:r>
                                          <w:r w:rsidRPr="00F22CEC">
                                            <w:rPr>
                                              <w:rFonts w:ascii="29LT Azer" w:hAnsi="29LT Azer" w:cs="29LT Azer"/>
                                              <w:rtl/>
                                              <w:lang w:bidi="ar-DZ"/>
                                            </w:rPr>
                                            <w:t xml:space="preserv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352425" y="552450"/>
                                        <a:ext cx="756000" cy="252000"/>
                                      </a:xfrm>
                                      <a:prstGeom prst="rect">
                                        <a:avLst/>
                                      </a:prstGeom>
                                      <a:solidFill>
                                        <a:sysClr val="window" lastClr="FFFFFF"/>
                                      </a:solidFill>
                                      <a:ln w="25400" cap="flat" cmpd="sng" algn="ctr">
                                        <a:solidFill>
                                          <a:schemeClr val="bg1"/>
                                        </a:solidFill>
                                        <a:prstDash val="solid"/>
                                      </a:ln>
                                      <a:effectLst/>
                                    </wps:spPr>
                                    <wps:txbx>
                                      <w:txbxContent>
                                        <w:p w:rsidR="00132276" w:rsidRPr="00F22CEC" w:rsidRDefault="00132276" w:rsidP="00132276">
                                          <w:pPr>
                                            <w:bidi/>
                                            <w:rPr>
                                              <w:rFonts w:ascii="29LT Azer" w:hAnsi="29LT Azer" w:cs="29LT Azer"/>
                                              <w:rtl/>
                                              <w:lang w:bidi="ar-DZ"/>
                                            </w:rPr>
                                          </w:pPr>
                                          <w:r>
                                            <w:rPr>
                                              <w:rFonts w:ascii="29LT Azer" w:hAnsi="29LT Azer" w:cs="29LT Azer" w:hint="cs"/>
                                              <w:rtl/>
                                              <w:lang w:bidi="ar-DZ"/>
                                            </w:rPr>
                                            <w:t>الزنك (</w:t>
                                          </w:r>
                                          <w:proofErr w:type="gramStart"/>
                                          <w:r>
                                            <w:rPr>
                                              <w:rFonts w:ascii="29LT Azer" w:hAnsi="29LT Azer" w:cs="29LT Azer"/>
                                              <w:lang w:bidi="ar-DZ"/>
                                            </w:rPr>
                                            <w:t>Zn</w:t>
                                          </w:r>
                                          <w:r>
                                            <w:rPr>
                                              <w:rFonts w:ascii="29LT Azer" w:hAnsi="29LT Azer" w:cs="29LT Azer" w:hint="cs"/>
                                              <w:rtl/>
                                              <w:lang w:bidi="ar-DZ"/>
                                            </w:rPr>
                                            <w:t xml:space="preserv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0" y="1009650"/>
                                        <a:ext cx="756000" cy="252000"/>
                                      </a:xfrm>
                                      <a:prstGeom prst="rect">
                                        <a:avLst/>
                                      </a:prstGeom>
                                      <a:solidFill>
                                        <a:sysClr val="window" lastClr="FFFFFF"/>
                                      </a:solidFill>
                                      <a:ln w="25400" cap="flat" cmpd="sng" algn="ctr">
                                        <a:solidFill>
                                          <a:schemeClr val="bg1"/>
                                        </a:solidFill>
                                        <a:prstDash val="solid"/>
                                      </a:ln>
                                      <a:effectLst/>
                                    </wps:spPr>
                                    <wps:txbx>
                                      <w:txbxContent>
                                        <w:p w:rsidR="00132276" w:rsidRPr="00F22CEC" w:rsidRDefault="00132276" w:rsidP="00132276">
                                          <w:pPr>
                                            <w:bidi/>
                                            <w:rPr>
                                              <w:rFonts w:ascii="29LT Azer" w:hAnsi="29LT Azer" w:cs="29LT Azer"/>
                                              <w:rtl/>
                                              <w:lang w:bidi="ar-DZ"/>
                                            </w:rPr>
                                          </w:pPr>
                                          <w:r>
                                            <w:rPr>
                                              <w:rFonts w:ascii="29LT Azer" w:hAnsi="29LT Azer" w:cs="29LT Azer" w:hint="cs"/>
                                              <w:rtl/>
                                              <w:lang w:bidi="ar-DZ"/>
                                            </w:rPr>
                                            <w:t>الأرض (</w:t>
                                          </w:r>
                                          <w:r>
                                            <w:rPr>
                                              <w:rFonts w:ascii="29LT Azer" w:hAnsi="29LT Azer" w:cs="29LT Azer"/>
                                              <w:lang w:bidi="ar-DZ"/>
                                            </w:rPr>
                                            <w:t>T</w:t>
                                          </w:r>
                                          <w:r>
                                            <w:rPr>
                                              <w:rFonts w:ascii="29LT Azer" w:hAnsi="29LT Azer" w:cs="29LT Azer" w:hint="cs"/>
                                              <w:rtl/>
                                              <w:lang w:bidi="ar-D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Connecteur droit avec flèche 23"/>
                                    <wps:cNvCnPr/>
                                    <wps:spPr>
                                      <a:xfrm>
                                        <a:off x="1133475" y="200025"/>
                                        <a:ext cx="3238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 name="Connecteur droit avec flèche 24"/>
                                    <wps:cNvCnPr/>
                                    <wps:spPr>
                                      <a:xfrm>
                                        <a:off x="1085850" y="657225"/>
                                        <a:ext cx="323850" cy="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g:wgp>
                              </a:graphicData>
                            </a:graphic>
                            <wp14:sizeRelH relativeFrom="margin">
                              <wp14:pctWidth>0</wp14:pctWidth>
                            </wp14:sizeRelH>
                          </wp:anchor>
                        </w:drawing>
                      </mc:Choice>
                      <mc:Fallback>
                        <w:pict>
                          <v:group w14:anchorId="0B6E0D83" id="Groupe 25" o:spid="_x0000_s1045" style="position:absolute;left:0;text-align:left;margin-left:-2.7pt;margin-top:10.55pt;width:152.25pt;height:99.35pt;z-index:251752448;mso-width-relative:margin" coordsize="19335,1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">
                            <v:line id="Connecteur droit 13" o:spid="_x0000_s1046" style="position:absolute;flip:x;visibility:visible;mso-wrap-style:square" from="12001,0" to="171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i52MAAAADbAAAADwAAAGRycy9kb3ducmV2LnhtbERPS4vCMBC+L/gfwgje1lSFVapRRBBE&#10;UXwevA3N9IHNpDTRdv+9WVjwNh/fc2aL1pTiRbUrLCsY9CMQxInVBWcKrpf19wSE88gaS8uk4Jcc&#10;LOadrxnG2jZ8otfZZyKEsItRQe59FUvpkpwMur6tiAOX2tqgD7DOpK6xCeGmlMMo+pEGCw4NOVa0&#10;yil5nJ9GQeqe1ep+0z4db/enfbrLDtgclep12+UUhKfWf8T/7o0O80fw90s4QM7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joudjAAAAA2wAAAA8AAAAAAAAAAAAAAAAA&#10;oQIAAGRycy9kb3ducmV2LnhtbFBLBQYAAAAABAAEAPkAAACOAwAAAAA=&#10;" strokecolor="black [3040]"/>
                            <v:line id="Connecteur droit 14" o:spid="_x0000_s1047" style="position:absolute;visibility:visible;mso-wrap-style:square" from="14573,0" to="14573,4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Lf8IAAADbAAAADwAAAGRycy9kb3ducmV2LnhtbESPT2sCMRDF74LfIYzQW81qW9HVKCJK&#10;Sz357z5sxt3FzWRNoqbfvikUvM3w3vvNm9kimkbcyfnasoJBPwNBXFhdc6ngeNi8jkH4gKyxsUwK&#10;fsjDYt7tzDDX9sE7uu9DKRKEfY4KqhDaXEpfVGTQ921LnLSzdQZDWl0ptcNHgptGDrNsJA3WnC5U&#10;2NKqouKyv5lEGZyuRn5eJnj6dlu3fhvFj3hV6qUXl1MQgWJ4mv/TXzrVf4e/X9IAcv4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T+Lf8IAAADbAAAADwAAAAAAAAAAAAAA&#10;AAChAgAAZHJzL2Rvd25yZXYueG1sUEsFBgAAAAAEAAQA+QAAAJADAAAAAA==&#10;" strokecolor="black [3040]"/>
                            <v:rect id="Rectangle 15" o:spid="_x0000_s1048" style="position:absolute;left:13239;top:4667;width:2667;height:47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Pj78A&#10;AADbAAAADwAAAGRycy9kb3ducmV2LnhtbERP24rCMBB9F/yHMIJvmrrgslSjeEGUfdqqHzA00ws2&#10;k5Jkbf17Iwi+zeFcZ7nuTSPu5HxtWcFsmoAgzq2uuVRwvRwmPyB8QNbYWCYFD/KwXg0HS0y17Tij&#10;+zmUIoawT1FBFUKbSunzigz6qW2JI1dYZzBE6EqpHXYx3DTyK0m+pcGaY0OFLe0qym/nf6NgVzz+&#10;Zsd9tvl1LrjtvMi6ttgqNR71mwWIQH34iN/uk47z5/D6JR4gV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5fA+PvwAAANsAAAAPAAAAAAAAAAAAAAAAAJgCAABkcnMvZG93bnJl&#10;di54bWxQSwUGAAAAAAQABAD1AAAAhAMAAAAA&#10;" fillcolor="#bfbfbf [2412]" strokecolor="black [3213]" strokeweight="2pt"/>
                            <v:line id="Connecteur droit 16" o:spid="_x0000_s1049" style="position:absolute;flip:x y;visibility:visible;mso-wrap-style:square" from="8667,11715" to="19335,11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aJFr8AAADbAAAADwAAAGRycy9kb3ducmV2LnhtbERP24rCMBB9F/yHMIJvmioia9coq6gI&#10;gqLuBwzNtCnbTEoTtf69EYR9m8O5znzZ2krcqfGlYwWjYQKCOHO65ELB73U7+ALhA7LGyjEpeJKH&#10;5aLbmWOq3YPPdL+EQsQQ9ikqMCHUqZQ+M2TRD11NHLncNRZDhE0hdYOPGG4rOU6SqbRYcmwwWNPa&#10;UPZ3uVkF2XGft7uZycuwGx02k5UZH09GqX6v/fkGEagN/+KPe6/j/Cm8f4kHyM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XaJFr8AAADbAAAADwAAAAAAAAAAAAAAAACh&#10;AgAAZHJzL2Rvd25yZXYueG1sUEsFBgAAAAAEAAQA+QAAAI0DAAAAAA==&#10;" strokecolor="black [3200]" strokeweight="1.5pt">
                              <v:shadow on="t" color="black" opacity="24903f" origin=",.5" offset="0,.55556mm"/>
                            </v:line>
                            <v:rect id="Rectangle 20" o:spid="_x0000_s1050" style="position:absolute;left:5238;top:857;width:7200;height:2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CCL0A&#10;AADbAAAADwAAAGRycy9kb3ducmV2LnhtbERPSwrCMBDdC94hjOBGNNWFaDWKKIIuxO8BxmZsi82k&#10;NLHW25uF4PLx/vNlYwpRU+VyywqGgwgEcWJ1zqmC23Xbn4BwHlljYZkUfMjBctFuzTHW9s1nqi8+&#10;FSGEXYwKMu/LWEqXZGTQDWxJHLiHrQz6AKtU6grfIdwUchRFY2kw59CQYUnrjJLn5WUUrP2x7m3u&#10;91WhX72Tmx72bmhLpbqdZjUD4anxf/HPvdMKRmF9+BJ+gFx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uCCL0AAADbAAAADwAAAAAAAAAAAAAAAACYAgAAZHJzL2Rvd25yZXYu&#10;eG1sUEsFBgAAAAAEAAQA9QAAAIIDAAAAAA==&#10;" fillcolor="white [3201]" strokecolor="white [3212]" strokeweight="2pt">
                              <v:textbox>
                                <w:txbxContent>
                                  <w:p w:rsidR="00132276" w:rsidRPr="00F22CEC" w:rsidRDefault="00132276" w:rsidP="00132276">
                                    <w:pPr>
                                      <w:bidi/>
                                      <w:rPr>
                                        <w:rFonts w:ascii="29LT Azer" w:hAnsi="29LT Azer" w:cs="29LT Azer"/>
                                        <w:rtl/>
                                        <w:lang w:bidi="ar-DZ"/>
                                      </w:rPr>
                                    </w:pPr>
                                    <w:r w:rsidRPr="00F22CEC">
                                      <w:rPr>
                                        <w:rFonts w:ascii="29LT Azer" w:hAnsi="29LT Azer" w:cs="29LT Azer"/>
                                        <w:rtl/>
                                        <w:lang w:bidi="ar-DZ"/>
                                      </w:rPr>
                                      <w:t>الخيط (</w:t>
                                    </w:r>
                                    <w:proofErr w:type="gramStart"/>
                                    <w:r w:rsidRPr="00F22CEC">
                                      <w:rPr>
                                        <w:rFonts w:ascii="29LT Azer" w:hAnsi="29LT Azer" w:cs="29LT Azer"/>
                                        <w:lang w:bidi="ar-DZ"/>
                                      </w:rPr>
                                      <w:t>f</w:t>
                                    </w:r>
                                    <w:r w:rsidRPr="00F22CEC">
                                      <w:rPr>
                                        <w:rFonts w:ascii="29LT Azer" w:hAnsi="29LT Azer" w:cs="29LT Azer"/>
                                        <w:rtl/>
                                        <w:lang w:bidi="ar-DZ"/>
                                      </w:rPr>
                                      <w:t xml:space="preserve"> )</w:t>
                                    </w:r>
                                    <w:proofErr w:type="gramEnd"/>
                                  </w:p>
                                </w:txbxContent>
                              </v:textbox>
                            </v:rect>
                            <v:rect id="Rectangle 21" o:spid="_x0000_s1051" style="position:absolute;left:3524;top:5524;width:7560;height:2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AeccA&#10;AADbAAAADwAAAGRycy9kb3ducmV2LnhtbESPT2vCQBTE74V+h+UJXopu4kEkdQ3aEvDSUv8U6e2x&#10;+5oEs2/T7Kqxn94VCj0OM/MbZp73thFn6nztWEE6TkAQa2dqLhXsd8VoBsIHZIONY1JwJQ/54vFh&#10;jplxF97QeRtKESHsM1RQhdBmUnpdkUU/di1x9L5dZzFE2ZXSdHiJcNvISZJMpcWa40KFLb1UpI/b&#10;k1Xw9PYxpSJZfR5K/fquv37S0++1UWo46JfPIAL14T/8114bBZMU7l/iD5C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vwHnHAAAA2wAAAA8AAAAAAAAAAAAAAAAAmAIAAGRy&#10;cy9kb3ducmV2LnhtbFBLBQYAAAAABAAEAPUAAACMAwAAAAA=&#10;" fillcolor="window" strokecolor="white [3212]" strokeweight="2pt">
                              <v:textbox>
                                <w:txbxContent>
                                  <w:p w:rsidR="00132276" w:rsidRPr="00F22CEC" w:rsidRDefault="00132276" w:rsidP="00132276">
                                    <w:pPr>
                                      <w:bidi/>
                                      <w:rPr>
                                        <w:rFonts w:ascii="29LT Azer" w:hAnsi="29LT Azer" w:cs="29LT Azer"/>
                                        <w:rtl/>
                                        <w:lang w:bidi="ar-DZ"/>
                                      </w:rPr>
                                    </w:pPr>
                                    <w:r>
                                      <w:rPr>
                                        <w:rFonts w:ascii="29LT Azer" w:hAnsi="29LT Azer" w:cs="29LT Azer" w:hint="cs"/>
                                        <w:rtl/>
                                        <w:lang w:bidi="ar-DZ"/>
                                      </w:rPr>
                                      <w:t>الزنك (</w:t>
                                    </w:r>
                                    <w:proofErr w:type="gramStart"/>
                                    <w:r>
                                      <w:rPr>
                                        <w:rFonts w:ascii="29LT Azer" w:hAnsi="29LT Azer" w:cs="29LT Azer"/>
                                        <w:lang w:bidi="ar-DZ"/>
                                      </w:rPr>
                                      <w:t>Zn</w:t>
                                    </w:r>
                                    <w:r>
                                      <w:rPr>
                                        <w:rFonts w:ascii="29LT Azer" w:hAnsi="29LT Azer" w:cs="29LT Azer" w:hint="cs"/>
                                        <w:rtl/>
                                        <w:lang w:bidi="ar-DZ"/>
                                      </w:rPr>
                                      <w:t xml:space="preserve"> )</w:t>
                                    </w:r>
                                    <w:proofErr w:type="gramEnd"/>
                                  </w:p>
                                </w:txbxContent>
                              </v:textbox>
                            </v:rect>
                            <v:rect id="Rectangle 22" o:spid="_x0000_s1052" style="position:absolute;top:10096;width:7560;height:2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1eDsYA&#10;AADbAAAADwAAAGRycy9kb3ducmV2LnhtbESPT2sCMRTE74V+h/CEXopm3YPI1ihaEXpp8V+R3h7J&#10;6+7i5mXdRF399EYQPA4z8xtmNGltJU7U+NKxgn4vAUGsnSk5V7DdLLpDED4gG6wck4ILeZiMX19G&#10;mBl35hWd1iEXEcI+QwVFCHUmpdcFWfQ9VxNH7981FkOUTS5Ng+cIt5VMk2QgLZYcFwqs6bMgvV8f&#10;rYL37+WAFsnsd5fr+Y/+O/SP10ul1FunnX6ACNSGZ/jR/jIK0hTuX+IPkO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j1eDsYAAADbAAAADwAAAAAAAAAAAAAAAACYAgAAZHJz&#10;L2Rvd25yZXYueG1sUEsFBgAAAAAEAAQA9QAAAIsDAAAAAA==&#10;" fillcolor="window" strokecolor="white [3212]" strokeweight="2pt">
                              <v:textbox>
                                <w:txbxContent>
                                  <w:p w:rsidR="00132276" w:rsidRPr="00F22CEC" w:rsidRDefault="00132276" w:rsidP="00132276">
                                    <w:pPr>
                                      <w:bidi/>
                                      <w:rPr>
                                        <w:rFonts w:ascii="29LT Azer" w:hAnsi="29LT Azer" w:cs="29LT Azer"/>
                                        <w:rtl/>
                                        <w:lang w:bidi="ar-DZ"/>
                                      </w:rPr>
                                    </w:pPr>
                                    <w:r>
                                      <w:rPr>
                                        <w:rFonts w:ascii="29LT Azer" w:hAnsi="29LT Azer" w:cs="29LT Azer" w:hint="cs"/>
                                        <w:rtl/>
                                        <w:lang w:bidi="ar-DZ"/>
                                      </w:rPr>
                                      <w:t>الأرض (</w:t>
                                    </w:r>
                                    <w:r>
                                      <w:rPr>
                                        <w:rFonts w:ascii="29LT Azer" w:hAnsi="29LT Azer" w:cs="29LT Azer"/>
                                        <w:lang w:bidi="ar-DZ"/>
                                      </w:rPr>
                                      <w:t>T</w:t>
                                    </w:r>
                                    <w:r>
                                      <w:rPr>
                                        <w:rFonts w:ascii="29LT Azer" w:hAnsi="29LT Azer" w:cs="29LT Azer" w:hint="cs"/>
                                        <w:rtl/>
                                        <w:lang w:bidi="ar-DZ"/>
                                      </w:rPr>
                                      <w:t>)</w:t>
                                    </w:r>
                                  </w:p>
                                </w:txbxContent>
                              </v:textbox>
                            </v:rect>
                            <v:shape id="Connecteur droit avec flèche 23" o:spid="_x0000_s1053" type="#_x0000_t32" style="position:absolute;left:11334;top:2000;width:323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F7MAAAADbAAAADwAAAGRycy9kb3ducmV2LnhtbESP3YrCMBSE7xf2HcJZ8GZZU3WRpRpF&#10;BKFe+vMAh+bYFJuTkqQ/vr0RhL0cZuYbZr0dbSN68qF2rGA2zUAQl07XXCm4Xg4/fyBCRNbYOCYF&#10;Dwqw3Xx+rDHXbuAT9edYiQThkKMCE2ObSxlKQxbD1LXEybs5bzEm6SupPQ4Jbhs5z7KltFhzWjDY&#10;0t5QeT93VoHr2Rx/v228y6687LAr9oMvlJp8jbsViEhj/A+/24VWMF/A60v6AXLz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v6BezAAAAA2wAAAA8AAAAAAAAAAAAAAAAA&#10;oQIAAGRycy9kb3ducmV2LnhtbFBLBQYAAAAABAAEAPkAAACOAwAAAAA=&#10;" strokecolor="black [3040]">
                              <v:stroke endarrow="block"/>
                            </v:shape>
                            <v:shape id="Connecteur droit avec flèche 24" o:spid="_x0000_s1054" type="#_x0000_t32" style="position:absolute;left:10858;top:6572;width:323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Ykx8QAAADbAAAADwAAAGRycy9kb3ducmV2LnhtbESPQWvCQBSE74X+h+UVvNWNIqVGVymF&#10;ilg81EjQ2yP7TEKzb8PuqtFf7wqCx2FmvmGm88404kTO15YVDPoJCOLC6ppLBdvs5/0ThA/IGhvL&#10;pOBCHuaz15cpptqe+Y9Om1CKCGGfooIqhDaV0hcVGfR92xJH72CdwRClK6V2eI5w08hhknxIgzXH&#10;hQpb+q6o+N8cjYLd7/iYX/I1rfLBeLVHZ/w1WyjVe+u+JiACdeEZfrSXWsFw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ViTHxAAAANsAAAAPAAAAAAAAAAAA&#10;AAAAAKECAABkcnMvZG93bnJldi54bWxQSwUGAAAAAAQABAD5AAAAkgMAAAAA&#10;">
                              <v:stroke endarrow="block"/>
                            </v:shape>
                          </v:group>
                        </w:pict>
                      </mc:Fallback>
                    </mc:AlternateContent>
                  </w:r>
                </w:p>
              </w:tc>
            </w:tr>
          </w:tbl>
          <w:p w:rsidR="00132276" w:rsidRDefault="00132276" w:rsidP="00132276">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1/ حدد القوى (الأفعال </w:t>
            </w:r>
            <w:proofErr w:type="gramStart"/>
            <w:r>
              <w:rPr>
                <w:rFonts w:ascii="29LT Azer" w:hAnsi="29LT Azer" w:cs="29LT Azer" w:hint="cs"/>
                <w:sz w:val="24"/>
                <w:szCs w:val="24"/>
                <w:rtl/>
                <w:lang w:bidi="ar-DZ"/>
              </w:rPr>
              <w:t>الميكانيكية )</w:t>
            </w:r>
            <w:proofErr w:type="gramEnd"/>
            <w:r>
              <w:rPr>
                <w:rFonts w:ascii="29LT Azer" w:hAnsi="29LT Azer" w:cs="29LT Azer" w:hint="cs"/>
                <w:sz w:val="24"/>
                <w:szCs w:val="24"/>
                <w:rtl/>
                <w:lang w:bidi="ar-DZ"/>
              </w:rPr>
              <w:t xml:space="preserve"> المؤثرة على صفيحة الزنك</w:t>
            </w:r>
            <w:r>
              <w:rPr>
                <w:rFonts w:ascii="29LT Azer" w:hAnsi="29LT Azer" w:cs="29LT Azer"/>
                <w:sz w:val="24"/>
                <w:szCs w:val="24"/>
                <w:lang w:bidi="ar-DZ"/>
              </w:rPr>
              <w:t>(Zn )</w:t>
            </w:r>
            <w:r>
              <w:rPr>
                <w:rFonts w:ascii="29LT Azer" w:hAnsi="29LT Azer" w:cs="29LT Azer" w:hint="cs"/>
                <w:sz w:val="24"/>
                <w:szCs w:val="24"/>
                <w:rtl/>
                <w:lang w:bidi="ar-DZ"/>
              </w:rPr>
              <w:t xml:space="preserve"> ثم صنفها </w:t>
            </w:r>
          </w:p>
          <w:p w:rsidR="00132276" w:rsidRDefault="00132276" w:rsidP="00132276">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إلى </w:t>
            </w:r>
            <w:proofErr w:type="spellStart"/>
            <w:r>
              <w:rPr>
                <w:rFonts w:ascii="29LT Azer" w:hAnsi="29LT Azer" w:cs="29LT Azer" w:hint="cs"/>
                <w:sz w:val="24"/>
                <w:szCs w:val="24"/>
                <w:rtl/>
                <w:lang w:bidi="ar-DZ"/>
              </w:rPr>
              <w:t>تلامسية</w:t>
            </w:r>
            <w:proofErr w:type="spellEnd"/>
            <w:r>
              <w:rPr>
                <w:rFonts w:ascii="29LT Azer" w:hAnsi="29LT Azer" w:cs="29LT Azer" w:hint="cs"/>
                <w:sz w:val="24"/>
                <w:szCs w:val="24"/>
                <w:rtl/>
                <w:lang w:bidi="ar-DZ"/>
              </w:rPr>
              <w:t xml:space="preserve"> </w:t>
            </w:r>
            <w:proofErr w:type="gramStart"/>
            <w:r>
              <w:rPr>
                <w:rFonts w:ascii="29LT Azer" w:hAnsi="29LT Azer" w:cs="29LT Azer" w:hint="cs"/>
                <w:sz w:val="24"/>
                <w:szCs w:val="24"/>
                <w:rtl/>
                <w:lang w:bidi="ar-DZ"/>
              </w:rPr>
              <w:t>وبعدية</w:t>
            </w:r>
            <w:r>
              <w:rPr>
                <w:rFonts w:ascii="29LT Azer" w:hAnsi="29LT Azer" w:cs="29LT Azer"/>
                <w:sz w:val="24"/>
                <w:szCs w:val="24"/>
                <w:lang w:bidi="ar-DZ"/>
              </w:rPr>
              <w:t xml:space="preserve"> </w:t>
            </w:r>
            <w:r>
              <w:rPr>
                <w:rFonts w:ascii="29LT Azer" w:hAnsi="29LT Azer" w:cs="29LT Azer" w:hint="cs"/>
                <w:sz w:val="24"/>
                <w:szCs w:val="24"/>
                <w:rtl/>
                <w:lang w:bidi="ar-DZ"/>
              </w:rPr>
              <w:t xml:space="preserve"> (</w:t>
            </w:r>
            <w:proofErr w:type="gramEnd"/>
            <w:r>
              <w:rPr>
                <w:rFonts w:ascii="29LT Azer" w:hAnsi="29LT Azer" w:cs="29LT Azer" w:hint="cs"/>
                <w:sz w:val="24"/>
                <w:szCs w:val="24"/>
                <w:rtl/>
                <w:lang w:bidi="ar-DZ"/>
              </w:rPr>
              <w:t xml:space="preserve">1ن) </w:t>
            </w:r>
          </w:p>
          <w:p w:rsidR="00132276" w:rsidRDefault="00132276" w:rsidP="00132276">
            <w:pPr>
              <w:bidi/>
              <w:spacing w:line="360" w:lineRule="auto"/>
              <w:rPr>
                <w:rFonts w:ascii="29LT Azer" w:hAnsi="29LT Azer" w:cs="29LT Azer"/>
                <w:sz w:val="24"/>
                <w:szCs w:val="24"/>
                <w:rtl/>
                <w:lang w:bidi="ar-DZ"/>
              </w:rPr>
            </w:pPr>
            <w:r>
              <w:rPr>
                <w:rFonts w:ascii="29LT Azer" w:hAnsi="29LT Azer" w:cs="29LT Azer" w:hint="cs"/>
                <w:sz w:val="24"/>
                <w:szCs w:val="24"/>
                <w:rtl/>
                <w:lang w:bidi="ar-DZ"/>
              </w:rPr>
              <w:t>2</w:t>
            </w:r>
            <w:proofErr w:type="gramStart"/>
            <w:r>
              <w:rPr>
                <w:rFonts w:ascii="29LT Azer" w:hAnsi="29LT Azer" w:cs="29LT Azer" w:hint="cs"/>
                <w:sz w:val="24"/>
                <w:szCs w:val="24"/>
                <w:rtl/>
                <w:lang w:bidi="ar-DZ"/>
              </w:rPr>
              <w:t>/)إذا</w:t>
            </w:r>
            <w:proofErr w:type="gramEnd"/>
            <w:r>
              <w:rPr>
                <w:rFonts w:ascii="29LT Azer" w:hAnsi="29LT Azer" w:cs="29LT Azer" w:hint="cs"/>
                <w:sz w:val="24"/>
                <w:szCs w:val="24"/>
                <w:rtl/>
                <w:lang w:bidi="ar-DZ"/>
              </w:rPr>
              <w:t xml:space="preserve"> كانت قوة تأثير الخيط على الصفيحة هي </w:t>
            </w:r>
            <w:r>
              <w:rPr>
                <w:rFonts w:ascii="29LT Azer" w:hAnsi="29LT Azer" w:cs="29LT Azer"/>
                <w:sz w:val="24"/>
                <w:szCs w:val="24"/>
                <w:lang w:bidi="ar-DZ"/>
              </w:rPr>
              <w:t>4N</w:t>
            </w:r>
            <w:r>
              <w:rPr>
                <w:rFonts w:ascii="29LT Azer" w:hAnsi="29LT Azer" w:cs="29LT Azer" w:hint="cs"/>
                <w:sz w:val="24"/>
                <w:szCs w:val="24"/>
                <w:rtl/>
                <w:lang w:bidi="ar-DZ"/>
              </w:rPr>
              <w:t xml:space="preserve"> مثلها باستعمال السلم :</w:t>
            </w:r>
            <w:r>
              <w:rPr>
                <w:rFonts w:ascii="29LT Azer" w:hAnsi="29LT Azer" w:cs="29LT Azer"/>
                <w:sz w:val="24"/>
                <w:szCs w:val="24"/>
                <w:lang w:bidi="ar-DZ"/>
              </w:rPr>
              <w:t xml:space="preserve">         </w:t>
            </w:r>
          </w:p>
          <w:p w:rsidR="00132276" w:rsidRDefault="00132276" w:rsidP="00132276">
            <w:pPr>
              <w:tabs>
                <w:tab w:val="left" w:pos="2609"/>
              </w:tabs>
              <w:bidi/>
              <w:spacing w:line="360" w:lineRule="auto"/>
              <w:rPr>
                <w:rFonts w:ascii="29LT Azer" w:hAnsi="29LT Azer" w:cs="29LT Azer"/>
                <w:sz w:val="24"/>
                <w:szCs w:val="24"/>
                <w:rtl/>
                <w:lang w:bidi="ar-DZ"/>
              </w:rPr>
            </w:pPr>
            <w:r>
              <w:rPr>
                <w:rFonts w:ascii="29LT Azer" w:hAnsi="29LT Azer" w:cs="29LT Azer"/>
                <w:noProof/>
                <w:sz w:val="24"/>
                <w:szCs w:val="24"/>
                <w:lang w:eastAsia="fr-FR"/>
              </w:rPr>
              <mc:AlternateContent>
                <mc:Choice Requires="wps">
                  <w:drawing>
                    <wp:anchor distT="0" distB="0" distL="114300" distR="114300" simplePos="0" relativeHeight="251754496" behindDoc="0" locked="0" layoutInCell="1" allowOverlap="1" wp14:anchorId="2E36D64E" wp14:editId="08C8494D">
                      <wp:simplePos x="0" y="0"/>
                      <wp:positionH relativeFrom="column">
                        <wp:posOffset>6048375</wp:posOffset>
                      </wp:positionH>
                      <wp:positionV relativeFrom="paragraph">
                        <wp:posOffset>90170</wp:posOffset>
                      </wp:positionV>
                      <wp:extent cx="358481" cy="0"/>
                      <wp:effectExtent l="0" t="76200" r="22860" b="95250"/>
                      <wp:wrapNone/>
                      <wp:docPr id="1475" name="Connecteur droit avec flèche 1475"/>
                      <wp:cNvGraphicFramePr/>
                      <a:graphic xmlns:a="http://schemas.openxmlformats.org/drawingml/2006/main">
                        <a:graphicData uri="http://schemas.microsoft.com/office/word/2010/wordprocessingShape">
                          <wps:wsp>
                            <wps:cNvCnPr/>
                            <wps:spPr>
                              <a:xfrm>
                                <a:off x="0" y="0"/>
                                <a:ext cx="35848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F80546" id="Connecteur droit avec flèche 1475" o:spid="_x0000_s1026" type="#_x0000_t32" style="position:absolute;margin-left:476.25pt;margin-top:7.1pt;width:28.25pt;height:0;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" strokecolor="black [3040]">
                      <v:stroke endarrow="block"/>
                    </v:shape>
                  </w:pict>
                </mc:Fallback>
              </mc:AlternateContent>
            </w:r>
            <w:r>
              <w:rPr>
                <w:rFonts w:ascii="29LT Azer" w:hAnsi="29LT Azer" w:cs="29LT Azer"/>
                <w:sz w:val="24"/>
                <w:szCs w:val="24"/>
                <w:lang w:bidi="ar-DZ"/>
              </w:rPr>
              <w:t xml:space="preserve">  2N  </w:t>
            </w:r>
            <w:r>
              <w:rPr>
                <w:rFonts w:ascii="29LT Azer" w:hAnsi="29LT Azer" w:cs="29LT Azer" w:hint="cs"/>
                <w:sz w:val="24"/>
                <w:szCs w:val="24"/>
                <w:rtl/>
                <w:lang w:bidi="ar-DZ"/>
              </w:rPr>
              <w:t xml:space="preserve"> </w:t>
            </w:r>
            <w:r>
              <w:rPr>
                <w:rFonts w:ascii="29LT Azer" w:hAnsi="29LT Azer" w:cs="29LT Azer"/>
                <w:sz w:val="24"/>
                <w:szCs w:val="24"/>
                <w:lang w:bidi="ar-DZ"/>
              </w:rPr>
              <w:t xml:space="preserve">   </w:t>
            </w:r>
            <w:r>
              <w:rPr>
                <w:rFonts w:ascii="29LT Azer" w:hAnsi="29LT Azer" w:cs="29LT Azer" w:hint="cs"/>
                <w:sz w:val="24"/>
                <w:szCs w:val="24"/>
                <w:rtl/>
                <w:lang w:bidi="ar-DZ"/>
              </w:rPr>
              <w:t xml:space="preserve"> </w:t>
            </w:r>
            <w:r>
              <w:rPr>
                <w:rFonts w:ascii="29LT Azer" w:hAnsi="29LT Azer" w:cs="29LT Azer"/>
                <w:sz w:val="24"/>
                <w:szCs w:val="24"/>
                <w:lang w:bidi="ar-DZ"/>
              </w:rPr>
              <w:t xml:space="preserve">     1Cm            </w:t>
            </w:r>
            <w:r>
              <w:rPr>
                <w:rFonts w:ascii="29LT Azer" w:hAnsi="29LT Azer" w:cs="29LT Azer"/>
                <w:sz w:val="24"/>
                <w:szCs w:val="24"/>
                <w:lang w:bidi="ar-DZ"/>
              </w:rPr>
              <w:tab/>
            </w:r>
            <w:r>
              <w:rPr>
                <w:rFonts w:ascii="29LT Azer" w:hAnsi="29LT Azer" w:cs="29LT Azer" w:hint="cs"/>
                <w:sz w:val="24"/>
                <w:szCs w:val="24"/>
                <w:rtl/>
                <w:lang w:bidi="ar-DZ"/>
              </w:rPr>
              <w:t xml:space="preserve">(1.25 </w:t>
            </w:r>
            <w:proofErr w:type="gramStart"/>
            <w:r>
              <w:rPr>
                <w:rFonts w:ascii="29LT Azer" w:hAnsi="29LT Azer" w:cs="29LT Azer" w:hint="cs"/>
                <w:sz w:val="24"/>
                <w:szCs w:val="24"/>
                <w:rtl/>
                <w:lang w:bidi="ar-DZ"/>
              </w:rPr>
              <w:t>ن )</w:t>
            </w:r>
            <w:proofErr w:type="gramEnd"/>
            <w:r>
              <w:rPr>
                <w:rFonts w:ascii="29LT Azer" w:hAnsi="29LT Azer" w:cs="29LT Azer" w:hint="cs"/>
                <w:sz w:val="24"/>
                <w:szCs w:val="24"/>
                <w:rtl/>
                <w:lang w:bidi="ar-DZ"/>
              </w:rPr>
              <w:t xml:space="preserve"> </w:t>
            </w:r>
          </w:p>
          <w:p w:rsidR="00132276" w:rsidRDefault="00132276" w:rsidP="00132276">
            <w:pPr>
              <w:bidi/>
              <w:spacing w:line="360" w:lineRule="auto"/>
              <w:rPr>
                <w:rFonts w:ascii="29LT Azer" w:hAnsi="29LT Azer" w:cs="29LT Azer"/>
                <w:sz w:val="24"/>
                <w:szCs w:val="24"/>
                <w:rtl/>
                <w:lang w:bidi="ar-DZ"/>
              </w:rPr>
            </w:pPr>
          </w:p>
          <w:p w:rsidR="00132276" w:rsidRPr="001B6C79" w:rsidRDefault="00132276" w:rsidP="00132276">
            <w:pPr>
              <w:bidi/>
              <w:spacing w:line="360" w:lineRule="auto"/>
              <w:rPr>
                <w:rFonts w:ascii="29LT Azer" w:hAnsi="29LT Azer" w:cs="29LT Azer"/>
                <w:sz w:val="24"/>
                <w:szCs w:val="24"/>
                <w:u w:val="double"/>
                <w:rtl/>
                <w:lang w:bidi="ar-DZ"/>
              </w:rPr>
            </w:pPr>
            <w:r w:rsidRPr="001B6C79">
              <w:rPr>
                <w:rFonts w:ascii="29LT Azer" w:hAnsi="29LT Azer" w:cs="29LT Azer" w:hint="cs"/>
                <w:sz w:val="24"/>
                <w:szCs w:val="24"/>
                <w:u w:val="double"/>
                <w:rtl/>
                <w:lang w:bidi="ar-DZ"/>
              </w:rPr>
              <w:t xml:space="preserve">الجزء </w:t>
            </w:r>
            <w:proofErr w:type="gramStart"/>
            <w:r w:rsidRPr="001B6C79">
              <w:rPr>
                <w:rFonts w:ascii="29LT Azer" w:hAnsi="29LT Azer" w:cs="29LT Azer" w:hint="cs"/>
                <w:sz w:val="24"/>
                <w:szCs w:val="24"/>
                <w:u w:val="double"/>
                <w:rtl/>
                <w:lang w:bidi="ar-DZ"/>
              </w:rPr>
              <w:t>الثاني :</w:t>
            </w:r>
            <w:proofErr w:type="gramEnd"/>
          </w:p>
          <w:p w:rsidR="00132276" w:rsidRPr="00B32933" w:rsidRDefault="00132276" w:rsidP="00132276">
            <w:pPr>
              <w:bidi/>
              <w:spacing w:line="360" w:lineRule="auto"/>
              <w:rPr>
                <w:rFonts w:ascii="29LT Azer" w:hAnsi="29LT Azer" w:cs="29LT Azer"/>
                <w:sz w:val="20"/>
                <w:szCs w:val="20"/>
                <w:rtl/>
                <w:lang w:bidi="ar-DZ"/>
              </w:rPr>
            </w:pPr>
            <w:r>
              <w:rPr>
                <w:rFonts w:ascii="29LT Azer" w:hAnsi="29LT Azer" w:cs="29LT Azer" w:hint="cs"/>
                <w:sz w:val="24"/>
                <w:szCs w:val="24"/>
                <w:rtl/>
                <w:lang w:bidi="ar-DZ"/>
              </w:rPr>
              <w:t xml:space="preserve">نغمر جزءا من صفيحة </w:t>
            </w:r>
            <w:proofErr w:type="gramStart"/>
            <w:r>
              <w:rPr>
                <w:rFonts w:ascii="29LT Azer" w:hAnsi="29LT Azer" w:cs="29LT Azer" w:hint="cs"/>
                <w:sz w:val="24"/>
                <w:szCs w:val="24"/>
                <w:rtl/>
                <w:lang w:bidi="ar-DZ"/>
              </w:rPr>
              <w:t>الزن</w:t>
            </w:r>
            <w:r>
              <w:rPr>
                <w:rFonts w:ascii="29LT Azer" w:hAnsi="29LT Azer" w:cs="29LT Azer" w:hint="eastAsia"/>
                <w:sz w:val="24"/>
                <w:szCs w:val="24"/>
                <w:rtl/>
                <w:lang w:bidi="ar-DZ"/>
              </w:rPr>
              <w:t>ك</w:t>
            </w:r>
            <w:r>
              <w:rPr>
                <w:rFonts w:ascii="29LT Azer" w:hAnsi="29LT Azer" w:cs="29LT Azer" w:hint="cs"/>
                <w:sz w:val="24"/>
                <w:szCs w:val="24"/>
                <w:rtl/>
                <w:lang w:bidi="ar-DZ"/>
              </w:rPr>
              <w:t>(</w:t>
            </w:r>
            <w:proofErr w:type="gramEnd"/>
            <w:r>
              <w:rPr>
                <w:rFonts w:ascii="29LT Azer" w:hAnsi="29LT Azer" w:cs="29LT Azer"/>
                <w:sz w:val="24"/>
                <w:szCs w:val="24"/>
                <w:lang w:bidi="ar-DZ"/>
              </w:rPr>
              <w:t>Zn</w:t>
            </w:r>
            <w:r>
              <w:rPr>
                <w:rFonts w:ascii="29LT Azer" w:hAnsi="29LT Azer" w:cs="29LT Azer" w:hint="cs"/>
                <w:sz w:val="24"/>
                <w:szCs w:val="24"/>
                <w:rtl/>
                <w:lang w:bidi="ar-DZ"/>
              </w:rPr>
              <w:t xml:space="preserve"> )في محلول كبريتات الحديد الثنائي </w:t>
            </w:r>
            <w:r w:rsidRPr="00AC2800">
              <w:rPr>
                <w:rFonts w:ascii="29LT Azer" w:hAnsi="29LT Azer" w:cs="29LT Azer" w:hint="cs"/>
                <w:sz w:val="32"/>
                <w:szCs w:val="32"/>
                <w:rtl/>
                <w:lang w:bidi="ar-DZ"/>
              </w:rPr>
              <w:t>(</w:t>
            </w:r>
            <w:r w:rsidRPr="00AC2800">
              <w:rPr>
                <w:rFonts w:ascii="29LT Azer" w:hAnsi="29LT Azer" w:cs="29LT Azer"/>
                <w:sz w:val="32"/>
                <w:szCs w:val="32"/>
                <w:lang w:bidi="ar-DZ"/>
              </w:rPr>
              <w:t>Fe</w:t>
            </w:r>
            <w:r w:rsidRPr="00AC2800">
              <w:rPr>
                <w:rFonts w:ascii="29LT Azer" w:hAnsi="29LT Azer" w:cs="29LT Azer"/>
                <w:sz w:val="32"/>
                <w:szCs w:val="32"/>
                <w:vertAlign w:val="superscript"/>
                <w:lang w:bidi="ar-DZ"/>
              </w:rPr>
              <w:t>2+</w:t>
            </w:r>
            <w:r w:rsidRPr="00AC2800">
              <w:rPr>
                <w:rFonts w:ascii="29LT Azer" w:hAnsi="29LT Azer" w:cs="29LT Azer"/>
                <w:sz w:val="32"/>
                <w:szCs w:val="32"/>
                <w:lang w:bidi="ar-DZ"/>
              </w:rPr>
              <w:t>+ SO</w:t>
            </w:r>
            <w:r w:rsidRPr="00AC2800">
              <w:rPr>
                <w:rFonts w:ascii="29LT Azer" w:hAnsi="29LT Azer" w:cs="29LT Azer"/>
                <w:sz w:val="32"/>
                <w:szCs w:val="32"/>
                <w:vertAlign w:val="subscript"/>
                <w:lang w:bidi="ar-DZ"/>
              </w:rPr>
              <w:t>4</w:t>
            </w:r>
            <w:r w:rsidRPr="00AC2800">
              <w:rPr>
                <w:rFonts w:ascii="29LT Azer" w:hAnsi="29LT Azer" w:cs="29LT Azer"/>
                <w:sz w:val="32"/>
                <w:szCs w:val="32"/>
                <w:vertAlign w:val="superscript"/>
                <w:lang w:bidi="ar-DZ"/>
              </w:rPr>
              <w:t>2-</w:t>
            </w:r>
            <w:r w:rsidRPr="00AC2800">
              <w:rPr>
                <w:rFonts w:ascii="29LT Azer" w:hAnsi="29LT Azer" w:cs="29LT Azer" w:hint="cs"/>
                <w:sz w:val="32"/>
                <w:szCs w:val="32"/>
                <w:rtl/>
                <w:lang w:bidi="ar-DZ"/>
              </w:rPr>
              <w:t xml:space="preserve"> )</w:t>
            </w:r>
            <w:r>
              <w:rPr>
                <w:rFonts w:ascii="29LT Azer" w:hAnsi="29LT Azer" w:cs="29LT Azer" w:hint="cs"/>
                <w:sz w:val="32"/>
                <w:szCs w:val="32"/>
                <w:rtl/>
                <w:lang w:bidi="ar-DZ"/>
              </w:rPr>
              <w:t xml:space="preserve"> </w:t>
            </w:r>
            <w:r w:rsidRPr="00B32933">
              <w:rPr>
                <w:rFonts w:ascii="29LT Azer" w:hAnsi="29LT Azer" w:cs="29LT Azer" w:hint="cs"/>
                <w:sz w:val="24"/>
                <w:szCs w:val="24"/>
                <w:rtl/>
                <w:lang w:bidi="ar-DZ"/>
              </w:rPr>
              <w:t>(الوثيقة 4)</w:t>
            </w:r>
          </w:p>
          <w:tbl>
            <w:tblPr>
              <w:tblStyle w:val="Grilledutableau"/>
              <w:bidiVisual/>
              <w:tblW w:w="0" w:type="auto"/>
              <w:tblLook w:val="04A0" w:firstRow="1" w:lastRow="0" w:firstColumn="1" w:lastColumn="0" w:noHBand="0" w:noVBand="1"/>
            </w:tblPr>
            <w:tblGrid>
              <w:gridCol w:w="10536"/>
            </w:tblGrid>
            <w:tr w:rsidR="00132276" w:rsidTr="00D03DA7">
              <w:trPr>
                <w:trHeight w:val="2972"/>
              </w:trPr>
              <w:tc>
                <w:tcPr>
                  <w:tcW w:w="10536" w:type="dxa"/>
                </w:tcPr>
                <w:p w:rsidR="00132276" w:rsidRDefault="00132276" w:rsidP="00132276">
                  <w:pPr>
                    <w:framePr w:hSpace="141" w:wrap="around" w:vAnchor="text" w:hAnchor="margin" w:xAlign="center" w:y="413"/>
                    <w:bidi/>
                    <w:rPr>
                      <w:rFonts w:ascii="29LT Azer" w:hAnsi="29LT Azer" w:cs="29LT Azer"/>
                      <w:sz w:val="32"/>
                      <w:szCs w:val="32"/>
                      <w:rtl/>
                      <w:lang w:bidi="ar-DZ"/>
                    </w:rPr>
                  </w:pPr>
                  <w:r>
                    <w:rPr>
                      <w:rFonts w:ascii="29LT Azer" w:hAnsi="29LT Azer" w:cs="29LT Azer"/>
                      <w:noProof/>
                      <w:sz w:val="24"/>
                      <w:szCs w:val="24"/>
                      <w:lang w:eastAsia="fr-FR"/>
                    </w:rPr>
                    <mc:AlternateContent>
                      <mc:Choice Requires="wpg">
                        <w:drawing>
                          <wp:anchor distT="0" distB="0" distL="114300" distR="114300" simplePos="0" relativeHeight="251753472" behindDoc="0" locked="0" layoutInCell="1" allowOverlap="1" wp14:anchorId="5C69AC97" wp14:editId="5D0EF87E">
                            <wp:simplePos x="0" y="0"/>
                            <wp:positionH relativeFrom="column">
                              <wp:posOffset>4445</wp:posOffset>
                            </wp:positionH>
                            <wp:positionV relativeFrom="paragraph">
                              <wp:posOffset>125095</wp:posOffset>
                            </wp:positionV>
                            <wp:extent cx="6429375" cy="1600200"/>
                            <wp:effectExtent l="0" t="0" r="28575" b="19050"/>
                            <wp:wrapNone/>
                            <wp:docPr id="1474" name="Groupe 1474"/>
                            <wp:cNvGraphicFramePr/>
                            <a:graphic xmlns:a="http://schemas.openxmlformats.org/drawingml/2006/main">
                              <a:graphicData uri="http://schemas.microsoft.com/office/word/2010/wordprocessingGroup">
                                <wpg:wgp>
                                  <wpg:cNvGrpSpPr/>
                                  <wpg:grpSpPr>
                                    <a:xfrm>
                                      <a:off x="0" y="0"/>
                                      <a:ext cx="6429375" cy="1600200"/>
                                      <a:chOff x="-228600" y="-6940"/>
                                      <a:chExt cx="6429375" cy="1600879"/>
                                    </a:xfrm>
                                  </wpg:grpSpPr>
                                  <wpg:grpSp>
                                    <wpg:cNvPr id="45" name="Groupe 45"/>
                                    <wpg:cNvGrpSpPr/>
                                    <wpg:grpSpPr>
                                      <a:xfrm>
                                        <a:off x="5467350" y="209550"/>
                                        <a:ext cx="733425" cy="1011555"/>
                                        <a:chOff x="0" y="0"/>
                                        <a:chExt cx="733425" cy="1011555"/>
                                      </a:xfrm>
                                    </wpg:grpSpPr>
                                    <wpg:grpSp>
                                      <wpg:cNvPr id="31" name="Groupe 31"/>
                                      <wpg:cNvGrpSpPr>
                                        <a:grpSpLocks/>
                                      </wpg:cNvGrpSpPr>
                                      <wpg:grpSpPr bwMode="auto">
                                        <a:xfrm>
                                          <a:off x="0" y="295275"/>
                                          <a:ext cx="733425" cy="716280"/>
                                          <a:chOff x="1570" y="1993"/>
                                          <a:chExt cx="901" cy="1128"/>
                                        </a:xfrm>
                                      </wpg:grpSpPr>
                                      <wpg:grpSp>
                                        <wpg:cNvPr id="32" name="Group 1067"/>
                                        <wpg:cNvGrpSpPr>
                                          <a:grpSpLocks/>
                                        </wpg:cNvGrpSpPr>
                                        <wpg:grpSpPr bwMode="auto">
                                          <a:xfrm>
                                            <a:off x="1570" y="1993"/>
                                            <a:ext cx="901" cy="1128"/>
                                            <a:chOff x="5304" y="3092"/>
                                            <a:chExt cx="1315" cy="1646"/>
                                          </a:xfrm>
                                        </wpg:grpSpPr>
                                        <wps:wsp>
                                          <wps:cNvPr id="33" name="AutoShape 1068"/>
                                          <wps:cNvSpPr>
                                            <a:spLocks noChangeArrowheads="1"/>
                                          </wps:cNvSpPr>
                                          <wps:spPr bwMode="auto">
                                            <a:xfrm>
                                              <a:off x="5377" y="3140"/>
                                              <a:ext cx="1065" cy="1560"/>
                                            </a:xfrm>
                                            <a:prstGeom prst="roundRect">
                                              <a:avLst>
                                                <a:gd name="adj" fmla="val 8264"/>
                                              </a:avLst>
                                            </a:prstGeom>
                                            <a:gradFill rotWithShape="0">
                                              <a:gsLst>
                                                <a:gs pos="0">
                                                  <a:srgbClr val="FFFFFF">
                                                    <a:gamma/>
                                                    <a:shade val="77255"/>
                                                    <a:invGamma/>
                                                  </a:srgbClr>
                                                </a:gs>
                                                <a:gs pos="50000">
                                                  <a:srgbClr val="FFFFFF"/>
                                                </a:gs>
                                                <a:gs pos="100000">
                                                  <a:srgbClr val="FFFFFF">
                                                    <a:gamma/>
                                                    <a:shade val="77255"/>
                                                    <a:invGamma/>
                                                  </a:srgbClr>
                                                </a:gs>
                                              </a:gsLst>
                                              <a:lin ang="0" scaled="1"/>
                                            </a:gradFill>
                                            <a:ln w="19050">
                                              <a:solidFill>
                                                <a:srgbClr val="000000"/>
                                              </a:solidFill>
                                              <a:round/>
                                              <a:headEnd/>
                                              <a:tailEnd/>
                                            </a:ln>
                                          </wps:spPr>
                                          <wps:bodyPr rot="0" vert="horz" wrap="square" lIns="91440" tIns="45720" rIns="91440" bIns="45720" anchor="t" anchorCtr="0" upright="1">
                                            <a:noAutofit/>
                                          </wps:bodyPr>
                                        </wps:wsp>
                                        <wps:wsp>
                                          <wps:cNvPr id="34" name="Freeform 1069"/>
                                          <wps:cNvSpPr>
                                            <a:spLocks/>
                                          </wps:cNvSpPr>
                                          <wps:spPr bwMode="auto">
                                            <a:xfrm>
                                              <a:off x="6425" y="3176"/>
                                              <a:ext cx="129" cy="156"/>
                                            </a:xfrm>
                                            <a:custGeom>
                                              <a:avLst/>
                                              <a:gdLst>
                                                <a:gd name="T0" fmla="*/ 0 w 129"/>
                                                <a:gd name="T1" fmla="*/ 27 h 156"/>
                                                <a:gd name="T2" fmla="*/ 0 w 129"/>
                                                <a:gd name="T3" fmla="*/ 156 h 156"/>
                                                <a:gd name="T4" fmla="*/ 30 w 129"/>
                                                <a:gd name="T5" fmla="*/ 153 h 156"/>
                                                <a:gd name="T6" fmla="*/ 66 w 129"/>
                                                <a:gd name="T7" fmla="*/ 45 h 156"/>
                                                <a:gd name="T8" fmla="*/ 129 w 129"/>
                                                <a:gd name="T9" fmla="*/ 0 h 156"/>
                                                <a:gd name="T10" fmla="*/ 0 w 129"/>
                                                <a:gd name="T11" fmla="*/ 27 h 156"/>
                                              </a:gdLst>
                                              <a:ahLst/>
                                              <a:cxnLst>
                                                <a:cxn ang="0">
                                                  <a:pos x="T0" y="T1"/>
                                                </a:cxn>
                                                <a:cxn ang="0">
                                                  <a:pos x="T2" y="T3"/>
                                                </a:cxn>
                                                <a:cxn ang="0">
                                                  <a:pos x="T4" y="T5"/>
                                                </a:cxn>
                                                <a:cxn ang="0">
                                                  <a:pos x="T6" y="T7"/>
                                                </a:cxn>
                                                <a:cxn ang="0">
                                                  <a:pos x="T8" y="T9"/>
                                                </a:cxn>
                                                <a:cxn ang="0">
                                                  <a:pos x="T10" y="T11"/>
                                                </a:cxn>
                                              </a:cxnLst>
                                              <a:rect l="0" t="0" r="r" b="b"/>
                                              <a:pathLst>
                                                <a:path w="129" h="156">
                                                  <a:moveTo>
                                                    <a:pt x="0" y="27"/>
                                                  </a:moveTo>
                                                  <a:lnTo>
                                                    <a:pt x="0" y="156"/>
                                                  </a:lnTo>
                                                  <a:lnTo>
                                                    <a:pt x="30" y="153"/>
                                                  </a:lnTo>
                                                  <a:lnTo>
                                                    <a:pt x="66" y="45"/>
                                                  </a:lnTo>
                                                  <a:lnTo>
                                                    <a:pt x="129" y="0"/>
                                                  </a:lnTo>
                                                  <a:lnTo>
                                                    <a:pt x="0" y="27"/>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Arc 1070"/>
                                          <wps:cNvSpPr>
                                            <a:spLocks/>
                                          </wps:cNvSpPr>
                                          <wps:spPr bwMode="auto">
                                            <a:xfrm>
                                              <a:off x="5306" y="3152"/>
                                              <a:ext cx="71" cy="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Arc 1071"/>
                                          <wps:cNvSpPr>
                                            <a:spLocks/>
                                          </wps:cNvSpPr>
                                          <wps:spPr bwMode="auto">
                                            <a:xfrm flipH="1">
                                              <a:off x="6440" y="3152"/>
                                              <a:ext cx="179" cy="251"/>
                                            </a:xfrm>
                                            <a:custGeom>
                                              <a:avLst/>
                                              <a:gdLst>
                                                <a:gd name="G0" fmla="+- 182 0 0"/>
                                                <a:gd name="G1" fmla="+- 21600 0 0"/>
                                                <a:gd name="G2" fmla="+- 21600 0 0"/>
                                                <a:gd name="T0" fmla="*/ 0 w 21772"/>
                                                <a:gd name="T1" fmla="*/ 1 h 21600"/>
                                                <a:gd name="T2" fmla="*/ 21772 w 21772"/>
                                                <a:gd name="T3" fmla="*/ 20951 h 21600"/>
                                                <a:gd name="T4" fmla="*/ 182 w 21772"/>
                                                <a:gd name="T5" fmla="*/ 21600 h 21600"/>
                                              </a:gdLst>
                                              <a:ahLst/>
                                              <a:cxnLst>
                                                <a:cxn ang="0">
                                                  <a:pos x="T0" y="T1"/>
                                                </a:cxn>
                                                <a:cxn ang="0">
                                                  <a:pos x="T2" y="T3"/>
                                                </a:cxn>
                                                <a:cxn ang="0">
                                                  <a:pos x="T4" y="T5"/>
                                                </a:cxn>
                                              </a:cxnLst>
                                              <a:rect l="0" t="0" r="r" b="b"/>
                                              <a:pathLst>
                                                <a:path w="21772" h="21600" fill="none" extrusionOk="0">
                                                  <a:moveTo>
                                                    <a:pt x="-1" y="0"/>
                                                  </a:moveTo>
                                                  <a:cubicBezTo>
                                                    <a:pt x="60" y="0"/>
                                                    <a:pt x="121" y="-1"/>
                                                    <a:pt x="182" y="0"/>
                                                  </a:cubicBezTo>
                                                  <a:cubicBezTo>
                                                    <a:pt x="11858" y="0"/>
                                                    <a:pt x="21421" y="9279"/>
                                                    <a:pt x="21772" y="20950"/>
                                                  </a:cubicBezTo>
                                                </a:path>
                                                <a:path w="21772" h="21600" stroke="0" extrusionOk="0">
                                                  <a:moveTo>
                                                    <a:pt x="-1" y="0"/>
                                                  </a:moveTo>
                                                  <a:cubicBezTo>
                                                    <a:pt x="60" y="0"/>
                                                    <a:pt x="121" y="-1"/>
                                                    <a:pt x="182" y="0"/>
                                                  </a:cubicBezTo>
                                                  <a:cubicBezTo>
                                                    <a:pt x="11858" y="0"/>
                                                    <a:pt x="21421" y="9279"/>
                                                    <a:pt x="21772" y="20950"/>
                                                  </a:cubicBezTo>
                                                  <a:lnTo>
                                                    <a:pt x="182"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Oval 1072"/>
                                          <wps:cNvSpPr>
                                            <a:spLocks noChangeArrowheads="1"/>
                                          </wps:cNvSpPr>
                                          <wps:spPr bwMode="auto">
                                            <a:xfrm>
                                              <a:off x="5304" y="3092"/>
                                              <a:ext cx="1301" cy="120"/>
                                            </a:xfrm>
                                            <a:prstGeom prst="ellipse">
                                              <a:avLst/>
                                            </a:prstGeom>
                                            <a:gradFill rotWithShape="0">
                                              <a:gsLst>
                                                <a:gs pos="0">
                                                  <a:srgbClr val="FFFFFF">
                                                    <a:gamma/>
                                                    <a:shade val="46275"/>
                                                    <a:invGamma/>
                                                  </a:srgbClr>
                                                </a:gs>
                                                <a:gs pos="50000">
                                                  <a:srgbClr val="FFFFFF"/>
                                                </a:gs>
                                                <a:gs pos="100000">
                                                  <a:srgbClr val="FFFFFF">
                                                    <a:gamma/>
                                                    <a:shade val="46275"/>
                                                    <a:invGamma/>
                                                  </a:srgbClr>
                                                </a:gs>
                                              </a:gsLst>
                                              <a:lin ang="0" scaled="1"/>
                                            </a:gradFill>
                                            <a:ln w="12700">
                                              <a:solidFill>
                                                <a:srgbClr val="000000"/>
                                              </a:solidFill>
                                              <a:round/>
                                              <a:headEnd/>
                                              <a:tailEnd/>
                                            </a:ln>
                                          </wps:spPr>
                                          <wps:bodyPr rot="0" vert="horz" wrap="square" lIns="91440" tIns="45720" rIns="91440" bIns="45720" anchor="t" anchorCtr="0" upright="1">
                                            <a:noAutofit/>
                                          </wps:bodyPr>
                                        </wps:wsp>
                                        <wps:wsp>
                                          <wps:cNvPr id="38" name="Oval 1073"/>
                                          <wps:cNvSpPr>
                                            <a:spLocks noChangeArrowheads="1"/>
                                          </wps:cNvSpPr>
                                          <wps:spPr bwMode="auto">
                                            <a:xfrm>
                                              <a:off x="5413" y="4644"/>
                                              <a:ext cx="985" cy="94"/>
                                            </a:xfrm>
                                            <a:prstGeom prst="ellipse">
                                              <a:avLst/>
                                            </a:prstGeom>
                                            <a:gradFill rotWithShape="0">
                                              <a:gsLst>
                                                <a:gs pos="0">
                                                  <a:srgbClr val="FFFFFF">
                                                    <a:gamma/>
                                                    <a:shade val="46275"/>
                                                    <a:invGamma/>
                                                  </a:srgbClr>
                                                </a:gs>
                                                <a:gs pos="50000">
                                                  <a:srgbClr val="FFFFFF"/>
                                                </a:gs>
                                                <a:gs pos="100000">
                                                  <a:srgbClr val="FFFFFF">
                                                    <a:gamma/>
                                                    <a:shade val="46275"/>
                                                    <a:invGamma/>
                                                  </a:srgbClr>
                                                </a:gs>
                                              </a:gsLst>
                                              <a:lin ang="0" scaled="1"/>
                                            </a:gradFill>
                                            <a:ln w="19050">
                                              <a:solidFill>
                                                <a:srgbClr val="000000"/>
                                              </a:solidFill>
                                              <a:round/>
                                              <a:headEnd/>
                                              <a:tailEnd/>
                                            </a:ln>
                                          </wps:spPr>
                                          <wps:bodyPr rot="0" vert="horz" wrap="square" lIns="91440" tIns="45720" rIns="91440" bIns="45720" anchor="t" anchorCtr="0" upright="1">
                                            <a:noAutofit/>
                                          </wps:bodyPr>
                                        </wps:wsp>
                                        <wps:wsp>
                                          <wps:cNvPr id="39" name="Oval 1074"/>
                                          <wps:cNvSpPr>
                                            <a:spLocks noChangeArrowheads="1"/>
                                          </wps:cNvSpPr>
                                          <wps:spPr bwMode="auto">
                                            <a:xfrm>
                                              <a:off x="5419" y="4632"/>
                                              <a:ext cx="973" cy="97"/>
                                            </a:xfrm>
                                            <a:prstGeom prst="ellipse">
                                              <a:avLst/>
                                            </a:prstGeom>
                                            <a:gradFill rotWithShape="0">
                                              <a:gsLst>
                                                <a:gs pos="0">
                                                  <a:srgbClr val="FFFFFF">
                                                    <a:gamma/>
                                                    <a:shade val="46275"/>
                                                    <a:invGamma/>
                                                  </a:srgbClr>
                                                </a:gs>
                                                <a:gs pos="50000">
                                                  <a:srgbClr val="FFFFFF"/>
                                                </a:gs>
                                                <a:gs pos="100000">
                                                  <a:srgbClr val="FFFFFF">
                                                    <a:gamma/>
                                                    <a:shade val="46275"/>
                                                    <a:invGamma/>
                                                  </a:srgbClr>
                                                </a:gs>
                                              </a:gsLst>
                                              <a:lin ang="0" scaled="1"/>
                                            </a:gradFill>
                                            <a:ln w="3175">
                                              <a:solidFill>
                                                <a:srgbClr val="000000"/>
                                              </a:solidFill>
                                              <a:round/>
                                              <a:headEnd/>
                                              <a:tailEnd/>
                                            </a:ln>
                                          </wps:spPr>
                                          <wps:bodyPr rot="0" vert="horz" wrap="square" lIns="91440" tIns="45720" rIns="91440" bIns="45720" anchor="t" anchorCtr="0" upright="1">
                                            <a:noAutofit/>
                                          </wps:bodyPr>
                                        </wps:wsp>
                                      </wpg:grpSp>
                                      <wpg:grpSp>
                                        <wpg:cNvPr id="40" name="Group 1075"/>
                                        <wpg:cNvGrpSpPr>
                                          <a:grpSpLocks/>
                                        </wpg:cNvGrpSpPr>
                                        <wpg:grpSpPr bwMode="auto">
                                          <a:xfrm>
                                            <a:off x="1621" y="2380"/>
                                            <a:ext cx="710" cy="736"/>
                                            <a:chOff x="1223" y="1511"/>
                                            <a:chExt cx="1036" cy="1074"/>
                                          </a:xfrm>
                                        </wpg:grpSpPr>
                                        <wps:wsp>
                                          <wps:cNvPr id="41" name="Freeform 1076"/>
                                          <wps:cNvSpPr>
                                            <a:spLocks/>
                                          </wps:cNvSpPr>
                                          <wps:spPr bwMode="auto">
                                            <a:xfrm>
                                              <a:off x="1223" y="1511"/>
                                              <a:ext cx="1036" cy="1074"/>
                                            </a:xfrm>
                                            <a:custGeom>
                                              <a:avLst/>
                                              <a:gdLst>
                                                <a:gd name="T0" fmla="*/ 0 w 1036"/>
                                                <a:gd name="T1" fmla="*/ 0 h 1018"/>
                                                <a:gd name="T2" fmla="*/ 0 w 1036"/>
                                                <a:gd name="T3" fmla="*/ 936 h 1018"/>
                                                <a:gd name="T4" fmla="*/ 24 w 1036"/>
                                                <a:gd name="T5" fmla="*/ 970 h 1018"/>
                                                <a:gd name="T6" fmla="*/ 60 w 1036"/>
                                                <a:gd name="T7" fmla="*/ 991 h 1018"/>
                                                <a:gd name="T8" fmla="*/ 138 w 1036"/>
                                                <a:gd name="T9" fmla="*/ 1000 h 1018"/>
                                                <a:gd name="T10" fmla="*/ 480 w 1036"/>
                                                <a:gd name="T11" fmla="*/ 1018 h 1018"/>
                                                <a:gd name="T12" fmla="*/ 909 w 1036"/>
                                                <a:gd name="T13" fmla="*/ 1000 h 1018"/>
                                                <a:gd name="T14" fmla="*/ 999 w 1036"/>
                                                <a:gd name="T15" fmla="*/ 982 h 1018"/>
                                                <a:gd name="T16" fmla="*/ 1036 w 1036"/>
                                                <a:gd name="T17" fmla="*/ 957 h 1018"/>
                                                <a:gd name="T18" fmla="*/ 1036 w 1036"/>
                                                <a:gd name="T19" fmla="*/ 0 h 1018"/>
                                                <a:gd name="T20" fmla="*/ 0 w 1036"/>
                                                <a:gd name="T21" fmla="*/ 0 h 1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036" h="1018">
                                                  <a:moveTo>
                                                    <a:pt x="0" y="0"/>
                                                  </a:moveTo>
                                                  <a:lnTo>
                                                    <a:pt x="0" y="936"/>
                                                  </a:lnTo>
                                                  <a:lnTo>
                                                    <a:pt x="24" y="970"/>
                                                  </a:lnTo>
                                                  <a:lnTo>
                                                    <a:pt x="60" y="991"/>
                                                  </a:lnTo>
                                                  <a:lnTo>
                                                    <a:pt x="138" y="1000"/>
                                                  </a:lnTo>
                                                  <a:lnTo>
                                                    <a:pt x="480" y="1018"/>
                                                  </a:lnTo>
                                                  <a:lnTo>
                                                    <a:pt x="909" y="1000"/>
                                                  </a:lnTo>
                                                  <a:lnTo>
                                                    <a:pt x="999" y="982"/>
                                                  </a:lnTo>
                                                  <a:lnTo>
                                                    <a:pt x="1036" y="957"/>
                                                  </a:lnTo>
                                                  <a:lnTo>
                                                    <a:pt x="1036" y="0"/>
                                                  </a:lnTo>
                                                  <a:lnTo>
                                                    <a:pt x="0" y="0"/>
                                                  </a:lnTo>
                                                  <a:close/>
                                                </a:path>
                                              </a:pathLst>
                                            </a:custGeom>
                                            <a:solidFill>
                                              <a:schemeClr val="bg1">
                                                <a:lumMod val="75000"/>
                                                <a:alpha val="50000"/>
                                              </a:schemeClr>
                                            </a:solidFill>
                                            <a:ln>
                                              <a:noFill/>
                                            </a:ln>
                                            <a:extLst>
                                              <a:ext uri="{91240B29-F687-4F45-9708-019B960494DF}">
                                                <a14:hiddenLine xmlns:a14="http://schemas.microsoft.com/office/drawing/2010/main" w="3175">
                                                  <a:solidFill>
                                                    <a:srgbClr val="000000"/>
                                                  </a:solidFill>
                                                  <a:round/>
                                                  <a:headEnd/>
                                                  <a:tailEnd/>
                                                </a14:hiddenLine>
                                              </a:ext>
                                            </a:extLst>
                                          </wps:spPr>
                                          <wps:bodyPr rot="0" vert="horz" wrap="square" lIns="91440" tIns="45720" rIns="91440" bIns="45720" anchor="t" anchorCtr="0" upright="1">
                                            <a:noAutofit/>
                                          </wps:bodyPr>
                                        </wps:wsp>
                                        <wps:wsp>
                                          <wps:cNvPr id="42" name="Oval 1077"/>
                                          <wps:cNvSpPr>
                                            <a:spLocks noChangeArrowheads="1"/>
                                          </wps:cNvSpPr>
                                          <wps:spPr bwMode="auto">
                                            <a:xfrm>
                                              <a:off x="1224" y="1511"/>
                                              <a:ext cx="1033" cy="97"/>
                                            </a:xfrm>
                                            <a:prstGeom prst="ellipse">
                                              <a:avLst/>
                                            </a:prstGeom>
                                            <a:solidFill>
                                              <a:schemeClr val="bg1">
                                                <a:lumMod val="75000"/>
                                                <a:alpha val="50000"/>
                                              </a:schemeClr>
                                            </a:solidFill>
                                            <a:ln w="3175">
                                              <a:solidFill>
                                                <a:srgbClr val="000000"/>
                                              </a:solidFill>
                                              <a:round/>
                                              <a:headEnd/>
                                              <a:tailEnd/>
                                            </a:ln>
                                          </wps:spPr>
                                          <wps:bodyPr rot="0" vert="horz" wrap="square" lIns="91440" tIns="45720" rIns="91440" bIns="45720" anchor="t" anchorCtr="0" upright="1">
                                            <a:noAutofit/>
                                          </wps:bodyPr>
                                        </wps:wsp>
                                      </wpg:grpSp>
                                    </wpg:grpSp>
                                    <wps:wsp>
                                      <wps:cNvPr id="43" name="Rectangle 43"/>
                                      <wps:cNvSpPr/>
                                      <wps:spPr>
                                        <a:xfrm rot="1340356">
                                          <a:off x="314325" y="0"/>
                                          <a:ext cx="161735" cy="913130"/>
                                        </a:xfrm>
                                        <a:prstGeom prst="rect">
                                          <a:avLst/>
                                        </a:prstGeom>
                                        <a:solidFill>
                                          <a:schemeClr val="bg1">
                                            <a:lumMod val="7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7" name="Groupe 57"/>
                                    <wpg:cNvGrpSpPr/>
                                    <wpg:grpSpPr>
                                      <a:xfrm>
                                        <a:off x="1343660" y="266700"/>
                                        <a:ext cx="342265" cy="1026160"/>
                                        <a:chOff x="-466090" y="0"/>
                                        <a:chExt cx="342265" cy="1026160"/>
                                      </a:xfrm>
                                    </wpg:grpSpPr>
                                    <pic:pic xmlns:pic="http://schemas.openxmlformats.org/drawingml/2006/picture">
                                      <pic:nvPicPr>
                                        <pic:cNvPr id="54" name="Image 54"/>
                                        <pic:cNvPicPr/>
                                      </pic:nvPicPr>
                                      <pic:blipFill>
                                        <a:blip r:embed="rId15" cstate="print">
                                          <a:extLst>
                                            <a:ext uri="{28A0092B-C50C-407E-A947-70E740481C1C}">
                                              <a14:useLocalDpi xmlns:a14="http://schemas.microsoft.com/office/drawing/2010/main" val="0"/>
                                            </a:ext>
                                          </a:extLst>
                                        </a:blip>
                                        <a:stretch>
                                          <a:fillRect/>
                                        </a:stretch>
                                      </pic:blipFill>
                                      <pic:spPr>
                                        <a:xfrm>
                                          <a:off x="-466090" y="0"/>
                                          <a:ext cx="342265" cy="1026160"/>
                                        </a:xfrm>
                                        <a:prstGeom prst="rect">
                                          <a:avLst/>
                                        </a:prstGeom>
                                      </pic:spPr>
                                    </pic:pic>
                                    <wps:wsp>
                                      <wps:cNvPr id="56" name="Forme libre 56"/>
                                      <wps:cNvSpPr/>
                                      <wps:spPr>
                                        <a:xfrm>
                                          <a:off x="-371475" y="625656"/>
                                          <a:ext cx="162089" cy="276247"/>
                                        </a:xfrm>
                                        <a:custGeom>
                                          <a:avLst/>
                                          <a:gdLst>
                                            <a:gd name="connsiteX0" fmla="*/ 76200 w 162089"/>
                                            <a:gd name="connsiteY0" fmla="*/ 0 h 276247"/>
                                            <a:gd name="connsiteX1" fmla="*/ 28575 w 162089"/>
                                            <a:gd name="connsiteY1" fmla="*/ 19050 h 276247"/>
                                            <a:gd name="connsiteX2" fmla="*/ 0 w 162089"/>
                                            <a:gd name="connsiteY2" fmla="*/ 76200 h 276247"/>
                                            <a:gd name="connsiteX3" fmla="*/ 38100 w 162089"/>
                                            <a:gd name="connsiteY3" fmla="*/ 123825 h 276247"/>
                                            <a:gd name="connsiteX4" fmla="*/ 47625 w 162089"/>
                                            <a:gd name="connsiteY4" fmla="*/ 152400 h 276247"/>
                                            <a:gd name="connsiteX5" fmla="*/ 66675 w 162089"/>
                                            <a:gd name="connsiteY5" fmla="*/ 238125 h 276247"/>
                                            <a:gd name="connsiteX6" fmla="*/ 57150 w 162089"/>
                                            <a:gd name="connsiteY6" fmla="*/ 266700 h 276247"/>
                                            <a:gd name="connsiteX7" fmla="*/ 95250 w 162089"/>
                                            <a:gd name="connsiteY7" fmla="*/ 276225 h 276247"/>
                                            <a:gd name="connsiteX8" fmla="*/ 152400 w 162089"/>
                                            <a:gd name="connsiteY8" fmla="*/ 247650 h 276247"/>
                                            <a:gd name="connsiteX9" fmla="*/ 152400 w 162089"/>
                                            <a:gd name="connsiteY9" fmla="*/ 180975 h 276247"/>
                                            <a:gd name="connsiteX10" fmla="*/ 142875 w 162089"/>
                                            <a:gd name="connsiteY10" fmla="*/ 152400 h 276247"/>
                                            <a:gd name="connsiteX11" fmla="*/ 114300 w 162089"/>
                                            <a:gd name="connsiteY11" fmla="*/ 133350 h 276247"/>
                                            <a:gd name="connsiteX12" fmla="*/ 76200 w 162089"/>
                                            <a:gd name="connsiteY12" fmla="*/ 47625 h 276247"/>
                                            <a:gd name="connsiteX13" fmla="*/ 57150 w 162089"/>
                                            <a:gd name="connsiteY13" fmla="*/ 47625 h 2762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62089" h="276247">
                                              <a:moveTo>
                                                <a:pt x="76200" y="0"/>
                                              </a:moveTo>
                                              <a:cubicBezTo>
                                                <a:pt x="60325" y="6350"/>
                                                <a:pt x="42488" y="9112"/>
                                                <a:pt x="28575" y="19050"/>
                                              </a:cubicBezTo>
                                              <a:cubicBezTo>
                                                <a:pt x="12419" y="30590"/>
                                                <a:pt x="5723" y="59032"/>
                                                <a:pt x="0" y="76200"/>
                                              </a:cubicBezTo>
                                              <a:cubicBezTo>
                                                <a:pt x="23941" y="148024"/>
                                                <a:pt x="-11139" y="62277"/>
                                                <a:pt x="38100" y="123825"/>
                                              </a:cubicBezTo>
                                              <a:cubicBezTo>
                                                <a:pt x="44372" y="131665"/>
                                                <a:pt x="45447" y="142599"/>
                                                <a:pt x="47625" y="152400"/>
                                              </a:cubicBezTo>
                                              <a:cubicBezTo>
                                                <a:pt x="69976" y="252980"/>
                                                <a:pt x="45233" y="173799"/>
                                                <a:pt x="66675" y="238125"/>
                                              </a:cubicBezTo>
                                              <a:cubicBezTo>
                                                <a:pt x="63500" y="247650"/>
                                                <a:pt x="51126" y="258668"/>
                                                <a:pt x="57150" y="266700"/>
                                              </a:cubicBezTo>
                                              <a:cubicBezTo>
                                                <a:pt x="65005" y="277173"/>
                                                <a:pt x="82159" y="276225"/>
                                                <a:pt x="95250" y="276225"/>
                                              </a:cubicBezTo>
                                              <a:cubicBezTo>
                                                <a:pt x="114968" y="276225"/>
                                                <a:pt x="137953" y="257282"/>
                                                <a:pt x="152400" y="247650"/>
                                              </a:cubicBezTo>
                                              <a:cubicBezTo>
                                                <a:pt x="165359" y="208773"/>
                                                <a:pt x="165280" y="226055"/>
                                                <a:pt x="152400" y="180975"/>
                                              </a:cubicBezTo>
                                              <a:cubicBezTo>
                                                <a:pt x="149642" y="171321"/>
                                                <a:pt x="149147" y="160240"/>
                                                <a:pt x="142875" y="152400"/>
                                              </a:cubicBezTo>
                                              <a:cubicBezTo>
                                                <a:pt x="135724" y="143461"/>
                                                <a:pt x="123825" y="139700"/>
                                                <a:pt x="114300" y="133350"/>
                                              </a:cubicBezTo>
                                              <a:cubicBezTo>
                                                <a:pt x="105833" y="65617"/>
                                                <a:pt x="128156" y="58016"/>
                                                <a:pt x="76200" y="47625"/>
                                              </a:cubicBezTo>
                                              <a:cubicBezTo>
                                                <a:pt x="69973" y="46380"/>
                                                <a:pt x="63500" y="47625"/>
                                                <a:pt x="57150" y="47625"/>
                                              </a:cubicBezTo>
                                            </a:path>
                                          </a:pathLst>
                                        </a:custGeom>
                                        <a:solidFill>
                                          <a:schemeClr val="bg1">
                                            <a:lumMod val="6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8" name="Groupe 58"/>
                                    <wpg:cNvGrpSpPr/>
                                    <wpg:grpSpPr>
                                      <a:xfrm>
                                        <a:off x="857250" y="266700"/>
                                        <a:ext cx="342265" cy="1026160"/>
                                        <a:chOff x="-304800" y="0"/>
                                        <a:chExt cx="342265" cy="1026160"/>
                                      </a:xfrm>
                                    </wpg:grpSpPr>
                                    <pic:pic xmlns:pic="http://schemas.openxmlformats.org/drawingml/2006/picture">
                                      <pic:nvPicPr>
                                        <pic:cNvPr id="59" name="Image 59"/>
                                        <pic:cNvPicPr/>
                                      </pic:nvPicPr>
                                      <pic:blipFill>
                                        <a:blip r:embed="rId15" cstate="print">
                                          <a:extLst>
                                            <a:ext uri="{28A0092B-C50C-407E-A947-70E740481C1C}">
                                              <a14:useLocalDpi xmlns:a14="http://schemas.microsoft.com/office/drawing/2010/main" val="0"/>
                                            </a:ext>
                                          </a:extLst>
                                        </a:blip>
                                        <a:stretch>
                                          <a:fillRect/>
                                        </a:stretch>
                                      </pic:blipFill>
                                      <pic:spPr>
                                        <a:xfrm>
                                          <a:off x="-304800" y="0"/>
                                          <a:ext cx="342265" cy="1026160"/>
                                        </a:xfrm>
                                        <a:prstGeom prst="rect">
                                          <a:avLst/>
                                        </a:prstGeom>
                                      </pic:spPr>
                                    </pic:pic>
                                    <wps:wsp>
                                      <wps:cNvPr id="60" name="Forme libre 60"/>
                                      <wps:cNvSpPr/>
                                      <wps:spPr>
                                        <a:xfrm>
                                          <a:off x="-238125" y="651040"/>
                                          <a:ext cx="162089" cy="276247"/>
                                        </a:xfrm>
                                        <a:custGeom>
                                          <a:avLst/>
                                          <a:gdLst>
                                            <a:gd name="connsiteX0" fmla="*/ 76200 w 162089"/>
                                            <a:gd name="connsiteY0" fmla="*/ 0 h 276247"/>
                                            <a:gd name="connsiteX1" fmla="*/ 28575 w 162089"/>
                                            <a:gd name="connsiteY1" fmla="*/ 19050 h 276247"/>
                                            <a:gd name="connsiteX2" fmla="*/ 0 w 162089"/>
                                            <a:gd name="connsiteY2" fmla="*/ 76200 h 276247"/>
                                            <a:gd name="connsiteX3" fmla="*/ 38100 w 162089"/>
                                            <a:gd name="connsiteY3" fmla="*/ 123825 h 276247"/>
                                            <a:gd name="connsiteX4" fmla="*/ 47625 w 162089"/>
                                            <a:gd name="connsiteY4" fmla="*/ 152400 h 276247"/>
                                            <a:gd name="connsiteX5" fmla="*/ 66675 w 162089"/>
                                            <a:gd name="connsiteY5" fmla="*/ 238125 h 276247"/>
                                            <a:gd name="connsiteX6" fmla="*/ 57150 w 162089"/>
                                            <a:gd name="connsiteY6" fmla="*/ 266700 h 276247"/>
                                            <a:gd name="connsiteX7" fmla="*/ 95250 w 162089"/>
                                            <a:gd name="connsiteY7" fmla="*/ 276225 h 276247"/>
                                            <a:gd name="connsiteX8" fmla="*/ 152400 w 162089"/>
                                            <a:gd name="connsiteY8" fmla="*/ 247650 h 276247"/>
                                            <a:gd name="connsiteX9" fmla="*/ 152400 w 162089"/>
                                            <a:gd name="connsiteY9" fmla="*/ 180975 h 276247"/>
                                            <a:gd name="connsiteX10" fmla="*/ 142875 w 162089"/>
                                            <a:gd name="connsiteY10" fmla="*/ 152400 h 276247"/>
                                            <a:gd name="connsiteX11" fmla="*/ 114300 w 162089"/>
                                            <a:gd name="connsiteY11" fmla="*/ 133350 h 276247"/>
                                            <a:gd name="connsiteX12" fmla="*/ 76200 w 162089"/>
                                            <a:gd name="connsiteY12" fmla="*/ 47625 h 276247"/>
                                            <a:gd name="connsiteX13" fmla="*/ 57150 w 162089"/>
                                            <a:gd name="connsiteY13" fmla="*/ 47625 h 2762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62089" h="276247">
                                              <a:moveTo>
                                                <a:pt x="76200" y="0"/>
                                              </a:moveTo>
                                              <a:cubicBezTo>
                                                <a:pt x="60325" y="6350"/>
                                                <a:pt x="42488" y="9112"/>
                                                <a:pt x="28575" y="19050"/>
                                              </a:cubicBezTo>
                                              <a:cubicBezTo>
                                                <a:pt x="12419" y="30590"/>
                                                <a:pt x="5723" y="59032"/>
                                                <a:pt x="0" y="76200"/>
                                              </a:cubicBezTo>
                                              <a:cubicBezTo>
                                                <a:pt x="23941" y="148024"/>
                                                <a:pt x="-11139" y="62277"/>
                                                <a:pt x="38100" y="123825"/>
                                              </a:cubicBezTo>
                                              <a:cubicBezTo>
                                                <a:pt x="44372" y="131665"/>
                                                <a:pt x="45447" y="142599"/>
                                                <a:pt x="47625" y="152400"/>
                                              </a:cubicBezTo>
                                              <a:cubicBezTo>
                                                <a:pt x="69976" y="252980"/>
                                                <a:pt x="45233" y="173799"/>
                                                <a:pt x="66675" y="238125"/>
                                              </a:cubicBezTo>
                                              <a:cubicBezTo>
                                                <a:pt x="63500" y="247650"/>
                                                <a:pt x="51126" y="258668"/>
                                                <a:pt x="57150" y="266700"/>
                                              </a:cubicBezTo>
                                              <a:cubicBezTo>
                                                <a:pt x="65005" y="277173"/>
                                                <a:pt x="82159" y="276225"/>
                                                <a:pt x="95250" y="276225"/>
                                              </a:cubicBezTo>
                                              <a:cubicBezTo>
                                                <a:pt x="114968" y="276225"/>
                                                <a:pt x="137953" y="257282"/>
                                                <a:pt x="152400" y="247650"/>
                                              </a:cubicBezTo>
                                              <a:cubicBezTo>
                                                <a:pt x="165359" y="208773"/>
                                                <a:pt x="165280" y="226055"/>
                                                <a:pt x="152400" y="180975"/>
                                              </a:cubicBezTo>
                                              <a:cubicBezTo>
                                                <a:pt x="149642" y="171321"/>
                                                <a:pt x="149147" y="160240"/>
                                                <a:pt x="142875" y="152400"/>
                                              </a:cubicBezTo>
                                              <a:cubicBezTo>
                                                <a:pt x="135724" y="143461"/>
                                                <a:pt x="123825" y="139700"/>
                                                <a:pt x="114300" y="133350"/>
                                              </a:cubicBezTo>
                                              <a:cubicBezTo>
                                                <a:pt x="105833" y="65617"/>
                                                <a:pt x="128156" y="58016"/>
                                                <a:pt x="76200" y="47625"/>
                                              </a:cubicBezTo>
                                              <a:cubicBezTo>
                                                <a:pt x="69973" y="46380"/>
                                                <a:pt x="63500" y="47625"/>
                                                <a:pt x="57150" y="47625"/>
                                              </a:cubicBezTo>
                                            </a:path>
                                          </a:pathLst>
                                        </a:custGeom>
                                        <a:solidFill>
                                          <a:sysClr val="window" lastClr="FFFFFF">
                                            <a:lumMod val="65000"/>
                                          </a:sysClr>
                                        </a:solidFill>
                                        <a:ln w="25400" cap="flat" cmpd="sng" algn="ctr">
                                          <a:solidFill>
                                            <a:sysClr val="window" lastClr="FFFFFF">
                                              <a:lumMod val="6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1" name="Connecteur droit avec flèche 61"/>
                                    <wps:cNvCnPr/>
                                    <wps:spPr>
                                      <a:xfrm flipH="1">
                                        <a:off x="1504950" y="1066721"/>
                                        <a:ext cx="5332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 name="Connecteur droit avec flèche 62"/>
                                    <wps:cNvCnPr/>
                                    <wps:spPr>
                                      <a:xfrm flipV="1">
                                        <a:off x="449925" y="1069759"/>
                                        <a:ext cx="588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3" name="Rectangle 63"/>
                                    <wps:cNvSpPr/>
                                    <wps:spPr>
                                      <a:xfrm>
                                        <a:off x="1867575" y="916553"/>
                                        <a:ext cx="828000" cy="288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132276" w:rsidRPr="007424D7" w:rsidRDefault="00132276" w:rsidP="00132276">
                                          <w:pPr>
                                            <w:jc w:val="center"/>
                                            <w:rPr>
                                              <w:rFonts w:ascii="29LT Azer" w:hAnsi="29LT Azer" w:cs="29LT Azer"/>
                                              <w:lang w:bidi="ar-DZ"/>
                                            </w:rPr>
                                          </w:pPr>
                                          <w:r w:rsidRPr="007424D7">
                                            <w:rPr>
                                              <w:rFonts w:ascii="29LT Azer" w:hAnsi="29LT Azer" w:cs="29LT Azer"/>
                                              <w:rtl/>
                                              <w:lang w:bidi="ar-DZ"/>
                                            </w:rPr>
                                            <w:t>راسب أبيض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 name="Rectangle 1472"/>
                                    <wps:cNvSpPr/>
                                    <wps:spPr>
                                      <a:xfrm>
                                        <a:off x="-228600" y="941997"/>
                                        <a:ext cx="828000" cy="252000"/>
                                      </a:xfrm>
                                      <a:prstGeom prst="rect">
                                        <a:avLst/>
                                      </a:prstGeom>
                                      <a:solidFill>
                                        <a:sysClr val="window" lastClr="FFFFFF"/>
                                      </a:solidFill>
                                      <a:ln w="25400" cap="flat" cmpd="sng" algn="ctr">
                                        <a:solidFill>
                                          <a:schemeClr val="bg1"/>
                                        </a:solidFill>
                                        <a:prstDash val="solid"/>
                                      </a:ln>
                                      <a:effectLst/>
                                    </wps:spPr>
                                    <wps:txbx>
                                      <w:txbxContent>
                                        <w:p w:rsidR="00132276" w:rsidRPr="007424D7" w:rsidRDefault="00132276" w:rsidP="00132276">
                                          <w:pPr>
                                            <w:jc w:val="center"/>
                                            <w:rPr>
                                              <w:rFonts w:ascii="29LT Azer" w:hAnsi="29LT Azer" w:cs="29LT Azer"/>
                                              <w:lang w:bidi="ar-DZ"/>
                                            </w:rPr>
                                          </w:pPr>
                                          <w:r w:rsidRPr="007424D7">
                                            <w:rPr>
                                              <w:rFonts w:ascii="29LT Azer" w:hAnsi="29LT Azer" w:cs="29LT Azer"/>
                                              <w:rtl/>
                                              <w:lang w:bidi="ar-DZ"/>
                                            </w:rPr>
                                            <w:t>راسب أبيض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1809750" y="35491"/>
                                        <a:ext cx="1044000" cy="360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132276" w:rsidRPr="00315528" w:rsidRDefault="00132276" w:rsidP="00132276">
                                          <w:pPr>
                                            <w:jc w:val="center"/>
                                            <w:rPr>
                                              <w:sz w:val="28"/>
                                              <w:szCs w:val="28"/>
                                            </w:rPr>
                                          </w:pPr>
                                          <w:r w:rsidRPr="00315528">
                                            <w:rPr>
                                              <w:sz w:val="28"/>
                                              <w:szCs w:val="28"/>
                                            </w:rPr>
                                            <w:t xml:space="preserve">(Ba </w:t>
                                          </w:r>
                                          <w:r w:rsidRPr="00315528">
                                            <w:rPr>
                                              <w:sz w:val="28"/>
                                              <w:szCs w:val="28"/>
                                              <w:vertAlign w:val="superscript"/>
                                            </w:rPr>
                                            <w:t>2+</w:t>
                                          </w:r>
                                          <w:r w:rsidRPr="00315528">
                                            <w:rPr>
                                              <w:sz w:val="28"/>
                                              <w:szCs w:val="28"/>
                                            </w:rPr>
                                            <w:t>+2Cl</w:t>
                                          </w:r>
                                          <w:proofErr w:type="gramStart"/>
                                          <w:r w:rsidRPr="00315528">
                                            <w:rPr>
                                              <w:sz w:val="28"/>
                                              <w:szCs w:val="28"/>
                                              <w:vertAlign w:val="superscript"/>
                                            </w:rPr>
                                            <w:t>-</w:t>
                                          </w:r>
                                          <w:r w:rsidRPr="00315528">
                                            <w:rPr>
                                              <w:sz w:val="28"/>
                                              <w:szCs w:val="28"/>
                                            </w:rPr>
                                            <w:t xml:space="preserv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228600" y="-6940"/>
                                        <a:ext cx="972000" cy="360000"/>
                                      </a:xfrm>
                                      <a:prstGeom prst="rect">
                                        <a:avLst/>
                                      </a:prstGeom>
                                      <a:solidFill>
                                        <a:sysClr val="window" lastClr="FFFFFF"/>
                                      </a:solidFill>
                                      <a:ln w="25400" cap="flat" cmpd="sng" algn="ctr">
                                        <a:solidFill>
                                          <a:schemeClr val="bg1"/>
                                        </a:solidFill>
                                        <a:prstDash val="solid"/>
                                      </a:ln>
                                      <a:effectLst/>
                                    </wps:spPr>
                                    <wps:txbx>
                                      <w:txbxContent>
                                        <w:p w:rsidR="00132276" w:rsidRPr="00315528" w:rsidRDefault="00132276" w:rsidP="00132276">
                                          <w:pPr>
                                            <w:jc w:val="center"/>
                                            <w:rPr>
                                              <w:sz w:val="28"/>
                                              <w:szCs w:val="28"/>
                                            </w:rPr>
                                          </w:pPr>
                                          <w:r w:rsidRPr="00315528">
                                            <w:rPr>
                                              <w:sz w:val="28"/>
                                              <w:szCs w:val="28"/>
                                            </w:rPr>
                                            <w:t>(Na</w:t>
                                          </w:r>
                                          <w:r w:rsidRPr="00315528">
                                            <w:rPr>
                                              <w:sz w:val="28"/>
                                              <w:szCs w:val="28"/>
                                              <w:vertAlign w:val="superscript"/>
                                            </w:rPr>
                                            <w:t>+</w:t>
                                          </w:r>
                                          <w:r w:rsidRPr="00315528">
                                            <w:rPr>
                                              <w:sz w:val="28"/>
                                              <w:szCs w:val="28"/>
                                            </w:rPr>
                                            <w:t>+OH</w:t>
                                          </w:r>
                                          <w:proofErr w:type="gramStart"/>
                                          <w:r w:rsidRPr="00315528">
                                            <w:rPr>
                                              <w:sz w:val="28"/>
                                              <w:szCs w:val="28"/>
                                              <w:vertAlign w:val="superscript"/>
                                            </w:rPr>
                                            <w:t>-</w:t>
                                          </w:r>
                                          <w:r w:rsidRPr="00315528">
                                            <w:rPr>
                                              <w:sz w:val="28"/>
                                              <w:szCs w:val="28"/>
                                            </w:rPr>
                                            <w:t xml:space="preserv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Flèche courbée vers le bas 47"/>
                                    <wps:cNvSpPr/>
                                    <wps:spPr>
                                      <a:xfrm>
                                        <a:off x="733875" y="57150"/>
                                        <a:ext cx="288000" cy="144000"/>
                                      </a:xfrm>
                                      <a:prstGeom prst="curved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Flèche courbée vers le haut 48"/>
                                    <wps:cNvSpPr/>
                                    <wps:spPr>
                                      <a:xfrm rot="10800000">
                                        <a:off x="1504950" y="75955"/>
                                        <a:ext cx="324000" cy="144000"/>
                                      </a:xfrm>
                                      <a:prstGeom prst="curved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wps:spPr>
                                      <a:xfrm>
                                        <a:off x="4438650" y="104775"/>
                                        <a:ext cx="1167592" cy="267335"/>
                                      </a:xfrm>
                                      <a:prstGeom prst="rect">
                                        <a:avLst/>
                                      </a:prstGeom>
                                      <a:solidFill>
                                        <a:sysClr val="window" lastClr="FFFFFF"/>
                                      </a:solidFill>
                                      <a:ln w="25400" cap="flat" cmpd="sng" algn="ctr">
                                        <a:solidFill>
                                          <a:schemeClr val="bg1"/>
                                        </a:solidFill>
                                        <a:prstDash val="solid"/>
                                      </a:ln>
                                      <a:effectLst/>
                                    </wps:spPr>
                                    <wps:txbx>
                                      <w:txbxContent>
                                        <w:p w:rsidR="00132276" w:rsidRPr="00203E81" w:rsidRDefault="00132276" w:rsidP="00132276">
                                          <w:pPr>
                                            <w:bidi/>
                                            <w:rPr>
                                              <w:rFonts w:ascii="29LT Azer" w:hAnsi="29LT Azer" w:cs="29LT Azer"/>
                                              <w:rtl/>
                                              <w:lang w:bidi="ar-DZ"/>
                                            </w:rPr>
                                          </w:pPr>
                                          <w:r w:rsidRPr="00203E81">
                                            <w:rPr>
                                              <w:rFonts w:ascii="29LT Azer" w:hAnsi="29LT Azer" w:cs="29LT Azer"/>
                                              <w:rtl/>
                                              <w:lang w:bidi="ar-DZ"/>
                                            </w:rPr>
                                            <w:t>صفيحة الزنك (</w:t>
                                          </w:r>
                                          <w:proofErr w:type="gramStart"/>
                                          <w:r w:rsidRPr="00203E81">
                                            <w:rPr>
                                              <w:rFonts w:ascii="29LT Azer" w:hAnsi="29LT Azer" w:cs="29LT Azer"/>
                                              <w:lang w:bidi="ar-DZ"/>
                                            </w:rPr>
                                            <w:t>Zn</w:t>
                                          </w:r>
                                          <w:r w:rsidRPr="00203E81">
                                            <w:rPr>
                                              <w:rFonts w:ascii="29LT Azer" w:hAnsi="29LT Azer" w:cs="29LT Azer"/>
                                              <w:rtl/>
                                              <w:lang w:bidi="ar-DZ"/>
                                            </w:rPr>
                                            <w:t xml:space="preserv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Connecteur droit avec flèche 51"/>
                                    <wps:cNvCnPr/>
                                    <wps:spPr>
                                      <a:xfrm flipV="1">
                                        <a:off x="5391150" y="428625"/>
                                        <a:ext cx="43417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2" name="Rectangle 52"/>
                                    <wps:cNvSpPr/>
                                    <wps:spPr>
                                      <a:xfrm>
                                        <a:off x="3733800" y="762000"/>
                                        <a:ext cx="1605280" cy="432000"/>
                                      </a:xfrm>
                                      <a:prstGeom prst="rect">
                                        <a:avLst/>
                                      </a:prstGeom>
                                      <a:solidFill>
                                        <a:sysClr val="window" lastClr="FFFFFF"/>
                                      </a:solidFill>
                                      <a:ln w="25400" cap="flat" cmpd="sng" algn="ctr">
                                        <a:solidFill>
                                          <a:schemeClr val="bg1"/>
                                        </a:solidFill>
                                        <a:prstDash val="solid"/>
                                      </a:ln>
                                      <a:effectLst/>
                                    </wps:spPr>
                                    <wps:txbx>
                                      <w:txbxContent>
                                        <w:p w:rsidR="00132276" w:rsidRDefault="00132276" w:rsidP="00132276">
                                          <w:pPr>
                                            <w:bidi/>
                                            <w:spacing w:after="0"/>
                                            <w:rPr>
                                              <w:rFonts w:ascii="29LT Azer" w:hAnsi="29LT Azer" w:cs="29LT Azer"/>
                                              <w:lang w:bidi="ar-DZ"/>
                                            </w:rPr>
                                          </w:pPr>
                                          <w:r>
                                            <w:rPr>
                                              <w:rFonts w:ascii="29LT Azer" w:hAnsi="29LT Azer" w:cs="29LT Azer" w:hint="cs"/>
                                              <w:rtl/>
                                              <w:lang w:bidi="ar-DZ"/>
                                            </w:rPr>
                                            <w:t xml:space="preserve">محلول كبريتات الحديد الثنائي </w:t>
                                          </w:r>
                                        </w:p>
                                        <w:p w:rsidR="00132276" w:rsidRDefault="00132276" w:rsidP="00132276">
                                          <w:pPr>
                                            <w:bidi/>
                                            <w:spacing w:after="0"/>
                                            <w:rPr>
                                              <w:rFonts w:ascii="29LT Azer" w:hAnsi="29LT Azer" w:cs="29LT Azer"/>
                                              <w:sz w:val="32"/>
                                              <w:szCs w:val="32"/>
                                              <w:lang w:bidi="ar-DZ"/>
                                            </w:rPr>
                                          </w:pPr>
                                          <w:r w:rsidRPr="00AC2800">
                                            <w:rPr>
                                              <w:rFonts w:ascii="29LT Azer" w:hAnsi="29LT Azer" w:cs="29LT Azer" w:hint="cs"/>
                                              <w:sz w:val="32"/>
                                              <w:szCs w:val="32"/>
                                              <w:rtl/>
                                              <w:lang w:bidi="ar-DZ"/>
                                            </w:rPr>
                                            <w:t>(</w:t>
                                          </w:r>
                                          <w:r w:rsidRPr="00AC2800">
                                            <w:rPr>
                                              <w:rFonts w:ascii="29LT Azer" w:hAnsi="29LT Azer" w:cs="29LT Azer"/>
                                              <w:sz w:val="32"/>
                                              <w:szCs w:val="32"/>
                                              <w:lang w:bidi="ar-DZ"/>
                                            </w:rPr>
                                            <w:t>Fe</w:t>
                                          </w:r>
                                          <w:r w:rsidRPr="00AC2800">
                                            <w:rPr>
                                              <w:rFonts w:ascii="29LT Azer" w:hAnsi="29LT Azer" w:cs="29LT Azer"/>
                                              <w:sz w:val="32"/>
                                              <w:szCs w:val="32"/>
                                              <w:vertAlign w:val="superscript"/>
                                              <w:lang w:bidi="ar-DZ"/>
                                            </w:rPr>
                                            <w:t>2+</w:t>
                                          </w:r>
                                          <w:r w:rsidRPr="00AC2800">
                                            <w:rPr>
                                              <w:rFonts w:ascii="29LT Azer" w:hAnsi="29LT Azer" w:cs="29LT Azer"/>
                                              <w:sz w:val="32"/>
                                              <w:szCs w:val="32"/>
                                              <w:lang w:bidi="ar-DZ"/>
                                            </w:rPr>
                                            <w:t>+ SO</w:t>
                                          </w:r>
                                          <w:r w:rsidRPr="00AC2800">
                                            <w:rPr>
                                              <w:rFonts w:ascii="29LT Azer" w:hAnsi="29LT Azer" w:cs="29LT Azer"/>
                                              <w:sz w:val="32"/>
                                              <w:szCs w:val="32"/>
                                              <w:vertAlign w:val="subscript"/>
                                              <w:lang w:bidi="ar-DZ"/>
                                            </w:rPr>
                                            <w:t>4</w:t>
                                          </w:r>
                                          <w:r w:rsidRPr="00AC2800">
                                            <w:rPr>
                                              <w:rFonts w:ascii="29LT Azer" w:hAnsi="29LT Azer" w:cs="29LT Azer"/>
                                              <w:sz w:val="32"/>
                                              <w:szCs w:val="32"/>
                                              <w:vertAlign w:val="superscript"/>
                                              <w:lang w:bidi="ar-DZ"/>
                                            </w:rPr>
                                            <w:t>2-</w:t>
                                          </w:r>
                                          <w:r w:rsidRPr="00AC2800">
                                            <w:rPr>
                                              <w:rFonts w:ascii="29LT Azer" w:hAnsi="29LT Azer" w:cs="29LT Azer" w:hint="cs"/>
                                              <w:sz w:val="32"/>
                                              <w:szCs w:val="32"/>
                                              <w:rtl/>
                                              <w:lang w:bidi="ar-DZ"/>
                                            </w:rPr>
                                            <w:t xml:space="preserve"> )</w:t>
                                          </w:r>
                                        </w:p>
                                        <w:p w:rsidR="00132276" w:rsidRPr="00203E81" w:rsidRDefault="00132276" w:rsidP="00132276">
                                          <w:pPr>
                                            <w:bidi/>
                                            <w:rPr>
                                              <w:rFonts w:ascii="29LT Azer" w:hAnsi="29LT Azer" w:cs="29LT Aze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Connecteur droit avec flèche 53"/>
                                    <wps:cNvCnPr/>
                                    <wps:spPr>
                                      <a:xfrm flipV="1">
                                        <a:off x="5276850" y="962025"/>
                                        <a:ext cx="3289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5" name="Rectangle 55"/>
                                    <wps:cNvSpPr/>
                                    <wps:spPr>
                                      <a:xfrm>
                                        <a:off x="1343660" y="1374767"/>
                                        <a:ext cx="360000" cy="216000"/>
                                      </a:xfrm>
                                      <a:prstGeom prst="rect">
                                        <a:avLst/>
                                      </a:prstGeom>
                                      <a:solidFill>
                                        <a:sysClr val="window" lastClr="FFFFFF"/>
                                      </a:solidFill>
                                      <a:ln w="25400" cap="flat" cmpd="sng" algn="ctr">
                                        <a:solidFill>
                                          <a:schemeClr val="bg1"/>
                                        </a:solidFill>
                                        <a:prstDash val="solid"/>
                                      </a:ln>
                                      <a:effectLst/>
                                    </wps:spPr>
                                    <wps:txbx>
                                      <w:txbxContent>
                                        <w:p w:rsidR="00132276" w:rsidRPr="007424D7" w:rsidRDefault="00132276" w:rsidP="00132276">
                                          <w:pPr>
                                            <w:jc w:val="center"/>
                                            <w:rPr>
                                              <w:rFonts w:ascii="29LT Azer" w:hAnsi="29LT Azer" w:cs="29LT Azer"/>
                                              <w:lang w:bidi="ar-DZ"/>
                                            </w:rPr>
                                          </w:pPr>
                                          <w:r w:rsidRPr="007424D7">
                                            <w:rPr>
                                              <w:rFonts w:ascii="29LT Azer" w:hAnsi="29LT Azer" w:cs="29LT Azer"/>
                                              <w:rtl/>
                                              <w:lang w:bidi="ar-DZ"/>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 name="Rectangle 1473"/>
                                    <wps:cNvSpPr/>
                                    <wps:spPr>
                                      <a:xfrm>
                                        <a:off x="832200" y="1377939"/>
                                        <a:ext cx="396000" cy="216000"/>
                                      </a:xfrm>
                                      <a:prstGeom prst="rect">
                                        <a:avLst/>
                                      </a:prstGeom>
                                      <a:solidFill>
                                        <a:sysClr val="window" lastClr="FFFFFF"/>
                                      </a:solidFill>
                                      <a:ln w="25400" cap="flat" cmpd="sng" algn="ctr">
                                        <a:solidFill>
                                          <a:schemeClr val="bg1"/>
                                        </a:solidFill>
                                        <a:prstDash val="solid"/>
                                      </a:ln>
                                      <a:effectLst/>
                                    </wps:spPr>
                                    <wps:txbx>
                                      <w:txbxContent>
                                        <w:p w:rsidR="00132276" w:rsidRPr="007424D7" w:rsidRDefault="00132276" w:rsidP="00132276">
                                          <w:pPr>
                                            <w:jc w:val="center"/>
                                            <w:rPr>
                                              <w:rFonts w:ascii="29LT Azer" w:hAnsi="29LT Azer" w:cs="29LT Azer"/>
                                              <w:lang w:bidi="ar-DZ"/>
                                            </w:rPr>
                                          </w:pPr>
                                          <w:r w:rsidRPr="007424D7">
                                            <w:rPr>
                                              <w:rFonts w:ascii="29LT Azer" w:hAnsi="29LT Azer" w:cs="29LT Azer"/>
                                              <w:rtl/>
                                              <w:lang w:bidi="ar-DZ"/>
                                            </w:rPr>
                                            <w:t>(</w:t>
                                          </w:r>
                                          <w:r>
                                            <w:rPr>
                                              <w:rFonts w:ascii="29LT Azer" w:hAnsi="29LT Azer" w:cs="29LT Azer" w:hint="cs"/>
                                              <w:rtl/>
                                              <w:lang w:bidi="ar-DZ"/>
                                            </w:rPr>
                                            <w:t>2</w:t>
                                          </w:r>
                                          <w:r w:rsidRPr="007424D7">
                                            <w:rPr>
                                              <w:rFonts w:ascii="29LT Azer" w:hAnsi="29LT Azer" w:cs="29LT Azer"/>
                                              <w:rtl/>
                                              <w:lang w:bidi="ar-D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69AC97" id="Groupe 1474" o:spid="_x0000_s1055" style="position:absolute;left:0;text-align:left;margin-left:.35pt;margin-top:9.85pt;width:506.25pt;height:126pt;z-index:251753472;mso-width-relative:margin;mso-height-relative:margin" coordorigin="-2286,-69" coordsize="64293,16008"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">
                            <v:group id="Groupe 45" o:spid="_x0000_s1056" style="position:absolute;left:54673;top:2095;width:7334;height:10116" coordsize="7334,10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group id="Groupe 31" o:spid="_x0000_s1057" style="position:absolute;top:2952;width:7334;height:7163" coordorigin="1570,1993" coordsize="901,11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group id="Group 1067" o:spid="_x0000_s1058" style="position:absolute;left:1570;top:1993;width:901;height:1128" coordorigin="5304,3092" coordsize="1315,16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oundrect id="AutoShape 1068" o:spid="_x0000_s1059" style="position:absolute;left:5377;top:3140;width:1065;height:1560;visibility:visible;mso-wrap-style:square;v-text-anchor:top" arcsize="541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1H48QA&#10;AADbAAAADwAAAGRycy9kb3ducmV2LnhtbESP0WrCQBRE3wv+w3IF3+quCq1GVxFRsA/F1uQDrtlr&#10;EszeDdk1pn/fLQh9HGbmDLPa9LYWHbW+cqxhMlYgiHNnKi40ZOnhdQ7CB2SDtWPS8EMeNuvBywoT&#10;4x78Td05FCJC2CeooQyhSaT0eUkW/dg1xNG7utZiiLItpGnxEeG2llOl3qTFiuNCiQ3tSspv57vV&#10;0OzT90X6dfrI1OXefUrlLtfMaT0a9tsliEB9+A8/20ejYTaDvy/xB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tR+PEAAAA2wAAAA8AAAAAAAAAAAAAAAAAmAIAAGRycy9k&#10;b3ducmV2LnhtbFBLBQYAAAAABAAEAPUAAACJAwAAAAA=&#10;" fillcolor="#c5c5c5" strokeweight="1.5pt">
                                    <v:fill angle="90" focus="50%" type="gradient"/>
                                  </v:roundrect>
                                  <v:shape id="Freeform 1069" o:spid="_x0000_s1060" style="position:absolute;left:6425;top:3176;width:129;height:156;visibility:visible;mso-wrap-style:square;v-text-anchor:top" coordsize="129,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0XNMQA&#10;AADbAAAADwAAAGRycy9kb3ducmV2LnhtbESPQWsCMRSE70L/Q3gFb5qtipTVKK0oiBTErajHx+a5&#10;Wbp5WTZR13/fCILHYWa+Yabz1lbiSo0vHSv46CcgiHOnSy4U7H9XvU8QPiBrrByTgjt5mM/eOlNM&#10;tbvxjq5ZKESEsE9RgQmhTqX0uSGLvu9q4uidXWMxRNkUUjd4i3BbyUGSjKXFkuOCwZoWhvK/7GIV&#10;bC/tZrDJvofL8wFNffw5ue1hrVT3vf2agAjUhlf42V5rBcMRPL7EHyB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9FzTEAAAA2wAAAA8AAAAAAAAAAAAAAAAAmAIAAGRycy9k&#10;b3ducmV2LnhtbFBLBQYAAAAABAAEAPUAAACJAwAAAAA=&#10;" path="m,27l,156r30,-3l66,45,129,,,27xe" fillcolor="silver" stroked="f">
                                    <v:path arrowok="t" o:connecttype="custom" o:connectlocs="0,27;0,156;30,153;66,45;129,0;0,27" o:connectangles="0,0,0,0,0,0"/>
                                  </v:shape>
                                  <v:shape id="Arc 1070" o:spid="_x0000_s1061" style="position:absolute;left:5306;top:3152;width:71;height: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Yk1cYA&#10;AADbAAAADwAAAGRycy9kb3ducmV2LnhtbESPQWvCQBSE74L/YXkFL1I3Ki02dRUpKEIP0lR6fmaf&#10;2dDs2zS7JtFf3xUKPQ4z8w2zXPe2Ei01vnSsYDpJQBDnTpdcKDh+bh8XIHxA1lg5JgVX8rBeDQdL&#10;TLXr+IPaLBQiQtinqMCEUKdS+tyQRT9xNXH0zq6xGKJsCqkb7CLcVnKWJM/SYslxwWBNb4by7+xi&#10;FRzO4+vuK9u0x5/bYr7H7v3FnE5KjR76zSuIQH34D/+191rB/AnuX+IP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9Yk1cYAAADbAAAADwAAAAAAAAAAAAAAAACYAgAAZHJz&#10;L2Rvd25yZXYueG1sUEsFBgAAAAAEAAQA9QAAAIsDAAAAAA==&#10;" path="m-1,nfc11929,,21600,9670,21600,21600em-1,nsc11929,,21600,9670,21600,21600l,21600,-1,xe" filled="f" strokeweight="1.5pt">
                                    <v:path arrowok="t" o:extrusionok="f" o:connecttype="custom" o:connectlocs="0,0;71,80;0,80" o:connectangles="0,0,0"/>
                                  </v:shape>
                                  <v:shape id="Arc 1071" o:spid="_x0000_s1062" style="position:absolute;left:6440;top:3152;width:179;height:251;flip:x;visibility:visible;mso-wrap-style:square;v-text-anchor:top" coordsize="21772,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MLDcUA&#10;AADbAAAADwAAAGRycy9kb3ducmV2LnhtbESPQWsCMRSE7wX/Q3iFXopmrXTR1ShSKC1CD7WC18fm&#10;uRu7eVmSqGl/vSkUPA4z8w2zWCXbiTP5YBwrGI8KEMS104YbBbuv1+EURIjIGjvHpOCHAqyWg7sF&#10;Vtpd+JPO29iIDOFQoYI2xr6SMtQtWQwj1xNn7+C8xZilb6T2eMlw28mnoiilRcN5ocWeXlqqv7cn&#10;q8BMf59N+XZIk/HRm9TvPx5Pm5lSD/dpPQcRKcVb+L/9rhVMSvj7kn+A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4wsNxQAAANsAAAAPAAAAAAAAAAAAAAAAAJgCAABkcnMv&#10;ZG93bnJldi54bWxQSwUGAAAAAAQABAD1AAAAigMAAAAA&#10;" path="m-1,nfc60,,121,-1,182,,11858,,21421,9279,21772,20950em-1,nsc60,,121,-1,182,,11858,,21421,9279,21772,20950l182,21600,-1,xe" filled="f" strokeweight="1.5pt">
                                    <v:path arrowok="t" o:extrusionok="f" o:connecttype="custom" o:connectlocs="0,0;179,243;1,251" o:connectangles="0,0,0"/>
                                  </v:shape>
                                  <v:oval id="Oval 1072" o:spid="_x0000_s1063" style="position:absolute;left:5304;top:3092;width:1301;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EC4cMA&#10;AADbAAAADwAAAGRycy9kb3ducmV2LnhtbESPQYvCMBSE78L+h/AEL4umq65KNYq4LHgR2ar3Z/Ns&#10;i81LaaKt/94ICx6HmfmGWaxaU4o71a6wrOBrEIEgTq0uOFNwPPz2ZyCcR9ZYWiYFD3KwWn50Fhhr&#10;2/Af3ROfiQBhF6OC3PsqltKlORl0A1sRB+9ia4M+yDqTusYmwE0ph1E0kQYLDgs5VrTJKb0mN6Pg&#10;NByfPm1z+54ms3Vz3u0Ppn38KNXrtus5CE+tf4f/21utYDSF15fw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WEC4cMAAADbAAAADwAAAAAAAAAAAAAAAACYAgAAZHJzL2Rv&#10;d25yZXYueG1sUEsFBgAAAAAEAAQA9QAAAIgDAAAAAA==&#10;" fillcolor="#767676" strokeweight="1pt">
                                    <v:fill angle="90" focus="50%" type="gradient"/>
                                  </v:oval>
                                  <v:oval id="Oval 1073" o:spid="_x0000_s1064" style="position:absolute;left:5413;top:4644;width:985;height: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qSi8EA&#10;AADbAAAADwAAAGRycy9kb3ducmV2LnhtbERPTYvCMBC9C/sfwix4EU1dcSnVKIvsil5EXRGPQzO2&#10;xWZSkqj135uD4PHxvqfz1tTiRs5XlhUMBwkI4tzqigsFh/+/fgrCB2SNtWVS8CAP89lHZ4qZtnfe&#10;0W0fChFD2GeooAyhyaT0eUkG/cA2xJE7W2cwROgKqR3eY7ip5VeSfEuDFceGEhtalJRf9lejYDkc&#10;L9bHnjul6w2nze9uadrtUanuZ/szARGoDW/xy73SCkZxbPwSf4C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S6kovBAAAA2wAAAA8AAAAAAAAAAAAAAAAAmAIAAGRycy9kb3du&#10;cmV2LnhtbFBLBQYAAAAABAAEAPUAAACGAwAAAAA=&#10;" fillcolor="#767676" strokeweight="1.5pt">
                                    <v:fill angle="90" focus="50%" type="gradient"/>
                                  </v:oval>
                                  <v:oval id="Oval 1074" o:spid="_x0000_s1065" style="position:absolute;left:5419;top:4632;width:973;height: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jBkMIA&#10;AADbAAAADwAAAGRycy9kb3ducmV2LnhtbESPS4vCQBCE7wv+h6EFb+vEB4tmHUXE59HEZa9NpjcJ&#10;ZnpCZozx3zvCgseiqr6iFqvOVKKlxpWWFYyGEQjizOqScwWXdPc5A+E8ssbKMil4kIPVsvexwFjb&#10;O5+pTXwuAoRdjAoK7+tYSpcVZNANbU0cvD/bGPRBNrnUDd4D3FRyHEVf0mDJYaHAmjYFZdfkZhTs&#10;T7/b68yd0p9oXMv2sJbzadIqNeh3628Qnjr/Dv+3j1rBZA6vL+EH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KMGQwgAAANsAAAAPAAAAAAAAAAAAAAAAAJgCAABkcnMvZG93&#10;bnJldi54bWxQSwUGAAAAAAQABAD1AAAAhwMAAAAA&#10;" fillcolor="#767676" strokeweight=".25pt">
                                    <v:fill angle="90" focus="50%" type="gradient"/>
                                  </v:oval>
                                </v:group>
                                <v:group id="Group 1075" o:spid="_x0000_s1066" style="position:absolute;left:1621;top:2380;width:710;height:736" coordorigin="1223,1511" coordsize="1036,10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 id="Freeform 1076" o:spid="_x0000_s1067" style="position:absolute;left:1223;top:1511;width:1036;height:1074;visibility:visible;mso-wrap-style:square;v-text-anchor:top" coordsize="1036,10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dF88UA&#10;AADbAAAADwAAAGRycy9kb3ducmV2LnhtbESPQWvCQBSE74X+h+UVvEjdaEUluopUBEsOYqz3R/aZ&#10;pGbfht1V03/fFYQeh5n5hlmsOtOIGzlfW1YwHCQgiAuray4VfB+37zMQPiBrbCyTgl/ysFq+viww&#10;1fbOB7rloRQRwj5FBVUIbSqlLyoy6Ae2JY7e2TqDIUpXSu3wHuGmkaMkmUiDNceFClv6rKi45Fej&#10;4PS1mV1+siybNh/7/nF0dm69myrVe+vWcxCBuvAffrZ3WsF4CI8v8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Z0XzxQAAANsAAAAPAAAAAAAAAAAAAAAAAJgCAABkcnMv&#10;ZG93bnJldi54bWxQSwUGAAAAAAQABAD1AAAAigMAAAAA&#10;" path="m,l,936r24,34l60,991r78,9l480,1018r429,-18l999,982r37,-25l1036,,,xe" fillcolor="#bfbfbf [2412]" stroked="f" strokeweight=".25pt">
                                    <v:fill opacity="32896f"/>
                                    <v:path arrowok="t" o:connecttype="custom" o:connectlocs="0,0;0,987;24,1023;60,1046;138,1055;480,1074;909,1055;999,1036;1036,1010;1036,0;0,0" o:connectangles="0,0,0,0,0,0,0,0,0,0,0"/>
                                  </v:shape>
                                  <v:oval id="Oval 1077" o:spid="_x0000_s1068" style="position:absolute;left:1224;top:1511;width:1033;height: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nmosQA&#10;AADbAAAADwAAAGRycy9kb3ducmV2LnhtbESP3WrCQBSE7wu+w3IK3tVNpUZNXUWEQoRSUPsAp9lj&#10;Epo9G3Y3P769KxR6OczMN8xmN5pG9OR8bVnB6ywBQVxYXXOp4Pvy8bIC4QOyxsYyKbiRh9128rTB&#10;TNuBT9SfQykihH2GCqoQ2kxKX1Rk0M9sSxy9q3UGQ5SulNrhEOGmkfMkSaXBmuNChS0dKip+z51R&#10;8DkeLsuFXHXm2K/dT1jSKU+/lJo+j/t3EIHG8B/+a+dawdscHl/iD5D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Z5qLEAAAA2wAAAA8AAAAAAAAAAAAAAAAAmAIAAGRycy9k&#10;b3ducmV2LnhtbFBLBQYAAAAABAAEAPUAAACJAwAAAAA=&#10;" fillcolor="#bfbfbf [2412]" strokeweight=".25pt">
                                    <v:fill opacity="32896f"/>
                                  </v:oval>
                                </v:group>
                              </v:group>
                              <v:rect id="Rectangle 43" o:spid="_x0000_s1069" style="position:absolute;left:3143;width:1617;height:9131;rotation:146402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VXZsMA&#10;AADbAAAADwAAAGRycy9kb3ducmV2LnhtbESPW2sCMRSE3wv9D+EU+lI06xW7NYoogq/19ny6Oe4u&#10;TU6WJOrWX28Kgo/DzHzDTOetNeJCPtSOFfS6GQjiwumaSwX73bozAREiskbjmBT8UYD57PVlirl2&#10;V/6myzaWIkE45KigirHJpQxFRRZD1zXEyTs5bzEm6UupPV4T3BrZz7KxtFhzWqiwoWVFxe/2bBX0&#10;b+fToRwZv/r5jJuP22q9Py6MUu9v7eILRKQ2PsOP9kYrGA7g/0v6A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VXZsMAAADbAAAADwAAAAAAAAAAAAAAAACYAgAAZHJzL2Rv&#10;d25yZXYueG1sUEsFBgAAAAAEAAQA9QAAAIgDAAAAAA==&#10;" fillcolor="#bfbfbf [2412]" strokecolor="#a5a5a5 [2092]" strokeweight="2pt"/>
                            </v:group>
                            <v:group id="Groupe 57" o:spid="_x0000_s1070" style="position:absolute;left:13436;top:2667;width:3423;height:10261" coordorigin="-4660" coordsize="3422,102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 o:spid="_x0000_s1071" type="#_x0000_t75" style="position:absolute;left:-4660;width:3422;height:102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RpyHHEAAAA2wAAAA8AAABkcnMvZG93bnJldi54bWxEj0FrwkAUhO+C/2F5Qm+6qaiU6Cql1Gp7&#10;aGn04u01+5pEs2+X7BrTf98VBI/DzHzDLFadqUVLja8sK3gcJSCIc6srLhTsd+vhEwgfkDXWlknB&#10;H3lYLfu9BabaXvib2iwUIkLYp6igDMGlUvq8JIN+ZB1x9H5tYzBE2RRSN3iJcFPLcZLMpMGK40KJ&#10;jl5Kyk/Z2Sj4yl5/3jcf7hOxC+4wObb5WyaVehh0z3MQgbpwD9/aW61gOoHrl/gD5PI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RpyHHEAAAA2wAAAA8AAAAAAAAAAAAAAAAA&#10;nwIAAGRycy9kb3ducmV2LnhtbFBLBQYAAAAABAAEAPcAAACQAwAAAAA=&#10;">
                                <v:imagedata r:id="rId16" o:title=""/>
                              </v:shape>
                              <v:shape id="Forme libre 56" o:spid="_x0000_s1072" style="position:absolute;left:-3714;top:6256;width:1621;height:2763;visibility:visible;mso-wrap-style:square;v-text-anchor:middle" coordsize="162089,276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wnp8QA&#10;AADbAAAADwAAAGRycy9kb3ducmV2LnhtbESPQWsCMRSE7wX/Q3hCL0WzrVRk3axYQRC2l1rB63Pz&#10;3CxuXpYk1a2/vikUehxm5humWA22E1fyoXWs4HmagSCunW65UXD43E4WIEJE1tg5JgXfFGBVjh4K&#10;zLW78Qdd97ERCcIhRwUmxj6XMtSGLIap64mTd3beYkzSN1J7vCW47eRLls2lxZbTgsGeNobqy/7L&#10;Kpg16/ene8DTjjbe6O2xenNVpdTjeFgvQUQa4n/4r73TCl7n8Psl/QBZ/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MJ6fEAAAA2wAAAA8AAAAAAAAAAAAAAAAAmAIAAGRycy9k&#10;b3ducmV2LnhtbFBLBQYAAAAABAAEAPUAAACJAwAAAAA=&#10;" path="m76200,c60325,6350,42488,9112,28575,19050,12419,30590,5723,59032,,76200v23941,71824,-11139,-13923,38100,47625c44372,131665,45447,142599,47625,152400v22351,100580,-2392,21399,19050,85725c63500,247650,51126,258668,57150,266700v7855,10473,25009,9525,38100,9525c114968,276225,137953,257282,152400,247650v12959,-38877,12880,-21595,,-66675c149642,171321,149147,160240,142875,152400v-7151,-8939,-19050,-12700,-28575,-19050c105833,65617,128156,58016,76200,47625v-6227,-1245,-12700,,-19050,e" fillcolor="#a5a5a5 [2092]" strokecolor="#a5a5a5 [2092]" strokeweight="2pt">
                                <v:path arrowok="t" o:connecttype="custom" o:connectlocs="76200,0;28575,19050;0,76200;38100,123825;47625,152400;66675,238125;57150,266700;95250,276225;152400,247650;152400,180975;142875,152400;114300,133350;76200,47625;57150,47625" o:connectangles="0,0,0,0,0,0,0,0,0,0,0,0,0,0"/>
                              </v:shape>
                            </v:group>
                            <v:group id="Groupe 58" o:spid="_x0000_s1073" style="position:absolute;left:8572;top:2667;width:3423;height:10261" coordorigin="-3048" coordsize="3422,102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shape id="Image 59" o:spid="_x0000_s1074" type="#_x0000_t75" style="position:absolute;left:-3048;width:3422;height:102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oZ+/FAAAA2wAAAA8AAABkcnMvZG93bnJldi54bWxEj81OwzAQhO+VeAdrK3EjThFUEOJUCPHb&#10;QxGGC7dtvE0C8dqKTRreHldC6nE0M99oytVkezHSEDrHChZZDoK4dqbjRsHH+8PZFYgQkQ32jknB&#10;LwVYVSezEgvj9vxGo46NSBAOBSpoY/SFlKFuyWLInCdO3s4NFmOSQyPNgPsEt708z/OltNhxWmjR&#10;011L9bf+sQpe9f325WntN4hT9J8XX2P9qKVSp/Pp9gZEpCkew//tZ6Pg8hoOX9IPkN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6aGfvxQAAANsAAAAPAAAAAAAAAAAAAAAA&#10;AJ8CAABkcnMvZG93bnJldi54bWxQSwUGAAAAAAQABAD3AAAAkQMAAAAA&#10;">
                                <v:imagedata r:id="rId16" o:title=""/>
                              </v:shape>
                              <v:shape id="Forme libre 60" o:spid="_x0000_s1075" style="position:absolute;left:-2381;top:6510;width:1621;height:2762;visibility:visible;mso-wrap-style:square;v-text-anchor:middle" coordsize="162089,276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NY0rwA&#10;AADbAAAADwAAAGRycy9kb3ducmV2LnhtbERPSwrCMBDdC94hjOBGNFVBpBrFD0JdWnU/NGNbbCa1&#10;iVpvbxaCy8f7L9etqcSLGldaVjAeRSCIM6tLzhVczofhHITzyBory6TgQw7Wq25nibG2bz7RK/W5&#10;CCHsYlRQeF/HUrqsIINuZGviwN1sY9AH2ORSN/gO4aaSkyiaSYMlh4YCa9oVlN3Tp1FgkmQ7SY8Z&#10;7g/XwfkiH+30dj0p1e+1mwUIT63/i3/uRCuYhfXhS/gBcvUF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h41jSvAAAANsAAAAPAAAAAAAAAAAAAAAAAJgCAABkcnMvZG93bnJldi54&#10;bWxQSwUGAAAAAAQABAD1AAAAgQMAAAAA&#10;" path="m76200,c60325,6350,42488,9112,28575,19050,12419,30590,5723,59032,,76200v23941,71824,-11139,-13923,38100,47625c44372,131665,45447,142599,47625,152400v22351,100580,-2392,21399,19050,85725c63500,247650,51126,258668,57150,266700v7855,10473,25009,9525,38100,9525c114968,276225,137953,257282,152400,247650v12959,-38877,12880,-21595,,-66675c149642,171321,149147,160240,142875,152400v-7151,-8939,-19050,-12700,-28575,-19050c105833,65617,128156,58016,76200,47625v-6227,-1245,-12700,,-19050,e" fillcolor="#a6a6a6" strokecolor="#a6a6a6" strokeweight="2pt">
                                <v:path arrowok="t" o:connecttype="custom" o:connectlocs="76200,0;28575,19050;0,76200;38100,123825;47625,152400;66675,238125;57150,266700;95250,276225;152400,247650;152400,180975;142875,152400;114300,133350;76200,47625;57150,47625" o:connectangles="0,0,0,0,0,0,0,0,0,0,0,0,0,0"/>
                              </v:shape>
                            </v:group>
                            <v:shape id="Connecteur droit avec flèche 61" o:spid="_x0000_s1076" type="#_x0000_t32" style="position:absolute;left:15049;top:10667;width:533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9ercIAAADbAAAADwAAAGRycy9kb3ducmV2LnhtbESPQYvCMBSE78L+h/AWvNm0Hop0jSIL&#10;wuIeFqugx0fzbLs2L6WJGv+9EQSPw8x8w8yXwXTiSoNrLSvIkhQEcWV1y7WC/W49mYFwHlljZ5kU&#10;3MnBcvExmmOh7Y23dC19LSKEXYEKGu/7QkpXNWTQJbYnjt7JDgZ9lEMt9YC3CDednKZpLg22HBca&#10;7Om7oepcXoyCzeH/tJP7NqApQ775Tdd/3TFTavwZVl8gPAX/Dr/aP1pBnsHzS/wBcvE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19ercIAAADbAAAADwAAAAAAAAAAAAAA&#10;AAChAgAAZHJzL2Rvd25yZXYueG1sUEsFBgAAAAAEAAQA+QAAAJADAAAAAA==&#10;" strokecolor="black [3040]">
                              <v:stroke endarrow="block"/>
                            </v:shape>
                            <v:shape id="Connecteur droit avec flèche 62" o:spid="_x0000_s1077" type="#_x0000_t32" style="position:absolute;left:4499;top:10697;width:5883;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3A2sQAAADbAAAADwAAAGRycy9kb3ducmV2LnhtbESPwWrDMBBE74H+g9hCb7HsHExwrZhS&#10;CJT0UOIE0uNibSy31spYaqL+fRQo9DjMzBumbqIdxYVmPzhWUGQ5COLO6YF7BcfDdrkG4QOyxtEx&#10;KfglD83mYVFjpd2V93RpQy8ShH2FCkwIUyWl7wxZ9JmbiJN3drPFkOTcSz3jNcHtKFd5XkqLA6cF&#10;gxO9Guq+2x+rYHf6Oh/kcYho21ju3vPtx/hZKPX0GF+eQQSK4T/8137TCsoV3L+kHyA3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jcDaxAAAANsAAAAPAAAAAAAAAAAA&#10;AAAAAKECAABkcnMvZG93bnJldi54bWxQSwUGAAAAAAQABAD5AAAAkgMAAAAA&#10;" strokecolor="black [3040]">
                              <v:stroke endarrow="block"/>
                            </v:shape>
                            <v:rect id="Rectangle 63" o:spid="_x0000_s1078" style="position:absolute;left:18675;top:9165;width:8280;height:28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Olv8QA&#10;AADbAAAADwAAAGRycy9kb3ducmV2LnhtbESP3YrCMBSE74V9h3AWvBFNVRC3a1rERdAL8Wd9gGNz&#10;ti3bnJQm1vr2RhC8HGbmG2aRdqYSLTWutKxgPIpAEGdWl5wrOP+uh3MQziNrrCyTgjs5SJOP3gJj&#10;bW98pPbkcxEg7GJUUHhfx1K6rCCDbmRr4uD92cagD7LJpW7wFuCmkpMomkmDJYeFAmtaFZT9n65G&#10;wcrv28HP5bKs9HVwcF+7rRvbWqn+Z7f8BuGp8+/wq73RCmZTeH4JP0A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Tpb/EAAAA2wAAAA8AAAAAAAAAAAAAAAAAmAIAAGRycy9k&#10;b3ducmV2LnhtbFBLBQYAAAAABAAEAPUAAACJAwAAAAA=&#10;" fillcolor="white [3201]" strokecolor="white [3212]" strokeweight="2pt">
                              <v:textbox>
                                <w:txbxContent>
                                  <w:p w:rsidR="00132276" w:rsidRPr="007424D7" w:rsidRDefault="00132276" w:rsidP="00132276">
                                    <w:pPr>
                                      <w:jc w:val="center"/>
                                      <w:rPr>
                                        <w:rFonts w:ascii="29LT Azer" w:hAnsi="29LT Azer" w:cs="29LT Azer"/>
                                        <w:lang w:bidi="ar-DZ"/>
                                      </w:rPr>
                                    </w:pPr>
                                    <w:r w:rsidRPr="007424D7">
                                      <w:rPr>
                                        <w:rFonts w:ascii="29LT Azer" w:hAnsi="29LT Azer" w:cs="29LT Azer"/>
                                        <w:rtl/>
                                        <w:lang w:bidi="ar-DZ"/>
                                      </w:rPr>
                                      <w:t>راسب أبيض</w:t>
                                    </w:r>
                                  </w:p>
                                </w:txbxContent>
                              </v:textbox>
                            </v:rect>
                            <v:rect id="Rectangle 1472" o:spid="_x0000_s1079" style="position:absolute;left:-2286;top:9419;width:8280;height:2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XDeMUA&#10;AADdAAAADwAAAGRycy9kb3ducmV2LnhtbERPS2sCMRC+F/wPYQpeimYVUdkaRStCLxafSG9DMt1d&#10;3Ey2m6hrf31TKHibj+85k1ljS3Gl2heOFfS6CQhi7UzBmYLDftUZg/AB2WDpmBTcycNs2nqaYGrc&#10;jbd03YVMxBD2KSrIQ6hSKb3OyaLvuoo4cl+uthgirDNparzFcFvKfpIMpcWCY0OOFb3lpM+7i1Xw&#10;st4MaZUsjqdMLz/053fv8nMvlWo/N/NXEIGa8BD/u99NnD8Y9eHvm3iCn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hcN4xQAAAN0AAAAPAAAAAAAAAAAAAAAAAJgCAABkcnMv&#10;ZG93bnJldi54bWxQSwUGAAAAAAQABAD1AAAAigMAAAAA&#10;" fillcolor="window" strokecolor="white [3212]" strokeweight="2pt">
                              <v:textbox>
                                <w:txbxContent>
                                  <w:p w:rsidR="00132276" w:rsidRPr="007424D7" w:rsidRDefault="00132276" w:rsidP="00132276">
                                    <w:pPr>
                                      <w:jc w:val="center"/>
                                      <w:rPr>
                                        <w:rFonts w:ascii="29LT Azer" w:hAnsi="29LT Azer" w:cs="29LT Azer"/>
                                        <w:lang w:bidi="ar-DZ"/>
                                      </w:rPr>
                                    </w:pPr>
                                    <w:r w:rsidRPr="007424D7">
                                      <w:rPr>
                                        <w:rFonts w:ascii="29LT Azer" w:hAnsi="29LT Azer" w:cs="29LT Azer"/>
                                        <w:rtl/>
                                        <w:lang w:bidi="ar-DZ"/>
                                      </w:rPr>
                                      <w:t>راسب أبيض</w:t>
                                    </w:r>
                                  </w:p>
                                </w:txbxContent>
                              </v:textbox>
                            </v:rect>
                            <v:rect id="Rectangle 44" o:spid="_x0000_s1080" style="position:absolute;left:18097;top:354;width:1044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9hq8QA&#10;AADbAAAADwAAAGRycy9kb3ducmV2LnhtbESP3YrCMBSE74V9h3AWvBFNFRG3a1rERdAL8Wd9gGNz&#10;ti3bnJQm1vr2RhC8HGbmG2aRdqYSLTWutKxgPIpAEGdWl5wrOP+uh3MQziNrrCyTgjs5SJOP3gJj&#10;bW98pPbkcxEg7GJUUHhfx1K6rCCDbmRr4uD92cagD7LJpW7wFuCmkpMomkmDJYeFAmtaFZT9n65G&#10;wcrv28HP5bKs9HVwcF+7rRvbWqn+Z7f8BuGp8+/wq73RCqZTeH4JP0A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PYavEAAAA2wAAAA8AAAAAAAAAAAAAAAAAmAIAAGRycy9k&#10;b3ducmV2LnhtbFBLBQYAAAAABAAEAPUAAACJAwAAAAA=&#10;" fillcolor="white [3201]" strokecolor="white [3212]" strokeweight="2pt">
                              <v:textbox>
                                <w:txbxContent>
                                  <w:p w:rsidR="00132276" w:rsidRPr="00315528" w:rsidRDefault="00132276" w:rsidP="00132276">
                                    <w:pPr>
                                      <w:jc w:val="center"/>
                                      <w:rPr>
                                        <w:sz w:val="28"/>
                                        <w:szCs w:val="28"/>
                                      </w:rPr>
                                    </w:pPr>
                                    <w:r w:rsidRPr="00315528">
                                      <w:rPr>
                                        <w:sz w:val="28"/>
                                        <w:szCs w:val="28"/>
                                      </w:rPr>
                                      <w:t xml:space="preserve">(Ba </w:t>
                                    </w:r>
                                    <w:r w:rsidRPr="00315528">
                                      <w:rPr>
                                        <w:sz w:val="28"/>
                                        <w:szCs w:val="28"/>
                                        <w:vertAlign w:val="superscript"/>
                                      </w:rPr>
                                      <w:t>2+</w:t>
                                    </w:r>
                                    <w:r w:rsidRPr="00315528">
                                      <w:rPr>
                                        <w:sz w:val="28"/>
                                        <w:szCs w:val="28"/>
                                      </w:rPr>
                                      <w:t>+2Cl</w:t>
                                    </w:r>
                                    <w:proofErr w:type="gramStart"/>
                                    <w:r w:rsidRPr="00315528">
                                      <w:rPr>
                                        <w:sz w:val="28"/>
                                        <w:szCs w:val="28"/>
                                        <w:vertAlign w:val="superscript"/>
                                      </w:rPr>
                                      <w:t>-</w:t>
                                    </w:r>
                                    <w:r w:rsidRPr="00315528">
                                      <w:rPr>
                                        <w:sz w:val="28"/>
                                        <w:szCs w:val="28"/>
                                      </w:rPr>
                                      <w:t xml:space="preserve"> )</w:t>
                                    </w:r>
                                    <w:proofErr w:type="gramEnd"/>
                                  </w:p>
                                </w:txbxContent>
                              </v:textbox>
                            </v:rect>
                            <v:rect id="Rectangle 46" o:spid="_x0000_s1081" style="position:absolute;left:-2286;top:-69;width:9720;height:35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m9rcYA&#10;AADbAAAADwAAAGRycy9kb3ducmV2LnhtbESPQWvCQBSE7wX/w/IKXkrdWEqQNKtUi+ClUrUivT12&#10;n0kw+zZmV43++m6h4HGYmW+YfNLZWpyp9ZVjBcNBAoJYO1NxoeB7M38egfAB2WDtmBRcycNk3HvI&#10;MTPuwis6r0MhIoR9hgrKEJpMSq9LsugHriGO3t61FkOUbSFNi5cIt7V8SZJUWqw4LpTY0KwkfVif&#10;rIKnz6+U5sl0uyv0x1L/HIen27VWqv/Yvb+BCNSFe/i/vTAKXlP4+xJ/gB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Nm9rcYAAADbAAAADwAAAAAAAAAAAAAAAACYAgAAZHJz&#10;L2Rvd25yZXYueG1sUEsFBgAAAAAEAAQA9QAAAIsDAAAAAA==&#10;" fillcolor="window" strokecolor="white [3212]" strokeweight="2pt">
                              <v:textbox>
                                <w:txbxContent>
                                  <w:p w:rsidR="00132276" w:rsidRPr="00315528" w:rsidRDefault="00132276" w:rsidP="00132276">
                                    <w:pPr>
                                      <w:jc w:val="center"/>
                                      <w:rPr>
                                        <w:sz w:val="28"/>
                                        <w:szCs w:val="28"/>
                                      </w:rPr>
                                    </w:pPr>
                                    <w:r w:rsidRPr="00315528">
                                      <w:rPr>
                                        <w:sz w:val="28"/>
                                        <w:szCs w:val="28"/>
                                      </w:rPr>
                                      <w:t>(Na</w:t>
                                    </w:r>
                                    <w:r w:rsidRPr="00315528">
                                      <w:rPr>
                                        <w:sz w:val="28"/>
                                        <w:szCs w:val="28"/>
                                        <w:vertAlign w:val="superscript"/>
                                      </w:rPr>
                                      <w:t>+</w:t>
                                    </w:r>
                                    <w:r w:rsidRPr="00315528">
                                      <w:rPr>
                                        <w:sz w:val="28"/>
                                        <w:szCs w:val="28"/>
                                      </w:rPr>
                                      <w:t>+OH</w:t>
                                    </w:r>
                                    <w:proofErr w:type="gramStart"/>
                                    <w:r w:rsidRPr="00315528">
                                      <w:rPr>
                                        <w:sz w:val="28"/>
                                        <w:szCs w:val="28"/>
                                        <w:vertAlign w:val="superscript"/>
                                      </w:rPr>
                                      <w:t>-</w:t>
                                    </w:r>
                                    <w:r w:rsidRPr="00315528">
                                      <w:rPr>
                                        <w:sz w:val="28"/>
                                        <w:szCs w:val="28"/>
                                      </w:rPr>
                                      <w:t xml:space="preserve"> )</w:t>
                                    </w:r>
                                    <w:proofErr w:type="gramEnd"/>
                                  </w:p>
                                </w:txbxContent>
                              </v:textbox>
                            </v:re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èche courbée vers le bas 47" o:spid="_x0000_s1082" type="#_x0000_t105" style="position:absolute;left:7338;top:571;width:2880;height:1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j8AcQA&#10;AADbAAAADwAAAGRycy9kb3ducmV2LnhtbESPQWvCQBSE7wX/w/IEb3WjiJXoKhIQBAulaQ8en9ln&#10;Esy+DbtrEvvru0Khx2FmvmE2u8E0oiPna8sKZtMEBHFhdc2lgu+vw+sKhA/IGhvLpOBBHnbb0csG&#10;U217/qQuD6WIEPYpKqhCaFMpfVGRQT+1LXH0rtYZDFG6UmqHfYSbRs6TZCkN1hwXKmwpq6i45Xej&#10;oG/OWXH6uBxW+/s73hZ5534yqdRkPOzXIAIN4T/81z5qBYs3eH6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Y/AHEAAAA2wAAAA8AAAAAAAAAAAAAAAAAmAIAAGRycy9k&#10;b3ducmV2LnhtbFBLBQYAAAAABAAEAPUAAACJAwAAAAA=&#10;" adj="16200,20250,16200" fillcolor="black [3200]" strokecolor="black [1600]" strokeweight="2pt"/>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èche courbée vers le haut 48" o:spid="_x0000_s1083" type="#_x0000_t104" style="position:absolute;left:15049;top:759;width:3240;height:1440;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uNuMAA&#10;AADbAAAADwAAAGRycy9kb3ducmV2LnhtbERPS2rDMBDdB3oHMYXuErlNCMWNEoohkEUK+R1gak0k&#10;U2tkLNVxbt9ZFLJ8vP9qM4ZWDdSnJrKB11kBiriOtmFn4HLeTt9BpYxssY1MBu6UYLN+mqywtPHG&#10;RxpO2SkJ4VSiAZ9zV2qdak8B0yx2xMJdYx8wC+ydtj3eJDy0+q0oljpgw9LgsaPKU/1z+g0GFuF7&#10;2LrmcPnaX7u9v8+rZXKVMS/P4+cHqExjfoj/3TsrPhkrX+QH6P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AuNuMAAAADbAAAADwAAAAAAAAAAAAAAAACYAgAAZHJzL2Rvd25y&#10;ZXYueG1sUEsFBgAAAAAEAAQA9QAAAIUDAAAAAA==&#10;" adj="16800,20400,5400" fillcolor="black [3200]" strokecolor="black [1600]" strokeweight="2pt"/>
                            <v:rect id="Rectangle 50" o:spid="_x0000_s1084" style="position:absolute;left:44386;top:1047;width:11676;height:26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UWn8MA&#10;AADbAAAADwAAAGRycy9kb3ducmV2LnhtbERPy2oCMRTdC/5DuEI3UjMWlDKdKD4QuqnURynuLsl1&#10;ZnByM06ijn69WRS6PJx3Nm1tJa7U+NKxguEgAUGsnSk5V7DfrV7fQfiAbLByTAru5GE66XYyTI27&#10;8Yau25CLGMI+RQVFCHUqpdcFWfQDVxNH7ugaiyHCJpemwVsMt5V8S5KxtFhybCiwpkVB+rS9WAX9&#10;r+8xrZL5z2+ul2t9OA8vj3ul1EuvnX2ACNSGf/Gf+9MoGMX18Uv8AXLy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aUWn8MAAADbAAAADwAAAAAAAAAAAAAAAACYAgAAZHJzL2Rv&#10;d25yZXYueG1sUEsFBgAAAAAEAAQA9QAAAIgDAAAAAA==&#10;" fillcolor="window" strokecolor="white [3212]" strokeweight="2pt">
                              <v:textbox>
                                <w:txbxContent>
                                  <w:p w:rsidR="00132276" w:rsidRPr="00203E81" w:rsidRDefault="00132276" w:rsidP="00132276">
                                    <w:pPr>
                                      <w:bidi/>
                                      <w:rPr>
                                        <w:rFonts w:ascii="29LT Azer" w:hAnsi="29LT Azer" w:cs="29LT Azer"/>
                                        <w:rtl/>
                                        <w:lang w:bidi="ar-DZ"/>
                                      </w:rPr>
                                    </w:pPr>
                                    <w:r w:rsidRPr="00203E81">
                                      <w:rPr>
                                        <w:rFonts w:ascii="29LT Azer" w:hAnsi="29LT Azer" w:cs="29LT Azer"/>
                                        <w:rtl/>
                                        <w:lang w:bidi="ar-DZ"/>
                                      </w:rPr>
                                      <w:t>صفيحة الزنك (</w:t>
                                    </w:r>
                                    <w:proofErr w:type="gramStart"/>
                                    <w:r w:rsidRPr="00203E81">
                                      <w:rPr>
                                        <w:rFonts w:ascii="29LT Azer" w:hAnsi="29LT Azer" w:cs="29LT Azer"/>
                                        <w:lang w:bidi="ar-DZ"/>
                                      </w:rPr>
                                      <w:t>Zn</w:t>
                                    </w:r>
                                    <w:r w:rsidRPr="00203E81">
                                      <w:rPr>
                                        <w:rFonts w:ascii="29LT Azer" w:hAnsi="29LT Azer" w:cs="29LT Azer"/>
                                        <w:rtl/>
                                        <w:lang w:bidi="ar-DZ"/>
                                      </w:rPr>
                                      <w:t xml:space="preserve"> )</w:t>
                                    </w:r>
                                    <w:proofErr w:type="gramEnd"/>
                                  </w:p>
                                </w:txbxContent>
                              </v:textbox>
                            </v:rect>
                            <v:shape id="Connecteur droit avec flèche 51" o:spid="_x0000_s1085" type="#_x0000_t32" style="position:absolute;left:53911;top:4286;width:434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OUEMQAAADbAAAADwAAAGRycy9kb3ducmV2LnhtbESPQWvCQBSE7wX/w/IEb80mBUNJs4oI&#10;QrEHaRTs8ZF9JtHs25DdmvXfdwuFHoeZ+YYp18H04k6j6ywryJIUBHFtdceNgtNx9/wKwnlkjb1l&#10;UvAgB+vV7KnEQtuJP+le+UZECLsCFbTeD4WUrm7JoEvsQBy9ix0N+ijHRuoRpwg3vXxJ01wa7Dgu&#10;tDjQtqX6Vn0bBfvz9XKUpy6gqUK+/0h3h/4rU2oxD5s3EJ6C/w//td+1gmUGv1/iD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M5QQxAAAANsAAAAPAAAAAAAAAAAA&#10;AAAAAKECAABkcnMvZG93bnJldi54bWxQSwUGAAAAAAQABAD5AAAAkgMAAAAA&#10;" strokecolor="black [3040]">
                              <v:stroke endarrow="block"/>
                            </v:shape>
                            <v:rect id="Rectangle 52" o:spid="_x0000_s1086" style="position:absolute;left:37338;top:7620;width:16052;height:43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stc8YA&#10;AADbAAAADwAAAGRycy9kb3ducmV2LnhtbESPQWvCQBSE7wX/w/KEXopuFJSSugm2IvRiUVsp3h67&#10;zySYfRuzq8b++m5B6HGYmW+YWd7ZWlyo9ZVjBaNhAoJYO1NxoeDrczl4BuEDssHaMSm4kYc86z3M&#10;MDXuyhu6bEMhIoR9igrKEJpUSq9LsuiHriGO3sG1FkOUbSFNi9cIt7UcJ8lUWqw4LpTY0FtJ+rg9&#10;WwVPq/WUlsnr7rvQiw+9P43OP7daqcd+N38BEagL/+F7+90omIzh70v8ATL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jstc8YAAADbAAAADwAAAAAAAAAAAAAAAACYAgAAZHJz&#10;L2Rvd25yZXYueG1sUEsFBgAAAAAEAAQA9QAAAIsDAAAAAA==&#10;" fillcolor="window" strokecolor="white [3212]" strokeweight="2pt">
                              <v:textbox>
                                <w:txbxContent>
                                  <w:p w:rsidR="00132276" w:rsidRDefault="00132276" w:rsidP="00132276">
                                    <w:pPr>
                                      <w:bidi/>
                                      <w:spacing w:after="0"/>
                                      <w:rPr>
                                        <w:rFonts w:ascii="29LT Azer" w:hAnsi="29LT Azer" w:cs="29LT Azer"/>
                                        <w:lang w:bidi="ar-DZ"/>
                                      </w:rPr>
                                    </w:pPr>
                                    <w:r>
                                      <w:rPr>
                                        <w:rFonts w:ascii="29LT Azer" w:hAnsi="29LT Azer" w:cs="29LT Azer" w:hint="cs"/>
                                        <w:rtl/>
                                        <w:lang w:bidi="ar-DZ"/>
                                      </w:rPr>
                                      <w:t xml:space="preserve">محلول كبريتات الحديد الثنائي </w:t>
                                    </w:r>
                                  </w:p>
                                  <w:p w:rsidR="00132276" w:rsidRDefault="00132276" w:rsidP="00132276">
                                    <w:pPr>
                                      <w:bidi/>
                                      <w:spacing w:after="0"/>
                                      <w:rPr>
                                        <w:rFonts w:ascii="29LT Azer" w:hAnsi="29LT Azer" w:cs="29LT Azer"/>
                                        <w:sz w:val="32"/>
                                        <w:szCs w:val="32"/>
                                        <w:lang w:bidi="ar-DZ"/>
                                      </w:rPr>
                                    </w:pPr>
                                    <w:r w:rsidRPr="00AC2800">
                                      <w:rPr>
                                        <w:rFonts w:ascii="29LT Azer" w:hAnsi="29LT Azer" w:cs="29LT Azer" w:hint="cs"/>
                                        <w:sz w:val="32"/>
                                        <w:szCs w:val="32"/>
                                        <w:rtl/>
                                        <w:lang w:bidi="ar-DZ"/>
                                      </w:rPr>
                                      <w:t>(</w:t>
                                    </w:r>
                                    <w:r w:rsidRPr="00AC2800">
                                      <w:rPr>
                                        <w:rFonts w:ascii="29LT Azer" w:hAnsi="29LT Azer" w:cs="29LT Azer"/>
                                        <w:sz w:val="32"/>
                                        <w:szCs w:val="32"/>
                                        <w:lang w:bidi="ar-DZ"/>
                                      </w:rPr>
                                      <w:t>Fe</w:t>
                                    </w:r>
                                    <w:r w:rsidRPr="00AC2800">
                                      <w:rPr>
                                        <w:rFonts w:ascii="29LT Azer" w:hAnsi="29LT Azer" w:cs="29LT Azer"/>
                                        <w:sz w:val="32"/>
                                        <w:szCs w:val="32"/>
                                        <w:vertAlign w:val="superscript"/>
                                        <w:lang w:bidi="ar-DZ"/>
                                      </w:rPr>
                                      <w:t>2+</w:t>
                                    </w:r>
                                    <w:r w:rsidRPr="00AC2800">
                                      <w:rPr>
                                        <w:rFonts w:ascii="29LT Azer" w:hAnsi="29LT Azer" w:cs="29LT Azer"/>
                                        <w:sz w:val="32"/>
                                        <w:szCs w:val="32"/>
                                        <w:lang w:bidi="ar-DZ"/>
                                      </w:rPr>
                                      <w:t>+ SO</w:t>
                                    </w:r>
                                    <w:r w:rsidRPr="00AC2800">
                                      <w:rPr>
                                        <w:rFonts w:ascii="29LT Azer" w:hAnsi="29LT Azer" w:cs="29LT Azer"/>
                                        <w:sz w:val="32"/>
                                        <w:szCs w:val="32"/>
                                        <w:vertAlign w:val="subscript"/>
                                        <w:lang w:bidi="ar-DZ"/>
                                      </w:rPr>
                                      <w:t>4</w:t>
                                    </w:r>
                                    <w:r w:rsidRPr="00AC2800">
                                      <w:rPr>
                                        <w:rFonts w:ascii="29LT Azer" w:hAnsi="29LT Azer" w:cs="29LT Azer"/>
                                        <w:sz w:val="32"/>
                                        <w:szCs w:val="32"/>
                                        <w:vertAlign w:val="superscript"/>
                                        <w:lang w:bidi="ar-DZ"/>
                                      </w:rPr>
                                      <w:t>2-</w:t>
                                    </w:r>
                                    <w:r w:rsidRPr="00AC2800">
                                      <w:rPr>
                                        <w:rFonts w:ascii="29LT Azer" w:hAnsi="29LT Azer" w:cs="29LT Azer" w:hint="cs"/>
                                        <w:sz w:val="32"/>
                                        <w:szCs w:val="32"/>
                                        <w:rtl/>
                                        <w:lang w:bidi="ar-DZ"/>
                                      </w:rPr>
                                      <w:t xml:space="preserve"> )</w:t>
                                    </w:r>
                                  </w:p>
                                  <w:p w:rsidR="00132276" w:rsidRPr="00203E81" w:rsidRDefault="00132276" w:rsidP="00132276">
                                    <w:pPr>
                                      <w:bidi/>
                                      <w:rPr>
                                        <w:rFonts w:ascii="29LT Azer" w:hAnsi="29LT Azer" w:cs="29LT Azer"/>
                                        <w:lang w:bidi="ar-DZ"/>
                                      </w:rPr>
                                    </w:pPr>
                                  </w:p>
                                </w:txbxContent>
                              </v:textbox>
                            </v:rect>
                            <v:shape id="Connecteur droit avec flèche 53" o:spid="_x0000_s1087" type="#_x0000_t32" style="position:absolute;left:52768;top:9620;width:3289;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2v/MMAAADbAAAADwAAAGRycy9kb3ducmV2LnhtbESPQYvCMBSE74L/ITzBm6YqK9I1igiC&#10;6GGxFdzjo3m23W1eShM1++83guBxmJlvmOU6mEbcqXO1ZQWTcQKCuLC65lLBOd+NFiCcR9bYWCYF&#10;f+Rgver3lphq++AT3TNfighhl6KCyvs2ldIVFRl0Y9sSR+9qO4M+yq6UusNHhJtGTpNkLg3WHBcq&#10;bGlbUfGb3YyCw+XnmstzHdBkYX44Jruv5nui1HAQNp8gPAX/Dr/ae63gYwbPL/EH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atr/zDAAAA2wAAAA8AAAAAAAAAAAAA&#10;AAAAoQIAAGRycy9kb3ducmV2LnhtbFBLBQYAAAAABAAEAPkAAACRAwAAAAA=&#10;" strokecolor="black [3040]">
                              <v:stroke endarrow="block"/>
                            </v:shape>
                            <v:rect id="Rectangle 55" o:spid="_x0000_s1088" style="position:absolute;left:13436;top:13747;width:3600;height:21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K1B8YA&#10;AADbAAAADwAAAGRycy9kb3ducmV2LnhtbESPT2sCMRTE7wW/Q3iCl6JZBUVWo1RF6KVS/yG9PZLX&#10;3aWbl3UTdfXTN4WCx2FmfsNM540txZVqXzhW0O8lIIi1MwVnCg77dXcMwgdkg6VjUnAnD/NZ62WK&#10;qXE33tJ1FzIRIexTVJCHUKVSep2TRd9zFXH0vl1tMURZZ9LUeItwW8pBkoykxYLjQo4VLXPSP7uL&#10;VfD68TmidbI4njK92uivc//yuJdKddrN2wREoCY8w//td6NgOIS/L/EH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K1B8YAAADbAAAADwAAAAAAAAAAAAAAAACYAgAAZHJz&#10;L2Rvd25yZXYueG1sUEsFBgAAAAAEAAQA9QAAAIsDAAAAAA==&#10;" fillcolor="window" strokecolor="white [3212]" strokeweight="2pt">
                              <v:textbox>
                                <w:txbxContent>
                                  <w:p w:rsidR="00132276" w:rsidRPr="007424D7" w:rsidRDefault="00132276" w:rsidP="00132276">
                                    <w:pPr>
                                      <w:jc w:val="center"/>
                                      <w:rPr>
                                        <w:rFonts w:ascii="29LT Azer" w:hAnsi="29LT Azer" w:cs="29LT Azer"/>
                                        <w:lang w:bidi="ar-DZ"/>
                                      </w:rPr>
                                    </w:pPr>
                                    <w:r w:rsidRPr="007424D7">
                                      <w:rPr>
                                        <w:rFonts w:ascii="29LT Azer" w:hAnsi="29LT Azer" w:cs="29LT Azer"/>
                                        <w:rtl/>
                                        <w:lang w:bidi="ar-DZ"/>
                                      </w:rPr>
                                      <w:t>(1)</w:t>
                                    </w:r>
                                  </w:p>
                                </w:txbxContent>
                              </v:textbox>
                            </v:rect>
                            <v:rect id="Rectangle 1473" o:spid="_x0000_s1089" style="position:absolute;left:8322;top:13779;width:3960;height:21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lm48YA&#10;AADdAAAADwAAAGRycy9kb3ducmV2LnhtbERPS2sCMRC+C/0PYQq9FM1qRWVrFB8IvVhaH5TehmS6&#10;u7iZrJuoa3+9KRS8zcf3nPG0saU4U+0Lxwq6nQQEsXam4EzBbrtqj0D4gGywdEwKruRhOnlojTE1&#10;7sKfdN6ETMQQ9ikqyEOoUim9zsmi77iKOHI/rrYYIqwzaWq8xHBbyl6SDKTFgmNDjhUtctKHzckq&#10;eF5/DGiVzPdfmV6+6+9j9/R7LZV6emxmryACNeEu/ne/mTi/P3yBv2/iCXJy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8lm48YAAADdAAAADwAAAAAAAAAAAAAAAACYAgAAZHJz&#10;L2Rvd25yZXYueG1sUEsFBgAAAAAEAAQA9QAAAIsDAAAAAA==&#10;" fillcolor="window" strokecolor="white [3212]" strokeweight="2pt">
                              <v:textbox>
                                <w:txbxContent>
                                  <w:p w:rsidR="00132276" w:rsidRPr="007424D7" w:rsidRDefault="00132276" w:rsidP="00132276">
                                    <w:pPr>
                                      <w:jc w:val="center"/>
                                      <w:rPr>
                                        <w:rFonts w:ascii="29LT Azer" w:hAnsi="29LT Azer" w:cs="29LT Azer"/>
                                        <w:lang w:bidi="ar-DZ"/>
                                      </w:rPr>
                                    </w:pPr>
                                    <w:r w:rsidRPr="007424D7">
                                      <w:rPr>
                                        <w:rFonts w:ascii="29LT Azer" w:hAnsi="29LT Azer" w:cs="29LT Azer"/>
                                        <w:rtl/>
                                        <w:lang w:bidi="ar-DZ"/>
                                      </w:rPr>
                                      <w:t>(</w:t>
                                    </w:r>
                                    <w:r>
                                      <w:rPr>
                                        <w:rFonts w:ascii="29LT Azer" w:hAnsi="29LT Azer" w:cs="29LT Azer" w:hint="cs"/>
                                        <w:rtl/>
                                        <w:lang w:bidi="ar-DZ"/>
                                      </w:rPr>
                                      <w:t>2</w:t>
                                    </w:r>
                                    <w:r w:rsidRPr="007424D7">
                                      <w:rPr>
                                        <w:rFonts w:ascii="29LT Azer" w:hAnsi="29LT Azer" w:cs="29LT Azer"/>
                                        <w:rtl/>
                                        <w:lang w:bidi="ar-DZ"/>
                                      </w:rPr>
                                      <w:t>)</w:t>
                                    </w:r>
                                  </w:p>
                                </w:txbxContent>
                              </v:textbox>
                            </v:rect>
                          </v:group>
                        </w:pict>
                      </mc:Fallback>
                    </mc:AlternateContent>
                  </w:r>
                  <w:r>
                    <w:rPr>
                      <w:rFonts w:ascii="29LT Azer" w:hAnsi="29LT Azer" w:cs="29LT Azer"/>
                      <w:noProof/>
                      <w:sz w:val="24"/>
                      <w:szCs w:val="24"/>
                      <w:rtl/>
                      <w:lang w:eastAsia="fr-FR"/>
                    </w:rPr>
                    <mc:AlternateContent>
                      <mc:Choice Requires="wps">
                        <w:drawing>
                          <wp:anchor distT="0" distB="0" distL="114300" distR="114300" simplePos="0" relativeHeight="251756544" behindDoc="0" locked="0" layoutInCell="1" allowOverlap="1" wp14:anchorId="225FD93C" wp14:editId="521D9602">
                            <wp:simplePos x="0" y="0"/>
                            <wp:positionH relativeFrom="column">
                              <wp:posOffset>2928620</wp:posOffset>
                            </wp:positionH>
                            <wp:positionV relativeFrom="paragraph">
                              <wp:posOffset>1537335</wp:posOffset>
                            </wp:positionV>
                            <wp:extent cx="885825" cy="288000"/>
                            <wp:effectExtent l="0" t="0" r="28575" b="17145"/>
                            <wp:wrapNone/>
                            <wp:docPr id="1477" name="Rectangle 1477"/>
                            <wp:cNvGraphicFramePr/>
                            <a:graphic xmlns:a="http://schemas.openxmlformats.org/drawingml/2006/main">
                              <a:graphicData uri="http://schemas.microsoft.com/office/word/2010/wordprocessingShape">
                                <wps:wsp>
                                  <wps:cNvSpPr/>
                                  <wps:spPr>
                                    <a:xfrm>
                                      <a:off x="0" y="0"/>
                                      <a:ext cx="885825" cy="288000"/>
                                    </a:xfrm>
                                    <a:prstGeom prst="rect">
                                      <a:avLst/>
                                    </a:prstGeom>
                                    <a:solidFill>
                                      <a:sysClr val="window" lastClr="FFFFFF"/>
                                    </a:solidFill>
                                    <a:ln w="25400" cap="flat" cmpd="sng" algn="ctr">
                                      <a:solidFill>
                                        <a:sysClr val="windowText" lastClr="000000"/>
                                      </a:solidFill>
                                      <a:prstDash val="solid"/>
                                    </a:ln>
                                    <a:effectLst/>
                                  </wps:spPr>
                                  <wps:txbx>
                                    <w:txbxContent>
                                      <w:p w:rsidR="00132276" w:rsidRPr="00FB1AC4" w:rsidRDefault="00132276" w:rsidP="00132276">
                                        <w:pPr>
                                          <w:jc w:val="center"/>
                                          <w:rPr>
                                            <w:rFonts w:ascii="29LT Azer" w:hAnsi="29LT Azer" w:cs="29LT Azer"/>
                                            <w:sz w:val="24"/>
                                            <w:szCs w:val="24"/>
                                            <w:lang w:bidi="ar-DZ"/>
                                          </w:rPr>
                                        </w:pPr>
                                        <w:r w:rsidRPr="00FB1AC4">
                                          <w:rPr>
                                            <w:rFonts w:ascii="29LT Azer" w:hAnsi="29LT Azer" w:cs="29LT Azer"/>
                                            <w:sz w:val="24"/>
                                            <w:szCs w:val="24"/>
                                            <w:rtl/>
                                            <w:lang w:bidi="ar-DZ"/>
                                          </w:rPr>
                                          <w:t xml:space="preserve">الوثيقة </w:t>
                                        </w:r>
                                        <w:r>
                                          <w:rPr>
                                            <w:rFonts w:ascii="29LT Azer" w:hAnsi="29LT Azer" w:cs="29LT Azer" w:hint="cs"/>
                                            <w:sz w:val="24"/>
                                            <w:szCs w:val="24"/>
                                            <w:rtl/>
                                            <w:lang w:bidi="ar-DZ"/>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FD93C" id="Rectangle 1477" o:spid="_x0000_s1090" style="position:absolute;left:0;text-align:left;margin-left:230.6pt;margin-top:121.05pt;width:69.75pt;height:22.7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" fillcolor="window" strokecolor="windowText" strokeweight="2pt">
                            <v:textbox>
                              <w:txbxContent>
                                <w:p w:rsidR="00132276" w:rsidRPr="00FB1AC4" w:rsidRDefault="00132276" w:rsidP="00132276">
                                  <w:pPr>
                                    <w:jc w:val="center"/>
                                    <w:rPr>
                                      <w:rFonts w:ascii="29LT Azer" w:hAnsi="29LT Azer" w:cs="29LT Azer"/>
                                      <w:sz w:val="24"/>
                                      <w:szCs w:val="24"/>
                                      <w:lang w:bidi="ar-DZ"/>
                                    </w:rPr>
                                  </w:pPr>
                                  <w:r w:rsidRPr="00FB1AC4">
                                    <w:rPr>
                                      <w:rFonts w:ascii="29LT Azer" w:hAnsi="29LT Azer" w:cs="29LT Azer"/>
                                      <w:sz w:val="24"/>
                                      <w:szCs w:val="24"/>
                                      <w:rtl/>
                                      <w:lang w:bidi="ar-DZ"/>
                                    </w:rPr>
                                    <w:t xml:space="preserve">الوثيقة </w:t>
                                  </w:r>
                                  <w:r>
                                    <w:rPr>
                                      <w:rFonts w:ascii="29LT Azer" w:hAnsi="29LT Azer" w:cs="29LT Azer" w:hint="cs"/>
                                      <w:sz w:val="24"/>
                                      <w:szCs w:val="24"/>
                                      <w:rtl/>
                                      <w:lang w:bidi="ar-DZ"/>
                                    </w:rPr>
                                    <w:t>4</w:t>
                                  </w:r>
                                </w:p>
                              </w:txbxContent>
                            </v:textbox>
                          </v:rect>
                        </w:pict>
                      </mc:Fallback>
                    </mc:AlternateContent>
                  </w:r>
                  <w:r>
                    <w:rPr>
                      <w:rFonts w:ascii="29LT Azer" w:hAnsi="29LT Azer" w:cs="29LT Azer"/>
                      <w:noProof/>
                      <w:sz w:val="24"/>
                      <w:szCs w:val="24"/>
                      <w:rtl/>
                      <w:lang w:eastAsia="fr-FR"/>
                    </w:rPr>
                    <mc:AlternateContent>
                      <mc:Choice Requires="wps">
                        <w:drawing>
                          <wp:anchor distT="0" distB="0" distL="114300" distR="114300" simplePos="0" relativeHeight="251757568" behindDoc="0" locked="0" layoutInCell="1" allowOverlap="1" wp14:anchorId="5410A1F1" wp14:editId="1D2184E0">
                            <wp:simplePos x="0" y="0"/>
                            <wp:positionH relativeFrom="column">
                              <wp:posOffset>3004820</wp:posOffset>
                            </wp:positionH>
                            <wp:positionV relativeFrom="paragraph">
                              <wp:posOffset>740038</wp:posOffset>
                            </wp:positionV>
                            <wp:extent cx="1666875" cy="0"/>
                            <wp:effectExtent l="0" t="95250" r="0" b="95250"/>
                            <wp:wrapNone/>
                            <wp:docPr id="1478" name="Connecteur droit avec flèche 1478"/>
                            <wp:cNvGraphicFramePr/>
                            <a:graphic xmlns:a="http://schemas.openxmlformats.org/drawingml/2006/main">
                              <a:graphicData uri="http://schemas.microsoft.com/office/word/2010/wordprocessingShape">
                                <wps:wsp>
                                  <wps:cNvCnPr/>
                                  <wps:spPr>
                                    <a:xfrm flipH="1">
                                      <a:off x="0" y="0"/>
                                      <a:ext cx="166687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FB727A" id="Connecteur droit avec flèche 1478" o:spid="_x0000_s1026" type="#_x0000_t32" style="position:absolute;margin-left:236.6pt;margin-top:58.25pt;width:131.25pt;height:0;flip:x;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" strokecolor="black [3213]" strokeweight="2.25pt">
                            <v:stroke endarrow="block"/>
                          </v:shape>
                        </w:pict>
                      </mc:Fallback>
                    </mc:AlternateContent>
                  </w:r>
                </w:p>
              </w:tc>
            </w:tr>
          </w:tbl>
          <w:p w:rsidR="00132276" w:rsidRDefault="00132276" w:rsidP="00132276">
            <w:pPr>
              <w:bidi/>
              <w:spacing w:line="360" w:lineRule="auto"/>
              <w:rPr>
                <w:rFonts w:ascii="29LT Azer" w:hAnsi="29LT Azer" w:cs="29LT Azer"/>
                <w:sz w:val="24"/>
                <w:szCs w:val="24"/>
                <w:lang w:bidi="ar-DZ"/>
              </w:rPr>
            </w:pPr>
          </w:p>
          <w:p w:rsidR="00132276" w:rsidRPr="00FB1AC4" w:rsidRDefault="00132276" w:rsidP="00132276">
            <w:pPr>
              <w:bidi/>
              <w:spacing w:line="360" w:lineRule="auto"/>
              <w:rPr>
                <w:rFonts w:ascii="29LT Azer" w:hAnsi="29LT Azer" w:cs="29LT Azer"/>
                <w:sz w:val="24"/>
                <w:szCs w:val="24"/>
                <w:rtl/>
                <w:lang w:bidi="ar-DZ"/>
              </w:rPr>
            </w:pPr>
            <w:r>
              <w:rPr>
                <w:rFonts w:ascii="29LT Azer" w:hAnsi="29LT Azer" w:cs="29LT Azer"/>
                <w:sz w:val="24"/>
                <w:szCs w:val="24"/>
                <w:lang w:bidi="ar-DZ"/>
              </w:rPr>
              <w:t>1</w:t>
            </w:r>
            <w:r w:rsidRPr="00FB1AC4">
              <w:rPr>
                <w:rFonts w:ascii="29LT Azer" w:hAnsi="29LT Azer" w:cs="29LT Azer" w:hint="cs"/>
                <w:sz w:val="24"/>
                <w:szCs w:val="24"/>
                <w:rtl/>
                <w:lang w:bidi="ar-DZ"/>
              </w:rPr>
              <w:t xml:space="preserve">/ بعد مدة زمنية ماذا تلاحظ ؟ (0.75 </w:t>
            </w:r>
            <w:proofErr w:type="gramStart"/>
            <w:r w:rsidRPr="00FB1AC4">
              <w:rPr>
                <w:rFonts w:ascii="29LT Azer" w:hAnsi="29LT Azer" w:cs="29LT Azer" w:hint="cs"/>
                <w:sz w:val="24"/>
                <w:szCs w:val="24"/>
                <w:rtl/>
                <w:lang w:bidi="ar-DZ"/>
              </w:rPr>
              <w:t>ن )</w:t>
            </w:r>
            <w:proofErr w:type="gramEnd"/>
          </w:p>
          <w:p w:rsidR="00132276" w:rsidRPr="00FB1AC4" w:rsidRDefault="00132276" w:rsidP="00132276">
            <w:pPr>
              <w:bidi/>
              <w:spacing w:line="360" w:lineRule="auto"/>
              <w:rPr>
                <w:rFonts w:ascii="29LT Azer" w:hAnsi="29LT Azer" w:cs="29LT Azer"/>
                <w:sz w:val="24"/>
                <w:szCs w:val="24"/>
                <w:rtl/>
                <w:lang w:bidi="ar-DZ"/>
              </w:rPr>
            </w:pPr>
            <w:r w:rsidRPr="00FB1AC4">
              <w:rPr>
                <w:rFonts w:ascii="29LT Azer" w:hAnsi="29LT Azer" w:cs="29LT Azer" w:hint="cs"/>
                <w:sz w:val="24"/>
                <w:szCs w:val="24"/>
                <w:rtl/>
                <w:lang w:bidi="ar-DZ"/>
              </w:rPr>
              <w:t xml:space="preserve">2/ للكشف عن المحلول </w:t>
            </w:r>
            <w:proofErr w:type="spellStart"/>
            <w:r w:rsidRPr="00FB1AC4">
              <w:rPr>
                <w:rFonts w:ascii="29LT Azer" w:hAnsi="29LT Azer" w:cs="29LT Azer" w:hint="cs"/>
                <w:sz w:val="24"/>
                <w:szCs w:val="24"/>
                <w:rtl/>
                <w:lang w:bidi="ar-DZ"/>
              </w:rPr>
              <w:t>الشاردي</w:t>
            </w:r>
            <w:proofErr w:type="spellEnd"/>
            <w:r w:rsidRPr="00FB1AC4">
              <w:rPr>
                <w:rFonts w:ascii="29LT Azer" w:hAnsi="29LT Azer" w:cs="29LT Azer" w:hint="cs"/>
                <w:sz w:val="24"/>
                <w:szCs w:val="24"/>
                <w:rtl/>
                <w:lang w:bidi="ar-DZ"/>
              </w:rPr>
              <w:t xml:space="preserve"> الناتج </w:t>
            </w:r>
            <w:r w:rsidRPr="00FB1AC4">
              <w:rPr>
                <w:rFonts w:ascii="29LT Azer" w:hAnsi="29LT Azer" w:cs="29LT Azer" w:hint="cs"/>
                <w:sz w:val="24"/>
                <w:szCs w:val="24"/>
                <w:rtl/>
                <w:lang w:bidi="ar-DZ"/>
              </w:rPr>
              <w:t>نضع جزءا</w:t>
            </w:r>
            <w:r w:rsidRPr="00FB1AC4">
              <w:rPr>
                <w:rFonts w:ascii="29LT Azer" w:hAnsi="29LT Azer" w:cs="29LT Azer" w:hint="cs"/>
                <w:sz w:val="24"/>
                <w:szCs w:val="24"/>
                <w:rtl/>
                <w:lang w:bidi="ar-DZ"/>
              </w:rPr>
              <w:t xml:space="preserve"> منه في أنبوبي اختبار ثم نضيف </w:t>
            </w:r>
            <w:proofErr w:type="gramStart"/>
            <w:r w:rsidRPr="00FB1AC4">
              <w:rPr>
                <w:rFonts w:ascii="29LT Azer" w:hAnsi="29LT Azer" w:cs="29LT Azer" w:hint="cs"/>
                <w:sz w:val="24"/>
                <w:szCs w:val="24"/>
                <w:rtl/>
                <w:lang w:bidi="ar-DZ"/>
              </w:rPr>
              <w:t>إلى :</w:t>
            </w:r>
            <w:proofErr w:type="gramEnd"/>
          </w:p>
          <w:p w:rsidR="00132276" w:rsidRPr="00FB1AC4" w:rsidRDefault="00132276" w:rsidP="00132276">
            <w:pPr>
              <w:bidi/>
              <w:spacing w:line="360" w:lineRule="auto"/>
              <w:rPr>
                <w:rFonts w:ascii="29LT Azer" w:hAnsi="29LT Azer" w:cs="29LT Azer"/>
                <w:sz w:val="24"/>
                <w:szCs w:val="24"/>
                <w:lang w:bidi="ar-DZ"/>
              </w:rPr>
            </w:pPr>
            <w:r w:rsidRPr="001B6C79">
              <w:rPr>
                <w:rFonts w:ascii="29LT Azer" w:hAnsi="29LT Azer" w:cs="29LT Azer" w:hint="cs"/>
                <w:sz w:val="24"/>
                <w:szCs w:val="24"/>
                <w:u w:val="double"/>
                <w:rtl/>
                <w:lang w:bidi="ar-DZ"/>
              </w:rPr>
              <w:t>الأنبوب (1)</w:t>
            </w:r>
            <w:r w:rsidRPr="00FB1AC4">
              <w:rPr>
                <w:rFonts w:ascii="29LT Azer" w:hAnsi="29LT Azer" w:cs="29LT Azer" w:hint="cs"/>
                <w:sz w:val="24"/>
                <w:szCs w:val="24"/>
                <w:rtl/>
                <w:lang w:bidi="ar-DZ"/>
              </w:rPr>
              <w:t xml:space="preserve"> قطرات من محلول كلور </w:t>
            </w:r>
            <w:proofErr w:type="gramStart"/>
            <w:r w:rsidRPr="00FB1AC4">
              <w:rPr>
                <w:rFonts w:ascii="29LT Azer" w:hAnsi="29LT Azer" w:cs="29LT Azer" w:hint="cs"/>
                <w:sz w:val="24"/>
                <w:szCs w:val="24"/>
                <w:rtl/>
                <w:lang w:bidi="ar-DZ"/>
              </w:rPr>
              <w:t>الباريوم</w:t>
            </w:r>
            <w:r w:rsidRPr="00FB1AC4">
              <w:rPr>
                <w:rFonts w:ascii="29LT Azer" w:hAnsi="29LT Azer" w:cs="29LT Azer"/>
                <w:sz w:val="24"/>
                <w:szCs w:val="24"/>
                <w:lang w:bidi="ar-DZ"/>
              </w:rPr>
              <w:t xml:space="preserve"> </w:t>
            </w:r>
            <w:r w:rsidRPr="00FB1AC4">
              <w:rPr>
                <w:rFonts w:ascii="29LT Azer" w:hAnsi="29LT Azer" w:cs="29LT Azer" w:hint="cs"/>
                <w:sz w:val="24"/>
                <w:szCs w:val="24"/>
                <w:rtl/>
                <w:lang w:bidi="ar-DZ"/>
              </w:rPr>
              <w:t xml:space="preserve"> </w:t>
            </w:r>
            <w:r w:rsidRPr="001146FA">
              <w:rPr>
                <w:rFonts w:ascii="29LT Azer" w:hAnsi="29LT Azer" w:cs="29LT Azer"/>
                <w:sz w:val="28"/>
                <w:szCs w:val="28"/>
                <w:lang w:bidi="ar-DZ"/>
              </w:rPr>
              <w:t>(</w:t>
            </w:r>
            <w:proofErr w:type="gramEnd"/>
            <w:r w:rsidRPr="001146FA">
              <w:rPr>
                <w:rFonts w:ascii="29LT Azer" w:hAnsi="29LT Azer" w:cs="29LT Azer"/>
                <w:sz w:val="28"/>
                <w:szCs w:val="28"/>
                <w:lang w:bidi="ar-DZ"/>
              </w:rPr>
              <w:t xml:space="preserve">Ba </w:t>
            </w:r>
            <w:r w:rsidRPr="001146FA">
              <w:rPr>
                <w:rFonts w:ascii="29LT Azer" w:hAnsi="29LT Azer" w:cs="29LT Azer"/>
                <w:sz w:val="28"/>
                <w:szCs w:val="28"/>
                <w:vertAlign w:val="superscript"/>
                <w:lang w:bidi="ar-DZ"/>
              </w:rPr>
              <w:t>2+</w:t>
            </w:r>
            <w:r w:rsidRPr="001146FA">
              <w:rPr>
                <w:rFonts w:ascii="29LT Azer" w:hAnsi="29LT Azer" w:cs="29LT Azer"/>
                <w:sz w:val="28"/>
                <w:szCs w:val="28"/>
                <w:lang w:bidi="ar-DZ"/>
              </w:rPr>
              <w:t xml:space="preserve"> +2Cl</w:t>
            </w:r>
            <w:r w:rsidRPr="001146FA">
              <w:rPr>
                <w:rFonts w:ascii="29LT Azer" w:hAnsi="29LT Azer" w:cs="29LT Azer"/>
                <w:sz w:val="28"/>
                <w:szCs w:val="28"/>
                <w:vertAlign w:val="superscript"/>
                <w:lang w:bidi="ar-DZ"/>
              </w:rPr>
              <w:t>-</w:t>
            </w:r>
            <w:r w:rsidRPr="001146FA">
              <w:rPr>
                <w:rFonts w:ascii="29LT Azer" w:hAnsi="29LT Azer" w:cs="29LT Azer"/>
                <w:sz w:val="28"/>
                <w:szCs w:val="28"/>
                <w:lang w:bidi="ar-DZ"/>
              </w:rPr>
              <w:t>)</w:t>
            </w:r>
            <w:r w:rsidRPr="00FB1AC4">
              <w:rPr>
                <w:rFonts w:ascii="29LT Azer" w:hAnsi="29LT Azer" w:cs="29LT Azer" w:hint="cs"/>
                <w:sz w:val="24"/>
                <w:szCs w:val="24"/>
                <w:rtl/>
                <w:lang w:bidi="ar-DZ"/>
              </w:rPr>
              <w:t>فيتشكل راسب أبيض</w:t>
            </w:r>
          </w:p>
          <w:p w:rsidR="00132276" w:rsidRPr="00FB1AC4" w:rsidRDefault="00132276" w:rsidP="00132276">
            <w:pPr>
              <w:bidi/>
              <w:spacing w:line="360" w:lineRule="auto"/>
              <w:rPr>
                <w:rFonts w:ascii="29LT Azer" w:hAnsi="29LT Azer" w:cs="29LT Azer"/>
                <w:sz w:val="24"/>
                <w:szCs w:val="24"/>
                <w:lang w:bidi="ar-DZ"/>
              </w:rPr>
            </w:pPr>
            <w:r w:rsidRPr="001B6C79">
              <w:rPr>
                <w:rFonts w:ascii="29LT Azer" w:hAnsi="29LT Azer" w:cs="29LT Azer" w:hint="cs"/>
                <w:sz w:val="24"/>
                <w:szCs w:val="24"/>
                <w:u w:val="double"/>
                <w:rtl/>
                <w:lang w:bidi="ar-DZ"/>
              </w:rPr>
              <w:t>الأنبوب (2)</w:t>
            </w:r>
            <w:r w:rsidRPr="00FB1AC4">
              <w:rPr>
                <w:rFonts w:ascii="29LT Azer" w:hAnsi="29LT Azer" w:cs="29LT Azer" w:hint="cs"/>
                <w:sz w:val="24"/>
                <w:szCs w:val="24"/>
                <w:rtl/>
                <w:lang w:bidi="ar-DZ"/>
              </w:rPr>
              <w:t xml:space="preserve"> قطرات من محلول هيدروكسيد</w:t>
            </w:r>
            <w:r>
              <w:rPr>
                <w:rFonts w:ascii="29LT Azer" w:hAnsi="29LT Azer" w:cs="29LT Azer" w:hint="cs"/>
                <w:sz w:val="24"/>
                <w:szCs w:val="24"/>
                <w:rtl/>
                <w:lang w:bidi="ar-DZ"/>
              </w:rPr>
              <w:t xml:space="preserve"> </w:t>
            </w:r>
            <w:proofErr w:type="gramStart"/>
            <w:r w:rsidRPr="00FB1AC4">
              <w:rPr>
                <w:rFonts w:ascii="29LT Azer" w:hAnsi="29LT Azer" w:cs="29LT Azer" w:hint="cs"/>
                <w:sz w:val="24"/>
                <w:szCs w:val="24"/>
                <w:rtl/>
                <w:lang w:bidi="ar-DZ"/>
              </w:rPr>
              <w:t>الصوديوم</w:t>
            </w:r>
            <w:r w:rsidRPr="00FB1AC4">
              <w:rPr>
                <w:rFonts w:ascii="29LT Azer" w:hAnsi="29LT Azer" w:cs="29LT Azer"/>
                <w:sz w:val="24"/>
                <w:szCs w:val="24"/>
                <w:lang w:bidi="ar-DZ"/>
              </w:rPr>
              <w:t xml:space="preserve"> </w:t>
            </w:r>
            <w:r w:rsidRPr="00FB1AC4">
              <w:rPr>
                <w:rFonts w:ascii="29LT Azer" w:hAnsi="29LT Azer" w:cs="29LT Azer" w:hint="cs"/>
                <w:sz w:val="24"/>
                <w:szCs w:val="24"/>
                <w:rtl/>
                <w:lang w:bidi="ar-DZ"/>
              </w:rPr>
              <w:t xml:space="preserve"> </w:t>
            </w:r>
            <w:r w:rsidRPr="001146FA">
              <w:rPr>
                <w:rFonts w:ascii="29LT Azer" w:hAnsi="29LT Azer" w:cs="29LT Azer"/>
                <w:sz w:val="28"/>
                <w:szCs w:val="28"/>
                <w:lang w:bidi="ar-DZ"/>
              </w:rPr>
              <w:t>(</w:t>
            </w:r>
            <w:proofErr w:type="gramEnd"/>
            <w:r w:rsidRPr="001146FA">
              <w:rPr>
                <w:rFonts w:ascii="29LT Azer" w:hAnsi="29LT Azer" w:cs="29LT Azer"/>
                <w:sz w:val="28"/>
                <w:szCs w:val="28"/>
                <w:lang w:bidi="ar-DZ"/>
              </w:rPr>
              <w:t>Na</w:t>
            </w:r>
            <w:r w:rsidRPr="001146FA">
              <w:rPr>
                <w:rFonts w:ascii="29LT Azer" w:hAnsi="29LT Azer" w:cs="29LT Azer"/>
                <w:sz w:val="28"/>
                <w:szCs w:val="28"/>
                <w:vertAlign w:val="superscript"/>
                <w:lang w:bidi="ar-DZ"/>
              </w:rPr>
              <w:t>+</w:t>
            </w:r>
            <w:r w:rsidRPr="001146FA">
              <w:rPr>
                <w:rFonts w:ascii="29LT Azer" w:hAnsi="29LT Azer" w:cs="29LT Azer"/>
                <w:sz w:val="28"/>
                <w:szCs w:val="28"/>
                <w:lang w:bidi="ar-DZ"/>
              </w:rPr>
              <w:t xml:space="preserve"> +OH</w:t>
            </w:r>
            <w:r w:rsidRPr="001146FA">
              <w:rPr>
                <w:rFonts w:ascii="29LT Azer" w:hAnsi="29LT Azer" w:cs="29LT Azer"/>
                <w:sz w:val="28"/>
                <w:szCs w:val="28"/>
                <w:vertAlign w:val="superscript"/>
                <w:lang w:bidi="ar-DZ"/>
              </w:rPr>
              <w:t>-</w:t>
            </w:r>
            <w:r w:rsidRPr="001146FA">
              <w:rPr>
                <w:rFonts w:ascii="29LT Azer" w:hAnsi="29LT Azer" w:cs="29LT Azer"/>
                <w:sz w:val="28"/>
                <w:szCs w:val="28"/>
                <w:lang w:bidi="ar-DZ"/>
              </w:rPr>
              <w:t>)</w:t>
            </w:r>
            <w:r w:rsidRPr="00FB1AC4">
              <w:rPr>
                <w:rFonts w:ascii="29LT Azer" w:hAnsi="29LT Azer" w:cs="29LT Azer" w:hint="cs"/>
                <w:sz w:val="24"/>
                <w:szCs w:val="24"/>
                <w:rtl/>
                <w:lang w:bidi="ar-DZ"/>
              </w:rPr>
              <w:t>فيتشكل راسب أبيض</w:t>
            </w:r>
          </w:p>
          <w:p w:rsidR="00132276" w:rsidRPr="00FB1AC4" w:rsidRDefault="00132276" w:rsidP="00132276">
            <w:pPr>
              <w:bidi/>
              <w:spacing w:line="360" w:lineRule="auto"/>
              <w:rPr>
                <w:rFonts w:ascii="29LT Azer" w:hAnsi="29LT Azer" w:cs="29LT Azer"/>
                <w:sz w:val="24"/>
                <w:szCs w:val="24"/>
                <w:rtl/>
                <w:lang w:bidi="ar-DZ"/>
              </w:rPr>
            </w:pPr>
            <w:r w:rsidRPr="00FB1AC4">
              <w:rPr>
                <w:rFonts w:ascii="29LT Azer" w:hAnsi="29LT Azer" w:cs="29LT Azer" w:hint="cs"/>
                <w:sz w:val="24"/>
                <w:szCs w:val="24"/>
                <w:rtl/>
                <w:lang w:bidi="ar-DZ"/>
              </w:rPr>
              <w:t xml:space="preserve">أ/ حدد الأفراد الكيميائية المراد الكشف </w:t>
            </w:r>
            <w:proofErr w:type="gramStart"/>
            <w:r w:rsidRPr="00FB1AC4">
              <w:rPr>
                <w:rFonts w:ascii="29LT Azer" w:hAnsi="29LT Azer" w:cs="29LT Azer" w:hint="cs"/>
                <w:sz w:val="24"/>
                <w:szCs w:val="24"/>
                <w:rtl/>
                <w:lang w:bidi="ar-DZ"/>
              </w:rPr>
              <w:t>عنها  مع</w:t>
            </w:r>
            <w:proofErr w:type="gramEnd"/>
            <w:r w:rsidRPr="00FB1AC4">
              <w:rPr>
                <w:rFonts w:ascii="29LT Azer" w:hAnsi="29LT Azer" w:cs="29LT Azer" w:hint="cs"/>
                <w:sz w:val="24"/>
                <w:szCs w:val="24"/>
                <w:rtl/>
                <w:lang w:bidi="ar-DZ"/>
              </w:rPr>
              <w:t xml:space="preserve"> اسم الراسب في كل أنبوب  ؟ (1 </w:t>
            </w:r>
            <w:proofErr w:type="gramStart"/>
            <w:r w:rsidRPr="00FB1AC4">
              <w:rPr>
                <w:rFonts w:ascii="29LT Azer" w:hAnsi="29LT Azer" w:cs="29LT Azer" w:hint="cs"/>
                <w:sz w:val="24"/>
                <w:szCs w:val="24"/>
                <w:rtl/>
                <w:lang w:bidi="ar-DZ"/>
              </w:rPr>
              <w:t>ن )</w:t>
            </w:r>
            <w:proofErr w:type="gramEnd"/>
          </w:p>
          <w:p w:rsidR="00132276" w:rsidRPr="00FB1AC4" w:rsidRDefault="00132276" w:rsidP="00132276">
            <w:pPr>
              <w:bidi/>
              <w:spacing w:line="360" w:lineRule="auto"/>
              <w:rPr>
                <w:rFonts w:ascii="29LT Azer" w:hAnsi="29LT Azer" w:cs="29LT Azer"/>
                <w:sz w:val="24"/>
                <w:szCs w:val="24"/>
                <w:rtl/>
                <w:lang w:bidi="ar-DZ"/>
              </w:rPr>
            </w:pPr>
            <w:r w:rsidRPr="00FB1AC4">
              <w:rPr>
                <w:rFonts w:ascii="29LT Azer" w:hAnsi="29LT Azer" w:cs="29LT Azer" w:hint="cs"/>
                <w:sz w:val="24"/>
                <w:szCs w:val="24"/>
                <w:rtl/>
                <w:lang w:bidi="ar-DZ"/>
              </w:rPr>
              <w:t xml:space="preserve">ب/ استنتج اسم المحلول </w:t>
            </w:r>
            <w:proofErr w:type="spellStart"/>
            <w:r w:rsidRPr="00FB1AC4">
              <w:rPr>
                <w:rFonts w:ascii="29LT Azer" w:hAnsi="29LT Azer" w:cs="29LT Azer" w:hint="cs"/>
                <w:sz w:val="24"/>
                <w:szCs w:val="24"/>
                <w:rtl/>
                <w:lang w:bidi="ar-DZ"/>
              </w:rPr>
              <w:t>الشاردي</w:t>
            </w:r>
            <w:proofErr w:type="spellEnd"/>
            <w:r w:rsidRPr="00FB1AC4">
              <w:rPr>
                <w:rFonts w:ascii="29LT Azer" w:hAnsi="29LT Azer" w:cs="29LT Azer" w:hint="cs"/>
                <w:sz w:val="24"/>
                <w:szCs w:val="24"/>
                <w:rtl/>
                <w:lang w:bidi="ar-DZ"/>
              </w:rPr>
              <w:t xml:space="preserve"> الناتج ثم أكتبه بالصيغتين </w:t>
            </w:r>
            <w:proofErr w:type="spellStart"/>
            <w:r w:rsidRPr="00FB1AC4">
              <w:rPr>
                <w:rFonts w:ascii="29LT Azer" w:hAnsi="29LT Azer" w:cs="29LT Azer" w:hint="cs"/>
                <w:sz w:val="24"/>
                <w:szCs w:val="24"/>
                <w:rtl/>
                <w:lang w:bidi="ar-DZ"/>
              </w:rPr>
              <w:t>الشاردية</w:t>
            </w:r>
            <w:proofErr w:type="spellEnd"/>
            <w:r w:rsidRPr="00FB1AC4">
              <w:rPr>
                <w:rFonts w:ascii="29LT Azer" w:hAnsi="29LT Azer" w:cs="29LT Azer" w:hint="cs"/>
                <w:sz w:val="24"/>
                <w:szCs w:val="24"/>
                <w:rtl/>
                <w:lang w:bidi="ar-DZ"/>
              </w:rPr>
              <w:t xml:space="preserve"> </w:t>
            </w:r>
            <w:proofErr w:type="gramStart"/>
            <w:r w:rsidRPr="00FB1AC4">
              <w:rPr>
                <w:rFonts w:ascii="29LT Azer" w:hAnsi="29LT Azer" w:cs="29LT Azer" w:hint="cs"/>
                <w:sz w:val="24"/>
                <w:szCs w:val="24"/>
                <w:rtl/>
                <w:lang w:bidi="ar-DZ"/>
              </w:rPr>
              <w:t>والإحصائية .</w:t>
            </w:r>
            <w:proofErr w:type="gramEnd"/>
            <w:r w:rsidRPr="00FB1AC4">
              <w:rPr>
                <w:rFonts w:ascii="29LT Azer" w:hAnsi="29LT Azer" w:cs="29LT Azer" w:hint="cs"/>
                <w:sz w:val="24"/>
                <w:szCs w:val="24"/>
                <w:rtl/>
                <w:lang w:bidi="ar-DZ"/>
              </w:rPr>
              <w:t xml:space="preserve"> (0.75 </w:t>
            </w:r>
            <w:proofErr w:type="gramStart"/>
            <w:r w:rsidRPr="00FB1AC4">
              <w:rPr>
                <w:rFonts w:ascii="29LT Azer" w:hAnsi="29LT Azer" w:cs="29LT Azer" w:hint="cs"/>
                <w:sz w:val="24"/>
                <w:szCs w:val="24"/>
                <w:rtl/>
                <w:lang w:bidi="ar-DZ"/>
              </w:rPr>
              <w:t>ن )</w:t>
            </w:r>
            <w:proofErr w:type="gramEnd"/>
          </w:p>
          <w:p w:rsidR="00132276" w:rsidRPr="00FB1AC4" w:rsidRDefault="00132276" w:rsidP="00132276">
            <w:pPr>
              <w:bidi/>
              <w:spacing w:line="360" w:lineRule="auto"/>
              <w:rPr>
                <w:rFonts w:ascii="29LT Azer" w:hAnsi="29LT Azer" w:cs="29LT Azer"/>
                <w:sz w:val="24"/>
                <w:szCs w:val="24"/>
                <w:rtl/>
                <w:lang w:bidi="ar-DZ"/>
              </w:rPr>
            </w:pPr>
            <w:r w:rsidRPr="00FB1AC4">
              <w:rPr>
                <w:rFonts w:ascii="29LT Azer" w:hAnsi="29LT Azer" w:cs="29LT Azer" w:hint="cs"/>
                <w:sz w:val="24"/>
                <w:szCs w:val="24"/>
                <w:rtl/>
                <w:lang w:bidi="ar-DZ"/>
              </w:rPr>
              <w:t>ج/ أكتب معادلة التفاعل الكيميائي بين صفيحة الزنك ومحلول كبريتات الحديد الثنائي</w:t>
            </w:r>
            <w:r>
              <w:rPr>
                <w:rFonts w:ascii="29LT Azer" w:hAnsi="29LT Azer" w:cs="29LT Azer" w:hint="cs"/>
                <w:sz w:val="24"/>
                <w:szCs w:val="24"/>
                <w:rtl/>
                <w:lang w:bidi="ar-DZ"/>
              </w:rPr>
              <w:t xml:space="preserve"> بالصيغة </w:t>
            </w:r>
            <w:proofErr w:type="spellStart"/>
            <w:r>
              <w:rPr>
                <w:rFonts w:ascii="29LT Azer" w:hAnsi="29LT Azer" w:cs="29LT Azer" w:hint="cs"/>
                <w:sz w:val="24"/>
                <w:szCs w:val="24"/>
                <w:rtl/>
                <w:lang w:bidi="ar-DZ"/>
              </w:rPr>
              <w:t>الشاردية</w:t>
            </w:r>
            <w:proofErr w:type="spellEnd"/>
            <w:r>
              <w:rPr>
                <w:rFonts w:ascii="29LT Azer" w:hAnsi="29LT Azer" w:cs="29LT Azer" w:hint="cs"/>
                <w:sz w:val="24"/>
                <w:szCs w:val="24"/>
                <w:rtl/>
                <w:lang w:bidi="ar-DZ"/>
              </w:rPr>
              <w:t xml:space="preserve"> مبينا الحالة </w:t>
            </w:r>
            <w:proofErr w:type="gramStart"/>
            <w:r>
              <w:rPr>
                <w:rFonts w:ascii="29LT Azer" w:hAnsi="29LT Azer" w:cs="29LT Azer" w:hint="cs"/>
                <w:sz w:val="24"/>
                <w:szCs w:val="24"/>
                <w:rtl/>
                <w:lang w:bidi="ar-DZ"/>
              </w:rPr>
              <w:t xml:space="preserve">الفيزيائية </w:t>
            </w:r>
            <w:r w:rsidRPr="00FB1AC4">
              <w:rPr>
                <w:rFonts w:ascii="29LT Azer" w:hAnsi="29LT Azer" w:cs="29LT Azer" w:hint="cs"/>
                <w:sz w:val="24"/>
                <w:szCs w:val="24"/>
                <w:rtl/>
                <w:lang w:bidi="ar-DZ"/>
              </w:rPr>
              <w:t xml:space="preserve"> (</w:t>
            </w:r>
            <w:proofErr w:type="gramEnd"/>
            <w:r w:rsidRPr="00FB1AC4">
              <w:rPr>
                <w:rFonts w:ascii="29LT Azer" w:hAnsi="29LT Azer" w:cs="29LT Azer" w:hint="cs"/>
                <w:sz w:val="24"/>
                <w:szCs w:val="24"/>
                <w:rtl/>
                <w:lang w:bidi="ar-DZ"/>
              </w:rPr>
              <w:t xml:space="preserve">2 ن) </w:t>
            </w:r>
          </w:p>
          <w:p w:rsidR="00132276" w:rsidRDefault="00132276" w:rsidP="00132276">
            <w:pPr>
              <w:bidi/>
              <w:spacing w:line="360" w:lineRule="auto"/>
              <w:rPr>
                <w:rFonts w:ascii="29LT Azer" w:hAnsi="29LT Azer" w:cs="29LT Azer"/>
                <w:sz w:val="24"/>
                <w:szCs w:val="24"/>
                <w:rtl/>
                <w:lang w:bidi="ar-DZ"/>
              </w:rPr>
            </w:pPr>
            <w:r>
              <w:rPr>
                <w:rFonts w:ascii="29LT Azer" w:hAnsi="29LT Azer" w:cs="29LT Azer" w:hint="cs"/>
                <w:sz w:val="24"/>
                <w:szCs w:val="24"/>
                <w:rtl/>
                <w:lang w:bidi="ar-DZ"/>
              </w:rPr>
              <w:t>د/ حدد ال</w:t>
            </w:r>
            <w:r>
              <w:rPr>
                <w:rFonts w:ascii="29LT Azer" w:hAnsi="29LT Azer" w:cs="29LT Azer" w:hint="cs"/>
                <w:sz w:val="24"/>
                <w:szCs w:val="24"/>
                <w:rtl/>
                <w:lang w:bidi="ar-DZ"/>
              </w:rPr>
              <w:t>أ</w:t>
            </w:r>
            <w:r>
              <w:rPr>
                <w:rFonts w:ascii="29LT Azer" w:hAnsi="29LT Azer" w:cs="29LT Azer" w:hint="cs"/>
                <w:sz w:val="24"/>
                <w:szCs w:val="24"/>
                <w:rtl/>
                <w:lang w:bidi="ar-DZ"/>
              </w:rPr>
              <w:t>ف</w:t>
            </w:r>
            <w:r>
              <w:rPr>
                <w:rFonts w:ascii="29LT Azer" w:hAnsi="29LT Azer" w:cs="29LT Azer" w:hint="cs"/>
                <w:sz w:val="24"/>
                <w:szCs w:val="24"/>
                <w:rtl/>
                <w:lang w:bidi="ar-DZ"/>
              </w:rPr>
              <w:t>را</w:t>
            </w:r>
            <w:r>
              <w:rPr>
                <w:rFonts w:ascii="29LT Azer" w:hAnsi="29LT Azer" w:cs="29LT Azer" w:hint="cs"/>
                <w:sz w:val="24"/>
                <w:szCs w:val="24"/>
                <w:rtl/>
                <w:lang w:bidi="ar-DZ"/>
              </w:rPr>
              <w:t>د الكيميائي</w:t>
            </w:r>
            <w:r>
              <w:rPr>
                <w:rFonts w:ascii="29LT Azer" w:hAnsi="29LT Azer" w:cs="29LT Azer" w:hint="cs"/>
                <w:sz w:val="24"/>
                <w:szCs w:val="24"/>
                <w:rtl/>
                <w:lang w:bidi="ar-DZ"/>
              </w:rPr>
              <w:t xml:space="preserve">ة في هذا التفاعل حسب </w:t>
            </w:r>
            <w:proofErr w:type="gramStart"/>
            <w:r>
              <w:rPr>
                <w:rFonts w:ascii="29LT Azer" w:hAnsi="29LT Azer" w:cs="29LT Azer" w:hint="cs"/>
                <w:sz w:val="24"/>
                <w:szCs w:val="24"/>
                <w:rtl/>
                <w:lang w:bidi="ar-DZ"/>
              </w:rPr>
              <w:t>الجدول :</w:t>
            </w:r>
            <w:proofErr w:type="gramEnd"/>
            <w:r>
              <w:rPr>
                <w:rFonts w:ascii="29LT Azer" w:hAnsi="29LT Azer" w:cs="29LT Azer" w:hint="cs"/>
                <w:sz w:val="24"/>
                <w:szCs w:val="24"/>
                <w:rtl/>
                <w:lang w:bidi="ar-DZ"/>
              </w:rPr>
              <w:t xml:space="preserve"> (1.25 ن )</w:t>
            </w:r>
          </w:p>
          <w:tbl>
            <w:tblPr>
              <w:tblStyle w:val="Grilledutableau"/>
              <w:bidiVisual/>
              <w:tblW w:w="0" w:type="auto"/>
              <w:tblLook w:val="04A0" w:firstRow="1" w:lastRow="0" w:firstColumn="1" w:lastColumn="0" w:noHBand="0" w:noVBand="1"/>
            </w:tblPr>
            <w:tblGrid>
              <w:gridCol w:w="4525"/>
              <w:gridCol w:w="3543"/>
              <w:gridCol w:w="2468"/>
            </w:tblGrid>
            <w:tr w:rsidR="00132276" w:rsidTr="00132276">
              <w:tc>
                <w:tcPr>
                  <w:tcW w:w="4525" w:type="dxa"/>
                </w:tcPr>
                <w:p w:rsidR="00132276" w:rsidRDefault="00132276" w:rsidP="00132276">
                  <w:pPr>
                    <w:framePr w:hSpace="141" w:wrap="around" w:vAnchor="text" w:hAnchor="margin" w:xAlign="center" w:y="413"/>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الفرد الكيميائي </w:t>
                  </w:r>
                  <w:r w:rsidRPr="00FB1AC4">
                    <w:rPr>
                      <w:rFonts w:ascii="29LT Azer" w:hAnsi="29LT Azer" w:cs="29LT Azer" w:hint="cs"/>
                      <w:sz w:val="24"/>
                      <w:szCs w:val="24"/>
                      <w:rtl/>
                      <w:lang w:bidi="ar-DZ"/>
                    </w:rPr>
                    <w:t xml:space="preserve">الذي لم يتأثر في التفاعل (غير </w:t>
                  </w:r>
                  <w:proofErr w:type="gramStart"/>
                  <w:r w:rsidRPr="00FB1AC4">
                    <w:rPr>
                      <w:rFonts w:ascii="29LT Azer" w:hAnsi="29LT Azer" w:cs="29LT Azer" w:hint="cs"/>
                      <w:sz w:val="24"/>
                      <w:szCs w:val="24"/>
                      <w:rtl/>
                      <w:lang w:bidi="ar-DZ"/>
                    </w:rPr>
                    <w:t>فعال )</w:t>
                  </w:r>
                  <w:proofErr w:type="gramEnd"/>
                  <w:r w:rsidRPr="00FB1AC4">
                    <w:rPr>
                      <w:rFonts w:ascii="29LT Azer" w:hAnsi="29LT Azer" w:cs="29LT Azer" w:hint="cs"/>
                      <w:sz w:val="24"/>
                      <w:szCs w:val="24"/>
                      <w:rtl/>
                      <w:lang w:bidi="ar-DZ"/>
                    </w:rPr>
                    <w:t xml:space="preserve"> </w:t>
                  </w:r>
                </w:p>
              </w:tc>
              <w:tc>
                <w:tcPr>
                  <w:tcW w:w="3543" w:type="dxa"/>
                </w:tcPr>
                <w:p w:rsidR="00132276" w:rsidRDefault="00132276" w:rsidP="00132276">
                  <w:pPr>
                    <w:framePr w:hSpace="141" w:wrap="around" w:vAnchor="text" w:hAnchor="margin" w:xAlign="center" w:y="413"/>
                    <w:bidi/>
                    <w:spacing w:line="360" w:lineRule="auto"/>
                    <w:rPr>
                      <w:rFonts w:ascii="29LT Azer" w:hAnsi="29LT Azer" w:cs="29LT Azer"/>
                      <w:sz w:val="24"/>
                      <w:szCs w:val="24"/>
                      <w:rtl/>
                      <w:lang w:bidi="ar-DZ"/>
                    </w:rPr>
                  </w:pPr>
                  <w:r w:rsidRPr="00FB1AC4">
                    <w:rPr>
                      <w:rFonts w:ascii="29LT Azer" w:hAnsi="29LT Azer" w:cs="29LT Azer" w:hint="cs"/>
                      <w:sz w:val="24"/>
                      <w:szCs w:val="24"/>
                      <w:rtl/>
                      <w:lang w:bidi="ar-DZ"/>
                    </w:rPr>
                    <w:t xml:space="preserve">الأفراد الكيميائية المتفاعلة </w:t>
                  </w:r>
                </w:p>
              </w:tc>
              <w:tc>
                <w:tcPr>
                  <w:tcW w:w="2468" w:type="dxa"/>
                </w:tcPr>
                <w:p w:rsidR="00132276" w:rsidRDefault="00132276" w:rsidP="00132276">
                  <w:pPr>
                    <w:framePr w:hSpace="141" w:wrap="around" w:vAnchor="text" w:hAnchor="margin" w:xAlign="center" w:y="413"/>
                    <w:bidi/>
                    <w:spacing w:line="360" w:lineRule="auto"/>
                    <w:rPr>
                      <w:rFonts w:ascii="29LT Azer" w:hAnsi="29LT Azer" w:cs="29LT Azer"/>
                      <w:sz w:val="24"/>
                      <w:szCs w:val="24"/>
                      <w:rtl/>
                      <w:lang w:bidi="ar-DZ"/>
                    </w:rPr>
                  </w:pPr>
                  <w:r w:rsidRPr="00FB1AC4">
                    <w:rPr>
                      <w:rFonts w:ascii="29LT Azer" w:hAnsi="29LT Azer" w:cs="29LT Azer" w:hint="cs"/>
                      <w:sz w:val="24"/>
                      <w:szCs w:val="24"/>
                      <w:rtl/>
                      <w:lang w:bidi="ar-DZ"/>
                    </w:rPr>
                    <w:t xml:space="preserve">والأفراد الكيميائية </w:t>
                  </w:r>
                  <w:r>
                    <w:rPr>
                      <w:rFonts w:ascii="29LT Azer" w:hAnsi="29LT Azer" w:cs="29LT Azer" w:hint="cs"/>
                      <w:sz w:val="24"/>
                      <w:szCs w:val="24"/>
                      <w:rtl/>
                      <w:lang w:bidi="ar-DZ"/>
                    </w:rPr>
                    <w:t xml:space="preserve">الناتجة </w:t>
                  </w:r>
                </w:p>
              </w:tc>
            </w:tr>
            <w:tr w:rsidR="00132276" w:rsidTr="00132276">
              <w:tc>
                <w:tcPr>
                  <w:tcW w:w="4525" w:type="dxa"/>
                </w:tcPr>
                <w:p w:rsidR="00132276" w:rsidRDefault="00132276" w:rsidP="00132276">
                  <w:pPr>
                    <w:framePr w:hSpace="141" w:wrap="around" w:vAnchor="text" w:hAnchor="margin" w:xAlign="center" w:y="413"/>
                    <w:bidi/>
                    <w:spacing w:line="360" w:lineRule="auto"/>
                    <w:rPr>
                      <w:rFonts w:ascii="29LT Azer" w:hAnsi="29LT Azer" w:cs="29LT Azer"/>
                      <w:sz w:val="24"/>
                      <w:szCs w:val="24"/>
                      <w:rtl/>
                      <w:lang w:bidi="ar-DZ"/>
                    </w:rPr>
                  </w:pPr>
                </w:p>
              </w:tc>
              <w:tc>
                <w:tcPr>
                  <w:tcW w:w="3543" w:type="dxa"/>
                </w:tcPr>
                <w:p w:rsidR="00132276" w:rsidRDefault="00132276" w:rsidP="00132276">
                  <w:pPr>
                    <w:framePr w:hSpace="141" w:wrap="around" w:vAnchor="text" w:hAnchor="margin" w:xAlign="center" w:y="413"/>
                    <w:bidi/>
                    <w:spacing w:line="360" w:lineRule="auto"/>
                    <w:rPr>
                      <w:rFonts w:ascii="29LT Azer" w:hAnsi="29LT Azer" w:cs="29LT Azer"/>
                      <w:sz w:val="24"/>
                      <w:szCs w:val="24"/>
                      <w:rtl/>
                      <w:lang w:bidi="ar-DZ"/>
                    </w:rPr>
                  </w:pPr>
                </w:p>
              </w:tc>
              <w:tc>
                <w:tcPr>
                  <w:tcW w:w="2468" w:type="dxa"/>
                </w:tcPr>
                <w:p w:rsidR="00132276" w:rsidRDefault="00132276" w:rsidP="00132276">
                  <w:pPr>
                    <w:framePr w:hSpace="141" w:wrap="around" w:vAnchor="text" w:hAnchor="margin" w:xAlign="center" w:y="413"/>
                    <w:bidi/>
                    <w:spacing w:line="360" w:lineRule="auto"/>
                    <w:rPr>
                      <w:rFonts w:ascii="29LT Azer" w:hAnsi="29LT Azer" w:cs="29LT Azer"/>
                      <w:sz w:val="24"/>
                      <w:szCs w:val="24"/>
                      <w:rtl/>
                      <w:lang w:bidi="ar-DZ"/>
                    </w:rPr>
                  </w:pPr>
                </w:p>
              </w:tc>
            </w:tr>
          </w:tbl>
          <w:p w:rsidR="00132276" w:rsidRDefault="00132276" w:rsidP="00132276">
            <w:pPr>
              <w:bidi/>
              <w:spacing w:line="360" w:lineRule="auto"/>
              <w:rPr>
                <w:rFonts w:ascii="29LT Azer" w:hAnsi="29LT Azer" w:cs="29LT Azer"/>
                <w:sz w:val="24"/>
                <w:szCs w:val="24"/>
                <w:rtl/>
                <w:lang w:bidi="ar-DZ"/>
              </w:rPr>
            </w:pPr>
          </w:p>
          <w:p w:rsidR="00132276" w:rsidRPr="00FB1AC4" w:rsidRDefault="00132276" w:rsidP="00132276">
            <w:pPr>
              <w:bidi/>
              <w:spacing w:line="360" w:lineRule="auto"/>
              <w:rPr>
                <w:rFonts w:ascii="29LT Azer" w:hAnsi="29LT Azer" w:cs="29LT Azer"/>
                <w:sz w:val="24"/>
                <w:szCs w:val="24"/>
                <w:rtl/>
                <w:lang w:bidi="ar-DZ"/>
              </w:rPr>
            </w:pPr>
            <w:r>
              <w:rPr>
                <w:rFonts w:ascii="29LT Azer" w:hAnsi="29LT Azer" w:cs="29LT Azer" w:hint="cs"/>
                <w:sz w:val="24"/>
                <w:szCs w:val="24"/>
                <w:rtl/>
                <w:lang w:bidi="ar-DZ"/>
              </w:rPr>
              <w:t xml:space="preserve"> </w:t>
            </w:r>
            <w:r w:rsidRPr="00FB1AC4">
              <w:rPr>
                <w:rFonts w:ascii="29LT Azer" w:hAnsi="29LT Azer" w:cs="29LT Azer" w:hint="cs"/>
                <w:sz w:val="24"/>
                <w:szCs w:val="24"/>
                <w:rtl/>
                <w:lang w:bidi="ar-DZ"/>
              </w:rPr>
              <w:t xml:space="preserve"> </w:t>
            </w:r>
            <w:r>
              <w:rPr>
                <w:rFonts w:ascii="29LT Azer" w:hAnsi="29LT Azer" w:cs="29LT Azer" w:hint="cs"/>
                <w:sz w:val="24"/>
                <w:szCs w:val="24"/>
                <w:rtl/>
                <w:lang w:bidi="ar-DZ"/>
              </w:rPr>
              <w:t xml:space="preserve">3/ ماهي الطريقة </w:t>
            </w:r>
            <w:proofErr w:type="gramStart"/>
            <w:r>
              <w:rPr>
                <w:rFonts w:ascii="29LT Azer" w:hAnsi="29LT Azer" w:cs="29LT Azer" w:hint="cs"/>
                <w:sz w:val="24"/>
                <w:szCs w:val="24"/>
                <w:rtl/>
                <w:lang w:bidi="ar-DZ"/>
              </w:rPr>
              <w:t>الصحيحة  ل</w:t>
            </w:r>
            <w:r w:rsidRPr="00FB1AC4">
              <w:rPr>
                <w:rFonts w:ascii="29LT Azer" w:hAnsi="29LT Azer" w:cs="29LT Azer" w:hint="cs"/>
                <w:sz w:val="24"/>
                <w:szCs w:val="24"/>
                <w:rtl/>
                <w:lang w:bidi="ar-DZ"/>
              </w:rPr>
              <w:t>حفظ</w:t>
            </w:r>
            <w:proofErr w:type="gramEnd"/>
            <w:r w:rsidRPr="00FB1AC4">
              <w:rPr>
                <w:rFonts w:ascii="29LT Azer" w:hAnsi="29LT Azer" w:cs="29LT Azer" w:hint="cs"/>
                <w:sz w:val="24"/>
                <w:szCs w:val="24"/>
                <w:rtl/>
                <w:lang w:bidi="ar-DZ"/>
              </w:rPr>
              <w:t xml:space="preserve"> المحاليل </w:t>
            </w:r>
            <w:proofErr w:type="spellStart"/>
            <w:r w:rsidRPr="00FB1AC4">
              <w:rPr>
                <w:rFonts w:ascii="29LT Azer" w:hAnsi="29LT Azer" w:cs="29LT Azer" w:hint="cs"/>
                <w:sz w:val="24"/>
                <w:szCs w:val="24"/>
                <w:rtl/>
                <w:lang w:bidi="ar-DZ"/>
              </w:rPr>
              <w:t>الشاردية</w:t>
            </w:r>
            <w:proofErr w:type="spellEnd"/>
            <w:r w:rsidRPr="00FB1AC4">
              <w:rPr>
                <w:rFonts w:ascii="29LT Azer" w:hAnsi="29LT Azer" w:cs="29LT Azer" w:hint="cs"/>
                <w:sz w:val="24"/>
                <w:szCs w:val="24"/>
                <w:rtl/>
                <w:lang w:bidi="ar-DZ"/>
              </w:rPr>
              <w:t xml:space="preserve"> ولماذا ؟ </w:t>
            </w:r>
            <w:proofErr w:type="gramStart"/>
            <w:r>
              <w:rPr>
                <w:rFonts w:ascii="29LT Azer" w:hAnsi="29LT Azer" w:cs="29LT Azer" w:hint="cs"/>
                <w:sz w:val="24"/>
                <w:szCs w:val="24"/>
                <w:rtl/>
                <w:lang w:bidi="ar-DZ"/>
              </w:rPr>
              <w:t>( 0.5</w:t>
            </w:r>
            <w:proofErr w:type="gramEnd"/>
            <w:r>
              <w:rPr>
                <w:rFonts w:ascii="29LT Azer" w:hAnsi="29LT Azer" w:cs="29LT Azer" w:hint="cs"/>
                <w:sz w:val="24"/>
                <w:szCs w:val="24"/>
                <w:rtl/>
                <w:lang w:bidi="ar-DZ"/>
              </w:rPr>
              <w:t xml:space="preserve"> ن)</w:t>
            </w:r>
          </w:p>
          <w:p w:rsidR="00132276" w:rsidRPr="00FB1AC4" w:rsidRDefault="00B75135" w:rsidP="00132276">
            <w:pPr>
              <w:bidi/>
              <w:spacing w:line="480" w:lineRule="auto"/>
              <w:rPr>
                <w:rFonts w:ascii="29LT Azer" w:hAnsi="29LT Azer" w:cs="29LT Azer"/>
                <w:sz w:val="24"/>
                <w:szCs w:val="24"/>
                <w:rtl/>
                <w:lang w:bidi="ar-DZ"/>
              </w:rPr>
            </w:pPr>
            <w:r w:rsidRPr="00B75135">
              <w:rPr>
                <w:rFonts w:ascii="Calibri" w:eastAsia="Calibri" w:hAnsi="Calibri" w:cs="Arial"/>
                <w:noProof/>
                <w:lang w:eastAsia="fr-FR"/>
              </w:rPr>
              <mc:AlternateContent>
                <mc:Choice Requires="wpg">
                  <w:drawing>
                    <wp:anchor distT="0" distB="0" distL="114300" distR="114300" simplePos="0" relativeHeight="251761664" behindDoc="0" locked="0" layoutInCell="1" allowOverlap="1" wp14:anchorId="60655881" wp14:editId="2B01382A">
                      <wp:simplePos x="0" y="0"/>
                      <wp:positionH relativeFrom="column">
                        <wp:posOffset>179818</wp:posOffset>
                      </wp:positionH>
                      <wp:positionV relativeFrom="paragraph">
                        <wp:posOffset>102870</wp:posOffset>
                      </wp:positionV>
                      <wp:extent cx="6424096" cy="1132497"/>
                      <wp:effectExtent l="0" t="0" r="15240" b="10795"/>
                      <wp:wrapNone/>
                      <wp:docPr id="65" name="Groupe 65"/>
                      <wp:cNvGraphicFramePr/>
                      <a:graphic xmlns:a="http://schemas.openxmlformats.org/drawingml/2006/main">
                        <a:graphicData uri="http://schemas.microsoft.com/office/word/2010/wordprocessingGroup">
                          <wpg:wgp>
                            <wpg:cNvGrpSpPr/>
                            <wpg:grpSpPr>
                              <a:xfrm>
                                <a:off x="0" y="0"/>
                                <a:ext cx="6424096" cy="1132497"/>
                                <a:chOff x="-58307" y="-28575"/>
                                <a:chExt cx="6424096" cy="1132497"/>
                              </a:xfrm>
                            </wpg:grpSpPr>
                            <wps:wsp>
                              <wps:cNvPr id="66" name="Carré corné 66"/>
                              <wps:cNvSpPr/>
                              <wps:spPr>
                                <a:xfrm>
                                  <a:off x="3165389" y="-28575"/>
                                  <a:ext cx="3200400" cy="379379"/>
                                </a:xfrm>
                                <a:prstGeom prst="foldedCorner">
                                  <a:avLst/>
                                </a:prstGeom>
                                <a:solidFill>
                                  <a:sysClr val="window" lastClr="FFFFFF"/>
                                </a:solidFill>
                                <a:ln w="12700" cap="flat" cmpd="sng" algn="ctr">
                                  <a:solidFill>
                                    <a:sysClr val="windowText" lastClr="000000"/>
                                  </a:solidFill>
                                  <a:prstDash val="solid"/>
                                </a:ln>
                                <a:effectLst/>
                              </wps:spPr>
                              <wps:txbx>
                                <w:txbxContent>
                                  <w:p w:rsidR="00B75135" w:rsidRPr="006C576A" w:rsidRDefault="00B75135" w:rsidP="00B75135">
                                    <w:pPr>
                                      <w:jc w:val="center"/>
                                      <w:rPr>
                                        <w:rFonts w:ascii="29LT Azer" w:hAnsi="29LT Azer" w:cs="29LT Azer"/>
                                        <w:sz w:val="28"/>
                                        <w:szCs w:val="28"/>
                                        <w:lang w:bidi="ar-DZ"/>
                                      </w:rPr>
                                    </w:pPr>
                                    <w:r w:rsidRPr="006C576A">
                                      <w:rPr>
                                        <w:rFonts w:ascii="29LT Azer" w:hAnsi="29LT Azer" w:cs="29LT Azer"/>
                                        <w:sz w:val="28"/>
                                        <w:szCs w:val="28"/>
                                        <w:rtl/>
                                        <w:lang w:bidi="ar-DZ"/>
                                      </w:rPr>
                                      <w:t>تذكروا ........................ بالأخلاق دوما نرتقي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Zone de texte 68"/>
                              <wps:cNvSpPr txBox="1"/>
                              <wps:spPr>
                                <a:xfrm>
                                  <a:off x="-58307" y="559173"/>
                                  <a:ext cx="1828800" cy="544749"/>
                                </a:xfrm>
                                <a:prstGeom prst="rect">
                                  <a:avLst/>
                                </a:prstGeom>
                                <a:noFill/>
                                <a:ln>
                                  <a:solidFill>
                                    <a:sysClr val="windowText" lastClr="000000"/>
                                  </a:solidFill>
                                </a:ln>
                                <a:effectLst/>
                              </wps:spPr>
                              <wps:txbx>
                                <w:txbxContent>
                                  <w:p w:rsidR="00B75135" w:rsidRPr="00417BD1" w:rsidRDefault="00B75135" w:rsidP="00B75135">
                                    <w:pPr>
                                      <w:bidi/>
                                      <w:jc w:val="right"/>
                                      <w:rPr>
                                        <w:rFonts w:ascii="29LT Azer" w:hAnsi="29LT Azer" w:cs="29LT Azer"/>
                                        <w:noProof/>
                                        <w:color w:val="00000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417BD1">
                                      <w:rPr>
                                        <w:rFonts w:hint="cs"/>
                                        <w:color w:val="000000"/>
                                        <w:sz w:val="44"/>
                                        <w:szCs w:val="44"/>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بالتوفيق دائما وأبدا</w:t>
                                    </w:r>
                                  </w:p>
                                  <w:p w:rsidR="00B75135" w:rsidRPr="00417BD1" w:rsidRDefault="00B75135" w:rsidP="00B75135">
                                    <w:pPr>
                                      <w:bidi/>
                                      <w:jc w:val="center"/>
                                      <w:rPr>
                                        <w:noProof/>
                                        <w:color w:val="000000"/>
                                        <w:sz w:val="72"/>
                                        <w:szCs w:val="7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InflateBottom">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655881" id="Groupe 65" o:spid="_x0000_s1091" style="position:absolute;left:0;text-align:left;margin-left:14.15pt;margin-top:8.1pt;width:505.85pt;height:89.15pt;z-index:251761664;mso-width-relative:margin;mso-height-relative:margin" coordorigin="-583,-285" coordsize="64240,1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">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66" o:spid="_x0000_s1092" type="#_x0000_t65" style="position:absolute;left:31653;top:-285;width:32004;height:37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pogMMA&#10;AADbAAAADwAAAGRycy9kb3ducmV2LnhtbESPQYvCMBSE7wv+h/AEb2uqhyLVKO6iIAq6VvH8tnm2&#10;ZZuX0sRa/70RFjwOM/MNM1t0phItNa60rGA0jEAQZ1aXnCs4n9afExDOI2usLJOCBzlYzHsfM0y0&#10;vfOR2tTnIkDYJaig8L5OpHRZQQbd0NbEwbvaxqAPssmlbvAe4KaS4yiKpcGSw0KBNX0XlP2lN6Ng&#10;5878dT3sj7tye9ms2tvyN69+lBr0u+UUhKfOv8P/7Y1WEMfw+hJ+gJ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EpogMMAAADbAAAADwAAAAAAAAAAAAAAAACYAgAAZHJzL2Rv&#10;d25yZXYueG1sUEsFBgAAAAAEAAQA9QAAAIgDAAAAAA==&#10;" adj="18000" fillcolor="window" strokecolor="windowText" strokeweight="1pt">
                        <v:textbox>
                          <w:txbxContent>
                            <w:p w:rsidR="00B75135" w:rsidRPr="006C576A" w:rsidRDefault="00B75135" w:rsidP="00B75135">
                              <w:pPr>
                                <w:jc w:val="center"/>
                                <w:rPr>
                                  <w:rFonts w:ascii="29LT Azer" w:hAnsi="29LT Azer" w:cs="29LT Azer"/>
                                  <w:sz w:val="28"/>
                                  <w:szCs w:val="28"/>
                                  <w:lang w:bidi="ar-DZ"/>
                                </w:rPr>
                              </w:pPr>
                              <w:r w:rsidRPr="006C576A">
                                <w:rPr>
                                  <w:rFonts w:ascii="29LT Azer" w:hAnsi="29LT Azer" w:cs="29LT Azer"/>
                                  <w:sz w:val="28"/>
                                  <w:szCs w:val="28"/>
                                  <w:rtl/>
                                  <w:lang w:bidi="ar-DZ"/>
                                </w:rPr>
                                <w:t>تذكروا ........................ بالأخلاق دوما نرتقي</w:t>
                              </w:r>
                            </w:p>
                          </w:txbxContent>
                        </v:textbox>
                      </v:shape>
                      <v:shapetype id="_x0000_t202" coordsize="21600,21600" o:spt="202" path="m,l,21600r21600,l21600,xe">
                        <v:stroke joinstyle="miter"/>
                        <v:path gradientshapeok="t" o:connecttype="rect"/>
                      </v:shapetype>
                      <v:shape id="Zone de texte 68" o:spid="_x0000_s1093" type="#_x0000_t202" style="position:absolute;left:-583;top:5591;width:18287;height:5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71Yr8A&#10;AADbAAAADwAAAGRycy9kb3ducmV2LnhtbERPyWrDMBC9F/oPYgK9NbJbMMGNEoyh0F4KdULPgzWx&#10;nVgjIale/r46FHJ8vH1/XMwoJvJhsKwg32YgiFurB+4UnE/vzzsQISJrHC2TgpUCHA+PD3sstZ35&#10;m6YmdiKFcChRQR+jK6UMbU8Gw9Y64sRdrDcYE/Sd1B7nFG5G+ZJlhTQ4cGro0VHdU3trfo2C19Ff&#10;u0+H7met8lBXYf2qsVHqabNUbyAiLfEu/nd/aAVFGpu+pB8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53vVivwAAANsAAAAPAAAAAAAAAAAAAAAAAJgCAABkcnMvZG93bnJl&#10;di54bWxQSwUGAAAAAAQABAD1AAAAhAMAAAAA&#10;" filled="f" strokecolor="windowText">
                        <v:textbox>
                          <w:txbxContent>
                            <w:p w:rsidR="00B75135" w:rsidRPr="00417BD1" w:rsidRDefault="00B75135" w:rsidP="00B75135">
                              <w:pPr>
                                <w:bidi/>
                                <w:jc w:val="right"/>
                                <w:rPr>
                                  <w:rFonts w:ascii="29LT Azer" w:hAnsi="29LT Azer" w:cs="29LT Azer"/>
                                  <w:noProof/>
                                  <w:color w:val="00000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417BD1">
                                <w:rPr>
                                  <w:rFonts w:hint="cs"/>
                                  <w:color w:val="000000"/>
                                  <w:sz w:val="44"/>
                                  <w:szCs w:val="44"/>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بالتوفيق دائما وأبدا</w:t>
                              </w:r>
                            </w:p>
                            <w:p w:rsidR="00B75135" w:rsidRPr="00417BD1" w:rsidRDefault="00B75135" w:rsidP="00B75135">
                              <w:pPr>
                                <w:bidi/>
                                <w:jc w:val="center"/>
                                <w:rPr>
                                  <w:noProof/>
                                  <w:color w:val="000000"/>
                                  <w:sz w:val="72"/>
                                  <w:szCs w:val="7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txbxContent>
                        </v:textbox>
                      </v:shape>
                    </v:group>
                  </w:pict>
                </mc:Fallback>
              </mc:AlternateContent>
            </w:r>
            <w:r w:rsidR="00132276" w:rsidRPr="00FB1AC4">
              <w:rPr>
                <w:rFonts w:ascii="29LT Azer" w:hAnsi="29LT Azer" w:cs="29LT Azer" w:hint="cs"/>
                <w:sz w:val="24"/>
                <w:szCs w:val="24"/>
                <w:rtl/>
                <w:lang w:bidi="ar-DZ"/>
              </w:rPr>
              <w:t xml:space="preserve">             </w:t>
            </w:r>
          </w:p>
          <w:p w:rsidR="00132276" w:rsidRDefault="00132276" w:rsidP="00132276">
            <w:pPr>
              <w:bidi/>
              <w:rPr>
                <w:rFonts w:ascii="29LT Azer" w:hAnsi="29LT Azer" w:cs="29LT Azer"/>
                <w:sz w:val="32"/>
                <w:szCs w:val="32"/>
                <w:rtl/>
                <w:lang w:bidi="ar-DZ"/>
              </w:rPr>
            </w:pPr>
          </w:p>
          <w:p w:rsidR="00132276" w:rsidRDefault="00132276" w:rsidP="00132276">
            <w:pPr>
              <w:bidi/>
              <w:rPr>
                <w:rFonts w:ascii="29LT Azer" w:hAnsi="29LT Azer" w:cs="29LT Azer"/>
                <w:sz w:val="32"/>
                <w:szCs w:val="32"/>
                <w:rtl/>
                <w:lang w:bidi="ar-DZ"/>
              </w:rPr>
            </w:pPr>
          </w:p>
          <w:p w:rsidR="00132276" w:rsidRPr="00BB208C" w:rsidRDefault="00132276" w:rsidP="00132276">
            <w:pPr>
              <w:bidi/>
              <w:rPr>
                <w:rFonts w:ascii="29LT Azer" w:hAnsi="29LT Azer" w:cs="29LT Azer"/>
                <w:sz w:val="32"/>
                <w:szCs w:val="32"/>
                <w:rtl/>
                <w:lang w:bidi="ar-DZ"/>
              </w:rPr>
            </w:pPr>
          </w:p>
          <w:p w:rsidR="00132276" w:rsidRDefault="00132276" w:rsidP="00132276">
            <w:pPr>
              <w:bidi/>
              <w:rPr>
                <w:rFonts w:ascii="29LT Azer" w:hAnsi="29LT Azer" w:cs="29LT Azer"/>
                <w:sz w:val="32"/>
                <w:szCs w:val="32"/>
                <w:rtl/>
                <w:lang w:bidi="ar-DZ"/>
              </w:rPr>
            </w:pPr>
          </w:p>
          <w:p w:rsidR="00132276" w:rsidRPr="00F637AE" w:rsidRDefault="00B75135" w:rsidP="00132276">
            <w:pPr>
              <w:bidi/>
              <w:rPr>
                <w:rFonts w:ascii="29LT Azer" w:hAnsi="29LT Azer" w:cs="29LT Azer"/>
                <w:sz w:val="24"/>
                <w:szCs w:val="24"/>
                <w:lang w:bidi="ar-DZ"/>
              </w:rPr>
            </w:pPr>
            <w:r w:rsidRPr="00B75135">
              <w:rPr>
                <w:rFonts w:ascii="Calibri" w:eastAsia="Calibri" w:hAnsi="Calibri" w:cs="Arial"/>
                <w:noProof/>
                <w:lang w:eastAsia="fr-FR"/>
              </w:rPr>
              <w:drawing>
                <wp:anchor distT="0" distB="0" distL="114300" distR="114300" simplePos="0" relativeHeight="251763712" behindDoc="0" locked="0" layoutInCell="1" allowOverlap="1" wp14:anchorId="443DE9CA" wp14:editId="163EB564">
                  <wp:simplePos x="0" y="0"/>
                  <wp:positionH relativeFrom="column">
                    <wp:posOffset>624332</wp:posOffset>
                  </wp:positionH>
                  <wp:positionV relativeFrom="paragraph">
                    <wp:posOffset>36195</wp:posOffset>
                  </wp:positionV>
                  <wp:extent cx="810508" cy="540000"/>
                  <wp:effectExtent l="0" t="0" r="8890" b="0"/>
                  <wp:wrapSquare wrapText="bothSides"/>
                  <wp:docPr id="69" name="Image 69" descr="C:\Users\youcef\Downloads\سمايل.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oucef\Downloads\سمايل.jpg"/>
                          <pic:cNvPicPr>
                            <a:picLocks noChangeAspect="1" noChangeArrowheads="1"/>
                          </pic:cNvPicPr>
                        </pic:nvPicPr>
                        <pic:blipFill>
                          <a:blip r:embed="rId17"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810508" cy="540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29LT Azer" w:hAnsi="29LT Azer" w:cs="29LT Azer"/>
                <w:noProof/>
                <w:sz w:val="24"/>
                <w:szCs w:val="24"/>
                <w:lang w:eastAsia="fr-FR"/>
              </w:rPr>
              <mc:AlternateContent>
                <mc:Choice Requires="wps">
                  <w:drawing>
                    <wp:anchor distT="0" distB="0" distL="114300" distR="114300" simplePos="0" relativeHeight="251758592" behindDoc="0" locked="0" layoutInCell="1" allowOverlap="1" wp14:anchorId="25D8B27F" wp14:editId="05447D4B">
                      <wp:simplePos x="0" y="0"/>
                      <wp:positionH relativeFrom="column">
                        <wp:posOffset>3002915</wp:posOffset>
                      </wp:positionH>
                      <wp:positionV relativeFrom="paragraph">
                        <wp:posOffset>307340</wp:posOffset>
                      </wp:positionV>
                      <wp:extent cx="1219200" cy="361950"/>
                      <wp:effectExtent l="0" t="0" r="19050" b="19050"/>
                      <wp:wrapNone/>
                      <wp:docPr id="1481" name="Rectangle à coins arrondis 1481"/>
                      <wp:cNvGraphicFramePr/>
                      <a:graphic xmlns:a="http://schemas.openxmlformats.org/drawingml/2006/main">
                        <a:graphicData uri="http://schemas.microsoft.com/office/word/2010/wordprocessingShape">
                          <wps:wsp>
                            <wps:cNvSpPr/>
                            <wps:spPr>
                              <a:xfrm>
                                <a:off x="0" y="0"/>
                                <a:ext cx="1219200" cy="361950"/>
                              </a:xfrm>
                              <a:prstGeom prst="roundRect">
                                <a:avLst/>
                              </a:prstGeom>
                              <a:solidFill>
                                <a:sysClr val="window" lastClr="FFFFFF"/>
                              </a:solidFill>
                              <a:ln w="25400" cap="flat" cmpd="sng" algn="ctr">
                                <a:solidFill>
                                  <a:sysClr val="windowText" lastClr="000000"/>
                                </a:solidFill>
                                <a:prstDash val="solid"/>
                              </a:ln>
                              <a:effectLst/>
                            </wps:spPr>
                            <wps:txbx>
                              <w:txbxContent>
                                <w:p w:rsidR="00132276" w:rsidRPr="008D3A9E" w:rsidRDefault="00132276" w:rsidP="00132276">
                                  <w:pPr>
                                    <w:jc w:val="center"/>
                                    <w:rPr>
                                      <w:rFonts w:ascii="29LT Azer" w:hAnsi="29LT Azer" w:cs="29LT Azer"/>
                                      <w:sz w:val="28"/>
                                      <w:szCs w:val="28"/>
                                      <w:lang w:bidi="ar-DZ"/>
                                    </w:rPr>
                                  </w:pPr>
                                  <w:r w:rsidRPr="008D3A9E">
                                    <w:rPr>
                                      <w:rFonts w:ascii="29LT Azer" w:hAnsi="29LT Azer" w:cs="29LT Azer"/>
                                      <w:sz w:val="28"/>
                                      <w:szCs w:val="28"/>
                                      <w:rtl/>
                                      <w:lang w:bidi="ar-DZ"/>
                                    </w:rPr>
                                    <w:t xml:space="preserve">الصفحة </w:t>
                                  </w:r>
                                  <w:r>
                                    <w:rPr>
                                      <w:rFonts w:ascii="29LT Azer" w:hAnsi="29LT Azer" w:cs="29LT Azer" w:hint="cs"/>
                                      <w:sz w:val="28"/>
                                      <w:szCs w:val="28"/>
                                      <w:rtl/>
                                      <w:lang w:bidi="ar-DZ"/>
                                    </w:rPr>
                                    <w:t>2</w:t>
                                  </w:r>
                                  <w:r w:rsidRPr="008D3A9E">
                                    <w:rPr>
                                      <w:rFonts w:ascii="29LT Azer" w:hAnsi="29LT Azer" w:cs="29LT Azer"/>
                                      <w:sz w:val="28"/>
                                      <w:szCs w:val="28"/>
                                      <w:rtl/>
                                      <w:lang w:bidi="ar-DZ"/>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D8B27F" id="Rectangle à coins arrondis 1481" o:spid="_x0000_s1094" style="position:absolute;left:0;text-align:left;margin-left:236.45pt;margin-top:24.2pt;width:96pt;height:28.5pt;z-index:251758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" fillcolor="window" strokecolor="windowText" strokeweight="2pt">
                      <v:textbox>
                        <w:txbxContent>
                          <w:p w:rsidR="00132276" w:rsidRPr="008D3A9E" w:rsidRDefault="00132276" w:rsidP="00132276">
                            <w:pPr>
                              <w:jc w:val="center"/>
                              <w:rPr>
                                <w:rFonts w:ascii="29LT Azer" w:hAnsi="29LT Azer" w:cs="29LT Azer"/>
                                <w:sz w:val="28"/>
                                <w:szCs w:val="28"/>
                                <w:lang w:bidi="ar-DZ"/>
                              </w:rPr>
                            </w:pPr>
                            <w:r w:rsidRPr="008D3A9E">
                              <w:rPr>
                                <w:rFonts w:ascii="29LT Azer" w:hAnsi="29LT Azer" w:cs="29LT Azer"/>
                                <w:sz w:val="28"/>
                                <w:szCs w:val="28"/>
                                <w:rtl/>
                                <w:lang w:bidi="ar-DZ"/>
                              </w:rPr>
                              <w:t xml:space="preserve">الصفحة </w:t>
                            </w:r>
                            <w:r>
                              <w:rPr>
                                <w:rFonts w:ascii="29LT Azer" w:hAnsi="29LT Azer" w:cs="29LT Azer" w:hint="cs"/>
                                <w:sz w:val="28"/>
                                <w:szCs w:val="28"/>
                                <w:rtl/>
                                <w:lang w:bidi="ar-DZ"/>
                              </w:rPr>
                              <w:t>2</w:t>
                            </w:r>
                            <w:r w:rsidRPr="008D3A9E">
                              <w:rPr>
                                <w:rFonts w:ascii="29LT Azer" w:hAnsi="29LT Azer" w:cs="29LT Azer"/>
                                <w:sz w:val="28"/>
                                <w:szCs w:val="28"/>
                                <w:rtl/>
                                <w:lang w:bidi="ar-DZ"/>
                              </w:rPr>
                              <w:t>/2</w:t>
                            </w:r>
                          </w:p>
                        </w:txbxContent>
                      </v:textbox>
                    </v:roundrect>
                  </w:pict>
                </mc:Fallback>
              </mc:AlternateContent>
            </w:r>
            <w:r w:rsidR="00132276" w:rsidRPr="00DB7A83">
              <w:rPr>
                <w:rFonts w:ascii="Calibri" w:eastAsia="Calibri" w:hAnsi="Calibri" w:cs="Arial"/>
                <w:noProof/>
                <w:lang w:eastAsia="fr-FR"/>
              </w:rPr>
              <mc:AlternateContent>
                <mc:Choice Requires="wpg">
                  <w:drawing>
                    <wp:anchor distT="0" distB="0" distL="114300" distR="114300" simplePos="0" relativeHeight="251759616" behindDoc="0" locked="0" layoutInCell="1" allowOverlap="1" wp14:anchorId="1F0F5044" wp14:editId="29870796">
                      <wp:simplePos x="0" y="0"/>
                      <wp:positionH relativeFrom="column">
                        <wp:posOffset>473075</wp:posOffset>
                      </wp:positionH>
                      <wp:positionV relativeFrom="paragraph">
                        <wp:posOffset>2014220</wp:posOffset>
                      </wp:positionV>
                      <wp:extent cx="6441288" cy="924041"/>
                      <wp:effectExtent l="0" t="0" r="17145" b="28575"/>
                      <wp:wrapNone/>
                      <wp:docPr id="71" name="Groupe 71"/>
                      <wp:cNvGraphicFramePr/>
                      <a:graphic xmlns:a="http://schemas.openxmlformats.org/drawingml/2006/main">
                        <a:graphicData uri="http://schemas.microsoft.com/office/word/2010/wordprocessingGroup">
                          <wpg:wgp>
                            <wpg:cNvGrpSpPr/>
                            <wpg:grpSpPr>
                              <a:xfrm>
                                <a:off x="0" y="0"/>
                                <a:ext cx="6441288" cy="924041"/>
                                <a:chOff x="-76054" y="17800"/>
                                <a:chExt cx="6441824" cy="924130"/>
                              </a:xfrm>
                            </wpg:grpSpPr>
                            <wps:wsp>
                              <wps:cNvPr id="72" name="Carré corné 72"/>
                              <wps:cNvSpPr/>
                              <wps:spPr>
                                <a:xfrm>
                                  <a:off x="3165370" y="17800"/>
                                  <a:ext cx="3200400" cy="379379"/>
                                </a:xfrm>
                                <a:prstGeom prst="foldedCorner">
                                  <a:avLst/>
                                </a:prstGeom>
                                <a:solidFill>
                                  <a:sysClr val="window" lastClr="FFFFFF"/>
                                </a:solidFill>
                                <a:ln w="12700" cap="flat" cmpd="sng" algn="ctr">
                                  <a:solidFill>
                                    <a:sysClr val="windowText" lastClr="000000"/>
                                  </a:solidFill>
                                  <a:prstDash val="solid"/>
                                </a:ln>
                                <a:effectLst/>
                              </wps:spPr>
                              <wps:txbx>
                                <w:txbxContent>
                                  <w:p w:rsidR="00132276" w:rsidRPr="006C576A" w:rsidRDefault="00132276" w:rsidP="00132276">
                                    <w:pPr>
                                      <w:jc w:val="center"/>
                                      <w:rPr>
                                        <w:rFonts w:ascii="29LT Azer" w:hAnsi="29LT Azer" w:cs="29LT Azer"/>
                                        <w:sz w:val="28"/>
                                        <w:szCs w:val="28"/>
                                        <w:lang w:bidi="ar-DZ"/>
                                      </w:rPr>
                                    </w:pPr>
                                    <w:r w:rsidRPr="006C576A">
                                      <w:rPr>
                                        <w:rFonts w:ascii="29LT Azer" w:hAnsi="29LT Azer" w:cs="29LT Azer"/>
                                        <w:sz w:val="28"/>
                                        <w:szCs w:val="28"/>
                                        <w:rtl/>
                                        <w:lang w:bidi="ar-DZ"/>
                                      </w:rPr>
                                      <w:t>تذكروا ........................ بالأخلاق دوما نرتقي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Zone de texte 74"/>
                              <wps:cNvSpPr txBox="1"/>
                              <wps:spPr>
                                <a:xfrm>
                                  <a:off x="-76054" y="397181"/>
                                  <a:ext cx="1828800" cy="544749"/>
                                </a:xfrm>
                                <a:prstGeom prst="rect">
                                  <a:avLst/>
                                </a:prstGeom>
                                <a:noFill/>
                                <a:ln>
                                  <a:solidFill>
                                    <a:sysClr val="windowText" lastClr="000000"/>
                                  </a:solidFill>
                                </a:ln>
                                <a:effectLst/>
                              </wps:spPr>
                              <wps:txbx>
                                <w:txbxContent>
                                  <w:p w:rsidR="00132276" w:rsidRPr="00417BD1" w:rsidRDefault="00132276" w:rsidP="00132276">
                                    <w:pPr>
                                      <w:bidi/>
                                      <w:jc w:val="right"/>
                                      <w:rPr>
                                        <w:rFonts w:ascii="29LT Azer" w:hAnsi="29LT Azer" w:cs="29LT Azer"/>
                                        <w:noProof/>
                                        <w:color w:val="00000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417BD1">
                                      <w:rPr>
                                        <w:rFonts w:hint="cs"/>
                                        <w:color w:val="000000"/>
                                        <w:sz w:val="44"/>
                                        <w:szCs w:val="44"/>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بالتوفيق دائما وأبدا</w:t>
                                    </w:r>
                                  </w:p>
                                  <w:p w:rsidR="00132276" w:rsidRPr="00417BD1" w:rsidRDefault="00132276" w:rsidP="00132276">
                                    <w:pPr>
                                      <w:bidi/>
                                      <w:jc w:val="center"/>
                                      <w:rPr>
                                        <w:noProof/>
                                        <w:color w:val="000000"/>
                                        <w:sz w:val="72"/>
                                        <w:szCs w:val="7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InflateBottom">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0F5044" id="Groupe 71" o:spid="_x0000_s1095" style="position:absolute;left:0;text-align:left;margin-left:37.25pt;margin-top:158.6pt;width:507.2pt;height:72.75pt;z-index:251759616;mso-width-relative:margin;mso-height-relative:margin" coordorigin="-760,178" coordsize="64418,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">
                      <v:shape id="Carré corné 72" o:spid="_x0000_s1096" type="#_x0000_t65" style="position:absolute;left:31653;top:178;width:32004;height:37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j4XsUA&#10;AADbAAAADwAAAGRycy9kb3ducmV2LnhtbESPQWvCQBSE7wX/w/KE3ppNc2hLdBUrFkKF2qTi+Zl9&#10;JsHs25BdY/rvu0LB4zAz3zDz5WhaMVDvGssKnqMYBHFpdcOVgv3Px9MbCOeRNbaWScEvOVguJg9z&#10;TLW9ck5D4SsRIOxSVFB736VSurImgy6yHXHwTrY36IPsK6l7vAa4aWUSxy/SYMNhocaO1jWV5+Ji&#10;FGzdnt9Pu69823wess1wWR2r9lupx+m4moHwNPp7+L+daQWvCdy+hB8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PhexQAAANsAAAAPAAAAAAAAAAAAAAAAAJgCAABkcnMv&#10;ZG93bnJldi54bWxQSwUGAAAAAAQABAD1AAAAigMAAAAA&#10;" adj="18000" fillcolor="window" strokecolor="windowText" strokeweight="1pt">
                        <v:textbox>
                          <w:txbxContent>
                            <w:p w:rsidR="00132276" w:rsidRPr="006C576A" w:rsidRDefault="00132276" w:rsidP="00132276">
                              <w:pPr>
                                <w:jc w:val="center"/>
                                <w:rPr>
                                  <w:rFonts w:ascii="29LT Azer" w:hAnsi="29LT Azer" w:cs="29LT Azer"/>
                                  <w:sz w:val="28"/>
                                  <w:szCs w:val="28"/>
                                  <w:lang w:bidi="ar-DZ"/>
                                </w:rPr>
                              </w:pPr>
                              <w:r w:rsidRPr="006C576A">
                                <w:rPr>
                                  <w:rFonts w:ascii="29LT Azer" w:hAnsi="29LT Azer" w:cs="29LT Azer"/>
                                  <w:sz w:val="28"/>
                                  <w:szCs w:val="28"/>
                                  <w:rtl/>
                                  <w:lang w:bidi="ar-DZ"/>
                                </w:rPr>
                                <w:t>تذكروا ........................ بالأخلاق دوما نرتقي</w:t>
                              </w:r>
                            </w:p>
                          </w:txbxContent>
                        </v:textbox>
                      </v:shape>
                      <v:shape id="Zone de texte 74" o:spid="_x0000_s1097" type="#_x0000_t202" style="position:absolute;left:-760;top:3971;width:18287;height:5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pusIA&#10;AADbAAAADwAAAGRycy9kb3ducmV2LnhtbESPQWvCQBSE7wX/w/IEb3WjlirRVUKgoJdC0+L5kX0m&#10;0ezbZXeryb/vFgo9DjPzDbM7DKYXd/Khs6xgMc9AENdWd9wo+Pp8e96ACBFZY2+ZFIwU4LCfPO0w&#10;1/bBH3SvYiMShEOOCtoYXS5lqFsyGObWESfvYr3BmKRvpPb4SHDTy2WWvUqDHaeFFh2VLdW36tso&#10;WPX+2pwcuvNYLEJZhPG9xEqp2XQotiAiDfE//Nc+agXrF/j9kn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Smm6wgAAANsAAAAPAAAAAAAAAAAAAAAAAJgCAABkcnMvZG93&#10;bnJldi54bWxQSwUGAAAAAAQABAD1AAAAhwMAAAAA&#10;" filled="f" strokecolor="windowText">
                        <v:textbox>
                          <w:txbxContent>
                            <w:p w:rsidR="00132276" w:rsidRPr="00417BD1" w:rsidRDefault="00132276" w:rsidP="00132276">
                              <w:pPr>
                                <w:bidi/>
                                <w:jc w:val="right"/>
                                <w:rPr>
                                  <w:rFonts w:ascii="29LT Azer" w:hAnsi="29LT Azer" w:cs="29LT Azer"/>
                                  <w:noProof/>
                                  <w:color w:val="00000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417BD1">
                                <w:rPr>
                                  <w:rFonts w:hint="cs"/>
                                  <w:color w:val="000000"/>
                                  <w:sz w:val="44"/>
                                  <w:szCs w:val="44"/>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بالتوفيق دائما وأبدا</w:t>
                              </w:r>
                            </w:p>
                            <w:p w:rsidR="00132276" w:rsidRPr="00417BD1" w:rsidRDefault="00132276" w:rsidP="00132276">
                              <w:pPr>
                                <w:bidi/>
                                <w:jc w:val="center"/>
                                <w:rPr>
                                  <w:noProof/>
                                  <w:color w:val="000000"/>
                                  <w:sz w:val="72"/>
                                  <w:szCs w:val="7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txbxContent>
                        </v:textbox>
                      </v:shape>
                    </v:group>
                  </w:pict>
                </mc:Fallback>
              </mc:AlternateContent>
            </w:r>
          </w:p>
        </w:tc>
      </w:tr>
    </w:tbl>
    <w:p w:rsidR="00132276" w:rsidRPr="00132276" w:rsidRDefault="00F22CEC" w:rsidP="00132276">
      <w:pPr>
        <w:bidi/>
        <w:rPr>
          <w:rFonts w:ascii="29LT Azer" w:hAnsi="29LT Azer" w:cs="29LT Azer"/>
          <w:sz w:val="24"/>
          <w:szCs w:val="24"/>
          <w:u w:val="double"/>
          <w:rtl/>
        </w:rPr>
      </w:pPr>
      <w:r>
        <w:rPr>
          <w:rFonts w:ascii="29LT Azer" w:hAnsi="29LT Azer" w:cs="29LT Azer" w:hint="cs"/>
          <w:sz w:val="24"/>
          <w:szCs w:val="24"/>
          <w:rtl/>
        </w:rPr>
        <w:t>ا</w:t>
      </w:r>
      <w:r w:rsidRPr="001B6C79">
        <w:rPr>
          <w:rFonts w:ascii="29LT Azer" w:hAnsi="29LT Azer" w:cs="29LT Azer" w:hint="cs"/>
          <w:sz w:val="24"/>
          <w:szCs w:val="24"/>
          <w:u w:val="double"/>
          <w:rtl/>
        </w:rPr>
        <w:t xml:space="preserve">لوضعية </w:t>
      </w:r>
      <w:proofErr w:type="spellStart"/>
      <w:proofErr w:type="gramStart"/>
      <w:r w:rsidRPr="001B6C79">
        <w:rPr>
          <w:rFonts w:ascii="29LT Azer" w:hAnsi="29LT Azer" w:cs="29LT Azer" w:hint="cs"/>
          <w:sz w:val="24"/>
          <w:szCs w:val="24"/>
          <w:u w:val="double"/>
          <w:rtl/>
        </w:rPr>
        <w:t>الإدماجية</w:t>
      </w:r>
      <w:proofErr w:type="spellEnd"/>
      <w:r w:rsidRPr="001B6C79">
        <w:rPr>
          <w:rFonts w:ascii="29LT Azer" w:hAnsi="29LT Azer" w:cs="29LT Azer" w:hint="cs"/>
          <w:sz w:val="24"/>
          <w:szCs w:val="24"/>
          <w:u w:val="double"/>
          <w:rtl/>
        </w:rPr>
        <w:t xml:space="preserve"> :</w:t>
      </w:r>
      <w:proofErr w:type="gramEnd"/>
      <w:r w:rsidRPr="001B6C79">
        <w:rPr>
          <w:rFonts w:ascii="29LT Azer" w:hAnsi="29LT Azer" w:cs="29LT Azer" w:hint="cs"/>
          <w:sz w:val="24"/>
          <w:szCs w:val="24"/>
          <w:u w:val="double"/>
          <w:rtl/>
        </w:rPr>
        <w:t xml:space="preserve"> ( ش ت م 2023 مع الإضافة ) ( 08 نقاط )</w:t>
      </w:r>
    </w:p>
    <w:p w:rsidR="008C10F9" w:rsidRPr="008C10F9" w:rsidRDefault="008C10F9" w:rsidP="008C10F9">
      <w:pPr>
        <w:bidi/>
        <w:rPr>
          <w:rFonts w:ascii="29LT Azer" w:hAnsi="29LT Azer" w:cs="29LT Azer"/>
          <w:sz w:val="24"/>
          <w:szCs w:val="24"/>
        </w:rPr>
      </w:pPr>
    </w:p>
    <w:sectPr w:rsidR="008C10F9" w:rsidRPr="008C10F9" w:rsidSect="008C10F9">
      <w:pgSz w:w="11906" w:h="16838"/>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29LT Azer">
    <w:panose1 w:val="00000500000000000000"/>
    <w:charset w:val="00"/>
    <w:family w:val="auto"/>
    <w:pitch w:val="variable"/>
    <w:sig w:usb0="00002007" w:usb1="00000000" w:usb2="00000008" w:usb3="00000000" w:csb0="000000D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A6E81"/>
    <w:multiLevelType w:val="hybridMultilevel"/>
    <w:tmpl w:val="7418270C"/>
    <w:lvl w:ilvl="0" w:tplc="73AE752C">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48CE3D1A"/>
    <w:multiLevelType w:val="hybridMultilevel"/>
    <w:tmpl w:val="89146CC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4914369C"/>
    <w:multiLevelType w:val="hybridMultilevel"/>
    <w:tmpl w:val="94B6891E"/>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0F9"/>
    <w:rsid w:val="000604E0"/>
    <w:rsid w:val="00076081"/>
    <w:rsid w:val="000A35B6"/>
    <w:rsid w:val="000B28A8"/>
    <w:rsid w:val="000C61B8"/>
    <w:rsid w:val="000D0E05"/>
    <w:rsid w:val="000D6A56"/>
    <w:rsid w:val="000E40F3"/>
    <w:rsid w:val="001146FA"/>
    <w:rsid w:val="00121210"/>
    <w:rsid w:val="00132276"/>
    <w:rsid w:val="001B6C79"/>
    <w:rsid w:val="00203E81"/>
    <w:rsid w:val="00227FC1"/>
    <w:rsid w:val="002360CE"/>
    <w:rsid w:val="00267CB7"/>
    <w:rsid w:val="00311628"/>
    <w:rsid w:val="00315528"/>
    <w:rsid w:val="00364742"/>
    <w:rsid w:val="003929F6"/>
    <w:rsid w:val="003D48C5"/>
    <w:rsid w:val="00446DE4"/>
    <w:rsid w:val="004B579F"/>
    <w:rsid w:val="004D7793"/>
    <w:rsid w:val="005157B6"/>
    <w:rsid w:val="005401DA"/>
    <w:rsid w:val="005E751B"/>
    <w:rsid w:val="006613AD"/>
    <w:rsid w:val="006A1637"/>
    <w:rsid w:val="006B1ADC"/>
    <w:rsid w:val="006B32CF"/>
    <w:rsid w:val="006F3B7F"/>
    <w:rsid w:val="007424D7"/>
    <w:rsid w:val="00783572"/>
    <w:rsid w:val="00813C80"/>
    <w:rsid w:val="008141E4"/>
    <w:rsid w:val="0088347C"/>
    <w:rsid w:val="008A4136"/>
    <w:rsid w:val="008C10F9"/>
    <w:rsid w:val="008D3A9E"/>
    <w:rsid w:val="00943737"/>
    <w:rsid w:val="00A9367B"/>
    <w:rsid w:val="00AA1C68"/>
    <w:rsid w:val="00AC2800"/>
    <w:rsid w:val="00B32933"/>
    <w:rsid w:val="00B42AA5"/>
    <w:rsid w:val="00B557FA"/>
    <w:rsid w:val="00B70BD5"/>
    <w:rsid w:val="00B75135"/>
    <w:rsid w:val="00BB208C"/>
    <w:rsid w:val="00C20DE3"/>
    <w:rsid w:val="00C64EED"/>
    <w:rsid w:val="00CA3F10"/>
    <w:rsid w:val="00D52D43"/>
    <w:rsid w:val="00D70490"/>
    <w:rsid w:val="00DB17D4"/>
    <w:rsid w:val="00DB7A83"/>
    <w:rsid w:val="00DF6F5F"/>
    <w:rsid w:val="00E278A9"/>
    <w:rsid w:val="00EB72E5"/>
    <w:rsid w:val="00ED2AE4"/>
    <w:rsid w:val="00EE19D2"/>
    <w:rsid w:val="00EF05BC"/>
    <w:rsid w:val="00F00DB9"/>
    <w:rsid w:val="00F01293"/>
    <w:rsid w:val="00F22CEC"/>
    <w:rsid w:val="00F24E03"/>
    <w:rsid w:val="00F637AE"/>
    <w:rsid w:val="00F934A8"/>
    <w:rsid w:val="00FB1AC4"/>
    <w:rsid w:val="00FC04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229A1C-7C1A-4F87-A1C6-83EAE0BAC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Pr>
      <w:rFonts w:asciiTheme="majorHAnsi" w:eastAsiaTheme="majorEastAsia" w:hAnsiTheme="majorHAnsi" w:cstheme="majorBidi"/>
      <w:i/>
      <w:iCs/>
      <w:color w:val="4F81BD" w:themeColor="accent1"/>
      <w:spacing w:val="15"/>
      <w:sz w:val="24"/>
      <w:szCs w:val="24"/>
    </w:rPr>
  </w:style>
  <w:style w:type="character" w:styleId="Emphaseple">
    <w:name w:val="Subtle Emphasis"/>
    <w:basedOn w:val="Policepardfaut"/>
    <w:uiPriority w:val="19"/>
    <w:qFormat/>
    <w:rPr>
      <w:i/>
      <w:iCs/>
      <w:color w:val="808080" w:themeColor="text1" w:themeTint="7F"/>
    </w:rPr>
  </w:style>
  <w:style w:type="character" w:styleId="Accentuation">
    <w:name w:val="Emphasis"/>
    <w:basedOn w:val="Policepardfaut"/>
    <w:uiPriority w:val="20"/>
    <w:qFormat/>
    <w:rPr>
      <w:i/>
      <w:iCs/>
    </w:rPr>
  </w:style>
  <w:style w:type="character" w:styleId="Emphaseintense">
    <w:name w:val="Intense Emphasis"/>
    <w:basedOn w:val="Policepardfaut"/>
    <w:uiPriority w:val="21"/>
    <w:qFormat/>
    <w:rPr>
      <w:b/>
      <w:bCs/>
      <w:i/>
      <w:iCs/>
      <w:color w:val="4F81BD" w:themeColor="accent1"/>
    </w:rPr>
  </w:style>
  <w:style w:type="character" w:styleId="lev">
    <w:name w:val="Strong"/>
    <w:basedOn w:val="Policepardfaut"/>
    <w:uiPriority w:val="22"/>
    <w:qFormat/>
    <w:rPr>
      <w:b/>
      <w:bCs/>
    </w:rPr>
  </w:style>
  <w:style w:type="paragraph" w:styleId="Citation">
    <w:name w:val="Quote"/>
    <w:basedOn w:val="Normal"/>
    <w:next w:val="Normal"/>
    <w:link w:val="CitationCar"/>
    <w:uiPriority w:val="29"/>
    <w:qFormat/>
    <w:rPr>
      <w:i/>
      <w:iCs/>
      <w:color w:val="000000" w:themeColor="text1"/>
    </w:rPr>
  </w:style>
  <w:style w:type="character" w:customStyle="1" w:styleId="CitationCar">
    <w:name w:val="Citation Car"/>
    <w:basedOn w:val="Policepardfaut"/>
    <w:link w:val="Citation"/>
    <w:uiPriority w:val="29"/>
    <w:rPr>
      <w:i/>
      <w:iCs/>
      <w:color w:val="000000" w:themeColor="text1"/>
    </w:rPr>
  </w:style>
  <w:style w:type="paragraph" w:styleId="Citationintense">
    <w:name w:val="Intense Quote"/>
    <w:basedOn w:val="Normal"/>
    <w:next w:val="Normal"/>
    <w:link w:val="Citationintense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Pr>
      <w:b/>
      <w:bCs/>
      <w:i/>
      <w:iCs/>
      <w:color w:val="4F81BD" w:themeColor="accent1"/>
    </w:rPr>
  </w:style>
  <w:style w:type="character" w:styleId="Rfrenceple">
    <w:name w:val="Subtle Reference"/>
    <w:basedOn w:val="Policepardfaut"/>
    <w:uiPriority w:val="31"/>
    <w:qFormat/>
    <w:rPr>
      <w:smallCaps/>
      <w:color w:val="C0504D" w:themeColor="accent2"/>
      <w:u w:val="single"/>
    </w:rPr>
  </w:style>
  <w:style w:type="character" w:styleId="Rfrenceintense">
    <w:name w:val="Intense Reference"/>
    <w:basedOn w:val="Policepardfaut"/>
    <w:uiPriority w:val="32"/>
    <w:qFormat/>
    <w:rPr>
      <w:b/>
      <w:bCs/>
      <w:smallCaps/>
      <w:color w:val="C0504D" w:themeColor="accent2"/>
      <w:spacing w:val="5"/>
      <w:u w:val="single"/>
    </w:rPr>
  </w:style>
  <w:style w:type="character" w:styleId="Titredulivre">
    <w:name w:val="Book Title"/>
    <w:basedOn w:val="Policepardfaut"/>
    <w:uiPriority w:val="33"/>
    <w:qFormat/>
    <w:rPr>
      <w:b/>
      <w:bCs/>
      <w:smallCaps/>
      <w:spacing w:val="5"/>
    </w:rPr>
  </w:style>
  <w:style w:type="paragraph" w:styleId="Paragraphedeliste">
    <w:name w:val="List Paragraph"/>
    <w:basedOn w:val="Normal"/>
    <w:uiPriority w:val="34"/>
    <w:qFormat/>
    <w:pPr>
      <w:ind w:left="720"/>
      <w:contextualSpacing/>
    </w:pPr>
  </w:style>
  <w:style w:type="character" w:styleId="Lienhypertexte">
    <w:name w:val="Hyperlink"/>
    <w:basedOn w:val="Policepardfaut"/>
    <w:uiPriority w:val="99"/>
    <w:unhideWhenUsed/>
    <w:rPr>
      <w:color w:val="0000FF" w:themeColor="hyperlink"/>
      <w:u w:val="single"/>
    </w:rPr>
  </w:style>
  <w:style w:type="character" w:styleId="Lienhypertextesuivivisit">
    <w:name w:val="FollowedHyperlink"/>
    <w:basedOn w:val="Policepardfaut"/>
    <w:uiPriority w:val="99"/>
    <w:unhideWhenUsed/>
    <w:rPr>
      <w:color w:val="800080" w:themeColor="followedHyperlink"/>
      <w:u w:val="single"/>
    </w:rPr>
  </w:style>
  <w:style w:type="table" w:styleId="Grilledutableau">
    <w:name w:val="Table Grid"/>
    <w:basedOn w:val="TableauNormal"/>
    <w:uiPriority w:val="59"/>
    <w:rsid w:val="008C10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dmath">
    <w:name w:val="Gdmath"/>
    <w:basedOn w:val="Normal"/>
    <w:link w:val="GdmathCar"/>
    <w:rsid w:val="00F00DB9"/>
    <w:pPr>
      <w:bidi/>
      <w:spacing w:after="0" w:line="240" w:lineRule="auto"/>
    </w:pPr>
    <w:rPr>
      <w:rFonts w:ascii="Times New Roman" w:hAnsi="Times New Roman" w:cs="Times New Roman"/>
      <w:color w:val="000000"/>
      <w:sz w:val="24"/>
      <w:szCs w:val="24"/>
    </w:rPr>
  </w:style>
  <w:style w:type="character" w:customStyle="1" w:styleId="GdmathCar">
    <w:name w:val="Gdmath Car"/>
    <w:basedOn w:val="Policepardfaut"/>
    <w:link w:val="Gdmath"/>
    <w:rsid w:val="00F00DB9"/>
    <w:rPr>
      <w:rFonts w:ascii="Times New Roman" w:hAnsi="Times New Roman" w:cs="Times New Roman"/>
      <w:color w:val="000000"/>
      <w:sz w:val="24"/>
      <w:szCs w:val="24"/>
    </w:rPr>
  </w:style>
  <w:style w:type="paragraph" w:styleId="Textedebulles">
    <w:name w:val="Balloon Text"/>
    <w:basedOn w:val="Normal"/>
    <w:link w:val="TextedebullesCar"/>
    <w:uiPriority w:val="99"/>
    <w:semiHidden/>
    <w:unhideWhenUsed/>
    <w:rsid w:val="00A9367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9367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wmf"/><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2.wdp"/><Relationship Id="rId5" Type="http://schemas.openxmlformats.org/officeDocument/2006/relationships/image" Target="media/image1.png"/><Relationship Id="rId15" Type="http://schemas.openxmlformats.org/officeDocument/2006/relationships/image" Target="media/image5.wmf"/><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6\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 2010 look</Template>
  <TotalTime>1388</TotalTime>
  <Pages>3</Pages>
  <Words>555</Words>
  <Characters>3058</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youcef</dc:creator>
  <cp:keywords/>
  <dc:description/>
  <cp:lastModifiedBy>youcef</cp:lastModifiedBy>
  <cp:revision>55</cp:revision>
  <cp:lastPrinted>2024-02-28T19:58:00Z</cp:lastPrinted>
  <dcterms:created xsi:type="dcterms:W3CDTF">2024-02-21T18:56:00Z</dcterms:created>
  <dcterms:modified xsi:type="dcterms:W3CDTF">2024-02-28T20:00:00Z</dcterms:modified>
</cp:coreProperties>
</file>
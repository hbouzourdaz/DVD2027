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62A" w:rsidRPr="00063086" w:rsidRDefault="0056562A" w:rsidP="0056562A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630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:4 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اختبار الثلاثي الثاني في مادة العلوم الفيزيائية والتكنولوجية</w:t>
      </w:r>
      <w:r w:rsidRPr="000630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المدة:1سا30د</w:t>
      </w:r>
    </w:p>
    <w:p w:rsidR="0056562A" w:rsidRDefault="0056562A" w:rsidP="0056562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6562A" w:rsidRPr="00817AC3" w:rsidRDefault="0056562A" w:rsidP="0056562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17AC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التمرين الأول 06 </w:t>
      </w:r>
      <w:r w:rsidRPr="00817AC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نقاط:</w:t>
      </w:r>
    </w:p>
    <w:p w:rsidR="0056562A" w:rsidRPr="00817AC3" w:rsidRDefault="0056562A" w:rsidP="0056562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في مخبر العلوم الفيزيائية يوجد على طاولة تلميذ ما يلي:</w:t>
      </w:r>
    </w:p>
    <w:p w:rsidR="0056562A" w:rsidRPr="00817AC3" w:rsidRDefault="0056562A" w:rsidP="0056562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مصباحان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متماثلان وعاءان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للتحليل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الكهربائي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عمودان كهربائيان، قاطعة، أسلاك توصيل،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قارورتان إحداهما تحتوي على محلول 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DC7E4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والثانية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بها محلول 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DC7E4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أحد المحلولين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شاردي والأخر جزيئي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56562A" w:rsidRPr="00817AC3" w:rsidRDefault="0056562A" w:rsidP="0056562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يمكن 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للتلميذ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التمييز بين المحلول الشاردي والمحلول الجزيئي؟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دعم إجابتك بمخطط كهربائي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6562A" w:rsidRPr="00817AC3" w:rsidRDefault="0056562A" w:rsidP="0056562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إذا علمت أن المحلول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الشار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د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هو محلول كلور الحديد الثنائي:</w:t>
      </w:r>
    </w:p>
    <w:p w:rsidR="0056562A" w:rsidRPr="00817AC3" w:rsidRDefault="0056562A" w:rsidP="0056562A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أكتب صيغ الشوارد الموجودة في هذا المحلول بين بمعادلة كيفية الحصول عليهما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56562A" w:rsidRPr="00817AC3" w:rsidRDefault="0056562A" w:rsidP="0056562A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الشاردية والإحصائية للمحلول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6562A" w:rsidRPr="00817AC3" w:rsidRDefault="0056562A" w:rsidP="0056562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صنف ما يلي إلى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ذرة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 جزيء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، شاردة، محلول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شاردي:</w:t>
      </w:r>
    </w:p>
    <w:p w:rsidR="0056562A" w:rsidRPr="00817AC3" w:rsidRDefault="0056562A" w:rsidP="0056562A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lang w:bidi="ar-DZ"/>
        </w:rPr>
        <w:t>(Na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+Cl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), Cl, Pb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+2 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Cl</w:t>
      </w:r>
      <w:r w:rsidRPr="00817AC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 xml:space="preserve"> MnO</w:t>
      </w:r>
      <w:r w:rsidRPr="00817AC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 xml:space="preserve">   (Cu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+SO</w:t>
      </w:r>
      <w:r w:rsidRPr="00817AC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817AC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-2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)</w:t>
      </w:r>
    </w:p>
    <w:p w:rsidR="0056562A" w:rsidRPr="00DC7E44" w:rsidRDefault="0056562A" w:rsidP="0056562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C7E4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 06 نقاط:</w:t>
      </w:r>
    </w:p>
    <w:p w:rsidR="0056562A" w:rsidRPr="00817AC3" w:rsidRDefault="0056562A" w:rsidP="0056562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17AC3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84E9FF" wp14:editId="3E119E79">
                <wp:simplePos x="0" y="0"/>
                <wp:positionH relativeFrom="column">
                  <wp:posOffset>-57150</wp:posOffset>
                </wp:positionH>
                <wp:positionV relativeFrom="paragraph">
                  <wp:posOffset>1270000</wp:posOffset>
                </wp:positionV>
                <wp:extent cx="1638300" cy="200025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62A" w:rsidRDefault="0056562A" w:rsidP="0056562A">
                            <w:r w:rsidRPr="00BC617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C6EDACD" wp14:editId="33CCAE5C">
                                  <wp:extent cx="1400175" cy="1905000"/>
                                  <wp:effectExtent l="0" t="0" r="9525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0175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4E9F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pt;margin-top:100pt;width:129pt;height:15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">
                <v:textbox>
                  <w:txbxContent>
                    <w:p w:rsidR="0056562A" w:rsidRDefault="0056562A" w:rsidP="0056562A">
                      <w:r w:rsidRPr="00BC617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C6EDACD" wp14:editId="33CCAE5C">
                            <wp:extent cx="1400175" cy="1905000"/>
                            <wp:effectExtent l="0" t="0" r="9525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0175" cy="190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استعمال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الأم سخان الماء لاحظت ضعف تدفق الماء من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الأنابيب،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طرحت المشكلة على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ابنها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أمين فأخبرها أن الضعف نتيجة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انسداد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الأنابيب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وترسب مادة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الكلس 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>(CaCO</w:t>
      </w:r>
      <w:r w:rsidRPr="00DC7E4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817AC3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فيها عرض عليها الحل وذلك بوضع حمض كلور الماء داخل الأنابيب مع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اتخاذ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الاحتياطات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الأمنية مع هذا الحمض فلاحظ انطلاق غاز يعكر رائق الكلس</w:t>
      </w:r>
    </w:p>
    <w:p w:rsidR="0056562A" w:rsidRPr="00817AC3" w:rsidRDefault="0056562A" w:rsidP="0056562A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الجزيئية والشاردة لحمض كلور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6562A" w:rsidRPr="00817AC3" w:rsidRDefault="0056562A" w:rsidP="0056562A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أكتب الصيغة الشاردية لمادة الكلس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(CaCO</w:t>
      </w:r>
      <w:r w:rsidRPr="00DC7E4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6562A" w:rsidRPr="00817AC3" w:rsidRDefault="0056562A" w:rsidP="0056562A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>سم الغاز المنطلق وأكتب صيغته الكيميائية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56562A" w:rsidRPr="00817AC3" w:rsidRDefault="0056562A" w:rsidP="0056562A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معادلة التفاعل الكيميائي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الحاصلة:</w:t>
      </w:r>
    </w:p>
    <w:p w:rsidR="0056562A" w:rsidRDefault="0056562A" w:rsidP="0056562A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بالصيغة الشاردية    </w:t>
      </w:r>
      <w:r w:rsidRPr="00817AC3">
        <w:rPr>
          <w:rFonts w:asciiTheme="majorBidi" w:hAnsiTheme="majorBidi" w:cstheme="majorBidi" w:hint="cs"/>
          <w:sz w:val="28"/>
          <w:szCs w:val="28"/>
          <w:rtl/>
          <w:lang w:bidi="ar-DZ"/>
        </w:rPr>
        <w:t>ب-بالصيغة</w:t>
      </w:r>
      <w:r w:rsidRPr="00817AC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الإحصائية</w:t>
      </w:r>
    </w:p>
    <w:p w:rsidR="0056562A" w:rsidRDefault="0056562A" w:rsidP="0056562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6562A" w:rsidRDefault="0056562A" w:rsidP="0056562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6562A" w:rsidRPr="008F3A90" w:rsidRDefault="0056562A" w:rsidP="0056562A">
      <w:pPr>
        <w:bidi/>
        <w:spacing w:line="360" w:lineRule="auto"/>
        <w:jc w:val="both"/>
        <w:rPr>
          <w:b/>
          <w:bCs/>
          <w:sz w:val="28"/>
          <w:szCs w:val="28"/>
          <w:u w:val="single"/>
          <w:rtl/>
          <w:lang w:bidi="ar-DZ"/>
        </w:rPr>
      </w:pPr>
      <w:r w:rsidRPr="008F3A90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8 نقاط:</w:t>
      </w:r>
    </w:p>
    <w:p w:rsidR="0056562A" w:rsidRPr="008F3A90" w:rsidRDefault="0056562A" w:rsidP="0056562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F036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3C2A51" wp14:editId="07302AE3">
                <wp:simplePos x="0" y="0"/>
                <wp:positionH relativeFrom="column">
                  <wp:posOffset>-276225</wp:posOffset>
                </wp:positionH>
                <wp:positionV relativeFrom="paragraph">
                  <wp:posOffset>1842770</wp:posOffset>
                </wp:positionV>
                <wp:extent cx="2172970" cy="1990725"/>
                <wp:effectExtent l="0" t="0" r="17780" b="2857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970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62A" w:rsidRDefault="0056562A" w:rsidP="0056562A">
                            <w:r w:rsidRPr="007F036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B8F24F" wp14:editId="50346FD4">
                                  <wp:extent cx="2077720" cy="2267034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7720" cy="2267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C2A51" id="_x0000_s1027" type="#_x0000_t202" style="position:absolute;left:0;text-align:left;margin-left:-21.75pt;margin-top:145.1pt;width:171.1pt;height:156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">
                <v:textbox>
                  <w:txbxContent>
                    <w:p w:rsidR="0056562A" w:rsidRDefault="0056562A" w:rsidP="0056562A">
                      <w:r w:rsidRPr="007F036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B8F24F" wp14:editId="50346FD4">
                            <wp:extent cx="2077720" cy="2267034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7720" cy="22670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>لاحظ فلاح ان حقل أشجار التفاح الذي يملكه، لون أوراق أشجاره بدأ بالشحوب،</w:t>
      </w:r>
      <w:r w:rsidRPr="008F3A90">
        <w:rPr>
          <w:rFonts w:asciiTheme="majorBidi" w:hAnsiTheme="majorBidi" w:cstheme="majorBidi" w:hint="cs"/>
          <w:sz w:val="28"/>
          <w:szCs w:val="28"/>
          <w:rtl/>
          <w:lang w:bidi="ar-DZ"/>
        </w:rPr>
        <w:t> والبعض الأخر</w: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ظهر عليها </w:t>
      </w:r>
      <w:r w:rsidRPr="008F3A90">
        <w:rPr>
          <w:rFonts w:asciiTheme="majorBidi" w:hAnsiTheme="majorBidi" w:cstheme="majorBidi" w:hint="cs"/>
          <w:sz w:val="28"/>
          <w:szCs w:val="28"/>
          <w:rtl/>
          <w:lang w:bidi="ar-DZ"/>
        </w:rPr>
        <w:t>الاصفرار</w: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فقصد مهندس الزراعة طالبا منه النصح فارجع له السبب في ذلك إلى النقص في الزنك لدى الأشجار. حضر له المهندس محلول كبريتات الزنك </w:t>
      </w:r>
      <w:r w:rsidRPr="008F3A90">
        <w:rPr>
          <w:rFonts w:asciiTheme="majorBidi" w:hAnsiTheme="majorBidi" w:cstheme="majorBidi"/>
          <w:sz w:val="28"/>
          <w:szCs w:val="28"/>
          <w:lang w:bidi="ar-DZ"/>
        </w:rPr>
        <w:t>(Zn</w:t>
      </w:r>
      <w:r w:rsidRPr="008F3A90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 w:rsidRPr="008F3A90">
        <w:rPr>
          <w:rFonts w:asciiTheme="majorBidi" w:hAnsiTheme="majorBidi" w:cstheme="majorBidi"/>
          <w:sz w:val="28"/>
          <w:szCs w:val="28"/>
          <w:lang w:bidi="ar-DZ"/>
        </w:rPr>
        <w:t>+SO4</w:t>
      </w:r>
      <w:r w:rsidRPr="008F3A90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-2</w:t>
      </w:r>
      <w:r w:rsidRPr="008F3A90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وطلب منه ان يرشه على الأشجار فوضع المحلول في دلو معدني </w:t>
      </w:r>
      <w:r w:rsidRPr="008F3A90">
        <w:rPr>
          <w:rFonts w:asciiTheme="majorBidi" w:hAnsiTheme="majorBidi" w:cstheme="majorBidi" w:hint="cs"/>
          <w:sz w:val="28"/>
          <w:szCs w:val="28"/>
          <w:rtl/>
          <w:lang w:bidi="ar-DZ"/>
        </w:rPr>
        <w:t>وأمره فور</w: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وصوله إلى بيته تغيير الدلو لكن الفلاح تركه إلى يوم الغد، فتفجأ الفلاح بتغير لون المحلول من الشفاف إلى الأخضر الفاتح وتشكل طبقة رمادية تميل إلى الاسوداد </w:t>
      </w:r>
      <w:r w:rsidRPr="008F3A90"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الجدار</w:t>
      </w: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الداخلي للدلو.</w:t>
      </w:r>
    </w:p>
    <w:p w:rsidR="0056562A" w:rsidRPr="008F3A90" w:rsidRDefault="0056562A" w:rsidP="0056562A">
      <w:pPr>
        <w:pStyle w:val="Paragraphedeliste"/>
        <w:numPr>
          <w:ilvl w:val="0"/>
          <w:numId w:val="5"/>
        </w:numPr>
        <w:bidi/>
        <w:spacing w:line="360" w:lineRule="auto"/>
        <w:ind w:left="521"/>
        <w:rPr>
          <w:rFonts w:asciiTheme="majorBidi" w:hAnsiTheme="majorBidi" w:cstheme="majorBidi"/>
          <w:sz w:val="28"/>
          <w:szCs w:val="28"/>
          <w:lang w:bidi="ar-DZ"/>
        </w:rPr>
      </w:pP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>ما هي مادة صنع الدلو الداخلي؟</w:t>
      </w:r>
    </w:p>
    <w:p w:rsidR="0056562A" w:rsidRPr="008F3A90" w:rsidRDefault="0056562A" w:rsidP="0056562A">
      <w:pPr>
        <w:pStyle w:val="Paragraphedeliste"/>
        <w:numPr>
          <w:ilvl w:val="0"/>
          <w:numId w:val="5"/>
        </w:numPr>
        <w:bidi/>
        <w:spacing w:line="360" w:lineRule="auto"/>
        <w:ind w:left="521"/>
        <w:rPr>
          <w:rFonts w:asciiTheme="majorBidi" w:hAnsiTheme="majorBidi" w:cstheme="majorBidi"/>
          <w:sz w:val="28"/>
          <w:szCs w:val="28"/>
          <w:lang w:bidi="ar-DZ"/>
        </w:rPr>
      </w:pP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>ما هو الفرد الكيميائي المسؤول عن اللون الأخضر الفاتح للمحلول الناتج؟ كيف يمكن الكشف عنه؟</w:t>
      </w:r>
    </w:p>
    <w:p w:rsidR="0056562A" w:rsidRDefault="0056562A" w:rsidP="0056562A">
      <w:pPr>
        <w:pStyle w:val="Paragraphedeliste"/>
        <w:numPr>
          <w:ilvl w:val="0"/>
          <w:numId w:val="5"/>
        </w:numPr>
        <w:bidi/>
        <w:spacing w:line="360" w:lineRule="auto"/>
        <w:ind w:left="521"/>
        <w:rPr>
          <w:rFonts w:asciiTheme="majorBidi" w:hAnsiTheme="majorBidi" w:cstheme="majorBidi"/>
          <w:sz w:val="28"/>
          <w:szCs w:val="28"/>
          <w:lang w:bidi="ar-DZ"/>
        </w:rPr>
      </w:pPr>
      <w:r w:rsidRPr="008F3A90">
        <w:rPr>
          <w:rFonts w:asciiTheme="majorBidi" w:hAnsiTheme="majorBidi" w:cstheme="majorBidi"/>
          <w:sz w:val="28"/>
          <w:szCs w:val="28"/>
          <w:rtl/>
          <w:lang w:bidi="ar-DZ"/>
        </w:rPr>
        <w:t>أكتب معادلة تفاعل محلول كبريتات الزنك مع معدن الدلو؟</w:t>
      </w:r>
    </w:p>
    <w:p w:rsidR="00346896" w:rsidRPr="0056562A" w:rsidRDefault="0056562A" w:rsidP="0056562A">
      <w:pPr>
        <w:pStyle w:val="Paragraphedeliste"/>
        <w:numPr>
          <w:ilvl w:val="0"/>
          <w:numId w:val="5"/>
        </w:numPr>
        <w:bidi/>
        <w:spacing w:line="360" w:lineRule="auto"/>
        <w:ind w:left="52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6562A">
        <w:rPr>
          <w:rFonts w:asciiTheme="majorBidi" w:hAnsiTheme="majorBidi" w:cstheme="majorBidi"/>
          <w:sz w:val="28"/>
          <w:szCs w:val="28"/>
          <w:rtl/>
          <w:lang w:bidi="ar-DZ"/>
        </w:rPr>
        <w:t>قدم بعض النصائح لهذا الفلاح لتفادي مثل هذه المشاكل مستقبلا؟</w:t>
      </w:r>
      <w:r w:rsidRPr="0056562A">
        <w:rPr>
          <w:rFonts w:hint="cs"/>
          <w:sz w:val="28"/>
          <w:szCs w:val="28"/>
          <w:rtl/>
          <w:lang w:bidi="ar-DZ"/>
        </w:rPr>
        <w:t xml:space="preserve">   </w:t>
      </w:r>
    </w:p>
    <w:p w:rsidR="0056562A" w:rsidRDefault="0056562A" w:rsidP="0056562A">
      <w:pPr>
        <w:rPr>
          <w:sz w:val="28"/>
          <w:szCs w:val="28"/>
          <w:rtl/>
          <w:lang w:bidi="ar-DZ"/>
        </w:rPr>
      </w:pPr>
    </w:p>
    <w:p w:rsidR="0056562A" w:rsidRDefault="0056562A" w:rsidP="0056562A">
      <w:pPr>
        <w:rPr>
          <w:sz w:val="28"/>
          <w:szCs w:val="28"/>
          <w:rtl/>
          <w:lang w:bidi="ar-DZ"/>
        </w:rPr>
      </w:pPr>
    </w:p>
    <w:p w:rsidR="0056562A" w:rsidRDefault="0056562A" w:rsidP="0056562A"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4AA751" wp14:editId="4001C317">
                <wp:simplePos x="0" y="0"/>
                <wp:positionH relativeFrom="column">
                  <wp:posOffset>-74930</wp:posOffset>
                </wp:positionH>
                <wp:positionV relativeFrom="paragraph">
                  <wp:posOffset>2656205</wp:posOffset>
                </wp:positionV>
                <wp:extent cx="1971675" cy="847725"/>
                <wp:effectExtent l="19050" t="0" r="47625" b="161925"/>
                <wp:wrapNone/>
                <wp:docPr id="4" name="Pensé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847725"/>
                        </a:xfrm>
                        <a:prstGeom prst="cloudCallou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6562A" w:rsidRPr="008F3A90" w:rsidRDefault="0056562A" w:rsidP="0056562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bookmarkStart w:id="0" w:name="_GoBack"/>
                            <w:r w:rsidRPr="008F3A9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r w:rsidRPr="008F3A90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أساتذة</w:t>
                            </w:r>
                            <w:r w:rsidRPr="008F3A90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المادة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AA751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4" o:spid="_x0000_s1028" type="#_x0000_t106" style="position:absolute;margin-left:-5.9pt;margin-top:209.15pt;width:155.25pt;height:6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" adj="6300,24300" fillcolor="window" strokecolor="windowText" strokeweight="2pt">
                <v:textbox>
                  <w:txbxContent>
                    <w:p w:rsidR="0056562A" w:rsidRPr="008F3A90" w:rsidRDefault="0056562A" w:rsidP="0056562A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bookmarkStart w:id="1" w:name="_GoBack"/>
                      <w:r w:rsidRPr="008F3A90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بالتوفيق </w:t>
                      </w:r>
                      <w:r w:rsidRPr="008F3A90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أساتذة</w:t>
                      </w:r>
                      <w:r w:rsidRPr="008F3A90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bidi="ar-DZ"/>
                        </w:rPr>
                        <w:t xml:space="preserve"> المادة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56562A" w:rsidSect="0056562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919EC"/>
    <w:multiLevelType w:val="hybridMultilevel"/>
    <w:tmpl w:val="12188C58"/>
    <w:lvl w:ilvl="0" w:tplc="666CC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0E6C89"/>
    <w:multiLevelType w:val="hybridMultilevel"/>
    <w:tmpl w:val="0A6648F6"/>
    <w:lvl w:ilvl="0" w:tplc="1BECA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5931EA"/>
    <w:multiLevelType w:val="hybridMultilevel"/>
    <w:tmpl w:val="2206C1D6"/>
    <w:lvl w:ilvl="0" w:tplc="EAF42A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9C966E9"/>
    <w:multiLevelType w:val="hybridMultilevel"/>
    <w:tmpl w:val="F9C212C0"/>
    <w:lvl w:ilvl="0" w:tplc="2292957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E264EEE"/>
    <w:multiLevelType w:val="hybridMultilevel"/>
    <w:tmpl w:val="6BC28DE4"/>
    <w:lvl w:ilvl="0" w:tplc="E7486AE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2A"/>
    <w:rsid w:val="00346896"/>
    <w:rsid w:val="0056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C7E797D-A20F-4475-A80C-DA8E6734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62A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5</TotalTime>
  <Pages>2</Pages>
  <Words>305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BHSN</dc:creator>
  <cp:keywords/>
  <dc:description/>
  <cp:lastModifiedBy>BHSN</cp:lastModifiedBy>
  <cp:revision>1</cp:revision>
  <dcterms:created xsi:type="dcterms:W3CDTF">2024-02-28T14:22:00Z</dcterms:created>
  <dcterms:modified xsi:type="dcterms:W3CDTF">2024-02-28T14:28:00Z</dcterms:modified>
</cp:coreProperties>
</file>
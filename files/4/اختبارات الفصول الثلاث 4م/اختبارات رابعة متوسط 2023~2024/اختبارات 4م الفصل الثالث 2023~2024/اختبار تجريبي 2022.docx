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6D1" w:rsidRPr="00E16807" w:rsidRDefault="00F845B9" w:rsidP="00E168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E16807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00C8F5D" wp14:editId="5CE4C9F6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64908" id="رابط مستقيم 2" o:spid="_x0000_s1026" style="position:absolute;flip:x;z-index:2516510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E16807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50048" behindDoc="1" locked="0" layoutInCell="1" allowOverlap="1" wp14:anchorId="5024C0C7" wp14:editId="2D04670A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</w:t>
      </w:r>
      <w:r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ـ</w:t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جمهورية ال</w:t>
      </w:r>
      <w:r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ـ</w:t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جزائرية الديمقراطية الشعبية</w:t>
      </w:r>
    </w:p>
    <w:p w:rsidR="00F845B9" w:rsidRPr="00E16807" w:rsidRDefault="00F845B9" w:rsidP="00E16807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وزارة الت</w:t>
      </w:r>
      <w:r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ـ</w:t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ربية الوطنية                            </w:t>
      </w:r>
      <w:r w:rsidR="00B41B8B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</w:t>
      </w:r>
      <w:r w:rsidR="00B41B8B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B41B8B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</w:t>
      </w:r>
      <w:r w:rsidR="0099571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r w:rsid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B41B8B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C57D2D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C57D2D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متوسطة حمدوش محمد واد حمليل بالزبوجة</w:t>
      </w:r>
    </w:p>
    <w:p w:rsidR="00F845B9" w:rsidRDefault="00C57D2D" w:rsidP="00B6430A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المستوى: السنة الرابعة</w:t>
      </w:r>
      <w:r w:rsidR="00F845B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</w:t>
      </w:r>
      <w:r w:rsidR="00F845B9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ـ</w:t>
      </w:r>
      <w:r w:rsidR="00F845B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متوسط                                     </w:t>
      </w:r>
      <w:r w:rsidR="00B41B8B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</w:t>
      </w:r>
      <w:r w:rsidR="00B41B8B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B41B8B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F845B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</w:t>
      </w:r>
      <w:r w:rsidR="00B41B8B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F845B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ماي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9D1FD4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202</w:t>
      </w:r>
      <w:r w:rsidR="00B6430A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2</w:t>
      </w:r>
      <w:bookmarkStart w:id="0" w:name="_GoBack"/>
      <w:bookmarkEnd w:id="0"/>
    </w:p>
    <w:p w:rsidR="00F845B9" w:rsidRPr="00F845B9" w:rsidRDefault="00527F28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D865DF" wp14:editId="00C904FE">
                <wp:simplePos x="0" y="0"/>
                <wp:positionH relativeFrom="margin">
                  <wp:posOffset>42545</wp:posOffset>
                </wp:positionH>
                <wp:positionV relativeFrom="paragraph">
                  <wp:posOffset>24130</wp:posOffset>
                </wp:positionV>
                <wp:extent cx="6649085" cy="0"/>
                <wp:effectExtent l="0" t="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02A71" id="رابط مستقيم 3" o:spid="_x0000_s1026" style="position:absolute;flip:x;z-index: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35pt,1.9pt" to="526.9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FC90DE6" wp14:editId="7F26F3D6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8B45C" id="رابط مستقيم 4" o:spid="_x0000_s1026" style="position:absolute;flip:x;z-index:2516551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r w:rsidR="001548A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تجريبي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</w:t>
      </w:r>
      <w:r w:rsidR="001548A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يزيائية والتكنولوجيا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43081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="0043081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المدة: ساعة ونصف</w:t>
      </w:r>
    </w:p>
    <w:p w:rsidR="00F845B9" w:rsidRPr="00F845B9" w:rsidRDefault="00F845B9" w:rsidP="00B138E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44537A" w:rsidRPr="00E16807" w:rsidRDefault="00527F28" w:rsidP="006244D0">
      <w:pPr>
        <w:spacing w:before="0" w:beforeAutospacing="0" w:after="0" w:afterAutospacing="0" w:line="276" w:lineRule="auto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27F28">
        <w:rPr>
          <w:rFonts w:ascii="Sakkal Majalla" w:eastAsia="Calibri" w:hAnsi="Sakkal Majalla" w:cs="Sakkal Majalla" w:hint="cs"/>
          <w:noProof/>
          <w:color w:val="000000"/>
          <w:sz w:val="24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5172477D" wp14:editId="282D5AB5">
                <wp:simplePos x="0" y="0"/>
                <wp:positionH relativeFrom="column">
                  <wp:posOffset>40640</wp:posOffset>
                </wp:positionH>
                <wp:positionV relativeFrom="paragraph">
                  <wp:posOffset>767715</wp:posOffset>
                </wp:positionV>
                <wp:extent cx="1647825" cy="1218565"/>
                <wp:effectExtent l="0" t="0" r="28575" b="19685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1218565"/>
                          <a:chOff x="0" y="0"/>
                          <a:chExt cx="1124607" cy="895328"/>
                        </a:xfrm>
                      </wpg:grpSpPr>
                      <wpg:grpSp>
                        <wpg:cNvPr id="96" name="Groupe 1290"/>
                        <wpg:cNvGrpSpPr>
                          <a:grpSpLocks/>
                        </wpg:cNvGrpSpPr>
                        <wpg:grpSpPr bwMode="auto">
                          <a:xfrm>
                            <a:off x="0" y="336331"/>
                            <a:ext cx="1124607" cy="558997"/>
                            <a:chOff x="5955" y="1248"/>
                            <a:chExt cx="3929" cy="2221"/>
                          </a:xfrm>
                        </wpg:grpSpPr>
                        <wpg:grpSp>
                          <wpg:cNvPr id="97" name="Group 1221"/>
                          <wpg:cNvGrpSpPr>
                            <a:grpSpLocks/>
                          </wpg:cNvGrpSpPr>
                          <wpg:grpSpPr bwMode="auto">
                            <a:xfrm>
                              <a:off x="5965" y="1248"/>
                              <a:ext cx="3919" cy="2219"/>
                              <a:chOff x="960" y="8041"/>
                              <a:chExt cx="5370" cy="3359"/>
                            </a:xfrm>
                          </wpg:grpSpPr>
                          <wps:wsp>
                            <wps:cNvPr id="98" name="Rectangle 1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8385"/>
                                <a:ext cx="5370" cy="265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Oval 1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8041"/>
                                <a:ext cx="5355" cy="66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" name="Oval 1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10740"/>
                                <a:ext cx="5355" cy="66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1" name="Group 1225"/>
                          <wpg:cNvGrpSpPr>
                            <a:grpSpLocks/>
                          </wpg:cNvGrpSpPr>
                          <wpg:grpSpPr bwMode="auto">
                            <a:xfrm>
                              <a:off x="5955" y="1950"/>
                              <a:ext cx="3926" cy="1519"/>
                              <a:chOff x="5955" y="1950"/>
                              <a:chExt cx="3926" cy="1519"/>
                            </a:xfrm>
                          </wpg:grpSpPr>
                          <wps:wsp>
                            <wps:cNvPr id="102" name="Oval 1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2" y="1950"/>
                                <a:ext cx="3908" cy="43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" name="Freeform 1227"/>
                            <wps:cNvSpPr>
                              <a:spLocks/>
                            </wps:cNvSpPr>
                            <wps:spPr bwMode="auto">
                              <a:xfrm>
                                <a:off x="5955" y="1958"/>
                                <a:ext cx="3926" cy="1511"/>
                              </a:xfrm>
                              <a:custGeom>
                                <a:avLst/>
                                <a:gdLst>
                                  <a:gd name="T0" fmla="*/ 18 w 3926"/>
                                  <a:gd name="T1" fmla="*/ 1273 h 1511"/>
                                  <a:gd name="T2" fmla="*/ 84 w 3926"/>
                                  <a:gd name="T3" fmla="*/ 1352 h 1511"/>
                                  <a:gd name="T4" fmla="*/ 324 w 3926"/>
                                  <a:gd name="T5" fmla="*/ 1412 h 1511"/>
                                  <a:gd name="T6" fmla="*/ 708 w 3926"/>
                                  <a:gd name="T7" fmla="*/ 1461 h 1511"/>
                                  <a:gd name="T8" fmla="*/ 1605 w 3926"/>
                                  <a:gd name="T9" fmla="*/ 1511 h 1511"/>
                                  <a:gd name="T10" fmla="*/ 2426 w 3926"/>
                                  <a:gd name="T11" fmla="*/ 1501 h 1511"/>
                                  <a:gd name="T12" fmla="*/ 3039 w 3926"/>
                                  <a:gd name="T13" fmla="*/ 1481 h 1511"/>
                                  <a:gd name="T14" fmla="*/ 3630 w 3926"/>
                                  <a:gd name="T15" fmla="*/ 1412 h 1511"/>
                                  <a:gd name="T16" fmla="*/ 3860 w 3926"/>
                                  <a:gd name="T17" fmla="*/ 1343 h 1511"/>
                                  <a:gd name="T18" fmla="*/ 3926 w 3926"/>
                                  <a:gd name="T19" fmla="*/ 1273 h 1511"/>
                                  <a:gd name="T20" fmla="*/ 3923 w 3926"/>
                                  <a:gd name="T21" fmla="*/ 210 h 1511"/>
                                  <a:gd name="T22" fmla="*/ 3885 w 3926"/>
                                  <a:gd name="T23" fmla="*/ 157 h 1511"/>
                                  <a:gd name="T24" fmla="*/ 3563 w 3926"/>
                                  <a:gd name="T25" fmla="*/ 90 h 1511"/>
                                  <a:gd name="T26" fmla="*/ 3075 w 3926"/>
                                  <a:gd name="T27" fmla="*/ 37 h 1511"/>
                                  <a:gd name="T28" fmla="*/ 2340 w 3926"/>
                                  <a:gd name="T29" fmla="*/ 0 h 1511"/>
                                  <a:gd name="T30" fmla="*/ 1470 w 3926"/>
                                  <a:gd name="T31" fmla="*/ 7 h 1511"/>
                                  <a:gd name="T32" fmla="*/ 885 w 3926"/>
                                  <a:gd name="T33" fmla="*/ 37 h 1511"/>
                                  <a:gd name="T34" fmla="*/ 405 w 3926"/>
                                  <a:gd name="T35" fmla="*/ 90 h 1511"/>
                                  <a:gd name="T36" fmla="*/ 195 w 3926"/>
                                  <a:gd name="T37" fmla="*/ 127 h 1511"/>
                                  <a:gd name="T38" fmla="*/ 68 w 3926"/>
                                  <a:gd name="T39" fmla="*/ 165 h 1511"/>
                                  <a:gd name="T40" fmla="*/ 0 w 3926"/>
                                  <a:gd name="T41" fmla="*/ 217 h 1511"/>
                                  <a:gd name="T42" fmla="*/ 18 w 3926"/>
                                  <a:gd name="T43" fmla="*/ 1273 h 15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3926" h="1511">
                                    <a:moveTo>
                                      <a:pt x="18" y="1273"/>
                                    </a:moveTo>
                                    <a:lnTo>
                                      <a:pt x="84" y="1352"/>
                                    </a:lnTo>
                                    <a:lnTo>
                                      <a:pt x="324" y="1412"/>
                                    </a:lnTo>
                                    <a:lnTo>
                                      <a:pt x="708" y="1461"/>
                                    </a:lnTo>
                                    <a:lnTo>
                                      <a:pt x="1605" y="1511"/>
                                    </a:lnTo>
                                    <a:lnTo>
                                      <a:pt x="2426" y="1501"/>
                                    </a:lnTo>
                                    <a:lnTo>
                                      <a:pt x="3039" y="1481"/>
                                    </a:lnTo>
                                    <a:lnTo>
                                      <a:pt x="3630" y="1412"/>
                                    </a:lnTo>
                                    <a:lnTo>
                                      <a:pt x="3860" y="1343"/>
                                    </a:lnTo>
                                    <a:lnTo>
                                      <a:pt x="3926" y="1273"/>
                                    </a:lnTo>
                                    <a:lnTo>
                                      <a:pt x="3923" y="210"/>
                                    </a:lnTo>
                                    <a:lnTo>
                                      <a:pt x="3885" y="157"/>
                                    </a:lnTo>
                                    <a:lnTo>
                                      <a:pt x="3563" y="90"/>
                                    </a:lnTo>
                                    <a:lnTo>
                                      <a:pt x="3075" y="37"/>
                                    </a:lnTo>
                                    <a:lnTo>
                                      <a:pt x="2340" y="0"/>
                                    </a:lnTo>
                                    <a:lnTo>
                                      <a:pt x="1470" y="7"/>
                                    </a:lnTo>
                                    <a:lnTo>
                                      <a:pt x="885" y="37"/>
                                    </a:lnTo>
                                    <a:lnTo>
                                      <a:pt x="405" y="90"/>
                                    </a:lnTo>
                                    <a:lnTo>
                                      <a:pt x="195" y="127"/>
                                    </a:lnTo>
                                    <a:lnTo>
                                      <a:pt x="68" y="165"/>
                                    </a:lnTo>
                                    <a:lnTo>
                                      <a:pt x="0" y="217"/>
                                    </a:lnTo>
                                    <a:lnTo>
                                      <a:pt x="18" y="12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04" name="Parallelogram 104"/>
                        <wps:cNvSpPr/>
                        <wps:spPr>
                          <a:xfrm rot="1942249">
                            <a:off x="725214" y="0"/>
                            <a:ext cx="113617" cy="872359"/>
                          </a:xfrm>
                          <a:prstGeom prst="parallelogram">
                            <a:avLst/>
                          </a:prstGeom>
                          <a:solidFill>
                            <a:srgbClr val="A5A5A5">
                              <a:lumMod val="60000"/>
                              <a:lumOff val="40000"/>
                            </a:srgbClr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Parallelogram 105"/>
                        <wps:cNvSpPr/>
                        <wps:spPr>
                          <a:xfrm rot="1942249">
                            <a:off x="560755" y="580660"/>
                            <a:ext cx="98277" cy="238056"/>
                          </a:xfrm>
                          <a:prstGeom prst="parallelogram">
                            <a:avLst/>
                          </a:prstGeom>
                          <a:solidFill>
                            <a:srgbClr val="FF0000"/>
                          </a:solidFill>
                          <a:ln w="12700" cap="flat" cmpd="sng" algn="ctr">
                            <a:solidFill>
                              <a:srgbClr val="FF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765FAB" id="Group 58" o:spid="_x0000_s1026" style="position:absolute;margin-left:3.2pt;margin-top:60.45pt;width:129.75pt;height:95.95pt;z-index:251703296;mso-width-relative:margin;mso-height-relative:margin" coordsize="11246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">
                <v:group id="Groupe 1290" o:spid="_x0000_s1027" style="position:absolute;top:3363;width:11246;height:5590" coordorigin="5955,1248" coordsize="3929,22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<v:group id="Group 1221" o:spid="_x0000_s1028" style="position:absolute;left:5965;top:1248;width:3919;height:2219" coordorigin="960,8041" coordsize="5370,3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<v:rect id="Rectangle 1222" o:spid="_x0000_s1029" style="position:absolute;left:960;top:8385;width:5370;height:2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zXKMEA&#10;AADbAAAADwAAAGRycy9kb3ducmV2LnhtbERPzWqDQBC+F/oOyxR6KclaD9KYbEJoKZSc1OQBRnfi&#10;StxZcbdq8/TdQ6HHj+9/d1hsLyYafedYwes6AUHcON1xq+By/ly9gfABWWPvmBT8kIfD/vFhh7l2&#10;M5c0VaEVMYR9jgpMCEMupW8MWfRrNxBH7upGiyHCsZV6xDmG216mSZJJix3HBoMDvRtqbtW3VfBR&#10;VFlbmiI91fcXW6eyaOxSKPX8tBy3IAIt4V/85/7SCjZxbPwSf4D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M1yjBAAAA2wAAAA8AAAAAAAAAAAAAAAAAmAIAAGRycy9kb3du&#10;cmV2LnhtbFBLBQYAAAAABAAEAPUAAACGAwAAAAA=&#10;" fillcolor="#c2c2c2" strokeweight="1.5pt">
                      <v:fill angle="90" focus="50%" type="gradient"/>
                    </v:rect>
                    <v:oval id="Oval 1224" o:spid="_x0000_s1030" style="position:absolute;left:960;top:8041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eAtsUA&#10;AADbAAAADwAAAGRycy9kb3ducmV2LnhtbESPQWvCQBSE7wX/w/KE3upGkVajq4ggWIqgtpfeXrPP&#10;bDD7Nma3Jumvd4WCx2FmvmHmy9aW4kq1LxwrGA4SEMSZ0wXnCr4+Ny8TED4gaywdk4KOPCwXvac5&#10;pto1fKDrMeQiQtinqMCEUKVS+syQRT9wFXH0Tq62GKKsc6lrbCLclnKUJK/SYsFxwWBFa0PZ+fhr&#10;FXz7v7fd3plq1+nxZf1ufrpm/6HUc79dzUAEasMj/N/eagXTKdy/xB8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h4C2xQAAANsAAAAPAAAAAAAAAAAAAAAAAJgCAABkcnMv&#10;ZG93bnJldi54bWxQSwUGAAAAAAQABAD1AAAAigMAAAAA&#10;" fillcolor="#c2c2c2">
                      <v:fill angle="90" focus="50%" type="gradient"/>
                    </v:oval>
                    <v:oval id="Oval 1223" o:spid="_x0000_s1031" style="position:absolute;left:960;top:107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hCCsYA&#10;AADcAAAADwAAAGRycy9kb3ducmV2LnhtbESPQWvCQBCF7wX/wzJCb3VjKW2JrlKEQksRrPbibcyO&#10;2dDsbMxuTdJf7xwEbzO8N+99M1/2vlZnamMV2MB0koEiLoKtuDTws3t/eAUVE7LFOjAZGCjCcjG6&#10;m2NuQ8ffdN6mUkkIxxwNuJSaXOtYOPIYJ6EhFu0YWo9J1rbUtsVOwn2tH7PsWXusWBocNrRyVPxu&#10;/7yBffx/WW+Ca9aDfTqtPt1h6DZfxtyP+7cZqER9upmv1x9W8DPBl2dkAr2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+hCCsYAAADcAAAADwAAAAAAAAAAAAAAAACYAgAAZHJz&#10;L2Rvd25yZXYueG1sUEsFBgAAAAAEAAQA9QAAAIsDAAAAAA==&#10;" fillcolor="#c2c2c2">
                      <v:fill angle="90" focus="50%" type="gradient"/>
                    </v:oval>
                  </v:group>
                  <v:group id="Group 1225" o:spid="_x0000_s1032" style="position:absolute;left:5955;top:1950;width:3926;height:1519" coordorigin="5955,1950" coordsize="3926,15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  <v:oval id="Oval 1226" o:spid="_x0000_s1033" style="position:absolute;left:5972;top:1950;width:3908;height: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PTbcIA&#10;AADcAAAADwAAAGRycy9kb3ducmV2LnhtbERPTWvCQBC9F/wPyxS8NZvmIJJmFQ0IOZRCtVaPQ3bM&#10;BrOzaXYb03/fLQi9zeN9TrGebCdGGnzrWMFzkoIgrp1uuVHwcdg9LUH4gKyxc0wKfsjDejV7KDDX&#10;7sbvNO5DI2II+xwVmBD6XEpfG7LoE9cTR+7iBoshwqGResBbDLedzNJ0IS22HBsM9lQaqq/7b6vg&#10;S58/mezxld/609KW0pmtrpSaP06bFxCBpvAvvrsrHeenGfw9Ey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49NtwgAAANwAAAAPAAAAAAAAAAAAAAAAAJgCAABkcnMvZG93&#10;bnJldi54bWxQSwUGAAAAAAQABAD1AAAAhwMAAAAA&#10;" fillcolor="aqua" strokeweight=".25pt">
                      <v:fill opacity="32896f"/>
                    </v:oval>
                    <v:shape id="Freeform 1227" o:spid="_x0000_s1034" style="position:absolute;left:5955;top:1958;width:3926;height:1511;visibility:visible;mso-wrap-style:square;v-text-anchor:top" coordsize="3926,15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3VcEA&#10;AADcAAAADwAAAGRycy9kb3ducmV2LnhtbERPTYvCMBC9C/sfwix403QVdKlGWYRFj7YKi7ehGZu6&#10;zaQ0Uau/3giCt3m8z5kvO1uLC7W+cqzga5iAIC6crrhUsN/9Dr5B+ICssXZMCm7kYbn46M0x1e7K&#10;GV3yUIoYwj5FBSaEJpXSF4Ys+qFriCN3dK3FEGFbSt3iNYbbWo6SZCItVhwbDDa0MlT852erYGOz&#10;8cGOpvftOpucGvN3D/lqp1T/s/uZgQjUhbf45d7oOD8Zw/OZeIF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QN1XBAAAA3AAAAA8AAAAAAAAAAAAAAAAAmAIAAGRycy9kb3du&#10;cmV2LnhtbFBLBQYAAAAABAAEAPUAAACGAwAAAAA=&#10;" path="m18,1273r66,79l324,1412r384,49l1605,1511r821,-10l3039,1481r591,-69l3860,1343r66,-70l3923,210r-38,-53l3563,90,3075,37,2340,,1470,7,885,37,405,90,195,127,68,165,,217,18,1273xe" fillcolor="aqua" stroked="f">
                      <v:fill opacity="32896f"/>
                      <v:path arrowok="t" o:connecttype="custom" o:connectlocs="18,1273;84,1352;324,1412;708,1461;1605,1511;2426,1501;3039,1481;3630,1412;3860,1343;3926,1273;3923,210;3885,157;3563,90;3075,37;2340,0;1470,7;885,37;405,90;195,127;68,165;0,217;18,1273" o:connectangles="0,0,0,0,0,0,0,0,0,0,0,0,0,0,0,0,0,0,0,0,0,0"/>
                    </v:shape>
                  </v:group>
                </v:group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104" o:spid="_x0000_s1035" type="#_x0000_t7" style="position:absolute;left:7252;width:1136;height:8723;rotation:212145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lH5MMA&#10;AADcAAAADwAAAGRycy9kb3ducmV2LnhtbERPTWsCMRC9F/wPYQq91ayLWlmNIlKhBy9qD+1tSKa7&#10;i5vJNom6+uuNIHibx/uc2aKzjTiRD7VjBYN+BoJYO1NzqeB7v36fgAgR2WDjmBRcKMBi3nuZYWHc&#10;mbd02sVSpBAOBSqoYmwLKYOuyGLou5Y4cX/OW4wJ+lIaj+cUbhuZZ9lYWqw5NVTY0qoifdgdrYKf&#10;fPC5+dhfxzmN/o9+pX/rg26VenvtllMQkbr4FD/cXybNz4ZwfyZdIO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lH5MMAAADcAAAADwAAAAAAAAAAAAAAAACYAgAAZHJzL2Rv&#10;d25yZXYueG1sUEsFBgAAAAAEAAQA9QAAAIgDAAAAAA==&#10;" fillcolor="#c9c9c9" strokecolor="windowText" strokeweight="1pt"/>
                <v:shape id="Parallelogram 105" o:spid="_x0000_s1036" type="#_x0000_t7" style="position:absolute;left:5607;top:5806;width:983;height:2381;rotation:212145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A4ssEA&#10;AADcAAAADwAAAGRycy9kb3ducmV2LnhtbERPTWvCQBC9F/wPyxR6q5sGIiV1ldJg60msevA4zY5J&#10;MDsbdrdJ/PeuIHibx/uc+XI0rejJ+caygrdpAoK4tLrhSsFhv3p9B+EDssbWMim4kIflYvI0x1zb&#10;gX+p34VKxBD2OSqoQ+hyKX1Zk0E/tR1x5E7WGQwRukpqh0MMN61Mk2QmDTYcG2rs6Kum8rz7Nwp6&#10;Toes5780LbbFcPz+2aDnjVIvz+PnB4hAY3iI7+61jvOTDG7PxAvk4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gOLLBAAAA3AAAAA8AAAAAAAAAAAAAAAAAmAIAAGRycy9kb3du&#10;cmV2LnhtbFBLBQYAAAAABAAEAPUAAACGAwAAAAA=&#10;" fillcolor="red" strokecolor="red" strokeweight="1pt">
                  <v:shadow on="t" color="black" opacity="26214f" origin=",-.5" offset="0,3pt"/>
                </v:shape>
              </v:group>
            </w:pict>
          </mc:Fallback>
        </mc:AlternateContent>
      </w:r>
      <w:r w:rsidR="009D1FD4" w:rsidRPr="006244D0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نغمر جزء من صفيحة حديدية في وعاء به محلول كبريتات النحاس </w:t>
      </w:r>
      <m:oMath>
        <m:r>
          <m:rPr>
            <m:sty m:val="p"/>
          </m:rP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>(</m:t>
        </m:r>
        <m:sSup>
          <m:sSupPr>
            <m:ctrl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</m:ctrlPr>
          </m:sSupPr>
          <m:e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Cu</m:t>
            </m:r>
          </m:e>
          <m:sup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2+</m:t>
            </m:r>
          </m:sup>
        </m:sSup>
        <m: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>+</m:t>
        </m:r>
        <m:sSubSup>
          <m:sSubSupPr>
            <m:ctrlPr>
              <w:rPr>
                <w:rFonts w:ascii="Cambria Math" w:hAnsi="Cambria Math" w:cs="Simplified Arabic"/>
                <w:i/>
                <w:noProof/>
                <w:sz w:val="30"/>
                <w:szCs w:val="30"/>
                <w:lang w:val="fr-FR" w:eastAsia="fr-FR" w:bidi="ar-DZ"/>
              </w:rPr>
            </m:ctrlPr>
          </m:sSubSupPr>
          <m:e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SO</m:t>
            </m:r>
          </m:e>
          <m:sub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4</m:t>
            </m:r>
          </m:sub>
          <m:sup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2-</m:t>
            </m:r>
          </m:sup>
        </m:sSubSup>
        <m:sSub>
          <m:sSubPr>
            <m:ctrlPr>
              <w:rPr>
                <w:rFonts w:ascii="Cambria Math" w:hAnsi="Cambria Math" w:cs="Simplified Arabic"/>
                <w:i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)</m:t>
            </m:r>
          </m:e>
          <m:sub>
            <m: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(aq)</m:t>
            </m:r>
          </m:sub>
        </m:sSub>
      </m:oMath>
      <w:r w:rsidR="009D1FD4" w:rsidRPr="006244D0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، ذو اللون الأزرق </w:t>
      </w:r>
      <w:r w:rsidR="009D1FD4"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كما هو موضح في </w:t>
      </w:r>
      <w:r w:rsidR="0044537A" w:rsidRPr="00E16807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الوثيقة</w:t>
      </w:r>
      <w:r w:rsidR="006244D0" w:rsidRPr="00E16807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(1) </w:t>
      </w:r>
      <w:r w:rsidR="009D1FD4"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، بعد فترة يتآكل الجزء المغمور من الصفيحة ويغطى بطبقة حمراء، كما يلاحظ إختفاء اللون الأزرق للمحلول وظهور اللون الأخضر الفاتح.</w:t>
      </w:r>
    </w:p>
    <w:p w:rsidR="0044537A" w:rsidRPr="00E16807" w:rsidRDefault="009D1FD4" w:rsidP="00C57D2D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فسر ما يلي:</w:t>
      </w:r>
    </w:p>
    <w:p w:rsidR="009D1FD4" w:rsidRPr="00E16807" w:rsidRDefault="006244D0" w:rsidP="009D1FD4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E16807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تشكل الطبقة الحمراء على الجزء المغمور من الصفيحة.</w:t>
      </w:r>
    </w:p>
    <w:p w:rsidR="006244D0" w:rsidRPr="00E16807" w:rsidRDefault="00747E44" w:rsidP="009D1FD4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081884" wp14:editId="76A16148">
                <wp:simplePos x="0" y="0"/>
                <wp:positionH relativeFrom="column">
                  <wp:posOffset>364490</wp:posOffset>
                </wp:positionH>
                <wp:positionV relativeFrom="paragraph">
                  <wp:posOffset>271145</wp:posOffset>
                </wp:positionV>
                <wp:extent cx="933450" cy="390525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90525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E44" w:rsidRPr="00747E44" w:rsidRDefault="00747E44" w:rsidP="00747E44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747E4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</w:t>
                            </w:r>
                            <w:r w:rsidRPr="00747E4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81884" id="Text Box 107" o:spid="_x0000_s1026" style="position:absolute;left:0;text-align:left;margin-left:28.7pt;margin-top:21.35pt;width:73.5pt;height:30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" filled="f" stroked="f" strokeweight=".5pt">
                <v:textbox>
                  <w:txbxContent>
                    <w:p w:rsidR="00747E44" w:rsidRPr="00747E44" w:rsidRDefault="00747E44" w:rsidP="00747E44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747E44">
                        <w:rPr>
                          <w:rFonts w:ascii="Sakkal Majalla" w:hAnsi="Sakkal Majalla" w:cs="Sakkal Majalla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الوثيقة</w:t>
                      </w:r>
                      <w:r w:rsidRPr="00747E44">
                        <w:rPr>
                          <w:rFonts w:ascii="Sakkal Majalla" w:hAnsi="Sakkal Majalla" w:cs="Sakkal Majalla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t>(1)</w:t>
                      </w:r>
                    </w:p>
                  </w:txbxContent>
                </v:textbox>
              </v:roundrect>
            </w:pict>
          </mc:Fallback>
        </mc:AlternateContent>
      </w:r>
      <w:r w:rsidR="006244D0"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إختفاء اللون الأزرق للمحلول.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</w:t>
      </w:r>
    </w:p>
    <w:p w:rsidR="006244D0" w:rsidRPr="00E16807" w:rsidRDefault="006244D0" w:rsidP="009D1FD4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</w:pPr>
      <w:r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ظهور اللون الأخضر الفاتح</w:t>
      </w:r>
    </w:p>
    <w:p w:rsidR="00B8616A" w:rsidRPr="00E16807" w:rsidRDefault="006244D0" w:rsidP="00B8616A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إذا علمت أن المحلول الناتج هو كبريتات الحديد الثنائي، فاكتب الصيغة الشاردية لهذا المحلول؟</w:t>
      </w:r>
    </w:p>
    <w:p w:rsidR="0044537A" w:rsidRPr="00E16807" w:rsidRDefault="006244D0" w:rsidP="00B8616A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</w:pPr>
      <w:r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اقترح تجربة تمكننا من الكشف عن وجود شوارد الحديد الثنائي في المحلول الناتج؟</w:t>
      </w:r>
    </w:p>
    <w:p w:rsidR="00E16807" w:rsidRPr="00527F28" w:rsidRDefault="00E16807" w:rsidP="00527F28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noProof/>
          <w:sz w:val="30"/>
          <w:szCs w:val="30"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أكمل</w:t>
      </w:r>
      <w:r w:rsidR="0044537A" w:rsidRPr="00E16807"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  <w:t xml:space="preserve"> معادلة التفاعل الكيميائي الحادث</w:t>
      </w:r>
      <w:r w:rsidR="0044537A" w:rsidRPr="00E16807"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  <w:t xml:space="preserve"> </w:t>
      </w:r>
      <w:r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بالصيغ الشاردية؟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Fe</m:t>
            </m:r>
          </m:e>
          <m:sub>
            <m:d>
              <m:dPr>
                <m:ctrlPr>
                  <w:rPr>
                    <w:rFonts w:ascii="Cambria Math" w:hAnsi="Cambria Math" w:cs="Simplified Arabic"/>
                    <w:b/>
                    <w:bCs/>
                    <w:i/>
                    <w:noProof/>
                    <w:sz w:val="30"/>
                    <w:szCs w:val="30"/>
                    <w:lang w:val="fr-FR" w:eastAsia="fr-FR" w:bidi="ar-DZ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Simplified Arabic"/>
                    <w:noProof/>
                    <w:sz w:val="30"/>
                    <w:szCs w:val="30"/>
                    <w:lang w:val="fr-FR" w:eastAsia="fr-FR" w:bidi="ar-DZ"/>
                  </w:rPr>
                  <m:t>s</m:t>
                </m:r>
              </m:e>
            </m:d>
          </m:sub>
        </m:sSub>
        <m:r>
          <m:rPr>
            <m:sty m:val="bi"/>
          </m:rP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>+ …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…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(aq)</m:t>
            </m:r>
          </m:sub>
        </m:sSub>
        <m:r>
          <m:rPr>
            <m:sty m:val="bi"/>
          </m:rP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>→ …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.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(s)</m:t>
            </m:r>
          </m:sub>
        </m:sSub>
        <m:r>
          <m:rPr>
            <m:sty m:val="bi"/>
          </m:rPr>
          <w:rPr>
            <w:rFonts w:ascii="Cambria Math" w:hAnsi="Cambria Math" w:cs="Simplified Arabic"/>
            <w:noProof/>
            <w:sz w:val="30"/>
            <w:szCs w:val="30"/>
            <w:lang w:val="fr-FR" w:eastAsia="fr-FR" w:bidi="ar-DZ"/>
          </w:rPr>
          <m:t xml:space="preserve"> + ……</m:t>
        </m:r>
        <m:sSub>
          <m:sSubPr>
            <m:ctrlPr>
              <w:rPr>
                <w:rFonts w:ascii="Cambria Math" w:hAnsi="Cambria Math" w:cs="Simplified Arabic"/>
                <w:b/>
                <w:bCs/>
                <w:i/>
                <w:noProof/>
                <w:sz w:val="30"/>
                <w:szCs w:val="30"/>
                <w:lang w:val="fr-FR" w:eastAsia="fr-FR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.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noProof/>
                <w:sz w:val="30"/>
                <w:szCs w:val="30"/>
                <w:lang w:val="fr-FR" w:eastAsia="fr-FR" w:bidi="ar-DZ"/>
              </w:rPr>
              <m:t>(aq)</m:t>
            </m:r>
          </m:sub>
        </m:sSub>
      </m:oMath>
    </w:p>
    <w:p w:rsidR="0044537A" w:rsidRPr="00E16807" w:rsidRDefault="00A77A6E" w:rsidP="00E16807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C80923" wp14:editId="6213432D">
                <wp:simplePos x="0" y="0"/>
                <wp:positionH relativeFrom="column">
                  <wp:posOffset>658495</wp:posOffset>
                </wp:positionH>
                <wp:positionV relativeFrom="paragraph">
                  <wp:posOffset>248920</wp:posOffset>
                </wp:positionV>
                <wp:extent cx="352425" cy="295275"/>
                <wp:effectExtent l="0" t="0" r="28575" b="2857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9527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7A6E" w:rsidRPr="006A51E4" w:rsidRDefault="00A77A6E" w:rsidP="0011674D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C80923" id="Text Box 115" o:spid="_x0000_s1027" style="position:absolute;left:0;text-align:left;margin-left:51.85pt;margin-top:19.6pt;width:27.75pt;height:23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" filled="f" strokecolor="black [3213]" strokeweight=".5pt">
                <v:textbox>
                  <w:txbxContent>
                    <w:p w:rsidR="00A77A6E" w:rsidRPr="006A51E4" w:rsidRDefault="00A77A6E" w:rsidP="0011674D">
                      <w:pPr>
                        <w:rPr>
                          <w:rFonts w:ascii="Sakkal Majalla" w:hAnsi="Sakkal Majalla" w:cs="Sakkal Majalla"/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4F93F9" wp14:editId="5CEC8E73">
                <wp:simplePos x="0" y="0"/>
                <wp:positionH relativeFrom="column">
                  <wp:posOffset>-349885</wp:posOffset>
                </wp:positionH>
                <wp:positionV relativeFrom="paragraph">
                  <wp:posOffset>153670</wp:posOffset>
                </wp:positionV>
                <wp:extent cx="352425" cy="295275"/>
                <wp:effectExtent l="0" t="0" r="28575" b="2857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9527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7A6E" w:rsidRPr="006A51E4" w:rsidRDefault="00A77A6E" w:rsidP="0011674D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4F93F9" id="Text Box 114" o:spid="_x0000_s1028" style="position:absolute;left:0;text-align:left;margin-left:-27.55pt;margin-top:12.1pt;width:27.75pt;height:23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" filled="f" strokecolor="black [3213]" strokeweight=".5pt">
                <v:textbox>
                  <w:txbxContent>
                    <w:p w:rsidR="00A77A6E" w:rsidRPr="006A51E4" w:rsidRDefault="00A77A6E" w:rsidP="0011674D">
                      <w:pPr>
                        <w:rPr>
                          <w:rFonts w:ascii="Sakkal Majalla" w:hAnsi="Sakkal Majalla" w:cs="Sakkal Majalla"/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1</w:t>
                      </w: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  <w:r w:rsidR="0011674D"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511BC67" wp14:editId="04759171">
                <wp:simplePos x="0" y="0"/>
                <wp:positionH relativeFrom="column">
                  <wp:posOffset>-588010</wp:posOffset>
                </wp:positionH>
                <wp:positionV relativeFrom="paragraph">
                  <wp:posOffset>296545</wp:posOffset>
                </wp:positionV>
                <wp:extent cx="1724025" cy="1371600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674D" w:rsidRPr="006A51E4" w:rsidRDefault="0011674D" w:rsidP="006A51E4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5250B401" wp14:editId="7D1670C9">
                                  <wp:extent cx="1865630" cy="1273810"/>
                                  <wp:effectExtent l="0" t="0" r="1270" b="2540"/>
                                  <wp:docPr id="111" name="Picture 1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" name="images (1).jpe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65630" cy="1273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1BC67" id="_x0000_t202" coordsize="21600,21600" o:spt="202" path="m,l,21600r21600,l21600,xe">
                <v:stroke joinstyle="miter"/>
                <v:path gradientshapeok="t" o:connecttype="rect"/>
              </v:shapetype>
              <v:shape id="Text Box 110" o:spid="_x0000_s1029" type="#_x0000_t202" style="position:absolute;left:0;text-align:left;margin-left:-46.3pt;margin-top:23.35pt;width:135.75pt;height:10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" filled="f" stroked="f" strokeweight=".5pt">
                <v:textbox>
                  <w:txbxContent>
                    <w:p w:rsidR="0011674D" w:rsidRPr="006A51E4" w:rsidRDefault="0011674D" w:rsidP="006A51E4">
                      <w:pPr>
                        <w:rPr>
                          <w:rFonts w:ascii="Sakkal Majalla" w:hAnsi="Sakkal Majalla" w:cs="Sakkal Majalla"/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lang w:val="fr-FR" w:eastAsia="fr-FR"/>
                        </w:rPr>
                        <w:drawing>
                          <wp:inline distT="0" distB="0" distL="0" distR="0" wp14:anchorId="5250B401" wp14:editId="7D1670C9">
                            <wp:extent cx="1865630" cy="1273810"/>
                            <wp:effectExtent l="0" t="0" r="1270" b="2540"/>
                            <wp:docPr id="111" name="Picture 1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" name="images (1).jpe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65630" cy="1273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6807"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أعد كتابة معادلة التفاعل الكيميائي الحادث بالصيغ الإحصائية (الجزيئية)؟</w:t>
      </w:r>
      <w:r w:rsidR="0044537A" w:rsidRPr="00E16807"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  <w:t xml:space="preserve"> </w:t>
      </w:r>
    </w:p>
    <w:p w:rsidR="005A7DB9" w:rsidRPr="0044537A" w:rsidRDefault="0044537A" w:rsidP="00E16807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C57D2D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560687" w:rsidRPr="0023172D" w:rsidRDefault="001C666D" w:rsidP="00560687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23172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بغرض دراسة كيفية إنتاج التيار الكهربائي، قام محمد بإنجاز التجربة الموضّحة في الوثيقة (2).</w:t>
      </w:r>
    </w:p>
    <w:p w:rsidR="001C666D" w:rsidRPr="0023172D" w:rsidRDefault="0011674D" w:rsidP="000808CA">
      <w:pPr>
        <w:pStyle w:val="ListParagraph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80B2DB" wp14:editId="395A5EEA">
                <wp:simplePos x="0" y="0"/>
                <wp:positionH relativeFrom="column">
                  <wp:posOffset>1136015</wp:posOffset>
                </wp:positionH>
                <wp:positionV relativeFrom="paragraph">
                  <wp:posOffset>262890</wp:posOffset>
                </wp:positionV>
                <wp:extent cx="352425" cy="295275"/>
                <wp:effectExtent l="0" t="0" r="28575" b="2857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9527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674D" w:rsidRPr="006A51E4" w:rsidRDefault="00A77A6E" w:rsidP="0011674D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80B2DB" id="Text Box 112" o:spid="_x0000_s1030" style="position:absolute;left:0;text-align:left;margin-left:89.45pt;margin-top:20.7pt;width:27.75pt;height:23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" filled="f" strokecolor="black [3213]" strokeweight=".5pt">
                <v:textbox>
                  <w:txbxContent>
                    <w:p w:rsidR="0011674D" w:rsidRPr="006A51E4" w:rsidRDefault="00A77A6E" w:rsidP="0011674D">
                      <w:pPr>
                        <w:rPr>
                          <w:rFonts w:ascii="Sakkal Majalla" w:hAnsi="Sakkal Majalla" w:cs="Sakkal Majalla"/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 w:rsidR="001C666D" w:rsidRPr="0023172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سمّ العناصر المرقمة.</w:t>
      </w:r>
    </w:p>
    <w:p w:rsidR="006A51E4" w:rsidRDefault="0011674D" w:rsidP="00412F32">
      <w:pPr>
        <w:pStyle w:val="ListParagraph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108585</wp:posOffset>
                </wp:positionV>
                <wp:extent cx="337664" cy="0"/>
                <wp:effectExtent l="38100" t="76200" r="0" b="9525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6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6048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3" o:spid="_x0000_s1026" type="#_x0000_t32" style="position:absolute;margin-left:62.85pt;margin-top:8.55pt;width:26.6pt;height:0;flip:x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0FDD25" wp14:editId="4BA38478">
                <wp:simplePos x="0" y="0"/>
                <wp:positionH relativeFrom="column">
                  <wp:posOffset>-359410</wp:posOffset>
                </wp:positionH>
                <wp:positionV relativeFrom="paragraph">
                  <wp:posOffset>350520</wp:posOffset>
                </wp:positionV>
                <wp:extent cx="1047750" cy="409575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51E4" w:rsidRPr="006A51E4" w:rsidRDefault="006A51E4" w:rsidP="006A51E4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fr-FR" w:bidi="ar-DZ"/>
                              </w:rPr>
                            </w:pPr>
                            <w:r w:rsidRPr="006A51E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الوثيقة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FDD25" id="Text Box 108" o:spid="_x0000_s1031" type="#_x0000_t202" style="position:absolute;left:0;text-align:left;margin-left:-28.3pt;margin-top:27.6pt;width:82.5pt;height:32.2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" filled="f" stroked="f" strokeweight=".5pt">
                <v:textbox>
                  <w:txbxContent>
                    <w:p w:rsidR="006A51E4" w:rsidRPr="006A51E4" w:rsidRDefault="006A51E4" w:rsidP="006A51E4">
                      <w:pPr>
                        <w:rPr>
                          <w:rFonts w:ascii="Sakkal Majalla" w:hAnsi="Sakkal Majalla" w:cs="Sakkal Majalla"/>
                          <w:b/>
                          <w:bCs/>
                          <w:lang w:val="fr-FR" w:bidi="ar-DZ"/>
                        </w:rPr>
                      </w:pPr>
                      <w:r w:rsidRPr="006A51E4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الوثيقة (2)</w:t>
                      </w:r>
                    </w:p>
                  </w:txbxContent>
                </v:textbox>
              </v:shape>
            </w:pict>
          </mc:Fallback>
        </mc:AlternateContent>
      </w:r>
      <w:r w:rsidR="001C666D" w:rsidRP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ما اسم الظاهرة الموضّحة في الوثيقة (2)؟</w:t>
      </w:r>
    </w:p>
    <w:p w:rsidR="006A51E4" w:rsidRDefault="006A51E4" w:rsidP="00412F32">
      <w:pPr>
        <w:pStyle w:val="ListParagraph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أعط</w:t>
      </w:r>
      <w:r w:rsidR="0063058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مثالا عن جهاز ينتج هذا النوع من التيار؟</w:t>
      </w:r>
    </w:p>
    <w:p w:rsidR="007D78F9" w:rsidRPr="006A51E4" w:rsidRDefault="00A77A6E" w:rsidP="0063058C">
      <w:pPr>
        <w:spacing w:before="0" w:beforeAutospacing="0" w:after="0" w:afterAutospacing="0"/>
        <w:ind w:left="36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B47F04" wp14:editId="437994B8">
                <wp:simplePos x="0" y="0"/>
                <wp:positionH relativeFrom="column">
                  <wp:posOffset>-245110</wp:posOffset>
                </wp:positionH>
                <wp:positionV relativeFrom="paragraph">
                  <wp:posOffset>325120</wp:posOffset>
                </wp:positionV>
                <wp:extent cx="2533650" cy="139065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7A6E" w:rsidRPr="006A51E4" w:rsidRDefault="00A77A6E" w:rsidP="006A51E4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fr-FR" w:eastAsia="fr-FR"/>
                              </w:rPr>
                              <w:drawing>
                                <wp:inline distT="0" distB="0" distL="0" distR="0" wp14:anchorId="23215CFC" wp14:editId="51F8F082">
                                  <wp:extent cx="2344420" cy="1295400"/>
                                  <wp:effectExtent l="0" t="0" r="0" b="0"/>
                                  <wp:docPr id="118" name="Picture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" name="images (11)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0735" cy="12988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7F04" id="Text Box 116" o:spid="_x0000_s1032" type="#_x0000_t202" style="position:absolute;left:0;text-align:left;margin-left:-19.3pt;margin-top:25.6pt;width:199.5pt;height:109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" filled="f" stroked="f" strokeweight=".5pt">
                <v:textbox>
                  <w:txbxContent>
                    <w:p w:rsidR="00A77A6E" w:rsidRPr="006A51E4" w:rsidRDefault="00A77A6E" w:rsidP="006A51E4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28"/>
                          <w:szCs w:val="28"/>
                          <w:lang w:val="fr-FR" w:eastAsia="fr-FR"/>
                        </w:rPr>
                        <w:drawing>
                          <wp:inline distT="0" distB="0" distL="0" distR="0" wp14:anchorId="23215CFC" wp14:editId="51F8F082">
                            <wp:extent cx="2344420" cy="1295400"/>
                            <wp:effectExtent l="0" t="0" r="0" b="0"/>
                            <wp:docPr id="118" name="Picture 1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" name="images (11)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0735" cy="12988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D78F9" w:rsidRPr="006A51E4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</w:t>
      </w:r>
      <w:r w:rsidR="001C666D" w:rsidRP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في تجربة أخرى، قمنا ب</w:t>
      </w:r>
      <w:r w:rsidR="0063058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إ</w:t>
      </w:r>
      <w:r w:rsidR="001C666D" w:rsidRP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ستبدال العنصر</w:t>
      </w:r>
      <w:r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3</w:t>
      </w:r>
      <w:r w:rsidR="001C666D" w:rsidRP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بجهاز راسم ال</w:t>
      </w:r>
      <w:r w:rsidR="0063058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إ</w:t>
      </w:r>
      <w:r w:rsidR="001C666D" w:rsidRP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هتزاز المهبطي من </w:t>
      </w:r>
      <w:r w:rsidR="0063058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</w:t>
      </w:r>
      <w:r w:rsidR="001C666D" w:rsidRP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جل معاينة نوع التوتر،</w:t>
      </w:r>
      <w:r w:rsidR="001C666D" w:rsidRPr="006A51E4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فتحصلنا </w:t>
      </w:r>
      <w:r w:rsidR="001C666D" w:rsidRP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على المنحنى التالي (الوثيقة (3))</w:t>
      </w:r>
      <w:r w:rsidR="00275B03" w:rsidRP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</w:t>
      </w:r>
    </w:p>
    <w:p w:rsidR="0011674D" w:rsidRDefault="0063058C" w:rsidP="0011674D">
      <w:pPr>
        <w:pStyle w:val="ListParagraph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881772C" wp14:editId="49C5B7D6">
                <wp:simplePos x="0" y="0"/>
                <wp:positionH relativeFrom="column">
                  <wp:posOffset>2107565</wp:posOffset>
                </wp:positionH>
                <wp:positionV relativeFrom="paragraph">
                  <wp:posOffset>43815</wp:posOffset>
                </wp:positionV>
                <wp:extent cx="1466850" cy="790575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7A6E" w:rsidRPr="0063058C" w:rsidRDefault="00483D85" w:rsidP="0063058C">
                            <w:pP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>V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8"/>
                                    <w:szCs w:val="28"/>
                                    <w:lang w:val="fr-FR" w:bidi="ar-DZ"/>
                                  </w:rPr>
                                  <m:t>=5 V/div</m:t>
                                </m:r>
                              </m:oMath>
                            </m:oMathPara>
                          </w:p>
                          <w:p w:rsidR="0063058C" w:rsidRPr="0063058C" w:rsidRDefault="00483D85" w:rsidP="0063058C">
                            <w:pPr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Bidi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>H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8"/>
                                    <w:szCs w:val="28"/>
                                    <w:lang w:val="fr-FR" w:bidi="ar-DZ"/>
                                  </w:rPr>
                                  <m:t>=5 ms/div</m:t>
                                </m:r>
                              </m:oMath>
                            </m:oMathPara>
                          </w:p>
                          <w:p w:rsidR="0063058C" w:rsidRPr="0063058C" w:rsidRDefault="0063058C" w:rsidP="0063058C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1772C" id="Text Box 119" o:spid="_x0000_s1033" type="#_x0000_t202" style="position:absolute;left:0;text-align:left;margin-left:165.95pt;margin-top:3.45pt;width:115.5pt;height:62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" filled="f" stroked="f" strokeweight=".5pt">
                <v:textbox>
                  <w:txbxContent>
                    <w:p w:rsidR="00A77A6E" w:rsidRPr="0063058C" w:rsidRDefault="00A77A6E" w:rsidP="0063058C">
                      <w:pPr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val="fr-FR"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  <w:lang w:val="fr-FR" w:bidi="ar-DZ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  <w:lang w:val="fr-FR" w:bidi="ar-DZ"/>
                                </w:rPr>
                                <m:t>V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FR" w:bidi="ar-DZ"/>
                            </w:rPr>
                            <m:t>=5 V/div</m:t>
                          </m:r>
                        </m:oMath>
                      </m:oMathPara>
                    </w:p>
                    <w:p w:rsidR="0063058C" w:rsidRPr="0063058C" w:rsidRDefault="0063058C" w:rsidP="0063058C">
                      <w:pPr>
                        <w:rPr>
                          <w:rFonts w:asciiTheme="majorBidi" w:eastAsiaTheme="minorEastAsia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val="fr-FR"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  <w:lang w:val="fr-FR" w:bidi="ar-DZ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  <w:lang w:val="fr-FR" w:bidi="ar-DZ"/>
                                </w:rPr>
                                <m:t>H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Bidi"/>
                              <w:sz w:val="28"/>
                              <w:szCs w:val="28"/>
                              <w:lang w:val="fr-FR" w:bidi="ar-DZ"/>
                            </w:rPr>
                            <m:t>=5 ms/div</m:t>
                          </m:r>
                        </m:oMath>
                      </m:oMathPara>
                    </w:p>
                    <w:p w:rsidR="0063058C" w:rsidRPr="0063058C" w:rsidRDefault="0063058C" w:rsidP="0063058C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C666D" w:rsidRPr="0011674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ما نوع هذا التوتر؟ مع التعليل؟</w:t>
      </w:r>
    </w:p>
    <w:p w:rsidR="0013795A" w:rsidRPr="0011674D" w:rsidRDefault="0023172D" w:rsidP="0011674D">
      <w:pPr>
        <w:pStyle w:val="ListParagraph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11674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أحسب قيمة التوتر العظمي؟</w:t>
      </w:r>
    </w:p>
    <w:p w:rsidR="00560687" w:rsidRPr="006A51E4" w:rsidRDefault="0023172D" w:rsidP="006A51E4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23172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</w:t>
      </w:r>
      <w:r w:rsid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ستنتج قيمة التوتر الفعال (المنتج)</w:t>
      </w:r>
      <w:r w:rsidR="00560687" w:rsidRPr="0023172D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w:r w:rsidR="006A51E4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</m:ctrlPr>
          </m:sSubPr>
          <m:e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U</m:t>
            </m:r>
          </m:e>
          <m:sub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eff</m:t>
            </m:r>
          </m:sub>
        </m:sSub>
      </m:oMath>
    </w:p>
    <w:p w:rsidR="005A7DB9" w:rsidRPr="0011674D" w:rsidRDefault="00063250" w:rsidP="0011674D">
      <w:pPr>
        <w:pStyle w:val="ListParagraph"/>
        <w:numPr>
          <w:ilvl w:val="0"/>
          <w:numId w:val="10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0B83D9" wp14:editId="55CE1763">
                <wp:simplePos x="0" y="0"/>
                <wp:positionH relativeFrom="column">
                  <wp:posOffset>516890</wp:posOffset>
                </wp:positionH>
                <wp:positionV relativeFrom="paragraph">
                  <wp:posOffset>86995</wp:posOffset>
                </wp:positionV>
                <wp:extent cx="781050" cy="3714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1FD4" w:rsidRPr="006A51E4" w:rsidRDefault="009D1FD4" w:rsidP="006A51E4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6A51E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الوثيقة</w:t>
                            </w:r>
                            <w:r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6A51E4"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B83D9" id="Text Box 35" o:spid="_x0000_s1034" type="#_x0000_t202" style="position:absolute;left:0;text-align:left;margin-left:40.7pt;margin-top:6.85pt;width:61.5pt;height:29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" filled="f" stroked="f" strokeweight=".5pt">
                <v:textbox>
                  <w:txbxContent>
                    <w:p w:rsidR="009D1FD4" w:rsidRPr="006A51E4" w:rsidRDefault="009D1FD4" w:rsidP="006A51E4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6A51E4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الوثيقة</w:t>
                      </w:r>
                      <w:r w:rsidRPr="006A51E4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="006A51E4" w:rsidRPr="006A51E4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 w:rsidR="00A457EC" w:rsidRPr="0023172D">
        <w:rPr>
          <w:rFonts w:ascii="Traditional Arabic" w:hAnsi="Traditional Arabic" w:cs="Traditional Arabic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9E81E" wp14:editId="584AAB73">
                <wp:simplePos x="0" y="0"/>
                <wp:positionH relativeFrom="margin">
                  <wp:posOffset>-161925</wp:posOffset>
                </wp:positionH>
                <wp:positionV relativeFrom="paragraph">
                  <wp:posOffset>461645</wp:posOffset>
                </wp:positionV>
                <wp:extent cx="66490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6E6065" id="رابط مستقيم 7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2.75pt,36.35pt" to="510.8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E4DCD"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3A051D7" wp14:editId="787070A1">
                <wp:simplePos x="0" y="0"/>
                <wp:positionH relativeFrom="column">
                  <wp:posOffset>2640965</wp:posOffset>
                </wp:positionH>
                <wp:positionV relativeFrom="paragraph">
                  <wp:posOffset>496570</wp:posOffset>
                </wp:positionV>
                <wp:extent cx="1019175" cy="276225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DCD" w:rsidRPr="006A51E4" w:rsidRDefault="00A457EC" w:rsidP="00A457EC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الصفحة 2/1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051D7" id="Text Box 123" o:spid="_x0000_s1035" type="#_x0000_t202" style="position:absolute;left:0;text-align:left;margin-left:207.95pt;margin-top:39.1pt;width:80.25pt;height:21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" filled="f" stroked="f" strokeweight=".5pt">
                <v:textbox>
                  <w:txbxContent>
                    <w:p w:rsidR="00FE4DCD" w:rsidRPr="006A51E4" w:rsidRDefault="00A457EC" w:rsidP="00A457EC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الصفحة 2/1</w:t>
                      </w:r>
                    </w:p>
                  </w:txbxContent>
                </v:textbox>
              </v:shape>
            </w:pict>
          </mc:Fallback>
        </mc:AlternateContent>
      </w:r>
      <w:r w:rsidR="0023172D" w:rsidRPr="0011674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احسب الدور</w:t>
      </w:r>
      <w:r w:rsidR="006A51E4" w:rsidRPr="0011674D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T</w:t>
      </w:r>
      <w:r w:rsidR="006A51E4" w:rsidRPr="0011674D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؟ ثم استنتج تردد هذا التوتر؟</w:t>
      </w:r>
    </w:p>
    <w:p w:rsidR="005A7DB9" w:rsidRPr="005A7DB9" w:rsidRDefault="005A7DB9" w:rsidP="0063058C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3D26C1" wp14:editId="540495AD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4DDE2" id="رابط مستقيم 8" o:spid="_x0000_s1026" style="position:absolute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EEE656" wp14:editId="3E075EF0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73510" id="رابط مستقيم 9" o:spid="_x0000_s1026" style="position:absolute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تجريبي في مادة: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العلوم الفيزيائية والتكنولوجيا     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ماي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63058C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2022</w:t>
      </w:r>
    </w:p>
    <w:p w:rsidR="005A7DB9" w:rsidRPr="00F845B9" w:rsidRDefault="005A7DB9" w:rsidP="005A7D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DE50C4" w:rsidRPr="008C31C2" w:rsidRDefault="004D744C" w:rsidP="00CD3E3B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يستعمل احمد محركا كهربائيا يحمل الدلالات التالية: </w:t>
      </w:r>
      <m:oMath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 xml:space="preserve">(230 V </m:t>
        </m:r>
        <m:r>
          <m:rPr>
            <m:sty m:val="p"/>
          </m:rPr>
          <w:rPr>
            <w:rFonts w:ascii="Cambria Math" w:hAnsi="Cambria Math" w:cs="Simplified Arabic" w:hint="cs"/>
            <w:sz w:val="32"/>
            <w:szCs w:val="32"/>
            <w:rtl/>
            <w:lang w:val="fr-FR" w:bidi="ar-DZ"/>
          </w:rPr>
          <m:t>،</m:t>
        </m:r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 xml:space="preserve"> 15 A )</m:t>
        </m:r>
      </m:oMath>
      <w:r>
        <w:rPr>
          <w:rFonts w:ascii="Simplified Arabic" w:eastAsiaTheme="minorEastAsia" w:hAnsi="Simplified Arabic" w:cs="Simplified Arabic" w:hint="cs"/>
          <w:sz w:val="32"/>
          <w:szCs w:val="32"/>
          <w:rtl/>
          <w:lang w:val="fr-FR" w:bidi="ar-DZ"/>
        </w:rPr>
        <w:t xml:space="preserve"> لرفع حمولة </w:t>
      </w:r>
      <w:r w:rsidR="00CD3E3B">
        <w:rPr>
          <w:rFonts w:ascii="Simplified Arabic" w:eastAsiaTheme="minorEastAsia" w:hAnsi="Simplified Arabic" w:cs="Simplified Arabic"/>
          <w:sz w:val="32"/>
          <w:szCs w:val="32"/>
          <w:lang w:val="fr-FR" w:bidi="ar-DZ"/>
        </w:rPr>
        <w:t>(s)</w:t>
      </w:r>
      <w:r>
        <w:rPr>
          <w:rFonts w:ascii="Simplified Arabic" w:eastAsiaTheme="minorEastAsia" w:hAnsi="Simplified Arabic" w:cs="Simplified Arabic" w:hint="cs"/>
          <w:sz w:val="32"/>
          <w:szCs w:val="32"/>
          <w:rtl/>
          <w:lang w:val="fr-FR" w:bidi="ar-DZ"/>
        </w:rPr>
        <w:t xml:space="preserve">، كما هو موضح في الوثيقة </w:t>
      </w:r>
      <w:r w:rsidR="008C31C2">
        <w:rPr>
          <w:rFonts w:ascii="Simplified Arabic" w:eastAsiaTheme="minorEastAsia" w:hAnsi="Simplified Arabic" w:cs="Simplified Arabic" w:hint="cs"/>
          <w:sz w:val="32"/>
          <w:szCs w:val="32"/>
          <w:rtl/>
          <w:lang w:val="fr-FR" w:bidi="ar-DZ"/>
        </w:rPr>
        <w:t>(4)</w:t>
      </w:r>
      <w:r>
        <w:rPr>
          <w:rFonts w:ascii="Simplified Arabic" w:eastAsiaTheme="minorEastAsia" w:hAnsi="Simplified Arabic" w:cs="Simplified Arabic" w:hint="cs"/>
          <w:sz w:val="32"/>
          <w:szCs w:val="32"/>
          <w:rtl/>
          <w:lang w:val="fr-FR" w:bidi="ar-DZ"/>
        </w:rPr>
        <w:t xml:space="preserve"> ، عند تشغيل المحرك أصيب أحمد بصدمة كهربائية جراء لمسه للهيكل المعدني للمحرك.</w:t>
      </w:r>
      <w:r w:rsidR="008F66E2">
        <w:rPr>
          <w:rFonts w:ascii="Simplified Arabic" w:eastAsiaTheme="minorEastAsia" w:hAnsi="Simplified Arabic" w:cs="Simplified Arabic" w:hint="cs"/>
          <w:sz w:val="32"/>
          <w:szCs w:val="32"/>
          <w:rtl/>
          <w:lang w:val="fr-FR" w:bidi="ar-DZ"/>
        </w:rPr>
        <w:t xml:space="preserve">  </w:t>
      </w:r>
    </w:p>
    <w:p w:rsidR="00D5556E" w:rsidRDefault="00A457EC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7BAFE60" wp14:editId="1BBD6AAA">
                <wp:simplePos x="0" y="0"/>
                <wp:positionH relativeFrom="column">
                  <wp:posOffset>574040</wp:posOffset>
                </wp:positionH>
                <wp:positionV relativeFrom="paragraph">
                  <wp:posOffset>82550</wp:posOffset>
                </wp:positionV>
                <wp:extent cx="3933825" cy="2105025"/>
                <wp:effectExtent l="0" t="0" r="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210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DCD" w:rsidRPr="006A51E4" w:rsidRDefault="002C39FA" w:rsidP="006A51E4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fr-FR" w:eastAsia="fr-FR"/>
                              </w:rPr>
                              <w:drawing>
                                <wp:inline distT="0" distB="0" distL="0" distR="0" wp14:anchorId="57337AEE" wp14:editId="6CFFEAD4">
                                  <wp:extent cx="2295525" cy="1981200"/>
                                  <wp:effectExtent l="0" t="0" r="9525" b="0"/>
                                  <wp:docPr id="127" name="Picture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" name="61omrG-+3hL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95525" cy="1981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AFE60" id="Text Box 124" o:spid="_x0000_s1036" type="#_x0000_t202" style="position:absolute;left:0;text-align:left;margin-left:45.2pt;margin-top:6.5pt;width:309.75pt;height:165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" filled="f" stroked="f" strokeweight=".5pt">
                <v:textbox>
                  <w:txbxContent>
                    <w:p w:rsidR="00FE4DCD" w:rsidRPr="006A51E4" w:rsidRDefault="002C39FA" w:rsidP="006A51E4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28"/>
                          <w:szCs w:val="28"/>
                          <w:lang w:val="fr-FR" w:eastAsia="fr-FR"/>
                        </w:rPr>
                        <w:drawing>
                          <wp:inline distT="0" distB="0" distL="0" distR="0" wp14:anchorId="57337AEE" wp14:editId="6CFFEAD4">
                            <wp:extent cx="2295525" cy="1981200"/>
                            <wp:effectExtent l="0" t="0" r="9525" b="0"/>
                            <wp:docPr id="127" name="Picture 1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" name="61omrG-+3hL.jp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95525" cy="1981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D9E5A2D" wp14:editId="1EF65C2C">
                <wp:simplePos x="0" y="0"/>
                <wp:positionH relativeFrom="column">
                  <wp:posOffset>916940</wp:posOffset>
                </wp:positionH>
                <wp:positionV relativeFrom="paragraph">
                  <wp:posOffset>83185</wp:posOffset>
                </wp:positionV>
                <wp:extent cx="3905250" cy="2686050"/>
                <wp:effectExtent l="0" t="0" r="19050" b="19050"/>
                <wp:wrapNone/>
                <wp:docPr id="322" name="Rounded Rectangle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26860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4188AD" id="Rounded Rectangle 322" o:spid="_x0000_s1026" style="position:absolute;margin-left:72.2pt;margin-top:6.55pt;width:307.5pt;height:211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" filled="f" strokecolor="#1f3763 [1604]" strokeweight="1pt">
                <v:stroke joinstyle="miter"/>
              </v:roundrect>
            </w:pict>
          </mc:Fallback>
        </mc:AlternateContent>
      </w:r>
    </w:p>
    <w:p w:rsidR="00CD3E3B" w:rsidRDefault="00CD3E3B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CD3E3B" w:rsidRDefault="00CD3E3B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CD3E3B" w:rsidRDefault="00CD3E3B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CD3E3B" w:rsidRDefault="00A457EC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0C83D3" wp14:editId="5629F125">
                <wp:simplePos x="0" y="0"/>
                <wp:positionH relativeFrom="column">
                  <wp:posOffset>1793240</wp:posOffset>
                </wp:positionH>
                <wp:positionV relativeFrom="paragraph">
                  <wp:posOffset>267970</wp:posOffset>
                </wp:positionV>
                <wp:extent cx="952500" cy="361950"/>
                <wp:effectExtent l="0" t="0" r="0" b="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9FA" w:rsidRPr="006A51E4" w:rsidRDefault="002C39FA" w:rsidP="002C39FA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الخيط</w:t>
                            </w:r>
                            <w:r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f</w:t>
                            </w:r>
                            <w:r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C83D3" id="Text Box 321" o:spid="_x0000_s1037" type="#_x0000_t202" style="position:absolute;left:0;text-align:left;margin-left:141.2pt;margin-top:21.1pt;width:75pt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" filled="f" stroked="f" strokeweight=".5pt">
                <v:textbox>
                  <w:txbxContent>
                    <w:p w:rsidR="002C39FA" w:rsidRPr="006A51E4" w:rsidRDefault="002C39FA" w:rsidP="002C39FA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الخيط</w:t>
                      </w:r>
                      <w:r w:rsidRPr="006A51E4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(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f</w:t>
                      </w:r>
                      <w:r w:rsidRPr="006A51E4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CD3E3B" w:rsidRDefault="00CD3E3B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</w:p>
    <w:p w:rsidR="00CD3E3B" w:rsidRDefault="00A457EC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D5BBEF" wp14:editId="4A978A3A">
                <wp:simplePos x="0" y="0"/>
                <wp:positionH relativeFrom="column">
                  <wp:posOffset>2602865</wp:posOffset>
                </wp:positionH>
                <wp:positionV relativeFrom="paragraph">
                  <wp:posOffset>217170</wp:posOffset>
                </wp:positionV>
                <wp:extent cx="371475" cy="514350"/>
                <wp:effectExtent l="0" t="0" r="28575" b="19050"/>
                <wp:wrapNone/>
                <wp:docPr id="320" name="Rounded Rectangle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246E47" id="Rounded Rectangle 320" o:spid="_x0000_s1026" style="position:absolute;margin-left:204.95pt;margin-top:17.1pt;width:29.25pt;height:40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" fillcolor="#4472c4 [3204]" strokecolor="#1f3763 [1604]" strokeweight="1pt">
                <v:stroke joinstyle="miter"/>
              </v:roundrect>
            </w:pict>
          </mc:Fallback>
        </mc:AlternateContent>
      </w:r>
    </w:p>
    <w:p w:rsidR="002C39FA" w:rsidRDefault="00A457EC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D038AA" wp14:editId="641A8A07">
                <wp:simplePos x="0" y="0"/>
                <wp:positionH relativeFrom="column">
                  <wp:posOffset>1555115</wp:posOffset>
                </wp:positionH>
                <wp:positionV relativeFrom="paragraph">
                  <wp:posOffset>44450</wp:posOffset>
                </wp:positionV>
                <wp:extent cx="952500" cy="371475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DCD" w:rsidRPr="006A51E4" w:rsidRDefault="002C39FA" w:rsidP="002C39FA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الحمولة </w:t>
                            </w:r>
                            <w:r w:rsidR="00FE4DCD"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S</w:t>
                            </w:r>
                            <w:r w:rsidR="00FE4DCD"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038AA" id="Text Box 125" o:spid="_x0000_s1038" type="#_x0000_t202" style="position:absolute;left:0;text-align:left;margin-left:122.45pt;margin-top:3.5pt;width:75pt;height:29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" filled="f" stroked="f" strokeweight=".5pt">
                <v:textbox>
                  <w:txbxContent>
                    <w:p w:rsidR="00FE4DCD" w:rsidRPr="006A51E4" w:rsidRDefault="002C39FA" w:rsidP="002C39FA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الحمولة </w:t>
                      </w:r>
                      <w:r w:rsidR="00FE4DCD" w:rsidRPr="006A51E4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(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S</w:t>
                      </w:r>
                      <w:r w:rsidR="00FE4DCD" w:rsidRPr="006A51E4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A457EC" w:rsidRDefault="00A457EC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E5B6F67" wp14:editId="04CD9777">
                <wp:simplePos x="0" y="0"/>
                <wp:positionH relativeFrom="column">
                  <wp:posOffset>2459990</wp:posOffset>
                </wp:positionH>
                <wp:positionV relativeFrom="paragraph">
                  <wp:posOffset>290830</wp:posOffset>
                </wp:positionV>
                <wp:extent cx="781050" cy="34290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DCD" w:rsidRPr="006A51E4" w:rsidRDefault="00FE4DCD" w:rsidP="00A457EC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6A51E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الوثيقة</w:t>
                            </w:r>
                            <w:r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="00A457E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4</w:t>
                            </w:r>
                            <w:r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6F67" id="Text Box 126" o:spid="_x0000_s1039" type="#_x0000_t202" style="position:absolute;left:0;text-align:left;margin-left:193.7pt;margin-top:22.9pt;width:61.5pt;height:2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sadgQIAAG0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" filled="f" stroked="f" strokeweight=".5pt">
                <v:textbox>
                  <w:txbxContent>
                    <w:p w:rsidR="00FE4DCD" w:rsidRPr="006A51E4" w:rsidRDefault="00FE4DCD" w:rsidP="00A457EC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6A51E4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الوثيقة</w:t>
                      </w:r>
                      <w:r w:rsidRPr="006A51E4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(</w:t>
                      </w:r>
                      <w:r w:rsidR="00A457EC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4</w:t>
                      </w:r>
                      <w:r w:rsidRPr="006A51E4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2C39FA" w:rsidRDefault="002C39FA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4E439C" w:rsidRPr="004E439C" w:rsidRDefault="004E439C" w:rsidP="008C31C2">
      <w:pPr>
        <w:pStyle w:val="ListParagraph"/>
        <w:numPr>
          <w:ilvl w:val="0"/>
          <w:numId w:val="9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4E439C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أذكر سبب </w:t>
      </w:r>
      <w:r w:rsidR="008C31C2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المشكل الذي تعرض له أحمد؟ ثم اقترح حلا لذلك؟</w:t>
      </w:r>
    </w:p>
    <w:p w:rsidR="004E439C" w:rsidRDefault="004E439C" w:rsidP="008C31C2">
      <w:pPr>
        <w:pStyle w:val="ListParagraph"/>
        <w:numPr>
          <w:ilvl w:val="0"/>
          <w:numId w:val="9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4E439C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</w:t>
      </w:r>
      <w:r w:rsidR="008C31C2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ارسم مخططا نظاميا لدارة تشغيل المحرك الكهربائي، موظفا قواعد الأمن والسلامة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؟</w:t>
      </w:r>
    </w:p>
    <w:p w:rsidR="00A457EC" w:rsidRDefault="008C31C2" w:rsidP="00A457EC">
      <w:pPr>
        <w:pStyle w:val="ListParagraph"/>
        <w:numPr>
          <w:ilvl w:val="0"/>
          <w:numId w:val="9"/>
        </w:numPr>
        <w:spacing w:before="0" w:beforeAutospacing="0" w:after="0" w:afterAutospacing="0" w:line="276" w:lineRule="auto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CD3E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إذا علمت أن الحمولة في حالة توازن</w:t>
      </w:r>
      <w:r w:rsidR="00CD3E3B" w:rsidRPr="00CD3E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، وأن كتلة الحمولة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m=80 kg</m:t>
        </m:r>
      </m:oMath>
      <w:r w:rsidR="00CD3E3B" w:rsidRPr="00CD3E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</w:p>
    <w:p w:rsidR="00CD3E3B" w:rsidRDefault="00CD3E3B" w:rsidP="00A457EC">
      <w:pPr>
        <w:pStyle w:val="ListParagraph"/>
        <w:spacing w:before="0" w:beforeAutospacing="0" w:after="0" w:afterAutospacing="0" w:line="276" w:lineRule="auto"/>
        <w:ind w:left="108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CD3E3B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وثابت الجاذبية الأرضية</w:t>
      </w:r>
      <w:r w:rsidR="004E439C" w:rsidRPr="00CD3E3B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g=10 N/kg</m:t>
        </m:r>
      </m:oMath>
    </w:p>
    <w:p w:rsidR="00CD3E3B" w:rsidRDefault="00CD3E3B" w:rsidP="00CD3E3B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حدّد خصائص الق</w:t>
      </w:r>
      <w:r w:rsidR="00A457E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ّ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وى المؤثرة على الحمولة</w:t>
      </w:r>
      <w:r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(s) 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؟</w:t>
      </w:r>
    </w:p>
    <w:p w:rsidR="00CD3E3B" w:rsidRDefault="00CD3E3B" w:rsidP="00CD3E3B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مثل هاته القوى باستعمال السلم </w:t>
      </w:r>
      <w:r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1cm    →    400 N</m:t>
        </m:r>
      </m:oMath>
    </w:p>
    <w:p w:rsidR="00CD3E3B" w:rsidRDefault="00CD3E3B" w:rsidP="00CD3E3B">
      <w:pPr>
        <w:pStyle w:val="ListParagraph"/>
        <w:numPr>
          <w:ilvl w:val="0"/>
          <w:numId w:val="16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اذكر شرطا توازن الحمولة </w:t>
      </w:r>
      <w:r>
        <w:rPr>
          <w:rFonts w:ascii="Simplified Arabic" w:hAnsi="Simplified Arabic" w:cs="Simplified Arabic"/>
          <w:sz w:val="30"/>
          <w:szCs w:val="30"/>
          <w:lang w:val="fr-FR" w:bidi="ar-DZ"/>
        </w:rPr>
        <w:t>(s)</w:t>
      </w:r>
      <w:r w:rsidR="00A457E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؟</w:t>
      </w:r>
    </w:p>
    <w:p w:rsidR="00FE4DCD" w:rsidRDefault="00FE4DCD" w:rsidP="00FE4DC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FE4DCD" w:rsidRDefault="00FE4DCD" w:rsidP="002C39FA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5E3C327" wp14:editId="2DC2802B">
                <wp:simplePos x="0" y="0"/>
                <wp:positionH relativeFrom="column">
                  <wp:posOffset>2583815</wp:posOffset>
                </wp:positionH>
                <wp:positionV relativeFrom="paragraph">
                  <wp:posOffset>163830</wp:posOffset>
                </wp:positionV>
                <wp:extent cx="2000250" cy="666750"/>
                <wp:effectExtent l="0" t="0" r="19050" b="1905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94709" id="Rectangle 122" o:spid="_x0000_s1026" style="position:absolute;margin-left:203.45pt;margin-top:12.9pt;width:157.5pt;height:52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" fillcolor="white [3212]" strokecolor="white [3212]" strokeweight="1pt"/>
            </w:pict>
          </mc:Fallback>
        </mc:AlternateContent>
      </w:r>
    </w:p>
    <w:p w:rsidR="002C39FA" w:rsidRDefault="002C39FA" w:rsidP="002C39FA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FE4DCD" w:rsidRPr="00FE4DCD" w:rsidRDefault="00FE4DCD" w:rsidP="00FE4DC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8616A" w:rsidRPr="004E439C" w:rsidRDefault="00A457EC" w:rsidP="00FE4DCD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CB9046C" wp14:editId="20EB682C">
                <wp:simplePos x="0" y="0"/>
                <wp:positionH relativeFrom="column">
                  <wp:posOffset>2745740</wp:posOffset>
                </wp:positionH>
                <wp:positionV relativeFrom="paragraph">
                  <wp:posOffset>395605</wp:posOffset>
                </wp:positionV>
                <wp:extent cx="1114425" cy="276225"/>
                <wp:effectExtent l="0" t="0" r="0" b="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7EC" w:rsidRPr="006A51E4" w:rsidRDefault="00A457EC" w:rsidP="00A457EC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الصفحة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9046C" id="Text Box 323" o:spid="_x0000_s1040" type="#_x0000_t202" style="position:absolute;left:0;text-align:left;margin-left:216.2pt;margin-top:31.15pt;width:87.75pt;height:21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" filled="f" stroked="f" strokeweight=".5pt">
                <v:textbox>
                  <w:txbxContent>
                    <w:p w:rsidR="00A457EC" w:rsidRPr="006A51E4" w:rsidRDefault="00A457EC" w:rsidP="00A457EC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الصفحة 2/2</w:t>
                      </w:r>
                    </w:p>
                  </w:txbxContent>
                </v:textbox>
              </v:shap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1B3BEA" wp14:editId="40D65427">
                <wp:simplePos x="0" y="0"/>
                <wp:positionH relativeFrom="margin">
                  <wp:posOffset>-5080</wp:posOffset>
                </wp:positionH>
                <wp:positionV relativeFrom="paragraph">
                  <wp:posOffset>376555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A3111" id="رابط مستقيم 10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4pt,29.65pt" to="523.15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sectPr w:rsidR="00B8616A" w:rsidRPr="004E439C" w:rsidSect="00FE4DCD">
      <w:footerReference w:type="default" r:id="rId15"/>
      <w:pgSz w:w="12240" w:h="15840" w:code="1"/>
      <w:pgMar w:top="567" w:right="851" w:bottom="567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3D85" w:rsidRDefault="00483D85" w:rsidP="004E439C">
      <w:pPr>
        <w:spacing w:before="0" w:after="0"/>
      </w:pPr>
      <w:r>
        <w:separator/>
      </w:r>
    </w:p>
  </w:endnote>
  <w:endnote w:type="continuationSeparator" w:id="0">
    <w:p w:rsidR="00483D85" w:rsidRDefault="00483D85" w:rsidP="004E439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F28" w:rsidRDefault="00527F28" w:rsidP="00FE4DCD">
    <w:pPr>
      <w:pStyle w:val="Footer"/>
      <w:spacing w:before="100" w:after="1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3D85" w:rsidRDefault="00483D85" w:rsidP="004E439C">
      <w:pPr>
        <w:spacing w:before="0" w:after="0"/>
      </w:pPr>
      <w:r>
        <w:separator/>
      </w:r>
    </w:p>
  </w:footnote>
  <w:footnote w:type="continuationSeparator" w:id="0">
    <w:p w:rsidR="00483D85" w:rsidRDefault="00483D85" w:rsidP="004E439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97D3A"/>
    <w:multiLevelType w:val="hybridMultilevel"/>
    <w:tmpl w:val="AFF84F5A"/>
    <w:lvl w:ilvl="0" w:tplc="EA2E8E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45726C"/>
    <w:multiLevelType w:val="hybridMultilevel"/>
    <w:tmpl w:val="28465A24"/>
    <w:lvl w:ilvl="0" w:tplc="B46AED0E">
      <w:start w:val="1"/>
      <w:numFmt w:val="arabicAlpha"/>
      <w:lvlText w:val="%1."/>
      <w:lvlJc w:val="left"/>
      <w:pPr>
        <w:ind w:left="2628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3348" w:hanging="360"/>
      </w:pPr>
    </w:lvl>
    <w:lvl w:ilvl="2" w:tplc="040C001B" w:tentative="1">
      <w:start w:val="1"/>
      <w:numFmt w:val="lowerRoman"/>
      <w:lvlText w:val="%3."/>
      <w:lvlJc w:val="right"/>
      <w:pPr>
        <w:ind w:left="4068" w:hanging="180"/>
      </w:pPr>
    </w:lvl>
    <w:lvl w:ilvl="3" w:tplc="040C000F" w:tentative="1">
      <w:start w:val="1"/>
      <w:numFmt w:val="decimal"/>
      <w:lvlText w:val="%4."/>
      <w:lvlJc w:val="left"/>
      <w:pPr>
        <w:ind w:left="4788" w:hanging="360"/>
      </w:pPr>
    </w:lvl>
    <w:lvl w:ilvl="4" w:tplc="040C0019" w:tentative="1">
      <w:start w:val="1"/>
      <w:numFmt w:val="lowerLetter"/>
      <w:lvlText w:val="%5."/>
      <w:lvlJc w:val="left"/>
      <w:pPr>
        <w:ind w:left="5508" w:hanging="360"/>
      </w:pPr>
    </w:lvl>
    <w:lvl w:ilvl="5" w:tplc="040C001B" w:tentative="1">
      <w:start w:val="1"/>
      <w:numFmt w:val="lowerRoman"/>
      <w:lvlText w:val="%6."/>
      <w:lvlJc w:val="right"/>
      <w:pPr>
        <w:ind w:left="6228" w:hanging="180"/>
      </w:pPr>
    </w:lvl>
    <w:lvl w:ilvl="6" w:tplc="040C000F" w:tentative="1">
      <w:start w:val="1"/>
      <w:numFmt w:val="decimal"/>
      <w:lvlText w:val="%7."/>
      <w:lvlJc w:val="left"/>
      <w:pPr>
        <w:ind w:left="6948" w:hanging="360"/>
      </w:pPr>
    </w:lvl>
    <w:lvl w:ilvl="7" w:tplc="040C0019" w:tentative="1">
      <w:start w:val="1"/>
      <w:numFmt w:val="lowerLetter"/>
      <w:lvlText w:val="%8."/>
      <w:lvlJc w:val="left"/>
      <w:pPr>
        <w:ind w:left="7668" w:hanging="360"/>
      </w:pPr>
    </w:lvl>
    <w:lvl w:ilvl="8" w:tplc="040C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">
    <w:nsid w:val="261C4BE3"/>
    <w:multiLevelType w:val="hybridMultilevel"/>
    <w:tmpl w:val="A10A8DE6"/>
    <w:lvl w:ilvl="0" w:tplc="9BF8E884">
      <w:numFmt w:val="bullet"/>
      <w:lvlText w:val="•"/>
      <w:lvlJc w:val="left"/>
      <w:pPr>
        <w:ind w:left="1080" w:hanging="72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1B031C"/>
    <w:multiLevelType w:val="hybridMultilevel"/>
    <w:tmpl w:val="8836E86E"/>
    <w:lvl w:ilvl="0" w:tplc="31969C6C">
      <w:start w:val="1"/>
      <w:numFmt w:val="arabicAlpha"/>
      <w:lvlText w:val="%1-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>
    <w:nsid w:val="37962A0C"/>
    <w:multiLevelType w:val="hybridMultilevel"/>
    <w:tmpl w:val="E37EEF98"/>
    <w:lvl w:ilvl="0" w:tplc="A6D8286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681F48"/>
    <w:multiLevelType w:val="hybridMultilevel"/>
    <w:tmpl w:val="9522D1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3C6142"/>
    <w:multiLevelType w:val="hybridMultilevel"/>
    <w:tmpl w:val="0AA0F23C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147D85"/>
    <w:multiLevelType w:val="hybridMultilevel"/>
    <w:tmpl w:val="0622C48A"/>
    <w:lvl w:ilvl="0" w:tplc="A6D82864">
      <w:start w:val="1"/>
      <w:numFmt w:val="arabicAlpha"/>
      <w:lvlText w:val="%1."/>
      <w:lvlJc w:val="left"/>
      <w:pPr>
        <w:ind w:left="12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0">
    <w:nsid w:val="44DA19D9"/>
    <w:multiLevelType w:val="hybridMultilevel"/>
    <w:tmpl w:val="1DE06BDC"/>
    <w:lvl w:ilvl="0" w:tplc="F26A7B6A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>
    <w:nsid w:val="4BC921D8"/>
    <w:multiLevelType w:val="hybridMultilevel"/>
    <w:tmpl w:val="E7D21634"/>
    <w:lvl w:ilvl="0" w:tplc="1206E1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364722"/>
    <w:multiLevelType w:val="hybridMultilevel"/>
    <w:tmpl w:val="BCDCFA2E"/>
    <w:lvl w:ilvl="0" w:tplc="EA2E8E4E">
      <w:start w:val="1"/>
      <w:numFmt w:val="decimal"/>
      <w:lvlText w:val="%1."/>
      <w:lvlJc w:val="left"/>
      <w:pPr>
        <w:ind w:left="17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F02820"/>
    <w:multiLevelType w:val="hybridMultilevel"/>
    <w:tmpl w:val="EB827BF6"/>
    <w:lvl w:ilvl="0" w:tplc="68B09BE0">
      <w:start w:val="1"/>
      <w:numFmt w:val="decimal"/>
      <w:lvlText w:val="%1."/>
      <w:lvlJc w:val="left"/>
      <w:pPr>
        <w:ind w:left="165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52E2DA1"/>
    <w:multiLevelType w:val="hybridMultilevel"/>
    <w:tmpl w:val="11262C5C"/>
    <w:lvl w:ilvl="0" w:tplc="68B09BE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7"/>
  </w:num>
  <w:num w:numId="5">
    <w:abstractNumId w:val="15"/>
  </w:num>
  <w:num w:numId="6">
    <w:abstractNumId w:val="10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6"/>
  </w:num>
  <w:num w:numId="12">
    <w:abstractNumId w:val="5"/>
  </w:num>
  <w:num w:numId="13">
    <w:abstractNumId w:val="9"/>
  </w:num>
  <w:num w:numId="14">
    <w:abstractNumId w:val="14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B9"/>
    <w:rsid w:val="00063250"/>
    <w:rsid w:val="000808CA"/>
    <w:rsid w:val="0011674D"/>
    <w:rsid w:val="0013795A"/>
    <w:rsid w:val="001548AB"/>
    <w:rsid w:val="001C666D"/>
    <w:rsid w:val="0023172D"/>
    <w:rsid w:val="00275B03"/>
    <w:rsid w:val="002C39FA"/>
    <w:rsid w:val="002C66B3"/>
    <w:rsid w:val="003F2ADF"/>
    <w:rsid w:val="00430816"/>
    <w:rsid w:val="0043182B"/>
    <w:rsid w:val="0044537A"/>
    <w:rsid w:val="00462794"/>
    <w:rsid w:val="00483D85"/>
    <w:rsid w:val="004D744C"/>
    <w:rsid w:val="004E439C"/>
    <w:rsid w:val="00527F28"/>
    <w:rsid w:val="00560687"/>
    <w:rsid w:val="005A7DB9"/>
    <w:rsid w:val="006244D0"/>
    <w:rsid w:val="0063058C"/>
    <w:rsid w:val="00660373"/>
    <w:rsid w:val="006778F4"/>
    <w:rsid w:val="006A51E4"/>
    <w:rsid w:val="006B66E3"/>
    <w:rsid w:val="006C5897"/>
    <w:rsid w:val="00747E44"/>
    <w:rsid w:val="00797AB8"/>
    <w:rsid w:val="007D78F9"/>
    <w:rsid w:val="00853276"/>
    <w:rsid w:val="008C31C2"/>
    <w:rsid w:val="008F66E2"/>
    <w:rsid w:val="00995711"/>
    <w:rsid w:val="009B514A"/>
    <w:rsid w:val="009D1FD4"/>
    <w:rsid w:val="00A06D68"/>
    <w:rsid w:val="00A457EC"/>
    <w:rsid w:val="00A77A6E"/>
    <w:rsid w:val="00A866D1"/>
    <w:rsid w:val="00A97186"/>
    <w:rsid w:val="00AE6D3E"/>
    <w:rsid w:val="00B138E9"/>
    <w:rsid w:val="00B41B8B"/>
    <w:rsid w:val="00B6430A"/>
    <w:rsid w:val="00B8616A"/>
    <w:rsid w:val="00C57D2D"/>
    <w:rsid w:val="00CD3E3B"/>
    <w:rsid w:val="00D5556E"/>
    <w:rsid w:val="00D80CC4"/>
    <w:rsid w:val="00D87EBC"/>
    <w:rsid w:val="00DE50C4"/>
    <w:rsid w:val="00E16807"/>
    <w:rsid w:val="00F845B9"/>
    <w:rsid w:val="00FE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B8616A"/>
    <w:pPr>
      <w:spacing w:before="0" w:beforeAutospacing="0" w:after="0" w:afterAutospacing="0" w:line="276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34"/>
      <w:lang w:val="fr-FR" w:eastAsia="fr-FR"/>
    </w:rPr>
  </w:style>
  <w:style w:type="character" w:customStyle="1" w:styleId="GdmathChar">
    <w:name w:val="Gdmath Char"/>
    <w:basedOn w:val="DefaultParagraphFont"/>
    <w:link w:val="Gdmath"/>
    <w:rsid w:val="00B8616A"/>
    <w:rPr>
      <w:rFonts w:ascii="Times New Roman" w:hAnsi="Times New Roman" w:cs="Times New Roman"/>
      <w:bCs/>
      <w:noProof/>
      <w:color w:val="000000"/>
      <w:sz w:val="24"/>
      <w:szCs w:val="3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3182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439C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4E439C"/>
  </w:style>
  <w:style w:type="paragraph" w:styleId="Footer">
    <w:name w:val="footer"/>
    <w:basedOn w:val="Normal"/>
    <w:link w:val="FooterChar"/>
    <w:uiPriority w:val="99"/>
    <w:unhideWhenUsed/>
    <w:rsid w:val="004E439C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E439C"/>
  </w:style>
  <w:style w:type="character" w:styleId="PlaceholderText">
    <w:name w:val="Placeholder Text"/>
    <w:basedOn w:val="DefaultParagraphFont"/>
    <w:uiPriority w:val="99"/>
    <w:semiHidden/>
    <w:rsid w:val="005606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0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EBD5-2F7F-4DCB-9CA1-5DE82C343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449</TotalTime>
  <Pages>2</Pages>
  <Words>370</Words>
  <Characters>2038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Microsoft account</cp:lastModifiedBy>
  <cp:revision>29</cp:revision>
  <cp:lastPrinted>2022-05-15T22:55:00Z</cp:lastPrinted>
  <dcterms:created xsi:type="dcterms:W3CDTF">2019-05-13T22:45:00Z</dcterms:created>
  <dcterms:modified xsi:type="dcterms:W3CDTF">2023-05-10T17:05:00Z</dcterms:modified>
</cp:coreProperties>
</file>
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71C" w:rsidRPr="00665255" w:rsidRDefault="00FB2AE5" w:rsidP="0032371C">
      <w:pPr>
        <w:jc w:val="center"/>
        <w:rPr>
          <w:rFonts w:ascii="Amiri" w:hAnsi="Amiri" w:cs="Amiri"/>
          <w:b/>
          <w:bCs/>
          <w:sz w:val="32"/>
          <w:szCs w:val="32"/>
          <w:rtl/>
          <w:lang w:val="fr-FR" w:bidi="ar-DZ"/>
        </w:rPr>
      </w:pPr>
      <w:r w:rsidRPr="00665255">
        <w:rPr>
          <w:rFonts w:ascii="Amiri" w:hAnsi="Amiri" w:cs="Amiri"/>
          <w:b/>
          <w:bCs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CB6174D" wp14:editId="50A8BF1C">
                <wp:simplePos x="0" y="0"/>
                <wp:positionH relativeFrom="margin">
                  <wp:align>center</wp:align>
                </wp:positionH>
                <wp:positionV relativeFrom="paragraph">
                  <wp:posOffset>359410</wp:posOffset>
                </wp:positionV>
                <wp:extent cx="7172325" cy="1657350"/>
                <wp:effectExtent l="0" t="0" r="9525" b="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1657350"/>
                          <a:chOff x="104775" y="0"/>
                          <a:chExt cx="7172325" cy="1429552"/>
                        </a:xfrm>
                      </wpg:grpSpPr>
                      <wps:wsp>
                        <wps:cNvPr id="2" name="Zone de texte 2"/>
                        <wps:cNvSpPr txBox="1"/>
                        <wps:spPr>
                          <a:xfrm>
                            <a:off x="4838700" y="0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431E" w:rsidRPr="006C5AF7" w:rsidRDefault="00B5431E" w:rsidP="00B5431E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lang w:bidi="ar-DZ"/>
                                </w:rPr>
                              </w:pPr>
                              <w:r w:rsidRPr="006C5AF7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 xml:space="preserve">مديرية التربية </w:t>
                              </w:r>
                              <w:r w:rsidR="00650296" w:rsidRPr="006C5AF7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لولاية عين الدفلى</w:t>
                              </w:r>
                              <w:r w:rsidR="00650296" w:rsidRPr="006C5AF7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4362450" y="322809"/>
                            <a:ext cx="2914650" cy="50586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7B2232" w:rsidRDefault="000A7DBD" w:rsidP="005F7176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7B2232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متوسطة 05 جويلية 1962 برج الأمير خالد</w:t>
                              </w:r>
                              <w:r w:rsidR="00650296" w:rsidRPr="007B2232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B65B25" w:rsidRDefault="00B65B2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Zone de texte 4"/>
                        <wps:cNvSpPr txBox="1"/>
                        <wps:spPr>
                          <a:xfrm>
                            <a:off x="142875" y="0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8A3F94" w:rsidRDefault="00650296" w:rsidP="00C94258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السنة الدراسية :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202</w:t>
                              </w:r>
                              <w:r w:rsidR="00C94258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4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/2023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Zone de texte 5"/>
                        <wps:cNvSpPr txBox="1"/>
                        <wps:spPr>
                          <a:xfrm>
                            <a:off x="104775" y="300407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8A3F94" w:rsidRDefault="00650296" w:rsidP="00B5431E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4E0B1D">
                                <w:rPr>
                                  <w:rFonts w:ascii="Amiri" w:hAnsi="Amiri" w:cs="Amir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المستوى :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4 متوسط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à coins arrondis 9"/>
                        <wps:cNvSpPr/>
                        <wps:spPr>
                          <a:xfrm>
                            <a:off x="3124200" y="885825"/>
                            <a:ext cx="4114800" cy="64156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à coins arrondis 10"/>
                        <wps:cNvSpPr/>
                        <wps:spPr>
                          <a:xfrm>
                            <a:off x="3162299" y="1364438"/>
                            <a:ext cx="4114801" cy="64537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3143250" y="961238"/>
                            <a:ext cx="4095750" cy="3757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073F" w:rsidRPr="00D12210" w:rsidRDefault="009850B1" w:rsidP="0044073F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</w:pPr>
                              <w:r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اختبار 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val="fr-CA"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>ا</w:t>
                              </w:r>
                              <w:r w:rsidR="00110429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val="fr-CA"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>لفصل الثالث</w:t>
                              </w:r>
                              <w:r w:rsidR="00D12210" w:rsidRPr="00D12210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 في</w:t>
                              </w:r>
                              <w:r w:rsidR="00D44644" w:rsidRPr="00D12210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 مادة العلوم الفيزيائية و التكنولوجيا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 descr="C:\Users\FARES KH\Downloads\png-clipart-computer-icons-google-calendar-time-wall-clock-text-calendar-removebg-preview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1800225" y="747478"/>
                            <a:ext cx="1236980" cy="617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" name="Zone de texte 13"/>
                        <wps:cNvSpPr txBox="1"/>
                        <wps:spPr>
                          <a:xfrm>
                            <a:off x="161925" y="653421"/>
                            <a:ext cx="1704975" cy="7761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18EE" w:rsidRPr="00665255" w:rsidRDefault="005059A9" w:rsidP="009850B1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thick"/>
                                  <w:rtl/>
                                  <w:lang w:val="fr-FR" w:bidi="ar-DZ"/>
                                </w:rPr>
                                <w:t xml:space="preserve">يوم </w:t>
                              </w: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single"/>
                                  <w:rtl/>
                                  <w:lang w:val="fr-FR" w:bidi="ar-DZ"/>
                                </w:rPr>
                                <w:t>:</w:t>
                              </w: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="002F424B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val="fr-FR" w:bidi="ar-DZ"/>
                                </w:rPr>
                                <w:t>2024-05-1</w:t>
                              </w:r>
                              <w:r w:rsidR="009850B1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val="fr-FR" w:bidi="ar-DZ"/>
                                </w:rPr>
                                <w:t>9</w:t>
                              </w:r>
                              <w:r w:rsidR="00665255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  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thick"/>
                                  <w:rtl/>
                                  <w:lang w:val="fr-FR" w:bidi="ar-DZ"/>
                                </w:rPr>
                                <w:t xml:space="preserve">المدة 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: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ساعة</w:t>
                              </w:r>
                              <w:r w:rsidR="00665255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و نصف</w:t>
                              </w:r>
                              <w:r w:rsidR="003518EE" w:rsidRPr="003518EE"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 descr="C:\Users\FARES KH\Pictures\science png - بحث Google_files\7189966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2725" y="49436"/>
                            <a:ext cx="13906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B6174D" id="Groupe 14" o:spid="_x0000_s1026" style="position:absolute;left:0;text-align:left;margin-left:0;margin-top:28.3pt;width:564.75pt;height:130.5pt;z-index:251670528;mso-position-horizontal:center;mso-position-horizontal-relative:margin;mso-width-relative:margin;mso-height-relative:margin" coordorigin="1047" coordsize="71723,14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7" type="#_x0000_t202" style="position:absolute;left:48387;width:24098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Q6DsUA&#10;AADaAAAADwAAAGRycy9kb3ducmV2LnhtbESPT2vCQBTE74LfYXlCL1I3KtUSXUXE/qG3Jq3i7ZF9&#10;JsHs25DdJum37xYEj8PM/IZZb3tTiZYaV1pWMJ1EIIgzq0vOFXylL4/PIJxH1lhZJgW/5GC7GQ7W&#10;GGvb8Se1ic9FgLCLUUHhfR1L6bKCDLqJrYmDd7GNQR9kk0vdYBfgppKzKFpIgyWHhQJr2heUXZMf&#10;o+A8zk8frn/97uZP8/rw1qbLo06Vehj1uxUIT72/h2/td61gBv9Xwg2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tDoOxQAAANoAAAAPAAAAAAAAAAAAAAAAAJgCAABkcnMv&#10;ZG93bnJldi54bWxQSwUGAAAAAAQABAD1AAAAigMAAAAA&#10;" fillcolor="white [3201]" stroked="f" strokeweight=".5pt">
                  <v:textbox>
                    <w:txbxContent>
                      <w:p w:rsidR="00B5431E" w:rsidRPr="006C5AF7" w:rsidRDefault="00B5431E" w:rsidP="00B5431E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lang w:bidi="ar-DZ"/>
                          </w:rPr>
                        </w:pPr>
                        <w:r w:rsidRPr="006C5AF7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 xml:space="preserve">مديرية التربية </w:t>
                        </w:r>
                        <w:r w:rsidR="00650296" w:rsidRPr="006C5AF7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لولاية عين الدفلى</w:t>
                        </w:r>
                        <w:r w:rsidR="00650296" w:rsidRPr="006C5AF7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Zone de texte 3" o:spid="_x0000_s1028" type="#_x0000_t202" style="position:absolute;left:43624;top:3228;width:29147;height:5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650296" w:rsidRPr="007B2232" w:rsidRDefault="000A7DBD" w:rsidP="005F7176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lang w:bidi="ar-DZ"/>
                          </w:rPr>
                        </w:pPr>
                        <w:r w:rsidRPr="007B2232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>متوسطة 05 جويلية 1962 برج الأمير خالد</w:t>
                        </w:r>
                        <w:r w:rsidR="00650296" w:rsidRPr="007B2232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B65B25" w:rsidRDefault="00B65B25"/>
                    </w:txbxContent>
                  </v:textbox>
                </v:shape>
                <v:shape id="Zone de texte 4" o:spid="_x0000_s1029" type="#_x0000_t202" style="position:absolute;left:1428;width:24099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EH4cUA&#10;AADaAAAADwAAAGRycy9kb3ducmV2LnhtbESPQWvCQBSE7wX/w/KEXkrdVGsr0VWKtCreNFXx9sg+&#10;k2D2bchuk/jv3UKhx2FmvmFmi86UoqHaFZYVvAwiEMSp1QVnCr6Tr+cJCOeRNZaWScGNHCzmvYcZ&#10;xtq2vKNm7zMRIOxiVJB7X8VSujQng25gK+LgXWxt0AdZZ1LX2Aa4KeUwit6kwYLDQo4VLXNKr/sf&#10;o+D8lJ22rlsd2tF4VH2um+T9qBOlHvvdxxSEp87/h//aG63gFX6vhBs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EQfhxQAAANoAAAAPAAAAAAAAAAAAAAAAAJgCAABkcnMv&#10;ZG93bnJldi54bWxQSwUGAAAAAAQABAD1AAAAigMAAAAA&#10;" fillcolor="white [3201]" stroked="f" strokeweight=".5pt">
                  <v:textbox>
                    <w:txbxContent>
                      <w:p w:rsidR="00650296" w:rsidRPr="008A3F94" w:rsidRDefault="00650296" w:rsidP="00C94258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السنة الدراسية :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202</w:t>
                        </w:r>
                        <w:r w:rsidR="00C94258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4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/2023</w:t>
                        </w:r>
                      </w:p>
                    </w:txbxContent>
                  </v:textbox>
                </v:shape>
                <v:shape id="Zone de texte 5" o:spid="_x0000_s1030" type="#_x0000_t202" style="position:absolute;left:1047;top:3004;width:24099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2iesUA&#10;AADaAAAADwAAAGRycy9kb3ducmV2LnhtbESPT2vCQBTE7wW/w/KEXqRurKgluoqI/YM3k1bx9sg+&#10;k2D2bchuk/TbdwtCj8PM/IZZbXpTiZYaV1pWMBlHIIgzq0vOFXymr08vIJxH1lhZJgU/5GCzHjys&#10;MNa24yO1ic9FgLCLUUHhfR1L6bKCDLqxrYmDd7WNQR9kk0vdYBfgppLPUTSXBksOCwXWtCsouyXf&#10;RsFllJ8Prn/76qazab1/b9PFSadKPQ777RKEp97/h+/tD61gBn9Xwg2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XaJ6xQAAANoAAAAPAAAAAAAAAAAAAAAAAJgCAABkcnMv&#10;ZG93bnJldi54bWxQSwUGAAAAAAQABAD1AAAAigMAAAAA&#10;" fillcolor="white [3201]" stroked="f" strokeweight=".5pt">
                  <v:textbox>
                    <w:txbxContent>
                      <w:p w:rsidR="00650296" w:rsidRPr="008A3F94" w:rsidRDefault="00650296" w:rsidP="00B5431E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4E0B1D">
                          <w:rPr>
                            <w:rFonts w:ascii="Amiri" w:hAnsi="Amiri" w:cs="Amiri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المستوى :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4 متوسط </w:t>
                        </w:r>
                      </w:p>
                    </w:txbxContent>
                  </v:textbox>
                </v:shape>
                <v:roundrect id="Rectangle à coins arrondis 9" o:spid="_x0000_s1031" style="position:absolute;left:31242;top:8858;width:41148;height:64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MvCsEA&#10;AADaAAAADwAAAGRycy9kb3ducmV2LnhtbESPQYvCMBSE7wv+h/AEb2vqHlxbTYsIoi57We0PeDTP&#10;tti8lCbb1n9vBMHjMDPfMJtsNI3oqXO1ZQWLeQSCuLC65lJBftl/rkA4j6yxsUwK7uQgSycfG0y0&#10;HfiP+rMvRYCwS1BB5X2bSOmKigy6uW2Jg3e1nUEfZFdK3eEQ4KaRX1G0lAZrDgsVtrSrqLid/42C&#10;vlydfPyTf9Mp/nXD8ZIfZBspNZuO2zUIT6N/h1/to1YQw/NKuAEy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zLwrBAAAA2gAAAA8AAAAAAAAAAAAAAAAAmAIAAGRycy9kb3du&#10;cmV2LnhtbFBLBQYAAAAABAAEAPUAAACGAwAAAAA=&#10;" fillcolor="black [3213]" stroked="f" strokeweight="1pt">
                  <v:stroke joinstyle="miter"/>
                </v:roundrect>
                <v:roundrect id="Rectangle à coins arrondis 10" o:spid="_x0000_s1032" style="position:absolute;left:31622;top:13644;width:41149;height:64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btl8IA&#10;AADbAAAADwAAAGRycy9kb3ducmV2LnhtbESPQYvCQAyF7wv+hyGCt3XqHlztOooIi7p4UfsDQifb&#10;FjuZ0hnb+u/NQfCW8F7e+7LaDK5WHbWh8mxgNk1AEefeVlwYyK6/nwtQISJbrD2TgQcF2KxHHytM&#10;re/5TN0lFkpCOKRooIyxSbUOeUkOw9Q3xKL9+9ZhlLUttG2xl3BX668kmWuHFUtDiQ3tSspvl7sz&#10;0BWLY1z+Zd90XJ5Cf7hme90kxkzGw/YHVKQhvs2v64MVfKGXX2QAvX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lu2XwgAAANsAAAAPAAAAAAAAAAAAAAAAAJgCAABkcnMvZG93&#10;bnJldi54bWxQSwUGAAAAAAQABAD1AAAAhwMAAAAA&#10;" fillcolor="black [3213]" stroked="f" strokeweight="1pt">
                  <v:stroke joinstyle="miter"/>
                </v:roundrect>
                <v:shape id="Zone de texte 11" o:spid="_x0000_s1033" type="#_x0000_t202" style="position:absolute;left:31432;top:9612;width:40958;height:37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44073F" w:rsidRPr="00D12210" w:rsidRDefault="009850B1" w:rsidP="0044073F">
                        <w:pPr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</w:pPr>
                        <w:r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اختبار 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val="fr-CA"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>ا</w:t>
                        </w:r>
                        <w:r w:rsidR="00110429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val="fr-CA"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>لفصل الثالث</w:t>
                        </w:r>
                        <w:r w:rsidR="00D12210" w:rsidRPr="00D12210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 في</w:t>
                        </w:r>
                        <w:r w:rsidR="00D44644" w:rsidRPr="00D12210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 مادة العلوم الفيزيائية و التكنولوجيا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4" type="#_x0000_t75" style="position:absolute;left:18002;top:7474;width:12370;height:6176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Ev7fDAAAA2wAAAA8AAABkcnMvZG93bnJldi54bWxEj0FrwzAMhe+F/gejwW6N3Q66kcYtoxDo&#10;IZclu+ymxloSFsshdpv038+FQm8S771PT9lhtr240ug7xxrWiQJBXDvTcaPhu8pXHyB8QDbYOyYN&#10;N/Jw2C8XGabGTfxF1zI0IkLYp6ihDWFIpfR1SxZ94gbiqP260WKI69hIM+IU4baXG6W20mLH8UKL&#10;Ax1bqv/Ki42Uc63mYn1s8jy851Ovqrfip9L69WX+3IEINIen+ZE+mVh/A/df4gBy/w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gS/t8MAAADbAAAADwAAAAAAAAAAAAAAAACf&#10;AgAAZHJzL2Rvd25yZXYueG1sUEsFBgAAAAAEAAQA9wAAAI8DAAAAAA==&#10;">
                  <v:imagedata r:id="rId9" o:title="png-clipart-computer-icons-google-calendar-time-wall-clock-text-calendar-removebg-preview"/>
                  <v:path arrowok="t"/>
                </v:shape>
                <v:shape id="Zone de texte 13" o:spid="_x0000_s1035" type="#_x0000_t202" style="position:absolute;left:1619;top:6534;width:17050;height:77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HZr8MA&#10;AADbAAAADwAAAGRycy9kb3ducmV2LnhtbERPS2vCQBC+C/0PyxS8SN1o6IPUVUTUircabeltyE6T&#10;YHY2ZNck/fduQfA2H99zZoveVKKlxpWWFUzGEQjizOqScwXHdPP0BsJ5ZI2VZVLwRw4W84fBDBNt&#10;O/6k9uBzEULYJaig8L5OpHRZQQbd2NbEgfu1jUEfYJNL3WAXwk0lp1H0Ig2WHBoKrGlVUHY+XIyC&#10;n1H+vXf99tTFz3G9/mjT1y+dKjV87JfvIDz1/i6+uXc6zI/h/5dwgJ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HZr8MAAADbAAAADwAAAAAAAAAAAAAAAACYAgAAZHJzL2Rv&#10;d25yZXYueG1sUEsFBgAAAAAEAAQA9QAAAIgDAAAAAA==&#10;" fillcolor="white [3201]" stroked="f" strokeweight=".5pt">
                  <v:textbox>
                    <w:txbxContent>
                      <w:p w:rsidR="003518EE" w:rsidRPr="00665255" w:rsidRDefault="005059A9" w:rsidP="009850B1">
                        <w:pPr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thick"/>
                            <w:rtl/>
                            <w:lang w:val="fr-FR" w:bidi="ar-DZ"/>
                          </w:rPr>
                          <w:t xml:space="preserve">يوم </w:t>
                        </w:r>
                        <w:r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single"/>
                            <w:rtl/>
                            <w:lang w:val="fr-FR" w:bidi="ar-DZ"/>
                          </w:rPr>
                          <w:t>:</w:t>
                        </w:r>
                        <w:r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</w:t>
                        </w:r>
                        <w:r w:rsidR="002F424B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  <w:t>2024-05-1</w:t>
                        </w:r>
                        <w:r w:rsidR="009850B1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  <w:t>9</w:t>
                        </w:r>
                        <w:r w:rsidR="00665255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  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thick"/>
                            <w:rtl/>
                            <w:lang w:val="fr-FR" w:bidi="ar-DZ"/>
                          </w:rPr>
                          <w:t xml:space="preserve">المدة 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val="fr-FR" w:bidi="ar-DZ"/>
                          </w:rPr>
                          <w:t>: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ساعة</w:t>
                        </w:r>
                        <w:r w:rsidR="00665255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و نصف</w:t>
                        </w:r>
                        <w:r w:rsidR="003518EE" w:rsidRPr="003518EE"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Image 7" o:spid="_x0000_s1036" type="#_x0000_t75" style="position:absolute;left:27527;top:494;width:13906;height:7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uDpbEAAAA2gAAAA8AAABkcnMvZG93bnJldi54bWxEj0FrwkAUhO9C/8PyCr3VjUJaG12lWAw5&#10;KKVaPD+yr0lo9m3YXZP033cFweMwM98wq81oWtGT841lBbNpAoK4tLrhSsH3afe8AOEDssbWMin4&#10;Iw+b9cNkhZm2A39RfwyViBD2GSqoQ+gyKX1Zk0E/tR1x9H6sMxiidJXUDocIN62cJ8mLNNhwXKix&#10;o21N5e/xYhScKl68pek2n38UuTnvD7P807VKPT2O70sQgcZwD9/ahVbwCtcr8QbI9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xuDpbEAAAA2gAAAA8AAAAAAAAAAAAAAAAA&#10;nwIAAGRycy9kb3ducmV2LnhtbFBLBQYAAAAABAAEAPcAAACQAwAAAAA=&#10;">
                  <v:imagedata r:id="rId10" o:title="7189966"/>
                  <v:path arrowok="t"/>
                </v:shape>
                <w10:wrap anchorx="margin"/>
              </v:group>
            </w:pict>
          </mc:Fallback>
        </mc:AlternateContent>
      </w:r>
      <w:r w:rsidR="00A922AD">
        <w:rPr>
          <w:rFonts w:ascii="Amiri" w:hAnsi="Amiri" w:cs="Amir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718A62" wp14:editId="0CD6A826">
                <wp:simplePos x="0" y="0"/>
                <wp:positionH relativeFrom="column">
                  <wp:posOffset>-247650</wp:posOffset>
                </wp:positionH>
                <wp:positionV relativeFrom="paragraph">
                  <wp:posOffset>-66040</wp:posOffset>
                </wp:positionV>
                <wp:extent cx="7086600" cy="9525"/>
                <wp:effectExtent l="0" t="0" r="19050" b="28575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8820A" id="Connecteur droit 6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5pt,-5.2pt" to="538.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32371C" w:rsidRPr="00665255">
        <w:rPr>
          <w:rFonts w:ascii="Amiri" w:hAnsi="Amiri" w:cs="Amiri"/>
          <w:b/>
          <w:bCs/>
          <w:sz w:val="32"/>
          <w:szCs w:val="32"/>
          <w:rtl/>
          <w:lang w:val="fr-FR" w:bidi="ar-DZ"/>
        </w:rPr>
        <w:t xml:space="preserve">الجمهورية الجزائرية الديمقراطية الشعبية </w:t>
      </w:r>
    </w:p>
    <w:p w:rsidR="005F7176" w:rsidRDefault="005F7176" w:rsidP="0032371C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5F7176" w:rsidRPr="005F7176" w:rsidRDefault="005F7176" w:rsidP="005F7176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5F7176" w:rsidRDefault="005F7176" w:rsidP="005F7176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3F1810" w:rsidRDefault="007B2232" w:rsidP="00497E42">
      <w:pPr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</w:pPr>
      <w:r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 xml:space="preserve">                                                                                                                    </w:t>
      </w:r>
      <w:r w:rsidR="00810128" w:rsidRPr="00497E4D">
        <w:rPr>
          <w:rFonts w:ascii="Amiri" w:hAnsi="Amiri" w:cs="Amiri"/>
          <w:b/>
          <w:bCs/>
          <w:i/>
          <w:iCs/>
          <w:sz w:val="32"/>
          <w:szCs w:val="32"/>
          <w:u w:val="thick"/>
          <w:rtl/>
          <w:lang w:val="fr-FR" w:bidi="ar-DZ"/>
        </w:rPr>
        <w:t>الجزء الأول</w:t>
      </w:r>
      <w:r w:rsidR="00153D3A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:</w:t>
      </w:r>
      <w:r w:rsidR="00F145A9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(12 نقطة )</w:t>
      </w:r>
      <w:r w:rsidR="00810128" w:rsidRPr="00497E42">
        <w:rPr>
          <w:rFonts w:ascii="Amiri" w:hAnsi="Amiri" w:cs="Amiri"/>
          <w:i/>
          <w:iCs/>
          <w:sz w:val="32"/>
          <w:szCs w:val="32"/>
          <w:rtl/>
          <w:lang w:val="fr-FR" w:bidi="ar-DZ"/>
        </w:rPr>
        <w:t xml:space="preserve">     </w:t>
      </w:r>
      <w:r w:rsidR="00810128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</w:t>
      </w:r>
      <w:r w:rsidR="00497E42" w:rsidRPr="00497E4D">
        <w:rPr>
          <w:rFonts w:ascii="Amiri" w:hAnsi="Amiri" w:cs="Amiri"/>
          <w:b/>
          <w:bCs/>
          <w:i/>
          <w:iCs/>
          <w:sz w:val="32"/>
          <w:szCs w:val="32"/>
          <w:u w:val="thick"/>
          <w:rtl/>
          <w:lang w:val="fr-FR" w:bidi="ar-DZ"/>
        </w:rPr>
        <w:t>التمرين الأول</w:t>
      </w:r>
      <w:r w:rsidR="00497E42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: ( 6 نقاط).</w:t>
      </w:r>
    </w:p>
    <w:p w:rsidR="00F25092" w:rsidRPr="00CE2277" w:rsidRDefault="00F25092" w:rsidP="00497E42">
      <w:pPr>
        <w:rPr>
          <w:rFonts w:ascii="Amiri" w:hAnsi="Amiri" w:cs="Amiri"/>
          <w:i/>
          <w:iCs/>
          <w:sz w:val="28"/>
          <w:szCs w:val="28"/>
          <w:lang w:val="fr-FR" w:bidi="ar-DZ"/>
        </w:rPr>
      </w:pPr>
      <w:r w:rsidRPr="00CE2277">
        <w:rPr>
          <w:rFonts w:ascii="Amiri" w:hAnsi="Amiri" w:cs="Amiri" w:hint="cs"/>
          <w:i/>
          <w:iCs/>
          <w:sz w:val="28"/>
          <w:szCs w:val="28"/>
          <w:rtl/>
          <w:lang w:val="fr-FR" w:bidi="ar-DZ"/>
        </w:rPr>
        <w:t>في إطار مسابقة علمية طرح أستاذ الفيزياء الأسئلة التالية :</w:t>
      </w:r>
    </w:p>
    <w:p w:rsidR="001A01DB" w:rsidRPr="00CE2277" w:rsidRDefault="002A6EB4" w:rsidP="00497E42">
      <w:pPr>
        <w:rPr>
          <w:rFonts w:ascii="Amiri" w:hAnsi="Amiri" w:cs="Amiri" w:hint="cs"/>
          <w:i/>
          <w:iCs/>
          <w:sz w:val="28"/>
          <w:szCs w:val="28"/>
          <w:rtl/>
          <w:lang w:val="fr-CA" w:bidi="ar-DZ"/>
        </w:rPr>
      </w:pPr>
      <w:r w:rsidRPr="00CE2277">
        <w:rPr>
          <w:rFonts w:ascii="Amiri" w:hAnsi="Amiri" w:cs="Amiri" w:hint="cs"/>
          <w:i/>
          <w:iCs/>
          <w:sz w:val="28"/>
          <w:szCs w:val="28"/>
          <w:rtl/>
          <w:lang w:val="en-US" w:bidi="ar-DZ"/>
        </w:rPr>
        <w:t xml:space="preserve">  </w:t>
      </w:r>
      <w:r w:rsidRPr="00CE2277">
        <w:rPr>
          <w:rFonts w:ascii="Amiri" w:hAnsi="Amiri" w:cs="Amiri"/>
          <w:i/>
          <w:iCs/>
          <w:sz w:val="28"/>
          <w:szCs w:val="28"/>
          <w:lang w:val="en-US" w:bidi="ar-DZ"/>
        </w:rPr>
        <w:t xml:space="preserve">I </w:t>
      </w:r>
      <w:r w:rsidR="00F25092" w:rsidRPr="00CE2277">
        <w:rPr>
          <w:rFonts w:ascii="Amiri" w:hAnsi="Amiri" w:cs="Amiri" w:hint="cs"/>
          <w:i/>
          <w:iCs/>
          <w:sz w:val="28"/>
          <w:szCs w:val="28"/>
          <w:rtl/>
          <w:lang w:val="fr-CA" w:bidi="ar-DZ"/>
        </w:rPr>
        <w:t xml:space="preserve"> - أ</w:t>
      </w:r>
      <w:r w:rsidR="00C50687" w:rsidRPr="00CE2277">
        <w:rPr>
          <w:rFonts w:ascii="Amiri" w:hAnsi="Amiri" w:cs="Amiri" w:hint="cs"/>
          <w:i/>
          <w:iCs/>
          <w:sz w:val="28"/>
          <w:szCs w:val="28"/>
          <w:rtl/>
          <w:lang w:val="fr-CA" w:bidi="ar-DZ"/>
        </w:rPr>
        <w:t xml:space="preserve">جب </w:t>
      </w:r>
      <w:r w:rsidR="001A01DB" w:rsidRPr="00CE2277">
        <w:rPr>
          <w:rFonts w:ascii="Amiri" w:hAnsi="Amiri" w:cs="Amiri" w:hint="cs"/>
          <w:i/>
          <w:iCs/>
          <w:sz w:val="28"/>
          <w:szCs w:val="28"/>
          <w:rtl/>
          <w:lang w:val="fr-CA" w:bidi="ar-DZ"/>
        </w:rPr>
        <w:t>بصحيح أو خطأ مع تصحيح الخطأ</w:t>
      </w:r>
    </w:p>
    <w:p w:rsidR="00067582" w:rsidRPr="00CE2277" w:rsidRDefault="00067582" w:rsidP="00497E42">
      <w:pPr>
        <w:rPr>
          <w:rFonts w:ascii="Amiri" w:hAnsi="Amiri" w:cs="Amiri"/>
          <w:i/>
          <w:iCs/>
          <w:sz w:val="28"/>
          <w:szCs w:val="28"/>
          <w:rtl/>
          <w:lang w:val="fr-CA" w:bidi="ar-DZ"/>
        </w:rPr>
      </w:pPr>
      <w:r w:rsidRPr="00CE2277">
        <w:rPr>
          <w:rFonts w:ascii="Amiri" w:hAnsi="Amiri" w:cs="Amiri" w:hint="cs"/>
          <w:i/>
          <w:iCs/>
          <w:sz w:val="28"/>
          <w:szCs w:val="28"/>
          <w:rtl/>
          <w:lang w:val="fr-CA" w:bidi="ar-DZ"/>
        </w:rPr>
        <w:t>أ ) استطاعة التحويل تتناقص مع ازدياد شدة التيار .</w:t>
      </w:r>
    </w:p>
    <w:p w:rsidR="002A6EB4" w:rsidRPr="00CE2277" w:rsidRDefault="002A6EB4" w:rsidP="00497E42">
      <w:pPr>
        <w:rPr>
          <w:rFonts w:ascii="Amiri" w:hAnsi="Amiri" w:cs="Amiri"/>
          <w:i/>
          <w:iCs/>
          <w:sz w:val="28"/>
          <w:szCs w:val="28"/>
          <w:rtl/>
          <w:lang w:val="fr-CA" w:bidi="ar-DZ"/>
        </w:rPr>
      </w:pPr>
      <w:r w:rsidRPr="00CE2277">
        <w:rPr>
          <w:rFonts w:ascii="Amiri" w:hAnsi="Amiri" w:cs="Amiri" w:hint="cs"/>
          <w:i/>
          <w:iCs/>
          <w:sz w:val="28"/>
          <w:szCs w:val="28"/>
          <w:rtl/>
          <w:lang w:val="fr-CA" w:bidi="ar-DZ"/>
        </w:rPr>
        <w:t xml:space="preserve">ب) نقوم بتصفير </w:t>
      </w:r>
      <w:r w:rsidR="00067582" w:rsidRPr="00CE2277">
        <w:rPr>
          <w:rFonts w:ascii="Amiri" w:hAnsi="Amiri" w:cs="Amiri" w:hint="cs"/>
          <w:i/>
          <w:iCs/>
          <w:sz w:val="28"/>
          <w:szCs w:val="28"/>
          <w:rtl/>
          <w:lang w:val="fr-CA" w:bidi="ar-DZ"/>
        </w:rPr>
        <w:t xml:space="preserve"> الأمبير متر و الفولطمتر من أجل الحفاظ عل</w:t>
      </w:r>
      <w:r w:rsidRPr="00CE2277">
        <w:rPr>
          <w:rFonts w:ascii="Amiri" w:hAnsi="Amiri" w:cs="Amiri" w:hint="cs"/>
          <w:i/>
          <w:iCs/>
          <w:sz w:val="28"/>
          <w:szCs w:val="28"/>
          <w:rtl/>
          <w:lang w:val="fr-CA" w:bidi="ar-DZ"/>
        </w:rPr>
        <w:t>ى سلامة الجهاز .</w:t>
      </w:r>
    </w:p>
    <w:p w:rsidR="00CB1A44" w:rsidRPr="00CE2277" w:rsidRDefault="00CB1A44" w:rsidP="00497E42">
      <w:pPr>
        <w:rPr>
          <w:rFonts w:ascii="Amiri" w:hAnsi="Amiri" w:cs="Amiri"/>
          <w:i/>
          <w:iCs/>
          <w:sz w:val="28"/>
          <w:szCs w:val="28"/>
          <w:rtl/>
          <w:lang w:val="fr-CA" w:bidi="ar-DZ"/>
        </w:rPr>
      </w:pPr>
      <w:r w:rsidRPr="00CE2277">
        <w:rPr>
          <w:rFonts w:ascii="Amiri" w:hAnsi="Amiri" w:cs="Amiri" w:hint="cs"/>
          <w:i/>
          <w:iCs/>
          <w:sz w:val="28"/>
          <w:szCs w:val="28"/>
          <w:rtl/>
          <w:lang w:val="fr-CA" w:bidi="ar-DZ"/>
        </w:rPr>
        <w:t>ج) في الربط على التفرع تكون شدة التيار متساوية في جميع نقاط الدارة .</w:t>
      </w:r>
    </w:p>
    <w:p w:rsidR="00535C7F" w:rsidRPr="00CE2277" w:rsidRDefault="00535C7F" w:rsidP="00497E42">
      <w:pPr>
        <w:rPr>
          <w:rFonts w:ascii="Amiri" w:hAnsi="Amiri" w:cs="Amiri"/>
          <w:i/>
          <w:iCs/>
          <w:sz w:val="28"/>
          <w:szCs w:val="28"/>
          <w:rtl/>
          <w:lang w:val="fr-CA" w:bidi="ar-DZ"/>
        </w:rPr>
      </w:pPr>
      <w:r w:rsidRPr="00CE2277">
        <w:rPr>
          <w:rFonts w:ascii="Amiri" w:hAnsi="Amiri" w:cs="Amiri" w:hint="cs"/>
          <w:i/>
          <w:iCs/>
          <w:sz w:val="28"/>
          <w:szCs w:val="28"/>
          <w:rtl/>
          <w:lang w:val="fr-CA" w:bidi="ar-DZ"/>
        </w:rPr>
        <w:t>د) القوة المحركة الكهربائية خاصية تتعلق بالمولد الكهربائي .</w:t>
      </w:r>
    </w:p>
    <w:p w:rsidR="00CA39C7" w:rsidRPr="00CE2277" w:rsidRDefault="00AA3971" w:rsidP="00535C7F">
      <w:pPr>
        <w:rPr>
          <w:rFonts w:ascii="Amiri" w:hAnsi="Amiri" w:cs="Amiri"/>
          <w:i/>
          <w:iCs/>
          <w:sz w:val="28"/>
          <w:szCs w:val="28"/>
          <w:rtl/>
          <w:lang w:val="fr-FR" w:bidi="ar-DZ"/>
        </w:rPr>
      </w:pPr>
      <w:r w:rsidRPr="00CE2277">
        <w:rPr>
          <w:rFonts w:ascii="Amiri" w:hAnsi="Amiri" w:cs="Amiri" w:hint="cs"/>
          <w:i/>
          <w:iCs/>
          <w:sz w:val="28"/>
          <w:szCs w:val="28"/>
          <w:rtl/>
          <w:lang w:val="fr-CA" w:bidi="ar-DZ"/>
        </w:rPr>
        <w:t xml:space="preserve"> </w:t>
      </w:r>
      <w:r w:rsidRPr="00CE2277">
        <w:rPr>
          <w:rFonts w:ascii="Amiri" w:hAnsi="Amiri" w:cs="Amiri"/>
          <w:i/>
          <w:iCs/>
          <w:sz w:val="28"/>
          <w:szCs w:val="28"/>
          <w:lang w:val="en-US" w:bidi="ar-DZ"/>
        </w:rPr>
        <w:t>II</w:t>
      </w:r>
      <w:r w:rsidRPr="00CE2277">
        <w:rPr>
          <w:rFonts w:ascii="Amiri" w:hAnsi="Amiri" w:cs="Amiri" w:hint="cs"/>
          <w:i/>
          <w:iCs/>
          <w:sz w:val="28"/>
          <w:szCs w:val="28"/>
          <w:rtl/>
          <w:lang w:val="fr-CA" w:bidi="ar-DZ"/>
        </w:rPr>
        <w:t xml:space="preserve"> ـ عرف التيار الكهربائي المستمر و اذكر خصائصه من حيث الجهة و القيمة .</w:t>
      </w:r>
      <w:r w:rsidR="00810128" w:rsidRPr="00CE2277">
        <w:rPr>
          <w:rFonts w:ascii="Amiri" w:hAnsi="Amiri" w:cs="Amiri"/>
          <w:i/>
          <w:iCs/>
          <w:sz w:val="28"/>
          <w:szCs w:val="28"/>
          <w:rtl/>
          <w:lang w:val="fr-FR" w:bidi="ar-DZ"/>
        </w:rPr>
        <w:t xml:space="preserve"> </w:t>
      </w:r>
    </w:p>
    <w:p w:rsidR="00401AC0" w:rsidRPr="00535C7F" w:rsidRDefault="00CA39C7" w:rsidP="00535C7F">
      <w:pPr>
        <w:rPr>
          <w:rFonts w:ascii="Amiri" w:hAnsi="Amiri" w:cs="Amiri"/>
          <w:i/>
          <w:iCs/>
          <w:sz w:val="32"/>
          <w:szCs w:val="32"/>
          <w:rtl/>
          <w:lang w:val="fr-CA" w:bidi="ar-DZ"/>
        </w:rPr>
      </w:pPr>
      <w:r w:rsidRPr="00CE2277">
        <w:rPr>
          <w:rFonts w:ascii="Amiri" w:hAnsi="Amiri" w:cs="Amiri"/>
          <w:i/>
          <w:iCs/>
          <w:sz w:val="28"/>
          <w:szCs w:val="28"/>
          <w:lang w:val="en-US" w:bidi="ar-DZ"/>
        </w:rPr>
        <w:t xml:space="preserve">III </w:t>
      </w:r>
      <w:r w:rsidRPr="00CE2277">
        <w:rPr>
          <w:rFonts w:ascii="Amiri" w:hAnsi="Amiri" w:cs="Amiri" w:hint="cs"/>
          <w:i/>
          <w:iCs/>
          <w:sz w:val="28"/>
          <w:szCs w:val="28"/>
          <w:rtl/>
          <w:lang w:val="fr-CA" w:bidi="ar-DZ"/>
        </w:rPr>
        <w:t xml:space="preserve"> ـ اقترح نموذج للتيار الكهربائي مع مماثلة البطارية و المصابيح .</w:t>
      </w:r>
      <w:r w:rsidR="00810128" w:rsidRPr="00CE2277">
        <w:rPr>
          <w:rFonts w:ascii="Amiri" w:hAnsi="Amiri" w:cs="Amiri"/>
          <w:i/>
          <w:iCs/>
          <w:sz w:val="28"/>
          <w:szCs w:val="28"/>
          <w:rtl/>
          <w:lang w:val="fr-FR" w:bidi="ar-DZ"/>
        </w:rPr>
        <w:t xml:space="preserve">                                                                                                         </w:t>
      </w:r>
      <w:r w:rsidR="00497E42" w:rsidRPr="00CE2277">
        <w:rPr>
          <w:rFonts w:ascii="Amiri" w:hAnsi="Amiri" w:cs="Amiri"/>
          <w:i/>
          <w:iCs/>
          <w:sz w:val="28"/>
          <w:szCs w:val="28"/>
          <w:rtl/>
          <w:lang w:val="fr-FR" w:bidi="ar-DZ"/>
        </w:rPr>
        <w:t xml:space="preserve">                              </w:t>
      </w:r>
    </w:p>
    <w:p w:rsidR="00F52E43" w:rsidRDefault="00F52E43" w:rsidP="00497E4D">
      <w:pPr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</w:pPr>
      <w:r w:rsidRPr="00497E4D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التمرين الثاني :( 6نقاط )</w:t>
      </w:r>
      <w:r w:rsidRPr="00497E4D"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>.</w:t>
      </w:r>
    </w:p>
    <w:p w:rsidR="00CA39C7" w:rsidRPr="00CE2277" w:rsidRDefault="000C1D8D" w:rsidP="00497E4D">
      <w:pPr>
        <w:rPr>
          <w:rFonts w:ascii="Amiri" w:hAnsi="Amiri" w:cs="Amiri"/>
          <w:sz w:val="28"/>
          <w:szCs w:val="28"/>
          <w:rtl/>
          <w:lang w:val="fr-FR" w:bidi="ar-DZ"/>
        </w:rPr>
      </w:pPr>
      <w:r w:rsidRPr="00303F31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3893CDA" wp14:editId="42F03C94">
                <wp:simplePos x="0" y="0"/>
                <wp:positionH relativeFrom="column">
                  <wp:posOffset>-88900</wp:posOffset>
                </wp:positionH>
                <wp:positionV relativeFrom="paragraph">
                  <wp:posOffset>626745</wp:posOffset>
                </wp:positionV>
                <wp:extent cx="2238375" cy="857250"/>
                <wp:effectExtent l="0" t="0" r="28575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2277" w:rsidRDefault="00CE22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93CDA" id="Zone de texte 1" o:spid="_x0000_s1037" type="#_x0000_t202" style="position:absolute;left:0;text-align:left;margin-left:-7pt;margin-top:49.35pt;width:176.25pt;height:67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" fillcolor="white [3201]" strokeweight=".5pt">
                <v:textbox>
                  <w:txbxContent>
                    <w:p w:rsidR="00CE2277" w:rsidRDefault="00CE2277"/>
                  </w:txbxContent>
                </v:textbox>
              </v:shape>
            </w:pict>
          </mc:Fallback>
        </mc:AlternateContent>
      </w:r>
      <w:r w:rsidR="00641CFA" w:rsidRPr="00CE2277">
        <w:rPr>
          <w:rFonts w:ascii="Amiri" w:hAnsi="Amiri" w:cs="Amiri" w:hint="cs"/>
          <w:sz w:val="28"/>
          <w:szCs w:val="28"/>
          <w:rtl/>
          <w:lang w:val="fr-FR" w:bidi="ar-DZ"/>
        </w:rPr>
        <w:t xml:space="preserve">يشتغل والد عمر في تصليح الأجهزة الكهربائية بعد فتحه لإحداها لاحظ رفقة ابنه الذي يدرس في السنة الثالثة متوسط وجود ناقل أومي كما توضحه </w:t>
      </w:r>
      <w:r w:rsidR="00641CFA" w:rsidRPr="00CE2277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الوثيقة </w:t>
      </w:r>
      <w:r w:rsidR="001B0DD5" w:rsidRPr="00CE2277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>ـ 1 ـ</w:t>
      </w:r>
      <w:r w:rsidR="001B0DD5" w:rsidRPr="00CE2277"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  <w:r w:rsidR="00A733A0" w:rsidRPr="00CE2277">
        <w:rPr>
          <w:rFonts w:ascii="Amiri" w:hAnsi="Amiri" w:cs="Amiri" w:hint="cs"/>
          <w:sz w:val="28"/>
          <w:szCs w:val="28"/>
          <w:rtl/>
          <w:lang w:val="fr-FR" w:bidi="ar-DZ"/>
        </w:rPr>
        <w:t xml:space="preserve">فقرر استبدالها </w:t>
      </w:r>
      <w:r w:rsidR="00BC14EC" w:rsidRPr="00CE2277">
        <w:rPr>
          <w:rFonts w:ascii="Amiri" w:hAnsi="Amiri" w:cs="Amiri" w:hint="cs"/>
          <w:sz w:val="28"/>
          <w:szCs w:val="28"/>
          <w:rtl/>
          <w:lang w:val="fr-FR" w:bidi="ar-DZ"/>
        </w:rPr>
        <w:t xml:space="preserve">بناقلين أومين يحملان القيمة نفسها </w:t>
      </w:r>
      <w:r w:rsidR="00BC14EC" w:rsidRPr="00CE2277">
        <w:rPr>
          <w:rFonts w:ascii="Amiri" w:hAnsi="Amiri" w:cs="Amiri" w:hint="cs"/>
          <w:sz w:val="28"/>
          <w:szCs w:val="28"/>
          <w:u w:val="thick"/>
          <w:rtl/>
          <w:lang w:val="fr-FR" w:bidi="ar-DZ"/>
        </w:rPr>
        <w:t>الوثيقة ـ 2 ـ.</w:t>
      </w:r>
    </w:p>
    <w:p w:rsidR="00BC14EC" w:rsidRPr="00303F31" w:rsidRDefault="00D344D7" w:rsidP="00497E4D">
      <w:pPr>
        <w:rPr>
          <w:rFonts w:ascii="Amiri" w:hAnsi="Amiri" w:cs="Amiri" w:hint="cs"/>
          <w:sz w:val="28"/>
          <w:szCs w:val="28"/>
          <w:rtl/>
          <w:lang w:val="fr-CA" w:bidi="ar-DZ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292B35B" wp14:editId="00F79C2E">
                <wp:simplePos x="0" y="0"/>
                <wp:positionH relativeFrom="column">
                  <wp:posOffset>1574800</wp:posOffset>
                </wp:positionH>
                <wp:positionV relativeFrom="paragraph">
                  <wp:posOffset>109855</wp:posOffset>
                </wp:positionV>
                <wp:extent cx="69850" cy="419100"/>
                <wp:effectExtent l="0" t="0" r="25400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BE4C9" id="Rectangle 44" o:spid="_x0000_s1026" style="position:absolute;margin-left:124pt;margin-top:8.65pt;width:5.5pt;height:33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" fillcolor="#5b9bd5 [3204]" strokecolor="#1f4d78 [1604]" strokeweight="1pt"/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62F3667" wp14:editId="4C46CEE8">
                <wp:simplePos x="0" y="0"/>
                <wp:positionH relativeFrom="column">
                  <wp:posOffset>831850</wp:posOffset>
                </wp:positionH>
                <wp:positionV relativeFrom="paragraph">
                  <wp:posOffset>122555</wp:posOffset>
                </wp:positionV>
                <wp:extent cx="63500" cy="419100"/>
                <wp:effectExtent l="0" t="0" r="1270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F61FB4" id="Rectangle 43" o:spid="_x0000_s1026" style="position:absolute;margin-left:65.5pt;margin-top:9.65pt;width:5pt;height:33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" fillcolor="#5b9bd5 [3204]" strokecolor="#1f4d78 [1604]" strokeweight="1pt"/>
            </w:pict>
          </mc:Fallback>
        </mc:AlternateContent>
      </w:r>
      <w:r w:rsidR="00A61382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37C7624" wp14:editId="68CD3771">
                <wp:simplePos x="0" y="0"/>
                <wp:positionH relativeFrom="column">
                  <wp:posOffset>596900</wp:posOffset>
                </wp:positionH>
                <wp:positionV relativeFrom="paragraph">
                  <wp:posOffset>128905</wp:posOffset>
                </wp:positionV>
                <wp:extent cx="63500" cy="419100"/>
                <wp:effectExtent l="0" t="0" r="12700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ABAF4" id="Rectangle 39" o:spid="_x0000_s1026" style="position:absolute;margin-left:47pt;margin-top:10.15pt;width:5pt;height:33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" fillcolor="#5b9bd5 [3204]" strokecolor="#1f4d78 [1604]" strokeweight="1pt"/>
            </w:pict>
          </mc:Fallback>
        </mc:AlternateContent>
      </w:r>
      <w:r w:rsidR="00A61382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3D4C743" wp14:editId="34ED2DAE">
                <wp:simplePos x="0" y="0"/>
                <wp:positionH relativeFrom="column">
                  <wp:posOffset>406400</wp:posOffset>
                </wp:positionH>
                <wp:positionV relativeFrom="paragraph">
                  <wp:posOffset>116205</wp:posOffset>
                </wp:positionV>
                <wp:extent cx="63500" cy="431800"/>
                <wp:effectExtent l="0" t="0" r="12700" b="25400"/>
                <wp:wrapNone/>
                <wp:docPr id="34" name="Rectangle à coins arrondi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431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CAD1B3" id="Rectangle à coins arrondis 34" o:spid="_x0000_s1026" style="position:absolute;margin-left:32pt;margin-top:9.15pt;width:5pt;height:3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" fillcolor="#5b9bd5 [3204]" strokecolor="#1f4d78 [1604]" strokeweight="1pt">
                <v:stroke joinstyle="miter"/>
              </v:roundrect>
            </w:pict>
          </mc:Fallback>
        </mc:AlternateContent>
      </w:r>
      <w:r w:rsidR="00A61382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9FE4BF9" wp14:editId="7BB5482D">
                <wp:simplePos x="0" y="0"/>
                <wp:positionH relativeFrom="column">
                  <wp:posOffset>1835150</wp:posOffset>
                </wp:positionH>
                <wp:positionV relativeFrom="paragraph">
                  <wp:posOffset>357505</wp:posOffset>
                </wp:positionV>
                <wp:extent cx="298450" cy="0"/>
                <wp:effectExtent l="0" t="0" r="25400" b="1905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46AF78" id="Connecteur droit 33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5pt,28.15pt" to="168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A61382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49ED371" wp14:editId="0C2281E0">
                <wp:simplePos x="0" y="0"/>
                <wp:positionH relativeFrom="column">
                  <wp:posOffset>76200</wp:posOffset>
                </wp:positionH>
                <wp:positionV relativeFrom="paragraph">
                  <wp:posOffset>325755</wp:posOffset>
                </wp:positionV>
                <wp:extent cx="215900" cy="0"/>
                <wp:effectExtent l="0" t="0" r="12700" b="1905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2209AF" id="Connecteur droit 32" o:spid="_x0000_s1026" style="position:absolute;flip:x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25.65pt" to="23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 w:rsidR="003F5047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2DD308A" wp14:editId="1A9BE086">
                <wp:simplePos x="0" y="0"/>
                <wp:positionH relativeFrom="column">
                  <wp:posOffset>285750</wp:posOffset>
                </wp:positionH>
                <wp:positionV relativeFrom="paragraph">
                  <wp:posOffset>109855</wp:posOffset>
                </wp:positionV>
                <wp:extent cx="1549400" cy="425450"/>
                <wp:effectExtent l="0" t="0" r="12700" b="1270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400" cy="42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5047" w:rsidRDefault="003F50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DD308A" id="Zone de texte 27" o:spid="_x0000_s1038" type="#_x0000_t202" style="position:absolute;left:0;text-align:left;margin-left:22.5pt;margin-top:8.65pt;width:122pt;height:33.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" fillcolor="white [3201]" strokeweight=".5pt">
                <v:textbox>
                  <w:txbxContent>
                    <w:p w:rsidR="003F5047" w:rsidRDefault="003F5047"/>
                  </w:txbxContent>
                </v:textbox>
              </v:shape>
            </w:pict>
          </mc:Fallback>
        </mc:AlternateContent>
      </w:r>
      <w:r w:rsidR="007149DB" w:rsidRPr="00303F31">
        <w:rPr>
          <w:rFonts w:ascii="Amiri" w:hAnsi="Amiri" w:cs="Amiri"/>
          <w:sz w:val="28"/>
          <w:szCs w:val="28"/>
          <w:lang w:val="en-US" w:bidi="ar-DZ"/>
        </w:rPr>
        <w:t xml:space="preserve">I </w:t>
      </w:r>
      <w:r w:rsidR="008020A3" w:rsidRPr="00303F31">
        <w:rPr>
          <w:rFonts w:ascii="Amiri" w:hAnsi="Amiri" w:cs="Amiri" w:hint="cs"/>
          <w:sz w:val="28"/>
          <w:szCs w:val="28"/>
          <w:rtl/>
          <w:lang w:val="en-US" w:bidi="ar-DZ"/>
        </w:rPr>
        <w:t xml:space="preserve"> / ـ </w:t>
      </w:r>
      <w:r w:rsidR="00EA39D5" w:rsidRPr="00303F31">
        <w:rPr>
          <w:rFonts w:ascii="Amiri" w:hAnsi="Amiri" w:cs="Amiri" w:hint="cs"/>
          <w:sz w:val="28"/>
          <w:szCs w:val="28"/>
          <w:rtl/>
          <w:lang w:val="fr-FR" w:bidi="ar-DZ"/>
        </w:rPr>
        <w:t xml:space="preserve">أ ) ـ جد قيمة مل ناقل أومي </w:t>
      </w:r>
      <w:r w:rsidR="00EA39D5" w:rsidRPr="00303F31">
        <w:rPr>
          <w:rFonts w:ascii="Amiri" w:hAnsi="Amiri" w:cs="Amiri"/>
          <w:sz w:val="28"/>
          <w:szCs w:val="28"/>
          <w:lang w:val="en-US" w:bidi="ar-DZ"/>
        </w:rPr>
        <w:t>R</w:t>
      </w:r>
      <w:r w:rsidR="00EA39D5" w:rsidRPr="00303F31">
        <w:rPr>
          <w:rFonts w:ascii="Amiri" w:hAnsi="Amiri" w:cs="Amiri"/>
          <w:sz w:val="28"/>
          <w:szCs w:val="28"/>
          <w:vertAlign w:val="subscript"/>
          <w:lang w:val="en-US" w:bidi="ar-DZ"/>
        </w:rPr>
        <w:t xml:space="preserve">1 </w:t>
      </w:r>
      <w:r w:rsidR="00EA39D5" w:rsidRPr="00303F31">
        <w:rPr>
          <w:rFonts w:ascii="Amiri" w:hAnsi="Amiri" w:cs="Amiri"/>
          <w:sz w:val="28"/>
          <w:szCs w:val="28"/>
          <w:lang w:val="en-US" w:bidi="ar-DZ"/>
        </w:rPr>
        <w:t>,R</w:t>
      </w:r>
      <w:r w:rsidR="00EA39D5" w:rsidRPr="00303F31">
        <w:rPr>
          <w:rFonts w:ascii="Amiri" w:hAnsi="Amiri" w:cs="Amiri"/>
          <w:sz w:val="28"/>
          <w:szCs w:val="28"/>
          <w:vertAlign w:val="subscript"/>
          <w:lang w:val="en-US" w:bidi="ar-DZ"/>
        </w:rPr>
        <w:t>2</w:t>
      </w:r>
      <w:r w:rsidR="00EA39D5" w:rsidRPr="00303F31">
        <w:rPr>
          <w:rFonts w:ascii="Amiri" w:hAnsi="Amiri" w:cs="Amiri"/>
          <w:sz w:val="28"/>
          <w:szCs w:val="28"/>
          <w:lang w:val="en-US" w:bidi="ar-DZ"/>
        </w:rPr>
        <w:t xml:space="preserve"> ,R</w:t>
      </w:r>
      <w:r w:rsidR="00DA67B2" w:rsidRPr="00303F31">
        <w:rPr>
          <w:rFonts w:ascii="Amiri" w:hAnsi="Amiri" w:cs="Amiri"/>
          <w:sz w:val="28"/>
          <w:szCs w:val="28"/>
          <w:vertAlign w:val="subscript"/>
          <w:lang w:val="en-US" w:bidi="ar-DZ"/>
        </w:rPr>
        <w:t>3</w:t>
      </w:r>
      <w:r w:rsidR="00DA67B2" w:rsidRPr="00303F31">
        <w:rPr>
          <w:rFonts w:ascii="Amiri" w:hAnsi="Amiri" w:cs="Amiri" w:hint="cs"/>
          <w:sz w:val="28"/>
          <w:szCs w:val="28"/>
          <w:rtl/>
          <w:lang w:val="fr-CA" w:bidi="ar-DZ"/>
        </w:rPr>
        <w:t>. مع تسمية طريقة القياس .</w:t>
      </w:r>
    </w:p>
    <w:p w:rsidR="007149DB" w:rsidRPr="00303F31" w:rsidRDefault="00AD6A70" w:rsidP="00497E4D">
      <w:pPr>
        <w:rPr>
          <w:rFonts w:ascii="Amiri" w:hAnsi="Amiri" w:cs="Amiri"/>
          <w:sz w:val="28"/>
          <w:szCs w:val="28"/>
          <w:rtl/>
          <w:lang w:val="fr-CA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318135</wp:posOffset>
                </wp:positionV>
                <wp:extent cx="984250" cy="323850"/>
                <wp:effectExtent l="0" t="0" r="0" b="0"/>
                <wp:wrapNone/>
                <wp:docPr id="3645" name="Zone de texte 3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6A70" w:rsidRPr="001450C9" w:rsidRDefault="00AD6A70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1450C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الوثيقة ـ 1 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645" o:spid="_x0000_s1039" type="#_x0000_t202" style="position:absolute;left:0;text-align:left;margin-left:146.5pt;margin-top:25.05pt;width:77.5pt;height:25.5pt;z-index:25181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" filled="f" stroked="f" strokeweight=".5pt">
                <v:textbox>
                  <w:txbxContent>
                    <w:p w:rsidR="00AD6A70" w:rsidRPr="001450C9" w:rsidRDefault="00AD6A70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1450C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  <w:t>الوثيقة ـ 1 ـ</w:t>
                      </w:r>
                    </w:p>
                  </w:txbxContent>
                </v:textbox>
              </v:shape>
            </w:pict>
          </mc:Fallback>
        </mc:AlternateContent>
      </w:r>
      <w:r w:rsidR="00765AB2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3D40DA1" wp14:editId="691BAE01">
                <wp:simplePos x="0" y="0"/>
                <wp:positionH relativeFrom="margin">
                  <wp:posOffset>228600</wp:posOffset>
                </wp:positionH>
                <wp:positionV relativeFrom="paragraph">
                  <wp:posOffset>191135</wp:posOffset>
                </wp:positionV>
                <wp:extent cx="355600" cy="558800"/>
                <wp:effectExtent l="0" t="0" r="0" b="0"/>
                <wp:wrapNone/>
                <wp:docPr id="45" name="Zone de text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44D7" w:rsidRPr="00A20053" w:rsidRDefault="00C21277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CA" w:bidi="ar-DZ"/>
                              </w:rPr>
                            </w:pPr>
                            <w:r w:rsidRPr="00A2005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CA" w:bidi="ar-DZ"/>
                              </w:rPr>
                              <w:t>بني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40DA1" id="Zone de texte 45" o:spid="_x0000_s1040" type="#_x0000_t202" style="position:absolute;left:0;text-align:left;margin-left:18pt;margin-top:15.05pt;width:28pt;height:44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" filled="f" stroked="f" strokeweight=".5pt">
                <v:textbox style="layout-flow:vertical;mso-layout-flow-alt:bottom-to-top">
                  <w:txbxContent>
                    <w:p w:rsidR="00D344D7" w:rsidRPr="00A20053" w:rsidRDefault="00C21277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CA" w:bidi="ar-DZ"/>
                        </w:rPr>
                      </w:pPr>
                      <w:r w:rsidRPr="00A2005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CA" w:bidi="ar-DZ"/>
                        </w:rPr>
                        <w:t>بني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5DBB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3417033" wp14:editId="307A4A17">
                <wp:simplePos x="0" y="0"/>
                <wp:positionH relativeFrom="column">
                  <wp:posOffset>1352550</wp:posOffset>
                </wp:positionH>
                <wp:positionV relativeFrom="paragraph">
                  <wp:posOffset>178435</wp:posOffset>
                </wp:positionV>
                <wp:extent cx="482600" cy="501650"/>
                <wp:effectExtent l="0" t="0" r="0" b="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50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DBB" w:rsidRPr="00A20053" w:rsidRDefault="00F55DBB" w:rsidP="00F55DBB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2005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ذهبي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417033" id="Zone de texte 48" o:spid="_x0000_s1041" type="#_x0000_t202" style="position:absolute;left:0;text-align:left;margin-left:106.5pt;margin-top:14.05pt;width:38pt;height:39.5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" filled="f" stroked="f" strokeweight=".5pt">
                <v:textbox style="layout-flow:vertical;mso-layout-flow-alt:bottom-to-top">
                  <w:txbxContent>
                    <w:p w:rsidR="00F55DBB" w:rsidRPr="00A20053" w:rsidRDefault="00F55DBB" w:rsidP="00F55DBB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A2005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ذهبي</w:t>
                      </w:r>
                    </w:p>
                  </w:txbxContent>
                </v:textbox>
              </v:shape>
            </w:pict>
          </mc:Fallback>
        </mc:AlternateContent>
      </w:r>
      <w:r w:rsidR="00F3175F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E792E0B" wp14:editId="69E84618">
                <wp:simplePos x="0" y="0"/>
                <wp:positionH relativeFrom="column">
                  <wp:posOffset>673100</wp:posOffset>
                </wp:positionH>
                <wp:positionV relativeFrom="paragraph">
                  <wp:posOffset>191135</wp:posOffset>
                </wp:positionV>
                <wp:extent cx="482600" cy="501650"/>
                <wp:effectExtent l="0" t="0" r="0" b="0"/>
                <wp:wrapNone/>
                <wp:docPr id="47" name="Zone de text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50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75F" w:rsidRPr="00A20053" w:rsidRDefault="003F5417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2005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أحمر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792E0B" id="Zone de texte 47" o:spid="_x0000_s1042" type="#_x0000_t202" style="position:absolute;left:0;text-align:left;margin-left:53pt;margin-top:15.05pt;width:38pt;height:39.5pt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" filled="f" stroked="f" strokeweight=".5pt">
                <v:textbox style="layout-flow:vertical;mso-layout-flow-alt:bottom-to-top">
                  <w:txbxContent>
                    <w:p w:rsidR="00F3175F" w:rsidRPr="00A20053" w:rsidRDefault="003F5417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A2005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أحمر</w:t>
                      </w:r>
                    </w:p>
                  </w:txbxContent>
                </v:textbox>
              </v:shape>
            </w:pict>
          </mc:Fallback>
        </mc:AlternateContent>
      </w:r>
      <w:r w:rsidR="00F3175F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ED5E85B" wp14:editId="3F3F922C">
                <wp:simplePos x="0" y="0"/>
                <wp:positionH relativeFrom="column">
                  <wp:posOffset>431800</wp:posOffset>
                </wp:positionH>
                <wp:positionV relativeFrom="paragraph">
                  <wp:posOffset>165735</wp:posOffset>
                </wp:positionV>
                <wp:extent cx="368300" cy="552450"/>
                <wp:effectExtent l="0" t="0" r="0" b="0"/>
                <wp:wrapNone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175F" w:rsidRPr="00A20053" w:rsidRDefault="00F3175F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2005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أسود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D5E85B" id="Zone de texte 46" o:spid="_x0000_s1043" type="#_x0000_t202" style="position:absolute;left:0;text-align:left;margin-left:34pt;margin-top:13.05pt;width:29pt;height:43.5pt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" filled="f" stroked="f" strokeweight=".5pt">
                <v:textbox style="layout-flow:vertical;mso-layout-flow-alt:bottom-to-top">
                  <w:txbxContent>
                    <w:p w:rsidR="00F3175F" w:rsidRPr="00A20053" w:rsidRDefault="00F3175F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A2005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أسود</w:t>
                      </w:r>
                    </w:p>
                  </w:txbxContent>
                </v:textbox>
              </v:shape>
            </w:pict>
          </mc:Fallback>
        </mc:AlternateContent>
      </w:r>
      <w:r w:rsidR="00DA67B2" w:rsidRPr="00303F31">
        <w:rPr>
          <w:rFonts w:ascii="Amiri" w:hAnsi="Amiri" w:cs="Amiri" w:hint="cs"/>
          <w:sz w:val="28"/>
          <w:szCs w:val="28"/>
          <w:rtl/>
          <w:lang w:val="fr-CA" w:bidi="ar-DZ"/>
        </w:rPr>
        <w:t xml:space="preserve">ب ) ـ </w:t>
      </w:r>
      <w:r w:rsidR="00217466" w:rsidRPr="00303F31">
        <w:rPr>
          <w:rFonts w:ascii="Amiri" w:hAnsi="Amiri" w:cs="Amiri" w:hint="cs"/>
          <w:sz w:val="28"/>
          <w:szCs w:val="28"/>
          <w:rtl/>
          <w:lang w:val="fr-CA" w:bidi="ar-DZ"/>
        </w:rPr>
        <w:t>اختر طريقة ربط كل من الناقلين الأوميين من أجل الحصول على</w:t>
      </w:r>
    </w:p>
    <w:p w:rsidR="00DA67B2" w:rsidRPr="00303F31" w:rsidRDefault="00DF0EA8" w:rsidP="00497E4D">
      <w:pPr>
        <w:rPr>
          <w:rFonts w:ascii="Amiri" w:hAnsi="Amiri" w:cs="Amiri" w:hint="cs"/>
          <w:sz w:val="28"/>
          <w:szCs w:val="28"/>
          <w:rtl/>
          <w:lang w:val="fr-CA" w:bidi="ar-DZ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214630</wp:posOffset>
                </wp:positionV>
                <wp:extent cx="2301875" cy="2019300"/>
                <wp:effectExtent l="0" t="0" r="22225" b="19050"/>
                <wp:wrapNone/>
                <wp:docPr id="3644" name="Zone de texte 3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875" cy="2019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0EA8" w:rsidRDefault="00DF0E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644" o:spid="_x0000_s1044" type="#_x0000_t202" style="position:absolute;left:0;text-align:left;margin-left:-12.5pt;margin-top:16.9pt;width:181.25pt;height:159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" filled="f" strokeweight=".5pt">
                <v:textbox>
                  <w:txbxContent>
                    <w:p w:rsidR="00DF0EA8" w:rsidRDefault="00DF0EA8"/>
                  </w:txbxContent>
                </v:textbox>
              </v:shape>
            </w:pict>
          </mc:Fallback>
        </mc:AlternateContent>
      </w:r>
      <w:r w:rsidR="006475A9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4FA3ADC" wp14:editId="3EB0FA3D">
                <wp:simplePos x="0" y="0"/>
                <wp:positionH relativeFrom="column">
                  <wp:posOffset>1504950</wp:posOffset>
                </wp:positionH>
                <wp:positionV relativeFrom="paragraph">
                  <wp:posOffset>322580</wp:posOffset>
                </wp:positionV>
                <wp:extent cx="82550" cy="425450"/>
                <wp:effectExtent l="0" t="0" r="12700" b="12700"/>
                <wp:wrapNone/>
                <wp:docPr id="3624" name="Rectangle 3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5BBED9" id="Rectangle 3624" o:spid="_x0000_s1026" style="position:absolute;margin-left:118.5pt;margin-top:25.4pt;width:6.5pt;height:33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" fillcolor="#5b9bd5 [3204]" strokecolor="#1f4d78 [1604]" strokeweight="1pt"/>
            </w:pict>
          </mc:Fallback>
        </mc:AlternateContent>
      </w:r>
      <w:r w:rsidR="000E6864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67CDACA" wp14:editId="1EE24F0D">
                <wp:simplePos x="0" y="0"/>
                <wp:positionH relativeFrom="column">
                  <wp:posOffset>768350</wp:posOffset>
                </wp:positionH>
                <wp:positionV relativeFrom="paragraph">
                  <wp:posOffset>335280</wp:posOffset>
                </wp:positionV>
                <wp:extent cx="76200" cy="425450"/>
                <wp:effectExtent l="0" t="0" r="19050" b="1270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0DDAD5" id="Rectangle 57" o:spid="_x0000_s1026" style="position:absolute;margin-left:60.5pt;margin-top:26.4pt;width:6pt;height:33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" fillcolor="#5b9bd5 [3204]" strokecolor="#1f4d78 [1604]" strokeweight="1pt"/>
            </w:pict>
          </mc:Fallback>
        </mc:AlternateContent>
      </w:r>
      <w:r w:rsidR="000E6864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AFF6D21" wp14:editId="640A68CC">
                <wp:simplePos x="0" y="0"/>
                <wp:positionH relativeFrom="column">
                  <wp:posOffset>546100</wp:posOffset>
                </wp:positionH>
                <wp:positionV relativeFrom="paragraph">
                  <wp:posOffset>309880</wp:posOffset>
                </wp:positionV>
                <wp:extent cx="76200" cy="469900"/>
                <wp:effectExtent l="0" t="0" r="19050" b="2540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788FD" id="Rectangle 55" o:spid="_x0000_s1026" style="position:absolute;margin-left:43pt;margin-top:24.4pt;width:6pt;height:37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" fillcolor="#5b9bd5 [3204]" strokecolor="#1f4d78 [1604]" strokeweight="1pt"/>
            </w:pict>
          </mc:Fallback>
        </mc:AlternateContent>
      </w:r>
      <w:r w:rsidR="000E6864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E6343D4" wp14:editId="412E2788">
                <wp:simplePos x="0" y="0"/>
                <wp:positionH relativeFrom="column">
                  <wp:posOffset>349250</wp:posOffset>
                </wp:positionH>
                <wp:positionV relativeFrom="paragraph">
                  <wp:posOffset>335280</wp:posOffset>
                </wp:positionV>
                <wp:extent cx="76200" cy="4191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8D0469" id="Rectangle 54" o:spid="_x0000_s1026" style="position:absolute;margin-left:27.5pt;margin-top:26.4pt;width:6pt;height:33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" fillcolor="#5b9bd5 [3204]" strokecolor="#1f4d78 [1604]" strokeweight="1pt"/>
            </w:pict>
          </mc:Fallback>
        </mc:AlternateContent>
      </w:r>
      <w:r w:rsidR="000E6864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2AF6EA4" wp14:editId="3F344213">
                <wp:simplePos x="0" y="0"/>
                <wp:positionH relativeFrom="column">
                  <wp:posOffset>254000</wp:posOffset>
                </wp:positionH>
                <wp:positionV relativeFrom="paragraph">
                  <wp:posOffset>309880</wp:posOffset>
                </wp:positionV>
                <wp:extent cx="1562100" cy="450850"/>
                <wp:effectExtent l="0" t="0" r="19050" b="25400"/>
                <wp:wrapNone/>
                <wp:docPr id="50" name="Zone de text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6864" w:rsidRDefault="000E6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F6EA4" id="Zone de texte 50" o:spid="_x0000_s1045" type="#_x0000_t202" style="position:absolute;left:0;text-align:left;margin-left:20pt;margin-top:24.4pt;width:123pt;height:35.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" fillcolor="white [3201]" strokeweight=".5pt">
                <v:textbox>
                  <w:txbxContent>
                    <w:p w:rsidR="000E6864" w:rsidRDefault="000E6864"/>
                  </w:txbxContent>
                </v:textbox>
              </v:shape>
            </w:pict>
          </mc:Fallback>
        </mc:AlternateContent>
      </w:r>
      <w:r w:rsidR="003F5047" w:rsidRPr="00303F31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2D7AB18" wp14:editId="36CB898B">
                <wp:simplePos x="0" y="0"/>
                <wp:positionH relativeFrom="column">
                  <wp:posOffset>-50800</wp:posOffset>
                </wp:positionH>
                <wp:positionV relativeFrom="paragraph">
                  <wp:posOffset>220980</wp:posOffset>
                </wp:positionV>
                <wp:extent cx="2178050" cy="819150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2277" w:rsidRDefault="00CE22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D7AB18" id="Zone de texte 16" o:spid="_x0000_s1046" type="#_x0000_t202" style="position:absolute;left:0;text-align:left;margin-left:-4pt;margin-top:17.4pt;width:171.5pt;height:64.5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" fillcolor="white [3201]" stroked="f" strokeweight=".5pt">
                <v:textbox>
                  <w:txbxContent>
                    <w:p w:rsidR="00CE2277" w:rsidRDefault="00CE2277"/>
                  </w:txbxContent>
                </v:textbox>
              </v:shape>
            </w:pict>
          </mc:Fallback>
        </mc:AlternateContent>
      </w:r>
      <w:r w:rsidR="00217466" w:rsidRPr="00303F31">
        <w:rPr>
          <w:rFonts w:ascii="Amiri" w:hAnsi="Amiri" w:cs="Amiri" w:hint="cs"/>
          <w:sz w:val="28"/>
          <w:szCs w:val="28"/>
          <w:rtl/>
          <w:lang w:val="fr-CA" w:bidi="ar-DZ"/>
        </w:rPr>
        <w:t xml:space="preserve"> القيمة المناسبة </w:t>
      </w:r>
      <w:r w:rsidR="007149DB" w:rsidRPr="00303F31">
        <w:rPr>
          <w:rFonts w:ascii="Amiri" w:hAnsi="Amiri" w:cs="Amiri" w:hint="cs"/>
          <w:sz w:val="28"/>
          <w:szCs w:val="28"/>
          <w:rtl/>
          <w:lang w:val="fr-CA" w:bidi="ar-DZ"/>
        </w:rPr>
        <w:t>للناقل الأومي الفاسد . مع التبرير .</w:t>
      </w:r>
    </w:p>
    <w:p w:rsidR="00BC14EC" w:rsidRPr="00303F31" w:rsidRDefault="00121E5D" w:rsidP="00497E4D">
      <w:pPr>
        <w:rPr>
          <w:rFonts w:ascii="Amiri" w:hAnsi="Amiri" w:cs="Amiri" w:hint="cs"/>
          <w:sz w:val="28"/>
          <w:szCs w:val="28"/>
          <w:rtl/>
          <w:lang w:val="fr-CA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09685F2" wp14:editId="699D60D0">
                <wp:simplePos x="0" y="0"/>
                <wp:positionH relativeFrom="column">
                  <wp:posOffset>1352550</wp:posOffset>
                </wp:positionH>
                <wp:positionV relativeFrom="paragraph">
                  <wp:posOffset>372110</wp:posOffset>
                </wp:positionV>
                <wp:extent cx="482600" cy="501650"/>
                <wp:effectExtent l="0" t="0" r="0" b="0"/>
                <wp:wrapNone/>
                <wp:docPr id="3637" name="Zone de texte 3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50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21E5D" w:rsidRPr="00A20053" w:rsidRDefault="00121E5D" w:rsidP="00121E5D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2005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ذهبي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9685F2" id="Zone de texte 3637" o:spid="_x0000_s1047" type="#_x0000_t202" style="position:absolute;left:0;text-align:left;margin-left:106.5pt;margin-top:29.3pt;width:38pt;height:39.5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" filled="f" stroked="f" strokeweight=".5pt">
                <v:textbox style="layout-flow:vertical;mso-layout-flow-alt:bottom-to-top">
                  <w:txbxContent>
                    <w:p w:rsidR="00121E5D" w:rsidRPr="00A20053" w:rsidRDefault="00121E5D" w:rsidP="00121E5D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A2005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ذهبي</w:t>
                      </w:r>
                    </w:p>
                  </w:txbxContent>
                </v:textbox>
              </v:shape>
            </w:pict>
          </mc:Fallback>
        </mc:AlternateContent>
      </w:r>
      <w:r w:rsidR="000E6864"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5980BD7" wp14:editId="450B0FBF">
                <wp:simplePos x="0" y="0"/>
                <wp:positionH relativeFrom="column">
                  <wp:posOffset>1822450</wp:posOffset>
                </wp:positionH>
                <wp:positionV relativeFrom="paragraph">
                  <wp:posOffset>130810</wp:posOffset>
                </wp:positionV>
                <wp:extent cx="266700" cy="19050"/>
                <wp:effectExtent l="0" t="0" r="19050" b="19050"/>
                <wp:wrapNone/>
                <wp:docPr id="52" name="Connecteur droi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73F2FF" id="Connecteur droit 52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5pt,10.3pt" to="164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0E6864"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467E7A7" wp14:editId="312EE6A2">
                <wp:simplePos x="0" y="0"/>
                <wp:positionH relativeFrom="column">
                  <wp:posOffset>82550</wp:posOffset>
                </wp:positionH>
                <wp:positionV relativeFrom="paragraph">
                  <wp:posOffset>130810</wp:posOffset>
                </wp:positionV>
                <wp:extent cx="196850" cy="0"/>
                <wp:effectExtent l="0" t="0" r="12700" b="19050"/>
                <wp:wrapNone/>
                <wp:docPr id="51" name="Connecteur droi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DB3C1A" id="Connecteur droit 51" o:spid="_x0000_s1026" style="position:absolute;flip:x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5pt,10.3pt" to="22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8020A3" w:rsidRPr="00303F31">
        <w:rPr>
          <w:rFonts w:ascii="Amiri" w:hAnsi="Amiri" w:cs="Amiri"/>
          <w:sz w:val="28"/>
          <w:szCs w:val="28"/>
          <w:lang w:val="en-US" w:bidi="ar-DZ"/>
        </w:rPr>
        <w:t>II</w:t>
      </w:r>
      <w:r w:rsidR="008020A3" w:rsidRPr="00303F31">
        <w:rPr>
          <w:rFonts w:ascii="Amiri" w:hAnsi="Amiri" w:cs="Amiri" w:hint="cs"/>
          <w:sz w:val="28"/>
          <w:szCs w:val="28"/>
          <w:rtl/>
          <w:lang w:val="en-US" w:bidi="ar-DZ"/>
        </w:rPr>
        <w:t xml:space="preserve">/ ـ قصد التحقق </w:t>
      </w:r>
      <w:r w:rsidR="004061D1" w:rsidRPr="00303F31">
        <w:rPr>
          <w:rFonts w:ascii="Amiri" w:hAnsi="Amiri" w:cs="Amiri" w:hint="cs"/>
          <w:sz w:val="28"/>
          <w:szCs w:val="28"/>
          <w:rtl/>
          <w:lang w:val="en-US" w:bidi="ar-DZ"/>
        </w:rPr>
        <w:t xml:space="preserve">من قيمة المقاومة </w:t>
      </w:r>
      <w:r w:rsidR="004061D1" w:rsidRPr="00303F31">
        <w:rPr>
          <w:rFonts w:ascii="Amiri" w:hAnsi="Amiri" w:cs="Amiri"/>
          <w:sz w:val="28"/>
          <w:szCs w:val="28"/>
          <w:lang w:val="en-US" w:bidi="ar-DZ"/>
        </w:rPr>
        <w:t>R</w:t>
      </w:r>
      <w:r w:rsidR="004F7DAD" w:rsidRPr="00303F31">
        <w:rPr>
          <w:rFonts w:ascii="Amiri" w:hAnsi="Amiri" w:cs="Amiri"/>
          <w:sz w:val="28"/>
          <w:szCs w:val="28"/>
          <w:vertAlign w:val="subscript"/>
          <w:lang w:val="en-US" w:bidi="ar-DZ"/>
        </w:rPr>
        <w:t xml:space="preserve">t </w:t>
      </w:r>
      <w:r w:rsidR="004F7DAD" w:rsidRPr="00303F31">
        <w:rPr>
          <w:rFonts w:ascii="Amiri" w:hAnsi="Amiri" w:cs="Amiri"/>
          <w:sz w:val="28"/>
          <w:szCs w:val="28"/>
          <w:lang w:val="en-US" w:bidi="ar-DZ"/>
        </w:rPr>
        <w:t xml:space="preserve"> </w:t>
      </w:r>
      <w:r w:rsidR="004F7DAD" w:rsidRPr="00303F31">
        <w:rPr>
          <w:rFonts w:ascii="Amiri" w:hAnsi="Amiri" w:cs="Amiri" w:hint="cs"/>
          <w:sz w:val="28"/>
          <w:szCs w:val="28"/>
          <w:rtl/>
          <w:lang w:val="fr-CA" w:bidi="ar-DZ"/>
        </w:rPr>
        <w:t xml:space="preserve"> أنجز الوالد تركيبا كهربائيا حيث </w:t>
      </w:r>
    </w:p>
    <w:p w:rsidR="004F7DAD" w:rsidRPr="00303F31" w:rsidRDefault="00BB53BD" w:rsidP="002F61B7">
      <w:pPr>
        <w:rPr>
          <w:rFonts w:ascii="Amiri" w:hAnsi="Amiri" w:cs="Amiri"/>
          <w:sz w:val="28"/>
          <w:szCs w:val="28"/>
          <w:lang w:val="en-US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98AA37C" wp14:editId="56AED4DD">
                <wp:simplePos x="0" y="0"/>
                <wp:positionH relativeFrom="column">
                  <wp:posOffset>607060</wp:posOffset>
                </wp:positionH>
                <wp:positionV relativeFrom="paragraph">
                  <wp:posOffset>31750</wp:posOffset>
                </wp:positionV>
                <wp:extent cx="482600" cy="501650"/>
                <wp:effectExtent l="0" t="0" r="0" b="0"/>
                <wp:wrapNone/>
                <wp:docPr id="3636" name="Zone de texte 3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50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BB53BD" w:rsidRPr="00121E5D" w:rsidRDefault="00704960" w:rsidP="00BB53BD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21E5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بني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8AA37C" id="Zone de texte 3636" o:spid="_x0000_s1048" type="#_x0000_t202" style="position:absolute;left:0;text-align:left;margin-left:47.8pt;margin-top:2.5pt;width:38pt;height:39.5pt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" filled="f" stroked="f" strokeweight=".5pt">
                <v:textbox style="layout-flow:vertical;mso-layout-flow-alt:bottom-to-top">
                  <w:txbxContent>
                    <w:p w:rsidR="00BB53BD" w:rsidRPr="00121E5D" w:rsidRDefault="00704960" w:rsidP="00BB53BD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121E5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بني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C291634" wp14:editId="1F457C4B">
                <wp:simplePos x="0" y="0"/>
                <wp:positionH relativeFrom="column">
                  <wp:posOffset>177800</wp:posOffset>
                </wp:positionH>
                <wp:positionV relativeFrom="paragraph">
                  <wp:posOffset>2540</wp:posOffset>
                </wp:positionV>
                <wp:extent cx="368300" cy="552450"/>
                <wp:effectExtent l="0" t="0" r="0" b="0"/>
                <wp:wrapNone/>
                <wp:docPr id="3633" name="Zone de texte 3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57B1E" w:rsidRPr="00121E5D" w:rsidRDefault="00BB53BD" w:rsidP="00F57B1E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21E5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بنفسجي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291634" id="Zone de texte 3633" o:spid="_x0000_s1049" type="#_x0000_t202" style="position:absolute;left:0;text-align:left;margin-left:14pt;margin-top:.2pt;width:29pt;height:43.5p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" filled="f" stroked="f" strokeweight=".5pt">
                <v:textbox style="layout-flow:vertical;mso-layout-flow-alt:bottom-to-top">
                  <w:txbxContent>
                    <w:p w:rsidR="00F57B1E" w:rsidRPr="00121E5D" w:rsidRDefault="00BB53BD" w:rsidP="00F57B1E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121E5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بنفسجي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7BE13F3" wp14:editId="62102EC9">
                <wp:simplePos x="0" y="0"/>
                <wp:positionH relativeFrom="column">
                  <wp:posOffset>400050</wp:posOffset>
                </wp:positionH>
                <wp:positionV relativeFrom="paragraph">
                  <wp:posOffset>8890</wp:posOffset>
                </wp:positionV>
                <wp:extent cx="368300" cy="552450"/>
                <wp:effectExtent l="0" t="0" r="0" b="0"/>
                <wp:wrapNone/>
                <wp:docPr id="3634" name="Zone de texte 3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57B1E" w:rsidRPr="00121E5D" w:rsidRDefault="00BB53BD" w:rsidP="00F57B1E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21E5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أخض</w:t>
                            </w:r>
                            <w:r w:rsidRPr="00121E5D">
                              <w:rPr>
                                <w:rFonts w:cs="Arial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34E76399" wp14:editId="2BE4B548">
                                  <wp:extent cx="179070" cy="268605"/>
                                  <wp:effectExtent l="0" t="0" r="0" b="0"/>
                                  <wp:docPr id="3635" name="Image 36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070" cy="268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21E5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BE13F3" id="Zone de texte 3634" o:spid="_x0000_s1050" type="#_x0000_t202" style="position:absolute;left:0;text-align:left;margin-left:31.5pt;margin-top:.7pt;width:29pt;height:43.5pt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" filled="f" stroked="f" strokeweight=".5pt">
                <v:textbox style="layout-flow:vertical;mso-layout-flow-alt:bottom-to-top">
                  <w:txbxContent>
                    <w:p w:rsidR="00F57B1E" w:rsidRPr="00121E5D" w:rsidRDefault="00BB53BD" w:rsidP="00F57B1E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121E5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أخض</w:t>
                      </w:r>
                      <w:r w:rsidRPr="00121E5D">
                        <w:rPr>
                          <w:rFonts w:cs="Arial" w:hint="cs"/>
                          <w:b/>
                          <w:bCs/>
                          <w:noProof/>
                          <w:sz w:val="24"/>
                          <w:szCs w:val="24"/>
                          <w:rtl/>
                          <w:lang w:val="fr-FR" w:eastAsia="fr-FR"/>
                        </w:rPr>
                        <w:drawing>
                          <wp:inline distT="0" distB="0" distL="0" distR="0" wp14:anchorId="34E76399" wp14:editId="2BE4B548">
                            <wp:extent cx="179070" cy="268605"/>
                            <wp:effectExtent l="0" t="0" r="0" b="0"/>
                            <wp:docPr id="3635" name="Image 36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070" cy="268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21E5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ر</w:t>
                      </w:r>
                    </w:p>
                  </w:txbxContent>
                </v:textbox>
              </v:shape>
            </w:pict>
          </mc:Fallback>
        </mc:AlternateContent>
      </w:r>
      <w:r w:rsidR="004F7DAD" w:rsidRPr="00303F31">
        <w:rPr>
          <w:rFonts w:ascii="Amiri" w:hAnsi="Amiri" w:cs="Amiri" w:hint="cs"/>
          <w:sz w:val="28"/>
          <w:szCs w:val="28"/>
          <w:rtl/>
          <w:lang w:val="fr-CA" w:bidi="ar-DZ"/>
        </w:rPr>
        <w:t xml:space="preserve">أشار جهاز الأمبير إلى الشدة </w:t>
      </w:r>
      <w:r w:rsidR="00450B03" w:rsidRPr="00DF0EA8">
        <w:rPr>
          <w:rFonts w:ascii="Amiri" w:hAnsi="Amiri" w:cs="Amiri"/>
          <w:b/>
          <w:bCs/>
          <w:sz w:val="28"/>
          <w:szCs w:val="28"/>
          <w:u w:val="thick"/>
          <w:lang w:val="en-US" w:bidi="ar-DZ"/>
        </w:rPr>
        <w:t xml:space="preserve">I = </w:t>
      </w:r>
      <w:r w:rsidR="002F61B7" w:rsidRPr="00DF0EA8">
        <w:rPr>
          <w:rFonts w:ascii="Amiri" w:hAnsi="Amiri" w:cs="Amiri"/>
          <w:b/>
          <w:bCs/>
          <w:sz w:val="28"/>
          <w:szCs w:val="28"/>
          <w:u w:val="thick"/>
          <w:lang w:val="en-US" w:bidi="ar-DZ"/>
        </w:rPr>
        <w:t>0,012</w:t>
      </w:r>
      <w:r w:rsidR="00450B03" w:rsidRPr="00DF0EA8">
        <w:rPr>
          <w:rFonts w:ascii="Amiri" w:hAnsi="Amiri" w:cs="Amiri"/>
          <w:b/>
          <w:bCs/>
          <w:sz w:val="28"/>
          <w:szCs w:val="28"/>
          <w:u w:val="thick"/>
          <w:lang w:val="en-US" w:bidi="ar-DZ"/>
        </w:rPr>
        <w:t>A</w:t>
      </w:r>
      <w:r w:rsidR="00450B03" w:rsidRPr="00DF0EA8">
        <w:rPr>
          <w:rFonts w:ascii="Amiri" w:hAnsi="Amiri" w:cs="Amiri" w:hint="cs"/>
          <w:b/>
          <w:bCs/>
          <w:sz w:val="28"/>
          <w:szCs w:val="28"/>
          <w:u w:val="thick"/>
          <w:rtl/>
          <w:lang w:val="fr-CA" w:bidi="ar-DZ"/>
        </w:rPr>
        <w:t xml:space="preserve"> </w:t>
      </w:r>
      <w:r w:rsidR="00450B03" w:rsidRPr="00303F31">
        <w:rPr>
          <w:rFonts w:ascii="Amiri" w:hAnsi="Amiri" w:cs="Amiri" w:hint="cs"/>
          <w:sz w:val="28"/>
          <w:szCs w:val="28"/>
          <w:rtl/>
          <w:lang w:val="fr-CA" w:bidi="ar-DZ"/>
        </w:rPr>
        <w:t xml:space="preserve">و أشار جهاز الفولط إلى </w:t>
      </w:r>
      <w:r w:rsidR="00303F31" w:rsidRPr="00DF0EA8">
        <w:rPr>
          <w:rFonts w:ascii="Amiri" w:hAnsi="Amiri" w:cs="Amiri"/>
          <w:b/>
          <w:bCs/>
          <w:sz w:val="28"/>
          <w:szCs w:val="28"/>
          <w:u w:val="thick"/>
          <w:lang w:val="en-US" w:bidi="ar-DZ"/>
        </w:rPr>
        <w:t>e</w:t>
      </w:r>
      <w:r w:rsidR="00450B03" w:rsidRPr="00DF0EA8">
        <w:rPr>
          <w:rFonts w:ascii="Amiri" w:hAnsi="Amiri" w:cs="Amiri"/>
          <w:b/>
          <w:bCs/>
          <w:sz w:val="28"/>
          <w:szCs w:val="28"/>
          <w:u w:val="thick"/>
          <w:lang w:val="en-US" w:bidi="ar-DZ"/>
        </w:rPr>
        <w:t>=</w:t>
      </w:r>
      <w:r w:rsidR="002F61B7" w:rsidRPr="00DF0EA8">
        <w:rPr>
          <w:rFonts w:ascii="Amiri" w:hAnsi="Amiri" w:cs="Amiri"/>
          <w:b/>
          <w:bCs/>
          <w:sz w:val="28"/>
          <w:szCs w:val="28"/>
          <w:u w:val="thick"/>
          <w:lang w:val="en-US" w:bidi="ar-DZ"/>
        </w:rPr>
        <w:t>12</w:t>
      </w:r>
      <w:r w:rsidR="00450B03" w:rsidRPr="00DF0EA8">
        <w:rPr>
          <w:rFonts w:ascii="Amiri" w:hAnsi="Amiri" w:cs="Amiri"/>
          <w:b/>
          <w:bCs/>
          <w:sz w:val="28"/>
          <w:szCs w:val="28"/>
          <w:u w:val="thick"/>
          <w:lang w:val="en-US" w:bidi="ar-DZ"/>
        </w:rPr>
        <w:t>.V</w:t>
      </w:r>
    </w:p>
    <w:p w:rsidR="00450B03" w:rsidRDefault="00F57B1E" w:rsidP="00497E4D">
      <w:pPr>
        <w:rPr>
          <w:rFonts w:ascii="Amiri" w:hAnsi="Amiri" w:cs="Amiri"/>
          <w:sz w:val="32"/>
          <w:szCs w:val="32"/>
          <w:rtl/>
          <w:lang w:val="fr-CA" w:bidi="ar-DZ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F86E3CC" wp14:editId="54DDF24F">
                <wp:simplePos x="0" y="0"/>
                <wp:positionH relativeFrom="column">
                  <wp:posOffset>692150</wp:posOffset>
                </wp:positionH>
                <wp:positionV relativeFrom="paragraph">
                  <wp:posOffset>198120</wp:posOffset>
                </wp:positionV>
                <wp:extent cx="63500" cy="374650"/>
                <wp:effectExtent l="0" t="0" r="12700" b="25400"/>
                <wp:wrapNone/>
                <wp:docPr id="3631" name="Rectangle 3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37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23371" id="Rectangle 3631" o:spid="_x0000_s1026" style="position:absolute;margin-left:54.5pt;margin-top:15.6pt;width:5pt;height:29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" fillcolor="#5b9bd5 [3204]" strokecolor="#1f4d78 [1604]" strokeweight="1pt"/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1A59B70" wp14:editId="2948F041">
                <wp:simplePos x="0" y="0"/>
                <wp:positionH relativeFrom="column">
                  <wp:posOffset>1466850</wp:posOffset>
                </wp:positionH>
                <wp:positionV relativeFrom="paragraph">
                  <wp:posOffset>191770</wp:posOffset>
                </wp:positionV>
                <wp:extent cx="82550" cy="374650"/>
                <wp:effectExtent l="0" t="0" r="12700" b="25400"/>
                <wp:wrapNone/>
                <wp:docPr id="3632" name="Rectangle 3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37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FFAB4" id="Rectangle 3632" o:spid="_x0000_s1026" style="position:absolute;margin-left:115.5pt;margin-top:15.1pt;width:6.5pt;height:29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" fillcolor="#5b9bd5 [3204]" strokecolor="#1f4d78 [1604]" strokeweight="1pt"/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E35BBE9" wp14:editId="1E76D2BB">
                <wp:simplePos x="0" y="0"/>
                <wp:positionH relativeFrom="column">
                  <wp:posOffset>488950</wp:posOffset>
                </wp:positionH>
                <wp:positionV relativeFrom="paragraph">
                  <wp:posOffset>179070</wp:posOffset>
                </wp:positionV>
                <wp:extent cx="63500" cy="393700"/>
                <wp:effectExtent l="0" t="0" r="12700" b="25400"/>
                <wp:wrapNone/>
                <wp:docPr id="3630" name="Rectangle 3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39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EC5A99" id="Rectangle 3630" o:spid="_x0000_s1026" style="position:absolute;margin-left:38.5pt;margin-top:14.1pt;width:5pt;height:31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" fillcolor="#5b9bd5 [3204]" strokecolor="#1f4d78 [1604]" strokeweight="1pt"/>
            </w:pict>
          </mc:Fallback>
        </mc:AlternateContent>
      </w:r>
      <w:r w:rsidR="006475A9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F7F17CA" wp14:editId="59C081A3">
                <wp:simplePos x="0" y="0"/>
                <wp:positionH relativeFrom="column">
                  <wp:posOffset>323850</wp:posOffset>
                </wp:positionH>
                <wp:positionV relativeFrom="paragraph">
                  <wp:posOffset>185420</wp:posOffset>
                </wp:positionV>
                <wp:extent cx="63500" cy="381000"/>
                <wp:effectExtent l="0" t="0" r="12700" b="19050"/>
                <wp:wrapNone/>
                <wp:docPr id="3629" name="Rectangle 3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51036" id="Rectangle 3629" o:spid="_x0000_s1026" style="position:absolute;margin-left:25.5pt;margin-top:14.6pt;width:5pt;height:30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" fillcolor="#5b9bd5 [3204]" strokecolor="#1f4d78 [1604]" strokeweight="1pt"/>
            </w:pict>
          </mc:Fallback>
        </mc:AlternateContent>
      </w:r>
      <w:r w:rsidR="006475A9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93A4193" wp14:editId="5AF28BCD">
                <wp:simplePos x="0" y="0"/>
                <wp:positionH relativeFrom="column">
                  <wp:posOffset>1854200</wp:posOffset>
                </wp:positionH>
                <wp:positionV relativeFrom="paragraph">
                  <wp:posOffset>388620</wp:posOffset>
                </wp:positionV>
                <wp:extent cx="196850" cy="19050"/>
                <wp:effectExtent l="0" t="0" r="31750" b="19050"/>
                <wp:wrapNone/>
                <wp:docPr id="3628" name="Connecteur droit 3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AC619D" id="Connecteur droit 3628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pt,30.6pt" to="161.5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6475A9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5EA2ACA" wp14:editId="23784FC4">
                <wp:simplePos x="0" y="0"/>
                <wp:positionH relativeFrom="column">
                  <wp:posOffset>95250</wp:posOffset>
                </wp:positionH>
                <wp:positionV relativeFrom="paragraph">
                  <wp:posOffset>344170</wp:posOffset>
                </wp:positionV>
                <wp:extent cx="165100" cy="19050"/>
                <wp:effectExtent l="0" t="0" r="25400" b="19050"/>
                <wp:wrapNone/>
                <wp:docPr id="3627" name="Connecteur droit 3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1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96718" id="Connecteur droit 3627" o:spid="_x0000_s1026" style="position:absolute;flip:x y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pt,27.1pt" to="20.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 w:rsidR="006475A9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998D783" wp14:editId="5790971A">
                <wp:simplePos x="0" y="0"/>
                <wp:positionH relativeFrom="column">
                  <wp:posOffset>266700</wp:posOffset>
                </wp:positionH>
                <wp:positionV relativeFrom="paragraph">
                  <wp:posOffset>172720</wp:posOffset>
                </wp:positionV>
                <wp:extent cx="1574800" cy="393700"/>
                <wp:effectExtent l="0" t="0" r="25400" b="25400"/>
                <wp:wrapNone/>
                <wp:docPr id="3626" name="Zone de texte 3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75A9" w:rsidRDefault="006475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8D783" id="Zone de texte 3626" o:spid="_x0000_s1051" type="#_x0000_t202" style="position:absolute;left:0;text-align:left;margin-left:21pt;margin-top:13.6pt;width:124pt;height:31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" fillcolor="white [3201]" strokeweight=".5pt">
                <v:textbox>
                  <w:txbxContent>
                    <w:p w:rsidR="006475A9" w:rsidRDefault="006475A9"/>
                  </w:txbxContent>
                </v:textbox>
              </v:shape>
            </w:pict>
          </mc:Fallback>
        </mc:AlternateContent>
      </w:r>
      <w:r w:rsidR="003F5047" w:rsidRPr="00303F31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101AA78" wp14:editId="17F59842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2178050" cy="819150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0" cy="819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F5047" w:rsidRDefault="003F5047" w:rsidP="003F50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01AA78" id="Zone de texte 26" o:spid="_x0000_s1052" type="#_x0000_t202" style="position:absolute;left:0;text-align:left;margin-left:0;margin-top:.5pt;width:171.5pt;height:64.5pt;z-index:2517719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" fillcolor="window" stroked="f" strokeweight=".5pt">
                <v:textbox>
                  <w:txbxContent>
                    <w:p w:rsidR="003F5047" w:rsidRDefault="003F5047" w:rsidP="003F5047"/>
                  </w:txbxContent>
                </v:textbox>
                <w10:wrap anchorx="margin"/>
              </v:shape>
            </w:pict>
          </mc:Fallback>
        </mc:AlternateContent>
      </w:r>
      <w:r w:rsidR="00152D93" w:rsidRPr="00303F31">
        <w:rPr>
          <w:rFonts w:ascii="Amiri" w:hAnsi="Amiri" w:cs="Amiri" w:hint="cs"/>
          <w:sz w:val="28"/>
          <w:szCs w:val="28"/>
          <w:rtl/>
          <w:lang w:val="fr-CA" w:bidi="ar-DZ"/>
        </w:rPr>
        <w:t>أ ) احسب قيمة المقاومة الكلية</w:t>
      </w:r>
      <w:r w:rsidR="00152D93">
        <w:rPr>
          <w:rFonts w:ascii="Amiri" w:hAnsi="Amiri" w:cs="Amiri" w:hint="cs"/>
          <w:sz w:val="32"/>
          <w:szCs w:val="32"/>
          <w:rtl/>
          <w:lang w:val="fr-CA" w:bidi="ar-DZ"/>
        </w:rPr>
        <w:t xml:space="preserve"> .</w:t>
      </w:r>
      <w:r w:rsidR="003F5047" w:rsidRPr="003F5047">
        <w:rPr>
          <w:rFonts w:ascii="Amiri" w:hAnsi="Amiri" w:cs="Amiri"/>
          <w:noProof/>
          <w:sz w:val="28"/>
          <w:szCs w:val="28"/>
          <w:rtl/>
          <w:lang w:val="fr-FR" w:eastAsia="fr-FR"/>
        </w:rPr>
        <w:t xml:space="preserve"> </w:t>
      </w:r>
      <w:bookmarkStart w:id="0" w:name="_GoBack"/>
      <w:bookmarkEnd w:id="0"/>
    </w:p>
    <w:p w:rsidR="00050676" w:rsidRPr="00E27CB6" w:rsidRDefault="001450C9" w:rsidP="00E27CB6">
      <w:pPr>
        <w:rPr>
          <w:rFonts w:ascii="Amiri" w:hAnsi="Amiri" w:cs="Amiri"/>
          <w:sz w:val="28"/>
          <w:szCs w:val="28"/>
          <w:rtl/>
          <w:lang w:val="fr-CA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FC58ABD" wp14:editId="786843C8">
                <wp:simplePos x="0" y="0"/>
                <wp:positionH relativeFrom="column">
                  <wp:posOffset>2029460</wp:posOffset>
                </wp:positionH>
                <wp:positionV relativeFrom="paragraph">
                  <wp:posOffset>99695</wp:posOffset>
                </wp:positionV>
                <wp:extent cx="984250" cy="323850"/>
                <wp:effectExtent l="0" t="0" r="0" b="0"/>
                <wp:wrapNone/>
                <wp:docPr id="3646" name="Zone de texte 3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450C9" w:rsidRPr="001450C9" w:rsidRDefault="001450C9" w:rsidP="001450C9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1450C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الوثيقة ـ  2</w:t>
                            </w:r>
                            <w:r w:rsidRPr="001450C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58ABD" id="Zone de texte 3646" o:spid="_x0000_s1053" type="#_x0000_t202" style="position:absolute;left:0;text-align:left;margin-left:159.8pt;margin-top:7.85pt;width:77.5pt;height:25.5pt;z-index:25181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" filled="f" stroked="f" strokeweight=".5pt">
                <v:textbox>
                  <w:txbxContent>
                    <w:p w:rsidR="001450C9" w:rsidRPr="001450C9" w:rsidRDefault="001450C9" w:rsidP="001450C9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1450C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  <w:t>الوثيقة ـ  2</w:t>
                      </w:r>
                      <w:r w:rsidRPr="001450C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  <w:t>ـ</w:t>
                      </w:r>
                    </w:p>
                  </w:txbxContent>
                </v:textbox>
              </v:shape>
            </w:pict>
          </mc:Fallback>
        </mc:AlternateContent>
      </w:r>
      <w:r w:rsidR="00FA5066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DA80867" wp14:editId="12573575">
                <wp:simplePos x="0" y="0"/>
                <wp:positionH relativeFrom="margin">
                  <wp:posOffset>120650</wp:posOffset>
                </wp:positionH>
                <wp:positionV relativeFrom="paragraph">
                  <wp:posOffset>151765</wp:posOffset>
                </wp:positionV>
                <wp:extent cx="482600" cy="501650"/>
                <wp:effectExtent l="0" t="0" r="0" b="0"/>
                <wp:wrapNone/>
                <wp:docPr id="3643" name="Zone de texte 3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50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A5066" w:rsidRPr="00A20053" w:rsidRDefault="00FA5066" w:rsidP="00FA5066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2005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أحمر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A80867" id="Zone de texte 3643" o:spid="_x0000_s1054" type="#_x0000_t202" style="position:absolute;left:0;text-align:left;margin-left:9.5pt;margin-top:11.95pt;width:38pt;height:39.5pt;z-index:251814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" filled="f" stroked="f" strokeweight=".5pt">
                <v:textbox style="layout-flow:vertical;mso-layout-flow-alt:bottom-to-top">
                  <w:txbxContent>
                    <w:p w:rsidR="00FA5066" w:rsidRPr="00A20053" w:rsidRDefault="00FA5066" w:rsidP="00FA5066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A2005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أحمر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5066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AD57683" wp14:editId="3A302EB8">
                <wp:simplePos x="0" y="0"/>
                <wp:positionH relativeFrom="column">
                  <wp:posOffset>361950</wp:posOffset>
                </wp:positionH>
                <wp:positionV relativeFrom="paragraph">
                  <wp:posOffset>164465</wp:posOffset>
                </wp:positionV>
                <wp:extent cx="368300" cy="552450"/>
                <wp:effectExtent l="0" t="0" r="0" b="0"/>
                <wp:wrapNone/>
                <wp:docPr id="3641" name="Zone de texte 3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B23211" w:rsidRPr="00121E5D" w:rsidRDefault="00B23211" w:rsidP="00B23211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21E5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أخض</w:t>
                            </w:r>
                            <w:r w:rsidRPr="00121E5D">
                              <w:rPr>
                                <w:rFonts w:cs="Arial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5A2861E4" wp14:editId="5A403C0C">
                                  <wp:extent cx="179070" cy="268605"/>
                                  <wp:effectExtent l="0" t="0" r="0" b="0"/>
                                  <wp:docPr id="3642" name="Image 36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070" cy="268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21E5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ر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D57683" id="Zone de texte 3641" o:spid="_x0000_s1055" type="#_x0000_t202" style="position:absolute;left:0;text-align:left;margin-left:28.5pt;margin-top:12.95pt;width:29pt;height:43.5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" filled="f" stroked="f" strokeweight=".5pt">
                <v:textbox style="layout-flow:vertical;mso-layout-flow-alt:bottom-to-top">
                  <w:txbxContent>
                    <w:p w:rsidR="00B23211" w:rsidRPr="00121E5D" w:rsidRDefault="00B23211" w:rsidP="00B23211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121E5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أخض</w:t>
                      </w:r>
                      <w:r w:rsidRPr="00121E5D">
                        <w:rPr>
                          <w:rFonts w:cs="Arial" w:hint="cs"/>
                          <w:b/>
                          <w:bCs/>
                          <w:noProof/>
                          <w:sz w:val="24"/>
                          <w:szCs w:val="24"/>
                          <w:rtl/>
                          <w:lang w:val="fr-FR" w:eastAsia="fr-FR"/>
                        </w:rPr>
                        <w:drawing>
                          <wp:inline distT="0" distB="0" distL="0" distR="0" wp14:anchorId="5A2861E4" wp14:editId="5A403C0C">
                            <wp:extent cx="179070" cy="268605"/>
                            <wp:effectExtent l="0" t="0" r="0" b="0"/>
                            <wp:docPr id="3642" name="Image 36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070" cy="268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21E5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ر</w:t>
                      </w:r>
                    </w:p>
                  </w:txbxContent>
                </v:textbox>
              </v:shape>
            </w:pict>
          </mc:Fallback>
        </mc:AlternateContent>
      </w:r>
      <w:r w:rsidR="00FA5066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57D2C59" wp14:editId="0E1B3491">
                <wp:simplePos x="0" y="0"/>
                <wp:positionH relativeFrom="column">
                  <wp:posOffset>603250</wp:posOffset>
                </wp:positionH>
                <wp:positionV relativeFrom="paragraph">
                  <wp:posOffset>196215</wp:posOffset>
                </wp:positionV>
                <wp:extent cx="482600" cy="501650"/>
                <wp:effectExtent l="0" t="0" r="0" b="0"/>
                <wp:wrapNone/>
                <wp:docPr id="3640" name="Zone de texte 3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50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B23211" w:rsidRPr="00121E5D" w:rsidRDefault="00B23211" w:rsidP="00B23211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21E5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بني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7D2C59" id="Zone de texte 3640" o:spid="_x0000_s1056" type="#_x0000_t202" style="position:absolute;left:0;text-align:left;margin-left:47.5pt;margin-top:15.45pt;width:38pt;height:39.5pt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" filled="f" stroked="f" strokeweight=".5pt">
                <v:textbox style="layout-flow:vertical;mso-layout-flow-alt:bottom-to-top">
                  <w:txbxContent>
                    <w:p w:rsidR="00B23211" w:rsidRPr="00121E5D" w:rsidRDefault="00B23211" w:rsidP="00B23211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121E5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بني</w:t>
                      </w:r>
                    </w:p>
                  </w:txbxContent>
                </v:textbox>
              </v:shape>
            </w:pict>
          </mc:Fallback>
        </mc:AlternateContent>
      </w:r>
      <w:r w:rsidR="00256F2B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0CE5F8F" wp14:editId="2834A1F4">
                <wp:simplePos x="0" y="0"/>
                <wp:positionH relativeFrom="column">
                  <wp:posOffset>1308100</wp:posOffset>
                </wp:positionH>
                <wp:positionV relativeFrom="paragraph">
                  <wp:posOffset>183515</wp:posOffset>
                </wp:positionV>
                <wp:extent cx="482600" cy="501650"/>
                <wp:effectExtent l="0" t="0" r="0" b="0"/>
                <wp:wrapNone/>
                <wp:docPr id="3638" name="Zone de texte 3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50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56F2B" w:rsidRPr="00A20053" w:rsidRDefault="00256F2B" w:rsidP="00256F2B">
                            <w:pP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2005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ذهبي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CE5F8F" id="Zone de texte 3638" o:spid="_x0000_s1057" type="#_x0000_t202" style="position:absolute;left:0;text-align:left;margin-left:103pt;margin-top:14.45pt;width:38pt;height:39.5pt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" filled="f" stroked="f" strokeweight=".5pt">
                <v:textbox style="layout-flow:vertical;mso-layout-flow-alt:bottom-to-top">
                  <w:txbxContent>
                    <w:p w:rsidR="00256F2B" w:rsidRPr="00A20053" w:rsidRDefault="00256F2B" w:rsidP="00256F2B">
                      <w:pPr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A2005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ذهبي</w:t>
                      </w:r>
                    </w:p>
                  </w:txbxContent>
                </v:textbox>
              </v:shape>
            </w:pict>
          </mc:Fallback>
        </mc:AlternateContent>
      </w:r>
      <w:r w:rsidR="00303F31" w:rsidRPr="00E27CB6">
        <w:rPr>
          <w:rFonts w:ascii="Amiri" w:hAnsi="Amiri" w:cs="Amiri" w:hint="cs"/>
          <w:sz w:val="28"/>
          <w:szCs w:val="28"/>
          <w:rtl/>
          <w:lang w:val="fr-CA" w:bidi="ar-DZ"/>
        </w:rPr>
        <w:t xml:space="preserve">ب) اذكر </w:t>
      </w:r>
      <w:r w:rsidR="00E27CB6" w:rsidRPr="00E27CB6">
        <w:rPr>
          <w:rFonts w:ascii="Amiri" w:hAnsi="Amiri" w:cs="Amiri" w:hint="cs"/>
          <w:sz w:val="28"/>
          <w:szCs w:val="28"/>
          <w:rtl/>
          <w:lang w:val="fr-CA" w:bidi="ar-DZ"/>
        </w:rPr>
        <w:t>دور الناقل الأومي في الأجهزة الكهربائية .</w:t>
      </w:r>
    </w:p>
    <w:p w:rsidR="00906DA7" w:rsidRPr="00683B74" w:rsidRDefault="008B76EC" w:rsidP="00906DA7">
      <w:pPr>
        <w:rPr>
          <w:rFonts w:ascii="Amiri" w:hAnsi="Amiri" w:cs="Amiri"/>
          <w:b/>
          <w:bCs/>
          <w:sz w:val="28"/>
          <w:szCs w:val="28"/>
          <w:u w:val="thick"/>
          <w:rtl/>
          <w:lang w:val="fr-FR" w:bidi="ar-DZ"/>
        </w:rPr>
      </w:pPr>
      <w:r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lastRenderedPageBreak/>
        <w:t xml:space="preserve">الجزء الثاني </w:t>
      </w:r>
      <w:r w:rsidR="00906DA7"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 : </w:t>
      </w:r>
      <w:r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(8 نقاط ) </w:t>
      </w:r>
    </w:p>
    <w:p w:rsidR="005C1377" w:rsidRDefault="008B76EC" w:rsidP="00246857">
      <w:pPr>
        <w:rPr>
          <w:rFonts w:ascii="Amiri" w:hAnsi="Amiri" w:cs="Amiri"/>
          <w:b/>
          <w:bCs/>
          <w:sz w:val="28"/>
          <w:szCs w:val="28"/>
          <w:u w:val="thick"/>
          <w:rtl/>
          <w:lang w:val="fr-FR" w:bidi="ar-DZ"/>
        </w:rPr>
      </w:pPr>
      <w:r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>الوضعية المركبة ( الإدماجية ) :</w:t>
      </w:r>
      <w:r w:rsidR="00D561FF" w:rsidRPr="00D561FF">
        <w:rPr>
          <w:rFonts w:hint="cs"/>
          <w:b/>
          <w:bCs/>
          <w:noProof/>
          <w:rtl/>
          <w:lang w:val="fr-FR" w:eastAsia="fr-FR"/>
        </w:rPr>
        <w:t xml:space="preserve"> </w:t>
      </w:r>
    </w:p>
    <w:p w:rsidR="00246857" w:rsidRDefault="00F25495" w:rsidP="00246857">
      <w:pP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</w:pPr>
      <w:r w:rsidRPr="003D4922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يعاني </w:t>
      </w:r>
      <w:r w:rsidR="003D4922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أهل بيت آية من عدة مشاكل </w:t>
      </w:r>
      <w:r w:rsidR="0042187A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من بينها </w:t>
      </w:r>
      <w:r w:rsidR="0057428D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:</w:t>
      </w:r>
    </w:p>
    <w:p w:rsidR="0057428D" w:rsidRDefault="0057428D" w:rsidP="00246857">
      <w:pP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المشكل 01 : شدة إضاءة المصابيح ضعيفة .</w:t>
      </w:r>
    </w:p>
    <w:p w:rsidR="0057428D" w:rsidRDefault="0057428D" w:rsidP="00246857">
      <w:pP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المشكل 02 : تشتغل الأجهزة عاديا ( الغسالة ، الثلاجة و المصابيح ) لكن عند تشغيل مجفف الشعر يفتح القاطع و يقطع التيار الكهربائي </w:t>
      </w:r>
      <w:r w:rsidR="009B78B2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.</w:t>
      </w:r>
    </w:p>
    <w:p w:rsidR="009B78B2" w:rsidRDefault="009B78B2" w:rsidP="00246857">
      <w:pP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المشكل 03 : شرارة كهربائية في المأخذ 04 .</w:t>
      </w:r>
    </w:p>
    <w:p w:rsidR="009B78B2" w:rsidRDefault="00046B94" w:rsidP="00246857">
      <w:pPr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-184150</wp:posOffset>
                </wp:positionH>
                <wp:positionV relativeFrom="paragraph">
                  <wp:posOffset>400685</wp:posOffset>
                </wp:positionV>
                <wp:extent cx="6769100" cy="2317750"/>
                <wp:effectExtent l="0" t="0" r="12700" b="2540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0" cy="231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6B94" w:rsidRDefault="00046B94" w:rsidP="00046B94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526687" cy="2216150"/>
                                  <wp:effectExtent l="0" t="0" r="7620" b="0"/>
                                  <wp:docPr id="18" name="Image 18" descr="C:\Users\User\Downloads\photo1715629629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User\Downloads\photo1715629629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4593" cy="2222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46B94" w:rsidRDefault="00046B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7" o:spid="_x0000_s1058" type="#_x0000_t202" style="position:absolute;left:0;text-align:left;margin-left:-14.5pt;margin-top:31.55pt;width:533pt;height:182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" fillcolor="white [3201]" strokeweight=".5pt">
                <v:textbox>
                  <w:txbxContent>
                    <w:p w:rsidR="00046B94" w:rsidRDefault="00046B94" w:rsidP="00046B94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526687" cy="2216150"/>
                            <wp:effectExtent l="0" t="0" r="7620" b="0"/>
                            <wp:docPr id="18" name="Image 18" descr="C:\Users\User\Downloads\photo1715629629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User\Downloads\photo1715629629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4593" cy="22222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46B94" w:rsidRDefault="00046B94"/>
                  </w:txbxContent>
                </v:textbox>
              </v:shape>
            </w:pict>
          </mc:Fallback>
        </mc:AlternateContent>
      </w:r>
      <w:r w:rsidR="009B78B2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بالإستعانة بالمخطط </w:t>
      </w:r>
      <w:r w:rsidR="009B78B2" w:rsidRPr="00097758">
        <w:rPr>
          <w:rFonts w:ascii="Amiri" w:hAnsi="Amiri" w:cs="Amiri" w:hint="cs"/>
          <w:b/>
          <w:bCs/>
          <w:i/>
          <w:iCs/>
          <w:sz w:val="28"/>
          <w:szCs w:val="28"/>
          <w:u w:val="thick"/>
          <w:rtl/>
          <w:lang w:val="fr-FR" w:bidi="ar-DZ"/>
        </w:rPr>
        <w:t>الوثيقة ـ 3 ـ</w:t>
      </w:r>
      <w:r w:rsidR="009B78B2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695CD4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و المكتسبات القبلية أجب عن الأسئلة :</w:t>
      </w:r>
    </w:p>
    <w:p w:rsidR="006C1651" w:rsidRDefault="00046B94" w:rsidP="00246857">
      <w:pPr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4330700</wp:posOffset>
                </wp:positionH>
                <wp:positionV relativeFrom="paragraph">
                  <wp:posOffset>18415</wp:posOffset>
                </wp:positionV>
                <wp:extent cx="2006600" cy="209550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6B94" w:rsidRDefault="00046B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0" o:spid="_x0000_s1059" type="#_x0000_t202" style="position:absolute;left:0;text-align:left;margin-left:341pt;margin-top:1.45pt;width:158pt;height:16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" fillcolor="white [3201]" stroked="f" strokeweight=".5pt">
                <v:textbox>
                  <w:txbxContent>
                    <w:p w:rsidR="00046B94" w:rsidRDefault="00046B94"/>
                  </w:txbxContent>
                </v:textbox>
              </v:shape>
            </w:pict>
          </mc:Fallback>
        </mc:AlternateContent>
      </w:r>
    </w:p>
    <w:p w:rsidR="00046B94" w:rsidRDefault="007C62D2" w:rsidP="00246857">
      <w:pPr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283210</wp:posOffset>
                </wp:positionV>
                <wp:extent cx="844550" cy="723900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62D2" w:rsidRDefault="007C62D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94E3B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I </w:t>
                            </w:r>
                            <w:r w:rsidRPr="00094E3B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Max </w:t>
                            </w:r>
                            <w:r w:rsidR="00094E3B" w:rsidRPr="00094E3B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=20 A</w:t>
                            </w:r>
                          </w:p>
                          <w:p w:rsidR="00094E3B" w:rsidRPr="00643E4B" w:rsidRDefault="00643E4B" w:rsidP="00643E4B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=220 V</w:t>
                            </w:r>
                          </w:p>
                          <w:p w:rsidR="00094E3B" w:rsidRPr="00094E3B" w:rsidRDefault="00094E3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2" o:spid="_x0000_s1060" type="#_x0000_t202" style="position:absolute;left:0;text-align:left;margin-left:34.5pt;margin-top:22.3pt;width:66.5pt;height:57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" fillcolor="white [3201]" stroked="f" strokeweight=".5pt">
                <v:textbox>
                  <w:txbxContent>
                    <w:p w:rsidR="007C62D2" w:rsidRDefault="007C62D2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094E3B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I </w:t>
                      </w:r>
                      <w:r w:rsidRPr="00094E3B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val="en-US"/>
                        </w:rPr>
                        <w:t xml:space="preserve">Max </w:t>
                      </w:r>
                      <w:r w:rsidR="00094E3B" w:rsidRPr="00094E3B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=20 A</w:t>
                      </w:r>
                    </w:p>
                    <w:p w:rsidR="00094E3B" w:rsidRPr="00643E4B" w:rsidRDefault="00643E4B" w:rsidP="00643E4B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=220 V</w:t>
                      </w:r>
                    </w:p>
                    <w:p w:rsidR="00094E3B" w:rsidRPr="00094E3B" w:rsidRDefault="00094E3B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46B94" w:rsidRDefault="00046B94" w:rsidP="00246857">
      <w:pPr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</w:p>
    <w:p w:rsidR="00046B94" w:rsidRDefault="00046B94" w:rsidP="00246857">
      <w:pPr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</w:p>
    <w:p w:rsidR="00046B94" w:rsidRDefault="008134D8" w:rsidP="00246857">
      <w:pPr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5A4A5B4" wp14:editId="68759E17">
                <wp:simplePos x="0" y="0"/>
                <wp:positionH relativeFrom="margin">
                  <wp:align>right</wp:align>
                </wp:positionH>
                <wp:positionV relativeFrom="paragraph">
                  <wp:posOffset>146050</wp:posOffset>
                </wp:positionV>
                <wp:extent cx="742950" cy="501650"/>
                <wp:effectExtent l="476250" t="933450" r="0" b="146050"/>
                <wp:wrapNone/>
                <wp:docPr id="25" name="Légende sans bordure 3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62700" y="5194300"/>
                          <a:ext cx="742950" cy="501650"/>
                        </a:xfrm>
                        <a:prstGeom prst="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-184856"/>
                            <a:gd name="adj8" fmla="val -60914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34D8" w:rsidRDefault="00061CE9" w:rsidP="008134D8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تلامس الأ</w:t>
                            </w:r>
                            <w:r w:rsidR="008134D8">
                              <w:rPr>
                                <w:rFonts w:hint="cs"/>
                                <w:rtl/>
                                <w:lang w:bidi="ar-DZ"/>
                              </w:rPr>
                              <w:t>سلاك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A4A5B4" id="_x0000_t43" coordsize="21600,21600" o:spt="43" adj="23400,24400,25200,21600,25200,4050,23400,4050" path="m@0@1l@2@3@4@5@6@7nfem,l21600,r,21600l,21600ns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  <v:f eqn="val #6"/>
                  <v:f eqn="val #7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  <v:h position="#6,#7"/>
                </v:handles>
                <o:callout v:ext="edit" type="threeSegment" on="t" textborder="f"/>
              </v:shapetype>
              <v:shape id="Légende sans bordure 3 25" o:spid="_x0000_s1061" type="#_x0000_t43" style="position:absolute;left:0;text-align:left;margin-left:7.3pt;margin-top:11.5pt;width:58.5pt;height:39.5pt;z-index:251769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" adj="-13157,-39929,-3600,,-3600,,-1800" fillcolor="#fbe4d5 [661]" strokecolor="black [3213]" strokeweight="2.25pt">
                <v:textbox>
                  <w:txbxContent>
                    <w:p w:rsidR="008134D8" w:rsidRDefault="00061CE9" w:rsidP="008134D8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تلامس الأ</w:t>
                      </w:r>
                      <w:r w:rsidR="008134D8">
                        <w:rPr>
                          <w:rFonts w:hint="cs"/>
                          <w:rtl/>
                          <w:lang w:bidi="ar-DZ"/>
                        </w:rPr>
                        <w:t>سلاك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46B94" w:rsidRDefault="00E607D6" w:rsidP="00246857">
      <w:pP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BC60562" wp14:editId="56C9757D">
                <wp:simplePos x="0" y="0"/>
                <wp:positionH relativeFrom="column">
                  <wp:posOffset>431800</wp:posOffset>
                </wp:positionH>
                <wp:positionV relativeFrom="paragraph">
                  <wp:posOffset>341630</wp:posOffset>
                </wp:positionV>
                <wp:extent cx="1644650" cy="387350"/>
                <wp:effectExtent l="0" t="0" r="12700" b="1270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07D6" w:rsidRPr="00E607D6" w:rsidRDefault="00E607D6" w:rsidP="00E607D6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E607D6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ـ 3 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60562" id="Zone de texte 21" o:spid="_x0000_s1062" type="#_x0000_t202" style="position:absolute;left:0;text-align:left;margin-left:34pt;margin-top:26.9pt;width:129.5pt;height:30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" fillcolor="white [3201]" strokeweight=".5pt">
                <v:textbox>
                  <w:txbxContent>
                    <w:p w:rsidR="00E607D6" w:rsidRPr="00E607D6" w:rsidRDefault="00E607D6" w:rsidP="00E607D6">
                      <w:pPr>
                        <w:jc w:val="center"/>
                        <w:rPr>
                          <w:rFonts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E607D6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ـ 3 ـ</w:t>
                      </w:r>
                    </w:p>
                  </w:txbxContent>
                </v:textbox>
              </v:shape>
            </w:pict>
          </mc:Fallback>
        </mc:AlternateContent>
      </w:r>
    </w:p>
    <w:p w:rsidR="00695CD4" w:rsidRDefault="00695CD4" w:rsidP="00246857">
      <w:pPr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1 / ـ </w:t>
      </w:r>
      <w:r w:rsidR="00A626D7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اذكر معنى الدلالات ( </w:t>
      </w:r>
      <w:r w:rsidR="00A626D7">
        <w:rPr>
          <w:rFonts w:ascii="Amiri" w:hAnsi="Amiri" w:cs="Amiri"/>
          <w:b/>
          <w:bCs/>
          <w:sz w:val="28"/>
          <w:szCs w:val="28"/>
          <w:lang w:val="fr-FR" w:bidi="ar-DZ"/>
        </w:rPr>
        <w:t xml:space="preserve">220V </w:t>
      </w:r>
      <w:r w:rsidR="00A626D7">
        <w:rPr>
          <w:rFonts w:ascii="Amiri" w:hAnsi="Amiri" w:cs="Amiri" w:hint="cs"/>
          <w:b/>
          <w:bCs/>
          <w:sz w:val="28"/>
          <w:szCs w:val="28"/>
          <w:rtl/>
          <w:lang w:val="fr-CA" w:bidi="ar-DZ"/>
        </w:rPr>
        <w:t xml:space="preserve">، </w:t>
      </w:r>
      <w:r w:rsidR="00A626D7">
        <w:rPr>
          <w:rFonts w:ascii="Amiri" w:hAnsi="Amiri" w:cs="Amiri"/>
          <w:b/>
          <w:bCs/>
          <w:sz w:val="28"/>
          <w:szCs w:val="28"/>
          <w:lang w:val="en-US" w:bidi="ar-DZ"/>
        </w:rPr>
        <w:t>2420 W</w:t>
      </w:r>
      <w:r w:rsidR="007C3A8A">
        <w:rPr>
          <w:rFonts w:ascii="Amiri" w:hAnsi="Amiri" w:cs="Amiri" w:hint="cs"/>
          <w:b/>
          <w:bCs/>
          <w:sz w:val="28"/>
          <w:szCs w:val="28"/>
          <w:rtl/>
          <w:lang w:val="en-US" w:bidi="ar-DZ"/>
        </w:rPr>
        <w:t>،</w:t>
      </w:r>
      <w:r w:rsidR="00A626D7">
        <w:rPr>
          <w:rFonts w:ascii="Amiri" w:hAnsi="Amiri" w:cs="Amiri"/>
          <w:b/>
          <w:bCs/>
          <w:sz w:val="28"/>
          <w:szCs w:val="28"/>
          <w:lang w:val="en-US" w:bidi="ar-DZ"/>
        </w:rPr>
        <w:t xml:space="preserve"> </w:t>
      </w:r>
      <w:r w:rsidR="007C3A8A">
        <w:rPr>
          <w:rFonts w:ascii="Amiri" w:hAnsi="Amiri" w:cs="Amiri"/>
          <w:b/>
          <w:bCs/>
          <w:sz w:val="28"/>
          <w:szCs w:val="28"/>
          <w:lang w:bidi="ar-DZ"/>
        </w:rPr>
        <w:t xml:space="preserve">4A </w:t>
      </w:r>
      <w:r w:rsidR="007C3A8A">
        <w:rPr>
          <w:rFonts w:ascii="Amiri" w:hAnsi="Amiri" w:cs="Amiri" w:hint="cs"/>
          <w:b/>
          <w:bCs/>
          <w:sz w:val="28"/>
          <w:szCs w:val="28"/>
          <w:rtl/>
          <w:lang w:bidi="ar-DZ"/>
        </w:rPr>
        <w:t>).</w:t>
      </w:r>
    </w:p>
    <w:p w:rsidR="007C3A8A" w:rsidRDefault="007C3A8A" w:rsidP="00246857">
      <w:pPr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2/ ـ </w:t>
      </w:r>
      <w:r w:rsidR="00A5207E">
        <w:rPr>
          <w:rFonts w:ascii="Amiri" w:hAnsi="Amiri" w:cs="Amiri" w:hint="cs"/>
          <w:b/>
          <w:bCs/>
          <w:sz w:val="28"/>
          <w:szCs w:val="28"/>
          <w:rtl/>
          <w:lang w:bidi="ar-DZ"/>
        </w:rPr>
        <w:t>أ ) ـ حدد سبب اكل مشكل مع اقتراح الحلول المناسبة 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97758" w:rsidTr="00097758">
        <w:tc>
          <w:tcPr>
            <w:tcW w:w="3485" w:type="dxa"/>
          </w:tcPr>
          <w:p w:rsidR="00097758" w:rsidRDefault="002B373E" w:rsidP="002B373E">
            <w:pPr>
              <w:jc w:val="center"/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fr-CA" w:bidi="ar-DZ"/>
              </w:rPr>
            </w:pP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fr-CA" w:bidi="ar-DZ"/>
              </w:rPr>
              <w:t>المشكل</w:t>
            </w:r>
          </w:p>
        </w:tc>
        <w:tc>
          <w:tcPr>
            <w:tcW w:w="3485" w:type="dxa"/>
          </w:tcPr>
          <w:p w:rsidR="00097758" w:rsidRDefault="002B373E" w:rsidP="002B373E">
            <w:pPr>
              <w:jc w:val="center"/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fr-CA" w:bidi="ar-DZ"/>
              </w:rPr>
            </w:pP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fr-CA" w:bidi="ar-DZ"/>
              </w:rPr>
              <w:t>السبب</w:t>
            </w:r>
          </w:p>
        </w:tc>
        <w:tc>
          <w:tcPr>
            <w:tcW w:w="3486" w:type="dxa"/>
          </w:tcPr>
          <w:p w:rsidR="00097758" w:rsidRDefault="002B373E" w:rsidP="002B373E">
            <w:pPr>
              <w:jc w:val="center"/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fr-CA" w:bidi="ar-DZ"/>
              </w:rPr>
            </w:pP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val="fr-CA" w:bidi="ar-DZ"/>
              </w:rPr>
              <w:t>الحل</w:t>
            </w:r>
          </w:p>
        </w:tc>
      </w:tr>
      <w:tr w:rsidR="00097758" w:rsidTr="00097758">
        <w:tc>
          <w:tcPr>
            <w:tcW w:w="3485" w:type="dxa"/>
          </w:tcPr>
          <w:p w:rsidR="00097758" w:rsidRPr="00097758" w:rsidRDefault="00936D35" w:rsidP="00246857">
            <w:pP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</w:pPr>
            <w: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  <w:t>..................................................................................</w:t>
            </w:r>
          </w:p>
        </w:tc>
        <w:tc>
          <w:tcPr>
            <w:tcW w:w="3485" w:type="dxa"/>
          </w:tcPr>
          <w:p w:rsidR="00097758" w:rsidRPr="00097758" w:rsidRDefault="00936D35" w:rsidP="00246857">
            <w:pP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</w:pPr>
            <w: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  <w:t>............................................................................</w:t>
            </w:r>
          </w:p>
        </w:tc>
        <w:tc>
          <w:tcPr>
            <w:tcW w:w="3486" w:type="dxa"/>
          </w:tcPr>
          <w:p w:rsidR="00097758" w:rsidRPr="00097758" w:rsidRDefault="00936D35" w:rsidP="00246857">
            <w:pP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</w:pPr>
            <w: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  <w:t>....................................................................................</w:t>
            </w:r>
          </w:p>
        </w:tc>
      </w:tr>
      <w:tr w:rsidR="00097758" w:rsidTr="00097758">
        <w:tc>
          <w:tcPr>
            <w:tcW w:w="3485" w:type="dxa"/>
          </w:tcPr>
          <w:p w:rsidR="00097758" w:rsidRPr="00097758" w:rsidRDefault="00B07DB2" w:rsidP="00246857">
            <w:pP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</w:pPr>
            <w: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  <w:t>..................................................................................</w:t>
            </w:r>
          </w:p>
        </w:tc>
        <w:tc>
          <w:tcPr>
            <w:tcW w:w="3485" w:type="dxa"/>
          </w:tcPr>
          <w:p w:rsidR="00097758" w:rsidRPr="00097758" w:rsidRDefault="00B07DB2" w:rsidP="00246857">
            <w:pP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</w:pPr>
            <w: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  <w:t>............................................................................</w:t>
            </w:r>
          </w:p>
        </w:tc>
        <w:tc>
          <w:tcPr>
            <w:tcW w:w="3486" w:type="dxa"/>
          </w:tcPr>
          <w:p w:rsidR="00097758" w:rsidRPr="00097758" w:rsidRDefault="00936D35" w:rsidP="00246857">
            <w:pP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</w:pPr>
            <w: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  <w:t>....................................................................................</w:t>
            </w:r>
          </w:p>
        </w:tc>
      </w:tr>
      <w:tr w:rsidR="00097758" w:rsidTr="00097758">
        <w:tc>
          <w:tcPr>
            <w:tcW w:w="3485" w:type="dxa"/>
          </w:tcPr>
          <w:p w:rsidR="00097758" w:rsidRPr="00097758" w:rsidRDefault="00B07DB2" w:rsidP="00246857">
            <w:pP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</w:pPr>
            <w: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  <w:t>.................................................................................</w:t>
            </w:r>
          </w:p>
        </w:tc>
        <w:tc>
          <w:tcPr>
            <w:tcW w:w="3485" w:type="dxa"/>
          </w:tcPr>
          <w:p w:rsidR="00097758" w:rsidRPr="00097758" w:rsidRDefault="00B07DB2" w:rsidP="00246857">
            <w:pP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</w:pPr>
            <w: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  <w:t>...........................................................................</w:t>
            </w:r>
          </w:p>
        </w:tc>
        <w:tc>
          <w:tcPr>
            <w:tcW w:w="3486" w:type="dxa"/>
          </w:tcPr>
          <w:p w:rsidR="00097758" w:rsidRPr="00097758" w:rsidRDefault="00B07DB2" w:rsidP="00246857">
            <w:pP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</w:pPr>
            <w:r>
              <w:rPr>
                <w:rFonts w:ascii="Amiri" w:hAnsi="Amiri" w:cs="Amiri" w:hint="cs"/>
                <w:b/>
                <w:bCs/>
                <w:sz w:val="12"/>
                <w:szCs w:val="12"/>
                <w:rtl/>
                <w:lang w:val="fr-CA" w:bidi="ar-DZ"/>
              </w:rPr>
              <w:t>.................................................................................</w:t>
            </w:r>
          </w:p>
        </w:tc>
      </w:tr>
    </w:tbl>
    <w:p w:rsidR="00097758" w:rsidRDefault="002B373E" w:rsidP="00246857">
      <w:pPr>
        <w:rPr>
          <w:rFonts w:ascii="Amiri" w:hAnsi="Amiri" w:cs="Amiri"/>
          <w:b/>
          <w:bCs/>
          <w:sz w:val="28"/>
          <w:szCs w:val="28"/>
          <w:lang w:val="en-US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CA" w:bidi="ar-DZ"/>
        </w:rPr>
        <w:t xml:space="preserve"> ب ) ـ </w:t>
      </w:r>
      <w:r w:rsidR="00A64BB9">
        <w:rPr>
          <w:rFonts w:ascii="Amiri" w:hAnsi="Amiri" w:cs="Amiri" w:hint="cs"/>
          <w:b/>
          <w:bCs/>
          <w:sz w:val="28"/>
          <w:szCs w:val="28"/>
          <w:rtl/>
          <w:lang w:val="fr-CA" w:bidi="ar-DZ"/>
        </w:rPr>
        <w:t xml:space="preserve">احسب الطاقة المستهلكة من طرف </w:t>
      </w:r>
      <w:r w:rsidR="00480389">
        <w:rPr>
          <w:rFonts w:ascii="Amiri" w:hAnsi="Amiri" w:cs="Amiri" w:hint="cs"/>
          <w:b/>
          <w:bCs/>
          <w:sz w:val="28"/>
          <w:szCs w:val="28"/>
          <w:rtl/>
          <w:lang w:val="fr-CA" w:bidi="ar-DZ"/>
        </w:rPr>
        <w:t xml:space="preserve">كل من ثلاجة و غسالة كل على حدى علما أن زمن التشغيل </w:t>
      </w:r>
      <w:r w:rsidR="0070372D">
        <w:rPr>
          <w:rFonts w:ascii="Amiri" w:hAnsi="Amiri" w:cs="Amiri"/>
          <w:b/>
          <w:bCs/>
          <w:sz w:val="28"/>
          <w:szCs w:val="28"/>
          <w:lang w:val="en-US" w:bidi="ar-DZ"/>
        </w:rPr>
        <w:t xml:space="preserve">2h </w:t>
      </w:r>
    </w:p>
    <w:p w:rsidR="0070372D" w:rsidRDefault="0070372D" w:rsidP="00246857">
      <w:pPr>
        <w:rPr>
          <w:rFonts w:ascii="Amiri" w:hAnsi="Amiri" w:cs="Amiri" w:hint="cs"/>
          <w:b/>
          <w:bCs/>
          <w:sz w:val="28"/>
          <w:szCs w:val="28"/>
          <w:rtl/>
          <w:lang w:val="fr-CA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CA" w:bidi="ar-DZ"/>
        </w:rPr>
        <w:t xml:space="preserve">ثم احسب الطاقة الكلية </w:t>
      </w:r>
      <w:r w:rsidR="007C62D2">
        <w:rPr>
          <w:rFonts w:ascii="Amiri" w:hAnsi="Amiri" w:cs="Amiri" w:hint="cs"/>
          <w:b/>
          <w:bCs/>
          <w:sz w:val="28"/>
          <w:szCs w:val="28"/>
          <w:rtl/>
          <w:lang w:val="fr-CA" w:bidi="ar-DZ"/>
        </w:rPr>
        <w:t>خلال نفس المدة الزمنية .</w:t>
      </w:r>
    </w:p>
    <w:p w:rsidR="007C62D2" w:rsidRDefault="007C62D2" w:rsidP="00246857">
      <w:pPr>
        <w:rPr>
          <w:rFonts w:ascii="Amiri" w:hAnsi="Amiri" w:cs="Amiri" w:hint="cs"/>
          <w:b/>
          <w:bCs/>
          <w:sz w:val="28"/>
          <w:szCs w:val="28"/>
          <w:rtl/>
          <w:lang w:val="fr-CA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CA" w:bidi="ar-DZ"/>
        </w:rPr>
        <w:t xml:space="preserve">ج) ـ </w:t>
      </w:r>
      <w:r w:rsidR="00643E4B">
        <w:rPr>
          <w:rFonts w:ascii="Amiri" w:hAnsi="Amiri" w:cs="Amiri" w:hint="cs"/>
          <w:b/>
          <w:bCs/>
          <w:sz w:val="28"/>
          <w:szCs w:val="28"/>
          <w:rtl/>
          <w:lang w:val="fr-CA" w:bidi="ar-DZ"/>
        </w:rPr>
        <w:t xml:space="preserve">احسب المبلغ الواجب دفعه </w:t>
      </w:r>
      <w:r w:rsidR="00197B0D">
        <w:rPr>
          <w:rFonts w:ascii="Amiri" w:hAnsi="Amiri" w:cs="Amiri" w:hint="cs"/>
          <w:b/>
          <w:bCs/>
          <w:sz w:val="28"/>
          <w:szCs w:val="28"/>
          <w:rtl/>
          <w:lang w:val="fr-CA" w:bidi="ar-DZ"/>
        </w:rPr>
        <w:t xml:space="preserve">خلال </w:t>
      </w:r>
      <w:r w:rsidR="00197B0D">
        <w:rPr>
          <w:rFonts w:ascii="Amiri" w:hAnsi="Amiri" w:cs="Amiri"/>
          <w:b/>
          <w:bCs/>
          <w:sz w:val="28"/>
          <w:szCs w:val="28"/>
          <w:lang w:val="en-US" w:bidi="ar-DZ"/>
        </w:rPr>
        <w:t>2h</w:t>
      </w:r>
      <w:r w:rsidR="00197B0D">
        <w:rPr>
          <w:rFonts w:ascii="Amiri" w:hAnsi="Amiri" w:cs="Amiri"/>
          <w:b/>
          <w:bCs/>
          <w:sz w:val="28"/>
          <w:szCs w:val="28"/>
          <w:lang w:bidi="ar-DZ"/>
        </w:rPr>
        <w:t xml:space="preserve"> </w:t>
      </w:r>
      <w:r w:rsidR="00197B0D">
        <w:rPr>
          <w:rFonts w:ascii="Amiri" w:hAnsi="Amiri" w:cs="Amiri" w:hint="cs"/>
          <w:b/>
          <w:bCs/>
          <w:sz w:val="28"/>
          <w:szCs w:val="28"/>
          <w:rtl/>
          <w:lang w:val="fr-CA" w:bidi="ar-DZ"/>
        </w:rPr>
        <w:t xml:space="preserve"> إذا علمت أن ثمن الكيلو واط ساعي </w:t>
      </w:r>
      <w:r w:rsidR="00197B0D">
        <w:rPr>
          <w:rFonts w:ascii="Amiri" w:hAnsi="Amiri" w:cs="Amiri"/>
          <w:b/>
          <w:bCs/>
          <w:sz w:val="28"/>
          <w:szCs w:val="28"/>
          <w:lang w:val="fr-CA" w:bidi="ar-DZ"/>
        </w:rPr>
        <w:t xml:space="preserve">5Da </w:t>
      </w:r>
      <w:r w:rsidR="00197B0D">
        <w:rPr>
          <w:rFonts w:ascii="Amiri" w:hAnsi="Amiri" w:cs="Amiri" w:hint="cs"/>
          <w:b/>
          <w:bCs/>
          <w:sz w:val="28"/>
          <w:szCs w:val="28"/>
          <w:rtl/>
          <w:lang w:val="fr-CA" w:bidi="ar-DZ"/>
        </w:rPr>
        <w:t>.</w:t>
      </w:r>
    </w:p>
    <w:p w:rsidR="00197B0D" w:rsidRPr="00197B0D" w:rsidRDefault="00936D35" w:rsidP="00246857">
      <w:pPr>
        <w:rPr>
          <w:rFonts w:ascii="Amiri" w:hAnsi="Amiri" w:cs="Amiri" w:hint="cs"/>
          <w:b/>
          <w:bCs/>
          <w:sz w:val="28"/>
          <w:szCs w:val="28"/>
          <w:rtl/>
          <w:lang w:val="fr-CA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CA" w:bidi="ar-DZ"/>
        </w:rPr>
        <w:t>د ) ـ اقترح ثلاثة نصائح لأهل آية من أجل الاستغلال العقلاني للكهرباء .</w:t>
      </w:r>
    </w:p>
    <w:p w:rsidR="0023654C" w:rsidRPr="00B149B9" w:rsidRDefault="007A765F" w:rsidP="00B149B9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75565</wp:posOffset>
                </wp:positionV>
                <wp:extent cx="1936750" cy="374650"/>
                <wp:effectExtent l="0" t="0" r="6350" b="6350"/>
                <wp:wrapNone/>
                <wp:docPr id="76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765F" w:rsidRPr="007B6AF4" w:rsidRDefault="007A765F" w:rsidP="007A765F">
                            <w:pPr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بالتوفيق يا أبطال </w:t>
                            </w:r>
                          </w:p>
                          <w:p w:rsidR="007A765F" w:rsidRDefault="007A76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6" o:spid="_x0000_s1063" type="#_x0000_t202" style="position:absolute;left:0;text-align:left;margin-left:244pt;margin-top:5.95pt;width:152.5pt;height:29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" fillcolor="white [3201]" stroked="f" strokeweight=".5pt">
                <v:textbox>
                  <w:txbxContent>
                    <w:p w:rsidR="007A765F" w:rsidRPr="007B6AF4" w:rsidRDefault="007A765F" w:rsidP="007A765F">
                      <w:pPr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بالتوفيق يا أبطال </w:t>
                      </w:r>
                    </w:p>
                    <w:p w:rsidR="007A765F" w:rsidRDefault="007A765F"/>
                  </w:txbxContent>
                </v:textbox>
              </v:shape>
            </w:pict>
          </mc:Fallback>
        </mc:AlternateContent>
      </w:r>
      <w:r w:rsidRPr="00D270AB">
        <w:rPr>
          <w:rFonts w:ascii="Amiri" w:hAnsi="Amiri" w:cs="Amir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761664" behindDoc="1" locked="0" layoutInCell="1" allowOverlap="1" wp14:anchorId="149EC635" wp14:editId="2A268C5D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955675" cy="590550"/>
            <wp:effectExtent l="0" t="0" r="0" b="0"/>
            <wp:wrapTight wrapText="bothSides">
              <wp:wrapPolygon edited="0">
                <wp:start x="1722" y="0"/>
                <wp:lineTo x="0" y="697"/>
                <wp:lineTo x="0" y="8361"/>
                <wp:lineTo x="7750" y="11148"/>
                <wp:lineTo x="8181" y="20903"/>
                <wp:lineTo x="19375" y="20903"/>
                <wp:lineTo x="21098" y="20206"/>
                <wp:lineTo x="21098" y="7665"/>
                <wp:lineTo x="15070" y="3484"/>
                <wp:lineTo x="4306" y="0"/>
                <wp:lineTo x="1722" y="0"/>
              </wp:wrapPolygon>
            </wp:wrapTight>
            <wp:docPr id="75" name="Image 75" descr="C:\Users\FARES KH\Downloads\png-clipart-health-judicial-scrivener-learning-light-bulb-child-fac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ARES KH\Downloads\png-clipart-health-judicial-scrivener-learning-light-bulb-child-face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3AE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12DE6B" wp14:editId="34EBB61E">
                <wp:simplePos x="0" y="0"/>
                <wp:positionH relativeFrom="column">
                  <wp:posOffset>-193675</wp:posOffset>
                </wp:positionH>
                <wp:positionV relativeFrom="paragraph">
                  <wp:posOffset>598170</wp:posOffset>
                </wp:positionV>
                <wp:extent cx="1228725" cy="523875"/>
                <wp:effectExtent l="0" t="0" r="9525" b="9525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AF4" w:rsidRPr="00D633AE" w:rsidRDefault="007B6AF4" w:rsidP="007B6AF4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33AE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2DE6B" id="Zone de texte 38" o:spid="_x0000_s1064" type="#_x0000_t202" style="position:absolute;left:0;text-align:left;margin-left:-15.25pt;margin-top:47.1pt;width:96.75pt;height:41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" fillcolor="white [3201]" stroked="f" strokeweight=".5pt">
                <v:textbox>
                  <w:txbxContent>
                    <w:p w:rsidR="007B6AF4" w:rsidRPr="00D633AE" w:rsidRDefault="007B6AF4" w:rsidP="007B6AF4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633AE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 2/2</w:t>
                      </w:r>
                    </w:p>
                  </w:txbxContent>
                </v:textbox>
              </v:shape>
            </w:pict>
          </mc:Fallback>
        </mc:AlternateContent>
      </w:r>
      <w:r w:rsidR="00D633AE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B6717E" wp14:editId="5F2CCB62">
                <wp:simplePos x="0" y="0"/>
                <wp:positionH relativeFrom="column">
                  <wp:posOffset>1425575</wp:posOffset>
                </wp:positionH>
                <wp:positionV relativeFrom="paragraph">
                  <wp:posOffset>596265</wp:posOffset>
                </wp:positionV>
                <wp:extent cx="5495925" cy="190500"/>
                <wp:effectExtent l="38100" t="0" r="0" b="19050"/>
                <wp:wrapNone/>
                <wp:docPr id="35" name="Losang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190500"/>
                        </a:xfrm>
                        <a:prstGeom prst="diamond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3D3AD" id="Losange 35" o:spid="_x0000_s1026" type="#_x0000_t4" style="position:absolute;margin-left:112.25pt;margin-top:46.95pt;width:432.75pt;height: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" fillcolor="windowText" strokeweight="1pt"/>
            </w:pict>
          </mc:Fallback>
        </mc:AlternateContent>
      </w:r>
      <w:r w:rsidR="00287F60" w:rsidRPr="00835A2E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927940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28C432" wp14:editId="78FB7C0A">
                <wp:simplePos x="0" y="0"/>
                <wp:positionH relativeFrom="column">
                  <wp:posOffset>2962275</wp:posOffset>
                </wp:positionH>
                <wp:positionV relativeFrom="paragraph">
                  <wp:posOffset>85725</wp:posOffset>
                </wp:positionV>
                <wp:extent cx="828675" cy="180975"/>
                <wp:effectExtent l="0" t="0" r="9525" b="9525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7940" w:rsidRDefault="009279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8C432" id="Zone de texte 63" o:spid="_x0000_s1065" type="#_x0000_t202" style="position:absolute;left:0;text-align:left;margin-left:233.25pt;margin-top:6.75pt;width:65.25pt;height:14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" fillcolor="white [3201]" stroked="f" strokeweight=".5pt">
                <v:textbox>
                  <w:txbxContent>
                    <w:p w:rsidR="00927940" w:rsidRDefault="00927940"/>
                  </w:txbxContent>
                </v:textbox>
              </v:shape>
            </w:pict>
          </mc:Fallback>
        </mc:AlternateContent>
      </w:r>
    </w:p>
    <w:p w:rsidR="007B6AF4" w:rsidRPr="007B6AF4" w:rsidRDefault="007B6AF4" w:rsidP="008B7C3D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6CB90B" wp14:editId="5A03966A">
                <wp:simplePos x="0" y="0"/>
                <wp:positionH relativeFrom="column">
                  <wp:posOffset>7590790</wp:posOffset>
                </wp:positionH>
                <wp:positionV relativeFrom="paragraph">
                  <wp:posOffset>151765</wp:posOffset>
                </wp:positionV>
                <wp:extent cx="1076325" cy="390525"/>
                <wp:effectExtent l="0" t="0" r="9525" b="9525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B6AF4" w:rsidRPr="00CC5D99" w:rsidRDefault="007B6AF4" w:rsidP="007B6AF4">
                            <w:pPr>
                              <w:jc w:val="right"/>
                              <w:rPr>
                                <w:rFonts w:ascii="29LT Bukra Bold Italic" w:hAnsi="29LT Bukra Bold Italic" w:cs="29LT Bukra Bold Italic"/>
                                <w:lang w:bidi="ar-DZ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rtl/>
                                <w:lang w:bidi="ar-DZ"/>
                              </w:rPr>
                              <w:t xml:space="preserve">ص 1 /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CB90B" id="Zone de texte 37" o:spid="_x0000_s1066" type="#_x0000_t202" style="position:absolute;left:0;text-align:left;margin-left:597.7pt;margin-top:11.95pt;width:84.75pt;height:30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" fillcolor="window" stroked="f" strokeweight=".5pt">
                <v:textbox>
                  <w:txbxContent>
                    <w:p w:rsidR="007B6AF4" w:rsidRPr="00CC5D99" w:rsidRDefault="007B6AF4" w:rsidP="007B6AF4">
                      <w:pPr>
                        <w:jc w:val="right"/>
                        <w:rPr>
                          <w:rFonts w:ascii="29LT Bukra Bold Italic" w:hAnsi="29LT Bukra Bold Italic" w:cs="29LT Bukra Bold Italic"/>
                          <w:lang w:bidi="ar-DZ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rtl/>
                          <w:lang w:bidi="ar-DZ"/>
                        </w:rPr>
                        <w:t xml:space="preserve">ص 1 / 2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AE3BEB" wp14:editId="753D9749">
                <wp:simplePos x="0" y="0"/>
                <wp:positionH relativeFrom="column">
                  <wp:posOffset>7438390</wp:posOffset>
                </wp:positionH>
                <wp:positionV relativeFrom="paragraph">
                  <wp:posOffset>-635</wp:posOffset>
                </wp:positionV>
                <wp:extent cx="1076325" cy="390525"/>
                <wp:effectExtent l="0" t="0" r="9525" b="9525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B6AF4" w:rsidRPr="00CC5D99" w:rsidRDefault="007B6AF4" w:rsidP="007B6AF4">
                            <w:pPr>
                              <w:jc w:val="right"/>
                              <w:rPr>
                                <w:rFonts w:ascii="29LT Bukra Bold Italic" w:hAnsi="29LT Bukra Bold Italic" w:cs="29LT Bukra Bold Italic"/>
                                <w:lang w:bidi="ar-DZ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rtl/>
                                <w:lang w:bidi="ar-DZ"/>
                              </w:rPr>
                              <w:t xml:space="preserve">ص 1 /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E3BEB" id="Zone de texte 36" o:spid="_x0000_s1067" type="#_x0000_t202" style="position:absolute;left:0;text-align:left;margin-left:585.7pt;margin-top:-.05pt;width:84.75pt;height:30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" fillcolor="window" stroked="f" strokeweight=".5pt">
                <v:textbox>
                  <w:txbxContent>
                    <w:p w:rsidR="007B6AF4" w:rsidRPr="00CC5D99" w:rsidRDefault="007B6AF4" w:rsidP="007B6AF4">
                      <w:pPr>
                        <w:jc w:val="right"/>
                        <w:rPr>
                          <w:rFonts w:ascii="29LT Bukra Bold Italic" w:hAnsi="29LT Bukra Bold Italic" w:cs="29LT Bukra Bold Italic"/>
                          <w:lang w:bidi="ar-DZ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rtl/>
                          <w:lang w:bidi="ar-DZ"/>
                        </w:rPr>
                        <w:t xml:space="preserve">ص 1 / 2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B6AF4" w:rsidRPr="007B6AF4" w:rsidSect="00A2381B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6A70" w:rsidRDefault="008F6A70" w:rsidP="00272C87">
      <w:pPr>
        <w:spacing w:after="0"/>
      </w:pPr>
      <w:r>
        <w:separator/>
      </w:r>
    </w:p>
  </w:endnote>
  <w:endnote w:type="continuationSeparator" w:id="0">
    <w:p w:rsidR="008F6A70" w:rsidRDefault="008F6A70" w:rsidP="00272C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6A70" w:rsidRDefault="008F6A70" w:rsidP="00272C87">
      <w:pPr>
        <w:spacing w:after="0"/>
      </w:pPr>
      <w:r>
        <w:separator/>
      </w:r>
    </w:p>
  </w:footnote>
  <w:footnote w:type="continuationSeparator" w:id="0">
    <w:p w:rsidR="008F6A70" w:rsidRDefault="008F6A70" w:rsidP="00272C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057C2"/>
    <w:multiLevelType w:val="hybridMultilevel"/>
    <w:tmpl w:val="2E9C9484"/>
    <w:lvl w:ilvl="0" w:tplc="AB845FAA">
      <w:start w:val="1"/>
      <w:numFmt w:val="arabicAlpha"/>
      <w:lvlText w:val="%1-"/>
      <w:lvlJc w:val="left"/>
      <w:pPr>
        <w:ind w:left="696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1">
    <w:nsid w:val="1856623D"/>
    <w:multiLevelType w:val="hybridMultilevel"/>
    <w:tmpl w:val="8E84D352"/>
    <w:lvl w:ilvl="0" w:tplc="99B4316C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A24034"/>
    <w:multiLevelType w:val="hybridMultilevel"/>
    <w:tmpl w:val="462A2688"/>
    <w:lvl w:ilvl="0" w:tplc="7E341022">
      <w:start w:val="1"/>
      <w:numFmt w:val="arabicAlpha"/>
      <w:suff w:val="nothing"/>
      <w:lvlText w:val="%1)"/>
      <w:lvlJc w:val="left"/>
      <w:pPr>
        <w:ind w:left="720" w:hanging="360"/>
      </w:pPr>
      <w:rPr>
        <w:rFonts w:hint="default"/>
        <w:lang w:bidi="ar-DZ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C33C58"/>
    <w:multiLevelType w:val="hybridMultilevel"/>
    <w:tmpl w:val="66649E76"/>
    <w:lvl w:ilvl="0" w:tplc="E26E359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0166FC4"/>
    <w:multiLevelType w:val="hybridMultilevel"/>
    <w:tmpl w:val="EA10E4A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A94D22"/>
    <w:multiLevelType w:val="hybridMultilevel"/>
    <w:tmpl w:val="A3A443EA"/>
    <w:lvl w:ilvl="0" w:tplc="DE1ED5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98679F"/>
    <w:multiLevelType w:val="hybridMultilevel"/>
    <w:tmpl w:val="A00A43EA"/>
    <w:lvl w:ilvl="0" w:tplc="C526F74C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bCs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3E6D83"/>
    <w:multiLevelType w:val="hybridMultilevel"/>
    <w:tmpl w:val="DE5E5E5A"/>
    <w:lvl w:ilvl="0" w:tplc="5310EAEC">
      <w:start w:val="1"/>
      <w:numFmt w:val="decimal"/>
      <w:lvlText w:val="%1-"/>
      <w:lvlJc w:val="left"/>
      <w:pPr>
        <w:ind w:left="108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E273B59"/>
    <w:multiLevelType w:val="hybridMultilevel"/>
    <w:tmpl w:val="7EDEB170"/>
    <w:lvl w:ilvl="0" w:tplc="0EC60F7C">
      <w:start w:val="1"/>
      <w:numFmt w:val="bullet"/>
      <w:lvlText w:val="-"/>
      <w:lvlJc w:val="left"/>
      <w:pPr>
        <w:ind w:left="720" w:hanging="360"/>
      </w:pPr>
      <w:rPr>
        <w:rFonts w:ascii="Amiri" w:eastAsiaTheme="minorHAnsi" w:hAnsi="Amiri" w:cs="Amiri" w:hint="default"/>
        <w:i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692BCE"/>
    <w:multiLevelType w:val="hybridMultilevel"/>
    <w:tmpl w:val="F5F2CC7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856EE0"/>
    <w:multiLevelType w:val="hybridMultilevel"/>
    <w:tmpl w:val="F6D4B6BA"/>
    <w:lvl w:ilvl="0" w:tplc="98020FA2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4F311A"/>
    <w:multiLevelType w:val="hybridMultilevel"/>
    <w:tmpl w:val="B0449FCC"/>
    <w:lvl w:ilvl="0" w:tplc="75B050D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074CFA"/>
    <w:multiLevelType w:val="hybridMultilevel"/>
    <w:tmpl w:val="0428BE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1B41BE"/>
    <w:multiLevelType w:val="hybridMultilevel"/>
    <w:tmpl w:val="2F6A6BC0"/>
    <w:lvl w:ilvl="0" w:tplc="12DCD2D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876673"/>
    <w:multiLevelType w:val="hybridMultilevel"/>
    <w:tmpl w:val="52E8F02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2"/>
  </w:num>
  <w:num w:numId="5">
    <w:abstractNumId w:val="13"/>
  </w:num>
  <w:num w:numId="6">
    <w:abstractNumId w:val="10"/>
  </w:num>
  <w:num w:numId="7">
    <w:abstractNumId w:val="1"/>
  </w:num>
  <w:num w:numId="8">
    <w:abstractNumId w:val="6"/>
  </w:num>
  <w:num w:numId="9">
    <w:abstractNumId w:val="3"/>
  </w:num>
  <w:num w:numId="10">
    <w:abstractNumId w:val="9"/>
  </w:num>
  <w:num w:numId="11">
    <w:abstractNumId w:val="14"/>
  </w:num>
  <w:num w:numId="12">
    <w:abstractNumId w:val="4"/>
  </w:num>
  <w:num w:numId="13">
    <w:abstractNumId w:val="12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DE1"/>
    <w:rsid w:val="000038B8"/>
    <w:rsid w:val="00030837"/>
    <w:rsid w:val="00031AA5"/>
    <w:rsid w:val="00032438"/>
    <w:rsid w:val="000360F9"/>
    <w:rsid w:val="00046B94"/>
    <w:rsid w:val="0004795F"/>
    <w:rsid w:val="00050676"/>
    <w:rsid w:val="00051D0F"/>
    <w:rsid w:val="000535E1"/>
    <w:rsid w:val="00061CE9"/>
    <w:rsid w:val="00062121"/>
    <w:rsid w:val="00062509"/>
    <w:rsid w:val="00066257"/>
    <w:rsid w:val="00066D8B"/>
    <w:rsid w:val="00067582"/>
    <w:rsid w:val="00083272"/>
    <w:rsid w:val="00094E3B"/>
    <w:rsid w:val="000965A8"/>
    <w:rsid w:val="00097758"/>
    <w:rsid w:val="000A64AC"/>
    <w:rsid w:val="000A7DBD"/>
    <w:rsid w:val="000C1D8D"/>
    <w:rsid w:val="000C2339"/>
    <w:rsid w:val="000D4150"/>
    <w:rsid w:val="000E5799"/>
    <w:rsid w:val="000E6864"/>
    <w:rsid w:val="001046F2"/>
    <w:rsid w:val="00110429"/>
    <w:rsid w:val="0011075B"/>
    <w:rsid w:val="0011158C"/>
    <w:rsid w:val="00113E33"/>
    <w:rsid w:val="00116CCB"/>
    <w:rsid w:val="00121E5D"/>
    <w:rsid w:val="0012253A"/>
    <w:rsid w:val="00135900"/>
    <w:rsid w:val="00137B82"/>
    <w:rsid w:val="001450C9"/>
    <w:rsid w:val="00152D93"/>
    <w:rsid w:val="00153801"/>
    <w:rsid w:val="00153D3A"/>
    <w:rsid w:val="001624E9"/>
    <w:rsid w:val="001652C7"/>
    <w:rsid w:val="00181FB1"/>
    <w:rsid w:val="0019787F"/>
    <w:rsid w:val="00197B0D"/>
    <w:rsid w:val="001A01DB"/>
    <w:rsid w:val="001A6AD5"/>
    <w:rsid w:val="001B0DD5"/>
    <w:rsid w:val="001B1C7C"/>
    <w:rsid w:val="001D1A9B"/>
    <w:rsid w:val="001D1D03"/>
    <w:rsid w:val="001D5233"/>
    <w:rsid w:val="001E38D6"/>
    <w:rsid w:val="001F60C8"/>
    <w:rsid w:val="00200ADE"/>
    <w:rsid w:val="002031D8"/>
    <w:rsid w:val="002034BA"/>
    <w:rsid w:val="00217466"/>
    <w:rsid w:val="002229B8"/>
    <w:rsid w:val="00224AD4"/>
    <w:rsid w:val="00235580"/>
    <w:rsid w:val="002356A6"/>
    <w:rsid w:val="0023654C"/>
    <w:rsid w:val="00245D8A"/>
    <w:rsid w:val="00246857"/>
    <w:rsid w:val="00256F2B"/>
    <w:rsid w:val="002713B5"/>
    <w:rsid w:val="00272C87"/>
    <w:rsid w:val="00276DC6"/>
    <w:rsid w:val="00280692"/>
    <w:rsid w:val="00287F60"/>
    <w:rsid w:val="00287FED"/>
    <w:rsid w:val="00290C86"/>
    <w:rsid w:val="002A6EB4"/>
    <w:rsid w:val="002A7AEE"/>
    <w:rsid w:val="002B31E7"/>
    <w:rsid w:val="002B373E"/>
    <w:rsid w:val="002B3F66"/>
    <w:rsid w:val="002B3F9D"/>
    <w:rsid w:val="002B6A49"/>
    <w:rsid w:val="002D6883"/>
    <w:rsid w:val="002E4558"/>
    <w:rsid w:val="002F424B"/>
    <w:rsid w:val="002F61B7"/>
    <w:rsid w:val="00303F31"/>
    <w:rsid w:val="003049A9"/>
    <w:rsid w:val="0031098F"/>
    <w:rsid w:val="00311A73"/>
    <w:rsid w:val="00313B38"/>
    <w:rsid w:val="0032371C"/>
    <w:rsid w:val="0033182C"/>
    <w:rsid w:val="003363B0"/>
    <w:rsid w:val="003518EE"/>
    <w:rsid w:val="00352333"/>
    <w:rsid w:val="00354032"/>
    <w:rsid w:val="0035559D"/>
    <w:rsid w:val="003600B7"/>
    <w:rsid w:val="00366578"/>
    <w:rsid w:val="00375AC0"/>
    <w:rsid w:val="003769A8"/>
    <w:rsid w:val="003A1A89"/>
    <w:rsid w:val="003B3DDC"/>
    <w:rsid w:val="003B79CF"/>
    <w:rsid w:val="003C2106"/>
    <w:rsid w:val="003C6BEE"/>
    <w:rsid w:val="003D1BD0"/>
    <w:rsid w:val="003D4922"/>
    <w:rsid w:val="003D6F05"/>
    <w:rsid w:val="003F1810"/>
    <w:rsid w:val="003F5047"/>
    <w:rsid w:val="003F5417"/>
    <w:rsid w:val="00401AC0"/>
    <w:rsid w:val="004061D1"/>
    <w:rsid w:val="00406931"/>
    <w:rsid w:val="00410C84"/>
    <w:rsid w:val="004166DE"/>
    <w:rsid w:val="0042187A"/>
    <w:rsid w:val="00421B06"/>
    <w:rsid w:val="0044073F"/>
    <w:rsid w:val="00450B03"/>
    <w:rsid w:val="0045242A"/>
    <w:rsid w:val="00467EC0"/>
    <w:rsid w:val="00480389"/>
    <w:rsid w:val="00483551"/>
    <w:rsid w:val="00485123"/>
    <w:rsid w:val="00490A05"/>
    <w:rsid w:val="004914FD"/>
    <w:rsid w:val="00497E42"/>
    <w:rsid w:val="00497E4D"/>
    <w:rsid w:val="004A348A"/>
    <w:rsid w:val="004B1541"/>
    <w:rsid w:val="004B2085"/>
    <w:rsid w:val="004D56FA"/>
    <w:rsid w:val="004E0B1D"/>
    <w:rsid w:val="004E29CB"/>
    <w:rsid w:val="004E362E"/>
    <w:rsid w:val="004F7DAD"/>
    <w:rsid w:val="005059A9"/>
    <w:rsid w:val="0053055C"/>
    <w:rsid w:val="0053562B"/>
    <w:rsid w:val="00535C7F"/>
    <w:rsid w:val="005408B5"/>
    <w:rsid w:val="00545B7C"/>
    <w:rsid w:val="00565C18"/>
    <w:rsid w:val="00565D46"/>
    <w:rsid w:val="00571DE1"/>
    <w:rsid w:val="0057428D"/>
    <w:rsid w:val="005830A5"/>
    <w:rsid w:val="00585B84"/>
    <w:rsid w:val="00586523"/>
    <w:rsid w:val="005955F2"/>
    <w:rsid w:val="00597E17"/>
    <w:rsid w:val="005A06D9"/>
    <w:rsid w:val="005C1377"/>
    <w:rsid w:val="005D774E"/>
    <w:rsid w:val="005D7EB3"/>
    <w:rsid w:val="005F7176"/>
    <w:rsid w:val="005F7280"/>
    <w:rsid w:val="006266D7"/>
    <w:rsid w:val="00636FB0"/>
    <w:rsid w:val="00641CFA"/>
    <w:rsid w:val="00643E4B"/>
    <w:rsid w:val="006475A9"/>
    <w:rsid w:val="00647C2D"/>
    <w:rsid w:val="00650296"/>
    <w:rsid w:val="006520A4"/>
    <w:rsid w:val="00657FE4"/>
    <w:rsid w:val="00662ACD"/>
    <w:rsid w:val="00665255"/>
    <w:rsid w:val="00671508"/>
    <w:rsid w:val="00671F41"/>
    <w:rsid w:val="00683B74"/>
    <w:rsid w:val="00683D8B"/>
    <w:rsid w:val="0068449C"/>
    <w:rsid w:val="00690155"/>
    <w:rsid w:val="00695CD4"/>
    <w:rsid w:val="00695FCA"/>
    <w:rsid w:val="00697508"/>
    <w:rsid w:val="006A6465"/>
    <w:rsid w:val="006B582E"/>
    <w:rsid w:val="006C1651"/>
    <w:rsid w:val="006C5AF7"/>
    <w:rsid w:val="006D0CF2"/>
    <w:rsid w:val="006D141E"/>
    <w:rsid w:val="006E1559"/>
    <w:rsid w:val="006E55BD"/>
    <w:rsid w:val="006E6E68"/>
    <w:rsid w:val="006F0629"/>
    <w:rsid w:val="006F5C85"/>
    <w:rsid w:val="0070372D"/>
    <w:rsid w:val="00703CD3"/>
    <w:rsid w:val="00704960"/>
    <w:rsid w:val="00705509"/>
    <w:rsid w:val="007063B6"/>
    <w:rsid w:val="00706E83"/>
    <w:rsid w:val="007105BF"/>
    <w:rsid w:val="007139C5"/>
    <w:rsid w:val="007149DB"/>
    <w:rsid w:val="00720FF7"/>
    <w:rsid w:val="00730692"/>
    <w:rsid w:val="007443A8"/>
    <w:rsid w:val="007616B7"/>
    <w:rsid w:val="00764609"/>
    <w:rsid w:val="00765AB2"/>
    <w:rsid w:val="00782B17"/>
    <w:rsid w:val="00785128"/>
    <w:rsid w:val="00791209"/>
    <w:rsid w:val="007921E1"/>
    <w:rsid w:val="00795247"/>
    <w:rsid w:val="007A765F"/>
    <w:rsid w:val="007B2232"/>
    <w:rsid w:val="007B5788"/>
    <w:rsid w:val="007B6AF4"/>
    <w:rsid w:val="007B7B2E"/>
    <w:rsid w:val="007C3A8A"/>
    <w:rsid w:val="007C40A3"/>
    <w:rsid w:val="007C62D2"/>
    <w:rsid w:val="007D720D"/>
    <w:rsid w:val="007E13A1"/>
    <w:rsid w:val="007E5068"/>
    <w:rsid w:val="007F1434"/>
    <w:rsid w:val="007F1DDA"/>
    <w:rsid w:val="008020A3"/>
    <w:rsid w:val="00810128"/>
    <w:rsid w:val="00812460"/>
    <w:rsid w:val="008134D8"/>
    <w:rsid w:val="00823385"/>
    <w:rsid w:val="008242F0"/>
    <w:rsid w:val="0083569E"/>
    <w:rsid w:val="0083593D"/>
    <w:rsid w:val="00835A2E"/>
    <w:rsid w:val="008442CB"/>
    <w:rsid w:val="00844E7A"/>
    <w:rsid w:val="00864667"/>
    <w:rsid w:val="0086731B"/>
    <w:rsid w:val="008678D2"/>
    <w:rsid w:val="00883953"/>
    <w:rsid w:val="00894AC4"/>
    <w:rsid w:val="008A0B4B"/>
    <w:rsid w:val="008A3F94"/>
    <w:rsid w:val="008B3ECE"/>
    <w:rsid w:val="008B76EC"/>
    <w:rsid w:val="008B7C3D"/>
    <w:rsid w:val="008C67E7"/>
    <w:rsid w:val="008D2019"/>
    <w:rsid w:val="008F11B9"/>
    <w:rsid w:val="008F6A70"/>
    <w:rsid w:val="0090163E"/>
    <w:rsid w:val="00906DA7"/>
    <w:rsid w:val="00927940"/>
    <w:rsid w:val="0093555D"/>
    <w:rsid w:val="00936D35"/>
    <w:rsid w:val="0094262E"/>
    <w:rsid w:val="00947A28"/>
    <w:rsid w:val="00960F5F"/>
    <w:rsid w:val="00961F19"/>
    <w:rsid w:val="00983564"/>
    <w:rsid w:val="009850B1"/>
    <w:rsid w:val="00990808"/>
    <w:rsid w:val="00991157"/>
    <w:rsid w:val="009911A7"/>
    <w:rsid w:val="00991F0B"/>
    <w:rsid w:val="00993A72"/>
    <w:rsid w:val="009A07C5"/>
    <w:rsid w:val="009A686A"/>
    <w:rsid w:val="009B78B2"/>
    <w:rsid w:val="009C1761"/>
    <w:rsid w:val="009C52E3"/>
    <w:rsid w:val="009E2AE5"/>
    <w:rsid w:val="009E4BD1"/>
    <w:rsid w:val="009F5069"/>
    <w:rsid w:val="00A05BF9"/>
    <w:rsid w:val="00A20053"/>
    <w:rsid w:val="00A2381B"/>
    <w:rsid w:val="00A35599"/>
    <w:rsid w:val="00A41583"/>
    <w:rsid w:val="00A42537"/>
    <w:rsid w:val="00A5207E"/>
    <w:rsid w:val="00A61382"/>
    <w:rsid w:val="00A626D7"/>
    <w:rsid w:val="00A64BB9"/>
    <w:rsid w:val="00A65CCA"/>
    <w:rsid w:val="00A70543"/>
    <w:rsid w:val="00A70C22"/>
    <w:rsid w:val="00A733A0"/>
    <w:rsid w:val="00A7374D"/>
    <w:rsid w:val="00A771AB"/>
    <w:rsid w:val="00A84E44"/>
    <w:rsid w:val="00A9217A"/>
    <w:rsid w:val="00A922AD"/>
    <w:rsid w:val="00A94E29"/>
    <w:rsid w:val="00AA3971"/>
    <w:rsid w:val="00AB54F7"/>
    <w:rsid w:val="00AC5482"/>
    <w:rsid w:val="00AD6A70"/>
    <w:rsid w:val="00AE0F0F"/>
    <w:rsid w:val="00AE6F18"/>
    <w:rsid w:val="00AE7181"/>
    <w:rsid w:val="00B07DB2"/>
    <w:rsid w:val="00B149B9"/>
    <w:rsid w:val="00B23211"/>
    <w:rsid w:val="00B24401"/>
    <w:rsid w:val="00B2602D"/>
    <w:rsid w:val="00B26550"/>
    <w:rsid w:val="00B5431E"/>
    <w:rsid w:val="00B54ABD"/>
    <w:rsid w:val="00B57686"/>
    <w:rsid w:val="00B60AE9"/>
    <w:rsid w:val="00B60CB6"/>
    <w:rsid w:val="00B61FA8"/>
    <w:rsid w:val="00B621A2"/>
    <w:rsid w:val="00B65B25"/>
    <w:rsid w:val="00B7028C"/>
    <w:rsid w:val="00B74E27"/>
    <w:rsid w:val="00B80FA5"/>
    <w:rsid w:val="00B932FB"/>
    <w:rsid w:val="00BB53BD"/>
    <w:rsid w:val="00BB6D98"/>
    <w:rsid w:val="00BC14EC"/>
    <w:rsid w:val="00BC2E92"/>
    <w:rsid w:val="00BC4398"/>
    <w:rsid w:val="00BD1866"/>
    <w:rsid w:val="00BD322C"/>
    <w:rsid w:val="00BD5BE2"/>
    <w:rsid w:val="00BE0200"/>
    <w:rsid w:val="00BE041A"/>
    <w:rsid w:val="00BE6EF7"/>
    <w:rsid w:val="00BF0DDA"/>
    <w:rsid w:val="00BF6634"/>
    <w:rsid w:val="00C07BD0"/>
    <w:rsid w:val="00C16578"/>
    <w:rsid w:val="00C1698B"/>
    <w:rsid w:val="00C21277"/>
    <w:rsid w:val="00C270E4"/>
    <w:rsid w:val="00C50687"/>
    <w:rsid w:val="00C63BA0"/>
    <w:rsid w:val="00C713B6"/>
    <w:rsid w:val="00C86893"/>
    <w:rsid w:val="00C86EB3"/>
    <w:rsid w:val="00C94258"/>
    <w:rsid w:val="00CA1A73"/>
    <w:rsid w:val="00CA39C7"/>
    <w:rsid w:val="00CA516E"/>
    <w:rsid w:val="00CB1A44"/>
    <w:rsid w:val="00CC5D99"/>
    <w:rsid w:val="00CE1E18"/>
    <w:rsid w:val="00CE2277"/>
    <w:rsid w:val="00CE7090"/>
    <w:rsid w:val="00CF3327"/>
    <w:rsid w:val="00CF5C61"/>
    <w:rsid w:val="00D048CD"/>
    <w:rsid w:val="00D12210"/>
    <w:rsid w:val="00D13588"/>
    <w:rsid w:val="00D13C79"/>
    <w:rsid w:val="00D15386"/>
    <w:rsid w:val="00D23CC5"/>
    <w:rsid w:val="00D2444A"/>
    <w:rsid w:val="00D2610F"/>
    <w:rsid w:val="00D270AB"/>
    <w:rsid w:val="00D27B78"/>
    <w:rsid w:val="00D27DBE"/>
    <w:rsid w:val="00D337BA"/>
    <w:rsid w:val="00D337F4"/>
    <w:rsid w:val="00D344D7"/>
    <w:rsid w:val="00D361C6"/>
    <w:rsid w:val="00D37153"/>
    <w:rsid w:val="00D44644"/>
    <w:rsid w:val="00D44AEA"/>
    <w:rsid w:val="00D44CA2"/>
    <w:rsid w:val="00D54A4E"/>
    <w:rsid w:val="00D561FF"/>
    <w:rsid w:val="00D633AE"/>
    <w:rsid w:val="00D66093"/>
    <w:rsid w:val="00D67C49"/>
    <w:rsid w:val="00D82D6E"/>
    <w:rsid w:val="00D8747F"/>
    <w:rsid w:val="00D950DA"/>
    <w:rsid w:val="00DA4905"/>
    <w:rsid w:val="00DA67B2"/>
    <w:rsid w:val="00DA73FC"/>
    <w:rsid w:val="00DB55FA"/>
    <w:rsid w:val="00DC02C6"/>
    <w:rsid w:val="00DC0917"/>
    <w:rsid w:val="00DD1C99"/>
    <w:rsid w:val="00DD49BC"/>
    <w:rsid w:val="00DD64B6"/>
    <w:rsid w:val="00DF0EA8"/>
    <w:rsid w:val="00E01B84"/>
    <w:rsid w:val="00E0533F"/>
    <w:rsid w:val="00E1622C"/>
    <w:rsid w:val="00E27CB6"/>
    <w:rsid w:val="00E334DE"/>
    <w:rsid w:val="00E350EF"/>
    <w:rsid w:val="00E43B1B"/>
    <w:rsid w:val="00E607D6"/>
    <w:rsid w:val="00E62DE5"/>
    <w:rsid w:val="00E67154"/>
    <w:rsid w:val="00E7101F"/>
    <w:rsid w:val="00E73DBC"/>
    <w:rsid w:val="00E838C9"/>
    <w:rsid w:val="00E846CC"/>
    <w:rsid w:val="00E9755C"/>
    <w:rsid w:val="00EA39D5"/>
    <w:rsid w:val="00EC2947"/>
    <w:rsid w:val="00ED093E"/>
    <w:rsid w:val="00ED1DED"/>
    <w:rsid w:val="00ED2AF2"/>
    <w:rsid w:val="00EE42C4"/>
    <w:rsid w:val="00F04AF4"/>
    <w:rsid w:val="00F04D50"/>
    <w:rsid w:val="00F145A9"/>
    <w:rsid w:val="00F17693"/>
    <w:rsid w:val="00F22DC6"/>
    <w:rsid w:val="00F25092"/>
    <w:rsid w:val="00F25495"/>
    <w:rsid w:val="00F3175F"/>
    <w:rsid w:val="00F42E4B"/>
    <w:rsid w:val="00F47905"/>
    <w:rsid w:val="00F52E43"/>
    <w:rsid w:val="00F54176"/>
    <w:rsid w:val="00F547C3"/>
    <w:rsid w:val="00F55DBB"/>
    <w:rsid w:val="00F57B1E"/>
    <w:rsid w:val="00F801AF"/>
    <w:rsid w:val="00F8317A"/>
    <w:rsid w:val="00F854FA"/>
    <w:rsid w:val="00FA5066"/>
    <w:rsid w:val="00FB2AE5"/>
    <w:rsid w:val="00FB6490"/>
    <w:rsid w:val="00FB71BA"/>
    <w:rsid w:val="00FC5792"/>
    <w:rsid w:val="00FD4250"/>
    <w:rsid w:val="00FD4333"/>
    <w:rsid w:val="00FE380B"/>
    <w:rsid w:val="00FE61BB"/>
    <w:rsid w:val="00FE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B22097-1CB2-4C96-947B-26AC0719B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bidi/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E4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2C87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272C87"/>
  </w:style>
  <w:style w:type="paragraph" w:styleId="Pieddepage">
    <w:name w:val="footer"/>
    <w:basedOn w:val="Normal"/>
    <w:link w:val="PieddepageCar"/>
    <w:uiPriority w:val="99"/>
    <w:unhideWhenUsed/>
    <w:rsid w:val="00272C87"/>
    <w:pPr>
      <w:tabs>
        <w:tab w:val="center" w:pos="4153"/>
        <w:tab w:val="right" w:pos="83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272C87"/>
  </w:style>
  <w:style w:type="paragraph" w:styleId="Textedebulles">
    <w:name w:val="Balloon Text"/>
    <w:basedOn w:val="Normal"/>
    <w:link w:val="TextedebullesCar"/>
    <w:uiPriority w:val="99"/>
    <w:semiHidden/>
    <w:unhideWhenUsed/>
    <w:rsid w:val="00A84E4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4E44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82B17"/>
    <w:pPr>
      <w:ind w:left="720"/>
      <w:contextualSpacing/>
    </w:pPr>
  </w:style>
  <w:style w:type="paragraph" w:customStyle="1" w:styleId="Gdmath">
    <w:name w:val="Gdmath"/>
    <w:basedOn w:val="Normal"/>
    <w:link w:val="GdmathCar"/>
    <w:rsid w:val="009A686A"/>
    <w:pPr>
      <w:jc w:val="center"/>
    </w:pPr>
    <w:rPr>
      <w:rFonts w:ascii="Times New Roman" w:hAnsi="Times New Roman" w:cs="Times New Roman"/>
      <w:bCs/>
      <w:noProof/>
      <w:color w:val="000000"/>
      <w:sz w:val="24"/>
      <w:szCs w:val="32"/>
      <w:lang w:eastAsia="en-GB"/>
    </w:rPr>
  </w:style>
  <w:style w:type="character" w:customStyle="1" w:styleId="GdmathCar">
    <w:name w:val="Gdmath Car"/>
    <w:basedOn w:val="Policepardfaut"/>
    <w:link w:val="Gdmath"/>
    <w:rsid w:val="009A686A"/>
    <w:rPr>
      <w:rFonts w:ascii="Times New Roman" w:hAnsi="Times New Roman" w:cs="Times New Roman"/>
      <w:bCs/>
      <w:noProof/>
      <w:color w:val="000000"/>
      <w:sz w:val="24"/>
      <w:szCs w:val="32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46B94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097758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36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RES%20KH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116</TotalTime>
  <Pages>2</Pages>
  <Words>473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KH</dc:creator>
  <cp:keywords/>
  <dc:description/>
  <cp:lastModifiedBy>User</cp:lastModifiedBy>
  <cp:revision>3</cp:revision>
  <cp:lastPrinted>2024-05-08T23:00:00Z</cp:lastPrinted>
  <dcterms:created xsi:type="dcterms:W3CDTF">2024-05-13T20:27:00Z</dcterms:created>
  <dcterms:modified xsi:type="dcterms:W3CDTF">2024-05-13T22:21:00Z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-755984564</vt:i4>
  </property>
</Properties>
</file>
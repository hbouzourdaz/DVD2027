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1057" w:type="dxa"/>
        <w:tblInd w:w="-711" w:type="dxa"/>
        <w:tblLook w:val="04A0" w:firstRow="1" w:lastRow="0" w:firstColumn="1" w:lastColumn="0" w:noHBand="0" w:noVBand="1"/>
      </w:tblPr>
      <w:tblGrid>
        <w:gridCol w:w="8788"/>
        <w:gridCol w:w="1316"/>
        <w:gridCol w:w="953"/>
      </w:tblGrid>
      <w:tr w:rsidR="00990039" w:rsidRPr="006160EA" w:rsidTr="00CA29C3">
        <w:trPr>
          <w:trHeight w:val="1121"/>
        </w:trPr>
        <w:tc>
          <w:tcPr>
            <w:tcW w:w="1105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0039" w:rsidRPr="00DB0CD1" w:rsidRDefault="00990039" w:rsidP="00DB0C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الجمهورية الجزائرية الديمقراطية الشعبية</w:t>
            </w:r>
          </w:p>
          <w:p w:rsidR="0097023F" w:rsidRPr="00DB0CD1" w:rsidRDefault="00990039" w:rsidP="00DB0CD1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متوسطة حمدوش محمد-واد حمليل بالزبوجة        </w:t>
            </w:r>
            <w:r w:rsidR="00264DC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E27A91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السنة الدراسية: 20</w:t>
            </w:r>
            <w:r w:rsidR="00DD7AB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22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-20</w:t>
            </w:r>
            <w:r w:rsidR="0097023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2</w:t>
            </w:r>
            <w:r w:rsidR="00DD7AB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3</w:t>
            </w:r>
          </w:p>
          <w:p w:rsidR="00990039" w:rsidRPr="006160EA" w:rsidRDefault="00E02984" w:rsidP="00D207E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التصحيح النموذجي </w:t>
            </w:r>
            <w:r w:rsidR="00DD7AB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</w:t>
            </w:r>
            <w:r w:rsidR="00D207E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</w:t>
            </w:r>
            <w:r w:rsidR="00397FDE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إ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ختبار </w:t>
            </w:r>
            <w:r w:rsidR="00D207E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التجريبي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</w:t>
            </w:r>
            <w:r w:rsidR="00D207E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المستوى: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</w:t>
            </w:r>
            <w:r w:rsidR="00E01E4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رابعة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متوسط</w:t>
            </w:r>
          </w:p>
        </w:tc>
      </w:tr>
      <w:tr w:rsidR="00990039" w:rsidRPr="006160EA" w:rsidTr="00CA29C3">
        <w:trPr>
          <w:trHeight w:val="550"/>
        </w:trPr>
        <w:tc>
          <w:tcPr>
            <w:tcW w:w="1105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039" w:rsidRPr="006160EA" w:rsidRDefault="00264DCB" w:rsidP="00E0298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المادة: ا</w:t>
            </w:r>
            <w:r w:rsidR="00D01B9A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لعلوم الفيزيائية والتكنولوجيا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 </w:t>
            </w:r>
            <w:r w:rsidR="00D01B9A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المدة: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ســـــــــــــــــاعة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27A91" w:rsidTr="00CA29C3">
        <w:trPr>
          <w:trHeight w:val="293"/>
        </w:trPr>
        <w:tc>
          <w:tcPr>
            <w:tcW w:w="8788" w:type="dxa"/>
            <w:vMerge w:val="restart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AB0D49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2269" w:type="dxa"/>
            <w:gridSpan w:val="2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AB0D49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322CF" w:rsidTr="00CA29C3">
        <w:trPr>
          <w:trHeight w:val="293"/>
        </w:trPr>
        <w:tc>
          <w:tcPr>
            <w:tcW w:w="8788" w:type="dxa"/>
            <w:vMerge/>
            <w:vAlign w:val="center"/>
          </w:tcPr>
          <w:p w:rsidR="00E27A91" w:rsidRDefault="00E27A91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16" w:type="dxa"/>
            <w:vAlign w:val="center"/>
          </w:tcPr>
          <w:p w:rsidR="00E27A91" w:rsidRPr="00AB0D49" w:rsidRDefault="00E27A91" w:rsidP="00E27A91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B0D49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953" w:type="dxa"/>
            <w:vAlign w:val="center"/>
          </w:tcPr>
          <w:p w:rsidR="00E27A91" w:rsidRPr="00AB0D49" w:rsidRDefault="00E27A91" w:rsidP="00E27A91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AB0D49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974A83" w:rsidTr="00974A83">
        <w:trPr>
          <w:trHeight w:val="1777"/>
        </w:trPr>
        <w:tc>
          <w:tcPr>
            <w:tcW w:w="8788" w:type="dxa"/>
            <w:vMerge w:val="restart"/>
          </w:tcPr>
          <w:p w:rsidR="00974A83" w:rsidRDefault="00974A83" w:rsidP="00DB0CD1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نقطة)</w:t>
            </w:r>
          </w:p>
          <w:p w:rsidR="00974A83" w:rsidRDefault="00974A83" w:rsidP="00DB0CD1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:rsidR="00974A83" w:rsidRPr="00AB0D49" w:rsidRDefault="00974A83" w:rsidP="00D207E4">
            <w:pPr>
              <w:numPr>
                <w:ilvl w:val="0"/>
                <w:numId w:val="22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lang w:bidi="ar-DZ"/>
              </w:rPr>
            </w:pPr>
            <w:r w:rsidRPr="00AB0D49">
              <w:rPr>
                <w:rFonts w:ascii="Calibri" w:eastAsia="Calibri" w:hAnsi="Calibri" w:cs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ت</w:t>
            </w:r>
            <w:r w:rsidRPr="00AB0D49"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>فس</w:t>
            </w:r>
            <w:r w:rsidRPr="00AB0D49">
              <w:rPr>
                <w:rFonts w:ascii="Calibri" w:eastAsia="Calibri" w:hAnsi="Calibri" w:cs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ي</w:t>
            </w:r>
            <w:r w:rsidRPr="00AB0D49"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>ّر الملاحظتين</w:t>
            </w:r>
            <w:r w:rsidRPr="00AB0D49">
              <w:rPr>
                <w:rFonts w:ascii="Calibri" w:eastAsia="Calibri" w:hAnsi="Calibri" w:cs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Pr="00AB0D49"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974A83" w:rsidRDefault="00974A83" w:rsidP="00D207E4">
            <w:pPr>
              <w:numPr>
                <w:ilvl w:val="0"/>
                <w:numId w:val="21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82A9B">
              <w:rPr>
                <w:rFonts w:ascii="Calibri" w:eastAsia="Calibri" w:hAnsi="Calibri" w:cs="Calibri"/>
                <w:sz w:val="30"/>
                <w:szCs w:val="30"/>
                <w:u w:val="single"/>
                <w:rtl/>
                <w:lang w:bidi="ar-DZ"/>
              </w:rPr>
              <w:t xml:space="preserve">ترسب طبقة </w:t>
            </w:r>
            <w:r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>فضيّة</w:t>
            </w:r>
            <w:r w:rsidRPr="00A82A9B">
              <w:rPr>
                <w:rFonts w:ascii="Calibri" w:eastAsia="Calibri" w:hAnsi="Calibri" w:cs="Calibri"/>
                <w:sz w:val="30"/>
                <w:szCs w:val="30"/>
                <w:u w:val="single"/>
                <w:rtl/>
                <w:lang w:bidi="ar-DZ"/>
              </w:rPr>
              <w:t xml:space="preserve"> على الجزء المغمور من الصفيحة ال</w:t>
            </w:r>
            <w:r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>نحاسية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>: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بسبب إختفاء شوارد ال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فضة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وتحولها إلى ذرات وفق المعادلة:</w:t>
            </w:r>
            <w:r w:rsidRPr="00A82A9B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</w:p>
          <w:p w:rsidR="00974A83" w:rsidRPr="00A82A9B" w:rsidRDefault="00974A83" w:rsidP="00DF7205">
            <w:pPr>
              <w:bidi/>
              <w:spacing w:before="100" w:beforeAutospacing="1" w:afterAutospacing="1"/>
              <w:ind w:left="1069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 xml:space="preserve">     </m:t>
                </m:r>
                <m: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eastAsia="Calibri" w:hAnsi="Cambria Math" w:cs="Calibri"/>
                        <w:i/>
                        <w:sz w:val="30"/>
                        <w:szCs w:val="30"/>
                        <w:lang w:bidi="ar-DZ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Ag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(aq)</m:t>
                    </m:r>
                  </m:sub>
                  <m:sup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+</m:t>
                    </m:r>
                  </m:sup>
                </m:sSubSup>
                <m: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1</m:t>
                    </m:r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-</m:t>
                    </m:r>
                  </m:sup>
                </m:sSup>
                <m: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Ag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(s)</m:t>
                    </m:r>
                  </m:sub>
                </m:sSub>
              </m:oMath>
            </m:oMathPara>
          </w:p>
          <w:p w:rsidR="00974A83" w:rsidRPr="0053680E" w:rsidRDefault="00974A83" w:rsidP="00D207E4">
            <w:pPr>
              <w:numPr>
                <w:ilvl w:val="0"/>
                <w:numId w:val="21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A82A9B">
              <w:rPr>
                <w:rFonts w:ascii="Calibri" w:eastAsia="Calibri" w:hAnsi="Calibri" w:cs="Calibri"/>
                <w:sz w:val="30"/>
                <w:szCs w:val="30"/>
                <w:u w:val="single"/>
                <w:rtl/>
                <w:lang w:bidi="ar-DZ"/>
              </w:rPr>
              <w:t>ظهور اللون الأخضر ال</w:t>
            </w:r>
            <w:r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 xml:space="preserve">أزرق </w:t>
            </w:r>
            <w:r w:rsidRPr="00A82A9B">
              <w:rPr>
                <w:rFonts w:ascii="Calibri" w:eastAsia="Calibri" w:hAnsi="Calibri" w:cs="Calibri"/>
                <w:sz w:val="30"/>
                <w:szCs w:val="30"/>
                <w:u w:val="single"/>
                <w:rtl/>
                <w:lang w:bidi="ar-DZ"/>
              </w:rPr>
              <w:t>في المحلول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>: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بسبب تحول ذرات ال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نحاس 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إلى شوارد ال</w:t>
            </w:r>
            <w:r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نحاس</w:t>
            </w:r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الثنائي وفق</w:t>
            </w:r>
            <w:bookmarkStart w:id="0" w:name="_GoBack"/>
            <w:bookmarkEnd w:id="0"/>
            <w:r w:rsidRPr="00A82A9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المعادلة:</w:t>
            </w:r>
          </w:p>
          <w:p w:rsidR="00974A83" w:rsidRPr="00A82A9B" w:rsidRDefault="00974A83" w:rsidP="00D207E4">
            <w:pPr>
              <w:bidi/>
              <w:spacing w:before="100" w:beforeAutospacing="1" w:afterAutospacing="1"/>
              <w:ind w:left="709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Cu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Calibri"/>
                    <w:sz w:val="30"/>
                    <w:szCs w:val="30"/>
                    <w:rtl/>
                    <w:lang w:bidi="ar-DZ"/>
                  </w:rPr>
                  <m:t>→</m:t>
                </m:r>
                <m:sSubSup>
                  <m:sSubSupPr>
                    <m:ctrlPr>
                      <w:rPr>
                        <w:rFonts w:ascii="Cambria Math" w:eastAsia="Calibri" w:hAnsi="Cambria Math" w:cs="Calibri"/>
                        <w:i/>
                        <w:sz w:val="30"/>
                        <w:szCs w:val="30"/>
                        <w:lang w:bidi="ar-DZ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Cu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(aq)</m:t>
                    </m:r>
                  </m:sub>
                  <m:sup>
                    <m: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2+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-</m:t>
                    </m:r>
                  </m:sup>
                </m:sSup>
              </m:oMath>
            </m:oMathPara>
          </w:p>
          <w:p w:rsidR="00974A83" w:rsidRPr="00AB0D49" w:rsidRDefault="00974A83" w:rsidP="00D207E4">
            <w:pPr>
              <w:numPr>
                <w:ilvl w:val="0"/>
                <w:numId w:val="22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b/>
                <w:bCs/>
                <w:sz w:val="28"/>
                <w:szCs w:val="28"/>
                <w:lang w:bidi="ar-DZ"/>
              </w:rPr>
            </w:pPr>
            <w:r w:rsidRPr="00AB0D49"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  <w:lang w:bidi="ar-DZ"/>
              </w:rPr>
              <w:t>المعادلة الإجمالية للتفاعل الحاصل بالصيغ الشاردية</w:t>
            </w:r>
            <w:r w:rsidRPr="00AB0D49">
              <w:rPr>
                <w:rFonts w:ascii="Calibri" w:eastAsia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974A83" w:rsidRPr="00D207E4" w:rsidRDefault="00974A83" w:rsidP="00D207E4">
            <w:pPr>
              <w:bidi/>
              <w:ind w:left="720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Cu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+2</m:t>
                </m:r>
                <m:r>
                  <m:rPr>
                    <m:sty m:val="p"/>
                  </m:rPr>
                  <w:rPr>
                    <w:rFonts w:ascii="Cambria Math" w:eastAsia="Calibri" w:hAnsi="Cambria Math" w:cs="Simplified Arabic"/>
                    <w:noProof/>
                    <w:sz w:val="28"/>
                    <w:szCs w:val="28"/>
                    <w:lang w:eastAsia="fr-FR" w:bidi="ar-DZ"/>
                  </w:rPr>
                  <m:t>(</m:t>
                </m:r>
                <m:sSup>
                  <m:sSupPr>
                    <m:ctrlP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Ag</m:t>
                    </m:r>
                  </m:e>
                  <m:sup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</m:sup>
                </m:sSup>
                <m:r>
                  <w:rPr>
                    <w:rFonts w:ascii="Cambria Math" w:eastAsia="Calibri" w:hAnsi="Cambria Math" w:cs="Simplified Arabic"/>
                    <w:noProof/>
                    <w:sz w:val="28"/>
                    <w:szCs w:val="28"/>
                    <w:lang w:eastAsia="fr-FR" w:bidi="ar-DZ"/>
                  </w:rPr>
                  <m:t>+</m:t>
                </m:r>
                <m:sSubSup>
                  <m:sSubSupPr>
                    <m:ctrlPr>
                      <w:rPr>
                        <w:rFonts w:ascii="Cambria Math" w:eastAsia="Calibri" w:hAnsi="Cambria Math" w:cs="Simplified Arabic"/>
                        <w:i/>
                        <w:noProof/>
                        <w:sz w:val="28"/>
                        <w:szCs w:val="28"/>
                        <w:lang w:eastAsia="fr-FR" w:bidi="ar-DZ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NO</m:t>
                    </m:r>
                  </m:e>
                  <m:sub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3</m:t>
                    </m:r>
                  </m:sub>
                  <m:sup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-</m:t>
                    </m:r>
                  </m:sup>
                </m:sSubSup>
                <m:sSub>
                  <m:sSubPr>
                    <m:ctrlPr>
                      <w:rPr>
                        <w:rFonts w:ascii="Cambria Math" w:eastAsia="Calibri" w:hAnsi="Cambria Math" w:cs="Simplified Arabic"/>
                        <w:i/>
                        <w:noProof/>
                        <w:sz w:val="28"/>
                        <w:szCs w:val="28"/>
                        <w:lang w:eastAsia="fr-FR"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)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Simplified Arabic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aq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2Ag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szCs w:val="28"/>
                            <w:lang w:bidi="ar-DZ"/>
                          </w:rPr>
                          <m:t>s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Calib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szCs w:val="28"/>
                            <w:lang w:bidi="ar-DZ"/>
                          </w:rPr>
                          <m:t>Cu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szCs w:val="28"/>
                                <w:lang w:bidi="ar-DZ"/>
                              </w:rPr>
                              <m:t>aq</m:t>
                            </m:r>
                          </m:e>
                        </m:d>
                      </m:sub>
                      <m:sup>
                        <m:r>
                          <w:rPr>
                            <w:rFonts w:ascii="Cambria Math" w:eastAsia="Calibri" w:hAnsi="Cambria Math" w:cs="Calibri"/>
                            <w:sz w:val="28"/>
                            <w:szCs w:val="28"/>
                            <w:lang w:bidi="ar-DZ"/>
                          </w:rPr>
                          <m:t>2+</m:t>
                        </m:r>
                      </m:sup>
                    </m:sSubSup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Calibri" w:hAnsi="Cambria Math" w:cs="Simplified Arabic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2NO</m:t>
                        </m:r>
                      </m:e>
                      <m:sub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)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(aq)</m:t>
                    </m:r>
                  </m:sub>
                </m:sSub>
              </m:oMath>
            </m:oMathPara>
          </w:p>
          <w:p w:rsidR="00974A83" w:rsidRPr="00A82A9B" w:rsidRDefault="00974A83" w:rsidP="00D207E4">
            <w:pPr>
              <w:numPr>
                <w:ilvl w:val="0"/>
                <w:numId w:val="22"/>
              </w:numPr>
              <w:bidi/>
              <w:spacing w:before="100" w:beforeAutospacing="1" w:afterAutospacing="1"/>
              <w:contextualSpacing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  <w:r w:rsidRPr="00AB0D49"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  <w:lang w:bidi="ar-DZ"/>
              </w:rPr>
              <w:t>معادلة التفاعل بالصيغ الإحصائية</w:t>
            </w:r>
            <w:r w:rsidRPr="00AB0D49">
              <w:rPr>
                <w:rFonts w:ascii="Calibri" w:eastAsia="Calibri" w:hAnsi="Calibri" w:cs="Calibr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974A83" w:rsidRPr="00D207E4" w:rsidRDefault="00974A83" w:rsidP="00FA38A3">
            <w:pPr>
              <w:bidi/>
              <w:ind w:left="720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Cu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+2</m:t>
                </m:r>
                <m:sSub>
                  <m:sSubPr>
                    <m:ctrlPr>
                      <w:rPr>
                        <w:rFonts w:ascii="Cambria Math" w:eastAsia="Calibri" w:hAnsi="Cambria Math" w:cs="Simplified Arabic"/>
                        <w:i/>
                        <w:noProof/>
                        <w:sz w:val="28"/>
                        <w:szCs w:val="28"/>
                        <w:lang w:eastAsia="fr-FR"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libri" w:hAnsi="Cambria Math" w:cs="Simplified Arabic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AgNO</m:t>
                        </m:r>
                      </m:e>
                      <m:sub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3</m:t>
                        </m:r>
                      </m:sub>
                    </m:sSub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Simplified Arabic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Simplified Arabic"/>
                            <w:noProof/>
                            <w:sz w:val="28"/>
                            <w:szCs w:val="28"/>
                            <w:lang w:eastAsia="fr-FR" w:bidi="ar-DZ"/>
                          </w:rPr>
                          <m:t>aq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Simplified Arabic"/>
                        <w:noProof/>
                        <w:sz w:val="28"/>
                        <w:szCs w:val="28"/>
                        <w:lang w:eastAsia="fr-FR" w:bidi="ar-DZ"/>
                      </w:rPr>
                      <m:t>2Ag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szCs w:val="28"/>
                            <w:lang w:bidi="ar-DZ"/>
                          </w:rPr>
                          <m:t>s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Cu</m:t>
                    </m:r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bidi="ar-DZ"/>
                          </w:rPr>
                          <m:t>NO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bidi="ar-DZ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bidi="ar-DZ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bidi="ar-DZ"/>
                      </w:rPr>
                      <m:t>(aq)</m:t>
                    </m:r>
                  </m:sub>
                </m:sSub>
              </m:oMath>
            </m:oMathPara>
          </w:p>
          <w:p w:rsidR="00974A83" w:rsidRDefault="00974A83" w:rsidP="00FA38A3">
            <w:pPr>
              <w:tabs>
                <w:tab w:val="left" w:pos="5068"/>
              </w:tabs>
              <w:bidi/>
              <w:contextualSpacing/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Pr="00D85D3B">
              <w:rPr>
                <w:rFonts w:asciiTheme="majorBidi" w:hAnsiTheme="majorBidi" w:cstheme="majorBidi"/>
                <w:b/>
                <w:bCs/>
                <w:sz w:val="30"/>
                <w:szCs w:val="30"/>
                <w:lang w:bidi="ar-DZ"/>
              </w:rPr>
              <w:t>II</w:t>
            </w:r>
            <w:r w:rsidRPr="00D85D3B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>.</w:t>
            </w:r>
            <w:r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 xml:space="preserve">  </w:t>
            </w:r>
            <w:r w:rsidRPr="00D85D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المرحلة الثانية:</w:t>
            </w:r>
          </w:p>
          <w:p w:rsidR="00974A83" w:rsidRPr="001B233B" w:rsidRDefault="00974A83" w:rsidP="001B233B">
            <w:pPr>
              <w:pStyle w:val="ListParagraph"/>
              <w:numPr>
                <w:ilvl w:val="0"/>
                <w:numId w:val="25"/>
              </w:numPr>
              <w:tabs>
                <w:tab w:val="left" w:pos="5068"/>
              </w:tabs>
              <w:bidi/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الملاحظة:</w:t>
            </w:r>
            <w:r w:rsidRPr="001B233B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Pr="001B233B">
              <w:rPr>
                <w:rFonts w:cstheme="minorHAnsi" w:hint="cs"/>
                <w:sz w:val="30"/>
                <w:szCs w:val="30"/>
                <w:rtl/>
                <w:lang w:bidi="ar-DZ"/>
              </w:rPr>
              <w:t>نلاحظ تشكل راسب أزرق.</w:t>
            </w:r>
          </w:p>
          <w:p w:rsidR="00974A83" w:rsidRPr="001B233B" w:rsidRDefault="00974A83" w:rsidP="001B233B">
            <w:pPr>
              <w:pStyle w:val="ListParagraph"/>
              <w:numPr>
                <w:ilvl w:val="0"/>
                <w:numId w:val="25"/>
              </w:numPr>
              <w:tabs>
                <w:tab w:val="left" w:pos="5068"/>
              </w:tabs>
              <w:bidi/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الإستنتاج: </w:t>
            </w:r>
            <w:r w:rsidRPr="001B233B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نستنتج أن المحلول الناتج يحتوي على شوارد النحاس الثنائي </w:t>
            </w:r>
            <m:oMath>
              <m:sSubSup>
                <m:sSubSupPr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Cu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(aq)</m:t>
                  </m:r>
                </m:sub>
                <m:sup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2+</m:t>
                  </m:r>
                </m:sup>
              </m:sSubSup>
            </m:oMath>
          </w:p>
        </w:tc>
        <w:tc>
          <w:tcPr>
            <w:tcW w:w="1316" w:type="dxa"/>
          </w:tcPr>
          <w:p w:rsidR="00974A83" w:rsidRDefault="00974A8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74A83" w:rsidRDefault="0014340C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370CE343" wp14:editId="04774D05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134620</wp:posOffset>
                      </wp:positionV>
                      <wp:extent cx="381000" cy="333375"/>
                      <wp:effectExtent l="0" t="0" r="0" b="0"/>
                      <wp:wrapNone/>
                      <wp:docPr id="3219" name="Text Box 3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974A83" w:rsidP="00FF70E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70CE34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19" o:spid="_x0000_s1026" type="#_x0000_t202" style="position:absolute;left:0;text-align:left;margin-left:16.55pt;margin-top:10.6pt;width:30pt;height:26.25pt;z-index:25212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" filled="f" stroked="f" strokeweight=".5pt">
                      <v:textbox>
                        <w:txbxContent>
                          <w:p w:rsidR="00974A83" w:rsidRPr="00B322CF" w:rsidRDefault="00974A83" w:rsidP="00FF70E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74A83" w:rsidRDefault="00974A8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74A83" w:rsidRPr="00B322CF" w:rsidRDefault="00974A83" w:rsidP="00B322CF">
            <w:pPr>
              <w:bidi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53" w:type="dxa"/>
            <w:vMerge w:val="restart"/>
          </w:tcPr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4523088D" wp14:editId="6C0BE2E9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152400</wp:posOffset>
                      </wp:positionV>
                      <wp:extent cx="495300" cy="333375"/>
                      <wp:effectExtent l="0" t="0" r="0" b="0"/>
                      <wp:wrapNone/>
                      <wp:docPr id="3225" name="Text Box 3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14340C" w:rsidP="0083049C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3088D" id="Text Box 3225" o:spid="_x0000_s1027" type="#_x0000_t202" style="position:absolute;left:0;text-align:left;margin-left:2.3pt;margin-top:12pt;width:39pt;height:26.2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" filled="f" stroked="f" strokeweight=".5pt">
                      <v:textbox>
                        <w:txbxContent>
                          <w:p w:rsidR="00974A83" w:rsidRPr="00B322CF" w:rsidRDefault="0014340C" w:rsidP="0083049C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74A83" w:rsidRDefault="0014340C" w:rsidP="00FF70EE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60F12BEB" wp14:editId="1F2EBEE7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213360</wp:posOffset>
                      </wp:positionV>
                      <wp:extent cx="495300" cy="333375"/>
                      <wp:effectExtent l="0" t="0" r="0" b="0"/>
                      <wp:wrapNone/>
                      <wp:docPr id="3224" name="Text Box 3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14340C" w:rsidP="0083049C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F12BEB" id="Text Box 3224" o:spid="_x0000_s1028" type="#_x0000_t202" style="position:absolute;left:0;text-align:left;margin-left:2.3pt;margin-top:16.8pt;width:39pt;height:26.2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" filled="f" stroked="f" strokeweight=".5pt">
                      <v:textbox>
                        <w:txbxContent>
                          <w:p w:rsidR="00974A83" w:rsidRPr="00B322CF" w:rsidRDefault="0014340C" w:rsidP="0083049C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74A83" w:rsidRDefault="0014340C" w:rsidP="00FF70EE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0A99F9B9" wp14:editId="500DEEF2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730885</wp:posOffset>
                      </wp:positionV>
                      <wp:extent cx="609600" cy="333375"/>
                      <wp:effectExtent l="0" t="0" r="0" b="0"/>
                      <wp:wrapNone/>
                      <wp:docPr id="3207" name="Text Box 3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974A83" w:rsidP="0014340C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 w:rsidR="0014340C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</w:rPr>
                                    <w:t>2.5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A99F9B9" id="Text Box 3207" o:spid="_x0000_s1029" type="#_x0000_t202" style="position:absolute;left:0;text-align:left;margin-left:-2.95pt;margin-top:57.55pt;width:48pt;height:26.25pt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" filled="f" stroked="f" strokeweight=".5pt">
                      <v:textbox>
                        <w:txbxContent>
                          <w:p w:rsidR="00974A83" w:rsidRPr="00B322CF" w:rsidRDefault="00974A83" w:rsidP="0014340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 w:rsidR="0014340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2.5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2DA41473" wp14:editId="0AB14623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1978660</wp:posOffset>
                      </wp:positionV>
                      <wp:extent cx="495300" cy="333375"/>
                      <wp:effectExtent l="0" t="0" r="0" b="0"/>
                      <wp:wrapNone/>
                      <wp:docPr id="158" name="Text Box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4340C" w:rsidRPr="00B322CF" w:rsidRDefault="0014340C" w:rsidP="00FF70EE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A41473" id="Text Box 158" o:spid="_x0000_s1030" type="#_x0000_t202" style="position:absolute;left:0;text-align:left;margin-left:5.3pt;margin-top:155.8pt;width:39pt;height:26.2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" filled="f" stroked="f" strokeweight=".5pt">
                      <v:textbox>
                        <w:txbxContent>
                          <w:p w:rsidR="0014340C" w:rsidRPr="00B322CF" w:rsidRDefault="0014340C" w:rsidP="00FF70EE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4DDC75B2" wp14:editId="1D9C045C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1607185</wp:posOffset>
                      </wp:positionV>
                      <wp:extent cx="495300" cy="333375"/>
                      <wp:effectExtent l="0" t="0" r="0" b="0"/>
                      <wp:wrapNone/>
                      <wp:docPr id="157" name="Text Box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4340C" w:rsidRPr="00B322CF" w:rsidRDefault="0014340C" w:rsidP="00FF70EE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DC75B2" id="Text Box 157" o:spid="_x0000_s1031" type="#_x0000_t202" style="position:absolute;left:0;text-align:left;margin-left:3.8pt;margin-top:126.55pt;width:39pt;height:26.2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" filled="f" stroked="f" strokeweight=".5pt">
                      <v:textbox>
                        <w:txbxContent>
                          <w:p w:rsidR="0014340C" w:rsidRPr="00B322CF" w:rsidRDefault="0014340C" w:rsidP="00FF70EE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055FF6F9" wp14:editId="4D924EC0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1178560</wp:posOffset>
                      </wp:positionV>
                      <wp:extent cx="495300" cy="333375"/>
                      <wp:effectExtent l="0" t="0" r="0" b="0"/>
                      <wp:wrapNone/>
                      <wp:docPr id="3208" name="Text Box 3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14340C" w:rsidP="00FF70EE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5FF6F9" id="Text Box 3208" o:spid="_x0000_s1032" type="#_x0000_t202" style="position:absolute;left:0;text-align:left;margin-left:5.3pt;margin-top:92.8pt;width:39pt;height:26.2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" filled="f" stroked="f" strokeweight=".5pt">
                      <v:textbox>
                        <w:txbxContent>
                          <w:p w:rsidR="00974A83" w:rsidRPr="00B322CF" w:rsidRDefault="0014340C" w:rsidP="00FF70EE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74A83" w:rsidTr="00161F2B">
        <w:trPr>
          <w:trHeight w:val="1270"/>
        </w:trPr>
        <w:tc>
          <w:tcPr>
            <w:tcW w:w="8788" w:type="dxa"/>
            <w:vMerge/>
            <w:tcBorders>
              <w:bottom w:val="single" w:sz="4" w:space="0" w:color="auto"/>
            </w:tcBorders>
          </w:tcPr>
          <w:p w:rsidR="00974A83" w:rsidRPr="00E27A91" w:rsidRDefault="00974A83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:rsidR="00974A83" w:rsidRDefault="0014340C" w:rsidP="00B322CF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19549B3C" wp14:editId="5DD41241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215900</wp:posOffset>
                      </wp:positionV>
                      <wp:extent cx="381000" cy="333375"/>
                      <wp:effectExtent l="0" t="0" r="0" b="0"/>
                      <wp:wrapNone/>
                      <wp:docPr id="3220" name="Text Box 3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974A83" w:rsidP="00FF70E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9549B3C" id="Text Box 3220" o:spid="_x0000_s1033" type="#_x0000_t202" style="position:absolute;left:0;text-align:left;margin-left:9.4pt;margin-top:17pt;width:30pt;height:26.25pt;z-index:25212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" filled="f" stroked="f" strokeweight=".5pt">
                      <v:textbox>
                        <w:txbxContent>
                          <w:p w:rsidR="00974A83" w:rsidRPr="00B322CF" w:rsidRDefault="00974A83" w:rsidP="00FF70E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74A83" w:rsidRDefault="00974A83" w:rsidP="00FF70EE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74A83" w:rsidRDefault="00974A83" w:rsidP="00FF70EE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53" w:type="dxa"/>
            <w:vMerge/>
          </w:tcPr>
          <w:p w:rsidR="00974A83" w:rsidRDefault="00974A83" w:rsidP="00FF70EE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974A83" w:rsidTr="00974A83">
        <w:trPr>
          <w:trHeight w:val="762"/>
        </w:trPr>
        <w:tc>
          <w:tcPr>
            <w:tcW w:w="8788" w:type="dxa"/>
            <w:vMerge/>
          </w:tcPr>
          <w:p w:rsidR="00974A83" w:rsidRPr="00E27A91" w:rsidRDefault="00974A83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</w:tcPr>
          <w:p w:rsidR="00974A83" w:rsidRDefault="00974A83" w:rsidP="00FF70EE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28264C44" wp14:editId="604885CC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158115</wp:posOffset>
                      </wp:positionV>
                      <wp:extent cx="828675" cy="285750"/>
                      <wp:effectExtent l="0" t="0" r="0" b="0"/>
                      <wp:wrapNone/>
                      <wp:docPr id="3221" name="Text Box 3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974A83" w:rsidP="0014340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0.25 x </w:t>
                                  </w:r>
                                  <w:r w:rsidR="0014340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4C44" id="Text Box 3221" o:spid="_x0000_s1034" type="#_x0000_t202" style="position:absolute;left:0;text-align:left;margin-left:1.25pt;margin-top:12.45pt;width:65.25pt;height:22.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" filled="f" stroked="f" strokeweight=".5pt">
                      <v:textbox>
                        <w:txbxContent>
                          <w:p w:rsidR="00974A83" w:rsidRPr="00B322CF" w:rsidRDefault="00974A83" w:rsidP="001434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0.25 x </w:t>
                            </w:r>
                            <w:r w:rsidR="0014340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</w:tcPr>
          <w:p w:rsidR="00974A83" w:rsidRDefault="00974A83" w:rsidP="00FF70EE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</w:tr>
      <w:tr w:rsidR="00974A83" w:rsidTr="00974A83">
        <w:trPr>
          <w:trHeight w:val="737"/>
        </w:trPr>
        <w:tc>
          <w:tcPr>
            <w:tcW w:w="8788" w:type="dxa"/>
            <w:vMerge/>
          </w:tcPr>
          <w:p w:rsidR="00974A83" w:rsidRPr="00E27A91" w:rsidRDefault="00974A83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</w:tcPr>
          <w:p w:rsidR="00974A83" w:rsidRDefault="0014340C" w:rsidP="00FF70EE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0C8E8D5A" wp14:editId="53D1807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135255</wp:posOffset>
                      </wp:positionV>
                      <wp:extent cx="828675" cy="285750"/>
                      <wp:effectExtent l="0" t="0" r="0" b="0"/>
                      <wp:wrapNone/>
                      <wp:docPr id="156" name="Text Box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4340C" w:rsidRPr="00B322CF" w:rsidRDefault="0014340C" w:rsidP="0014340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0.25 x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E8D5A" id="Text Box 156" o:spid="_x0000_s1035" type="#_x0000_t202" style="position:absolute;left:0;text-align:left;margin-left:2pt;margin-top:10.65pt;width:65.25pt;height:22.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" filled="f" stroked="f" strokeweight=".5pt">
                      <v:textbox>
                        <w:txbxContent>
                          <w:p w:rsidR="0014340C" w:rsidRPr="00B322CF" w:rsidRDefault="0014340C" w:rsidP="001434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0.25 x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</w:tcPr>
          <w:p w:rsidR="00974A83" w:rsidRDefault="00974A83" w:rsidP="00FF70EE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</w:tr>
      <w:tr w:rsidR="00974A83" w:rsidTr="00974A83">
        <w:trPr>
          <w:trHeight w:val="559"/>
        </w:trPr>
        <w:tc>
          <w:tcPr>
            <w:tcW w:w="8788" w:type="dxa"/>
            <w:vMerge/>
          </w:tcPr>
          <w:p w:rsidR="00974A83" w:rsidRPr="00E27A91" w:rsidRDefault="00974A83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</w:tcPr>
          <w:p w:rsidR="00974A83" w:rsidRPr="00B322CF" w:rsidRDefault="00974A83" w:rsidP="00974A83">
            <w:pPr>
              <w:bidi/>
              <w:rPr>
                <w:rFonts w:eastAsiaTheme="minorEastAsia"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7189461" wp14:editId="55010B34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41910</wp:posOffset>
                      </wp:positionV>
                      <wp:extent cx="828675" cy="285750"/>
                      <wp:effectExtent l="0" t="0" r="0" b="0"/>
                      <wp:wrapNone/>
                      <wp:docPr id="3222" name="Text Box 3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Pr="00B322CF" w:rsidRDefault="00974A83" w:rsidP="0014340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0.25 x </w:t>
                                  </w:r>
                                  <w:r w:rsidR="0014340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89461" id="Text Box 3222" o:spid="_x0000_s1036" type="#_x0000_t202" style="position:absolute;left:0;text-align:left;margin-left:2.75pt;margin-top:3.3pt;width:65.25pt;height:22.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" filled="f" stroked="f" strokeweight=".5pt">
                      <v:textbox>
                        <w:txbxContent>
                          <w:p w:rsidR="00974A83" w:rsidRPr="00B322CF" w:rsidRDefault="00974A83" w:rsidP="001434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0.25 x </w:t>
                            </w:r>
                            <w:r w:rsidR="0014340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</w:tcPr>
          <w:p w:rsidR="00974A83" w:rsidRDefault="00974A83" w:rsidP="00FF70EE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</w:tr>
      <w:tr w:rsidR="00974A83" w:rsidTr="00CA29C3">
        <w:trPr>
          <w:trHeight w:val="533"/>
        </w:trPr>
        <w:tc>
          <w:tcPr>
            <w:tcW w:w="8788" w:type="dxa"/>
            <w:vMerge/>
          </w:tcPr>
          <w:p w:rsidR="00974A83" w:rsidRPr="00E27A91" w:rsidRDefault="00974A83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</w:tcPr>
          <w:p w:rsidR="00974A83" w:rsidRDefault="005A02E4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571E9953" wp14:editId="4BECDFBE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48895</wp:posOffset>
                      </wp:positionV>
                      <wp:extent cx="381000" cy="333375"/>
                      <wp:effectExtent l="0" t="0" r="0" b="0"/>
                      <wp:wrapNone/>
                      <wp:docPr id="184" name="Text Box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FF70EE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1E9953" id="Text Box 184" o:spid="_x0000_s1037" type="#_x0000_t202" style="position:absolute;left:0;text-align:left;margin-left:11.65pt;margin-top:3.85pt;width:30pt;height:26.25pt;z-index:25214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" filled="f" stroked="f" strokeweight=".5pt">
                      <v:textbox>
                        <w:txbxContent>
                          <w:p w:rsidR="005A02E4" w:rsidRPr="00B322CF" w:rsidRDefault="005A02E4" w:rsidP="00FF70E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</w:tcPr>
          <w:p w:rsidR="00974A83" w:rsidRDefault="00974A8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FF70EE" w:rsidTr="00CA29C3">
        <w:trPr>
          <w:trHeight w:val="1920"/>
        </w:trPr>
        <w:tc>
          <w:tcPr>
            <w:tcW w:w="8788" w:type="dxa"/>
            <w:vMerge w:val="restart"/>
            <w:vAlign w:val="center"/>
          </w:tcPr>
          <w:p w:rsidR="00D85D3B" w:rsidRDefault="00FF70EE" w:rsidP="001B233B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:rsidR="001B233B" w:rsidRPr="001B233B" w:rsidRDefault="001B233B" w:rsidP="001B233B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الفوج الأول:</w:t>
            </w:r>
          </w:p>
          <w:p w:rsidR="001B233B" w:rsidRDefault="00FA38A3" w:rsidP="001B233B">
            <w:pPr>
              <w:pStyle w:val="ListParagraph"/>
              <w:numPr>
                <w:ilvl w:val="0"/>
                <w:numId w:val="24"/>
              </w:numPr>
              <w:bidi/>
              <w:spacing w:afterAutospacing="1"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D85D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عند تقريب القضيب الزجاجي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A</m:t>
              </m:r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)</m:t>
              </m:r>
            </m:oMath>
            <w:r w:rsidRPr="00D85D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من الكرية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)</m:t>
              </m:r>
            </m:oMath>
            <w:r w:rsidRPr="00D85D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غير المشحونة تنجذب الكرية نحو القضيب.</w:t>
            </w:r>
          </w:p>
          <w:p w:rsidR="001B233B" w:rsidRDefault="00FA38A3" w:rsidP="001B233B">
            <w:pPr>
              <w:pStyle w:val="ListParagraph"/>
              <w:numPr>
                <w:ilvl w:val="0"/>
                <w:numId w:val="21"/>
              </w:numPr>
              <w:bidi/>
              <w:spacing w:afterAutospacing="1"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1B233B">
              <w:rPr>
                <w:rFonts w:ascii="Calibri" w:eastAsia="Calibri" w:hAnsi="Calibri" w:cs="Calibr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الشرح</w:t>
            </w:r>
            <w:r w:rsidR="00FF70EE" w:rsidRPr="001B233B">
              <w:rPr>
                <w:rFonts w:ascii="Calibri" w:eastAsia="Calibri" w:hAnsi="Calibri" w:cs="Calibr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:</w:t>
            </w:r>
            <w:r w:rsidR="00FF70EE" w:rsidRPr="001B23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</w:t>
            </w:r>
            <w:r w:rsidRPr="001B23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عند تقريب القضيب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A</m:t>
              </m:r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)</m:t>
              </m:r>
            </m:oMath>
            <w:r w:rsidRPr="001B23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المشحون إيجابا من الكرية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 w:cs="Calibri" w:hint="cs"/>
                  <w:sz w:val="30"/>
                  <w:szCs w:val="30"/>
                  <w:rtl/>
                  <w:lang w:bidi="ar-DZ"/>
                </w:rPr>
                <m:t>)</m:t>
              </m:r>
            </m:oMath>
            <w:r w:rsidRPr="001B23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فإن شحناتها السالبة </w:t>
            </w:r>
            <w:r w:rsidR="00AB0D49" w:rsidRPr="001B233B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تنتقل إلى وجهها المقابل للقضيب (تنجذب)، ويبقى الوجه الآخر للكرية مشحونا بشحنات موجبة، فيحدث بينهما تجاذب.</w:t>
            </w:r>
          </w:p>
          <w:p w:rsidR="00AB0D49" w:rsidRPr="001B233B" w:rsidRDefault="00732095" w:rsidP="001B233B">
            <w:pPr>
              <w:pStyle w:val="ListParagraph"/>
              <w:numPr>
                <w:ilvl w:val="0"/>
                <w:numId w:val="21"/>
              </w:numPr>
              <w:bidi/>
              <w:spacing w:afterAutospacing="1"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1632" behindDoc="0" locked="0" layoutInCell="1" allowOverlap="1" wp14:anchorId="4EAB7AA4" wp14:editId="238CB4C8">
                      <wp:simplePos x="0" y="0"/>
                      <wp:positionH relativeFrom="column">
                        <wp:posOffset>-299085</wp:posOffset>
                      </wp:positionH>
                      <wp:positionV relativeFrom="paragraph">
                        <wp:posOffset>209550</wp:posOffset>
                      </wp:positionV>
                      <wp:extent cx="2920365" cy="148209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20365" cy="1482090"/>
                                <a:chOff x="478736" y="180000"/>
                                <a:chExt cx="2920714" cy="1482361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478736" y="180000"/>
                                  <a:ext cx="2920714" cy="1482361"/>
                                  <a:chOff x="-501364" y="0"/>
                                  <a:chExt cx="2920714" cy="1482703"/>
                                </a:xfrm>
                              </wpg:grpSpPr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-501364" y="0"/>
                                    <a:ext cx="2920714" cy="1482703"/>
                                    <a:chOff x="-501364" y="0"/>
                                    <a:chExt cx="2920714" cy="1482703"/>
                                  </a:xfrm>
                                </wpg:grpSpPr>
                                <wpg:grpSp>
                                  <wpg:cNvPr id="10" name="Group 10"/>
                                  <wpg:cNvGrpSpPr/>
                                  <wpg:grpSpPr>
                                    <a:xfrm>
                                      <a:off x="1076981" y="152400"/>
                                      <a:ext cx="1342369" cy="1228097"/>
                                      <a:chOff x="1076981" y="152400"/>
                                      <a:chExt cx="1342369" cy="1228097"/>
                                    </a:xfrm>
                                  </wpg:grpSpPr>
                                  <wps:wsp>
                                    <wps:cNvPr id="11" name="Flowchart: Connector 11"/>
                                    <wps:cNvSpPr/>
                                    <wps:spPr>
                                      <a:xfrm>
                                        <a:off x="1076981" y="571501"/>
                                        <a:ext cx="342900" cy="3429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E7E6E6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" name="Straight Connector 12"/>
                                    <wps:cNvCnPr/>
                                    <wps:spPr>
                                      <a:xfrm flipH="1">
                                        <a:off x="1369665" y="152400"/>
                                        <a:ext cx="373410" cy="44649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" name="Flowchart: Terminator 13"/>
                                    <wps:cNvSpPr/>
                                    <wps:spPr>
                                      <a:xfrm>
                                        <a:off x="1847850" y="1334778"/>
                                        <a:ext cx="571500" cy="45719"/>
                                      </a:xfrm>
                                      <a:prstGeom prst="flowChartTerminator">
                                        <a:avLst/>
                                      </a:prstGeom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Straight Connector 14"/>
                                    <wps:cNvCnPr/>
                                    <wps:spPr>
                                      <a:xfrm>
                                        <a:off x="1742099" y="163106"/>
                                        <a:ext cx="0" cy="5775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ash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5" name="Flowchart: Connector 15"/>
                                    <wps:cNvSpPr/>
                                    <wps:spPr>
                                      <a:xfrm>
                                        <a:off x="1569371" y="740669"/>
                                        <a:ext cx="342900" cy="3429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ash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" name="Rounded Rectangle 16"/>
                                  <wps:cNvSpPr/>
                                  <wps:spPr>
                                    <a:xfrm rot="20298040">
                                      <a:off x="171666" y="911660"/>
                                      <a:ext cx="942975" cy="952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Text Box 144"/>
                                  <wps:cNvSpPr txBox="1"/>
                                  <wps:spPr>
                                    <a:xfrm>
                                      <a:off x="444427" y="0"/>
                                      <a:ext cx="993848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732095" w:rsidRDefault="00732095" w:rsidP="00732095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 w:hAnsi="Sakkal Majalla" w:cs="Sakkal Majalla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خيط من الحرير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" name="Rounded Rectangle 18"/>
                                  <wps:cNvSpPr/>
                                  <wps:spPr>
                                    <a:xfrm>
                                      <a:off x="1695449" y="106682"/>
                                      <a:ext cx="468000" cy="45719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Rounded Rectangle 19"/>
                                  <wps:cNvSpPr/>
                                  <wps:spPr>
                                    <a:xfrm rot="5400000">
                                      <a:off x="1528589" y="699918"/>
                                      <a:ext cx="1224000" cy="45719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Text Box 147"/>
                                  <wps:cNvSpPr txBox="1"/>
                                  <wps:spPr>
                                    <a:xfrm>
                                      <a:off x="217345" y="321614"/>
                                      <a:ext cx="723900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732095" w:rsidRDefault="00732095" w:rsidP="00732095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 w:hAnsi="Sakkal Majalla" w:cs="Sakkal Majalla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الكرية (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Arial"/>
                                            <w:b/>
                                            <w:bCs/>
                                            <w:lang w:val="en-US"/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ascii="Calibri" w:eastAsia="Calibri" w:hAnsi="Calibri" w:cs="Sakkal Majalla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Text Box 148"/>
                                  <wps:cNvSpPr txBox="1"/>
                                  <wps:spPr>
                                    <a:xfrm>
                                      <a:off x="-501364" y="1177902"/>
                                      <a:ext cx="1355798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732095" w:rsidRDefault="00732095" w:rsidP="00732095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 w:hAnsi="Sakkal Majalla" w:cs="Sakkal Majalla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القضيب الزجاجي (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Arial"/>
                                            <w:b/>
                                            <w:bCs/>
                                            <w:lang w:val="en-US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ascii="Calibri" w:eastAsia="Calibri" w:hAnsi="Calibri" w:cs="Sakkal Majalla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Straight Arrow Connector 22"/>
                                  <wps:cNvCnPr/>
                                  <wps:spPr>
                                    <a:xfrm>
                                      <a:off x="1355798" y="228601"/>
                                      <a:ext cx="244401" cy="1524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3" name="Straight Arrow Connector 23"/>
                                  <wps:cNvCnPr/>
                                  <wps:spPr>
                                    <a:xfrm>
                                      <a:off x="854434" y="474015"/>
                                      <a:ext cx="244401" cy="1524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5" name="Text Box 148"/>
                                  <wps:cNvSpPr txBox="1"/>
                                  <wps:spPr>
                                    <a:xfrm>
                                      <a:off x="709073" y="1086847"/>
                                      <a:ext cx="891126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732095" w:rsidRDefault="00732095" w:rsidP="00732095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 w:hAnsi="Sakkal Majalla" w:cs="Sakkal Majalla"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تنجذب الكرية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6" name="Text Box 350"/>
                                <wps:cNvSpPr txBox="1"/>
                                <wps:spPr>
                                  <a:xfrm rot="20304972">
                                    <a:off x="-172702" y="837841"/>
                                    <a:ext cx="1355617" cy="2981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732095" w:rsidRDefault="00732095" w:rsidP="00732095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</w:pPr>
                                      <w:r>
                                        <w:rPr>
                                          <w:rFonts w:ascii="Sakkal Majalla" w:eastAsia="Calibri" w:hAnsi="Sakkal Majalla" w:cs="Arial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+ + + + + +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" name="Arc 27"/>
                              <wps:cNvSpPr/>
                              <wps:spPr>
                                <a:xfrm rot="9445634">
                                  <a:off x="2033623" y="730627"/>
                                  <a:ext cx="723900" cy="555956"/>
                                </a:xfrm>
                                <a:prstGeom prst="arc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Plus 28"/>
                              <wps:cNvSpPr/>
                              <wps:spPr>
                                <a:xfrm>
                                  <a:off x="2251290" y="777696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1768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Plus 29"/>
                              <wps:cNvSpPr/>
                              <wps:spPr>
                                <a:xfrm>
                                  <a:off x="2260815" y="882471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1768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Plus 30"/>
                              <wps:cNvSpPr/>
                              <wps:spPr>
                                <a:xfrm>
                                  <a:off x="2184615" y="968196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1768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Minus 31"/>
                              <wps:cNvSpPr/>
                              <wps:spPr>
                                <a:xfrm>
                                  <a:off x="2105190" y="814611"/>
                                  <a:ext cx="108000" cy="36000"/>
                                </a:xfrm>
                                <a:prstGeom prst="mathMinus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Minus 32"/>
                              <wps:cNvSpPr/>
                              <wps:spPr>
                                <a:xfrm>
                                  <a:off x="2105190" y="890811"/>
                                  <a:ext cx="108000" cy="36000"/>
                                </a:xfrm>
                                <a:prstGeom prst="mathMinus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Minus 33"/>
                              <wps:cNvSpPr/>
                              <wps:spPr>
                                <a:xfrm>
                                  <a:off x="2095665" y="967011"/>
                                  <a:ext cx="108000" cy="36000"/>
                                </a:xfrm>
                                <a:prstGeom prst="mathMinus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AB7AA4" id="Group 7" o:spid="_x0000_s1038" style="position:absolute;left:0;text-align:left;margin-left:-23.55pt;margin-top:16.5pt;width:229.95pt;height:116.7pt;z-index:252101632;mso-width-relative:margin;mso-height-relative:margin" coordorigin="4787,1800" coordsize="29207,14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">
                      <v:group id="Group 8" o:spid="_x0000_s1039" style="position:absolute;left:4787;top:1800;width:29207;height:14823" coordorigin="-5013" coordsize="29207,14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group id="Group 9" o:spid="_x0000_s1040" style="position:absolute;left:-5013;width:29206;height:14827" coordorigin="-5013" coordsize="29207,14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<v:group id="Group 10" o:spid="_x0000_s1041" style="position:absolute;left:10769;top:1524;width:13424;height:12280" coordorigin="10769,1524" coordsize="13423,122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Flowchart: Connector 11" o:spid="_x0000_s1042" type="#_x0000_t120" style="position:absolute;left:10769;top:5715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8oTsMA&#10;AADbAAAADwAAAGRycy9kb3ducmV2LnhtbERPTWsCMRC9C/0PYQreNBstUlajWKFQSw/VKngcNuNm&#10;6WaybqJu++ubguBtHu9zZovO1eJCbag8a1DDDARx4U3FpYbd1+vgGUSIyAZrz6ThhwIs5g+9GebG&#10;X3lDl20sRQrhkKMGG2OTSxkKSw7D0DfEiTv61mFMsC2lafGawl0tR1k2kQ4rTg0WG1pZKr63Z6fh&#10;eBo1L4dfZT/keLl/el+rMn4qrfuP3XIKIlIX7+Kb+82k+Qr+f0kH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8oTsMAAADbAAAADwAAAAAAAAAAAAAAAACYAgAAZHJzL2Rv&#10;d25yZXYueG1sUEsFBgAAAAAEAAQA9QAAAIgDAAAAAA==&#10;" fillcolor="#e7e6e6" strokecolor="windowText" strokeweight="1.5pt">
                              <v:stroke joinstyle="miter"/>
                            </v:shape>
                            <v:line id="Straight Connector 12" o:spid="_x0000_s1043" style="position:absolute;flip:x;visibility:visible;mso-wrap-style:square" from="13696,1524" to="17430,5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VCTMEAAADbAAAADwAAAGRycy9kb3ducmV2LnhtbERPTWsCMRC9F/wPYQRvNasHkdUoRVD2&#10;ULCueuht2Ex3Q5PJskndbX99Iwje5vE+Z70dnBU36oLxrGA2zUAQV14brhVczvvXJYgQkTVaz6Tg&#10;lwJsN6OXNeba93yiWxlrkUI45KigibHNpQxVQw7D1LfEifvyncOYYFdL3WGfwp2V8yxbSIeGU0OD&#10;Le0aqr7LH6egLD57czG6iItj/fH3Hqw+2KtSk/HwtgIRaYhP8cNd6DR/Dvdf0gFy8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9UJMwQAAANsAAAAPAAAAAAAAAAAAAAAA&#10;AKECAABkcnMvZG93bnJldi54bWxQSwUGAAAAAAQABAD5AAAAjwMAAAAA&#10;" strokecolor="windowText" strokeweight="1.5pt">
                              <v:stroke joinstyle="miter"/>
                            </v:line>
                            <v:shapetype id="_x0000_t116" coordsize="21600,21600" o:spt="116" path="m3475,qx,10800,3475,21600l18125,21600qx21600,10800,18125,xe">
                              <v:stroke joinstyle="miter"/>
                              <v:path gradientshapeok="t" o:connecttype="rect" textboxrect="1018,3163,20582,18437"/>
                            </v:shapetype>
                            <v:shape id="Flowchart: Terminator 13" o:spid="_x0000_s1044" type="#_x0000_t116" style="position:absolute;left:18478;top:13347;width:571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A0rMIA&#10;AADbAAAADwAAAGRycy9kb3ducmV2LnhtbERPTWvCQBC9F/oflin0VjcaDBJdRRShFDyYSKG3ITsm&#10;wexszG6T+O9dodDbPN7nrDajaURPnastK5hOIhDEhdU1lwrO+eFjAcJ5ZI2NZVJwJweb9evLClNt&#10;Bz5Rn/lShBB2KSqovG9TKV1RkUE3sS1x4C62M+gD7EqpOxxCuGnkLIoSabDm0FBhS7uKimv2axQc&#10;d5dvs2f7lRzy2z65ynkUT3+Uen8bt0sQnkb/L/5zf+owP4bnL+EA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oDSswgAAANsAAAAPAAAAAAAAAAAAAAAAAJgCAABkcnMvZG93&#10;bnJldi54bWxQSwUGAAAAAAQABAD1AAAAhwMAAAAA&#10;" fillcolor="#7f7f7f" strokecolor="windowText" strokeweight="1pt"/>
                            <v:line id="Straight Connector 14" o:spid="_x0000_s1045" style="position:absolute;visibility:visible;mso-wrap-style:square" from="17420,1631" to="17420,7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bXcIAAADbAAAADwAAAGRycy9kb3ducmV2LnhtbERPS4vCMBC+C/sfwix4EU19IFKNsoiC&#10;SA/W3YPHoZltS5tJbaLWf79ZELzNx/ec1aYztbhT60rLCsajCARxZnXJuYKf7/1wAcJ5ZI21ZVLw&#10;JAeb9UdvhbG2D07pfva5CCHsYlRQeN/EUrqsIINuZBviwP3a1qAPsM2lbvERwk0tJ1E0lwZLDg0F&#10;NrQtKKvON6Mgnerock1OyeVaLbJBctqlx22lVP+z+1qC8NT5t/jlPugwfwb/v4QD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BbXcIAAADbAAAADwAAAAAAAAAAAAAA&#10;AAChAgAAZHJzL2Rvd25yZXYueG1sUEsFBgAAAAAEAAQA+QAAAJADAAAAAA==&#10;" strokecolor="windowText" strokeweight="1.5pt">
                              <v:stroke dashstyle="3 1" joinstyle="miter"/>
                            </v:line>
                            <v:shape id="Flowchart: Connector 15" o:spid="_x0000_s1046" type="#_x0000_t120" style="position:absolute;left:15693;top:7406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vJFsMA&#10;AADbAAAADwAAAGRycy9kb3ducmV2LnhtbESP0WoCMRBF3wv+QxjBt5pVUGRrlFIQFaFQ7QdMN+Pu&#10;uptJTKKu/XpTEPo2w71zz535sjOtuJIPtWUFo2EGgriwuuZSwfdh9ToDESKyxtYyKbhTgOWi9zLH&#10;XNsbf9F1H0uRQjjkqKCK0eVShqIig2FoHXHSjtYbjGn1pdQebynctHKcZVNpsOZEqNDRR0VFs7+Y&#10;BBk5PnzucIyFO/sfWp+abfOr1KDfvb+BiNTFf/PzeqNT/Qn8/ZIG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vJFsMAAADbAAAADwAAAAAAAAAAAAAAAACYAgAAZHJzL2Rv&#10;d25yZXYueG1sUEsFBgAAAAAEAAQA9QAAAIgDAAAAAA==&#10;" fillcolor="window" strokecolor="windowText" strokeweight="1.5pt">
                              <v:stroke dashstyle="3 1" joinstyle="miter"/>
                            </v:shape>
                          </v:group>
                          <v:roundrect id="Rounded Rectangle 16" o:spid="_x0000_s1047" style="position:absolute;left:1716;top:9116;width:9430;height:953;rotation:-1422088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H7dMIA&#10;AADbAAAADwAAAGRycy9kb3ducmV2LnhtbERP22rCQBB9L/gPywh9qxvFikRXEUtBW6h4+YAxO2aj&#10;2dmQ3cT4991Cwbc5nOvMl50tRUu1LxwrGA4SEMSZ0wXnCk7Hz7cpCB+QNZaOScGDPCwXvZc5ptrd&#10;eU/tIeQihrBPUYEJoUql9Jkhi37gKuLIXVxtMURY51LXeI/htpSjJJlIiwXHBoMVrQ1lt0NjFTTf&#10;1/Zr9/FjztOGjtvRcDt+4LtSr/1uNQMRqAtP8b97o+P8Cfz9Eg+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ft0wgAAANsAAAAPAAAAAAAAAAAAAAAAAJgCAABkcnMvZG93&#10;bnJldi54bWxQSwUGAAAAAAQABAD1AAAAhwMAAAAA&#10;" fillcolor="window" strokecolor="windowText" strokeweight="1.5pt">
                            <v:stroke joinstyle="miter"/>
                          </v:roundrect>
                          <v:shape id="Text Box 144" o:spid="_x0000_s1048" type="#_x0000_t202" style="position:absolute;left:4444;width:9938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        <v:textbox>
                              <w:txbxContent>
                                <w:p w:rsidR="00732095" w:rsidRDefault="00732095" w:rsidP="00732095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 w:hAnsi="Sakkal Majalla" w:cs="Sakkal Majall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خيط من الحرير</w:t>
                                  </w:r>
                                </w:p>
                              </w:txbxContent>
                            </v:textbox>
                          </v:shape>
                          <v:roundrect id="Rounded Rectangle 18" o:spid="_x0000_s1049" style="position:absolute;left:16954;top:1066;width:4680;height:45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5wlcEA&#10;AADbAAAADwAAAGRycy9kb3ducmV2LnhtbESPQW/CMAyF75P4D5GRuI0UDoA6AmLTkNixhR9gNabt&#10;1jglCbT79/NhEjdb7/m9z9v96Dr1oBBbzwYW8wwUceVty7WBy/n4ugEVE7LFzjMZ+KUI+93kZYu5&#10;9QMX9ChTrSSEY44GmpT6XOtYNeQwzn1PLNrVB4dJ1lBrG3CQcNfpZZattMOWpaHBnj4aqn7KuzNw&#10;LVZ0+2y/7OH7fVjXZfShOHpjZtPx8AYq0Zie5v/rkxV8gZVfZAC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OcJXBAAAA2wAAAA8AAAAAAAAAAAAAAAAAmAIAAGRycy9kb3du&#10;cmV2LnhtbFBLBQYAAAAABAAEAPUAAACGAwAAAAA=&#10;" fillcolor="window" strokecolor="windowText" strokeweight="1.5pt">
                            <v:stroke joinstyle="miter"/>
                          </v:roundrect>
                          <v:roundrect id="Rounded Rectangle 19" o:spid="_x0000_s1050" style="position:absolute;left:15286;top:6998;width:12240;height:457;rotation: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OV5sEA&#10;AADbAAAADwAAAGRycy9kb3ducmV2LnhtbERPS4vCMBC+C/6HMII3TfXgajVKFRRh2YMPxOPYjG2x&#10;mZQmat1fv1kQvM3H95zZojGleFDtCssKBv0IBHFqdcGZguNh3RuDcB5ZY2mZFLzIwWLebs0w1vbJ&#10;O3rsfSZCCLsYFeTeV7GULs3JoOvbijhwV1sb9AHWmdQ1PkO4KeUwikbSYMGhIceKVjmlt/3dKPg9&#10;6h90O/rGUbI8bc7nr2KTXJTqdppkCsJT4z/it3urw/wJ/P8SDp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DlebBAAAA2wAAAA8AAAAAAAAAAAAAAAAAmAIAAGRycy9kb3du&#10;cmV2LnhtbFBLBQYAAAAABAAEAPUAAACGAwAAAAA=&#10;" fillcolor="window" strokecolor="windowText" strokeweight="1.5pt">
                            <v:stroke joinstyle="miter"/>
                          </v:roundrect>
                          <v:shape id="Text Box 147" o:spid="_x0000_s1051" type="#_x0000_t202" style="position:absolute;left:2173;top:3216;width:723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          <v:textbox>
                              <w:txbxContent>
                                <w:p w:rsidR="00732095" w:rsidRDefault="00732095" w:rsidP="00732095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 w:hAnsi="Sakkal Majalla" w:cs="Sakkal Majall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الكرية (</w:t>
                                  </w:r>
                                  <w:r>
                                    <w:rPr>
                                      <w:rFonts w:ascii="Sakkal Majalla" w:eastAsia="Calibri" w:hAnsi="Sakkal Majalla" w:cs="Arial"/>
                                      <w:b/>
                                      <w:bCs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Sakkal Majall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Text Box 148" o:spid="_x0000_s1052" type="#_x0000_t202" style="position:absolute;left:-5013;top:11779;width:13557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          <v:textbox>
                              <w:txbxContent>
                                <w:p w:rsidR="00732095" w:rsidRDefault="00732095" w:rsidP="00732095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 w:hAnsi="Sakkal Majalla" w:cs="Sakkal Majall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القضيب الزجاجي (</w:t>
                                  </w:r>
                                  <w:r>
                                    <w:rPr>
                                      <w:rFonts w:ascii="Sakkal Majalla" w:eastAsia="Calibri" w:hAnsi="Sakkal Majalla" w:cs="Arial"/>
                                      <w:b/>
                                      <w:bCs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Sakkal Majall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2" o:spid="_x0000_s1053" type="#_x0000_t32" style="position:absolute;left:13557;top:2286;width:2444;height:1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oeVMMAAADbAAAADwAAAGRycy9kb3ducmV2LnhtbESPQWvCQBSE70L/w/IK3nRjQG1TVyml&#10;ovRWFbw+sq9JMPs22d1m03/fFQo9DjPzDbPZjaYVAznfWFawmGcgiEurG64UXM772RMIH5A1tpZJ&#10;wQ952G0fJhsstI38ScMpVCJB2BeooA6hK6T0ZU0G/dx2xMn7ss5gSNJVUjuMCW5amWfZShpsOC3U&#10;2NFbTeXt9G0UXPHd9X18HtbHw2Wpr+vYx4+o1PRxfH0BEWgM/+G/9lEryHO4f0k/QG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6HlTDAAAA2wAAAA8AAAAAAAAAAAAA&#10;AAAAoQIAAGRycy9kb3ducmV2LnhtbFBLBQYAAAAABAAEAPkAAACRAwAAAAA=&#10;" strokecolor="windowText" strokeweight="1.5pt">
                            <v:stroke endarrow="block" joinstyle="miter"/>
                          </v:shape>
                          <v:shape id="Straight Arrow Connector 23" o:spid="_x0000_s1054" type="#_x0000_t32" style="position:absolute;left:8544;top:4740;width:2444;height:1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a7z8MAAADbAAAADwAAAGRycy9kb3ducmV2LnhtbESPQWsCMRSE7wX/Q3gFbzVbpbXdGkVE&#10;UXrTCl4fm9fdpZuX3SRu1n/fFAoeh5n5hlmsBtOInpyvLSt4nmQgiAuray4VnL92T28gfEDW2Fgm&#10;BTfysFqOHhaYaxv5SP0plCJB2OeooAqhzaX0RUUG/cS2xMn7ts5gSNKVUjuMCW4aOc2yV2mw5rRQ&#10;YUubioqf09UouODWdV187+eH/flFX+axi59RqfHjsP4AEWgI9/B/+6AVTGfw9yX9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2u8/DAAAA2wAAAA8AAAAAAAAAAAAA&#10;AAAAoQIAAGRycy9kb3ducmV2LnhtbFBLBQYAAAAABAAEAPkAAACRAwAAAAA=&#10;" strokecolor="windowText" strokeweight="1.5pt">
                            <v:stroke endarrow="block" joinstyle="miter"/>
                          </v:shape>
                          <v:shape id="Text Box 148" o:spid="_x0000_s1055" type="#_x0000_t202" style="position:absolute;left:7090;top:10868;width:89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          <v:textbox>
                              <w:txbxContent>
                                <w:p w:rsidR="00732095" w:rsidRDefault="00732095" w:rsidP="00732095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تنجذب الكرية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350" o:spid="_x0000_s1056" type="#_x0000_t202" style="position:absolute;left:-1727;top:8378;width:13556;height:2981;rotation:-141451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u18sUA&#10;AADbAAAADwAAAGRycy9kb3ducmV2LnhtbESPzWsCMRTE7wX/h/CEXopm9SBlNYpa/KD04hden5vn&#10;7uLmZZukuvvfN4WCx2FmfsNMZo2pxJ2cLy0rGPQTEMSZ1SXnCo6HVe8dhA/IGivLpKAlD7Np52WC&#10;qbYP3tF9H3IRIexTVFCEUKdS+qwgg75va+LoXa0zGKJ0udQOHxFuKjlMkpE0WHJcKLCmZUHZbf9j&#10;FHy0g+tlEb6+b6fL25nX7eZz4c5KvXab+RhEoCY8w//trVYwHMHfl/gD5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O7XyxQAAANsAAAAPAAAAAAAAAAAAAAAAAJgCAABkcnMv&#10;ZG93bnJldi54bWxQSwUGAAAAAAQABAD1AAAAigMAAAAA&#10;" filled="f" stroked="f" strokeweight=".5pt">
                          <v:textbox>
                            <w:txbxContent>
                              <w:p w:rsidR="00732095" w:rsidRDefault="00732095" w:rsidP="0073209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Sakkal Majalla" w:eastAsia="Calibri" w:hAnsi="Sakkal Majalla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+ + + + + +</w:t>
                                </w:r>
                              </w:p>
                            </w:txbxContent>
                          </v:textbox>
                        </v:shape>
                      </v:group>
                      <v:shape id="Arc 27" o:spid="_x0000_s1057" style="position:absolute;left:20336;top:7306;width:7239;height:5559;rotation:10317151fd;visibility:visible;mso-wrap-style:square;v-text-anchor:middle" coordsize="723900,555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B5A8IA&#10;AADbAAAADwAAAGRycy9kb3ducmV2LnhtbESPQWsCMRSE74L/IbxCb5pUaK2rUUQplPbUteD1sXlu&#10;Vjcva5Lq+u+bQsHjMDPfMItV71pxoRAbzxqexgoEceVNw7WG793b6BVETMgGW8+k4UYRVsvhYIGF&#10;8Vf+okuZapEhHAvUYFPqCiljZclhHPuOOHsHHxymLEMtTcBrhrtWTpR6kQ4bzgsWO9pYqk7lj8uU&#10;6nNtz/Zj2z9PlY/7cJsdVan140O/noNI1Kd7+L/9bjRMpvD3Jf8A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8HkDwgAAANsAAAAPAAAAAAAAAAAAAAAAAJgCAABkcnMvZG93&#10;bnJldi54bWxQSwUGAAAAAAQABAD1AAAAhwMAAAAA&#10;" path="m361950,nsc561849,,723900,124455,723900,277978r-361950,l361950,xem361950,nfc561849,,723900,124455,723900,277978e" filled="f" strokecolor="windowText" strokeweight="1.5pt">
                        <v:stroke endarrow="block" joinstyle="miter"/>
                        <v:path arrowok="t" o:connecttype="custom" o:connectlocs="361950,0;723900,277978" o:connectangles="0,0"/>
                      </v:shape>
                      <v:shape id="Plus 28" o:spid="_x0000_s1058" style="position:absolute;left:22512;top:7776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27AMIA&#10;AADbAAAADwAAAGRycy9kb3ducmV2LnhtbERPu27CMBTdK/UfrFuJrThFiKKAQaiI15ABqCrGS3yJ&#10;I+LrEJsQ/r4eKnU8Ou/pvLOVaKnxpWMFH/0EBHHudMmFgu/j6n0MwgdkjZVjUvAkD/PZ68sUU+0e&#10;vKf2EAoRQ9inqMCEUKdS+tyQRd93NXHkLq6xGCJsCqkbfMRwW8lBkoykxZJjg8Gavgzl18PdKhia&#10;bd5l5x97HC1P689dlt02baZU761bTEAE6sK/+M+91QoGcWz8En+An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PbsAwgAAANsAAAAPAAAAAAAAAAAAAAAAAJgCAABkcnMvZG93&#10;bnJldi54bWxQSwUGAAAAAAQABAD1AAAAhwMAAAAA&#10;" path="m14315,53045r38730,l53045,14315r1910,l54955,53045r38730,l93685,54955r-38730,l54955,93685r-1910,l53045,54955r-38730,l14315,53045xe" fillcolor="windowText" strokecolor="windowText" strokeweight="1pt">
                        <v:stroke joinstyle="miter"/>
                        <v:path arrowok="t" o:connecttype="custom" o:connectlocs="14315,53045;53045,53045;53045,14315;54955,14315;54955,53045;93685,53045;93685,54955;54955,54955;54955,93685;53045,93685;53045,54955;14315,54955;14315,53045" o:connectangles="0,0,0,0,0,0,0,0,0,0,0,0,0"/>
                      </v:shape>
                      <v:shape id="Plus 29" o:spid="_x0000_s1059" style="position:absolute;left:22608;top:8824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em8YA&#10;AADbAAAADwAAAGRycy9kb3ducmV2LnhtbESPT2vCQBTE74LfYXkFb3VTEdumrlIq/ukhB7WUHl+z&#10;r9lg9m3MrjF+e1coeBxm5jfMdN7ZSrTU+NKxgqdhAoI4d7rkQsHXfvn4AsIHZI2VY1JwIQ/zWb83&#10;xVS7M2+p3YVCRAj7FBWYEOpUSp8bsuiHriaO3p9rLIYom0LqBs8Rbis5SpKJtFhyXDBY04eh/LA7&#10;WQVjs8m77Pfb7ieLn9XzZ5Yd122m1OChe38DEagL9/B/e6MVjF7h9iX+AD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em8YAAADbAAAADwAAAAAAAAAAAAAAAACYAgAAZHJz&#10;L2Rvd25yZXYueG1sUEsFBgAAAAAEAAQA9QAAAIsDAAAAAA==&#10;" path="m14315,53045r38730,l53045,14315r1910,l54955,53045r38730,l93685,54955r-38730,l54955,93685r-1910,l53045,54955r-38730,l14315,53045xe" fillcolor="windowText" strokecolor="windowText" strokeweight="1pt">
                        <v:stroke joinstyle="miter"/>
                        <v:path arrowok="t" o:connecttype="custom" o:connectlocs="14315,53045;53045,53045;53045,14315;54955,14315;54955,53045;93685,53045;93685,54955;54955,54955;54955,93685;53045,93685;53045,54955;14315,54955;14315,53045" o:connectangles="0,0,0,0,0,0,0,0,0,0,0,0,0"/>
                      </v:shape>
                      <v:shape id="Plus 30" o:spid="_x0000_s1060" style="position:absolute;left:21846;top:9681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Ih28IA&#10;AADbAAAADwAAAGRycy9kb3ducmV2LnhtbERPPW/CMBDdkfgP1iF1Kw4U0SpgEAJR6JChUFWMR3zE&#10;EfE5xG5I/309VGJ8et/zZWcr0VLjS8cKRsMEBHHudMmFgq/j9vkNhA/IGivHpOCXPCwX/d4cU+3u&#10;/EntIRQihrBPUYEJoU6l9Lkhi37oauLIXVxjMUTYFFI3eI/htpLjJJlKiyXHBoM1rQ3l18OPVTAx&#10;+7zLzt/2ON2c3l8/suy2azOlngbdagYiUBce4n/3Xit4ievjl/g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kiHbwgAAANsAAAAPAAAAAAAAAAAAAAAAAJgCAABkcnMvZG93&#10;bnJldi54bWxQSwUGAAAAAAQABAD1AAAAhwMAAAAA&#10;" path="m14315,53045r38730,l53045,14315r1910,l54955,53045r38730,l93685,54955r-38730,l54955,93685r-1910,l53045,54955r-38730,l14315,53045xe" fillcolor="windowText" strokecolor="windowText" strokeweight="1pt">
                        <v:stroke joinstyle="miter"/>
                        <v:path arrowok="t" o:connecttype="custom" o:connectlocs="14315,53045;53045,53045;53045,14315;54955,14315;54955,53045;93685,53045;93685,54955;54955,54955;54955,93685;53045,93685;53045,54955;14315,54955;14315,53045" o:connectangles="0,0,0,0,0,0,0,0,0,0,0,0,0"/>
                      </v:shape>
                      <v:shape id="Minus 31" o:spid="_x0000_s1061" style="position:absolute;left:21051;top:8146;width:1080;height:360;visibility:visible;mso-wrap-style:square;v-text-anchor:middle" coordsize="108000,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xKEMMA&#10;AADbAAAADwAAAGRycy9kb3ducmV2LnhtbESP24oCMRBE3xf8h9DCvmnGFS+MRnEFQRAULx/QTHou&#10;OunMTqKOfr0RhH0squoUNZ03phQ3ql1hWUGvG4EgTqwuOFNwOq46YxDOI2ssLZOCBzmYz1pfU4y1&#10;vfOebgefiQBhF6OC3PsqltIlORl0XVsRBy+1tUEfZJ1JXeM9wE0pf6JoKA0WHBZyrGiZU3I5XI0C&#10;/lsNtpv0eV6OhtFv/0q73YlSpb7bzWICwlPj/8Of9lor6Pfg/SX8AD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xKEMMAAADbAAAADwAAAAAAAAAAAAAAAACYAgAAZHJzL2Rv&#10;d25yZXYueG1sUEsFBgAAAAAEAAQA9QAAAIgDAAAAAA==&#10;" path="m14315,13766r79370,l93685,22234r-79370,l14315,13766xe" fillcolor="windowText" strokecolor="windowText" strokeweight="1pt">
                        <v:stroke joinstyle="miter"/>
                        <v:path arrowok="t" o:connecttype="custom" o:connectlocs="14315,13766;93685,13766;93685,22234;14315,22234;14315,13766" o:connectangles="0,0,0,0,0"/>
                      </v:shape>
                      <v:shape id="Minus 32" o:spid="_x0000_s1062" style="position:absolute;left:21051;top:8908;width:1080;height:360;visibility:visible;mso-wrap-style:square;v-text-anchor:middle" coordsize="108000,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7UZ8UA&#10;AADbAAAADwAAAGRycy9kb3ducmV2LnhtbESP3WrCQBSE74W+w3IKvaubKsaSuooNCAWhwdQHOGRP&#10;ftrs2ZjdaOrTu4WCl8PMfMOsNqNpxZl611hW8DKNQBAXVjdcKTh+7Z5fQTiPrLG1TAp+ycFm/TBZ&#10;YaLthQ90zn0lAoRdggpq77tESlfUZNBNbUccvNL2Bn2QfSV1j5cAN62cRVEsDTYcFmrsKK2p+MkH&#10;o4BPu8Xnvrx+p8s4ep8PlGVHKpV6ehy3byA8jf4e/m9/aAXzGfx9CT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TtRnxQAAANsAAAAPAAAAAAAAAAAAAAAAAJgCAABkcnMv&#10;ZG93bnJldi54bWxQSwUGAAAAAAQABAD1AAAAigMAAAAA&#10;" path="m14315,13766r79370,l93685,22234r-79370,l14315,13766xe" fillcolor="windowText" strokecolor="windowText" strokeweight="1pt">
                        <v:stroke joinstyle="miter"/>
                        <v:path arrowok="t" o:connecttype="custom" o:connectlocs="14315,13766;93685,13766;93685,22234;14315,22234;14315,13766" o:connectangles="0,0,0,0,0"/>
                      </v:shape>
                      <v:shape id="Minus 33" o:spid="_x0000_s1063" style="position:absolute;left:20956;top:9670;width:1080;height:360;visibility:visible;mso-wrap-style:square;v-text-anchor:middle" coordsize="108000,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Jx/MUA&#10;AADbAAAADwAAAGRycy9kb3ducmV2LnhtbESP3WrCQBSE7wu+w3KE3tWNDbUSXcUGAoVCResDHLIn&#10;P5o9m2Y3MfXp3UKhl8PMfMOst6NpxECdqy0rmM8iEMS51TWXCk5f2dMShPPIGhvLpOCHHGw3k4c1&#10;Jtpe+UDD0ZciQNglqKDyvk2kdHlFBt3MtsTBK2xn0AfZlVJ3eA1w08jnKFpIgzWHhQpbSivKL8fe&#10;KODv7OXzo7id09dF9Bb3tN+fqFDqcTruViA8jf4//Nd+1wriGH6/hB8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AnH8xQAAANsAAAAPAAAAAAAAAAAAAAAAAJgCAABkcnMv&#10;ZG93bnJldi54bWxQSwUGAAAAAAQABAD1AAAAigMAAAAA&#10;" path="m14315,13766r79370,l93685,22234r-79370,l14315,13766xe" fillcolor="windowText" strokecolor="windowText" strokeweight="1pt">
                        <v:stroke joinstyle="miter"/>
                        <v:path arrowok="t" o:connecttype="custom" o:connectlocs="14315,13766;93685,13766;93685,22234;14315,22234;14315,13766" o:connectangles="0,0,0,0,0"/>
                      </v:shape>
                    </v:group>
                  </w:pict>
                </mc:Fallback>
              </mc:AlternateContent>
            </w:r>
            <w:r w:rsidR="00AB0D49" w:rsidRPr="001B233B">
              <w:rPr>
                <w:rFonts w:ascii="Calibri" w:eastAsia="Calibri" w:hAnsi="Calibri" w:cs="Calibri" w:hint="cs"/>
                <w:sz w:val="30"/>
                <w:szCs w:val="30"/>
                <w:u w:val="single"/>
                <w:rtl/>
                <w:lang w:bidi="ar-DZ"/>
              </w:rPr>
              <w:t>أو الشرح يكون بالرسم (الشكل المقابل).</w:t>
            </w:r>
          </w:p>
          <w:p w:rsidR="001B233B" w:rsidRPr="001B233B" w:rsidRDefault="00D85D3B" w:rsidP="001B233B">
            <w:pPr>
              <w:pStyle w:val="ListParagraph"/>
              <w:numPr>
                <w:ilvl w:val="0"/>
                <w:numId w:val="24"/>
              </w:numPr>
              <w:bidi/>
              <w:spacing w:before="100" w:beforeAutospacing="1" w:afterAutospacing="1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طريقة التكهرب</w:t>
            </w:r>
          </w:p>
          <w:p w:rsidR="001B233B" w:rsidRDefault="00732095" w:rsidP="001B233B">
            <w:pPr>
              <w:pStyle w:val="ListParagraph"/>
              <w:bidi/>
              <w:spacing w:before="100" w:beforeAutospacing="1" w:afterAutospacing="1"/>
              <w:ind w:left="502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1B233B">
              <w:rPr>
                <w:rFonts w:cstheme="minorHAnsi" w:hint="cs"/>
                <w:sz w:val="28"/>
                <w:szCs w:val="28"/>
                <w:u w:val="single"/>
                <w:rtl/>
                <w:lang w:bidi="ar-DZ"/>
              </w:rPr>
              <w:t xml:space="preserve">طريقة تكهرب القضيب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u w:val="single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u w:val="single"/>
                  <w:lang w:bidi="ar-DZ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u w:val="single"/>
                  <w:rtl/>
                  <w:lang w:bidi="ar-DZ"/>
                </w:rPr>
                <m:t>)</m:t>
              </m:r>
            </m:oMath>
            <w:r w:rsidRPr="001B233B">
              <w:rPr>
                <w:rFonts w:cstheme="minorHAnsi" w:hint="cs"/>
                <w:sz w:val="28"/>
                <w:szCs w:val="28"/>
                <w:u w:val="single"/>
                <w:rtl/>
                <w:lang w:bidi="ar-DZ"/>
              </w:rPr>
              <w:t>:</w:t>
            </w:r>
            <w:r w:rsidRPr="001B233B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التكهرب بالدّلك.</w:t>
            </w:r>
          </w:p>
          <w:p w:rsidR="00732095" w:rsidRDefault="00732095" w:rsidP="001B233B">
            <w:pPr>
              <w:pStyle w:val="ListParagraph"/>
              <w:bidi/>
              <w:spacing w:before="100" w:beforeAutospacing="1" w:afterAutospacing="1"/>
              <w:ind w:left="502"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 w:rsidRPr="001B233B">
              <w:rPr>
                <w:rFonts w:cstheme="minorHAnsi" w:hint="cs"/>
                <w:sz w:val="28"/>
                <w:szCs w:val="28"/>
                <w:u w:val="single"/>
                <w:rtl/>
                <w:lang w:bidi="ar-DZ"/>
              </w:rPr>
              <w:t xml:space="preserve">طريقة تكهرب الكرية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u w:val="single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u w:val="single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u w:val="single"/>
                  <w:rtl/>
                  <w:lang w:bidi="ar-DZ"/>
                </w:rPr>
                <m:t>)</m:t>
              </m:r>
            </m:oMath>
            <w:r w:rsidRPr="001B233B">
              <w:rPr>
                <w:rFonts w:cstheme="minorHAnsi" w:hint="cs"/>
                <w:sz w:val="28"/>
                <w:szCs w:val="28"/>
                <w:u w:val="single"/>
                <w:rtl/>
                <w:lang w:bidi="ar-DZ"/>
              </w:rPr>
              <w:t>:</w:t>
            </w:r>
            <w:r w:rsidRPr="001B233B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التكهرب بالتأثير.</w:t>
            </w:r>
          </w:p>
          <w:p w:rsidR="00CA29C3" w:rsidRDefault="00CA29C3" w:rsidP="00732095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CA29C3" w:rsidRDefault="00CA29C3" w:rsidP="00CA29C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CA29C3" w:rsidRPr="001B233B" w:rsidRDefault="001B233B" w:rsidP="00CA29C3">
            <w:pPr>
              <w:bidi/>
              <w:spacing w:before="100" w:beforeAutospacing="1" w:afterAutospacing="1"/>
              <w:contextualSpacing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الفوج الثاني:</w:t>
            </w:r>
          </w:p>
          <w:p w:rsidR="00732095" w:rsidRDefault="001B233B" w:rsidP="00CA29C3">
            <w:pPr>
              <w:bidi/>
              <w:spacing w:before="100" w:beforeAutospacing="1" w:afterAutospacing="1"/>
              <w:contextualSpacing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 w:rsidRPr="001B23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ج.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73209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عند لمس </w:t>
            </w:r>
            <w:r w:rsidR="00CA29C3">
              <w:rPr>
                <w:rFonts w:cstheme="minorHAnsi" w:hint="cs"/>
                <w:sz w:val="28"/>
                <w:szCs w:val="28"/>
                <w:rtl/>
                <w:lang w:bidi="ar-DZ"/>
              </w:rPr>
              <w:t>القضيب الزجاجي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 w:rsidR="00CA29C3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للقضيب المعدني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 w:rsidR="0073209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يح</w:t>
            </w:r>
            <w:r w:rsidR="00CA29C3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دث تنافر بين الكرية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 w:rsidR="00CA29C3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والقضيب </w:t>
            </w:r>
            <w:r w:rsidR="0073209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المعدني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 w:rsidR="00732095">
              <w:rPr>
                <w:rFonts w:cstheme="minorHAnsi" w:hint="cs"/>
                <w:sz w:val="28"/>
                <w:szCs w:val="28"/>
                <w:rtl/>
                <w:lang w:bidi="ar-DZ"/>
              </w:rPr>
              <w:t>.</w:t>
            </w:r>
          </w:p>
          <w:p w:rsidR="00732095" w:rsidRDefault="00732095" w:rsidP="001B233B">
            <w:pPr>
              <w:bidi/>
              <w:spacing w:before="100" w:beforeAutospacing="1" w:afterAutospacing="1"/>
              <w:contextualSpacing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 w:rsidRPr="00F70213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الشرح: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عند لمس القضيب الزجاجي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المشحون بشحنات موجبة، القضيب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في الطرف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 xml:space="preserve">) 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تنتقل بعض الشحنات السالبة (الإلكترونات) من الكرية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والطرف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إلى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lastRenderedPageBreak/>
              <w:t>القضيب الزجاجي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 w:rsidR="00D85D3B">
              <w:rPr>
                <w:rFonts w:cstheme="minorHAnsi"/>
                <w:sz w:val="28"/>
                <w:szCs w:val="28"/>
                <w:lang w:bidi="ar-DZ"/>
              </w:rPr>
              <w:t xml:space="preserve">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عبر القضيب المعدني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 xml:space="preserve">) 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لأنه ناقل، فتصبح الكرية 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والطرف</w:t>
            </w:r>
            <m:oMath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inorHAnsi" w:hint="cs"/>
                  <w:sz w:val="28"/>
                  <w:szCs w:val="28"/>
                  <w:rtl/>
                  <w:lang w:bidi="ar-DZ"/>
                </w:rPr>
                <m:t>)</m:t>
              </m:r>
            </m:oMath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يحملان نفس الشحنة الموجبة ، فيحدث بينهما تنافر.</w:t>
            </w:r>
          </w:p>
          <w:p w:rsidR="00732095" w:rsidRDefault="00D85D3B" w:rsidP="00732095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3680" behindDoc="0" locked="0" layoutInCell="1" allowOverlap="1" wp14:anchorId="4F05183A" wp14:editId="117F374C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156845</wp:posOffset>
                      </wp:positionV>
                      <wp:extent cx="3956685" cy="1292225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56685" cy="1292225"/>
                                <a:chOff x="179999" y="275651"/>
                                <a:chExt cx="3956870" cy="1292455"/>
                              </a:xfrm>
                            </wpg:grpSpPr>
                            <wpg:grpSp>
                              <wpg:cNvPr id="39" name="Group 39"/>
                              <wpg:cNvGrpSpPr/>
                              <wpg:grpSpPr>
                                <a:xfrm>
                                  <a:off x="179999" y="275651"/>
                                  <a:ext cx="3956870" cy="1292455"/>
                                  <a:chOff x="0" y="95660"/>
                                  <a:chExt cx="3957397" cy="1292584"/>
                                </a:xfrm>
                              </wpg:grpSpPr>
                              <wpg:grpSp>
                                <wpg:cNvPr id="41" name="Group 41"/>
                                <wpg:cNvGrpSpPr/>
                                <wpg:grpSpPr>
                                  <a:xfrm>
                                    <a:off x="0" y="95660"/>
                                    <a:ext cx="3957397" cy="1292584"/>
                                    <a:chOff x="0" y="95660"/>
                                    <a:chExt cx="3957397" cy="1292584"/>
                                  </a:xfrm>
                                </wpg:grpSpPr>
                                <wpg:grpSp>
                                  <wpg:cNvPr id="42" name="Group 42"/>
                                  <wpg:cNvGrpSpPr/>
                                  <wpg:grpSpPr>
                                    <a:xfrm>
                                      <a:off x="1733361" y="127481"/>
                                      <a:ext cx="1436738" cy="1260763"/>
                                      <a:chOff x="1733361" y="127481"/>
                                      <a:chExt cx="1436738" cy="1260763"/>
                                    </a:xfrm>
                                  </wpg:grpSpPr>
                                  <wps:wsp>
                                    <wps:cNvPr id="43" name="Flowchart: Connector 43"/>
                                    <wps:cNvSpPr/>
                                    <wps:spPr>
                                      <a:xfrm>
                                        <a:off x="2827199" y="542924"/>
                                        <a:ext cx="342900" cy="3429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E7E6E6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2638236" y="141379"/>
                                        <a:ext cx="239180" cy="45176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5" name="Flowchart: Terminator 45"/>
                                    <wps:cNvSpPr/>
                                    <wps:spPr>
                                      <a:xfrm>
                                        <a:off x="1733361" y="1342525"/>
                                        <a:ext cx="571500" cy="45719"/>
                                      </a:xfrm>
                                      <a:prstGeom prst="flowChartTerminator">
                                        <a:avLst/>
                                      </a:prstGeom>
                                      <a:solidFill>
                                        <a:srgbClr val="ED7D31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>
                                        <a:off x="2637213" y="127481"/>
                                        <a:ext cx="0" cy="54779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ash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0" name="Rounded Rectangle 50"/>
                                  <wps:cNvSpPr/>
                                  <wps:spPr>
                                    <a:xfrm>
                                      <a:off x="1523811" y="656228"/>
                                      <a:ext cx="942975" cy="952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" name="Text Box 181"/>
                                  <wps:cNvSpPr txBox="1"/>
                                  <wps:spPr>
                                    <a:xfrm>
                                      <a:off x="1406074" y="381499"/>
                                      <a:ext cx="336623" cy="3699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eastAsia="Calibri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" name="Rounded Rectangle 56"/>
                                  <wps:cNvSpPr/>
                                  <wps:spPr>
                                    <a:xfrm>
                                      <a:off x="2628710" y="95660"/>
                                      <a:ext cx="468000" cy="45719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7" name="Text Box 184"/>
                                  <wps:cNvSpPr txBox="1"/>
                                  <wps:spPr>
                                    <a:xfrm>
                                      <a:off x="3096710" y="579959"/>
                                      <a:ext cx="860687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الكرية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(</w:t>
                                        </w:r>
                                        <w:r>
                                          <w:rPr>
                                            <w:rFonts w:eastAsia="Calibri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Rounded Rectangle 60"/>
                                  <wps:cNvSpPr/>
                                  <wps:spPr>
                                    <a:xfrm rot="1922991">
                                      <a:off x="627424" y="413290"/>
                                      <a:ext cx="942975" cy="9525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00" name="Text Box 187"/>
                                  <wps:cNvSpPr txBox="1"/>
                                  <wps:spPr>
                                    <a:xfrm>
                                      <a:off x="2247522" y="393516"/>
                                      <a:ext cx="336623" cy="3699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eastAsia="Calibri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E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01" name="Text Box 188"/>
                                  <wps:cNvSpPr txBox="1"/>
                                  <wps:spPr>
                                    <a:xfrm>
                                      <a:off x="889278" y="130848"/>
                                      <a:ext cx="1671558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Pr="00CA29C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</w:rPr>
                                        </w:pPr>
                                        <w:r w:rsidRPr="00CA29C3"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اتجاه انتقال الإلكترونات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02" name="Text Box 189"/>
                                  <wps:cNvSpPr txBox="1"/>
                                  <wps:spPr>
                                    <a:xfrm>
                                      <a:off x="1205037" y="545915"/>
                                      <a:ext cx="1355798" cy="298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Sakkal Majalla" w:eastAsia="Calibri" w:hAnsi="Sakkal Majalla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 xml:space="preserve">+ + + + 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03" name="Text Box 190"/>
                                  <wps:cNvSpPr txBox="1"/>
                                  <wps:spPr>
                                    <a:xfrm>
                                      <a:off x="0" y="649695"/>
                                      <a:ext cx="1406074" cy="3238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  <w:jc w:val="center"/>
                                        </w:pPr>
                                        <w:r>
                                          <w:rPr>
                                            <w:rFonts w:ascii="Calibri" w:eastAsia="Calibri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قضيب زجاجي (</w:t>
                                        </w:r>
                                        <w:r>
                                          <w:rPr>
                                            <w:rFonts w:eastAsia="Calibri" w:cs="Arial"/>
                                            <w:sz w:val="28"/>
                                            <w:szCs w:val="28"/>
                                          </w:rPr>
                                          <w:t>C</w:t>
                                        </w:r>
                                        <w:r>
                                          <w:rPr>
                                            <w:rFonts w:ascii="Calibri" w:eastAsia="Calibri" w:hAnsi="Calibri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06" name="Text Box 191"/>
                                  <wps:cNvSpPr txBox="1"/>
                                  <wps:spPr>
                                    <a:xfrm>
                                      <a:off x="674012" y="1017678"/>
                                      <a:ext cx="1135549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حامل بلاستيكي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11" name="Text Box 184"/>
                                  <wps:cNvSpPr txBox="1"/>
                                  <wps:spPr>
                                    <a:xfrm>
                                      <a:off x="2628710" y="1037176"/>
                                      <a:ext cx="860687" cy="3048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70213" w:rsidRDefault="00F70213" w:rsidP="00F70213">
                                        <w:pPr>
                                          <w:pStyle w:val="NormalWeb"/>
                                          <w:bidi/>
                                          <w:spacing w:before="0" w:beforeAutospacing="0" w:after="0" w:afterAutospacing="0"/>
                                        </w:pPr>
                                        <w:r>
                                          <w:rPr>
                                            <w:rFonts w:ascii="Calibri" w:eastAsia="Calibri"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تنفر الكرية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212" name="Cube 3212"/>
                                <wps:cNvSpPr/>
                                <wps:spPr>
                                  <a:xfrm>
                                    <a:off x="2000250" y="771524"/>
                                    <a:ext cx="45719" cy="571001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rgbClr val="ED7D31">
                                      <a:lumMod val="60000"/>
                                      <a:lumOff val="4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Cube 64"/>
                                <wps:cNvSpPr/>
                                <wps:spPr>
                                  <a:xfrm>
                                    <a:off x="1847661" y="744855"/>
                                    <a:ext cx="362139" cy="45719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rgbClr val="ED7D31">
                                      <a:lumMod val="60000"/>
                                      <a:lumOff val="40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Straight Arrow Connector 66"/>
                                <wps:cNvCnPr/>
                                <wps:spPr>
                                  <a:xfrm rot="5400000">
                                    <a:off x="2000250" y="304795"/>
                                    <a:ext cx="0" cy="35143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6" name="Straight Arrow Connector 96"/>
                                <wps:cNvCnPr/>
                                <wps:spPr>
                                  <a:xfrm flipV="1">
                                    <a:off x="1809561" y="1111433"/>
                                    <a:ext cx="190689" cy="5864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7" name="Straight Arrow Connector 97"/>
                                <wps:cNvCnPr/>
                                <wps:spPr>
                                  <a:xfrm flipV="1">
                                    <a:off x="703037" y="491365"/>
                                    <a:ext cx="290152" cy="1583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98" name="Arc 98"/>
                              <wps:cNvSpPr/>
                              <wps:spPr>
                                <a:xfrm rot="2261963" flipV="1">
                                  <a:off x="3063239" y="558486"/>
                                  <a:ext cx="651510" cy="661302"/>
                                </a:xfrm>
                                <a:prstGeom prst="arc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Plus 99"/>
                              <wps:cNvSpPr/>
                              <wps:spPr>
                                <a:xfrm>
                                  <a:off x="3168297" y="776108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8096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Plus 100"/>
                              <wps:cNvSpPr/>
                              <wps:spPr>
                                <a:xfrm>
                                  <a:off x="3044472" y="785633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8096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Plus 101"/>
                              <wps:cNvSpPr/>
                              <wps:spPr>
                                <a:xfrm>
                                  <a:off x="3053997" y="899933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8096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Plus 102"/>
                              <wps:cNvSpPr/>
                              <wps:spPr>
                                <a:xfrm>
                                  <a:off x="3158772" y="899933"/>
                                  <a:ext cx="108000" cy="108000"/>
                                </a:xfrm>
                                <a:prstGeom prst="mathPlus">
                                  <a:avLst>
                                    <a:gd name="adj1" fmla="val 8096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05183A" id="Group 37" o:spid="_x0000_s1064" style="position:absolute;left:0;text-align:left;margin-left:-11.3pt;margin-top:12.35pt;width:311.55pt;height:101.75pt;z-index:252103680;mso-width-relative:margin;mso-height-relative:margin" coordorigin="1799,2756" coordsize="39568,12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">
                      <v:group id="Group 39" o:spid="_x0000_s1065" style="position:absolute;left:1799;top:2756;width:39569;height:12925" coordorigin=",956" coordsize="39573,12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<v:group id="Group 41" o:spid="_x0000_s1066" style="position:absolute;top:956;width:39573;height:12926" coordorigin=",956" coordsize="39573,129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<v:group id="Group 42" o:spid="_x0000_s1067" style="position:absolute;left:17333;top:1274;width:14367;height:12608" coordorigin="17333,1274" coordsize="14367,126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<v:shape id="Flowchart: Connector 43" o:spid="_x0000_s1068" type="#_x0000_t120" style="position:absolute;left:28271;top:5429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I8v8UA&#10;AADbAAAADwAAAGRycy9kb3ducmV2LnhtbESPQWsCMRSE7wX/Q3iCt5pdlSKrUVQoVOmhagseH5vn&#10;ZnHzsm6irv76plDwOMzMN8x03tpKXKnxpWMFaT8BQZw7XXKh4Hv//joG4QOyxsoxKbiTh/ms8zLF&#10;TLsbb+m6C4WIEPYZKjAh1JmUPjdk0fddTRy9o2sshiibQuoGbxFuKzlIkjdpseS4YLCmlaH8tLtY&#10;BcfzoF4eHqn5lMPFz2izTovwlSrV67aLCYhAbXiG/9sfWsFoCH9f4g+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jy/xQAAANsAAAAPAAAAAAAAAAAAAAAAAJgCAABkcnMv&#10;ZG93bnJldi54bWxQSwUGAAAAAAQABAD1AAAAigMAAAAA&#10;" fillcolor="#e7e6e6" strokecolor="windowText" strokeweight="1.5pt">
                              <v:stroke joinstyle="miter"/>
                            </v:shape>
                            <v:line id="Straight Connector 44" o:spid="_x0000_s1069" style="position:absolute;visibility:visible;mso-wrap-style:square" from="26382,1413" to="28774,5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zrJsIAAADbAAAADwAAAGRycy9kb3ducmV2LnhtbESPQWvCQBSE7wX/w/KE3uomEqSNriKK&#10;1FvbWDw/ss8kmH0bs0+N/75bKPQ4zMw3zGI1uFbdqA+NZwPpJAFFXHrbcGXg+7B7eQUVBNli65kM&#10;PCjAajl6WmBu/Z2/6FZIpSKEQ44GapEu1zqUNTkME98RR+/ke4cSZV9p2+M9wl2rp0ky0w4bjgs1&#10;drSpqTwXV2dgSNPZpSopzejj/e34KYdTIVtjnsfDeg5KaJD/8F97bw1kGfx+iT9AL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zrJsIAAADbAAAADwAAAAAAAAAAAAAA&#10;AAChAgAAZHJzL2Rvd25yZXYueG1sUEsFBgAAAAAEAAQA+QAAAJADAAAAAA==&#10;" strokecolor="windowText" strokeweight="1.5pt">
                              <v:stroke joinstyle="miter"/>
                            </v:line>
                            <v:shape id="Flowchart: Terminator 45" o:spid="_x0000_s1070" type="#_x0000_t116" style="position:absolute;left:17333;top:13425;width:571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oZZcQA&#10;AADbAAAADwAAAGRycy9kb3ducmV2LnhtbESPQYvCMBSE74L/ITxhL7KmyipajSKC7B68qOvC3h7N&#10;s602L7WJtv57Iwgeh5n5hpktGlOIG1Uut6yg34tAECdW55wq+N2vP8cgnEfWWFgmBXdysJi3WzOM&#10;ta15S7edT0WAsItRQeZ9GUvpkowMup4tiYN3tJVBH2SVSl1hHeCmkIMoGkmDOYeFDEtaZZScd1ej&#10;4HC51zg8/XX/95OrKTffh3GerJX66DTLKQhPjX+HX+0f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KGWXEAAAA2wAAAA8AAAAAAAAAAAAAAAAAmAIAAGRycy9k&#10;b3ducmV2LnhtbFBLBQYAAAAABAAEAPUAAACJAwAAAAA=&#10;" fillcolor="#f4b183" strokecolor="windowText" strokeweight="1pt"/>
                            <v:line id="Straight Connector 46" o:spid="_x0000_s1071" style="position:absolute;visibility:visible;mso-wrap-style:square" from="26372,1274" to="26372,6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PrMUAAADbAAAADwAAAGRycy9kb3ducmV2LnhtbESPT4vCMBTE78J+h/AEL6KpfxCpRlnE&#10;BZEerLsHj4/m2ZY2L7XJav32mwXB4zAzv2HW287U4k6tKy0rmIwjEMSZ1SXnCn6+v0ZLEM4ja6wt&#10;k4InOdhuPnprjLV9cEr3s89FgLCLUUHhfRNL6bKCDLqxbYiDd7WtQR9km0vd4iPATS2nUbSQBksO&#10;CwU2tCsoq86/RkE609HllpySy61aZsPktE+Pu0qpQb/7XIHw1Pl3+NU+aAXzBfx/CT9Ab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S1PrMUAAADbAAAADwAAAAAAAAAA&#10;AAAAAAChAgAAZHJzL2Rvd25yZXYueG1sUEsFBgAAAAAEAAQA+QAAAJMDAAAAAA==&#10;" strokecolor="windowText" strokeweight="1.5pt">
                              <v:stroke dashstyle="3 1" joinstyle="miter"/>
                            </v:line>
                          </v:group>
                          <v:roundrect id="Rounded Rectangle 50" o:spid="_x0000_s1072" style="position:absolute;left:15238;top:6562;width:9429;height:95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LFU78A&#10;AADbAAAADwAAAGRycy9kb3ducmV2LnhtbERP3WrCMBS+F3yHcATvNHWwbnRG6cYKetluD3Bojm23&#10;5qQmWVvf3lwIu/z4/vfH2fRiJOc7ywp22wQEcW11x42C769i8wrCB2SNvWVScCMPx8NyscdM24lL&#10;GqvQiBjCPkMFbQhDJqWvWzLot3YgjtzFOoMhQtdI7XCK4aaXT0mSSoMdx4YWB/poqf6t/oyCS5nS&#10;9bM76/znfXppKm9dWVil1qs5fwMRaA7/4of7pBU8x/XxS/wB8nA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EsVTvwAAANsAAAAPAAAAAAAAAAAAAAAAAJgCAABkcnMvZG93bnJl&#10;di54bWxQSwUGAAAAAAQABAD1AAAAhAMAAAAA&#10;" fillcolor="window" strokecolor="windowText" strokeweight="1.5pt">
                            <v:stroke joinstyle="miter"/>
                          </v:roundrect>
                          <v:shape id="Text Box 181" o:spid="_x0000_s1073" type="#_x0000_t202" style="position:absolute;left:14060;top:3814;width:3366;height:3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eastAsia="Calibri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  <v:roundrect id="Rounded Rectangle 56" o:spid="_x0000_s1074" style="position:absolute;left:26287;top:956;width:4680;height:4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f4vMIA&#10;AADbAAAADwAAAGRycy9kb3ducmV2LnhtbESP0WrCQBRE3wv+w3IF3+qmBVNJ3QQtCvYx0Q+4ZK9J&#10;2uzduLua+PfdQqGPw8ycYTbFZHpxJ+c7ywpelgkI4trqjhsF59PheQ3CB2SNvWVS8CAPRT572mCm&#10;7cgl3avQiAhhn6GCNoQhk9LXLRn0SzsQR+9incEQpWukdjhGuOnla5Kk0mDHcaHFgT5aqr+rm1Fw&#10;KVO67rtPvf3ajW9N5a0rD1apxXzavoMINIX/8F/7qBWsUvj9En+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t/i8wgAAANsAAAAPAAAAAAAAAAAAAAAAAJgCAABkcnMvZG93&#10;bnJldi54bWxQSwUGAAAAAAQABAD1AAAAhwMAAAAA&#10;" fillcolor="window" strokecolor="windowText" strokeweight="1.5pt">
                            <v:stroke joinstyle="miter"/>
                          </v:roundrect>
                          <v:shape id="_x0000_s1075" type="#_x0000_t202" style="position:absolute;left:30967;top:5799;width:860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الكرية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eastAsia="Calibri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roundrect id="Rounded Rectangle 60" o:spid="_x0000_s1076" style="position:absolute;left:6274;top:4132;width:9429;height:953;rotation:2100419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m9oMEA&#10;AADbAAAADwAAAGRycy9kb3ducmV2LnhtbERPTWvCQBC9F/oflil4q5sGlRhdpRQKXoQ2WuhxyI5J&#10;2uxsyI5J/Pfdg9Dj431v95Nr1UB9aDwbeJknoIhLbxuuDJxP788ZqCDIFlvPZOBGAfa7x4ct5taP&#10;/ElDIZWKIRxyNFCLdLnWoazJYZj7jjhyF987lAj7StsexxjuWp0myUo7bDg21NjRW03lb3F1BrIP&#10;KeX7Z5kW6WKg7Ou47k7j2pjZ0/S6ASU0yb/47j5YA6u4Pn6JP0D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5vaDBAAAA2wAAAA8AAAAAAAAAAAAAAAAAmAIAAGRycy9kb3du&#10;cmV2LnhtbFBLBQYAAAAABAAEAPUAAACGAwAAAAA=&#10;" fillcolor="window" strokecolor="windowText" strokeweight="1.5pt">
                            <v:stroke joinstyle="miter"/>
                          </v:roundrect>
                          <v:shape id="Text Box 187" o:spid="_x0000_s1077" type="#_x0000_t202" style="position:absolute;left:22475;top:3935;width:3366;height:3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6+/8YA&#10;AADd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y4CE/zfhCcjN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z6+/8YAAADdAAAADwAAAAAAAAAAAAAAAACYAgAAZHJz&#10;L2Rvd25yZXYueG1sUEsFBgAAAAAEAAQA9QAAAIsDAAAAAA==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eastAsia="Calibri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</w:p>
                              </w:txbxContent>
                            </v:textbox>
                          </v:shape>
                          <v:shape id="Text Box 188" o:spid="_x0000_s1078" type="#_x0000_t202" style="position:absolute;left:8892;top:1308;width:1671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bZMYA&#10;AADdAAAADwAAAGRycy9kb3ducmV2LnhtbESPT4vCMBTE74LfITzBm6ZWXKQaRQqyi+jBP5e9vW2e&#10;bbF56TZZrX56Iyx4HGbmN8x82ZpKXKlxpWUFo2EEgjizuuRcwem4HkxBOI+ssbJMCu7kYLnoduaY&#10;aHvjPV0PPhcBwi5BBYX3dSKlywoy6Ia2Jg7e2TYGfZBNLnWDtwA3lYyj6EMaLDksFFhTWlB2OfwZ&#10;BZt0vcP9T2ymjyr93J5X9e/pe6JUv9euZiA8tf4d/m9/aQXjOBrB6014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bZMYAAADdAAAADwAAAAAAAAAAAAAAAACYAgAAZHJz&#10;L2Rvd25yZXYueG1sUEsFBgAAAAAEAAQA9QAAAIsDAAAAAA==&#10;" filled="f" stroked="f" strokeweight=".5pt">
                            <v:textbox>
                              <w:txbxContent>
                                <w:p w:rsidR="00F70213" w:rsidRPr="00CA29C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</w:rPr>
                                  </w:pPr>
                                  <w:r w:rsidRPr="00CA29C3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اتجاه انتقال الإلكترونات</w:t>
                                  </w:r>
                                </w:p>
                              </w:txbxContent>
                            </v:textbox>
                          </v:shape>
                          <v:shape id="Text Box 189" o:spid="_x0000_s1079" type="#_x0000_t202" style="position:absolute;left:12050;top:5459;width:13558;height:2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CFE8YA&#10;AADdAAAADwAAAGRycy9kb3ducmV2LnhtbESPQYvCMBSE78L+h/AWvGlqxUWqUaQgK6IHXS97ezbP&#10;tti8dJuo1V9vhAWPw8x8w0znranElRpXWlYw6EcgiDOrS84VHH6WvTEI55E1VpZJwZ0czGcfnSkm&#10;2t54R9e9z0WAsEtQQeF9nUjpsoIMur6tiYN3so1BH2STS93gLcBNJeMo+pIGSw4LBdaUFpSd9xej&#10;YJ0ut7g7xmb8qNLvzWlR/x1+R0p1P9vFBISn1r/D/+2VVjCMoxheb8ITkL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CFE8YAAADdAAAADwAAAAAAAAAAAAAAAACYAgAAZHJz&#10;L2Rvd25yZXYueG1sUEsFBgAAAAAEAAQA9QAAAIsDAAAAAA==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Sakkal Majalla" w:eastAsia="Calibri" w:hAnsi="Sakkal Majalla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+ + + + </w:t>
                                  </w:r>
                                </w:p>
                              </w:txbxContent>
                            </v:textbox>
                          </v:shape>
                          <v:shape id="_x0000_s1080" type="#_x0000_t202" style="position:absolute;top:6496;width:14060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wgiMgA&#10;AADdAAAADwAAAGRycy9kb3ducmV2LnhtbESPzWrDMBCE74W+g9hCb41cm5TgRAnBYFJKcsjPpbet&#10;tbFNrJVrKbbbp68ChRyHmfmGWaxG04ieOldbVvA6iUAQF1bXXCo4HfOXGQjnkTU2lknBDzlYLR8f&#10;FphqO/Ce+oMvRYCwS1FB5X2bSumKigy6iW2Jg3e2nUEfZFdK3eEQ4KaRcRS9SYM1h4UKW8oqKi6H&#10;q1HwkeU73H/FZvbbZJvted1+nz6nSj0/jes5CE+jv4f/2+9aQRJHCdzehCc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7CCIyAAAAN0AAAAPAAAAAAAAAAAAAAAAAJgCAABk&#10;cnMvZG93bnJldi54bWxQSwUGAAAAAAQABAD1AAAAjQMAAAAA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Calibri" w:eastAsia="Calib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قضيب زجاجي (</w:t>
                                  </w:r>
                                  <w:r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_x0000_s1081" type="#_x0000_t202" style="position:absolute;left:6740;top:10176;width:1135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uDEMgA&#10;AADdAAAADwAAAGRycy9kb3ducmV2LnhtbESPzWrDMBCE74G+g9hCbolcl4bgRjHGYFJCesjPpbet&#10;tbFNrZVrKY7Tp68KhRyHmfmGWaWjacVAvWssK3iaRyCIS6sbrhScjsVsCcJ5ZI2tZVJwIwfp+mGy&#10;wkTbK+9pOPhKBAi7BBXU3neJlK6syaCb2444eGfbG/RB9pXUPV4D3LQyjqKFNNhwWKixo7ym8utw&#10;MQq2efGO+8/YLH/afLM7Z9336eNFqenjmL2C8DT6e/i//aYVPMfRAv7eh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m4MQyAAAAN0AAAAPAAAAAAAAAAAAAAAAAJgCAABk&#10;cnMvZG93bnJldi54bWxQSwUGAAAAAAQABAD1AAAAjQMAAAAA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حامل بلاستيكي</w:t>
                                  </w:r>
                                </w:p>
                              </w:txbxContent>
                            </v:textbox>
                          </v:shape>
                          <v:shape id="_x0000_s1082" type="#_x0000_t202" style="position:absolute;left:26287;top:10371;width:860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uNucgA&#10;AADdAAAADwAAAGRycy9kb3ducmV2LnhtbESPS2vDMBCE74X+B7GF3BrZDinGtRKCIbSU5JDHpbet&#10;tX5Qa+VaauLm10eBQo7DzHzD5MvRdOJEg2stK4inEQji0uqWawXHw/o5BeE8ssbOMin4IwfLxeND&#10;jpm2Z97Rae9rESDsMlTQeN9nUrqyIYNuanvi4FV2MOiDHGqpBzwHuOlkEkUv0mDLYaHBnoqGyu/9&#10;r1HwUay3uPtKTHrpirdNtep/jp9zpSZP4+oVhKfR38P/7XetYJbEMdzeh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q425yAAAAN0AAAAPAAAAAAAAAAAAAAAAAJgCAABk&#10;cnMvZG93bnJldi54bWxQSwUGAAAAAAQABAD1AAAAjQMAAAAA&#10;" filled="f" stroked="f" strokeweight=".5pt">
                            <v:textbox>
                              <w:txbxContent>
                                <w:p w:rsidR="00F70213" w:rsidRDefault="00F70213" w:rsidP="00F70213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eastAsia="Calib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تنفر الكرية</w:t>
                                  </w:r>
                                </w:p>
                              </w:txbxContent>
                            </v:textbox>
                          </v:shape>
                        </v:group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Cube 3212" o:spid="_x0000_s1083" type="#_x0000_t16" style="position:absolute;left:20002;top:7715;width:457;height:57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cJ78cA&#10;AADdAAAADwAAAGRycy9kb3ducmV2LnhtbESPT2vCQBTE74V+h+UVeqsbIxSJrmIrFbGg+O/g7ZF9&#10;JrHZt2F3m6TfvlsoeBxm5jfMdN6bWrTkfGVZwXCQgCDOra64UHA6fryMQfiArLG2TAp+yMN89vgw&#10;xUzbjvfUHkIhIoR9hgrKEJpMSp+XZNAPbEMcvat1BkOUrpDaYRfhppZpkrxKgxXHhRIbei8p/zp8&#10;GwX92X1u2tVue1l2tzwkjsZvy61Sz0/9YgIiUB/u4f/2WisYpcMU/t7EJ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w3Ce/HAAAA3QAAAA8AAAAAAAAAAAAAAAAAmAIAAGRy&#10;cy9kb3ducmV2LnhtbFBLBQYAAAAABAAEAPUAAACMAwAAAAA=&#10;" fillcolor="#f4b183" strokecolor="windowText" strokeweight="1pt"/>
                        <v:shape id="Cube 64" o:spid="_x0000_s1084" type="#_x0000_t16" style="position:absolute;left:18476;top:7448;width:3622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SBmsUA&#10;AADbAAAADwAAAGRycy9kb3ducmV2LnhtbESPQWvCQBSE74X+h+UJ3upGEZHoKlZRpAVLUz14e2Sf&#10;Sdrs27C7Jum/7xYKPQ4z8w2zXPemFi05X1lWMB4lIIhzqysuFJw/9k9zED4ga6wtk4Jv8rBePT4s&#10;MdW243dqs1CICGGfooIyhCaV0uclGfQj2xBH72adwRClK6R22EW4qeUkSWbSYMVxocSGtiXlX9nd&#10;KOgv7vWlPbydrrvuMw+Jo/nz7qTUcNBvFiAC9eE//Nc+agWzKfx+i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VIGaxQAAANsAAAAPAAAAAAAAAAAAAAAAAJgCAABkcnMv&#10;ZG93bnJldi54bWxQSwUGAAAAAAQABAD1AAAAigMAAAAA&#10;" fillcolor="#f4b183" strokecolor="windowText" strokeweight="1pt"/>
                        <v:shape id="Straight Arrow Connector 66" o:spid="_x0000_s1085" type="#_x0000_t32" style="position:absolute;left:20002;top:3048;width:0;height:3514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tgX8QAAADbAAAADwAAAGRycy9kb3ducmV2LnhtbESPzWrCQBSF9wXfYbiF7sykWaQaHUMR&#10;hVIo1ejC5SVzTUIzd8LMVNM+fUcQujycn4+zLEfTiws531lW8JykIIhrqztuFBwP2+kMhA/IGnvL&#10;pOCHPJSrycMSC22vvKdLFRoRR9gXqKANYSik9HVLBn1iB+Lona0zGKJ0jdQOr3Hc9DJL01wa7DgS&#10;Whxo3VL9VX2byP2dZ27m+9Rv6pf36nOnT7r7UOrpcXxdgAg0hv/wvf2mFeQ53L7EH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22BfxAAAANsAAAAPAAAAAAAAAAAA&#10;AAAAAKECAABkcnMvZG93bnJldi54bWxQSwUGAAAAAAQABAD5AAAAkgMAAAAA&#10;" strokecolor="windowText" strokeweight="1.5pt">
                          <v:stroke endarrow="block" joinstyle="miter"/>
                        </v:shape>
                        <v:shape id="Straight Arrow Connector 96" o:spid="_x0000_s1086" type="#_x0000_t32" style="position:absolute;left:18095;top:11114;width:1907;height:5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C8u58UAAADbAAAADwAAAGRycy9kb3ducmV2LnhtbESPQWvCQBSE7wX/w/IKvRTdKNRqdBUp&#10;SCuejCJ4e2ZfsqHZt2l21fjvu0Khx2FmvmHmy87W4kqtrxwrGA4SEMS50xWXCg77dX8CwgdkjbVj&#10;UnAnD8tF72mOqXY33tE1C6WIEPYpKjAhNKmUPjdk0Q9cQxy9wrUWQ5RtKXWLtwi3tRwlyVharDgu&#10;GGzow1D+nV2sgp/iPSvw9Xi4DE9v+fnzvt2UZqvUy3O3moEI1IX/8F/7SyuYjuHxJf4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C8u58UAAADbAAAADwAAAAAAAAAA&#10;AAAAAAChAgAAZHJzL2Rvd25yZXYueG1sUEsFBgAAAAAEAAQA+QAAAJMDAAAAAA==&#10;" strokecolor="windowText" strokeweight="1.5pt">
                          <v:stroke endarrow="block" joinstyle="miter"/>
                        </v:shape>
                        <v:shape id="Straight Arrow Connector 97" o:spid="_x0000_s1087" type="#_x0000_t32" style="position:absolute;left:7030;top:4913;width:2901;height:158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2OLfMUAAADbAAAADwAAAGRycy9kb3ducmV2LnhtbESPQWvCQBSE7wX/w/KEXopuLLRqdJUi&#10;SFs8mYrg7Zl9yQazb9PsqvHfu0Khx2FmvmHmy87W4kKtrxwrGA0TEMS50xWXCnY/68EEhA/IGmvH&#10;pOBGHpaL3tMcU+2uvKVLFkoRIexTVGBCaFIpfW7Ioh+6hjh6hWsthijbUuoWrxFua/maJO/SYsVx&#10;wWBDK0P5KTtbBb/FOCvwZb87jw5v+fHztvkuzUap5373MQMRqAv/4b/2l1YwHcP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2OLfMUAAADbAAAADwAAAAAAAAAA&#10;AAAAAAChAgAAZHJzL2Rvd25yZXYueG1sUEsFBgAAAAAEAAQA+QAAAJMDAAAAAA==&#10;" strokecolor="windowText" strokeweight="1.5pt">
                          <v:stroke endarrow="block" joinstyle="miter"/>
                        </v:shape>
                      </v:group>
                      <v:shape id="Arc 98" o:spid="_x0000_s1088" style="position:absolute;left:30632;top:5584;width:6515;height:6613;rotation:-2470667fd;flip:y;visibility:visible;mso-wrap-style:square;v-text-anchor:middle" coordsize="651510,6613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akMAA&#10;AADbAAAADwAAAGRycy9kb3ducmV2LnhtbERPz2vCMBS+C/4P4Qm7aToPop1ROlFwN1vH2PHRPJti&#10;81KSqPW/N4fBjh/f7/V2sJ24kw+tYwXvswwEce10y42C7/NhugQRIrLGzjEpeFKA7WY8WmOu3YNL&#10;ulexESmEQ44KTIx9LmWoDVkMM9cTJ+7ivMWYoG+k9vhI4baT8yxbSIstpwaDPe0M1dfqZhX46nR6&#10;FkXd739Nef5arD5/BlMq9TYZig8QkYb4L/5zH7WCVRqbvqQfID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OPakMAAAADbAAAADwAAAAAAAAAAAAAAAACYAgAAZHJzL2Rvd25y&#10;ZXYueG1sUEsFBgAAAAAEAAQA9QAAAIUDAAAAAA==&#10;" path="m325755,nsc505665,,651510,148037,651510,330651r-325755,l325755,xem325755,nfc505665,,651510,148037,651510,330651e" filled="f" strokecolor="windowText" strokeweight="1.5pt">
                        <v:stroke endarrow="block" joinstyle="miter"/>
                        <v:path arrowok="t" o:connecttype="custom" o:connectlocs="325755,0;651510,330651" o:connectangles="0,0"/>
                      </v:shape>
                      <v:shape id="Plus 99" o:spid="_x0000_s1089" style="position:absolute;left:31682;top:7761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7XfMYA&#10;AADbAAAADwAAAGRycy9kb3ducmV2LnhtbESPQWvCQBSE70L/w/IKvemmUrRGVxGlrR5yqIp4fM2+&#10;ZkOzb9PsNqb/3hUEj8PMfMPMFp2tREuNLx0reB4kIIhzp0suFBz2b/1XED4ga6wck4J/8rCYP/Rm&#10;mGp35k9qd6EQEcI+RQUmhDqV0ueGLPqBq4mj9+0aiyHKppC6wXOE20oOk2QkLZYcFwzWtDKU/+z+&#10;rIIXs8m77Oto96P16X28zbLfjzZT6umxW05BBOrCPXxrb7SCyQSuX+IP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87XfMYAAADbAAAADwAAAAAAAAAAAAAAAACYAgAAZHJz&#10;L2Rvd25yZXYueG1sUEsFBgAAAAAEAAQA9QAAAIsDAAAAAA==&#10;" path="m14315,49628r35313,l49628,14315r8744,l58372,49628r35313,l93685,58372r-35313,l58372,93685r-8744,l49628,58372r-35313,l14315,49628xe" fillcolor="windowText" strokecolor="windowText" strokeweight="1pt">
                        <v:stroke joinstyle="miter"/>
                        <v:path arrowok="t" o:connecttype="custom" o:connectlocs="14315,49628;49628,49628;49628,14315;58372,14315;58372,49628;93685,49628;93685,58372;58372,58372;58372,93685;49628,93685;49628,58372;14315,58372;14315,49628" o:connectangles="0,0,0,0,0,0,0,0,0,0,0,0,0"/>
                      </v:shape>
                      <v:shape id="Plus 100" o:spid="_x0000_s1090" style="position:absolute;left:30444;top:7856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njZMcA&#10;AADcAAAADwAAAGRycy9kb3ducmV2LnhtbESPT0/DMAzF70j7DpEncWPpEBpTt2yaNgHj0MP+CHH0&#10;GtNUNE5pQle+PT4gcbP1nt/7ebkefKN66mId2MB0koEiLoOtuTJwPj3dzUHFhGyxCUwGfijCejW6&#10;WWJuw5UP1B9TpSSEY44GXEptrnUsHXmMk9ASi/YROo9J1q7StsOrhPtG32fZTHusWRoctrR1VH4e&#10;v72BB7cvh+Ly5k+z3fvz42tRfL30hTG342GzAJVoSP/mv+u9FfxM8OUZmUC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542THAAAA3AAAAA8AAAAAAAAAAAAAAAAAmAIAAGRy&#10;cy9kb3ducmV2LnhtbFBLBQYAAAAABAAEAPUAAACMAwAAAAA=&#10;" path="m14315,49628r35313,l49628,14315r8744,l58372,49628r35313,l93685,58372r-35313,l58372,93685r-8744,l49628,58372r-35313,l14315,49628xe" fillcolor="windowText" strokecolor="windowText" strokeweight="1pt">
                        <v:stroke joinstyle="miter"/>
                        <v:path arrowok="t" o:connecttype="custom" o:connectlocs="14315,49628;49628,49628;49628,14315;58372,14315;58372,49628;93685,49628;93685,58372;58372,58372;58372,93685;49628,93685;49628,58372;14315,58372;14315,49628" o:connectangles="0,0,0,0,0,0,0,0,0,0,0,0,0"/>
                      </v:shape>
                      <v:shape id="Plus 101" o:spid="_x0000_s1091" style="position:absolute;left:30539;top:8999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VG/8QA&#10;AADcAAAADwAAAGRycy9kb3ducmV2LnhtbERPS2vCQBC+C/6HZQRvurGILdFVpKXVHnLwgXgcs2M2&#10;mJ1Ns2tM/323UOhtPr7nLFadrURLjS8dK5iMExDEudMlFwqOh/fRCwgfkDVWjknBN3lYLfu9Baba&#10;PXhH7T4UIoawT1GBCaFOpfS5IYt+7GriyF1dYzFE2BRSN/iI4baST0kykxZLjg0Ga3o1lN/2d6tg&#10;arZ5l11O9jB7O388f2bZ16bNlBoOuvUcRKAu/Iv/3Fsd5ycT+H0mXi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1Rv/EAAAA3AAAAA8AAAAAAAAAAAAAAAAAmAIAAGRycy9k&#10;b3ducmV2LnhtbFBLBQYAAAAABAAEAPUAAACJAwAAAAA=&#10;" path="m14315,49628r35313,l49628,14315r8744,l58372,49628r35313,l93685,58372r-35313,l58372,93685r-8744,l49628,58372r-35313,l14315,49628xe" fillcolor="windowText" strokecolor="windowText" strokeweight="1pt">
                        <v:stroke joinstyle="miter"/>
                        <v:path arrowok="t" o:connecttype="custom" o:connectlocs="14315,49628;49628,49628;49628,14315;58372,14315;58372,49628;93685,49628;93685,58372;58372,58372;58372,93685;49628,93685;49628,58372;14315,58372;14315,49628" o:connectangles="0,0,0,0,0,0,0,0,0,0,0,0,0"/>
                      </v:shape>
                      <v:shape id="Plus 102" o:spid="_x0000_s1092" style="position:absolute;left:31587;top:8999;width:1080;height:1080;visibility:visible;mso-wrap-style:square;v-text-anchor:middle" coordsize="108000,1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fYiMQA&#10;AADcAAAADwAAAGRycy9kb3ducmV2LnhtbERPTWvCQBC9F/oflhF6qxulWImuUlpa9ZCDphSPY3bM&#10;hmZn0+wa4793hYK3ebzPmS97W4uOWl85VjAaJiCIC6crLhV855/PUxA+IGusHZOCC3lYLh4f5phq&#10;d+YtdbtQihjCPkUFJoQmldIXhiz6oWuII3d0rcUQYVtK3eI5httajpNkIi1WHBsMNvRuqPjdnayC&#10;F7Mu+uzwY/PJx/7rdZNlf6suU+pp0L/NQATqw138717rOD8Zw+2ZeIF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n2IjEAAAA3AAAAA8AAAAAAAAAAAAAAAAAmAIAAGRycy9k&#10;b3ducmV2LnhtbFBLBQYAAAAABAAEAPUAAACJAwAAAAA=&#10;" path="m14315,49628r35313,l49628,14315r8744,l58372,49628r35313,l93685,58372r-35313,l58372,93685r-8744,l49628,58372r-35313,l14315,49628xe" fillcolor="windowText" strokecolor="windowText" strokeweight="1pt">
                        <v:stroke joinstyle="miter"/>
                        <v:path arrowok="t" o:connecttype="custom" o:connectlocs="14315,49628;49628,49628;49628,14315;58372,14315;58372,49628;93685,49628;93685,58372;58372,58372;58372,93685;49628,93685;49628,58372;14315,58372;14315,49628" o:connectangles="0,0,0,0,0,0,0,0,0,0,0,0,0"/>
                      </v:shape>
                    </v:group>
                  </w:pict>
                </mc:Fallback>
              </mc:AlternateContent>
            </w:r>
            <w:r w:rsidR="00040CB0" w:rsidRPr="00F70213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أو :</w:t>
            </w:r>
            <w:r w:rsidR="00040CB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الشرح بالرسم. (الشكل المقابل)</w:t>
            </w:r>
            <w:r w:rsidR="00CA29C3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F70213" w:rsidRDefault="00F70213" w:rsidP="00F7021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70213" w:rsidRDefault="00F70213" w:rsidP="00F7021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70213" w:rsidRDefault="00F70213" w:rsidP="00F7021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70213" w:rsidRDefault="00F70213" w:rsidP="00F7021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2235E9" w:rsidRDefault="002235E9" w:rsidP="002235E9">
            <w:pPr>
              <w:bidi/>
              <w:spacing w:before="100" w:beforeAutospacing="1" w:afterAutospacing="1"/>
              <w:contextualSpacing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</w:p>
          <w:p w:rsidR="00040CB0" w:rsidRDefault="008D4BC0" w:rsidP="00040CB0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6FE5ACE3" wp14:editId="59266E89">
                      <wp:simplePos x="0" y="0"/>
                      <wp:positionH relativeFrom="column">
                        <wp:posOffset>-1391920</wp:posOffset>
                      </wp:positionH>
                      <wp:positionV relativeFrom="paragraph">
                        <wp:posOffset>361315</wp:posOffset>
                      </wp:positionV>
                      <wp:extent cx="485775" cy="333375"/>
                      <wp:effectExtent l="0" t="0" r="0" b="0"/>
                      <wp:wrapNone/>
                      <wp:docPr id="3264" name="Text Box 3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4BC0" w:rsidRPr="008D4BC0" w:rsidRDefault="008D4BC0" w:rsidP="006A2E5F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8D4BC0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01</w:t>
                                  </w:r>
                                </w:p>
                                <w:p w:rsidR="008D4BC0" w:rsidRPr="00B322CF" w:rsidRDefault="008D4BC0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5ACE3" id="Text Box 3264" o:spid="_x0000_s1093" type="#_x0000_t202" style="position:absolute;left:0;text-align:left;margin-left:-109.6pt;margin-top:28.45pt;width:38.25pt;height:26.2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" filled="f" stroked="f" strokeweight=".5pt">
                      <v:textbox>
                        <w:txbxContent>
                          <w:p w:rsidR="008D4BC0" w:rsidRPr="008D4BC0" w:rsidRDefault="008D4BC0" w:rsidP="006A2E5F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D4BC0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01</w:t>
                            </w:r>
                          </w:p>
                          <w:p w:rsidR="008D4BC0" w:rsidRPr="00B322CF" w:rsidRDefault="008D4BC0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02E4">
              <w:rPr>
                <w:rFonts w:cstheme="minorHAns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16BE11D" wp14:editId="32A7FA17">
                      <wp:simplePos x="0" y="0"/>
                      <wp:positionH relativeFrom="column">
                        <wp:posOffset>-906780</wp:posOffset>
                      </wp:positionH>
                      <wp:positionV relativeFrom="paragraph">
                        <wp:posOffset>238125</wp:posOffset>
                      </wp:positionV>
                      <wp:extent cx="827405" cy="287655"/>
                      <wp:effectExtent l="0" t="0" r="10795" b="17145"/>
                      <wp:wrapNone/>
                      <wp:docPr id="190" name="Text Box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7405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8D4BC0" w:rsidRDefault="008D4BC0" w:rsidP="008D4BC0">
                                  <w:pPr>
                                    <w:jc w:val="center"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D4BC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E11D" id="Text Box 190" o:spid="_x0000_s1094" type="#_x0000_t202" style="position:absolute;left:0;text-align:left;margin-left:-71.4pt;margin-top:18.75pt;width:65.15pt;height:22.6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" fillcolor="white [3201]" strokeweight=".5pt">
                      <v:textbox>
                        <w:txbxContent>
                          <w:p w:rsidR="005A02E4" w:rsidRPr="008D4BC0" w:rsidRDefault="008D4BC0" w:rsidP="008D4BC0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4BC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0CB0" w:rsidRPr="00F70213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ملاحظة:</w:t>
            </w:r>
            <w:r w:rsidR="00040CB0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يُقبل الشرح كتابة أو رسما.</w:t>
            </w:r>
          </w:p>
          <w:p w:rsidR="00F70213" w:rsidRDefault="00974A83" w:rsidP="00F70213">
            <w:pPr>
              <w:bidi/>
              <w:spacing w:before="100" w:beforeAutospacing="1" w:afterAutospacing="1"/>
              <w:contextualSpacing/>
              <w:rPr>
                <w:rFonts w:cstheme="minorHAnsi" w:hint="cs"/>
                <w:sz w:val="28"/>
                <w:szCs w:val="28"/>
                <w:rtl/>
                <w:lang w:bidi="ar-DZ"/>
              </w:rPr>
            </w:pPr>
            <w:r w:rsidRPr="00974A83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د.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 w:rsidR="00F70213">
              <w:rPr>
                <w:rFonts w:cstheme="minorHAnsi" w:hint="cs"/>
                <w:sz w:val="28"/>
                <w:szCs w:val="28"/>
                <w:rtl/>
                <w:lang w:bidi="ar-DZ"/>
              </w:rPr>
              <w:t>لايحدث شيء للكرية</w:t>
            </w:r>
          </w:p>
          <w:p w:rsidR="00F70213" w:rsidRDefault="00F70213" w:rsidP="00F70213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D85D3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التعليل: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لأنّ القضيب البلاستيكي جسم عازل لا يسمح بانتقال الإلكترونات عبره.</w:t>
            </w:r>
          </w:p>
          <w:p w:rsidR="002235E9" w:rsidRDefault="002235E9" w:rsidP="002235E9">
            <w:pPr>
              <w:bidi/>
              <w:spacing w:before="100" w:beforeAutospacing="1" w:afterAutospacing="1"/>
              <w:contextualSpacing/>
              <w:rPr>
                <w:rFonts w:cstheme="minorHAnsi"/>
                <w:sz w:val="28"/>
                <w:szCs w:val="28"/>
                <w:lang w:bidi="ar-DZ"/>
              </w:rPr>
            </w:pPr>
          </w:p>
        </w:tc>
        <w:tc>
          <w:tcPr>
            <w:tcW w:w="1316" w:type="dxa"/>
            <w:vAlign w:val="center"/>
          </w:tcPr>
          <w:p w:rsidR="00FF70EE" w:rsidRDefault="006A2E5F" w:rsidP="00204C71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286E06B2" wp14:editId="20039E8D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337820</wp:posOffset>
                      </wp:positionV>
                      <wp:extent cx="533400" cy="333375"/>
                      <wp:effectExtent l="0" t="0" r="0" b="0"/>
                      <wp:wrapNone/>
                      <wp:docPr id="3218" name="Text Box 3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A2E5F" w:rsidRPr="00B322CF" w:rsidRDefault="006A2E5F" w:rsidP="006A2E5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  <w:p w:rsidR="006A2E5F" w:rsidRPr="00B322CF" w:rsidRDefault="006A2E5F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E06B2" id="Text Box 3218" o:spid="_x0000_s1095" type="#_x0000_t202" style="position:absolute;left:0;text-align:left;margin-left:10.65pt;margin-top:26.6pt;width:42pt;height:26.2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" filled="f" stroked="f" strokeweight=".5pt">
                      <v:textbox>
                        <w:txbxContent>
                          <w:p w:rsidR="006A2E5F" w:rsidRPr="00B322CF" w:rsidRDefault="006A2E5F" w:rsidP="006A2E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  <w:p w:rsidR="006A2E5F" w:rsidRPr="00B322CF" w:rsidRDefault="006A2E5F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 w:val="restart"/>
            <w:vAlign w:val="center"/>
          </w:tcPr>
          <w:p w:rsidR="00FF70EE" w:rsidRDefault="00FF70EE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F70EE" w:rsidRDefault="00FF70EE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F70EE" w:rsidRDefault="005A02E4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45E6506D" wp14:editId="2FA85132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186690</wp:posOffset>
                      </wp:positionV>
                      <wp:extent cx="495300" cy="333375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F70EE" w:rsidRPr="00B322CF" w:rsidRDefault="005A02E4" w:rsidP="006A2E5F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E6506D" id="Text Box 47" o:spid="_x0000_s1096" type="#_x0000_t202" style="position:absolute;left:0;text-align:left;margin-left:5.7pt;margin-top:14.7pt;width:39pt;height:26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" filled="f" stroked="f" strokeweight=".5pt">
                      <v:textbox>
                        <w:txbxContent>
                          <w:p w:rsidR="00FF70EE" w:rsidRPr="00B322CF" w:rsidRDefault="005A02E4" w:rsidP="006A2E5F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F70EE" w:rsidRDefault="00FF70EE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FF70EE" w:rsidRDefault="00FF70EE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FF70EE" w:rsidTr="00CA29C3">
        <w:trPr>
          <w:trHeight w:val="1095"/>
        </w:trPr>
        <w:tc>
          <w:tcPr>
            <w:tcW w:w="8788" w:type="dxa"/>
            <w:vMerge/>
            <w:vAlign w:val="center"/>
          </w:tcPr>
          <w:p w:rsidR="00FF70EE" w:rsidRPr="00FA0CF5" w:rsidRDefault="00FF70EE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vAlign w:val="center"/>
          </w:tcPr>
          <w:p w:rsidR="00FF70EE" w:rsidRDefault="006A2E5F" w:rsidP="00204C71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673FBEB5" wp14:editId="138413E7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-39370</wp:posOffset>
                      </wp:positionV>
                      <wp:extent cx="533400" cy="333375"/>
                      <wp:effectExtent l="0" t="0" r="0" b="0"/>
                      <wp:wrapNone/>
                      <wp:docPr id="3217" name="Text Box 3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A2E5F" w:rsidRPr="00B322CF" w:rsidRDefault="006A2E5F" w:rsidP="006A2E5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="005A02E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.5</w:t>
                                  </w:r>
                                </w:p>
                                <w:p w:rsidR="006A2E5F" w:rsidRPr="00B322CF" w:rsidRDefault="006A2E5F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FBEB5" id="Text Box 3217" o:spid="_x0000_s1097" type="#_x0000_t202" style="position:absolute;left:0;text-align:left;margin-left:9.25pt;margin-top:-3.1pt;width:42pt;height:26.2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" filled="f" stroked="f" strokeweight=".5pt">
                      <v:textbox>
                        <w:txbxContent>
                          <w:p w:rsidR="006A2E5F" w:rsidRPr="00B322CF" w:rsidRDefault="006A2E5F" w:rsidP="006A2E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="005A02E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:rsidR="006A2E5F" w:rsidRPr="00B322CF" w:rsidRDefault="006A2E5F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  <w:vAlign w:val="center"/>
          </w:tcPr>
          <w:p w:rsidR="00FF70EE" w:rsidRDefault="00FF70EE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</w:tr>
      <w:tr w:rsidR="005A02E4" w:rsidTr="00B81994">
        <w:trPr>
          <w:trHeight w:val="461"/>
        </w:trPr>
        <w:tc>
          <w:tcPr>
            <w:tcW w:w="8788" w:type="dxa"/>
            <w:vMerge/>
            <w:vAlign w:val="center"/>
          </w:tcPr>
          <w:p w:rsidR="005A02E4" w:rsidRPr="00FA0CF5" w:rsidRDefault="005A02E4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  <w:vAlign w:val="center"/>
          </w:tcPr>
          <w:p w:rsidR="005A02E4" w:rsidRDefault="005A02E4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4CFC38D8" wp14:editId="031D8B97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16510</wp:posOffset>
                      </wp:positionV>
                      <wp:extent cx="381000" cy="333375"/>
                      <wp:effectExtent l="0" t="0" r="0" b="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5A02E4" w:rsidRPr="00B322CF" w:rsidRDefault="005A02E4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C38D8" id="Text Box 38" o:spid="_x0000_s1098" type="#_x0000_t202" style="position:absolute;left:0;text-align:left;margin-left:12.45pt;margin-top:1.3pt;width:30pt;height:26.2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" filled="f" stroked="f" strokeweight=".5pt">
                      <v:textbox>
                        <w:txbxContent>
                          <w:p w:rsidR="005A02E4" w:rsidRPr="00B322CF" w:rsidRDefault="005A02E4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5A02E4" w:rsidRPr="00B322CF" w:rsidRDefault="005A02E4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 w:val="restart"/>
            <w:tcBorders>
              <w:left w:val="single" w:sz="4" w:space="0" w:color="auto"/>
            </w:tcBorders>
            <w:vAlign w:val="center"/>
          </w:tcPr>
          <w:p w:rsidR="005A02E4" w:rsidRDefault="005A02E4" w:rsidP="00204C7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1F80E085" wp14:editId="2E321ECB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-104775</wp:posOffset>
                      </wp:positionV>
                      <wp:extent cx="561975" cy="333375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5A02E4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0E085" id="Text Box 48" o:spid="_x0000_s1099" type="#_x0000_t202" style="position:absolute;margin-left:4.25pt;margin-top:-8.25pt;width:44.25pt;height:26.2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" filled="f" stroked="f" strokeweight=".5pt">
                      <v:textbox>
                        <w:txbxContent>
                          <w:p w:rsidR="005A02E4" w:rsidRPr="00B322CF" w:rsidRDefault="005A02E4" w:rsidP="005A02E4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A02E4" w:rsidTr="005A02E4">
        <w:trPr>
          <w:trHeight w:val="513"/>
        </w:trPr>
        <w:tc>
          <w:tcPr>
            <w:tcW w:w="8788" w:type="dxa"/>
            <w:vMerge/>
            <w:vAlign w:val="center"/>
          </w:tcPr>
          <w:p w:rsidR="005A02E4" w:rsidRPr="00FA0CF5" w:rsidRDefault="005A02E4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  <w:vAlign w:val="center"/>
          </w:tcPr>
          <w:p w:rsidR="005A02E4" w:rsidRDefault="005A02E4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53D41F5F" wp14:editId="0BC4603F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64770</wp:posOffset>
                      </wp:positionV>
                      <wp:extent cx="400050" cy="333375"/>
                      <wp:effectExtent l="0" t="0" r="0" b="0"/>
                      <wp:wrapNone/>
                      <wp:docPr id="3214" name="Text Box 3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6A2E5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5A02E4" w:rsidRPr="00B322CF" w:rsidRDefault="005A02E4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41F5F" id="Text Box 3214" o:spid="_x0000_s1100" type="#_x0000_t202" style="position:absolute;left:0;text-align:left;margin-left:10.7pt;margin-top:5.1pt;width:31.5pt;height:26.2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" filled="f" stroked="f" strokeweight=".5pt">
                      <v:textbox>
                        <w:txbxContent>
                          <w:p w:rsidR="005A02E4" w:rsidRPr="00B322CF" w:rsidRDefault="005A02E4" w:rsidP="006A2E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5A02E4" w:rsidRPr="00B322CF" w:rsidRDefault="005A02E4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A02E4" w:rsidRDefault="005A02E4" w:rsidP="00204C7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5A02E4" w:rsidTr="00BC0169">
        <w:trPr>
          <w:trHeight w:val="2021"/>
        </w:trPr>
        <w:tc>
          <w:tcPr>
            <w:tcW w:w="8788" w:type="dxa"/>
            <w:vMerge/>
            <w:vAlign w:val="center"/>
          </w:tcPr>
          <w:p w:rsidR="005A02E4" w:rsidRPr="00FA0CF5" w:rsidRDefault="005A02E4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  <w:vAlign w:val="center"/>
          </w:tcPr>
          <w:p w:rsidR="005A02E4" w:rsidRDefault="005A02E4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07AD1779" wp14:editId="166A347B">
                      <wp:simplePos x="0" y="0"/>
                      <wp:positionH relativeFrom="column">
                        <wp:posOffset>172720</wp:posOffset>
                      </wp:positionH>
                      <wp:positionV relativeFrom="paragraph">
                        <wp:posOffset>79375</wp:posOffset>
                      </wp:positionV>
                      <wp:extent cx="476250" cy="333375"/>
                      <wp:effectExtent l="0" t="0" r="0" b="0"/>
                      <wp:wrapNone/>
                      <wp:docPr id="3215" name="Text Box 3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5A02E4" w:rsidRPr="00B322CF" w:rsidRDefault="005A02E4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D1779" id="Text Box 3215" o:spid="_x0000_s1101" type="#_x0000_t202" style="position:absolute;left:0;text-align:left;margin-left:13.6pt;margin-top:6.25pt;width:37.5pt;height:26.2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" filled="f" stroked="f" strokeweight=".5pt">
                      <v:textbox>
                        <w:txbxContent>
                          <w:p w:rsidR="005A02E4" w:rsidRPr="00B322CF" w:rsidRDefault="005A02E4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5A02E4" w:rsidRPr="00B322CF" w:rsidRDefault="005A02E4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 w:val="restart"/>
            <w:tcBorders>
              <w:left w:val="single" w:sz="4" w:space="0" w:color="auto"/>
            </w:tcBorders>
            <w:vAlign w:val="center"/>
          </w:tcPr>
          <w:p w:rsidR="005A02E4" w:rsidRDefault="005A02E4" w:rsidP="00204C7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036C1D04" wp14:editId="65A1DD1F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179070</wp:posOffset>
                      </wp:positionV>
                      <wp:extent cx="428625" cy="333375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6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6A2E5F">
                                  <w:pP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C1D04" id="Text Box 40" o:spid="_x0000_s1102" type="#_x0000_t202" style="position:absolute;margin-left:3.55pt;margin-top:14.1pt;width:33.75pt;height:26.2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" filled="f" stroked="f" strokeweight=".5pt">
                      <v:textbox>
                        <w:txbxContent>
                          <w:p w:rsidR="005A02E4" w:rsidRPr="00B322CF" w:rsidRDefault="005A02E4" w:rsidP="006A2E5F">
                            <w:pP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A02E4" w:rsidRDefault="005A02E4" w:rsidP="00204C7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5A02E4" w:rsidTr="00CA29C3">
        <w:trPr>
          <w:trHeight w:val="600"/>
        </w:trPr>
        <w:tc>
          <w:tcPr>
            <w:tcW w:w="8788" w:type="dxa"/>
            <w:vMerge/>
            <w:tcBorders>
              <w:bottom w:val="single" w:sz="4" w:space="0" w:color="auto"/>
            </w:tcBorders>
            <w:vAlign w:val="center"/>
          </w:tcPr>
          <w:p w:rsidR="005A02E4" w:rsidRPr="00FA0CF5" w:rsidRDefault="005A02E4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6" w:type="dxa"/>
            <w:tcBorders>
              <w:bottom w:val="single" w:sz="4" w:space="0" w:color="auto"/>
            </w:tcBorders>
            <w:vAlign w:val="center"/>
          </w:tcPr>
          <w:p w:rsidR="005A02E4" w:rsidRDefault="005A02E4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0DACD0B9" wp14:editId="39CFF03F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58420</wp:posOffset>
                      </wp:positionV>
                      <wp:extent cx="485775" cy="333375"/>
                      <wp:effectExtent l="0" t="0" r="0" b="0"/>
                      <wp:wrapNone/>
                      <wp:docPr id="185" name="Text Box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02E4" w:rsidRPr="00B322CF" w:rsidRDefault="005A02E4" w:rsidP="006A2E5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01.5</w:t>
                                  </w:r>
                                </w:p>
                                <w:p w:rsidR="005A02E4" w:rsidRPr="00B322CF" w:rsidRDefault="005A02E4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CD0B9" id="Text Box 185" o:spid="_x0000_s1103" type="#_x0000_t202" style="position:absolute;left:0;text-align:left;margin-left:8.75pt;margin-top:4.6pt;width:38.25pt;height:26.2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" filled="f" stroked="f" strokeweight=".5pt">
                      <v:textbox>
                        <w:txbxContent>
                          <w:p w:rsidR="005A02E4" w:rsidRPr="00B322CF" w:rsidRDefault="005A02E4" w:rsidP="006A2E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01.5</w:t>
                            </w:r>
                          </w:p>
                          <w:p w:rsidR="005A02E4" w:rsidRPr="00B322CF" w:rsidRDefault="005A02E4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A02E4" w:rsidRDefault="005A02E4" w:rsidP="00204C71">
            <w:pPr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FA0CF5" w:rsidTr="00CA29C3">
        <w:trPr>
          <w:trHeight w:val="5661"/>
        </w:trPr>
        <w:tc>
          <w:tcPr>
            <w:tcW w:w="11057" w:type="dxa"/>
            <w:gridSpan w:val="3"/>
            <w:tcBorders>
              <w:top w:val="single" w:sz="4" w:space="0" w:color="auto"/>
            </w:tcBorders>
            <w:vAlign w:val="center"/>
          </w:tcPr>
          <w:p w:rsidR="00FA0CF5" w:rsidRDefault="008D4BC0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62B26AD7" wp14:editId="71B9A147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-325120</wp:posOffset>
                      </wp:positionV>
                      <wp:extent cx="485775" cy="333375"/>
                      <wp:effectExtent l="0" t="0" r="0" b="0"/>
                      <wp:wrapNone/>
                      <wp:docPr id="191" name="Text Box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4BC0" w:rsidRPr="00B322CF" w:rsidRDefault="008D4BC0" w:rsidP="006A2E5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0.5</w:t>
                                  </w:r>
                                </w:p>
                                <w:p w:rsidR="008D4BC0" w:rsidRPr="00B322CF" w:rsidRDefault="008D4BC0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26AD7" id="Text Box 191" o:spid="_x0000_s1104" type="#_x0000_t202" style="position:absolute;left:0;text-align:left;margin-left:60.4pt;margin-top:-25.6pt;width:38.25pt;height:26.2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" filled="f" stroked="f" strokeweight=".5pt">
                      <v:textbox>
                        <w:txbxContent>
                          <w:p w:rsidR="008D4BC0" w:rsidRPr="00B322CF" w:rsidRDefault="008D4BC0" w:rsidP="006A2E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</w:p>
                          <w:p w:rsidR="008D4BC0" w:rsidRPr="00B322CF" w:rsidRDefault="008D4BC0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CF5"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الثاني:</w:t>
            </w:r>
            <w:r w:rsidR="00FA0CF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="00FA0CF5"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08 </w:t>
            </w:r>
            <w:r w:rsidR="00FA0CF5">
              <w:rPr>
                <w:rFonts w:cstheme="minorHAnsi" w:hint="cs"/>
                <w:sz w:val="28"/>
                <w:szCs w:val="28"/>
                <w:rtl/>
                <w:lang w:bidi="ar-DZ"/>
              </w:rPr>
              <w:t>نقاط)</w:t>
            </w:r>
          </w:p>
          <w:p w:rsidR="00FA0CF5" w:rsidRPr="00FA0CF5" w:rsidRDefault="00FA0CF5" w:rsidP="002D6E87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الوضعية الإدماجية:</w:t>
            </w:r>
          </w:p>
          <w:p w:rsidR="000810AD" w:rsidRPr="004D0285" w:rsidRDefault="001B233B" w:rsidP="002235E9">
            <w:pPr>
              <w:pStyle w:val="ListParagraph"/>
              <w:numPr>
                <w:ilvl w:val="0"/>
                <w:numId w:val="1"/>
              </w:numPr>
              <w:tabs>
                <w:tab w:val="left" w:pos="820"/>
                <w:tab w:val="left" w:pos="2440"/>
                <w:tab w:val="left" w:pos="2980"/>
                <w:tab w:val="left" w:pos="3500"/>
                <w:tab w:val="left" w:pos="3800"/>
                <w:tab w:val="left" w:pos="5000"/>
                <w:tab w:val="left" w:pos="7044"/>
                <w:tab w:val="right" w:pos="10204"/>
              </w:tabs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</w:pPr>
            <w:r w:rsidRPr="004D0285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سبب المشكل الذي تعرض له أحمد</w:t>
            </w:r>
            <w:r w:rsidR="002235E9" w:rsidRPr="004D0285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واقتراح حل لذلك</w:t>
            </w:r>
            <w:r w:rsidRPr="004D0285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831"/>
              <w:gridCol w:w="5000"/>
            </w:tblGrid>
            <w:tr w:rsidR="00FB2497" w:rsidTr="002235E9">
              <w:tc>
                <w:tcPr>
                  <w:tcW w:w="5893" w:type="dxa"/>
                  <w:vAlign w:val="center"/>
                </w:tcPr>
                <w:p w:rsidR="00FB2497" w:rsidRPr="004D0285" w:rsidRDefault="00FB2497" w:rsidP="00FB2497">
                  <w:pPr>
                    <w:pStyle w:val="ListParagraph"/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ind w:left="0"/>
                    <w:jc w:val="center"/>
                    <w:rPr>
                      <w:rFonts w:cstheme="minorHAnsi"/>
                      <w:b/>
                      <w:sz w:val="28"/>
                      <w:szCs w:val="28"/>
                      <w:rtl/>
                      <w:lang w:val="en-US" w:bidi="ar-DZ"/>
                    </w:rPr>
                  </w:pPr>
                  <w:r w:rsidRPr="004D0285">
                    <w:rPr>
                      <w:rFonts w:cstheme="minorHAnsi"/>
                      <w:b/>
                      <w:sz w:val="28"/>
                      <w:szCs w:val="28"/>
                      <w:rtl/>
                      <w:lang w:val="en-US" w:bidi="ar-DZ"/>
                    </w:rPr>
                    <w:t>السبب</w:t>
                  </w:r>
                </w:p>
              </w:tc>
              <w:tc>
                <w:tcPr>
                  <w:tcW w:w="5051" w:type="dxa"/>
                  <w:vAlign w:val="center"/>
                </w:tcPr>
                <w:p w:rsidR="00FB2497" w:rsidRPr="004D0285" w:rsidRDefault="00FB2497" w:rsidP="00FB2497">
                  <w:pPr>
                    <w:pStyle w:val="ListParagraph"/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ind w:left="0"/>
                    <w:jc w:val="center"/>
                    <w:rPr>
                      <w:rFonts w:cstheme="minorHAnsi"/>
                      <w:b/>
                      <w:sz w:val="28"/>
                      <w:szCs w:val="28"/>
                      <w:rtl/>
                      <w:lang w:val="en-US" w:bidi="ar-DZ"/>
                    </w:rPr>
                  </w:pPr>
                  <w:r w:rsidRPr="004D0285">
                    <w:rPr>
                      <w:rFonts w:cstheme="minorHAnsi"/>
                      <w:b/>
                      <w:sz w:val="28"/>
                      <w:szCs w:val="28"/>
                      <w:rtl/>
                      <w:lang w:val="en-US" w:bidi="ar-DZ"/>
                    </w:rPr>
                    <w:t>الحل</w:t>
                  </w:r>
                </w:p>
              </w:tc>
            </w:tr>
            <w:tr w:rsidR="00FB2497" w:rsidTr="002235E9">
              <w:tc>
                <w:tcPr>
                  <w:tcW w:w="5893" w:type="dxa"/>
                  <w:vAlign w:val="center"/>
                </w:tcPr>
                <w:p w:rsidR="00FB2497" w:rsidRPr="000810AD" w:rsidRDefault="00FB2497" w:rsidP="002235E9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rPr>
                      <w:rFonts w:ascii="Simplified Arabic" w:eastAsia="Calibri" w:hAnsi="Simplified Arabic" w:cs="Simplified Arabic" w:hint="cs"/>
                      <w:sz w:val="28"/>
                      <w:szCs w:val="28"/>
                      <w:rtl/>
                      <w:lang w:bidi="ar-DZ"/>
                    </w:rPr>
                  </w:pPr>
                  <w:r w:rsidRPr="000810AD">
                    <w:rPr>
                      <w:rFonts w:ascii="Simplified Arabic" w:eastAsia="Calibri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ملامسة سلك الطور للهيكل المعدني للمحرك الكهربائي.</w:t>
                  </w:r>
                </w:p>
                <w:p w:rsidR="00FB2497" w:rsidRPr="00FB2497" w:rsidRDefault="00FB2497" w:rsidP="002235E9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rPr>
                      <w:rFonts w:ascii="Simplified Arabic" w:eastAsia="Calibri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0810AD">
                    <w:rPr>
                      <w:rFonts w:ascii="Simplified Arabic" w:eastAsia="Calibri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عدم وجود سلك الأرضي في المأخذ</w:t>
                  </w:r>
                  <w:r>
                    <w:rPr>
                      <w:rFonts w:ascii="Simplified Arabic" w:eastAsia="Calibri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5051" w:type="dxa"/>
                  <w:vAlign w:val="center"/>
                </w:tcPr>
                <w:p w:rsidR="00FB2497" w:rsidRPr="000810AD" w:rsidRDefault="00FB2497" w:rsidP="002235E9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rPr>
                      <w:rFonts w:ascii="Simplified Arabic" w:hAnsi="Simplified Arabic" w:cs="Simplified Arabic" w:hint="cs"/>
                      <w:b/>
                      <w:sz w:val="30"/>
                      <w:szCs w:val="30"/>
                      <w:rtl/>
                      <w:lang w:val="en-US" w:bidi="ar-DZ"/>
                    </w:rPr>
                  </w:pPr>
                  <w:r w:rsidRPr="000810AD">
                    <w:rPr>
                      <w:rFonts w:ascii="Simplified Arabic" w:hAnsi="Simplified Arabic" w:cs="Simplified Arabic" w:hint="cs"/>
                      <w:b/>
                      <w:sz w:val="30"/>
                      <w:szCs w:val="30"/>
                      <w:rtl/>
                      <w:lang w:val="en-US" w:bidi="ar-DZ"/>
                    </w:rPr>
                    <w:t>عزل سلك الطور عن  الهيكل المعدني للمحرك.</w:t>
                  </w:r>
                </w:p>
                <w:p w:rsidR="00FB2497" w:rsidRDefault="00FB2497" w:rsidP="002235E9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820"/>
                      <w:tab w:val="left" w:pos="2440"/>
                      <w:tab w:val="left" w:pos="2980"/>
                      <w:tab w:val="left" w:pos="3500"/>
                      <w:tab w:val="left" w:pos="3800"/>
                      <w:tab w:val="left" w:pos="5000"/>
                      <w:tab w:val="left" w:pos="7044"/>
                      <w:tab w:val="right" w:pos="10204"/>
                    </w:tabs>
                    <w:bidi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val="en-US" w:bidi="ar-DZ"/>
                    </w:rPr>
                  </w:pPr>
                  <w:r w:rsidRPr="000810AD">
                    <w:rPr>
                      <w:rFonts w:ascii="Simplified Arabic" w:hAnsi="Simplified Arabic" w:cs="Simplified Arabic" w:hint="cs"/>
                      <w:b/>
                      <w:sz w:val="30"/>
                      <w:szCs w:val="30"/>
                      <w:rtl/>
                      <w:lang w:val="en-US" w:bidi="ar-DZ"/>
                    </w:rPr>
                    <w:t>يوصيل سلك الأرضي في المأخذ.</w:t>
                  </w:r>
                </w:p>
              </w:tc>
            </w:tr>
          </w:tbl>
          <w:p w:rsidR="00D85D3B" w:rsidRPr="004D0285" w:rsidRDefault="000810AD" w:rsidP="002235E9">
            <w:pPr>
              <w:pStyle w:val="ListParagraph"/>
              <w:numPr>
                <w:ilvl w:val="0"/>
                <w:numId w:val="1"/>
              </w:numPr>
              <w:bidi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/>
              </w:rPr>
            </w:pPr>
            <w:r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/>
              </w:rPr>
              <w:t>رسم مخطط نظامي لدارة تشغيل المحرك الكهربائي مع توظيف قواعد الأمن السلامة.</w:t>
            </w:r>
          </w:p>
          <w:p w:rsidR="00D85D3B" w:rsidRDefault="004D0285" w:rsidP="00D85D3B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  <w:r w:rsidRPr="004D0285">
              <w:rPr>
                <w:rFonts w:ascii="Simplified Arabic" w:eastAsia="Calibri" w:hAnsi="Simplified Arabic" w:cs="Simplified Arabic" w:hint="cs"/>
                <w:b/>
                <w:bCs/>
                <w:noProof/>
                <w:color w:val="C00000"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5728" behindDoc="0" locked="0" layoutInCell="1" allowOverlap="1" wp14:anchorId="677474D9" wp14:editId="79B38E82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46990</wp:posOffset>
                      </wp:positionV>
                      <wp:extent cx="2832100" cy="3187700"/>
                      <wp:effectExtent l="0" t="0" r="25400" b="12700"/>
                      <wp:wrapNone/>
                      <wp:docPr id="103" name="Group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2100" cy="3187700"/>
                                <a:chOff x="36865" y="205478"/>
                                <a:chExt cx="2908920" cy="3468525"/>
                              </a:xfrm>
                            </wpg:grpSpPr>
                            <wps:wsp>
                              <wps:cNvPr id="104" name="Straight Connector 104"/>
                              <wps:cNvCnPr/>
                              <wps:spPr>
                                <a:xfrm flipH="1">
                                  <a:off x="1484805" y="3500845"/>
                                  <a:ext cx="12361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3" name="Straight Connector 123"/>
                              <wps:cNvCnPr/>
                              <wps:spPr>
                                <a:xfrm>
                                  <a:off x="1714920" y="474889"/>
                                  <a:ext cx="123069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6" name="Straight Connector 126"/>
                              <wps:cNvCnPr/>
                              <wps:spPr>
                                <a:xfrm flipV="1">
                                  <a:off x="1714797" y="748426"/>
                                  <a:ext cx="12309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9" name="Straight Connector 129"/>
                              <wps:cNvCnPr/>
                              <wps:spPr>
                                <a:xfrm>
                                  <a:off x="466608" y="485406"/>
                                  <a:ext cx="9414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none"/>
                                  <a:tail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2" name="Straight Connector 132"/>
                              <wps:cNvCnPr/>
                              <wps:spPr>
                                <a:xfrm>
                                  <a:off x="466590" y="737655"/>
                                  <a:ext cx="94145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tail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3" name="Straight Connector 133"/>
                              <wps:cNvCnPr/>
                              <wps:spPr>
                                <a:xfrm>
                                  <a:off x="1484769" y="390813"/>
                                  <a:ext cx="230194" cy="8408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tail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4" name="Straight Connector 134"/>
                              <wps:cNvCnPr/>
                              <wps:spPr>
                                <a:xfrm>
                                  <a:off x="1484943" y="664082"/>
                                  <a:ext cx="230194" cy="8408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tail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5" name="Rounded Rectangle 135"/>
                              <wps:cNvSpPr/>
                              <wps:spPr>
                                <a:xfrm>
                                  <a:off x="671269" y="256634"/>
                                  <a:ext cx="399138" cy="67688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>
                                  <a:off x="1234181" y="327751"/>
                                  <a:ext cx="614058" cy="525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Straight Connector 137"/>
                              <wps:cNvCnPr/>
                              <wps:spPr>
                                <a:xfrm>
                                  <a:off x="2062830" y="737626"/>
                                  <a:ext cx="0" cy="14293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headEnd type="oval"/>
                                  <a:tail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38" name="Oval 138"/>
                              <wps:cNvSpPr/>
                              <wps:spPr>
                                <a:xfrm>
                                  <a:off x="1996637" y="2019917"/>
                                  <a:ext cx="327498" cy="33633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Text Box 299"/>
                              <wps:cNvSpPr txBox="1"/>
                              <wps:spPr>
                                <a:xfrm>
                                  <a:off x="36865" y="327751"/>
                                  <a:ext cx="429751" cy="6644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4D0285" w:rsidRPr="000C6172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color w:val="FF0000"/>
                                      </w:rPr>
                                    </w:pPr>
                                    <w:r w:rsidRPr="000C6172"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</w:rPr>
                                      <w:t>Ph</w:t>
                                    </w:r>
                                  </w:p>
                                  <w:p w:rsidR="004D0285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</w:pPr>
                                    <w:r w:rsidRPr="000C6172"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N</w:t>
                                    </w:r>
                                  </w:p>
                                  <w:p w:rsidR="004D0285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:rsidR="004D0285" w:rsidRPr="002559BF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</w:rPr>
                                    </w:pPr>
                                  </w:p>
                                  <w:p w:rsidR="004D0285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rFonts w:eastAsia="Calibri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</w:rPr>
                                    </w:pPr>
                                  </w:p>
                                  <w:p w:rsidR="004D0285" w:rsidRPr="000C6172" w:rsidRDefault="004D0285" w:rsidP="004D0285">
                                    <w:pPr>
                                      <w:pStyle w:val="NormalWeb"/>
                                      <w:spacing w:before="0" w:beforeAutospacing="0" w:after="0" w:afterAutospacing="0" w:line="256" w:lineRule="auto"/>
                                      <w:rPr>
                                        <w:color w:val="0070C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Text Box 259"/>
                              <wps:cNvSpPr txBox="1"/>
                              <wps:spPr>
                                <a:xfrm rot="16200000">
                                  <a:off x="463980" y="450271"/>
                                  <a:ext cx="786765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4D0285" w:rsidRDefault="004D0285" w:rsidP="004D0285">
                                    <w:pPr>
                                      <w:pStyle w:val="NormalWeb"/>
                                      <w:spacing w:before="0" w:beforeAutospacing="0" w:after="160" w:afterAutospacing="0" w:line="256" w:lineRule="auto"/>
                                      <w:jc w:val="center"/>
                                    </w:pPr>
                                    <w:r>
                                      <w:rPr>
                                        <w:rFonts w:ascii="Calibri" w:eastAsia="Calibri" w:hAnsi="Sakkal Majalla" w:cs="Sakkal Majalla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العداد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Straight Connector 141"/>
                              <wps:cNvCnPr/>
                              <wps:spPr>
                                <a:xfrm flipV="1">
                                  <a:off x="2250990" y="474881"/>
                                  <a:ext cx="0" cy="16925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oval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2" name="Zone de texte 307"/>
                              <wps:cNvSpPr txBox="1"/>
                              <wps:spPr>
                                <a:xfrm>
                                  <a:off x="2263265" y="1182998"/>
                                  <a:ext cx="520700" cy="318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4D0285" w:rsidRPr="000C6172" w:rsidRDefault="004D0285" w:rsidP="004D0285">
                                    <w:pPr>
                                      <w:pStyle w:val="NormalWeb"/>
                                      <w:spacing w:before="0" w:beforeAutospacing="0" w:after="160" w:afterAutospacing="0" w:line="256" w:lineRule="auto"/>
                                    </w:pPr>
                                    <w:r>
                                      <w:rPr>
                                        <w:rFonts w:eastAsia="Calibri" w:cs="Arial" w:hint="cs"/>
                                        <w:sz w:val="28"/>
                                        <w:szCs w:val="28"/>
                                        <w:rtl/>
                                      </w:rPr>
                                      <w:t>15</w:t>
                                    </w:r>
                                    <w:r w:rsidRPr="000C6172">
                                      <w:rPr>
                                        <w:rFonts w:eastAsia="Calibri" w:cs="Arial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Rectangle 143"/>
                              <wps:cNvSpPr/>
                              <wps:spPr>
                                <a:xfrm>
                                  <a:off x="2177951" y="1107280"/>
                                  <a:ext cx="144001" cy="50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Straight Connector 144"/>
                              <wps:cNvCnPr/>
                              <wps:spPr>
                                <a:xfrm flipH="1">
                                  <a:off x="2159672" y="2268288"/>
                                  <a:ext cx="0" cy="13132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headEnd type="oval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5" name="Straight Connector 145"/>
                              <wps:cNvCnPr/>
                              <wps:spPr>
                                <a:xfrm flipH="1">
                                  <a:off x="1964268" y="3581508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6" name="Straight Connector 146"/>
                              <wps:cNvCnPr/>
                              <wps:spPr>
                                <a:xfrm flipH="1">
                                  <a:off x="2021639" y="3634032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7" name="Straight Connector 147"/>
                              <wps:cNvCnPr/>
                              <wps:spPr>
                                <a:xfrm flipH="1">
                                  <a:off x="2090349" y="3674003"/>
                                  <a:ext cx="10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7474D9" id="Group 103" o:spid="_x0000_s1105" style="position:absolute;left:0;text-align:left;margin-left:51.35pt;margin-top:3.7pt;width:223pt;height:251pt;z-index:252105728;mso-width-relative:margin;mso-height-relative:margin" coordorigin="368,2054" coordsize="29089,34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">
                      <v:line id="Straight Connector 104" o:spid="_x0000_s1106" style="position:absolute;flip:x;visibility:visible;mso-wrap-style:square" from="14848,35008" to="27209,35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6evcIAAADcAAAADwAAAGRycy9kb3ducmV2LnhtbERPTWsCMRC9C/0PYQq9abaliKxGKYWW&#10;PQjaVQ/ehs24G0wmyya6a399IxS8zeN9zmI1OCuu1AXjWcHrJANBXHltuFaw332NZyBCRNZoPZOC&#10;GwVYLZ9GC8y17/mHrmWsRQrhkKOCJsY2lzJUDTkME98SJ+7kO4cxwa6WusM+hTsr37JsKh0aTg0N&#10;tvTZUHUuL05BWRx7sze6iNNNvf1dB6u/7UGpl+fhYw4i0hAf4n93odP87B3uz6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6evcIAAADcAAAADwAAAAAAAAAAAAAA&#10;AAChAgAAZHJzL2Rvd25yZXYueG1sUEsFBgAAAAAEAAQA+QAAAJADAAAAAA==&#10;" strokecolor="windowText" strokeweight="1.5pt">
                        <v:stroke joinstyle="miter"/>
                      </v:line>
                      <v:line id="Straight Connector 123" o:spid="_x0000_s1107" style="position:absolute;visibility:visible;mso-wrap-style:square" from="17149,4748" to="29456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upQsMAAADcAAAADwAAAGRycy9kb3ducmV2LnhtbERP22oCMRB9L/QfwhR8q4kXRLZGsYVC&#10;QUHUVl+nmzG7uJmsm6jbvzcFwbc5nOtMZq2rxIWaUHrW0OsqEMS5NyVbDd/bz9cxiBCRDVaeScMf&#10;BZhNn58mmBl/5TVdNtGKFMIhQw1FjHUmZcgLchi6viZO3ME3DmOCjZWmwWsKd5XsKzWSDktODQXW&#10;9FFQftycnQb1e1ydRurH7reLMLTvu8NpqVZad17a+RuISG18iO/uL5Pm9wfw/0y6QE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7qULDAAAA3AAAAA8AAAAAAAAAAAAA&#10;AAAAoQIAAGRycy9kb3ducmV2LnhtbFBLBQYAAAAABAAEAPkAAACRAwAAAAA=&#10;" strokecolor="red" strokeweight="1.5pt">
                        <v:stroke joinstyle="miter"/>
                      </v:line>
                      <v:line id="Straight Connector 126" o:spid="_x0000_s1108" style="position:absolute;flip:y;visibility:visible;mso-wrap-style:square" from="17147,7484" to="29457,7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dI58MAAADcAAAADwAAAGRycy9kb3ducmV2LnhtbERPS2sCMRC+F/ofwhS8abYKS12NYtWC&#10;evFJvU43083SzWTZpLr+e1MQepuP7znjaWsrcaHGl44VvPYSEMS50yUXCk7Hj+4bCB+QNVaOScGN&#10;PEwnz09jzLS78p4uh1CIGMI+QwUmhDqT0ueGLPqeq4kj9+0aiyHCppC6wWsMt5XsJ0kqLZYcGwzW&#10;NDeU/xx+rYLZ0Lzvyk9arL+S5XyT3s6DbX5WqvPSzkYgArXhX/xwr3Sc30/h75l4gZz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XSOfDAAAA3AAAAA8AAAAAAAAAAAAA&#10;AAAAoQIAAGRycy9kb3ducmV2LnhtbFBLBQYAAAAABAAEAPkAAACRAwAAAAA=&#10;" strokecolor="#0070c0" strokeweight="1.5pt">
                        <v:stroke joinstyle="miter"/>
                      </v:line>
                      <v:line id="Straight Connector 129" o:spid="_x0000_s1109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ACQMQAAADcAAAADwAAAGRycy9kb3ducmV2LnhtbERPTWvCQBC9C/0Pywi9SLMxgqRpVpFK&#10;aw+9GIW2tyE7JsHsbMhuY/z33YLgbR7vc/L1aFoxUO8aywrmUQyCuLS64UrB8fD2lIJwHllja5kU&#10;XMnBevUwyTHT9sJ7GgpfiRDCLkMFtfddJqUrazLoItsRB+5ke4M+wL6SusdLCDetTOJ4KQ02HBpq&#10;7Oi1pvJc/BoF7ddukZpN+rPdz5Yn/vbXz3cslHqcjpsXEJ5Gfxff3B86zE+e4f+ZcIF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0AJAxAAAANwAAAAPAAAAAAAAAAAA&#10;AAAAAKECAABkcnMvZG93bnJldi54bWxQSwUGAAAAAAQABAD5AAAAkgMAAAAA&#10;" strokecolor="red" strokeweight="1.5pt">
                        <v:stroke endarrow="oval" joinstyle="miter"/>
                      </v:line>
                      <v:line id="Straight Connector 132" o:spid="_x0000_s1110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lUPMEAAADcAAAADwAAAGRycy9kb3ducmV2LnhtbERPTWsCMRC9C/6HMII3za5CKatRRJQK&#10;nqq253Ez7q5uJkuSavz3plDobR7vc+bLaFpxJ+cbywrycQaCuLS64UrB6bgdvYPwAVlja5kUPMnD&#10;ctHvzbHQ9sGfdD+ESqQQ9gUqqEPoCil9WZNBP7YdceIu1hkMCbpKaoePFG5aOcmyN2mw4dRQY0fr&#10;msrb4ccoiHlz/orXeNm7j/P6enLb4+Y7V2o4iKsZiEAx/Iv/3Dud5k8n8PtMukA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uVQ8wQAAANwAAAAPAAAAAAAAAAAAAAAA&#10;AKECAABkcnMvZG93bnJldi54bWxQSwUGAAAAAAQABAD5AAAAjwMAAAAA&#10;" strokecolor="#0070c0" strokeweight="1.5pt">
                        <v:stroke endarrow="oval" joinstyle="miter"/>
                      </v:line>
                      <v:line id="Straight Connector 133" o:spid="_x0000_s1111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Gjd8IAAADcAAAADwAAAGRycy9kb3ducmV2LnhtbERPTYvCMBC9C/6HMMJeRFO3IKUaRRTd&#10;PezFKqi3oRnbYjMpTdT67zcLC97m8T5nvuxMLR7Uusqygsk4AkGcW11xoeB42I4SEM4ja6wtk4IX&#10;OVgu+r05pto+eU+PzBcihLBLUUHpfZNK6fKSDLqxbYgDd7WtQR9gW0jd4jOEm1p+RtFUGqw4NJTY&#10;0Lqk/JbdjYL69BUnZpVcNvvh9Mpn//rZYabUx6BbzUB46vxb/O/+1mF+HMPfM+E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eGjd8IAAADcAAAADwAAAAAAAAAAAAAA&#10;AAChAgAAZHJzL2Rvd25yZXYueG1sUEsFBgAAAAAEAAQA+QAAAJADAAAAAA==&#10;" strokecolor="red" strokeweight="1.5pt">
                        <v:stroke endarrow="oval" joinstyle="miter"/>
                      </v:line>
                      <v:line id="Straight Connector 134" o:spid="_x0000_s1112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xp08EAAADcAAAADwAAAGRycy9kb3ducmV2LnhtbERPS2sCMRC+F/wPYQRvNbtVSlmNIqIo&#10;9FRf53Ez7q5uJkuSavrvTaHQ23x8z5nOo2nFnZxvLCvIhxkI4tLqhisFh/369QOED8gaW8uk4Ic8&#10;zGe9lykW2j74i+67UIkUwr5ABXUIXSGlL2sy6Ie2I07cxTqDIUFXSe3wkcJNK9+y7F0abDg11NjR&#10;sqbytvs2CmLenI/xGi+fbnNeXg9uvV+dcqUG/biYgAgUw7/4z73Vaf5oDL/PpAvk7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HGnTwQAAANwAAAAPAAAAAAAAAAAAAAAA&#10;AKECAABkcnMvZG93bnJldi54bWxQSwUGAAAAAAQABAD5AAAAjwMAAAAA&#10;" strokecolor="#0070c0" strokeweight="1.5pt">
                        <v:stroke endarrow="oval" joinstyle="miter"/>
                      </v:line>
                      <v:roundrect id="Rounded Rectangle 135" o:spid="_x0000_s1113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Fxx8EA&#10;AADcAAAADwAAAGRycy9kb3ducmV2LnhtbERPzWrCQBC+C32HZQrezKaKWqKbYKWCPSb2AYbsmMRm&#10;Z9PdrUnfvlso9DYf3+/si8n04k7Od5YVPCUpCOLa6o4bBe+X0+IZhA/IGnvLpOCbPBT5w2yPmbYj&#10;l3SvQiNiCPsMFbQhDJmUvm7JoE/sQBy5q3UGQ4SukdrhGMNNL5dpupEGO44NLQ50bKn+qL6Mgmu5&#10;oc/X7k0fbi/jtqm8deXJKjV/nA47EIGm8C/+c591nL9aw+8z8QKZ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xccfBAAAA3AAAAA8AAAAAAAAAAAAAAAAAmAIAAGRycy9kb3du&#10;cmV2LnhtbFBLBQYAAAAABAAEAPUAAACGAwAAAAA=&#10;" fillcolor="window" strokecolor="windowText" strokeweight="1.5pt">
                        <v:stroke joinstyle="miter"/>
                      </v:roundrect>
                      <v:rect id="Rectangle 136" o:spid="_x0000_s1114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7EkL8A&#10;AADcAAAADwAAAGRycy9kb3ducmV2LnhtbERPTYvCMBC9L/gfwgje1lQFWapRRFC8WntYb2MzttVm&#10;Upto6783guBtHu9z5svOVOJBjSstKxgNIxDEmdUl5wrSw+b3D4TzyBory6TgSQ6Wi97PHGNtW97T&#10;I/G5CCHsYlRQeF/HUrqsIINuaGviwJ1tY9AH2ORSN9iGcFPJcRRNpcGSQ0OBNa0Lyq7J3Si4bd1/&#10;cnle6HB01WmbtqnHOlVq0O9WMxCeOv8Vf9w7HeZPpvB+JlwgF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PsSQvwAAANwAAAAPAAAAAAAAAAAAAAAAAJgCAABkcnMvZG93bnJl&#10;di54bWxQSwUGAAAAAAQABAD1AAAAhAMAAAAA&#10;" filled="f" strokecolor="windowText" strokeweight="1.5pt"/>
                      <v:line id="Straight Connector 137" o:spid="_x0000_s1115" style="position:absolute;visibility:visible;mso-wrap-style:square" from="20628,7376" to="20628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0I8sUAAADcAAAADwAAAGRycy9kb3ducmV2LnhtbERP204CMRB9N+EfmiHhxUhXFCUrhRgJ&#10;CSgxEfmAYTtuV7bTtS3sytdbExPf5uRcZzrvbC1O5EPlWMH1MANBXDhdcalg9768moAIEVlj7ZgU&#10;fFOA+ax3McVcu5bf6LSNpUghHHJUYGJscilDYchiGLqGOHEfzluMCfpSao9tCre1HGXZnbRYcWow&#10;2NCToeKwPVoFi5e1uW0Pm7On4/Pr5efX/lyO90oN+t3jA4hIXfwX/7lXOs2/uYffZ9IFcv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0I8sUAAADcAAAADwAAAAAAAAAA&#10;AAAAAAChAgAAZHJzL2Rvd25yZXYueG1sUEsFBgAAAAAEAAQA+QAAAJMDAAAAAA==&#10;" strokecolor="#0070c0" strokeweight="1.5pt">
                        <v:stroke startarrow="oval" endarrow="oval" joinstyle="miter"/>
                      </v:line>
                      <v:oval id="Oval 138" o:spid="_x0000_s1116" style="position:absolute;left:19966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aujMYA&#10;AADcAAAADwAAAGRycy9kb3ducmV2LnhtbESPW2vCQBCF3wv+h2WEvtWNCiKpqxR7BUHQFPI6ZKe5&#10;mJ1Ns9uY/vvOQ8G3Gc6Zc77Z7EbXqoH6UHs2MJ8loIgLb2suDXxmrw9rUCEiW2w9k4FfCrDbTu42&#10;mFp/5RMN51gqCeGQooEqxi7VOhQVOQwz3xGL9uV7h1HWvtS2x6uEu1YvkmSlHdYsDRV2tK+ouJx/&#10;nIHjS93kb+/58yFv9svmsMq+F0NmzP10fHoEFWmMN/P/9YcV/KXQyjMygd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aujMYAAADcAAAADwAAAAAAAAAAAAAAAACYAgAAZHJz&#10;L2Rvd25yZXYueG1sUEsFBgAAAAAEAAQA9QAAAIsDAAAAAA==&#10;" filled="f" strokecolor="windowText" strokeweight="1.5pt">
                        <v:stroke joinstyle="miter"/>
                      </v:oval>
                      <v:shape id="Text Box 299" o:spid="_x0000_s1117" type="#_x0000_t202" style="position:absolute;left:368;top:3277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n+s8EA&#10;AADcAAAADwAAAGRycy9kb3ducmV2LnhtbERPS2sCMRC+F/wPYQq91awVpK5GqUWhhyKoC16HzXSz&#10;dDNZkriPf98IQm/z8T1nvR1sIzryoXasYDbNQBCXTtdcKSguh9d3ECEia2wck4KRAmw3k6c15tr1&#10;fKLuHCuRQjjkqMDE2OZShtKQxTB1LXHifpy3GBP0ldQe+xRuG/mWZQtpsebUYLClT0Pl7/lmFdjv&#10;7Ho67memGIsO43jZee4HpV6eh48ViEhD/Bc/3F86zZ8v4f5MukB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J/rPBAAAA3AAAAA8AAAAAAAAAAAAAAAAAmAIAAGRycy9kb3du&#10;cmV2LnhtbFBLBQYAAAAABAAEAPUAAACGAwAAAAA=&#10;" filled="f" stroked="f" strokeweight="1.5pt">
                        <v:textbox>
                          <w:txbxContent>
                            <w:p w:rsidR="004D0285" w:rsidRPr="000C6172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color w:val="FF0000"/>
                                </w:rPr>
                              </w:pPr>
                              <w:r w:rsidRPr="000C6172">
                                <w:rPr>
                                  <w:rFonts w:eastAsia="Calibri" w:cs="Arial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Ph</w:t>
                              </w:r>
                            </w:p>
                            <w:p w:rsidR="004D0285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eastAsia="Calibri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 w:rsidRPr="000C6172">
                                <w:rPr>
                                  <w:rFonts w:eastAsia="Calibri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  <w:p w:rsidR="004D0285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eastAsia="Calibri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</w:pPr>
                            </w:p>
                            <w:p w:rsidR="004D0285" w:rsidRPr="002559BF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eastAsia="Calibri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</w:rPr>
                              </w:pPr>
                            </w:p>
                            <w:p w:rsidR="004D0285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eastAsia="Calibri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</w:rPr>
                              </w:pPr>
                            </w:p>
                            <w:p w:rsidR="004D0285" w:rsidRPr="000C6172" w:rsidRDefault="004D0285" w:rsidP="004D0285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color w:val="0070C0"/>
                                </w:rPr>
                              </w:pPr>
                            </w:p>
                          </w:txbxContent>
                        </v:textbox>
                      </v:shape>
                      <v:shape id="Text Box 259" o:spid="_x0000_s1118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wtbsYA&#10;AADcAAAADwAAAGRycy9kb3ducmV2LnhtbESPQWvCQBCF70L/wzIFb3WjSLGpmyCFoh48GIX2OM1O&#10;k7TZ2ZBdNfbXO4eCtxnem/e+WeaDa9WZ+tB4NjCdJKCIS28brgwcD+9PC1AhIltsPZOBKwXIs4fR&#10;ElPrL7yncxErJSEcUjRQx9ilWoeyJodh4jti0b597zDK2lfa9niRcNfqWZI8a4cNS0ONHb3VVP4W&#10;J2fgx4Wvl8UfTT9W66ub7YrPbrv2xowfh9UrqEhDvJv/rzdW8OeCL8/IBDq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FwtbsYAAADcAAAADwAAAAAAAAAAAAAAAACYAgAAZHJz&#10;L2Rvd25yZXYueG1sUEsFBgAAAAAEAAQA9QAAAIsDAAAAAA==&#10;" filled="f" stroked="f" strokeweight=".5pt">
                        <v:textbox>
                          <w:txbxContent>
                            <w:p w:rsidR="004D0285" w:rsidRDefault="004D0285" w:rsidP="004D028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العداد</w:t>
                              </w:r>
                            </w:p>
                          </w:txbxContent>
                        </v:textbox>
                      </v:shape>
                      <v:line id="Straight Connector 141" o:spid="_x0000_s1119" style="position:absolute;flip:y;visibility:visible;mso-wrap-style:square" from="22509,4748" to="22509,21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FEiMQAAADcAAAADwAAAGRycy9kb3ducmV2LnhtbERPS2sCMRC+F/wPYYTeatayFtmaFRFa&#10;Su3Fx6Hehs3sAzeTbRLdrb++EQre5uN7zmI5mFZcyPnGsoLpJAFBXFjdcKXgsH97moPwAVlja5kU&#10;/JKHZT56WGCmbc9buuxCJWII+wwV1CF0mZS+qMmgn9iOOHKldQZDhK6S2mEfw00rn5PkRRpsODbU&#10;2NG6puK0OxsFs9kxbcN881XSu7ue1/1n+n38UepxPKxeQQQawl387/7QcX46hdsz8QKZ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kUSIxAAAANwAAAAPAAAAAAAAAAAA&#10;AAAAAKECAABkcnMvZG93bnJldi54bWxQSwUGAAAAAAQABAD5AAAAkgMAAAAA&#10;" strokecolor="red" strokeweight="1.5pt">
                        <v:stroke startarrow="oval" endarrow="oval" joinstyle="miter"/>
                      </v:line>
                      <v:shape id="Zone de texte 307" o:spid="_x0000_s1120" type="#_x0000_t202" style="position:absolute;left:22632;top:11829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4D0285" w:rsidRPr="000C6172" w:rsidRDefault="004D0285" w:rsidP="004D028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 w:cs="Arial" w:hint="cs"/>
                                  <w:sz w:val="28"/>
                                  <w:szCs w:val="28"/>
                                  <w:rtl/>
                                </w:rPr>
                                <w:t>15</w:t>
                              </w:r>
                              <w:r w:rsidRPr="000C6172">
                                <w:rPr>
                                  <w:rFonts w:eastAsia="Calibri" w:cs="Arial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rect id="Rectangle 143" o:spid="_x0000_s1121" style="position:absolute;left:21779;top:11072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AJD8MA&#10;AADcAAAADwAAAGRycy9kb3ducmV2LnhtbERPTWvCQBC9C/0PyxR6M5um0kiaVVSQ2uLB2vY+ZMck&#10;mJ0N2W0S/71bELzN431OvhxNI3rqXG1ZwXMUgyAurK65VPDzvZ3OQTiPrLGxTAou5GC5eJjkmGk7&#10;8Bf1R1+KEMIuQwWV920mpSsqMugi2xIH7mQ7gz7ArpS6wyGEm0YmcfwqDdYcGipsaVNRcT7+GQUH&#10;ez7J5jdJPtP1e5J+mPlQ9nulnh7H1RsIT6O/i2/unQ7zZy/w/0y4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AJD8MAAADcAAAADwAAAAAAAAAAAAAAAACYAgAAZHJzL2Rv&#10;d25yZXYueG1sUEsFBgAAAAAEAAQA9QAAAIgDAAAAAA==&#10;" filled="f" strokecolor="red" strokeweight="1.5pt"/>
                      <v:line id="Straight Connector 144" o:spid="_x0000_s1122" style="position:absolute;flip:x;visibility:visible;mso-wrap-style:square" from="21596,22682" to="21596,35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GEPcMAAADcAAAADwAAAGRycy9kb3ducmV2LnhtbERPTWvCQBC9F/wPywi9NRslBI2uIoLQ&#10;ioU2LfQ6ZMckbXY2ZLdJ9Nd3C4K3ebzPWW9H04ieOldbVjCLYhDEhdU1lwo+Pw5PCxDOI2tsLJOC&#10;CznYbiYPa8y0Hfid+tyXIoSwy1BB5X2bSemKigy6yLbEgTvbzqAPsCul7nAI4aaR8zhOpcGaQ0OF&#10;Le0rKn7yX6MgJ3t62Y9pufy6fsu3o9bL3eFVqcfpuFuB8DT6u/jmftZhfpLA/zPhArn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xhD3DAAAA3AAAAA8AAAAAAAAAAAAA&#10;AAAAoQIAAGRycy9kb3ducmV2LnhtbFBLBQYAAAAABAAEAPkAAACRAwAAAAA=&#10;" strokecolor="#00b050" strokeweight="1.5pt">
                        <v:stroke startarrow="oval" joinstyle="miter"/>
                      </v:line>
                      <v:line id="Straight Connector 145" o:spid="_x0000_s1123" style="position:absolute;flip:x;visibility:visible;mso-wrap-style:square" from="19642,35815" to="23242,35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wcUsIAAADcAAAADwAAAGRycy9kb3ducmV2LnhtbERPzWrCQBC+F3yHZQQvohulikZXEam0&#10;Bw9t4gMM2TEbzM7G7DbGt+8WCr3Nx/c7231va9FR6yvHCmbTBARx4XTFpYJLfpqsQPiArLF2TAqe&#10;5GG/G7xsMdXuwV/UZaEUMYR9igpMCE0qpS8MWfRT1xBH7upaiyHCtpS6xUcMt7WcJ8lSWqw4Nhhs&#10;6GiouGXfVsE46/L7+u3z4M524c/jSr6vjVRqNOwPGxCB+vAv/nN/6Dj/dQG/z8QL5O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wcUsIAAADcAAAADwAAAAAAAAAAAAAA&#10;AAChAgAAZHJzL2Rvd25yZXYueG1sUEsFBgAAAAAEAAQA+QAAAJADAAAAAA==&#10;" strokecolor="#00b050" strokeweight="1.5pt">
                        <v:stroke joinstyle="miter"/>
                      </v:line>
                      <v:line id="Straight Connector 146" o:spid="_x0000_s1124" style="position:absolute;flip:x;visibility:visible;mso-wrap-style:square" from="20216,36340" to="22736,36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6CJcIAAADcAAAADwAAAGRycy9kb3ducmV2LnhtbERPzYrCMBC+L/gOYQQvsqbKrqxdo4go&#10;evCg1QcYmrEp20xqE2t9+42wsLf5+H5nvuxsJVpqfOlYwXiUgCDOnS65UHA5b9+/QPiArLFyTAqe&#10;5GG56L3NMdXuwSdqs1CIGMI+RQUmhDqV0ueGLPqRq4kjd3WNxRBhU0jd4COG20pOkmQqLZYcGwzW&#10;tDaU/2R3q2CYtefbbHNcuYP99IdhKXczI5Ua9LvVN4hAXfgX/7n3Os7/mMLrmXiBX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t6CJcIAAADcAAAADwAAAAAAAAAAAAAA&#10;AAChAgAAZHJzL2Rvd25yZXYueG1sUEsFBgAAAAAEAAQA+QAAAJADAAAAAA==&#10;" strokecolor="#00b050" strokeweight="1.5pt">
                        <v:stroke joinstyle="miter"/>
                      </v:line>
                      <v:line id="Straight Connector 147" o:spid="_x0000_s1125" style="position:absolute;flip:x;visibility:visible;mso-wrap-style:square" from="20903,36740" to="21983,36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InvsMAAADcAAAADwAAAGRycy9kb3ducmV2LnhtbERPzWrCQBC+C32HZQq9SN20aKupmyCi&#10;1IMHG32AITvNhmZnY3aN6dt3C4K3+fh+Z5kPthE9db52rOBlkoAgLp2uuVJwOm6f5yB8QNbYOCYF&#10;v+Qhzx5GS0y1u/IX9UWoRAxhn6ICE0KbSulLQxb9xLXEkft2ncUQYVdJ3eE1httGvibJm7RYc2ww&#10;2NLaUPlTXKyCcdEfz4vNYeX2dub341p+LoxU6ulxWH2ACDSEu/jm3uk4f/oO/8/EC2T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2SJ77DAAAA3AAAAA8AAAAAAAAAAAAA&#10;AAAAoQIAAGRycy9kb3ducmV2LnhtbFBLBQYAAAAABAAEAPkAAACRAwAAAAA=&#10;" strokecolor="#00b050" strokeweight="1.5pt">
                        <v:stroke joinstyle="miter"/>
                      </v:line>
                    </v:group>
                  </w:pict>
                </mc:Fallback>
              </mc:AlternateContent>
            </w:r>
          </w:p>
          <w:p w:rsidR="000810AD" w:rsidRDefault="000810AD" w:rsidP="000810AD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:rsidR="002235E9" w:rsidRDefault="002235E9" w:rsidP="002235E9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:rsidR="002235E9" w:rsidRDefault="002235E9" w:rsidP="002235E9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:rsidR="002235E9" w:rsidRDefault="002235E9" w:rsidP="002235E9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:rsidR="002235E9" w:rsidRDefault="002235E9" w:rsidP="002235E9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:rsidR="000810AD" w:rsidRDefault="000810AD" w:rsidP="000810AD">
            <w:pPr>
              <w:pStyle w:val="ListParagraph"/>
              <w:numPr>
                <w:ilvl w:val="0"/>
                <w:numId w:val="1"/>
              </w:numPr>
              <w:bidi/>
              <w:rPr>
                <w:rFonts w:ascii="Simplified Arabic" w:eastAsia="Times New Roman" w:hAnsi="Simplified Arabic" w:cs="Simplified Arabic" w:hint="cs"/>
                <w:sz w:val="30"/>
                <w:szCs w:val="30"/>
                <w:lang w:val="en-US"/>
              </w:rPr>
            </w:pP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>أ.</w:t>
            </w:r>
            <w:r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/>
              </w:rPr>
              <w:t xml:space="preserve"> خصائص القوة التي يطبقها الماء على الحمولة (</w:t>
            </w:r>
            <w:r w:rsidR="004D0285"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en-US"/>
              </w:rPr>
              <w:t>S</w:t>
            </w:r>
            <w:r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/>
              </w:rPr>
              <w:t>).</w:t>
            </w:r>
            <w:r w:rsidR="004D0285">
              <w:rPr>
                <w:rFonts w:ascii="Simplified Arabic" w:eastAsia="Times New Roman" w:hAnsi="Simplified Arabic" w:cs="Simplified Arabic"/>
                <w:sz w:val="30"/>
                <w:szCs w:val="30"/>
                <w:lang w:val="en-US"/>
              </w:rPr>
              <w:t xml:space="preserve">                 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>(خائص دافعة أرخميدس)</w:t>
            </w:r>
          </w:p>
          <w:p w:rsidR="000810AD" w:rsidRDefault="000810AD" w:rsidP="004D0285">
            <w:pPr>
              <w:pStyle w:val="ListParagraph"/>
              <w:numPr>
                <w:ilvl w:val="0"/>
                <w:numId w:val="27"/>
              </w:numPr>
              <w:bidi/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</w:pPr>
            <w:r w:rsidRPr="004D0285">
              <w:rPr>
                <w:rFonts w:ascii="Simplified Arabic" w:eastAsia="Times New Roman" w:hAnsi="Simplified Arabic" w:cs="Simplified Arabic" w:hint="cs"/>
                <w:sz w:val="30"/>
                <w:szCs w:val="30"/>
                <w:u w:val="single"/>
                <w:rtl/>
                <w:lang w:val="en-US"/>
              </w:rPr>
              <w:t>نقطة التأثير (المبدأ):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مركز ثقل الحمولة (</w:t>
            </w:r>
            <w:r w:rsidR="004D0285">
              <w:rPr>
                <w:rFonts w:ascii="Simplified Arabic" w:eastAsia="Times New Roman" w:hAnsi="Simplified Arabic" w:cs="Simplified Arabic"/>
                <w:sz w:val="30"/>
                <w:szCs w:val="30"/>
                <w:lang w:val="en-US"/>
              </w:rPr>
              <w:t>S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>).</w:t>
            </w:r>
          </w:p>
          <w:p w:rsidR="000810AD" w:rsidRDefault="000810AD" w:rsidP="004D0285">
            <w:pPr>
              <w:pStyle w:val="ListParagraph"/>
              <w:numPr>
                <w:ilvl w:val="0"/>
                <w:numId w:val="27"/>
              </w:numPr>
              <w:bidi/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</w:pPr>
            <w:r w:rsidRPr="004D0285">
              <w:rPr>
                <w:rFonts w:ascii="Simplified Arabic" w:eastAsia="Times New Roman" w:hAnsi="Simplified Arabic" w:cs="Simplified Arabic" w:hint="cs"/>
                <w:sz w:val="30"/>
                <w:szCs w:val="30"/>
                <w:u w:val="single"/>
                <w:rtl/>
                <w:lang w:val="en-US"/>
              </w:rPr>
              <w:t>المنحى (الحامل):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شاقولي (عمودي).</w:t>
            </w:r>
          </w:p>
          <w:p w:rsidR="000810AD" w:rsidRDefault="000810AD" w:rsidP="004D0285">
            <w:pPr>
              <w:pStyle w:val="ListParagraph"/>
              <w:numPr>
                <w:ilvl w:val="0"/>
                <w:numId w:val="27"/>
              </w:numPr>
              <w:bidi/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</w:pPr>
            <w:r w:rsidRPr="004D0285">
              <w:rPr>
                <w:rFonts w:ascii="Simplified Arabic" w:eastAsia="Times New Roman" w:hAnsi="Simplified Arabic" w:cs="Simplified Arabic" w:hint="cs"/>
                <w:sz w:val="30"/>
                <w:szCs w:val="30"/>
                <w:u w:val="single"/>
                <w:rtl/>
                <w:lang w:val="en-US"/>
              </w:rPr>
              <w:t>الجهة (الإتجاه):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نحو الأعلى.</w:t>
            </w:r>
          </w:p>
          <w:p w:rsidR="000810AD" w:rsidRDefault="000810AD" w:rsidP="004D0285">
            <w:pPr>
              <w:pStyle w:val="ListParagraph"/>
              <w:numPr>
                <w:ilvl w:val="0"/>
                <w:numId w:val="27"/>
              </w:numPr>
              <w:bidi/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</w:pPr>
            <w:r w:rsidRPr="004D0285">
              <w:rPr>
                <w:rFonts w:ascii="Simplified Arabic" w:eastAsia="Times New Roman" w:hAnsi="Simplified Arabic" w:cs="Simplified Arabic" w:hint="cs"/>
                <w:sz w:val="30"/>
                <w:szCs w:val="30"/>
                <w:u w:val="single"/>
                <w:rtl/>
                <w:lang w:val="en-US"/>
              </w:rPr>
              <w:t>الشدة (الطويلة):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مساوية لثقل السائل المزاح.</w:t>
            </w:r>
          </w:p>
          <w:p w:rsidR="000810AD" w:rsidRDefault="00974A83" w:rsidP="000810AD">
            <w:pPr>
              <w:pStyle w:val="ListParagraph"/>
              <w:bidi/>
              <w:ind w:left="502"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40B3E2A" wp14:editId="6E5CBBBA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708025</wp:posOffset>
                      </wp:positionV>
                      <wp:extent cx="581025" cy="419100"/>
                      <wp:effectExtent l="0" t="0" r="0" b="0"/>
                      <wp:wrapNone/>
                      <wp:docPr id="154" name="Text Box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025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4A83" w:rsidRDefault="00974A83" w:rsidP="00974A83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sz w:val="30"/>
                                              <w:szCs w:val="3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eastAsia="Times New Roman" w:hAnsi="Cambria Math" w:cs="Simplified Arabic"/>
                                                  <w:i/>
                                                  <w:sz w:val="30"/>
                                                  <w:szCs w:val="30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 w:cs="Simplified Arabic"/>
                                                  <w:sz w:val="30"/>
                                                  <w:szCs w:val="30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30"/>
                                              <w:szCs w:val="3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B3E2A" id="Text Box 154" o:spid="_x0000_s1126" type="#_x0000_t202" style="position:absolute;left:0;text-align:left;margin-left:-3.7pt;margin-top:55.75pt;width:45.75pt;height:33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" filled="f" stroked="f" strokeweight=".5pt">
                      <v:textbox>
                        <w:txbxContent>
                          <w:p w:rsidR="00974A83" w:rsidRDefault="00974A83" w:rsidP="00974A83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sz w:val="30"/>
                                        <w:szCs w:val="3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="Times New Roman" w:hAnsi="Cambria Math" w:cs="Simplified Arabic"/>
                                            <w:i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Times New Roman" w:hAnsi="Cambria Math" w:cs="Simplified Arabic"/>
                                            <w:sz w:val="30"/>
                                            <w:szCs w:val="30"/>
                                            <w:lang w:val="en-US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30"/>
                                        <w:szCs w:val="3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10AD" w:rsidRPr="004D0285">
              <w:rPr>
                <w:rFonts w:ascii="Simplified Arabic" w:eastAsia="Times New Roman" w:hAnsi="Simplified Arabic" w:cs="Simplified Arabic" w:hint="cs"/>
                <w:b/>
                <w:bCs/>
                <w:sz w:val="30"/>
                <w:szCs w:val="30"/>
                <w:rtl/>
                <w:lang w:val="en-US"/>
              </w:rPr>
              <w:t>ب</w:t>
            </w:r>
            <w:r w:rsidR="000810AD"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. </w:t>
            </w:r>
            <w:r w:rsidR="000810AD"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/>
              </w:rPr>
              <w:t>حساب شدة دافعة أرخميدس:</w:t>
            </w:r>
          </w:p>
          <w:p w:rsidR="000810AD" w:rsidRPr="00FB2497" w:rsidRDefault="000810AD" w:rsidP="00FB2497">
            <w:pPr>
              <w:pStyle w:val="ListParagraph"/>
              <w:bidi/>
              <w:ind w:left="502"/>
              <w:rPr>
                <w:rFonts w:ascii="Simplified Arabic" w:eastAsia="Times New Roman" w:hAnsi="Simplified Arabic" w:cs="Simplified Arabic"/>
                <w:sz w:val="30"/>
                <w:szCs w:val="3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val="en-US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Simplified Arabic"/>
                    <w:sz w:val="30"/>
                    <w:szCs w:val="30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P</m:t>
                </m:r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Simplified Arabic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ap</m:t>
                    </m:r>
                  </m:sub>
                </m:sSub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Simplified Arabic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m×g</m:t>
                    </m:r>
                  </m:e>
                </m:d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Simplified Arabic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ap</m:t>
                    </m:r>
                  </m:sub>
                </m:sSub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Simplified Arabic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80×10</m:t>
                    </m:r>
                  </m:e>
                </m:d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-600=800-600</m:t>
                </m:r>
              </m:oMath>
            </m:oMathPara>
          </w:p>
          <w:p w:rsidR="00FB2497" w:rsidRPr="00FB2497" w:rsidRDefault="00FB2497" w:rsidP="00FB2497">
            <w:pPr>
              <w:pStyle w:val="ListParagraph"/>
              <w:bidi/>
              <w:ind w:left="502"/>
              <w:rPr>
                <w:rFonts w:ascii="Simplified Arabic" w:eastAsia="Times New Roman" w:hAnsi="Simplified Arabic" w:cs="Simplified Arabic"/>
                <w:sz w:val="30"/>
                <w:szCs w:val="30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Simplified Arabic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</w:rPr>
                      <m:t>A</m:t>
                    </m:r>
                  </m:sub>
                </m:sSub>
                <m:r>
                  <w:rPr>
                    <w:rFonts w:ascii="Cambria Math" w:eastAsia="Times New Roman" w:hAnsi="Cambria Math" w:cs="Simplified Arabic"/>
                    <w:sz w:val="30"/>
                    <w:szCs w:val="30"/>
                  </w:rPr>
                  <m:t>=200 N</m:t>
                </m:r>
              </m:oMath>
            </m:oMathPara>
          </w:p>
          <w:p w:rsidR="00D85D3B" w:rsidRPr="002235E9" w:rsidRDefault="004D0285" w:rsidP="002235E9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39B1B9B2" wp14:editId="722DAF70">
                      <wp:simplePos x="0" y="0"/>
                      <wp:positionH relativeFrom="column">
                        <wp:posOffset>502285</wp:posOffset>
                      </wp:positionH>
                      <wp:positionV relativeFrom="paragraph">
                        <wp:posOffset>90170</wp:posOffset>
                      </wp:positionV>
                      <wp:extent cx="0" cy="359410"/>
                      <wp:effectExtent l="76200" t="38100" r="76200" b="59690"/>
                      <wp:wrapNone/>
                      <wp:docPr id="152" name="Straight Arrow Connecto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35941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2F8A3" id="Straight Arrow Connector 152" o:spid="_x0000_s1026" type="#_x0000_t32" style="position:absolute;margin-left:39.55pt;margin-top:7.1pt;width:0;height:28.3pt;flip:x y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" strokecolor="black [3200]" strokeweight="1.5pt">
                      <v:stroke startarrow="oval" endarrow="block" joinstyle="miter"/>
                    </v:shape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219075</wp:posOffset>
                      </wp:positionV>
                      <wp:extent cx="370800" cy="514800"/>
                      <wp:effectExtent l="0" t="0" r="10795" b="19050"/>
                      <wp:wrapNone/>
                      <wp:docPr id="153" name="Rounded Rectangle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800" cy="5148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E59F61" id="Rounded Rectangle 153" o:spid="_x0000_s1026" style="position:absolute;margin-left:25.55pt;margin-top:17.25pt;width:29.2pt;height:40.5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</w:t>
            </w:r>
            <w:r w:rsidR="00FB2497" w:rsidRPr="004D0285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تمثيل شعاع القوة:</w:t>
            </w:r>
            <w:r w:rsidR="00FB2497" w:rsidRPr="004D0285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val="en-US" w:bidi="ar-DZ"/>
              </w:rPr>
              <w:t xml:space="preserve">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Simplified Arabic"/>
                      <w:i/>
                      <w:sz w:val="30"/>
                      <w:szCs w:val="30"/>
                      <w:lang w:bidi="ar-DZ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val="en-US" w:bidi="ar-DZ"/>
                      </w:rPr>
                      <m:t>1</m:t>
                    </m:r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bidi="ar-DZ"/>
                      </w:rPr>
                      <m:t xml:space="preserve"> cm →400 N</m:t>
                    </m:r>
                  </m:e>
                </m:mr>
                <m:m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val="en-US" w:bidi="ar-DZ"/>
                      </w:rPr>
                      <m:t>x</m:t>
                    </m:r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bidi="ar-DZ"/>
                      </w:rPr>
                      <m:t xml:space="preserve"> cm →</m:t>
                    </m:r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bidi="ar-DZ"/>
                      </w:rPr>
                      <m:t>2</m:t>
                    </m:r>
                    <m:r>
                      <w:rPr>
                        <w:rFonts w:ascii="Cambria Math" w:eastAsia="Times New Roman" w:hAnsi="Cambria Math" w:cs="Simplified Arabic"/>
                        <w:sz w:val="30"/>
                        <w:szCs w:val="30"/>
                        <w:lang w:bidi="ar-DZ"/>
                      </w:rPr>
                      <m:t>00 N</m:t>
                    </m:r>
                  </m:e>
                </m:mr>
              </m:m>
              <m:r>
                <m:rPr>
                  <m:scr m:val="script"/>
                </m:rPr>
                <w:rPr>
                  <w:rFonts w:ascii="Cambria Math" w:eastAsia="Times New Roman" w:hAnsi="Cambria Math" w:cs="Simplified Arabic"/>
                  <w:sz w:val="30"/>
                  <w:szCs w:val="30"/>
                  <w:lang w:bidi="ar-DZ"/>
                </w:rPr>
                <m:t xml:space="preserve">      ⇒   x= </m:t>
              </m:r>
              <m:f>
                <m:fPr>
                  <m:ctrlPr>
                    <w:rPr>
                      <w:rFonts w:ascii="Cambria Math" w:eastAsia="Times New Roman" w:hAnsi="Cambria Math" w:cs="Simplified Arabic"/>
                      <w:i/>
                      <w:sz w:val="30"/>
                      <w:szCs w:val="30"/>
                      <w:lang w:bidi="ar-DZ"/>
                    </w:rPr>
                  </m:ctrlPr>
                </m:fPr>
                <m:num>
                  <m:r>
                    <w:rPr>
                      <w:rFonts w:ascii="Cambria Math" w:eastAsia="Times New Roman" w:hAnsi="Cambria Math" w:cs="Simplified Arabic"/>
                      <w:sz w:val="30"/>
                      <w:szCs w:val="30"/>
                      <w:lang w:bidi="ar-DZ"/>
                    </w:rPr>
                    <m:t>1×200</m:t>
                  </m:r>
                </m:num>
                <m:den>
                  <m:r>
                    <w:rPr>
                      <w:rFonts w:ascii="Cambria Math" w:eastAsia="Times New Roman" w:hAnsi="Cambria Math" w:cs="Simplified Arabic"/>
                      <w:sz w:val="30"/>
                      <w:szCs w:val="30"/>
                      <w:lang w:bidi="ar-DZ"/>
                    </w:rPr>
                    <m:t>400</m:t>
                  </m:r>
                </m:den>
              </m:f>
              <m:r>
                <w:rPr>
                  <w:rFonts w:ascii="Cambria Math" w:eastAsia="Times New Roman" w:hAnsi="Cambria Math" w:cs="Simplified Arabic"/>
                  <w:sz w:val="30"/>
                  <w:szCs w:val="30"/>
                  <w:lang w:bidi="ar-DZ"/>
                </w:rPr>
                <m:t>=0.5 cm</m:t>
              </m:r>
            </m:oMath>
            <w:r w:rsidR="002235E9">
              <w:rPr>
                <w:rFonts w:ascii="Simplified Arabic" w:eastAsia="Times New Roman" w:hAnsi="Simplified Arabic" w:cs="Simplified Arabic"/>
                <w:sz w:val="30"/>
                <w:szCs w:val="30"/>
                <w:lang w:bidi="ar-DZ"/>
              </w:rPr>
              <w:t xml:space="preserve"> </w:t>
            </w:r>
          </w:p>
          <w:p w:rsidR="00D85D3B" w:rsidRDefault="00D85D3B" w:rsidP="00D85D3B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lang w:val="en-US" w:bidi="ar-DZ"/>
              </w:rPr>
            </w:pPr>
          </w:p>
          <w:p w:rsidR="004D0285" w:rsidRPr="00D85D3B" w:rsidRDefault="004D0285" w:rsidP="004D0285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</w:pPr>
          </w:p>
        </w:tc>
      </w:tr>
    </w:tbl>
    <w:p w:rsidR="00D84BE1" w:rsidRPr="003A1D63" w:rsidRDefault="00D84BE1" w:rsidP="003A1D63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</w:p>
    <w:tbl>
      <w:tblPr>
        <w:tblStyle w:val="TableGrid11"/>
        <w:bidiVisual/>
        <w:tblW w:w="0" w:type="auto"/>
        <w:tblLook w:val="04A0" w:firstRow="1" w:lastRow="0" w:firstColumn="1" w:lastColumn="0" w:noHBand="0" w:noVBand="1"/>
      </w:tblPr>
      <w:tblGrid>
        <w:gridCol w:w="1095"/>
        <w:gridCol w:w="863"/>
        <w:gridCol w:w="6252"/>
        <w:gridCol w:w="1188"/>
        <w:gridCol w:w="797"/>
      </w:tblGrid>
      <w:tr w:rsidR="00590C75" w:rsidRPr="006160EA" w:rsidTr="00A86424">
        <w:tc>
          <w:tcPr>
            <w:tcW w:w="8210" w:type="dxa"/>
            <w:gridSpan w:val="3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شبكة تقييم الوضعية الإدماجية</w:t>
            </w:r>
          </w:p>
        </w:tc>
        <w:tc>
          <w:tcPr>
            <w:tcW w:w="1985" w:type="dxa"/>
            <w:gridSpan w:val="2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590C75" w:rsidRPr="006160EA" w:rsidTr="00A86424">
        <w:tc>
          <w:tcPr>
            <w:tcW w:w="1095" w:type="dxa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63" w:type="dxa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  <w:tcBorders>
              <w:bottom w:val="single" w:sz="4" w:space="0" w:color="auto"/>
            </w:tcBorders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188" w:type="dxa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97" w:type="dxa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590C75" w:rsidRPr="006160EA" w:rsidTr="00E01E49">
        <w:trPr>
          <w:trHeight w:val="2123"/>
        </w:trPr>
        <w:tc>
          <w:tcPr>
            <w:tcW w:w="1095" w:type="dxa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  <w:tc>
          <w:tcPr>
            <w:tcW w:w="863" w:type="dxa"/>
            <w:tcBorders>
              <w:right w:val="single" w:sz="4" w:space="0" w:color="auto"/>
            </w:tcBorders>
          </w:tcPr>
          <w:p w:rsidR="00590C75" w:rsidRPr="006160EA" w:rsidRDefault="00590C75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590C75" w:rsidRPr="006160EA" w:rsidRDefault="008D4BC0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231E567E" wp14:editId="5DE8F138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311150</wp:posOffset>
                      </wp:positionV>
                      <wp:extent cx="488950" cy="352425"/>
                      <wp:effectExtent l="0" t="0" r="0" b="0"/>
                      <wp:wrapNone/>
                      <wp:docPr id="3265" name="Text Box 3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D4BC0" w:rsidRDefault="008D4BC0" w:rsidP="008D4BC0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E567E" id="Text Box 3265" o:spid="_x0000_s1127" type="#_x0000_t202" style="position:absolute;left:0;text-align:left;margin-left:4.25pt;margin-top:24.5pt;width:38.5pt;height:27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" filled="f" stroked="f" strokeweight=".5pt">
                      <v:textbox>
                        <w:txbxContent>
                          <w:p w:rsidR="008D4BC0" w:rsidRDefault="008D4BC0" w:rsidP="008D4BC0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CC3865F" wp14:editId="7406E05F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44450</wp:posOffset>
                      </wp:positionV>
                      <wp:extent cx="488950" cy="352425"/>
                      <wp:effectExtent l="0" t="0" r="0" b="0"/>
                      <wp:wrapNone/>
                      <wp:docPr id="3209" name="Text Box 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90C75" w:rsidRDefault="00590C75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3865F" id="Text Box 3209" o:spid="_x0000_s1128" type="#_x0000_t202" style="position:absolute;left:0;text-align:left;margin-left:4.25pt;margin-top:3.5pt;width:38.5pt;height:27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" filled="f" stroked="f" strokeweight=".5pt">
                      <v:textbox>
                        <w:txbxContent>
                          <w:p w:rsidR="00590C75" w:rsidRDefault="00590C75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6160EA" w:rsidRDefault="00590C75" w:rsidP="00E01E49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75" w:rsidRPr="006160EA" w:rsidRDefault="008D4BC0" w:rsidP="008D4BC0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يذكر سبب تكهرب أحمد</w:t>
            </w:r>
            <w:r w:rsidR="00C97D64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7A35F3" w:rsidRDefault="008D4BC0" w:rsidP="007C22C8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يقترح حلا لذلك.</w:t>
            </w:r>
          </w:p>
          <w:p w:rsidR="00590C75" w:rsidRPr="006160EA" w:rsidRDefault="008D4BC0" w:rsidP="007C22C8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يرسم المخطط النظامي .</w:t>
            </w:r>
          </w:p>
          <w:p w:rsidR="00590C75" w:rsidRDefault="008D4BC0" w:rsidP="00E01E49">
            <w:pPr>
              <w:numPr>
                <w:ilvl w:val="1"/>
                <w:numId w:val="10"/>
              </w:numPr>
              <w:contextualSpacing/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خصائص القوة التي يطبقها الماء على الحمولة.</w:t>
            </w:r>
          </w:p>
          <w:p w:rsidR="008D4BC0" w:rsidRPr="00E01E49" w:rsidRDefault="008D4BC0" w:rsidP="00E01E49">
            <w:pPr>
              <w:numPr>
                <w:ilvl w:val="1"/>
                <w:numId w:val="10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يحسب شدة القوة، ويمثلها.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:rsidR="00590C75" w:rsidRPr="006160EA" w:rsidRDefault="006A4FE2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79F09AA4" wp14:editId="1E697393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46355</wp:posOffset>
                      </wp:positionV>
                      <wp:extent cx="533400" cy="333375"/>
                      <wp:effectExtent l="0" t="0" r="0" b="0"/>
                      <wp:wrapNone/>
                      <wp:docPr id="67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04C71" w:rsidRPr="00B322CF" w:rsidRDefault="00A46476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</w:t>
                                  </w:r>
                                  <w:r w:rsidR="006A4FE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  <w:p w:rsidR="00204C71" w:rsidRPr="00B322CF" w:rsidRDefault="00204C71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09AA4" id="Text Box 67" o:spid="_x0000_s1129" type="#_x0000_t202" style="position:absolute;left:0;text-align:left;margin-left:.7pt;margin-top:3.65pt;width:42pt;height:26.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" filled="f" stroked="f" strokeweight=".5pt">
                      <v:textbox>
                        <w:txbxContent>
                          <w:p w:rsidR="00204C71" w:rsidRPr="00B322CF" w:rsidRDefault="00A46476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</w:t>
                            </w:r>
                            <w:r w:rsidR="006A4FE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  <w:p w:rsidR="00204C71" w:rsidRPr="00B322CF" w:rsidRDefault="00204C71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C690A1C" wp14:editId="14B5B98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-210820</wp:posOffset>
                      </wp:positionV>
                      <wp:extent cx="533400" cy="333375"/>
                      <wp:effectExtent l="0" t="0" r="0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</w:t>
                                  </w:r>
                                  <w:r w:rsidR="006A4FE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="00A464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90A1C" id="Text Box 63" o:spid="_x0000_s1130" type="#_x0000_t202" style="position:absolute;left:0;text-align:left;margin-left:.85pt;margin-top:-16.6pt;width:42pt;height:26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" filled="f" stroked="f" strokeweight=".5pt">
                      <v:textbox>
                        <w:txbxContent>
                          <w:p w:rsidR="00A86424" w:rsidRPr="00A86424" w:rsidRDefault="00A86424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</w:t>
                            </w:r>
                            <w:r w:rsidR="006A4FE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="00A464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1A9C26EC" wp14:editId="738DF742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335280</wp:posOffset>
                      </wp:positionV>
                      <wp:extent cx="533400" cy="333375"/>
                      <wp:effectExtent l="0" t="0" r="0" b="0"/>
                      <wp:wrapNone/>
                      <wp:docPr id="69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</w:t>
                                  </w:r>
                                  <w:r w:rsidR="00A464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C26EC" id="Text Box 69" o:spid="_x0000_s1131" type="#_x0000_t202" style="position:absolute;left:0;text-align:left;margin-left:6.35pt;margin-top:26.4pt;width:42pt;height:26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" filled="f" stroked="f" strokeweight=".5pt">
                      <v:textbox>
                        <w:txbxContent>
                          <w:p w:rsidR="00A86424" w:rsidRPr="00A86424" w:rsidRDefault="00A86424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</w:t>
                            </w:r>
                            <w:r w:rsidR="00A464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6160EA" w:rsidRDefault="006A4FE2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6C1D1FE3" wp14:editId="345D317D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222250</wp:posOffset>
                      </wp:positionV>
                      <wp:extent cx="533400" cy="333375"/>
                      <wp:effectExtent l="0" t="0" r="0" b="0"/>
                      <wp:wrapNone/>
                      <wp:docPr id="3266" name="Text Box 3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A4FE2" w:rsidRPr="00A86424" w:rsidRDefault="006A4FE2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D1FE3" id="Text Box 3266" o:spid="_x0000_s1132" type="#_x0000_t202" style="position:absolute;left:0;text-align:left;margin-left:6pt;margin-top:17.5pt;width:42pt;height:26.2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" filled="f" stroked="f" strokeweight=".5pt">
                      <v:textbox>
                        <w:txbxContent>
                          <w:p w:rsidR="006A4FE2" w:rsidRPr="00A86424" w:rsidRDefault="006A4FE2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6160EA" w:rsidRDefault="00590C75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97" w:type="dxa"/>
            <w:tcBorders>
              <w:left w:val="single" w:sz="4" w:space="0" w:color="auto"/>
            </w:tcBorders>
          </w:tcPr>
          <w:p w:rsidR="00590C75" w:rsidRPr="006160EA" w:rsidRDefault="007A35F3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152BCCBA" wp14:editId="4C59AE5F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462280</wp:posOffset>
                      </wp:positionV>
                      <wp:extent cx="495300" cy="333375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A4199D" w:rsidP="007A35F3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BCCBA" id="Text Box 52" o:spid="_x0000_s1133" type="#_x0000_t202" style="position:absolute;left:0;text-align:left;margin-left:-3.65pt;margin-top:36.4pt;width:39pt;height:26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" filled="f" stroked="f" strokeweight=".5pt">
                      <v:textbox>
                        <w:txbxContent>
                          <w:p w:rsidR="007A35F3" w:rsidRPr="007A35F3" w:rsidRDefault="00A4199D" w:rsidP="007A35F3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0C75" w:rsidRPr="006160EA" w:rsidTr="00834EA9">
        <w:trPr>
          <w:trHeight w:val="2440"/>
        </w:trPr>
        <w:tc>
          <w:tcPr>
            <w:tcW w:w="1095" w:type="dxa"/>
            <w:vAlign w:val="center"/>
          </w:tcPr>
          <w:p w:rsidR="00590C75" w:rsidRPr="006160EA" w:rsidRDefault="00590C75" w:rsidP="006160EA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الإستخدام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السليم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</w:p>
        </w:tc>
        <w:tc>
          <w:tcPr>
            <w:tcW w:w="863" w:type="dxa"/>
          </w:tcPr>
          <w:p w:rsidR="00590C75" w:rsidRPr="006160EA" w:rsidRDefault="00590C75" w:rsidP="00E01E49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590C75" w:rsidRPr="006160EA" w:rsidRDefault="006A4FE2" w:rsidP="006160EA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7835232" wp14:editId="73F52047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307340</wp:posOffset>
                      </wp:positionV>
                      <wp:extent cx="488950" cy="304800"/>
                      <wp:effectExtent l="0" t="0" r="0" b="0"/>
                      <wp:wrapNone/>
                      <wp:docPr id="3210" name="Text Box 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90C75" w:rsidRDefault="00590C75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35232" id="Text Box 3210" o:spid="_x0000_s1134" type="#_x0000_t202" style="position:absolute;left:0;text-align:left;margin-left:4.75pt;margin-top:24.2pt;width:38.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" filled="f" stroked="f" strokeweight=".5pt">
                      <v:textbox>
                        <w:txbxContent>
                          <w:p w:rsidR="00590C75" w:rsidRDefault="00590C75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6160EA" w:rsidRDefault="006A4FE2" w:rsidP="006160EA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DE43503" wp14:editId="56D2793F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397510</wp:posOffset>
                      </wp:positionV>
                      <wp:extent cx="488950" cy="352425"/>
                      <wp:effectExtent l="0" t="0" r="0" b="0"/>
                      <wp:wrapNone/>
                      <wp:docPr id="74" name="Text Box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Default="00A4199D" w:rsidP="00A4199D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43503" id="Text Box 74" o:spid="_x0000_s1135" type="#_x0000_t202" style="position:absolute;left:0;text-align:left;margin-left:-2.65pt;margin-top:31.3pt;width:38.5pt;height:27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" filled="f" stroked="f" strokeweight=".5pt">
                      <v:textbox>
                        <w:txbxContent>
                          <w:p w:rsidR="00A4199D" w:rsidRDefault="00A4199D" w:rsidP="00A4199D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252" w:type="dxa"/>
            <w:tcBorders>
              <w:top w:val="single" w:sz="4" w:space="0" w:color="auto"/>
            </w:tcBorders>
          </w:tcPr>
          <w:p w:rsidR="007A35F3" w:rsidRDefault="008D4BC0" w:rsidP="001D436D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يذكر السبب الذي أدى إلى تكهرب أحمد </w:t>
            </w:r>
            <w:r w:rsidR="001D436D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بشكل صحيح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(السببين)</w:t>
            </w:r>
            <w:r w:rsidR="001D436D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590C75" w:rsidRDefault="008D4BC0" w:rsidP="007C22C8">
            <w:pPr>
              <w:numPr>
                <w:ilvl w:val="0"/>
                <w:numId w:val="5"/>
              </w:numPr>
              <w:contextualSpacing/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يقترح الحل لتفادي التكهرب في مثل هاته الحالة بشكل صحيح</w:t>
            </w:r>
          </w:p>
          <w:p w:rsidR="008D4BC0" w:rsidRPr="006160EA" w:rsidRDefault="008D4BC0" w:rsidP="008D4BC0">
            <w:pPr>
              <w:ind w:left="786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(حلين)</w:t>
            </w:r>
          </w:p>
          <w:p w:rsidR="001D436D" w:rsidRDefault="008D4BC0" w:rsidP="001D436D">
            <w:pPr>
              <w:numPr>
                <w:ilvl w:val="0"/>
                <w:numId w:val="10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يرسم مخطط نظامي لتشغيل دارة المحرك الكهربائي محترما قواعد الأمن والسلامة.</w:t>
            </w:r>
          </w:p>
          <w:p w:rsidR="001D436D" w:rsidRDefault="008D4BC0" w:rsidP="00E01E49">
            <w:pPr>
              <w:numPr>
                <w:ilvl w:val="0"/>
                <w:numId w:val="10"/>
              </w:numPr>
              <w:contextualSpacing/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خصائص دافعة أرخميدس بشكل صحيح.</w:t>
            </w:r>
          </w:p>
          <w:p w:rsidR="006A4FE2" w:rsidRDefault="008D4BC0" w:rsidP="00E01E49">
            <w:pPr>
              <w:numPr>
                <w:ilvl w:val="0"/>
                <w:numId w:val="10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يحسب شدة دافعة أرخميدس، </w:t>
            </w:r>
          </w:p>
          <w:p w:rsidR="008D4BC0" w:rsidRPr="001D436D" w:rsidRDefault="008D4BC0" w:rsidP="00E01E49">
            <w:pPr>
              <w:numPr>
                <w:ilvl w:val="0"/>
                <w:numId w:val="10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ويمثلها باستعمال السلم المقترح.</w:t>
            </w:r>
          </w:p>
        </w:tc>
        <w:tc>
          <w:tcPr>
            <w:tcW w:w="1188" w:type="dxa"/>
          </w:tcPr>
          <w:p w:rsidR="00590C75" w:rsidRPr="006160EA" w:rsidRDefault="006A4FE2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C9E5E5F" wp14:editId="72974D0F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290195</wp:posOffset>
                      </wp:positionV>
                      <wp:extent cx="790575" cy="333375"/>
                      <wp:effectExtent l="0" t="0" r="0" b="0"/>
                      <wp:wrapNone/>
                      <wp:docPr id="3267" name="Text Box 3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A4FE2" w:rsidRPr="00A86424" w:rsidRDefault="006A4FE2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</w:t>
                                  </w: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E5E5F" id="Text Box 3267" o:spid="_x0000_s1136" type="#_x0000_t202" style="position:absolute;left:0;text-align:left;margin-left:-6.85pt;margin-top:22.85pt;width:62.25pt;height:26.2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" filled="f" stroked="f" strokeweight=".5pt">
                      <v:textbox>
                        <w:txbxContent>
                          <w:p w:rsidR="006A4FE2" w:rsidRPr="00A86424" w:rsidRDefault="006A4FE2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22294F26" wp14:editId="25CE16A2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-277495</wp:posOffset>
                      </wp:positionV>
                      <wp:extent cx="838200" cy="333375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834EA9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94F26" id="Text Box 68" o:spid="_x0000_s1137" type="#_x0000_t202" style="position:absolute;left:0;text-align:left;margin-left:-3.5pt;margin-top:-21.85pt;width:66pt;height:26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" filled="f" stroked="f" strokeweight=".5pt">
                      <v:textbox>
                        <w:txbxContent>
                          <w:p w:rsidR="00A86424" w:rsidRPr="00A86424" w:rsidRDefault="00834EA9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4EA9"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6F5D1593" wp14:editId="611194F9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-43180</wp:posOffset>
                      </wp:positionV>
                      <wp:extent cx="790575" cy="333375"/>
                      <wp:effectExtent l="0" t="0" r="0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A86424" w:rsidRDefault="00A46476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</w:t>
                                  </w:r>
                                  <w:r w:rsidR="00A86424"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D1593" id="Text Box 58" o:spid="_x0000_s1138" type="#_x0000_t202" style="position:absolute;left:0;text-align:left;margin-left:-6.85pt;margin-top:-3.4pt;width:62.25pt;height:26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" filled="f" stroked="f" strokeweight=".5pt">
                      <v:textbox>
                        <w:txbxContent>
                          <w:p w:rsidR="007A35F3" w:rsidRPr="00A86424" w:rsidRDefault="00A46476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  <w:r w:rsidR="00A86424"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Default="00834EA9" w:rsidP="006160EA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2ACCDEBD" wp14:editId="1089D19A">
                      <wp:simplePos x="0" y="0"/>
                      <wp:positionH relativeFrom="column">
                        <wp:posOffset>-90170</wp:posOffset>
                      </wp:positionH>
                      <wp:positionV relativeFrom="paragraph">
                        <wp:posOffset>394335</wp:posOffset>
                      </wp:positionV>
                      <wp:extent cx="790575" cy="333375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6A4FE2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="00A86424"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CDEBD" id="Text Box 61" o:spid="_x0000_s1139" type="#_x0000_t202" style="position:absolute;left:0;text-align:left;margin-left:-7.1pt;margin-top:31.05pt;width:62.25pt;height:26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" filled="f" stroked="f" strokeweight=".5pt">
                      <v:textbox>
                        <w:txbxContent>
                          <w:p w:rsidR="00A86424" w:rsidRPr="00A86424" w:rsidRDefault="006A4FE2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="00A86424"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A35F3" w:rsidRPr="006160EA" w:rsidRDefault="007A35F3" w:rsidP="006160EA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A35F3" w:rsidRPr="006160EA" w:rsidRDefault="000A61F3" w:rsidP="007A35F3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33D3FBF" wp14:editId="4FC35794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358775</wp:posOffset>
                      </wp:positionV>
                      <wp:extent cx="790575" cy="333375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0A61F3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6</w:t>
                                  </w:r>
                                  <w:r w:rsidR="00A86424"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="00A464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D3FBF" id="Text Box 62" o:spid="_x0000_s1140" type="#_x0000_t202" style="position:absolute;left:0;text-align:left;margin-left:-6.1pt;margin-top:28.25pt;width:62.25pt;height:26.2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" filled="f" stroked="f" strokeweight=".5pt">
                      <v:textbox>
                        <w:txbxContent>
                          <w:p w:rsidR="00A86424" w:rsidRPr="00A86424" w:rsidRDefault="000A61F3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  <w:r w:rsidR="00A86424"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="00A464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A4FE2"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46A8E0CB" wp14:editId="57C4A150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685165</wp:posOffset>
                      </wp:positionV>
                      <wp:extent cx="514350" cy="333375"/>
                      <wp:effectExtent l="0" t="0" r="0" b="0"/>
                      <wp:wrapNone/>
                      <wp:docPr id="3268" name="Text Box 3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A4FE2" w:rsidRPr="00A86424" w:rsidRDefault="006A4FE2" w:rsidP="00A4647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8E0CB" id="Text Box 3268" o:spid="_x0000_s1141" type="#_x0000_t202" style="position:absolute;left:0;text-align:left;margin-left:6.25pt;margin-top:53.95pt;width:40.5pt;height:26.2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" filled="f" stroked="f" strokeweight=".5pt">
                      <v:textbox>
                        <w:txbxContent>
                          <w:p w:rsidR="006A4FE2" w:rsidRPr="00A86424" w:rsidRDefault="006A4FE2" w:rsidP="00A4647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A4FE2"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14192D64" wp14:editId="24EF176B">
                      <wp:simplePos x="0" y="0"/>
                      <wp:positionH relativeFrom="column">
                        <wp:posOffset>-86995</wp:posOffset>
                      </wp:positionH>
                      <wp:positionV relativeFrom="paragraph">
                        <wp:posOffset>82550</wp:posOffset>
                      </wp:positionV>
                      <wp:extent cx="857250" cy="333375"/>
                      <wp:effectExtent l="0" t="0" r="0" b="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7A35F3" w:rsidRDefault="006A4FE2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4</w:t>
                                  </w:r>
                                  <w:r w:rsidR="00A464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x 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="00A464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192D64" id="Text Box 59" o:spid="_x0000_s1142" type="#_x0000_t202" style="position:absolute;left:0;text-align:left;margin-left:-6.85pt;margin-top:6.5pt;width:67.5pt;height:26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" filled="f" stroked="f" strokeweight=".5pt">
                      <v:textbox>
                        <w:txbxContent>
                          <w:p w:rsidR="00A86424" w:rsidRPr="007A35F3" w:rsidRDefault="006A4FE2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="00A464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x 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="00A4647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  <w:vAlign w:val="center"/>
          </w:tcPr>
          <w:p w:rsidR="00590C75" w:rsidRPr="006160EA" w:rsidRDefault="00834EA9" w:rsidP="00834EA9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3621F4B" wp14:editId="6657354B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-16510</wp:posOffset>
                      </wp:positionV>
                      <wp:extent cx="666750" cy="333375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834EA9" w:rsidP="00A4199D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04.75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21F4B" id="Text Box 53" o:spid="_x0000_s1143" type="#_x0000_t202" style="position:absolute;left:0;text-align:left;margin-left:-10pt;margin-top:-1.3pt;width:52.5pt;height:26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" filled="f" stroked="f" strokeweight=".5pt">
                      <v:textbox>
                        <w:txbxContent>
                          <w:p w:rsidR="007A35F3" w:rsidRPr="007A35F3" w:rsidRDefault="00834EA9" w:rsidP="00A4199D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04.75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0C75" w:rsidRPr="006160EA" w:rsidTr="00A4199D">
        <w:trPr>
          <w:trHeight w:val="1491"/>
        </w:trPr>
        <w:tc>
          <w:tcPr>
            <w:tcW w:w="1095" w:type="dxa"/>
            <w:vAlign w:val="center"/>
          </w:tcPr>
          <w:p w:rsidR="00590C75" w:rsidRPr="006160EA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</w:p>
        </w:tc>
        <w:tc>
          <w:tcPr>
            <w:tcW w:w="863" w:type="dxa"/>
            <w:vAlign w:val="center"/>
          </w:tcPr>
          <w:p w:rsidR="00590C75" w:rsidRPr="006160EA" w:rsidRDefault="00590C75" w:rsidP="00E01E49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590C75" w:rsidRPr="006160EA" w:rsidRDefault="00590C75" w:rsidP="00E01E49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:rsidR="00590C75" w:rsidRPr="006160EA" w:rsidRDefault="00590C75" w:rsidP="007C22C8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590C75" w:rsidRPr="006160EA" w:rsidRDefault="00590C75" w:rsidP="007C22C8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:rsidR="00590C75" w:rsidRPr="006160EA" w:rsidRDefault="00590C75" w:rsidP="007C22C8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دقة الإجابة </w:t>
            </w:r>
          </w:p>
        </w:tc>
        <w:tc>
          <w:tcPr>
            <w:tcW w:w="1188" w:type="dxa"/>
            <w:vAlign w:val="center"/>
          </w:tcPr>
          <w:p w:rsidR="00590C75" w:rsidRPr="006160EA" w:rsidRDefault="006A4FE2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6DFEE429" wp14:editId="6683E610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231775</wp:posOffset>
                      </wp:positionV>
                      <wp:extent cx="628650" cy="333375"/>
                      <wp:effectExtent l="0" t="0" r="0" b="0"/>
                      <wp:wrapNone/>
                      <wp:docPr id="3227" name="Text Box 3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34EA9" w:rsidRPr="007A35F3" w:rsidRDefault="00834EA9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EE429" id="Text Box 3227" o:spid="_x0000_s1144" type="#_x0000_t202" style="position:absolute;left:0;text-align:left;margin-left:.55pt;margin-top:18.25pt;width:49.5pt;height:26.2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" filled="f" stroked="f" strokeweight=".5pt">
                      <v:textbox>
                        <w:txbxContent>
                          <w:p w:rsidR="00834EA9" w:rsidRPr="007A35F3" w:rsidRDefault="00834EA9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4EA9"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BB31A6E" wp14:editId="0109C482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-36195</wp:posOffset>
                      </wp:positionV>
                      <wp:extent cx="628650" cy="333375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7A35F3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 w:rsidR="00A86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31A6E" id="Text Box 55" o:spid="_x0000_s1145" type="#_x0000_t202" style="position:absolute;left:0;text-align:left;margin-left:.2pt;margin-top:-2.85pt;width:49.5pt;height:26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" filled="f" stroked="f" strokeweight=".5pt">
                      <v:textbox>
                        <w:txbxContent>
                          <w:p w:rsidR="007A35F3" w:rsidRPr="007A35F3" w:rsidRDefault="007A35F3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 w:rsidR="00A86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34EA9"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0F095263" wp14:editId="73AA64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537845</wp:posOffset>
                      </wp:positionV>
                      <wp:extent cx="628650" cy="333375"/>
                      <wp:effectExtent l="0" t="0" r="0" b="0"/>
                      <wp:wrapNone/>
                      <wp:docPr id="3228" name="Text Box 3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34EA9" w:rsidRPr="007A35F3" w:rsidRDefault="00834EA9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95263" id="Text Box 3228" o:spid="_x0000_s1146" type="#_x0000_t202" style="position:absolute;left:0;text-align:left;margin-left:.95pt;margin-top:42.35pt;width:49.5pt;height:26.2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" filled="f" stroked="f" strokeweight=".5pt">
                      <v:textbox>
                        <w:txbxContent>
                          <w:p w:rsidR="00834EA9" w:rsidRPr="007A35F3" w:rsidRDefault="00834EA9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</w:tcPr>
          <w:p w:rsidR="00590C75" w:rsidRPr="006160EA" w:rsidRDefault="00834EA9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116BA3B3" wp14:editId="6973D58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231775</wp:posOffset>
                      </wp:positionV>
                      <wp:extent cx="666750" cy="333375"/>
                      <wp:effectExtent l="0" t="0" r="0" b="0"/>
                      <wp:wrapNone/>
                      <wp:docPr id="70" name="Text Box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Pr="007A35F3" w:rsidRDefault="00834EA9" w:rsidP="00A4199D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BA3B3" id="Text Box 70" o:spid="_x0000_s1147" type="#_x0000_t202" style="position:absolute;left:0;text-align:left;margin-left:-4.15pt;margin-top:18.25pt;width:52.5pt;height:26.2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" filled="f" stroked="f" strokeweight=".5pt">
                      <v:textbox>
                        <w:txbxContent>
                          <w:p w:rsidR="00A4199D" w:rsidRPr="007A35F3" w:rsidRDefault="00834EA9" w:rsidP="00A4199D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0C75" w:rsidRPr="006160EA" w:rsidTr="00A46476">
        <w:trPr>
          <w:trHeight w:val="569"/>
        </w:trPr>
        <w:tc>
          <w:tcPr>
            <w:tcW w:w="1095" w:type="dxa"/>
          </w:tcPr>
          <w:p w:rsidR="00590C75" w:rsidRPr="006160EA" w:rsidRDefault="00590C75" w:rsidP="00E01E4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الإبداع</w:t>
            </w:r>
          </w:p>
          <w:p w:rsidR="00590C75" w:rsidRPr="006160EA" w:rsidRDefault="00590C75" w:rsidP="00E01E4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والإتقان</w:t>
            </w:r>
          </w:p>
        </w:tc>
        <w:tc>
          <w:tcPr>
            <w:tcW w:w="863" w:type="dxa"/>
          </w:tcPr>
          <w:p w:rsidR="00590C75" w:rsidRPr="006160EA" w:rsidRDefault="00590C75" w:rsidP="00E01E4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590C75" w:rsidRPr="006160EA" w:rsidRDefault="00590C75" w:rsidP="00E01E4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:rsidR="00590C75" w:rsidRPr="006160EA" w:rsidRDefault="00590C75" w:rsidP="007C22C8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وضوح الخط </w:t>
            </w:r>
            <w:r w:rsidR="001D436D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واستعمال الرموز والمصطلحات العلمية.</w:t>
            </w:r>
          </w:p>
          <w:p w:rsidR="00590C75" w:rsidRPr="001D436D" w:rsidRDefault="00590C75" w:rsidP="001D436D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تنظيم الفقرات</w:t>
            </w:r>
            <w:r w:rsidR="001D436D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188" w:type="dxa"/>
            <w:vAlign w:val="center"/>
          </w:tcPr>
          <w:p w:rsidR="00590C75" w:rsidRPr="006160EA" w:rsidRDefault="00A46476" w:rsidP="00A4647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37115C74" wp14:editId="3014ABC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9525</wp:posOffset>
                      </wp:positionV>
                      <wp:extent cx="504825" cy="333375"/>
                      <wp:effectExtent l="0" t="0" r="0" b="0"/>
                      <wp:wrapNone/>
                      <wp:docPr id="3226" name="Text Box 3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48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6476" w:rsidRPr="007A35F3" w:rsidRDefault="00A46476" w:rsidP="00A4199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15C74" id="Text Box 3226" o:spid="_x0000_s1148" type="#_x0000_t202" style="position:absolute;left:0;text-align:left;margin-left:2.8pt;margin-top:.75pt;width:39.75pt;height:26.2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" filled="f" stroked="f" strokeweight=".5pt">
                      <v:textbox>
                        <w:txbxContent>
                          <w:p w:rsidR="00A46476" w:rsidRPr="007A35F3" w:rsidRDefault="00A46476" w:rsidP="00A4199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A493FED" wp14:editId="372612A2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248285</wp:posOffset>
                      </wp:positionV>
                      <wp:extent cx="504825" cy="333375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48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A4199D" w:rsidP="00A4199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93FED" id="Text Box 54" o:spid="_x0000_s1149" type="#_x0000_t202" style="position:absolute;left:0;text-align:left;margin-left:3.95pt;margin-top:19.55pt;width:39.7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" filled="f" stroked="f" strokeweight=".5pt">
                      <v:textbox>
                        <w:txbxContent>
                          <w:p w:rsidR="007A35F3" w:rsidRPr="007A35F3" w:rsidRDefault="00A4199D" w:rsidP="00A4199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  <w:vAlign w:val="center"/>
          </w:tcPr>
          <w:p w:rsidR="00590C75" w:rsidRPr="006160EA" w:rsidRDefault="00A4199D" w:rsidP="00A4647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677E5465" wp14:editId="7478949C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-12065</wp:posOffset>
                      </wp:positionV>
                      <wp:extent cx="466725" cy="333375"/>
                      <wp:effectExtent l="0" t="0" r="0" b="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Pr="007A35F3" w:rsidRDefault="00A4199D" w:rsidP="00A4199D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E5465" id="Text Box 71" o:spid="_x0000_s1150" type="#_x0000_t202" style="position:absolute;left:0;text-align:left;margin-left:-3.5pt;margin-top:-.95pt;width:36.75pt;height:26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" filled="f" stroked="f" strokeweight=".5pt">
                      <v:textbox>
                        <w:txbxContent>
                          <w:p w:rsidR="00A4199D" w:rsidRPr="007A35F3" w:rsidRDefault="00A4199D" w:rsidP="00A4199D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DB24E6" w:rsidRDefault="00DB24E6" w:rsidP="001F2310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:rsidR="00DB24E6" w:rsidRDefault="00DB24E6" w:rsidP="00DB24E6">
      <w:pPr>
        <w:bidi/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</w:pPr>
    </w:p>
    <w:p w:rsidR="00FC5DA5" w:rsidRPr="006160EA" w:rsidRDefault="008C1882" w:rsidP="00DB24E6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6160EA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FA0064" wp14:editId="4FEDCE00">
                <wp:simplePos x="0" y="0"/>
                <wp:positionH relativeFrom="column">
                  <wp:posOffset>2132658</wp:posOffset>
                </wp:positionH>
                <wp:positionV relativeFrom="paragraph">
                  <wp:posOffset>5395529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A0064" id="Text Box 24" o:spid="_x0000_s1151" type="#_x0000_t202" style="position:absolute;left:0;text-align:left;margin-left:167.95pt;margin-top:424.85pt;width:130.2pt;height:28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" fillcolor="white [3201]" stroked="f" strokeweight=".5pt">
                <v:textbox>
                  <w:txbxContent>
                    <w:p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5DA5" w:rsidRPr="006160EA" w:rsidSect="00990039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88E" w:rsidRDefault="00A1088E" w:rsidP="006160EA">
      <w:pPr>
        <w:spacing w:after="0" w:line="240" w:lineRule="auto"/>
      </w:pPr>
      <w:r>
        <w:separator/>
      </w:r>
    </w:p>
  </w:endnote>
  <w:endnote w:type="continuationSeparator" w:id="0">
    <w:p w:rsidR="00A1088E" w:rsidRDefault="00A1088E" w:rsidP="0061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88E" w:rsidRDefault="00A1088E" w:rsidP="006160EA">
      <w:pPr>
        <w:spacing w:after="0" w:line="240" w:lineRule="auto"/>
      </w:pPr>
      <w:r>
        <w:separator/>
      </w:r>
    </w:p>
  </w:footnote>
  <w:footnote w:type="continuationSeparator" w:id="0">
    <w:p w:rsidR="00A1088E" w:rsidRDefault="00A1088E" w:rsidP="0061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F67C7"/>
    <w:multiLevelType w:val="hybridMultilevel"/>
    <w:tmpl w:val="1BACDC28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D4D641F"/>
    <w:multiLevelType w:val="hybridMultilevel"/>
    <w:tmpl w:val="3F1470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D67F3F"/>
    <w:multiLevelType w:val="hybridMultilevel"/>
    <w:tmpl w:val="7A7ED944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853B9B"/>
    <w:multiLevelType w:val="hybridMultilevel"/>
    <w:tmpl w:val="6856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611E4D"/>
    <w:multiLevelType w:val="hybridMultilevel"/>
    <w:tmpl w:val="1D08381A"/>
    <w:lvl w:ilvl="0" w:tplc="9918BB22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E741194"/>
    <w:multiLevelType w:val="hybridMultilevel"/>
    <w:tmpl w:val="21E0E6DC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ED876FC"/>
    <w:multiLevelType w:val="hybridMultilevel"/>
    <w:tmpl w:val="EAEA974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B105DD"/>
    <w:multiLevelType w:val="hybridMultilevel"/>
    <w:tmpl w:val="1D5A470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>
    <w:nsid w:val="25C52933"/>
    <w:multiLevelType w:val="hybridMultilevel"/>
    <w:tmpl w:val="7F28C4A2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0A53A6"/>
    <w:multiLevelType w:val="hybridMultilevel"/>
    <w:tmpl w:val="A080DC18"/>
    <w:lvl w:ilvl="0" w:tplc="30407AB2">
      <w:start w:val="3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772765"/>
    <w:multiLevelType w:val="hybridMultilevel"/>
    <w:tmpl w:val="F9FAA8C4"/>
    <w:lvl w:ilvl="0" w:tplc="FACC21F8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31295D"/>
    <w:multiLevelType w:val="hybridMultilevel"/>
    <w:tmpl w:val="A4F61768"/>
    <w:lvl w:ilvl="0" w:tplc="0C6CCE34">
      <w:start w:val="1"/>
      <w:numFmt w:val="bullet"/>
      <w:lvlText w:val=""/>
      <w:lvlJc w:val="left"/>
      <w:pPr>
        <w:ind w:left="1494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8E51DB"/>
    <w:multiLevelType w:val="hybridMultilevel"/>
    <w:tmpl w:val="0C78A124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C24491"/>
    <w:multiLevelType w:val="hybridMultilevel"/>
    <w:tmpl w:val="A7004AB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4FE68B76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>
    <w:nsid w:val="3DBA5134"/>
    <w:multiLevelType w:val="hybridMultilevel"/>
    <w:tmpl w:val="F8A8C6CE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3E2E2D54"/>
    <w:multiLevelType w:val="hybridMultilevel"/>
    <w:tmpl w:val="4A4CD936"/>
    <w:lvl w:ilvl="0" w:tplc="B574B6B8">
      <w:start w:val="1"/>
      <w:numFmt w:val="arabicAlpha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E3514D"/>
    <w:multiLevelType w:val="hybridMultilevel"/>
    <w:tmpl w:val="60249D76"/>
    <w:lvl w:ilvl="0" w:tplc="FACC21F8">
      <w:start w:val="2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>
    <w:nsid w:val="51B26DEE"/>
    <w:multiLevelType w:val="hybridMultilevel"/>
    <w:tmpl w:val="93BE486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0">
    <w:nsid w:val="54DA7FA5"/>
    <w:multiLevelType w:val="hybridMultilevel"/>
    <w:tmpl w:val="7CD43444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7633606"/>
    <w:multiLevelType w:val="hybridMultilevel"/>
    <w:tmpl w:val="E4A889D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5A7051EC"/>
    <w:multiLevelType w:val="hybridMultilevel"/>
    <w:tmpl w:val="9A8EE4A4"/>
    <w:lvl w:ilvl="0" w:tplc="1B1C4F60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5AD01C8A"/>
    <w:multiLevelType w:val="hybridMultilevel"/>
    <w:tmpl w:val="834C7C9A"/>
    <w:lvl w:ilvl="0" w:tplc="B7FE1EA8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4B5FA9"/>
    <w:multiLevelType w:val="hybridMultilevel"/>
    <w:tmpl w:val="834C7C9A"/>
    <w:lvl w:ilvl="0" w:tplc="B7FE1EA8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nsid w:val="66ED530E"/>
    <w:multiLevelType w:val="hybridMultilevel"/>
    <w:tmpl w:val="074A19B6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8"/>
  </w:num>
  <w:num w:numId="4">
    <w:abstractNumId w:val="10"/>
  </w:num>
  <w:num w:numId="5">
    <w:abstractNumId w:val="15"/>
  </w:num>
  <w:num w:numId="6">
    <w:abstractNumId w:val="14"/>
  </w:num>
  <w:num w:numId="7">
    <w:abstractNumId w:val="24"/>
  </w:num>
  <w:num w:numId="8">
    <w:abstractNumId w:val="4"/>
  </w:num>
  <w:num w:numId="9">
    <w:abstractNumId w:val="3"/>
  </w:num>
  <w:num w:numId="10">
    <w:abstractNumId w:val="19"/>
  </w:num>
  <w:num w:numId="11">
    <w:abstractNumId w:val="13"/>
  </w:num>
  <w:num w:numId="12">
    <w:abstractNumId w:val="2"/>
  </w:num>
  <w:num w:numId="13">
    <w:abstractNumId w:val="12"/>
  </w:num>
  <w:num w:numId="14">
    <w:abstractNumId w:val="9"/>
  </w:num>
  <w:num w:numId="15">
    <w:abstractNumId w:val="20"/>
  </w:num>
  <w:num w:numId="16">
    <w:abstractNumId w:val="26"/>
  </w:num>
  <w:num w:numId="17">
    <w:abstractNumId w:val="16"/>
  </w:num>
  <w:num w:numId="18">
    <w:abstractNumId w:val="0"/>
  </w:num>
  <w:num w:numId="19">
    <w:abstractNumId w:val="11"/>
  </w:num>
  <w:num w:numId="20">
    <w:abstractNumId w:val="22"/>
  </w:num>
  <w:num w:numId="21">
    <w:abstractNumId w:val="21"/>
  </w:num>
  <w:num w:numId="22">
    <w:abstractNumId w:val="23"/>
  </w:num>
  <w:num w:numId="23">
    <w:abstractNumId w:val="25"/>
  </w:num>
  <w:num w:numId="24">
    <w:abstractNumId w:val="5"/>
  </w:num>
  <w:num w:numId="25">
    <w:abstractNumId w:val="17"/>
  </w:num>
  <w:num w:numId="26">
    <w:abstractNumId w:val="1"/>
  </w:num>
  <w:num w:numId="2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40CB0"/>
    <w:rsid w:val="00052BBC"/>
    <w:rsid w:val="000810AD"/>
    <w:rsid w:val="000844D2"/>
    <w:rsid w:val="000855F0"/>
    <w:rsid w:val="000920F1"/>
    <w:rsid w:val="000A23C0"/>
    <w:rsid w:val="000A61F3"/>
    <w:rsid w:val="0011449A"/>
    <w:rsid w:val="0014340C"/>
    <w:rsid w:val="00171181"/>
    <w:rsid w:val="001B233B"/>
    <w:rsid w:val="001C35B2"/>
    <w:rsid w:val="001C491F"/>
    <w:rsid w:val="001D436D"/>
    <w:rsid w:val="001F2310"/>
    <w:rsid w:val="00204C71"/>
    <w:rsid w:val="0021287D"/>
    <w:rsid w:val="00215CD1"/>
    <w:rsid w:val="002235E9"/>
    <w:rsid w:val="00250B6E"/>
    <w:rsid w:val="00255AFB"/>
    <w:rsid w:val="002564CB"/>
    <w:rsid w:val="00264DCB"/>
    <w:rsid w:val="002A6F3A"/>
    <w:rsid w:val="002C4C73"/>
    <w:rsid w:val="002D3493"/>
    <w:rsid w:val="002D6E87"/>
    <w:rsid w:val="002E54F5"/>
    <w:rsid w:val="0031469D"/>
    <w:rsid w:val="00334780"/>
    <w:rsid w:val="0035407F"/>
    <w:rsid w:val="003722FD"/>
    <w:rsid w:val="00377858"/>
    <w:rsid w:val="00397FDE"/>
    <w:rsid w:val="003A01E5"/>
    <w:rsid w:val="003A1D63"/>
    <w:rsid w:val="003A1DA2"/>
    <w:rsid w:val="003C2500"/>
    <w:rsid w:val="003E42EC"/>
    <w:rsid w:val="003F32CF"/>
    <w:rsid w:val="003F6B76"/>
    <w:rsid w:val="0040573F"/>
    <w:rsid w:val="00421095"/>
    <w:rsid w:val="00440C8D"/>
    <w:rsid w:val="004604F2"/>
    <w:rsid w:val="00464138"/>
    <w:rsid w:val="00475480"/>
    <w:rsid w:val="00476A24"/>
    <w:rsid w:val="0048767D"/>
    <w:rsid w:val="004B7052"/>
    <w:rsid w:val="004C0B44"/>
    <w:rsid w:val="004D0285"/>
    <w:rsid w:val="005062DD"/>
    <w:rsid w:val="00511E55"/>
    <w:rsid w:val="00521D4B"/>
    <w:rsid w:val="0053119E"/>
    <w:rsid w:val="0053680E"/>
    <w:rsid w:val="00582D7B"/>
    <w:rsid w:val="00584319"/>
    <w:rsid w:val="00590C75"/>
    <w:rsid w:val="005A02E4"/>
    <w:rsid w:val="005C655C"/>
    <w:rsid w:val="005D4C7C"/>
    <w:rsid w:val="005F5552"/>
    <w:rsid w:val="006071C3"/>
    <w:rsid w:val="006160EA"/>
    <w:rsid w:val="0062417A"/>
    <w:rsid w:val="0064244C"/>
    <w:rsid w:val="00653D73"/>
    <w:rsid w:val="00654F51"/>
    <w:rsid w:val="00697983"/>
    <w:rsid w:val="006A2E5F"/>
    <w:rsid w:val="006A4FE2"/>
    <w:rsid w:val="006B7FB5"/>
    <w:rsid w:val="00713FF9"/>
    <w:rsid w:val="00723559"/>
    <w:rsid w:val="00732095"/>
    <w:rsid w:val="00757A42"/>
    <w:rsid w:val="00770D3C"/>
    <w:rsid w:val="00783638"/>
    <w:rsid w:val="007A35F3"/>
    <w:rsid w:val="007C22C8"/>
    <w:rsid w:val="007C2703"/>
    <w:rsid w:val="007C2B24"/>
    <w:rsid w:val="007D1C9D"/>
    <w:rsid w:val="007D2790"/>
    <w:rsid w:val="007F2DF0"/>
    <w:rsid w:val="007F469B"/>
    <w:rsid w:val="0083049C"/>
    <w:rsid w:val="00834EA9"/>
    <w:rsid w:val="00884C2E"/>
    <w:rsid w:val="0089766F"/>
    <w:rsid w:val="008C1882"/>
    <w:rsid w:val="008C3F7D"/>
    <w:rsid w:val="008D40F3"/>
    <w:rsid w:val="008D4BC0"/>
    <w:rsid w:val="008E1BCD"/>
    <w:rsid w:val="008F18E8"/>
    <w:rsid w:val="009540C7"/>
    <w:rsid w:val="0096319A"/>
    <w:rsid w:val="0097023F"/>
    <w:rsid w:val="00974A83"/>
    <w:rsid w:val="009814CF"/>
    <w:rsid w:val="00981EE4"/>
    <w:rsid w:val="00990039"/>
    <w:rsid w:val="009A280D"/>
    <w:rsid w:val="009C2A0D"/>
    <w:rsid w:val="009E3C71"/>
    <w:rsid w:val="009E7886"/>
    <w:rsid w:val="009F70B5"/>
    <w:rsid w:val="00A04DB1"/>
    <w:rsid w:val="00A1088E"/>
    <w:rsid w:val="00A23C94"/>
    <w:rsid w:val="00A4199D"/>
    <w:rsid w:val="00A46476"/>
    <w:rsid w:val="00A55E45"/>
    <w:rsid w:val="00A64480"/>
    <w:rsid w:val="00A82A9B"/>
    <w:rsid w:val="00A86424"/>
    <w:rsid w:val="00AA4A66"/>
    <w:rsid w:val="00AB0D49"/>
    <w:rsid w:val="00AE2DE5"/>
    <w:rsid w:val="00AE447A"/>
    <w:rsid w:val="00AF423D"/>
    <w:rsid w:val="00B14800"/>
    <w:rsid w:val="00B14E64"/>
    <w:rsid w:val="00B322CF"/>
    <w:rsid w:val="00B40DE4"/>
    <w:rsid w:val="00B641A9"/>
    <w:rsid w:val="00B70EEC"/>
    <w:rsid w:val="00B933D3"/>
    <w:rsid w:val="00BA6391"/>
    <w:rsid w:val="00BB1945"/>
    <w:rsid w:val="00BB3887"/>
    <w:rsid w:val="00BF025E"/>
    <w:rsid w:val="00BF2D8E"/>
    <w:rsid w:val="00C03F0D"/>
    <w:rsid w:val="00C33F9D"/>
    <w:rsid w:val="00C43CE8"/>
    <w:rsid w:val="00C8111F"/>
    <w:rsid w:val="00C97D64"/>
    <w:rsid w:val="00CA29C3"/>
    <w:rsid w:val="00CA4C24"/>
    <w:rsid w:val="00CB7732"/>
    <w:rsid w:val="00CD49ED"/>
    <w:rsid w:val="00D01B9A"/>
    <w:rsid w:val="00D207E4"/>
    <w:rsid w:val="00D26C5A"/>
    <w:rsid w:val="00D51FA2"/>
    <w:rsid w:val="00D60199"/>
    <w:rsid w:val="00D72F58"/>
    <w:rsid w:val="00D84BE1"/>
    <w:rsid w:val="00D85D3B"/>
    <w:rsid w:val="00DB0CD1"/>
    <w:rsid w:val="00DB24E6"/>
    <w:rsid w:val="00DD5838"/>
    <w:rsid w:val="00DD7ABB"/>
    <w:rsid w:val="00DF7205"/>
    <w:rsid w:val="00E01E49"/>
    <w:rsid w:val="00E02984"/>
    <w:rsid w:val="00E108BB"/>
    <w:rsid w:val="00E1191E"/>
    <w:rsid w:val="00E27A91"/>
    <w:rsid w:val="00E4337D"/>
    <w:rsid w:val="00E51AE1"/>
    <w:rsid w:val="00E54B98"/>
    <w:rsid w:val="00E82E9E"/>
    <w:rsid w:val="00EA18FA"/>
    <w:rsid w:val="00EA6800"/>
    <w:rsid w:val="00EC3676"/>
    <w:rsid w:val="00EC6F7D"/>
    <w:rsid w:val="00F12955"/>
    <w:rsid w:val="00F33FC5"/>
    <w:rsid w:val="00F70213"/>
    <w:rsid w:val="00F73F8C"/>
    <w:rsid w:val="00F835F2"/>
    <w:rsid w:val="00F92DAD"/>
    <w:rsid w:val="00FA0CF5"/>
    <w:rsid w:val="00FA38A3"/>
    <w:rsid w:val="00FB1B36"/>
    <w:rsid w:val="00FB2497"/>
    <w:rsid w:val="00FB55A9"/>
    <w:rsid w:val="00FC5DA5"/>
    <w:rsid w:val="00FD26AA"/>
    <w:rsid w:val="00FE1538"/>
    <w:rsid w:val="00FF02B1"/>
    <w:rsid w:val="00F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C34B4-090D-4B25-A384-3C813F49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7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6160EA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EA"/>
  </w:style>
  <w:style w:type="paragraph" w:styleId="Footer">
    <w:name w:val="footer"/>
    <w:basedOn w:val="Normal"/>
    <w:link w:val="Foot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CAD7D-48F0-46B5-B067-71C740EDA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4</TotalTime>
  <Pages>3</Pages>
  <Words>599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3</cp:revision>
  <cp:lastPrinted>2023-05-14T22:29:00Z</cp:lastPrinted>
  <dcterms:created xsi:type="dcterms:W3CDTF">2023-05-14T22:29:00Z</dcterms:created>
  <dcterms:modified xsi:type="dcterms:W3CDTF">2023-05-14T22:32:00Z</dcterms:modified>
</cp:coreProperties>
</file>
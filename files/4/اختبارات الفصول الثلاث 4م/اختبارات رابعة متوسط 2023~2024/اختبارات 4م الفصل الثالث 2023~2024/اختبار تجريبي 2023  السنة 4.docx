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6D1" w:rsidRPr="00F845B9" w:rsidRDefault="00F845B9" w:rsidP="00F845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840000" cy="0"/>
                <wp:effectExtent l="0" t="0" r="18415" b="1905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61F1C8" id="رابط مستقيم 2" o:spid="_x0000_s1026" style="position:absolute;flip:x;z-index:2516459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7.4pt,.4pt" to="102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1644928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 w:rsidR="00F845B9" w:rsidRPr="00F845B9" w:rsidRDefault="00F845B9" w:rsidP="00B41B8B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وزارة الت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ربية الوطنية                            </w:t>
      </w:r>
      <w:r w:rsidR="00B41B8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B41B8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C57D2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متوسطة حمدوش محمد واد حمليل بالزبوجة</w:t>
      </w:r>
    </w:p>
    <w:p w:rsidR="00F845B9" w:rsidRDefault="00C57D2D" w:rsidP="00FF5EE2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المستوى: السنة الرابعة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متوسط                                     </w:t>
      </w:r>
      <w:r w:rsidR="00B41B8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B41B8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ماي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0</w:t>
      </w:r>
      <w:r w:rsidR="001548A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FF5EE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3</w:t>
      </w:r>
    </w:p>
    <w:p w:rsidR="00F845B9" w:rsidRPr="00F845B9" w:rsidRDefault="00F845B9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1B973BE" wp14:editId="3299FF6A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840000" cy="0"/>
                <wp:effectExtent l="0" t="0" r="18415" b="1905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888A9C" id="رابط مستقيم 4" o:spid="_x0000_s1026" style="position:absolute;flip:x;z-index:2516500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7.4pt,25.85pt" to="1026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8E8529C" wp14:editId="63B600FD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840000" cy="0"/>
                <wp:effectExtent l="0" t="0" r="18415" b="1905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798AB5" id="رابط مستقيم 3" o:spid="_x0000_s1026" style="position:absolute;flip:x;z-index:2516480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7.4pt,.4pt" to="102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r w:rsidR="001548A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تجريبي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</w:t>
      </w:r>
      <w:r w:rsidR="001548A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يزيائية والتكنولوجيا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43081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 w:rsidR="0043081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المدة: ساعة ونصف</w:t>
      </w:r>
    </w:p>
    <w:p w:rsidR="00F845B9" w:rsidRPr="00F845B9" w:rsidRDefault="00F845B9" w:rsidP="00B138E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71673E" w:rsidRPr="00E16807" w:rsidRDefault="0071673E" w:rsidP="006E5220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27F28">
        <w:rPr>
          <w:rFonts w:ascii="Sakkal Majalla" w:eastAsia="Calibri" w:hAnsi="Sakkal Majalla" w:cs="Sakkal Majalla" w:hint="cs"/>
          <w:noProof/>
          <w:color w:val="000000"/>
          <w:sz w:val="24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02F2DA0" wp14:editId="4CF62219">
                <wp:simplePos x="0" y="0"/>
                <wp:positionH relativeFrom="column">
                  <wp:posOffset>-232337</wp:posOffset>
                </wp:positionH>
                <wp:positionV relativeFrom="paragraph">
                  <wp:posOffset>608330</wp:posOffset>
                </wp:positionV>
                <wp:extent cx="1647825" cy="874833"/>
                <wp:effectExtent l="0" t="0" r="28575" b="40005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874833"/>
                          <a:chOff x="0" y="252553"/>
                          <a:chExt cx="1124607" cy="642775"/>
                        </a:xfrm>
                      </wpg:grpSpPr>
                      <wpg:grpSp>
                        <wpg:cNvPr id="96" name="Groupe 1290"/>
                        <wpg:cNvGrpSpPr>
                          <a:grpSpLocks/>
                        </wpg:cNvGrpSpPr>
                        <wpg:grpSpPr bwMode="auto">
                          <a:xfrm>
                            <a:off x="0" y="336331"/>
                            <a:ext cx="1124607" cy="558997"/>
                            <a:chOff x="5955" y="1248"/>
                            <a:chExt cx="3929" cy="2221"/>
                          </a:xfrm>
                        </wpg:grpSpPr>
                        <wpg:grpSp>
                          <wpg:cNvPr id="97" name="Group 1221"/>
                          <wpg:cNvGrpSpPr>
                            <a:grpSpLocks/>
                          </wpg:cNvGrpSpPr>
                          <wpg:grpSpPr bwMode="auto">
                            <a:xfrm>
                              <a:off x="5965" y="1248"/>
                              <a:ext cx="3919" cy="2219"/>
                              <a:chOff x="960" y="8041"/>
                              <a:chExt cx="5370" cy="3359"/>
                            </a:xfrm>
                          </wpg:grpSpPr>
                          <wps:wsp>
                            <wps:cNvPr id="98" name="Rectangle 1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0" y="8385"/>
                                <a:ext cx="5370" cy="265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Oval 1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0" y="8041"/>
                                <a:ext cx="5355" cy="66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" name="Oval 1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0" y="10740"/>
                                <a:ext cx="5355" cy="66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1" name="Group 1225"/>
                          <wpg:cNvGrpSpPr>
                            <a:grpSpLocks/>
                          </wpg:cNvGrpSpPr>
                          <wpg:grpSpPr bwMode="auto">
                            <a:xfrm>
                              <a:off x="5955" y="1950"/>
                              <a:ext cx="3926" cy="1519"/>
                              <a:chOff x="5955" y="1950"/>
                              <a:chExt cx="3926" cy="1519"/>
                            </a:xfrm>
                          </wpg:grpSpPr>
                          <wps:wsp>
                            <wps:cNvPr id="102" name="Oval 1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2" y="1950"/>
                                <a:ext cx="3908" cy="43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" name="Freeform 1227"/>
                            <wps:cNvSpPr>
                              <a:spLocks/>
                            </wps:cNvSpPr>
                            <wps:spPr bwMode="auto">
                              <a:xfrm>
                                <a:off x="5955" y="1958"/>
                                <a:ext cx="3926" cy="1511"/>
                              </a:xfrm>
                              <a:custGeom>
                                <a:avLst/>
                                <a:gdLst>
                                  <a:gd name="T0" fmla="*/ 18 w 3926"/>
                                  <a:gd name="T1" fmla="*/ 1273 h 1511"/>
                                  <a:gd name="T2" fmla="*/ 84 w 3926"/>
                                  <a:gd name="T3" fmla="*/ 1352 h 1511"/>
                                  <a:gd name="T4" fmla="*/ 324 w 3926"/>
                                  <a:gd name="T5" fmla="*/ 1412 h 1511"/>
                                  <a:gd name="T6" fmla="*/ 708 w 3926"/>
                                  <a:gd name="T7" fmla="*/ 1461 h 1511"/>
                                  <a:gd name="T8" fmla="*/ 1605 w 3926"/>
                                  <a:gd name="T9" fmla="*/ 1511 h 1511"/>
                                  <a:gd name="T10" fmla="*/ 2426 w 3926"/>
                                  <a:gd name="T11" fmla="*/ 1501 h 1511"/>
                                  <a:gd name="T12" fmla="*/ 3039 w 3926"/>
                                  <a:gd name="T13" fmla="*/ 1481 h 1511"/>
                                  <a:gd name="T14" fmla="*/ 3630 w 3926"/>
                                  <a:gd name="T15" fmla="*/ 1412 h 1511"/>
                                  <a:gd name="T16" fmla="*/ 3860 w 3926"/>
                                  <a:gd name="T17" fmla="*/ 1343 h 1511"/>
                                  <a:gd name="T18" fmla="*/ 3926 w 3926"/>
                                  <a:gd name="T19" fmla="*/ 1273 h 1511"/>
                                  <a:gd name="T20" fmla="*/ 3923 w 3926"/>
                                  <a:gd name="T21" fmla="*/ 210 h 1511"/>
                                  <a:gd name="T22" fmla="*/ 3885 w 3926"/>
                                  <a:gd name="T23" fmla="*/ 157 h 1511"/>
                                  <a:gd name="T24" fmla="*/ 3563 w 3926"/>
                                  <a:gd name="T25" fmla="*/ 90 h 1511"/>
                                  <a:gd name="T26" fmla="*/ 3075 w 3926"/>
                                  <a:gd name="T27" fmla="*/ 37 h 1511"/>
                                  <a:gd name="T28" fmla="*/ 2340 w 3926"/>
                                  <a:gd name="T29" fmla="*/ 0 h 1511"/>
                                  <a:gd name="T30" fmla="*/ 1470 w 3926"/>
                                  <a:gd name="T31" fmla="*/ 7 h 1511"/>
                                  <a:gd name="T32" fmla="*/ 885 w 3926"/>
                                  <a:gd name="T33" fmla="*/ 37 h 1511"/>
                                  <a:gd name="T34" fmla="*/ 405 w 3926"/>
                                  <a:gd name="T35" fmla="*/ 90 h 1511"/>
                                  <a:gd name="T36" fmla="*/ 195 w 3926"/>
                                  <a:gd name="T37" fmla="*/ 127 h 1511"/>
                                  <a:gd name="T38" fmla="*/ 68 w 3926"/>
                                  <a:gd name="T39" fmla="*/ 165 h 1511"/>
                                  <a:gd name="T40" fmla="*/ 0 w 3926"/>
                                  <a:gd name="T41" fmla="*/ 217 h 1511"/>
                                  <a:gd name="T42" fmla="*/ 18 w 3926"/>
                                  <a:gd name="T43" fmla="*/ 1273 h 15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3926" h="1511">
                                    <a:moveTo>
                                      <a:pt x="18" y="1273"/>
                                    </a:moveTo>
                                    <a:lnTo>
                                      <a:pt x="84" y="1352"/>
                                    </a:lnTo>
                                    <a:lnTo>
                                      <a:pt x="324" y="1412"/>
                                    </a:lnTo>
                                    <a:lnTo>
                                      <a:pt x="708" y="1461"/>
                                    </a:lnTo>
                                    <a:lnTo>
                                      <a:pt x="1605" y="1511"/>
                                    </a:lnTo>
                                    <a:lnTo>
                                      <a:pt x="2426" y="1501"/>
                                    </a:lnTo>
                                    <a:lnTo>
                                      <a:pt x="3039" y="1481"/>
                                    </a:lnTo>
                                    <a:lnTo>
                                      <a:pt x="3630" y="1412"/>
                                    </a:lnTo>
                                    <a:lnTo>
                                      <a:pt x="3860" y="1343"/>
                                    </a:lnTo>
                                    <a:lnTo>
                                      <a:pt x="3926" y="1273"/>
                                    </a:lnTo>
                                    <a:lnTo>
                                      <a:pt x="3923" y="210"/>
                                    </a:lnTo>
                                    <a:lnTo>
                                      <a:pt x="3885" y="157"/>
                                    </a:lnTo>
                                    <a:lnTo>
                                      <a:pt x="3563" y="90"/>
                                    </a:lnTo>
                                    <a:lnTo>
                                      <a:pt x="3075" y="37"/>
                                    </a:lnTo>
                                    <a:lnTo>
                                      <a:pt x="2340" y="0"/>
                                    </a:lnTo>
                                    <a:lnTo>
                                      <a:pt x="1470" y="7"/>
                                    </a:lnTo>
                                    <a:lnTo>
                                      <a:pt x="885" y="37"/>
                                    </a:lnTo>
                                    <a:lnTo>
                                      <a:pt x="405" y="90"/>
                                    </a:lnTo>
                                    <a:lnTo>
                                      <a:pt x="195" y="127"/>
                                    </a:lnTo>
                                    <a:lnTo>
                                      <a:pt x="68" y="165"/>
                                    </a:lnTo>
                                    <a:lnTo>
                                      <a:pt x="0" y="217"/>
                                    </a:lnTo>
                                    <a:lnTo>
                                      <a:pt x="18" y="12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04" name="Parallelogram 104"/>
                        <wps:cNvSpPr/>
                        <wps:spPr>
                          <a:xfrm rot="2413809">
                            <a:off x="667161" y="252553"/>
                            <a:ext cx="188397" cy="639415"/>
                          </a:xfrm>
                          <a:prstGeom prst="parallelogram">
                            <a:avLst/>
                          </a:prstGeom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Parallelogram 105"/>
                        <wps:cNvSpPr/>
                        <wps:spPr>
                          <a:xfrm rot="2020289">
                            <a:off x="544203" y="595931"/>
                            <a:ext cx="173293" cy="237291"/>
                          </a:xfrm>
                          <a:prstGeom prst="parallelogram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solidFill>
                              <a:schemeClr val="bg1">
                                <a:lumMod val="95000"/>
                              </a:schemeClr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98A583" id="Group 58" o:spid="_x0000_s1026" style="position:absolute;margin-left:-18.3pt;margin-top:47.9pt;width:129.75pt;height:68.9pt;z-index:251698176;mso-width-relative:margin;mso-height-relative:margin" coordorigin=",2525" coordsize="11246,6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">
                <v:group id="Groupe 1290" o:spid="_x0000_s1027" style="position:absolute;top:3363;width:11246;height:5590" coordorigin="5955,1248" coordsize="3929,22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<v:group id="Group 1221" o:spid="_x0000_s1028" style="position:absolute;left:5965;top:1248;width:3919;height:2219" coordorigin="960,8041" coordsize="5370,33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<v:rect id="Rectangle 1222" o:spid="_x0000_s1029" style="position:absolute;left:960;top:8385;width:5370;height:2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zXKMEA&#10;AADbAAAADwAAAGRycy9kb3ducmV2LnhtbERPzWqDQBC+F/oOyxR6KclaD9KYbEJoKZSc1OQBRnfi&#10;StxZcbdq8/TdQ6HHj+9/d1hsLyYafedYwes6AUHcON1xq+By/ly9gfABWWPvmBT8kIfD/vFhh7l2&#10;M5c0VaEVMYR9jgpMCEMupW8MWfRrNxBH7upGiyHCsZV6xDmG216mSZJJix3HBoMDvRtqbtW3VfBR&#10;VFlbmiI91fcXW6eyaOxSKPX8tBy3IAIt4V/85/7SCjZxbPwSf4D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M1yjBAAAA2wAAAA8AAAAAAAAAAAAAAAAAmAIAAGRycy9kb3du&#10;cmV2LnhtbFBLBQYAAAAABAAEAPUAAACGAwAAAAA=&#10;" fillcolor="#c2c2c2" strokeweight="1.5pt">
                      <v:fill angle="90" focus="50%" type="gradient"/>
                    </v:rect>
                    <v:oval id="Oval 1224" o:spid="_x0000_s1030" style="position:absolute;left:960;top:8041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eAtsUA&#10;AADbAAAADwAAAGRycy9kb3ducmV2LnhtbESPQWvCQBSE7wX/w/KE3upGkVajq4ggWIqgtpfeXrPP&#10;bDD7Nma3Jumvd4WCx2FmvmHmy9aW4kq1LxwrGA4SEMSZ0wXnCr4+Ny8TED4gaywdk4KOPCwXvac5&#10;pto1fKDrMeQiQtinqMCEUKVS+syQRT9wFXH0Tq62GKKsc6lrbCLclnKUJK/SYsFxwWBFa0PZ+fhr&#10;FXz7v7fd3plq1+nxZf1ufrpm/6HUc79dzUAEasMj/N/eagXTKdy/xB8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h4C2xQAAANsAAAAPAAAAAAAAAAAAAAAAAJgCAABkcnMv&#10;ZG93bnJldi54bWxQSwUGAAAAAAQABAD1AAAAigMAAAAA&#10;" fillcolor="#c2c2c2">
                      <v:fill angle="90" focus="50%" type="gradient"/>
                    </v:oval>
                    <v:oval id="Oval 1223" o:spid="_x0000_s1031" style="position:absolute;left:960;top:10740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hCCsYA&#10;AADcAAAADwAAAGRycy9kb3ducmV2LnhtbESPQWvCQBCF7wX/wzJCb3VjKW2JrlKEQksRrPbibcyO&#10;2dDsbMxuTdJf7xwEbzO8N+99M1/2vlZnamMV2MB0koEiLoKtuDTws3t/eAUVE7LFOjAZGCjCcjG6&#10;m2NuQ8ffdN6mUkkIxxwNuJSaXOtYOPIYJ6EhFu0YWo9J1rbUtsVOwn2tH7PsWXusWBocNrRyVPxu&#10;/7yBffx/WW+Ca9aDfTqtPt1h6DZfxtyP+7cZqER9upmv1x9W8DPBl2dkAr2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+hCCsYAAADcAAAADwAAAAAAAAAAAAAAAACYAgAAZHJz&#10;L2Rvd25yZXYueG1sUEsFBgAAAAAEAAQA9QAAAIsDAAAAAA==&#10;" fillcolor="#c2c2c2">
                      <v:fill angle="90" focus="50%" type="gradient"/>
                    </v:oval>
                  </v:group>
                  <v:group id="Group 1225" o:spid="_x0000_s1032" style="position:absolute;left:5955;top:1950;width:3926;height:1519" coordorigin="5955,1950" coordsize="3926,1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  <v:oval id="Oval 1226" o:spid="_x0000_s1033" style="position:absolute;left:5972;top:1950;width:3908;height: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PTbcIA&#10;AADcAAAADwAAAGRycy9kb3ducmV2LnhtbERPTWvCQBC9F/wPyxS8NZvmIJJmFQ0IOZRCtVaPQ3bM&#10;BrOzaXYb03/fLQi9zeN9TrGebCdGGnzrWMFzkoIgrp1uuVHwcdg9LUH4gKyxc0wKfsjDejV7KDDX&#10;7sbvNO5DI2II+xwVmBD6XEpfG7LoE9cTR+7iBoshwqGResBbDLedzNJ0IS22HBsM9lQaqq/7b6vg&#10;S58/mezxld/609KW0pmtrpSaP06bFxCBpvAvvrsrHeenGfw9Ey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49NtwgAAANwAAAAPAAAAAAAAAAAAAAAAAJgCAABkcnMvZG93&#10;bnJldi54bWxQSwUGAAAAAAQABAD1AAAAhwMAAAAA&#10;" fillcolor="aqua" strokeweight=".25pt">
                      <v:fill opacity="32896f"/>
                    </v:oval>
                    <v:shape id="Freeform 1227" o:spid="_x0000_s1034" style="position:absolute;left:5955;top:1958;width:3926;height:1511;visibility:visible;mso-wrap-style:square;v-text-anchor:top" coordsize="3926,15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3VcEA&#10;AADcAAAADwAAAGRycy9kb3ducmV2LnhtbERPTYvCMBC9C/sfwix403QVdKlGWYRFj7YKi7ehGZu6&#10;zaQ0Uau/3giCt3m8z5kvO1uLC7W+cqzga5iAIC6crrhUsN/9Dr5B+ICssXZMCm7kYbn46M0x1e7K&#10;GV3yUIoYwj5FBSaEJpXSF4Ys+qFriCN3dK3FEGFbSt3iNYbbWo6SZCItVhwbDDa0MlT852erYGOz&#10;8cGOpvftOpucGvN3D/lqp1T/s/uZgQjUhbf45d7oOD8Zw/OZeIF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QN1XBAAAA3AAAAA8AAAAAAAAAAAAAAAAAmAIAAGRycy9kb3du&#10;cmV2LnhtbFBLBQYAAAAABAAEAPUAAACGAwAAAAA=&#10;" path="m18,1273r66,79l324,1412r384,49l1605,1511r821,-10l3039,1481r591,-69l3860,1343r66,-70l3923,210r-38,-53l3563,90,3075,37,2340,,1470,7,885,37,405,90,195,127,68,165,,217,18,1273xe" fillcolor="aqua" stroked="f">
                      <v:fill opacity="32896f"/>
                      <v:path arrowok="t" o:connecttype="custom" o:connectlocs="18,1273;84,1352;324,1412;708,1461;1605,1511;2426,1501;3039,1481;3630,1412;3860,1343;3926,1273;3923,210;3885,157;3563,90;3075,37;2340,0;1470,7;885,37;405,90;195,127;68,165;0,217;18,1273" o:connectangles="0,0,0,0,0,0,0,0,0,0,0,0,0,0,0,0,0,0,0,0,0,0"/>
                    </v:shape>
                  </v:group>
                </v:group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104" o:spid="_x0000_s1035" type="#_x0000_t7" style="position:absolute;left:6671;top:2525;width:1884;height:6394;rotation:263652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Xp+MIA&#10;AADcAAAADwAAAGRycy9kb3ducmV2LnhtbERP3WrCMBS+H+wdwhl4N9OJOKmmZRMEh25Y5wMcmmNT&#10;1pzUJqv17Y0w2N35+H7PMh9sI3rqfO1Ywcs4AUFcOl1zpeD4vX6eg/ABWWPjmBRcyUOePT4sMdXu&#10;wgX1h1CJGMI+RQUmhDaV0peGLPqxa4kjd3KdxRBhV0nd4SWG20ZOkmQmLdYcGwy2tDJU/hx+rYJV&#10;T7umeP04G/c1P3Hxvv/cur1So6fhbQEi0BD+xX/ujY7zkyncn4kXyO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9en4wgAAANwAAAAPAAAAAAAAAAAAAAAAAJgCAABkcnMvZG93&#10;bnJldi54bWxQSwUGAAAAAAQABAD1AAAAhwMAAAAA&#10;" fillcolor="#c9c9c9" strokecolor="windowText" strokeweight="1pt"/>
                <v:shape id="Parallelogram 105" o:spid="_x0000_s1036" type="#_x0000_t7" style="position:absolute;left:5442;top:5959;width:1732;height:2373;rotation:220669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s3TMQA&#10;AADcAAAADwAAAGRycy9kb3ducmV2LnhtbERPTWsCMRC9F/ofwhS8SE0UWuzWKFpqqR5sV6XnYTPu&#10;Lm4mSxJ1/fdNQehtHu9zJrPONuJMPtSONQwHCgRx4UzNpYb9bvk4BhEissHGMWm4UoDZ9P5ugplx&#10;F87pvI2lSCEcMtRQxdhmUoaiIoth4FrixB2ctxgT9KU0Hi8p3DZypNSztFhzaqiwpbeKiuP2ZDWs&#10;vvdfu5/3jV/Vucqvh/VH/2Vhte49dPNXEJG6+C++uT9Nmq+e4O+ZdIG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bN0zEAAAA3AAAAA8AAAAAAAAAAAAAAAAAmAIAAGRycy9k&#10;b3ducmV2LnhtbFBLBQYAAAAABAAEAPUAAACJAwAAAAA=&#10;" fillcolor="#f2f2f2 [3052]" strokecolor="#f2f2f2 [3052]" strokeweight="1pt">
                  <v:shadow on="t" color="black" opacity="26214f" origin=",-.5" offset="0,3pt"/>
                </v:shape>
              </v:group>
            </w:pict>
          </mc:Fallback>
        </mc:AlternateContent>
      </w:r>
      <w:r w:rsidR="00987806">
        <w:rPr>
          <w:rFonts w:ascii="Simplified Arabic" w:hAnsi="Simplified Arabic" w:cs="Simplified Arabic"/>
          <w:noProof/>
          <w:sz w:val="30"/>
          <w:szCs w:val="30"/>
          <w:lang w:eastAsia="fr-FR" w:bidi="ar-DZ"/>
        </w:rPr>
        <w:t xml:space="preserve"> </w:t>
      </w:r>
      <w:r w:rsidR="00987806" w:rsidRPr="00987806">
        <w:rPr>
          <w:rFonts w:asciiTheme="majorBidi" w:hAnsiTheme="majorBidi" w:cstheme="majorBidi"/>
          <w:b/>
          <w:bCs/>
          <w:noProof/>
          <w:sz w:val="30"/>
          <w:szCs w:val="30"/>
          <w:lang w:eastAsia="fr-FR" w:bidi="ar-DZ"/>
        </w:rPr>
        <w:t>.</w:t>
      </w:r>
      <w:r w:rsidR="00987806" w:rsidRPr="00987806">
        <w:rPr>
          <w:rFonts w:asciiTheme="majorBidi" w:hAnsiTheme="majorBidi" w:cstheme="majorBidi"/>
          <w:b/>
          <w:bCs/>
          <w:noProof/>
          <w:sz w:val="30"/>
          <w:szCs w:val="30"/>
          <w:lang w:val="fr-FR" w:eastAsia="fr-FR" w:bidi="ar-DZ"/>
        </w:rPr>
        <w:t>I</w:t>
      </w:r>
      <w:r w:rsidR="00987806">
        <w:rPr>
          <w:rFonts w:asciiTheme="majorBidi" w:hAnsiTheme="majorBidi" w:cstheme="majorBidi"/>
          <w:b/>
          <w:bCs/>
          <w:noProof/>
          <w:sz w:val="30"/>
          <w:szCs w:val="30"/>
          <w:lang w:val="fr-FR" w:eastAsia="fr-FR" w:bidi="ar-DZ"/>
        </w:rPr>
        <w:t xml:space="preserve"> </w:t>
      </w:r>
      <w:r w:rsidRPr="00987806">
        <w:rPr>
          <w:rFonts w:ascii="Simplified Arabic" w:hAnsi="Simplified Arabic" w:cs="Simplified Arabic" w:hint="cs"/>
          <w:b/>
          <w:bCs/>
          <w:noProof/>
          <w:sz w:val="30"/>
          <w:szCs w:val="30"/>
          <w:u w:val="single"/>
          <w:rtl/>
          <w:lang w:val="fr-FR" w:eastAsia="fr-FR" w:bidi="ar-DZ"/>
        </w:rPr>
        <w:t>في مرحلة أولى:</w:t>
      </w: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غمرنا</w:t>
      </w:r>
      <w:r w:rsidRPr="006244D0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صفيحة </w:t>
      </w: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نحاسية</w:t>
      </w:r>
      <w:r w:rsidRPr="006244D0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في وعاء به محلول </w:t>
      </w: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نترات الفضة</w:t>
      </w:r>
      <w:r w:rsidRPr="006244D0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</w:t>
      </w:r>
      <m:oMath>
        <m:r>
          <m:rPr>
            <m:sty m:val="p"/>
          </m:rPr>
          <w:rPr>
            <w:rFonts w:ascii="Cambria Math" w:hAnsi="Cambria Math" w:cs="Simplified Arabic"/>
            <w:noProof/>
            <w:sz w:val="30"/>
            <w:szCs w:val="30"/>
            <w:lang w:val="fr-FR" w:eastAsia="fr-FR" w:bidi="ar-DZ"/>
          </w:rPr>
          <m:t>(</m:t>
        </m:r>
        <m:sSup>
          <m:sSupPr>
            <m:ctrl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</m:ctrlPr>
          </m:sSupPr>
          <m:e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Ag</m:t>
            </m:r>
          </m:e>
          <m:sup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+</m:t>
            </m:r>
          </m:sup>
        </m:sSup>
        <m:r>
          <w:rPr>
            <w:rFonts w:ascii="Cambria Math" w:hAnsi="Cambria Math" w:cs="Simplified Arabic"/>
            <w:noProof/>
            <w:sz w:val="30"/>
            <w:szCs w:val="30"/>
            <w:lang w:val="fr-FR" w:eastAsia="fr-FR" w:bidi="ar-DZ"/>
          </w:rPr>
          <m:t>+</m:t>
        </m:r>
        <m:sSubSup>
          <m:sSubSupPr>
            <m:ctrlPr>
              <w:rPr>
                <w:rFonts w:ascii="Cambria Math" w:hAnsi="Cambria Math" w:cs="Simplified Arabic"/>
                <w:i/>
                <w:noProof/>
                <w:sz w:val="30"/>
                <w:szCs w:val="30"/>
                <w:lang w:val="fr-FR" w:eastAsia="fr-FR" w:bidi="ar-DZ"/>
              </w:rPr>
            </m:ctrlPr>
          </m:sSubSupPr>
          <m:e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NO</m:t>
            </m:r>
          </m:e>
          <m:sub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3</m:t>
            </m:r>
          </m:sub>
          <m:sup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-</m:t>
            </m:r>
          </m:sup>
        </m:sSubSup>
        <m:sSub>
          <m:sSubPr>
            <m:ctrlPr>
              <w:rPr>
                <w:rFonts w:ascii="Cambria Math" w:hAnsi="Cambria Math" w:cs="Simplified Arabic"/>
                <w:i/>
                <w:noProof/>
                <w:sz w:val="30"/>
                <w:szCs w:val="30"/>
                <w:lang w:val="fr-FR" w:eastAsia="fr-FR" w:bidi="ar-DZ"/>
              </w:rPr>
            </m:ctrlPr>
          </m:sSubPr>
          <m:e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)</m:t>
            </m:r>
          </m:e>
          <m:sub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(aq)</m:t>
            </m:r>
          </m:sub>
        </m:sSub>
      </m:oMath>
      <w:r w:rsidRPr="006244D0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، </w:t>
      </w:r>
      <w:r w:rsidR="00987806"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  <w:t xml:space="preserve">         </w:t>
      </w:r>
      <w:r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كما هو</w:t>
      </w:r>
      <w:r w:rsidR="00987806"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  <w:t xml:space="preserve"> </w:t>
      </w:r>
      <w:r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موض</w:t>
      </w: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ّ</w:t>
      </w:r>
      <w:r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ح في </w:t>
      </w:r>
      <w:r w:rsidR="00987806"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الوثيقة</w:t>
      </w:r>
      <w:r w:rsidR="00987806" w:rsidRPr="00E16807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(</w:t>
      </w:r>
      <w:r w:rsidRPr="00E16807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1) </w:t>
      </w:r>
      <w:r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، بعد 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مدّة تحوّل لون المحلول إلى الأزرق،</w:t>
      </w:r>
      <w:r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وترسّبت </w:t>
      </w:r>
      <w:r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طبقة 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فضي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ة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على الجزء المغمور من الصفيحة النحاسية</w:t>
      </w:r>
      <w:r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</w:t>
      </w:r>
    </w:p>
    <w:p w:rsidR="0071673E" w:rsidRPr="00E16807" w:rsidRDefault="0071673E" w:rsidP="0071673E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فسر ما يلي:</w:t>
      </w:r>
    </w:p>
    <w:p w:rsidR="0071673E" w:rsidRPr="00E16807" w:rsidRDefault="00557D3A" w:rsidP="0071673E">
      <w:pPr>
        <w:pStyle w:val="ListParagraph"/>
        <w:numPr>
          <w:ilvl w:val="0"/>
          <w:numId w:val="12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9C381C" wp14:editId="04213290">
                <wp:simplePos x="0" y="0"/>
                <wp:positionH relativeFrom="column">
                  <wp:posOffset>138116</wp:posOffset>
                </wp:positionH>
                <wp:positionV relativeFrom="paragraph">
                  <wp:posOffset>238760</wp:posOffset>
                </wp:positionV>
                <wp:extent cx="933450" cy="390525"/>
                <wp:effectExtent l="0" t="0" r="19050" b="28575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9052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71673E" w:rsidRPr="00747E44" w:rsidRDefault="0071673E" w:rsidP="0071673E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747E4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</w:t>
                            </w:r>
                            <w:r w:rsidRPr="00747E4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0"/>
                                <w:szCs w:val="30"/>
                                <w:lang w:val="fr-FR"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9C381C" id="Text Box 107" o:spid="_x0000_s1026" style="position:absolute;left:0;text-align:left;margin-left:10.9pt;margin-top:18.8pt;width:73.5pt;height:3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" filled="f" strokecolor="black [3213]" strokeweight=".5pt">
                <v:textbox>
                  <w:txbxContent>
                    <w:p w:rsidR="0071673E" w:rsidRPr="00747E44" w:rsidRDefault="0071673E" w:rsidP="0071673E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747E44">
                        <w:rPr>
                          <w:rFonts w:ascii="Sakkal Majalla" w:hAnsi="Sakkal Majalla" w:cs="Sakkal Majalla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>الوثيقة</w:t>
                      </w:r>
                      <w:r w:rsidRPr="00747E44">
                        <w:rPr>
                          <w:rFonts w:ascii="Sakkal Majalla" w:hAnsi="Sakkal Majalla" w:cs="Sakkal Majalla"/>
                          <w:b/>
                          <w:bCs/>
                          <w:sz w:val="30"/>
                          <w:szCs w:val="30"/>
                          <w:lang w:val="fr-FR" w:bidi="ar-DZ"/>
                        </w:rPr>
                        <w:t>(1)</w:t>
                      </w:r>
                    </w:p>
                  </w:txbxContent>
                </v:textbox>
              </v:roundrect>
            </w:pict>
          </mc:Fallback>
        </mc:AlternateContent>
      </w:r>
      <w:r w:rsidR="0071673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ترسّب</w:t>
      </w:r>
      <w:r w:rsidR="0071673E"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الطبقة ال</w:t>
      </w:r>
      <w:r w:rsidR="0071673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فض</w:t>
      </w:r>
      <w:r w:rsidR="0071673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ي</w:t>
      </w:r>
      <w:r w:rsidR="0071673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 w:rsidR="0071673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ة</w:t>
      </w:r>
      <w:r w:rsidR="0071673E"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على الجزء المغمور من الصفيحة.</w:t>
      </w:r>
    </w:p>
    <w:p w:rsidR="0071673E" w:rsidRPr="002E2862" w:rsidRDefault="0071673E" w:rsidP="0071673E">
      <w:pPr>
        <w:pStyle w:val="ListParagraph"/>
        <w:numPr>
          <w:ilvl w:val="0"/>
          <w:numId w:val="12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</w:pPr>
      <w:r w:rsidRPr="002E2862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ظهور اللون الأزرق.</w:t>
      </w:r>
    </w:p>
    <w:p w:rsidR="0071673E" w:rsidRPr="00527F28" w:rsidRDefault="0071673E" w:rsidP="0071673E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noProof/>
          <w:sz w:val="30"/>
          <w:szCs w:val="30"/>
          <w:lang w:val="fr-FR" w:eastAsia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أكمل</w:t>
      </w:r>
      <w:r w:rsidRPr="00E16807"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  <w:t xml:space="preserve"> معادلة التفاعل الكيميائي الحادث</w:t>
      </w:r>
      <w:r w:rsidRPr="00E16807"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  <w:t xml:space="preserve"> </w:t>
      </w:r>
      <w:r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بالصيغ الشاردية؟</w:t>
      </w: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noProof/>
                <w:sz w:val="30"/>
                <w:szCs w:val="30"/>
                <w:lang w:val="fr-FR" w:eastAsia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Cu</m:t>
            </m:r>
          </m:e>
          <m:sub>
            <m:d>
              <m:dPr>
                <m:ctrlPr>
                  <w:rPr>
                    <w:rFonts w:ascii="Cambria Math" w:hAnsi="Cambria Math" w:cs="Simplified Arabic"/>
                    <w:b/>
                    <w:bCs/>
                    <w:i/>
                    <w:noProof/>
                    <w:sz w:val="30"/>
                    <w:szCs w:val="30"/>
                    <w:lang w:val="fr-FR" w:eastAsia="fr-FR" w:bidi="ar-DZ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Simplified Arabic"/>
                    <w:noProof/>
                    <w:sz w:val="30"/>
                    <w:szCs w:val="30"/>
                    <w:lang w:val="fr-FR" w:eastAsia="fr-FR" w:bidi="ar-DZ"/>
                  </w:rPr>
                  <m:t>s</m:t>
                </m:r>
              </m:e>
            </m:d>
          </m:sub>
        </m:sSub>
        <m:r>
          <m:rPr>
            <m:sty m:val="bi"/>
          </m:rPr>
          <w:rPr>
            <w:rFonts w:ascii="Cambria Math" w:hAnsi="Cambria Math" w:cs="Simplified Arabic"/>
            <w:noProof/>
            <w:sz w:val="30"/>
            <w:szCs w:val="30"/>
            <w:lang w:val="fr-FR" w:eastAsia="fr-FR" w:bidi="ar-DZ"/>
          </w:rPr>
          <m:t>+ …</m:t>
        </m:r>
        <m:sSub>
          <m:sSubPr>
            <m:ctrlPr>
              <w:rPr>
                <w:rFonts w:ascii="Cambria Math" w:hAnsi="Cambria Math" w:cs="Simplified Arabic"/>
                <w:b/>
                <w:bCs/>
                <w:i/>
                <w:noProof/>
                <w:sz w:val="30"/>
                <w:szCs w:val="30"/>
                <w:lang w:val="fr-FR" w:eastAsia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…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(aq)</m:t>
            </m:r>
          </m:sub>
        </m:sSub>
        <m:r>
          <m:rPr>
            <m:sty m:val="bi"/>
          </m:rPr>
          <w:rPr>
            <w:rFonts w:ascii="Cambria Math" w:hAnsi="Cambria Math" w:cs="Simplified Arabic"/>
            <w:noProof/>
            <w:sz w:val="30"/>
            <w:szCs w:val="30"/>
            <w:lang w:val="fr-FR" w:eastAsia="fr-FR" w:bidi="ar-DZ"/>
          </w:rPr>
          <m:t>→ …</m:t>
        </m:r>
        <m:sSub>
          <m:sSubPr>
            <m:ctrlPr>
              <w:rPr>
                <w:rFonts w:ascii="Cambria Math" w:hAnsi="Cambria Math" w:cs="Simplified Arabic"/>
                <w:b/>
                <w:bCs/>
                <w:i/>
                <w:noProof/>
                <w:sz w:val="30"/>
                <w:szCs w:val="30"/>
                <w:lang w:val="fr-FR" w:eastAsia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.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(s)</m:t>
            </m:r>
          </m:sub>
        </m:sSub>
        <m:r>
          <m:rPr>
            <m:sty m:val="bi"/>
          </m:rPr>
          <w:rPr>
            <w:rFonts w:ascii="Cambria Math" w:hAnsi="Cambria Math" w:cs="Simplified Arabic"/>
            <w:noProof/>
            <w:sz w:val="30"/>
            <w:szCs w:val="30"/>
            <w:lang w:val="fr-FR" w:eastAsia="fr-FR" w:bidi="ar-DZ"/>
          </w:rPr>
          <m:t xml:space="preserve"> + ……</m:t>
        </m:r>
        <m:sSub>
          <m:sSubPr>
            <m:ctrlPr>
              <w:rPr>
                <w:rFonts w:ascii="Cambria Math" w:hAnsi="Cambria Math" w:cs="Simplified Arabic"/>
                <w:b/>
                <w:bCs/>
                <w:i/>
                <w:noProof/>
                <w:sz w:val="30"/>
                <w:szCs w:val="30"/>
                <w:lang w:val="fr-FR" w:eastAsia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.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(aq)</m:t>
            </m:r>
          </m:sub>
        </m:sSub>
      </m:oMath>
    </w:p>
    <w:p w:rsidR="0071673E" w:rsidRDefault="0071673E" w:rsidP="0071673E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</w:pPr>
      <w:r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أعد كتابة معادلة التفاعل الكيميائي الحادث بالصيغ الإحصائية (الجزيئية)؟</w:t>
      </w:r>
      <w:r w:rsidRPr="00E16807"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  <w:t xml:space="preserve"> </w:t>
      </w:r>
    </w:p>
    <w:p w:rsidR="0071673E" w:rsidRPr="00987806" w:rsidRDefault="00987806" w:rsidP="00987806">
      <w:p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  <w:t xml:space="preserve"> </w:t>
      </w:r>
      <w:r w:rsidRPr="00987806">
        <w:rPr>
          <w:rFonts w:asciiTheme="majorBidi" w:hAnsiTheme="majorBidi" w:cstheme="majorBidi"/>
          <w:b/>
          <w:bCs/>
          <w:noProof/>
          <w:sz w:val="30"/>
          <w:szCs w:val="30"/>
          <w:lang w:val="fr-FR" w:eastAsia="fr-FR" w:bidi="ar-DZ"/>
        </w:rPr>
        <w:t>.II</w:t>
      </w:r>
      <w:r w:rsidR="0071673E" w:rsidRPr="00987806">
        <w:rPr>
          <w:rFonts w:ascii="Simplified Arabic" w:hAnsi="Simplified Arabic" w:cs="Simplified Arabic" w:hint="cs"/>
          <w:b/>
          <w:bCs/>
          <w:noProof/>
          <w:sz w:val="30"/>
          <w:szCs w:val="30"/>
          <w:u w:val="single"/>
          <w:rtl/>
          <w:lang w:val="fr-FR" w:eastAsia="fr-FR" w:bidi="ar-DZ"/>
        </w:rPr>
        <w:t>في مرحلة ثانية:</w:t>
      </w:r>
      <w:r w:rsidR="0071673E" w:rsidRPr="00987806">
        <w:rPr>
          <w:rFonts w:ascii="Simplified Arabic" w:hAnsi="Simplified Arabic" w:cs="Simplified Arabic" w:hint="cs"/>
          <w:b/>
          <w:bCs/>
          <w:noProof/>
          <w:sz w:val="30"/>
          <w:szCs w:val="30"/>
          <w:rtl/>
          <w:lang w:val="fr-FR" w:eastAsia="fr-FR" w:bidi="ar-DZ"/>
        </w:rPr>
        <w:t xml:space="preserve"> </w:t>
      </w:r>
      <w:r w:rsidR="0071673E" w:rsidRPr="00987806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رشّحنا المحلول الناتج وأضفنا إليه محلول هيدروكسيد الصوديوم</w:t>
      </w:r>
      <w:r w:rsidRPr="00987806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.</w:t>
      </w:r>
    </w:p>
    <w:p w:rsidR="00987806" w:rsidRDefault="00987806" w:rsidP="00987806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ماذا نلاحظ؟</w:t>
      </w:r>
    </w:p>
    <w:p w:rsidR="00987806" w:rsidRPr="00E16807" w:rsidRDefault="00987806" w:rsidP="00987806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ماذا نستنتج بالنسبة للمحلول الناتج؟</w:t>
      </w:r>
    </w:p>
    <w:p w:rsidR="005A7DB9" w:rsidRPr="0044537A" w:rsidRDefault="005A7DB9" w:rsidP="0044537A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560687" w:rsidRPr="006E5220" w:rsidRDefault="0077318C" w:rsidP="00560687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في حصة الأعمال المخبرية فوّج الأستاذ المتعلّمين إلى فوجين وقدّم لهما الوسائل المناسبة لمشاهدات تجريبية لظواهر التكهرب.</w:t>
      </w:r>
    </w:p>
    <w:p w:rsidR="00560687" w:rsidRPr="006E5220" w:rsidRDefault="00557D3A" w:rsidP="0077318C">
      <w:pPr>
        <w:pStyle w:val="ListParagraph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8E52CFC" wp14:editId="2AFB884E">
                <wp:simplePos x="0" y="0"/>
                <wp:positionH relativeFrom="column">
                  <wp:posOffset>78740</wp:posOffset>
                </wp:positionH>
                <wp:positionV relativeFrom="paragraph">
                  <wp:posOffset>556260</wp:posOffset>
                </wp:positionV>
                <wp:extent cx="2314575" cy="1866900"/>
                <wp:effectExtent l="0" t="0" r="28575" b="19050"/>
                <wp:wrapNone/>
                <wp:docPr id="351" name="Group 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4575" cy="1866900"/>
                          <a:chOff x="0" y="0"/>
                          <a:chExt cx="2314575" cy="1867331"/>
                        </a:xfrm>
                      </wpg:grpSpPr>
                      <wpg:grpSp>
                        <wpg:cNvPr id="135" name="Group 135"/>
                        <wpg:cNvGrpSpPr/>
                        <wpg:grpSpPr>
                          <a:xfrm>
                            <a:off x="0" y="0"/>
                            <a:ext cx="2314575" cy="1867331"/>
                            <a:chOff x="2028825" y="1552574"/>
                            <a:chExt cx="2314575" cy="1867331"/>
                          </a:xfrm>
                        </wpg:grpSpPr>
                        <wpg:grpSp>
                          <wpg:cNvPr id="136" name="Group 136"/>
                          <wpg:cNvGrpSpPr/>
                          <wpg:grpSpPr>
                            <a:xfrm>
                              <a:off x="3467100" y="1704975"/>
                              <a:ext cx="876300" cy="1226819"/>
                              <a:chOff x="3467100" y="1704975"/>
                              <a:chExt cx="876300" cy="1226819"/>
                            </a:xfrm>
                          </wpg:grpSpPr>
                          <wps:wsp>
                            <wps:cNvPr id="138" name="Flowchart: Connector 138"/>
                            <wps:cNvSpPr/>
                            <wps:spPr>
                              <a:xfrm>
                                <a:off x="3467100" y="2124075"/>
                                <a:ext cx="342900" cy="3429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E7E6E6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" name="Straight Connector 139"/>
                            <wps:cNvCnPr/>
                            <wps:spPr>
                              <a:xfrm>
                                <a:off x="3638550" y="1704975"/>
                                <a:ext cx="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40" name="Flowchart: Terminator 140"/>
                            <wps:cNvSpPr/>
                            <wps:spPr>
                              <a:xfrm>
                                <a:off x="3771900" y="2886075"/>
                                <a:ext cx="571500" cy="45719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2" name="Rounded Rectangle 142"/>
                          <wps:cNvSpPr/>
                          <wps:spPr>
                            <a:xfrm rot="20298040">
                              <a:off x="2457450" y="2504077"/>
                              <a:ext cx="942975" cy="9525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" name="Text Box 144"/>
                          <wps:cNvSpPr txBox="1"/>
                          <wps:spPr>
                            <a:xfrm>
                              <a:off x="2473252" y="1552574"/>
                              <a:ext cx="993848" cy="3048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E2D08" w:rsidRPr="00C30B60" w:rsidRDefault="00AE2D08" w:rsidP="00AE2D08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C30B60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خيط </w:t>
                                </w:r>
                                <w:r w:rsidRPr="00C30B60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من الحرير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" name="Rounded Rectangle 145"/>
                          <wps:cNvSpPr/>
                          <wps:spPr>
                            <a:xfrm>
                              <a:off x="3629024" y="1659256"/>
                              <a:ext cx="468000" cy="45719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" name="Rounded Rectangle 146"/>
                          <wps:cNvSpPr/>
                          <wps:spPr>
                            <a:xfrm rot="5400000">
                              <a:off x="3465073" y="2252491"/>
                              <a:ext cx="1224000" cy="45719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" name="Text Box 147"/>
                          <wps:cNvSpPr txBox="1"/>
                          <wps:spPr>
                            <a:xfrm>
                              <a:off x="2571750" y="1857375"/>
                              <a:ext cx="723900" cy="3048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E2D08" w:rsidRPr="00C30B60" w:rsidRDefault="00AE2D08" w:rsidP="00AE2D08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الكرية (</w:t>
                                </w: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B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" name="Text Box 148"/>
                          <wps:cNvSpPr txBox="1"/>
                          <wps:spPr>
                            <a:xfrm>
                              <a:off x="2028825" y="2770279"/>
                              <a:ext cx="1355798" cy="3048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AE2D08" w:rsidRPr="00C30B60" w:rsidRDefault="00AE2D08" w:rsidP="00AE2D08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القضيب الزجاجي (</w:t>
                                </w: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A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" name="Straight Arrow Connector 149"/>
                          <wps:cNvCnPr/>
                          <wps:spPr>
                            <a:xfrm>
                              <a:off x="3384623" y="1781175"/>
                              <a:ext cx="244401" cy="1524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50" name="Straight Arrow Connector 150"/>
                          <wps:cNvCnPr/>
                          <wps:spPr>
                            <a:xfrm>
                              <a:off x="3254522" y="2047876"/>
                              <a:ext cx="244401" cy="1524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51" name="Text Box 151"/>
                          <wps:cNvSpPr txBox="1"/>
                          <wps:spPr>
                            <a:xfrm>
                              <a:off x="2781300" y="3027453"/>
                              <a:ext cx="857250" cy="392452"/>
                            </a:xfrm>
                            <a:prstGeom prst="round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AE2D08" w:rsidRPr="00C30B60" w:rsidRDefault="00AE2D08" w:rsidP="00AE2D08">
                                <w:pPr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</w:pPr>
                                <w:r w:rsidRPr="00C30B60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>الوثيقة (2)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50" name="Text Box 350"/>
                        <wps:cNvSpPr txBox="1"/>
                        <wps:spPr>
                          <a:xfrm rot="20304972">
                            <a:off x="66675" y="895348"/>
                            <a:ext cx="1355617" cy="2981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57D3A" w:rsidRPr="00E10D24" w:rsidRDefault="00557D3A" w:rsidP="00557D3A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</w:pPr>
                              <w:r w:rsidRPr="00E10D24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  <w:t>+ + + + + 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E52CFC" id="Group 351" o:spid="_x0000_s1027" style="position:absolute;left:0;text-align:left;margin-left:6.2pt;margin-top:43.8pt;width:182.25pt;height:147pt;z-index:251724800;mso-height-relative:margin" coordsize="23145,18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">
                <v:group id="Group 135" o:spid="_x0000_s1028" style="position:absolute;width:23145;height:18673" coordorigin="20288,15525" coordsize="23145,186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<v:group id="Group 136" o:spid="_x0000_s1029" style="position:absolute;left:34671;top:17049;width:8763;height:12268" coordorigin="34671,17049" coordsize="8763,122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38" o:spid="_x0000_s1030" type="#_x0000_t120" style="position:absolute;left:34671;top:21240;width:3429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bxEMcA&#10;AADcAAAADwAAAGRycy9kb3ducmV2LnhtbESPQWvCQBCF74X+h2UK3uomKqWkrqKCoNJDa1vocciO&#10;2dDsbMyuGv31nUOhtxnem/e+mc5736gzdbEObCAfZqCIy2Brrgx8fqwfn0HFhGyxCUwGrhRhPru/&#10;m2Jhw4Xf6bxPlZIQjgUacCm1hdaxdOQxDkNLLNohdB6TrF2lbYcXCfeNHmXZk/ZYszQ4bGnlqPzZ&#10;n7yBw3HULr9vuXvV48XXZLfNq/SWGzN46BcvoBL16d/8d72xgj8WWnlGJt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G8RDHAAAA3AAAAA8AAAAAAAAAAAAAAAAAmAIAAGRy&#10;cy9kb3ducmV2LnhtbFBLBQYAAAAABAAEAPUAAACMAwAAAAA=&#10;" fillcolor="#e7e6e6" strokecolor="windowText" strokeweight="1.5pt">
                      <v:stroke joinstyle="miter"/>
                    </v:shape>
                    <v:line id="Straight Connector 139" o:spid="_x0000_s1031" style="position:absolute;visibility:visible;mso-wrap-style:square" from="36385,17049" to="36385,21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wOmcEAAADcAAAADwAAAGRycy9kb3ducmV2LnhtbERPTWvCQBC9F/wPywi91U2siKauIpWi&#10;t9ZEeh6yYxLMzqbZqcZ/3y0UepvH+5zVZnCtulIfGs8G0kkCirj0tuHKwKl4e1qACoJssfVMBu4U&#10;YLMePawws/7GR7rmUqkYwiFDA7VIl2kdypochonviCN39r1DibCvtO3xFsNdq6dJMtcOG44NNXb0&#10;WlN5yb+dgSFN519VSemM3vfLzw8pzrnsjHkcD9sXUEKD/Iv/3Acb5z8v4feZeIFe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LA6ZwQAAANwAAAAPAAAAAAAAAAAAAAAA&#10;AKECAABkcnMvZG93bnJldi54bWxQSwUGAAAAAAQABAD5AAAAjwMAAAAA&#10;" strokecolor="windowText" strokeweight="1.5pt">
                      <v:stroke joinstyle="miter"/>
                    </v:line>
                    <v:shapetype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140" o:spid="_x0000_s1032" type="#_x0000_t116" style="position:absolute;left:37719;top:28860;width:5715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2NtsUA&#10;AADcAAAADwAAAGRycy9kb3ducmV2LnhtbESPQWvCQBCF7wX/wzKCt7qx2iDRVUQRROihKoK3ITsm&#10;wexszG41/vvOodDbDO/Ne9/Ml52r1YPaUHk2MBomoIhzbysuDJyO2/cpqBCRLdaeycCLAiwXvbc5&#10;ZtY/+Zseh1goCeGQoYEyxibTOuQlOQxD3xCLdvWtwyhrW2jb4lPCXa0/kiTVDiuWhhIbWpeU3w4/&#10;zsDX+np2G/b7dHu8b9Kb/kzGo4sxg363moGK1MV/89/1zgr+RPD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7Y22xQAAANwAAAAPAAAAAAAAAAAAAAAAAJgCAABkcnMv&#10;ZG93bnJldi54bWxQSwUGAAAAAAQABAD1AAAAigMAAAAA&#10;" fillcolor="#7f7f7f" strokecolor="windowText" strokeweight="1pt"/>
                  </v:group>
                  <v:roundrect id="Rounded Rectangle 142" o:spid="_x0000_s1033" style="position:absolute;left:24574;top:25040;width:9430;height:953;rotation:-1422088fd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yQ5sMA&#10;AADcAAAADwAAAGRycy9kb3ducmV2LnhtbERP22rCQBB9L/gPyxT6VjcGWyS6SrEUagXFyweM2TGb&#10;NjsbspsY/94VCr7N4VxntuhtJTpqfOlYwWiYgCDOnS65UHA8fL1OQPiArLFyTAqu5GExHzzNMNPu&#10;wjvq9qEQMYR9hgpMCHUmpc8NWfRDVxNH7uwaiyHCppC6wUsMt5VMk+RdWiw5NhisaWko/9u3VkG7&#10;/u1+tp8bc5q0dFilo9X4im9KvTz3H1MQgfrwEP+7v3WcP07h/ky8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yQ5sMAAADcAAAADwAAAAAAAAAAAAAAAACYAgAAZHJzL2Rv&#10;d25yZXYueG1sUEsFBgAAAAAEAAQA9QAAAIgDAAAAAA==&#10;" fillcolor="window" strokecolor="windowText" strokeweight="1.5pt">
                    <v:stroke joinstyle="miter"/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4" o:spid="_x0000_s1034" type="#_x0000_t202" style="position:absolute;left:24732;top:15525;width:9939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W1wMQA&#10;AADcAAAADwAAAGRycy9kb3ducmV2LnhtbERPTWvCQBC9F/wPyxR6q5uKSkhdJQSCpehB66W3aXZM&#10;QrOzMbsmaX99VxB6m8f7nNVmNI3oqXO1ZQUv0wgEcWF1zaWC00f+HINwHlljY5kU/JCDzXrysMJE&#10;24EP1B99KUIIuwQVVN63iZSuqMigm9qWOHBn2xn0AXal1B0OIdw0chZFS2mw5tBQYUtZRcX38WoU&#10;vGf5Hg9fMxP/Ntl2d07by+lzodTT45i+gvA0+n/x3f2mw/z5HG7PhAv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FtcDEAAAA3AAAAA8AAAAAAAAAAAAAAAAAmAIAAGRycy9k&#10;b3ducmV2LnhtbFBLBQYAAAAABAAEAPUAAACJAwAAAAA=&#10;" filled="f" stroked="f" strokeweight=".5pt">
                    <v:textbox>
                      <w:txbxContent>
                        <w:p w:rsidR="00AE2D08" w:rsidRPr="00C30B60" w:rsidRDefault="00AE2D08" w:rsidP="00AE2D08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C30B60"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خيط </w:t>
                          </w:r>
                          <w:r w:rsidRPr="00C30B60"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من الحرير</w:t>
                          </w:r>
                        </w:p>
                      </w:txbxContent>
                    </v:textbox>
                  </v:shape>
                  <v:roundrect id="Rounded Rectangle 145" o:spid="_x0000_s1035" style="position:absolute;left:36290;top:16592;width:4680;height:45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cCusEA&#10;AADcAAAADwAAAGRycy9kb3ducmV2LnhtbERPS2rDMBDdB3oHMYXsYrkhn+JENmloIF3a6QEGa2I7&#10;tUaupMbu7atCobt5vO/si8n04k7Od5YVPCUpCOLa6o4bBe+X0+IZhA/IGnvLpOCbPBT5w2yPmbYj&#10;l3SvQiNiCPsMFbQhDJmUvm7JoE/sQBy5q3UGQ4SukdrhGMNNL5dpupEGO44NLQ50bKn+qL6Mgmu5&#10;oc/X7k0fbi/jtqm8deXJKjV/nA47EIGm8C/+c591nL9aw+8z8QKZ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3ArrBAAAA3AAAAA8AAAAAAAAAAAAAAAAAmAIAAGRycy9kb3du&#10;cmV2LnhtbFBLBQYAAAAABAAEAPUAAACGAwAAAAA=&#10;" fillcolor="window" strokecolor="windowText" strokeweight="1.5pt">
                    <v:stroke joinstyle="miter"/>
                  </v:roundrect>
                  <v:roundrect id="Rounded Rectangle 146" o:spid="_x0000_s1036" style="position:absolute;left:34651;top:22524;width:12240;height:457;rotation:9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vIZMIA&#10;AADcAAAADwAAAGRycy9kb3ducmV2LnhtbERPS4vCMBC+C/6HMII3TRXpStcoVVAE2YMPFo+zzWxb&#10;bCaliVr99WZhwdt8fM+ZLVpTiRs1rrSsYDSMQBBnVpecKzgd14MpCOeRNVaWScGDHCzm3c4ME23v&#10;vKfbwecihLBLUEHhfZ1I6bKCDLqhrYkD92sbgz7AJpe6wXsIN5UcR1EsDZYcGgqsaVVQdjlcjYLn&#10;SX+h29MO43T5vTmfP8pN+qNUv9emnyA8tf4t/ndvdZg/ieHvmXCB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S8hkwgAAANwAAAAPAAAAAAAAAAAAAAAAAJgCAABkcnMvZG93&#10;bnJldi54bWxQSwUGAAAAAAQABAD1AAAAhwMAAAAA&#10;" fillcolor="window" strokecolor="windowText" strokeweight="1.5pt">
                    <v:stroke joinstyle="miter"/>
                  </v:roundrect>
                  <v:shape id="Text Box 147" o:spid="_x0000_s1037" type="#_x0000_t202" style="position:absolute;left:25717;top:18573;width:7239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crt8MA&#10;AADcAAAADwAAAGRycy9kb3ducmV2LnhtbERPS4vCMBC+L/gfwgje1lRZV6lGkYKsiHvwcfE2NmNb&#10;bCa1iVr99ZsFwdt8fM+ZzBpTihvVrrCsoNeNQBCnVhecKdjvFp8jEM4jaywtk4IHOZhNWx8TjLW9&#10;84ZuW5+JEMIuRgW591UspUtzMui6tiIO3MnWBn2AdSZ1jfcQbkrZj6JvabDg0JBjRUlO6Xl7NQpW&#10;yeIXN8e+GT3L5Gd9mleX/WGgVKfdzMcgPDX+LX65lzrM/xrC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crt8MAAADcAAAADwAAAAAAAAAAAAAAAACYAgAAZHJzL2Rv&#10;d25yZXYueG1sUEsFBgAAAAAEAAQA9QAAAIgDAAAAAA==&#10;" filled="f" stroked="f" strokeweight=".5pt">
                    <v:textbox>
                      <w:txbxContent>
                        <w:p w:rsidR="00AE2D08" w:rsidRPr="00C30B60" w:rsidRDefault="00AE2D08" w:rsidP="00AE2D08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الكرية 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B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148" o:spid="_x0000_s1038" type="#_x0000_t202" style="position:absolute;left:20288;top:27702;width:13558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i/xcYA&#10;AADcAAAADwAAAGRycy9kb3ducmV2LnhtbESPQWvCQBCF7wX/wzKCt7pRtEh0FQlIRdqD1ou3MTsm&#10;wexszG419dd3DoXeZnhv3vtmsepcre7UhsqzgdEwAUWce1txYeD4tXmdgQoR2WLtmQz8UIDVsvey&#10;wNT6B+/pfoiFkhAOKRooY2xSrUNeksMw9A2xaBffOoyytoW2LT4k3NV6nCRv2mHF0lBiQ1lJ+fXw&#10;7Qzsss0n7s9jN3vW2fvHZd3cjqepMYN+t56DitTFf/Pf9dYK/kRo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i/xcYAAADcAAAADwAAAAAAAAAAAAAAAACYAgAAZHJz&#10;L2Rvd25yZXYueG1sUEsFBgAAAAAEAAQA9QAAAIsDAAAAAA==&#10;" filled="f" stroked="f" strokeweight=".5pt">
                    <v:textbox>
                      <w:txbxContent>
                        <w:p w:rsidR="00AE2D08" w:rsidRPr="00C30B60" w:rsidRDefault="00AE2D08" w:rsidP="00AE2D08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القضيب الزجاجي 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A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49" o:spid="_x0000_s1039" type="#_x0000_t32" style="position:absolute;left:33846;top:17811;width:2444;height:152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Gcl8IAAADcAAAADwAAAGRycy9kb3ducmV2LnhtbERP32vCMBB+F/Y/hBvsTVOHm1qNMoZD&#10;2dtU8PVozrbYXNoka+p/vwwGe7uP7+ett4NpRE/O15YVTCcZCOLC6ppLBefTx3gBwgdkjY1lUnAn&#10;D9vNw2iNubaRv6g/hlKkEPY5KqhCaHMpfVGRQT+xLXHirtYZDAm6UmqHMYWbRj5n2as0WHNqqLCl&#10;94qK2/HbKLjgznVdXPbzw/78oi/z2MXPqNTT4/C2AhFoCP/iP/dBp/mzJfw+ky6Qm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xGcl8IAAADcAAAADwAAAAAAAAAAAAAA&#10;AAChAgAAZHJzL2Rvd25yZXYueG1sUEsFBgAAAAAEAAQA+QAAAJADAAAAAA==&#10;" strokecolor="windowText" strokeweight="1.5pt">
                    <v:stroke endarrow="block" joinstyle="miter"/>
                  </v:shape>
                  <v:shape id="Straight Arrow Connector 150" o:spid="_x0000_s1040" type="#_x0000_t32" style="position:absolute;left:32545;top:20478;width:2444;height:152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/Kj18QAAADcAAAADwAAAGRycy9kb3ducmV2LnhtbESPQU/DMAyF70j7D5GRdmMpSGNQlk0T&#10;YmLixpi0q9V4bbXGaZPQlH+PD0jcbL3n9z6vt5Pr1Eghtp4N3C8KUMSVty3XBk5f+7snUDEhW+w8&#10;k4EfirDdzG7WWFqf+ZPGY6qVhHAs0UCTUl9qHauGHMaF74lFu/jgMMkaam0DZgl3nX4oikftsGVp&#10;aLCn14aq6/HbGTjjWxiG/DyuDu+npT2v8pA/sjHz22n3AirRlP7Nf9cHK/hLwZdnZAK9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8qPXxAAAANwAAAAPAAAAAAAAAAAA&#10;AAAAAKECAABkcnMvZG93bnJldi54bWxQSwUGAAAAAAQABAD5AAAAkgMAAAAA&#10;" strokecolor="windowText" strokeweight="1.5pt">
                    <v:stroke endarrow="block" joinstyle="miter"/>
                  </v:shape>
                  <v:roundrect id="Text Box 151" o:spid="_x0000_s1041" style="position:absolute;left:27813;top:30274;width:8572;height:3925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W75MMA&#10;AADcAAAADwAAAGRycy9kb3ducmV2LnhtbERPS2sCMRC+C/6HMAUvUrMqFbs1ihSKevLRUult2Iyb&#10;xc1k2WR1/fdGKHibj+85s0VrS3Gh2heOFQwHCQjizOmCcwU/31+vUxA+IGssHZOCG3lYzLudGaba&#10;XXlPl0PIRQxhn6ICE0KVSukzQxb9wFXEkTu52mKIsM6lrvEaw20pR0kykRYLjg0GK/o0lJ0PjVWw&#10;/W2W/u94LN95vPL96cnsNs1eqd5Lu/wAEagNT/G/e63j/LchPJ6JF8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W75MMAAADcAAAADwAAAAAAAAAAAAAAAACYAgAAZHJzL2Rv&#10;d25yZXYueG1sUEsFBgAAAAAEAAQA9QAAAIgDAAAAAA==&#10;" filled="f" strokecolor="black [3213]" strokeweight=".5pt">
                    <v:textbox>
                      <w:txbxContent>
                        <w:p w:rsidR="00AE2D08" w:rsidRPr="00C30B60" w:rsidRDefault="00AE2D08" w:rsidP="00AE2D08">
                          <w:pPr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4"/>
                              <w:szCs w:val="24"/>
                              <w:rtl/>
                              <w:lang w:val="fr-FR" w:bidi="ar-DZ"/>
                            </w:rPr>
                          </w:pPr>
                          <w:r w:rsidRPr="00C30B60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4"/>
                              <w:szCs w:val="24"/>
                              <w:rtl/>
                              <w:lang w:val="fr-FR" w:bidi="ar-DZ"/>
                            </w:rPr>
                            <w:t>الوثيقة (2)</w:t>
                          </w:r>
                        </w:p>
                      </w:txbxContent>
                    </v:textbox>
                  </v:roundrect>
                </v:group>
                <v:shape id="Text Box 350" o:spid="_x0000_s1042" type="#_x0000_t202" style="position:absolute;left:666;top:8953;width:13556;height:2981;rotation:-1414516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IBdcQA&#10;AADcAAAADwAAAGRycy9kb3ducmV2LnhtbERPz2vCMBS+D/wfwhO8DE11bEg1ytzYHOJlVfH6bJ5t&#10;sXnpkkzb/94cBjt+fL/ny9bU4krOV5YVjEcJCOLc6ooLBfvdx3AKwgdkjbVlUtCRh+Wi9zDHVNsb&#10;f9M1C4WIIexTVFCG0KRS+rwkg35kG+LIna0zGCJ0hdQObzHc1HKSJC/SYMWxocSG3krKL9mvUfDe&#10;jc+nVdj+XA6nxyN/duvNyh2VGvTb1xmIQG34F/+5v7SCp+c4P56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yAXXEAAAA3AAAAA8AAAAAAAAAAAAAAAAAmAIAAGRycy9k&#10;b3ducmV2LnhtbFBLBQYAAAAABAAEAPUAAACJAwAAAAA=&#10;" filled="f" stroked="f" strokeweight=".5pt">
                  <v:textbox>
                    <w:txbxContent>
                      <w:p w:rsidR="00557D3A" w:rsidRPr="00E10D24" w:rsidRDefault="00557D3A" w:rsidP="00557D3A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</w:pPr>
                        <w:r w:rsidRPr="00E10D24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>+ + + + + 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7318C"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الفوج الأول: دّلك قضيبا زجاجيّا (</w:t>
      </w:r>
      <w:r w:rsidR="006E5220" w:rsidRPr="006E5220">
        <w:rPr>
          <w:rFonts w:ascii="Simplified Arabic" w:hAnsi="Simplified Arabic" w:cs="Simplified Arabic"/>
          <w:sz w:val="30"/>
          <w:szCs w:val="30"/>
          <w:lang w:val="fr-FR" w:bidi="ar-DZ"/>
        </w:rPr>
        <w:t>A</w:t>
      </w:r>
      <w:r w:rsidR="0077318C"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 بقطعة حرير وقربه من الكرية (</w:t>
      </w:r>
      <w:r w:rsidR="006E5220" w:rsidRPr="006E5220">
        <w:rPr>
          <w:rFonts w:ascii="Simplified Arabic" w:hAnsi="Simplified Arabic" w:cs="Simplified Arabic"/>
          <w:sz w:val="30"/>
          <w:szCs w:val="30"/>
          <w:lang w:val="fr-FR" w:bidi="ar-DZ"/>
        </w:rPr>
        <w:t>B</w:t>
      </w:r>
      <w:r w:rsidR="0077318C"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 مصنوعة من البوليستيرين ومغلّفة بورق الألمنيوم وغيْرُ مشحونة، دون أن يُلامسها. (الوثيقة 2)</w:t>
      </w:r>
    </w:p>
    <w:p w:rsidR="00D5556E" w:rsidRPr="006E5220" w:rsidRDefault="00CD29E8" w:rsidP="00CD29E8">
      <w:pPr>
        <w:pStyle w:val="ListParagraph"/>
        <w:numPr>
          <w:ilvl w:val="0"/>
          <w:numId w:val="14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16557D"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صِفْ ما يحدث للكرية (</w:t>
      </w:r>
      <w:r w:rsidR="006E5220" w:rsidRPr="006E5220">
        <w:rPr>
          <w:rFonts w:ascii="Simplified Arabic" w:hAnsi="Simplified Arabic" w:cs="Simplified Arabic"/>
          <w:sz w:val="30"/>
          <w:szCs w:val="30"/>
          <w:lang w:val="fr-FR" w:bidi="ar-DZ"/>
        </w:rPr>
        <w:t>B</w:t>
      </w:r>
      <w:r w:rsidR="0016557D"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 مع الشرح</w:t>
      </w:r>
      <w:r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؟</w:t>
      </w:r>
    </w:p>
    <w:p w:rsidR="007D78F9" w:rsidRDefault="00CD29E8" w:rsidP="00CD29E8">
      <w:pPr>
        <w:pStyle w:val="ListParagraph"/>
        <w:numPr>
          <w:ilvl w:val="0"/>
          <w:numId w:val="14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16557D"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حدّد طريقة تكهرب كلًّا من القضيب (</w:t>
      </w:r>
      <w:r w:rsidR="006E5220" w:rsidRPr="006E5220">
        <w:rPr>
          <w:rFonts w:ascii="Simplified Arabic" w:hAnsi="Simplified Arabic" w:cs="Simplified Arabic"/>
          <w:sz w:val="30"/>
          <w:szCs w:val="30"/>
          <w:lang w:val="fr-FR" w:bidi="ar-DZ"/>
        </w:rPr>
        <w:t>A</w:t>
      </w:r>
      <w:r w:rsidR="0016557D"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 والكريّة (</w:t>
      </w:r>
      <w:r w:rsidR="006E5220" w:rsidRPr="006E5220">
        <w:rPr>
          <w:rFonts w:ascii="Simplified Arabic" w:hAnsi="Simplified Arabic" w:cs="Simplified Arabic"/>
          <w:sz w:val="30"/>
          <w:szCs w:val="30"/>
          <w:lang w:val="fr-FR" w:bidi="ar-DZ"/>
        </w:rPr>
        <w:t>B</w:t>
      </w:r>
      <w:r w:rsidR="0016557D"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).</w:t>
      </w:r>
    </w:p>
    <w:p w:rsidR="00E10D24" w:rsidRDefault="00E10D24" w:rsidP="00E10D2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E10D24" w:rsidRDefault="00E10D24" w:rsidP="00E10D2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E10D24" w:rsidRPr="00E10D24" w:rsidRDefault="00E10D24" w:rsidP="00E10D2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5A7DB9" w:rsidRPr="005A7DB9" w:rsidRDefault="00D364A4" w:rsidP="005A7D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26E0A6A" wp14:editId="52922853">
                <wp:simplePos x="0" y="0"/>
                <wp:positionH relativeFrom="margin">
                  <wp:posOffset>-90805</wp:posOffset>
                </wp:positionH>
                <wp:positionV relativeFrom="paragraph">
                  <wp:posOffset>338455</wp:posOffset>
                </wp:positionV>
                <wp:extent cx="6839585" cy="0"/>
                <wp:effectExtent l="0" t="0" r="18415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8F3225" id="رابط مستقيم 7" o:spid="_x0000_s1026" style="position:absolute;flip:x;z-index: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15pt,26.65pt" to="531.4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CF69A4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73436F2" wp14:editId="592CD800">
                <wp:simplePos x="0" y="0"/>
                <wp:positionH relativeFrom="column">
                  <wp:posOffset>2602865</wp:posOffset>
                </wp:positionH>
                <wp:positionV relativeFrom="paragraph">
                  <wp:posOffset>336550</wp:posOffset>
                </wp:positionV>
                <wp:extent cx="1362075" cy="371475"/>
                <wp:effectExtent l="0" t="0" r="0" b="0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69A4" w:rsidRDefault="00CF69A4">
                            <w:r w:rsidRPr="005A7DB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436F2" id="Text Box 342" o:spid="_x0000_s1043" type="#_x0000_t202" style="position:absolute;left:0;text-align:left;margin-left:204.95pt;margin-top:26.5pt;width:107.25pt;height:29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" filled="f" stroked="f" strokeweight=".5pt">
                <v:textbox>
                  <w:txbxContent>
                    <w:p w:rsidR="00CF69A4" w:rsidRDefault="00CF69A4">
                      <w:r w:rsidRPr="005A7DB9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shape>
            </w:pict>
          </mc:Fallback>
        </mc:AlternateContent>
      </w:r>
    </w:p>
    <w:p w:rsidR="005A7DB9" w:rsidRPr="005A7DB9" w:rsidRDefault="005A7DB9" w:rsidP="00E458A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60A3F9" wp14:editId="587F6005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C8B8E" id="رابط مستقيم 8" o:spid="_x0000_s1026" style="position:absolute;flip:x;z-index:251656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E597C9" wp14:editId="5EFCA28E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0C2A5" id="رابط مستقيم 9" o:spid="_x0000_s1026" style="position:absolute;flip:x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تجريبي في مادة: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العلوم الفيزيائية والتكنولوجيا     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ماي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2</w:t>
      </w:r>
      <w:r w:rsidR="001548A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02</w:t>
      </w:r>
      <w:r w:rsidR="00E458A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3</w:t>
      </w:r>
    </w:p>
    <w:p w:rsidR="00E10D24" w:rsidRPr="00E10D24" w:rsidRDefault="00E10D24" w:rsidP="00E10D24">
      <w:pPr>
        <w:pStyle w:val="ListParagraph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7E147AA" wp14:editId="28871FA6">
                <wp:simplePos x="0" y="0"/>
                <wp:positionH relativeFrom="column">
                  <wp:posOffset>-526979</wp:posOffset>
                </wp:positionH>
                <wp:positionV relativeFrom="paragraph">
                  <wp:posOffset>424815</wp:posOffset>
                </wp:positionV>
                <wp:extent cx="3343086" cy="1844858"/>
                <wp:effectExtent l="0" t="0" r="0" b="0"/>
                <wp:wrapNone/>
                <wp:docPr id="169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3086" cy="1844858"/>
                          <a:chOff x="161925" y="431617"/>
                          <a:chExt cx="3343086" cy="1844858"/>
                        </a:xfrm>
                      </wpg:grpSpPr>
                      <wpg:grpSp>
                        <wpg:cNvPr id="170" name="Group 170"/>
                        <wpg:cNvGrpSpPr/>
                        <wpg:grpSpPr>
                          <a:xfrm>
                            <a:off x="161925" y="431617"/>
                            <a:ext cx="3343086" cy="1844858"/>
                            <a:chOff x="1000314" y="1563596"/>
                            <a:chExt cx="3343086" cy="1844858"/>
                          </a:xfrm>
                        </wpg:grpSpPr>
                        <wpg:grpSp>
                          <wpg:cNvPr id="172" name="Group 172"/>
                          <wpg:cNvGrpSpPr/>
                          <wpg:grpSpPr>
                            <a:xfrm>
                              <a:off x="2733675" y="1704975"/>
                              <a:ext cx="1609725" cy="1246865"/>
                              <a:chOff x="2733675" y="1704975"/>
                              <a:chExt cx="1609725" cy="1246865"/>
                            </a:xfrm>
                          </wpg:grpSpPr>
                          <wps:wsp>
                            <wps:cNvPr id="173" name="Flowchart: Connector 173"/>
                            <wps:cNvSpPr/>
                            <wps:spPr>
                              <a:xfrm>
                                <a:off x="3467100" y="2124075"/>
                                <a:ext cx="342900" cy="3429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E7E6E6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5" name="Straight Connector 175"/>
                            <wps:cNvCnPr/>
                            <wps:spPr>
                              <a:xfrm>
                                <a:off x="3638550" y="1704975"/>
                                <a:ext cx="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6" name="Flowchart: Terminator 176"/>
                            <wps:cNvSpPr/>
                            <wps:spPr>
                              <a:xfrm>
                                <a:off x="3771900" y="2886075"/>
                                <a:ext cx="571500" cy="45719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" name="Flowchart: Terminator 177"/>
                            <wps:cNvSpPr/>
                            <wps:spPr>
                              <a:xfrm>
                                <a:off x="2733675" y="2906121"/>
                                <a:ext cx="571500" cy="45719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ED7D31">
                                  <a:lumMod val="60000"/>
                                  <a:lumOff val="40000"/>
                                </a:srgb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0" name="Rounded Rectangle 180"/>
                          <wps:cNvSpPr/>
                          <wps:spPr>
                            <a:xfrm>
                              <a:off x="2524125" y="2219824"/>
                              <a:ext cx="942975" cy="9525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" name="Text Box 181"/>
                          <wps:cNvSpPr txBox="1"/>
                          <wps:spPr>
                            <a:xfrm>
                              <a:off x="2406388" y="1945095"/>
                              <a:ext cx="336623" cy="3699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10D24" w:rsidRPr="00AE2D08" w:rsidRDefault="00E10D24" w:rsidP="00E10D24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 w:rsidRPr="00AE2D0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" name="Rounded Rectangle 182"/>
                          <wps:cNvSpPr/>
                          <wps:spPr>
                            <a:xfrm>
                              <a:off x="3629024" y="1659256"/>
                              <a:ext cx="468000" cy="45719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" name="Rounded Rectangle 183"/>
                          <wps:cNvSpPr/>
                          <wps:spPr>
                            <a:xfrm rot="5400000">
                              <a:off x="3465073" y="2252491"/>
                              <a:ext cx="1224000" cy="45719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" name="Text Box 184"/>
                          <wps:cNvSpPr txBox="1"/>
                          <wps:spPr>
                            <a:xfrm>
                              <a:off x="3222509" y="2449421"/>
                              <a:ext cx="860687" cy="3048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10D24" w:rsidRPr="00AE2D08" w:rsidRDefault="00E10D24" w:rsidP="00E10D24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 w:rsidRPr="00AE2D08">
                                  <w:rPr>
                                    <w:rFonts w:asciiTheme="majorBidi" w:hAnsiTheme="majorBidi" w:cstheme="majorBidi" w:hint="cs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الكرية</w:t>
                                </w:r>
                                <w:r w:rsidRPr="00AE2D0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 xml:space="preserve"> (</w:t>
                                </w:r>
                                <w:r w:rsidRPr="00AE2D0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  <w:t>B</w:t>
                                </w:r>
                                <w:r w:rsidRPr="00AE2D0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" name="Text Box 185"/>
                          <wps:cNvSpPr txBox="1"/>
                          <wps:spPr>
                            <a:xfrm>
                              <a:off x="2524124" y="3027454"/>
                              <a:ext cx="1060335" cy="381000"/>
                            </a:xfrm>
                            <a:prstGeom prst="roundRect">
                              <a:avLst/>
                            </a:prstGeom>
                            <a:noFill/>
                            <a:ln w="6350">
                              <a:solidFill>
                                <a:sysClr val="windowText" lastClr="000000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E10D24" w:rsidRPr="00C30B60" w:rsidRDefault="00E10D24" w:rsidP="00E10D24">
                                <w:pPr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</w:pPr>
                                <w:r w:rsidRPr="00C30B60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 xml:space="preserve">الوثيقة </w:t>
                                </w:r>
                                <w:r w:rsidRPr="00C30B60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4"/>
                                    <w:szCs w:val="24"/>
                                    <w:lang w:val="fr-FR" w:bidi="ar-DZ"/>
                                  </w:rPr>
                                  <w:t>3</w:t>
                                </w:r>
                                <w:r w:rsidRPr="00C30B60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" name="Rounded Rectangle 186"/>
                          <wps:cNvSpPr/>
                          <wps:spPr>
                            <a:xfrm rot="1922991">
                              <a:off x="1627738" y="1976886"/>
                              <a:ext cx="942975" cy="9525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" name="Text Box 187"/>
                          <wps:cNvSpPr txBox="1"/>
                          <wps:spPr>
                            <a:xfrm>
                              <a:off x="3247836" y="1957112"/>
                              <a:ext cx="336623" cy="3699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10D24" w:rsidRPr="00AE2D08" w:rsidRDefault="00E10D24" w:rsidP="00E10D24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" name="Text Box 188"/>
                          <wps:cNvSpPr txBox="1"/>
                          <wps:spPr>
                            <a:xfrm>
                              <a:off x="2333814" y="1563596"/>
                              <a:ext cx="1041095" cy="3048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10D24" w:rsidRPr="00AE2D08" w:rsidRDefault="00E10D24" w:rsidP="00E10D24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قضيب معدني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" name="Text Box 189"/>
                          <wps:cNvSpPr txBox="1"/>
                          <wps:spPr>
                            <a:xfrm rot="1969056">
                              <a:off x="1333501" y="1794512"/>
                              <a:ext cx="1355798" cy="2981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10D24" w:rsidRPr="00E10D24" w:rsidRDefault="00E10D24" w:rsidP="00E10D24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 w:rsidRPr="00E10D24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  <w:t>+ + + + + 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" name="Text Box 190"/>
                          <wps:cNvSpPr txBox="1"/>
                          <wps:spPr>
                            <a:xfrm>
                              <a:off x="1000314" y="2213291"/>
                              <a:ext cx="1406074" cy="3238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10D24" w:rsidRPr="00AE2D08" w:rsidRDefault="00E10D24" w:rsidP="00E10D24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قضيب زجاجي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 w:bidi="ar-DZ"/>
                                  </w:rPr>
                                  <w:t>C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" name="Text Box 191"/>
                          <wps:cNvSpPr txBox="1"/>
                          <wps:spPr>
                            <a:xfrm>
                              <a:off x="1674326" y="2581274"/>
                              <a:ext cx="1135549" cy="3048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10D24" w:rsidRPr="00AE2D08" w:rsidRDefault="00E10D24" w:rsidP="00E10D24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 xml:space="preserve">حامل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بلاستيكي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3" name="Cube 323"/>
                        <wps:cNvSpPr/>
                        <wps:spPr>
                          <a:xfrm>
                            <a:off x="2162175" y="1203141"/>
                            <a:ext cx="45719" cy="571001"/>
                          </a:xfrm>
                          <a:prstGeom prst="cube">
                            <a:avLst/>
                          </a:prstGeom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Cube 324"/>
                        <wps:cNvSpPr/>
                        <wps:spPr>
                          <a:xfrm>
                            <a:off x="2009586" y="1176472"/>
                            <a:ext cx="362139" cy="45719"/>
                          </a:xfrm>
                          <a:prstGeom prst="cube">
                            <a:avLst/>
                          </a:prstGeom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Straight Arrow Connector 325"/>
                        <wps:cNvCnPr/>
                        <wps:spPr>
                          <a:xfrm>
                            <a:off x="2162175" y="736418"/>
                            <a:ext cx="0" cy="351427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26" name="Straight Arrow Connector 326"/>
                        <wps:cNvCnPr/>
                        <wps:spPr>
                          <a:xfrm flipV="1">
                            <a:off x="1971486" y="1543050"/>
                            <a:ext cx="190689" cy="58646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27" name="Straight Arrow Connector 327"/>
                        <wps:cNvCnPr/>
                        <wps:spPr>
                          <a:xfrm flipV="1">
                            <a:off x="864962" y="922982"/>
                            <a:ext cx="290152" cy="15833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147AA" id="Group 169" o:spid="_x0000_s1044" style="position:absolute;left:0;text-align:left;margin-left:-41.5pt;margin-top:33.45pt;width:263.25pt;height:145.25pt;z-index:251712512" coordorigin="1619,4316" coordsize="33430,18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">
                <v:group id="Group 170" o:spid="_x0000_s1045" style="position:absolute;left:1619;top:4316;width:33431;height:18448" coordorigin="10003,15635" coordsize="33430,18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8LpIc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e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TwukhxgAAANwA&#10;AAAPAAAAAAAAAAAAAAAAAKoCAABkcnMvZG93bnJldi54bWxQSwUGAAAAAAQABAD6AAAAnQMAAAAA&#10;">
                  <v:group id="Group 172" o:spid="_x0000_s1046" style="position:absolute;left:27336;top:17049;width:16098;height:12469" coordorigin="27336,17049" coordsize="16097,124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  <v:shape id="Flowchart: Connector 173" o:spid="_x0000_s1047" type="#_x0000_t120" style="position:absolute;left:34671;top:21240;width:3429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jaocQA&#10;AADcAAAADwAAAGRycy9kb3ducmV2LnhtbERPTWvCQBC9F/wPywi96SZa2hJdRQuFVjxoWsHjkB2z&#10;wexszG419de7BaG3ebzPmc47W4sztb5yrCAdJiCIC6crLhV8f70PXkH4gKyxdkwKfsnDfNZ7mGKm&#10;3YW3dM5DKWII+wwVmBCaTEpfGLLoh64hjtzBtRZDhG0pdYuXGG5rOUqSZ2mx4thgsKE3Q8Ux/7EK&#10;DqdRs9xfU7OW48XuafWZlmGTKvXY7xYTEIG68C++uz90nP8yhr9n4gVy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I2qHEAAAA3AAAAA8AAAAAAAAAAAAAAAAAmAIAAGRycy9k&#10;b3ducmV2LnhtbFBLBQYAAAAABAAEAPUAAACJAwAAAAA=&#10;" fillcolor="#e7e6e6" strokecolor="windowText" strokeweight="1.5pt">
                      <v:stroke joinstyle="miter"/>
                    </v:shape>
                    <v:line id="Straight Connector 175" o:spid="_x0000_s1048" style="position:absolute;visibility:visible;mso-wrap-style:square" from="36385,17049" to="36385,21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u9XMEAAADcAAAADwAAAGRycy9kb3ducmV2LnhtbERPTWvCQBC9F/wPywjedJNibU1dpSil&#10;vWlj8TxkxyQ0Oxuzo6b/visIvc3jfc5i1btGXagLtWcD6SQBRVx4W3Np4Hv/Pn4BFQTZYuOZDPxS&#10;gNVy8LDAzPorf9Ell1LFEA4ZGqhE2kzrUFTkMEx8Sxy5o+8cSoRdqW2H1xjuGv2YJDPtsObYUGFL&#10;64qKn/zsDPRpOjuVBaVT2n7MDzvZH3PZGDMa9m+voIR6+Rff3Z82zn9+gtsz8QK9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C71cwQAAANwAAAAPAAAAAAAAAAAAAAAA&#10;AKECAABkcnMvZG93bnJldi54bWxQSwUGAAAAAAQABAD5AAAAjwMAAAAA&#10;" strokecolor="windowText" strokeweight="1.5pt">
                      <v:stroke joinstyle="miter"/>
                    </v:line>
                    <v:shape id="Flowchart: Terminator 176" o:spid="_x0000_s1049" type="#_x0000_t116" style="position:absolute;left:37719;top:28860;width:5715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R65MEA&#10;AADcAAAADwAAAGRycy9kb3ducmV2LnhtbERPy6rCMBDdX/AfwgjurqmKvVKNIoogggsfCO6GZmyL&#10;zaQ2UevfG0G4uzmc50xmjSnFg2pXWFbQ60YgiFOrC84UHA+r3xEI55E1lpZJwYsczKatnwkm2j55&#10;R4+9z0QIYZeggtz7KpHSpTkZdF1bEQfuYmuDPsA6k7rGZwg3pexHUSwNFhwacqxokVN63d+Ngu3i&#10;cjJLtpt4dbgt46scRoPeWalOu5mPQXhq/L/4617rMP8vhs8z4QI5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keuTBAAAA3AAAAA8AAAAAAAAAAAAAAAAAmAIAAGRycy9kb3du&#10;cmV2LnhtbFBLBQYAAAAABAAEAPUAAACGAwAAAAA=&#10;" fillcolor="#7f7f7f" strokecolor="windowText" strokeweight="1pt"/>
                    <v:shape id="Flowchart: Terminator 177" o:spid="_x0000_s1050" type="#_x0000_t116" style="position:absolute;left:27336;top:29061;width:5715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EzssQA&#10;AADcAAAADwAAAGRycy9kb3ducmV2LnhtbERPyWrDMBC9F/oPYgq9lERuIZsbxZSCaQ+5ZIXcBmtq&#10;u7VGriUv+fsoEMhtHm+dZTKYSnTUuNKygtdxBII4s7rkXMF+l47mIJxH1lhZJgVncpCsHh+WGGvb&#10;84a6rc9FCGEXo4LC+zqW0mUFGXRjWxMH7sc2Bn2ATS51g30IN5V8i6KpNFhyaCiwps+Csr9taxQc&#10;/s89Tn6PL6fdojX1+uswL7NUqeen4eMdhKfB38U397cO82czuD4TLpC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RM7LEAAAA3AAAAA8AAAAAAAAAAAAAAAAAmAIAAGRycy9k&#10;b3ducmV2LnhtbFBLBQYAAAAABAAEAPUAAACJAwAAAAA=&#10;" fillcolor="#f4b183" strokecolor="windowText" strokeweight="1pt"/>
                  </v:group>
                  <v:roundrect id="Rounded Rectangle 180" o:spid="_x0000_s1051" style="position:absolute;left:25241;top:22198;width:9430;height:95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kbuMIA&#10;AADcAAAADwAAAGRycy9kb3ducmV2LnhtbESPQW/CMAyF70j7D5En7QYpHBjqCAgQSOzYsh9gNabt&#10;1jglCbT79/NhEjdb7/m9z+vt6Dr1oBBbzwbmswwUceVty7WBr8tpugIVE7LFzjMZ+KUI283LZI25&#10;9QMX9ChTrSSEY44GmpT6XOtYNeQwznxPLNrVB4dJ1lBrG3CQcNfpRZYttcOWpaHBng4NVT/l3Rm4&#10;Fku6HdtPu/veD+91GX0oTt6Yt9dx9wEq0Zie5v/rsxX8leDLMzKB3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uRu4wgAAANwAAAAPAAAAAAAAAAAAAAAAAJgCAABkcnMvZG93&#10;bnJldi54bWxQSwUGAAAAAAQABAD1AAAAhwMAAAAA&#10;" fillcolor="window" strokecolor="windowText" strokeweight="1.5pt">
                    <v:stroke joinstyle="miter"/>
                  </v:roundrect>
                  <v:shape id="Text Box 181" o:spid="_x0000_s1052" type="#_x0000_t202" style="position:absolute;left:24063;top:19450;width:3367;height:3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uswsQA&#10;AADcAAAADwAAAGRycy9kb3ducmV2LnhtbERPTWvCQBC9F/wPywi9NRuFlhCzigSkRdpD1Iu3MTsm&#10;wexszK4m7a/vFgre5vE+J1uNphV36l1jWcEsikEQl1Y3XCk47DcvCQjnkTW2lknBNzlYLSdPGaba&#10;DlzQfecrEULYpaig9r5LpXRlTQZdZDviwJ1tb9AH2FdS9ziEcNPKeRy/SYMNh4YaO8prKi+7m1Gw&#10;zTdfWJzmJvlp8/fP87q7Ho6vSj1Px/UChKfRP8T/7g8d5icz+HsmXC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LrMLEAAAA3AAAAA8AAAAAAAAAAAAAAAAAmAIAAGRycy9k&#10;b3ducmV2LnhtbFBLBQYAAAAABAAEAPUAAACJAwAAAAA=&#10;" filled="f" stroked="f" strokeweight=".5pt">
                    <v:textbox>
                      <w:txbxContent>
                        <w:p w:rsidR="00E10D24" w:rsidRPr="00AE2D08" w:rsidRDefault="00E10D24" w:rsidP="00E10D24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</w:pPr>
                          <w:r w:rsidRPr="00AE2D0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  <w:t>D</w:t>
                          </w:r>
                        </w:p>
                      </w:txbxContent>
                    </v:textbox>
                  </v:shape>
                  <v:roundrect id="Rounded Rectangle 182" o:spid="_x0000_s1053" style="position:absolute;left:36290;top:16592;width:4680;height:45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cgVL8A&#10;AADcAAAADwAAAGRycy9kb3ducmV2LnhtbERPzYrCMBC+C/sOYRa82VQPKtUoKivosV0fYGjGttpM&#10;apK13bffCMLe5uP7nfV2MK14kvONZQXTJAVBXFrdcKXg8n2cLEH4gKyxtUwKfsnDdvMxWmOmbc85&#10;PYtQiRjCPkMFdQhdJqUvazLoE9sRR+5qncEQoaukdtjHcNPKWZrOpcGGY0ONHR1qKu/Fj1Fwzef0&#10;+GrOenfb94uq8NblR6vU+HPYrUAEGsK/+O0+6Th/OYPXM/ECuf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JyBUvwAAANwAAAAPAAAAAAAAAAAAAAAAAJgCAABkcnMvZG93bnJl&#10;di54bWxQSwUGAAAAAAQABAD1AAAAhAMAAAAA&#10;" fillcolor="window" strokecolor="windowText" strokeweight="1.5pt">
                    <v:stroke joinstyle="miter"/>
                  </v:roundrect>
                  <v:roundrect id="Rounded Rectangle 183" o:spid="_x0000_s1054" style="position:absolute;left:34651;top:22524;width:12240;height:457;rotation:9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XRZsMA&#10;AADcAAAADwAAAGRycy9kb3ducmV2LnhtbERPTWvCQBC9F/wPywi9NRsrpBJdJQqVgvSgDeJxzI5J&#10;MDsbsquJ/fXdQqG3ebzPWawG04g7da62rGASxSCIC6trLhXkX+8vMxDOI2tsLJOCBzlYLUdPC0y1&#10;7XlP94MvRQhhl6KCyvs2ldIVFRl0kW2JA3exnUEfYFdK3WEfwk0jX+M4kQZrDg0VtrSpqLgebkbB&#10;d64/0e1ph0m2Pm5Pp7d6m52Veh4P2RyEp8H/i//cHzrMn03h95lwgV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XRZsMAAADcAAAADwAAAAAAAAAAAAAAAACYAgAAZHJzL2Rv&#10;d25yZXYueG1sUEsFBgAAAAAEAAQA9QAAAIgDAAAAAA==&#10;" fillcolor="window" strokecolor="windowText" strokeweight="1.5pt">
                    <v:stroke joinstyle="miter"/>
                  </v:roundrect>
                  <v:shape id="Text Box 184" o:spid="_x0000_s1055" type="#_x0000_t202" style="position:absolute;left:32225;top:24494;width:8606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wPWsQA&#10;AADcAAAADwAAAGRycy9kb3ducmV2LnhtbERPTWvCQBC9F/wPywi91Y3SSkhdJQSCpbQHoxdv0+yY&#10;BLOzMbs1aX99tyB4m8f7nNVmNK24Uu8aywrmswgEcWl1w5WCwz5/ikE4j6yxtUwKfsjBZj15WGGi&#10;7cA7uha+EiGEXYIKau+7REpX1mTQzWxHHLiT7Q36APtK6h6HEG5auYiipTTYcGiosaOspvJcfBsF&#10;71n+ibuvhYl/22z7cUq7y+H4otTjdExfQXga/V18c7/pMD9+hv9nwgV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8D1rEAAAA3AAAAA8AAAAAAAAAAAAAAAAAmAIAAGRycy9k&#10;b3ducmV2LnhtbFBLBQYAAAAABAAEAPUAAACJAwAAAAA=&#10;" filled="f" stroked="f" strokeweight=".5pt">
                    <v:textbox>
                      <w:txbxContent>
                        <w:p w:rsidR="00E10D24" w:rsidRPr="00AE2D08" w:rsidRDefault="00E10D24" w:rsidP="00E10D24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</w:pPr>
                          <w:r w:rsidRPr="00AE2D08">
                            <w:rPr>
                              <w:rFonts w:asciiTheme="majorBidi" w:hAnsiTheme="majorBidi" w:cstheme="majorBidi" w:hint="cs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الكرية</w:t>
                          </w:r>
                          <w:r w:rsidRPr="00AE2D08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 xml:space="preserve"> (</w:t>
                          </w:r>
                          <w:r w:rsidRPr="00AE2D0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  <w:t>B</w:t>
                          </w:r>
                          <w:r w:rsidRPr="00AE2D08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roundrect id="Text Box 185" o:spid="_x0000_s1056" style="position:absolute;left:25241;top:30274;width:10603;height:381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eUnMYA&#10;AADcAAAADwAAAGRycy9kb3ducmV2LnhtbESPQWvCQBCF74L/YRnBm24qWEN0laIWhELRWARvY3aa&#10;pGZn0+wa03/fLQi9zfDe9+bNYtWZSrTUuNKygqdxBII4s7rkXMHH8XUUg3AeWWNlmRT8kIPVst9b&#10;YKLtnQ/Upj4XIYRdggoK7+tESpcVZNCNbU0ctE/bGPRhbXKpG7yHcFPJSRQ9S4MlhwsF1rQuKLum&#10;NxNqdNvzafa1ry9v6btvr8e4+t5kSg0H3cschKfO/5sf9E4HLp7C3zNhAr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0eUnMYAAADcAAAADwAAAAAAAAAAAAAAAACYAgAAZHJz&#10;L2Rvd25yZXYueG1sUEsFBgAAAAAEAAQA9QAAAIsDAAAAAA==&#10;" filled="f" strokecolor="windowText" strokeweight=".5pt">
                    <v:textbox>
                      <w:txbxContent>
                        <w:p w:rsidR="00E10D24" w:rsidRPr="00C30B60" w:rsidRDefault="00E10D24" w:rsidP="00E10D24">
                          <w:pPr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4"/>
                              <w:szCs w:val="24"/>
                              <w:rtl/>
                              <w:lang w:val="fr-FR" w:bidi="ar-DZ"/>
                            </w:rPr>
                          </w:pPr>
                          <w:r w:rsidRPr="00C30B60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4"/>
                              <w:szCs w:val="24"/>
                              <w:rtl/>
                              <w:lang w:val="fr-FR" w:bidi="ar-DZ"/>
                            </w:rPr>
                            <w:t xml:space="preserve">الوثيقة </w:t>
                          </w:r>
                          <w:r w:rsidRPr="00C30B60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4"/>
                              <w:szCs w:val="24"/>
                              <w:rtl/>
                              <w:lang w:val="fr-FR" w:bidi="ar-DZ"/>
                            </w:rPr>
                            <w:t>(</w:t>
                          </w:r>
                          <w:r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4"/>
                              <w:szCs w:val="24"/>
                              <w:lang w:val="fr-FR" w:bidi="ar-DZ"/>
                            </w:rPr>
                            <w:t>3</w:t>
                          </w:r>
                          <w:r w:rsidRPr="00C30B60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4"/>
                              <w:szCs w:val="24"/>
                              <w:rtl/>
                              <w:lang w:val="fr-FR" w:bidi="ar-DZ"/>
                            </w:rPr>
                            <w:t>)</w:t>
                          </w:r>
                        </w:p>
                      </w:txbxContent>
                    </v:textbox>
                  </v:roundrect>
                  <v:roundrect id="Rounded Rectangle 186" o:spid="_x0000_s1057" style="position:absolute;left:16277;top:19768;width:9430;height:953;rotation:2100419fd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EP/8IA&#10;AADcAAAADwAAAGRycy9kb3ducmV2LnhtbERPTUvDQBC9C/6HZYTe7MZQS5p2W0pB6KWgqUKPQ3aa&#10;pGZnQ3ZM4r93BcHbPN7nbHaTa9VAfWg8G3iaJ6CIS28brgy8n18eM1BBkC22nsnANwXYbe/vNphb&#10;P/IbDYVUKoZwyNFALdLlWoeyJodh7jviyF1971Ai7CttexxjuGt1miRL7bDh2FBjR4eays/iyxnI&#10;XqWUy+05LdLFQNnHadWdx5Uxs4dpvwYlNMm/+M99tHF+toTfZ+IFe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cQ//wgAAANwAAAAPAAAAAAAAAAAAAAAAAJgCAABkcnMvZG93&#10;bnJldi54bWxQSwUGAAAAAAQABAD1AAAAhwMAAAAA&#10;" fillcolor="window" strokecolor="windowText" strokeweight="1.5pt">
                    <v:stroke joinstyle="miter"/>
                  </v:roundrect>
                  <v:shape id="Text Box 187" o:spid="_x0000_s1058" type="#_x0000_t202" style="position:absolute;left:32478;top:19571;width:3366;height:3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6RLcQA&#10;AADcAAAADwAAAGRycy9kb3ducmV2LnhtbERPTWvCQBC9F/wPywi91Y1Ca0hdJQSCpbQHoxdv0+yY&#10;BLOzMbs1aX99tyB4m8f7nNVmNK24Uu8aywrmswgEcWl1w5WCwz5/ikE4j6yxtUwKfsjBZj15WGGi&#10;7cA7uha+EiGEXYIKau+7REpX1mTQzWxHHLiT7Q36APtK6h6HEG5auYiiF2mw4dBQY0dZTeW5+DYK&#10;3rP8E3dfCxP/ttn245R2l8PxWanH6Zi+gvA0+rv45n7TYX68hP9nwgV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ukS3EAAAA3AAAAA8AAAAAAAAAAAAAAAAAmAIAAGRycy9k&#10;b3ducmV2LnhtbFBLBQYAAAAABAAEAPUAAACJAwAAAAA=&#10;" filled="f" stroked="f" strokeweight=".5pt">
                    <v:textbox>
                      <w:txbxContent>
                        <w:p w:rsidR="00E10D24" w:rsidRPr="00AE2D08" w:rsidRDefault="00E10D24" w:rsidP="00E10D24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88" o:spid="_x0000_s1059" type="#_x0000_t202" style="position:absolute;left:23338;top:15635;width:1041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EFX8YA&#10;AADcAAAADwAAAGRycy9kb3ducmV2LnhtbESPT2vCQBDF7wW/wzIFb3VTQQnRVSQgLWIP/rl4m2bH&#10;JDQ7G7Orxn5651DobYb35r3fzJe9a9SNulB7NvA+SkARF97WXBo4HtZvKagQkS02nsnAgwIsF4OX&#10;OWbW33lHt30slYRwyNBAFWObaR2KihyGkW+JRTv7zmGUtSu17fAu4a7R4ySZaoc1S0OFLeUVFT/7&#10;qzOwyddfuPseu/S3yT+251V7OZ4mxgxf+9UMVKQ+/pv/rj+t4KdCK8/IBHrx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jEFX8YAAADcAAAADwAAAAAAAAAAAAAAAACYAgAAZHJz&#10;L2Rvd25yZXYueG1sUEsFBgAAAAAEAAQA9QAAAIsDAAAAAA==&#10;" filled="f" stroked="f" strokeweight=".5pt">
                    <v:textbox>
                      <w:txbxContent>
                        <w:p w:rsidR="00E10D24" w:rsidRPr="00AE2D08" w:rsidRDefault="00E10D24" w:rsidP="00E10D24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قضيب معدني</w:t>
                          </w:r>
                        </w:p>
                      </w:txbxContent>
                    </v:textbox>
                  </v:shape>
                  <v:shape id="Text Box 189" o:spid="_x0000_s1060" type="#_x0000_t202" style="position:absolute;left:13335;top:17945;width:13557;height:2981;rotation:215073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7RMcQA&#10;AADcAAAADwAAAGRycy9kb3ducmV2LnhtbERP22oCMRB9F/yHMELfNGsFL6tRSm2hoCBqoX0cN+Pu&#10;2s1kTVJd/74RhL7N4VxntmhMJS7kfGlZQb+XgCDOrC45V/C5f++OQfiArLGyTApu5GExb7dmmGp7&#10;5S1ddiEXMYR9igqKEOpUSp8VZND3bE0cuaN1BkOELpfa4TWGm0o+J8lQGiw5NhRY02tB2c/u1yjY&#10;rKvB1/m7PzotBweXTPar1RuOlHrqNC9TEIGa8C9+uD90nD+ewP2ZeIG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+0THEAAAA3AAAAA8AAAAAAAAAAAAAAAAAmAIAAGRycy9k&#10;b3ducmV2LnhtbFBLBQYAAAAABAAEAPUAAACJAwAAAAA=&#10;" filled="f" stroked="f" strokeweight=".5pt">
                    <v:textbox>
                      <w:txbxContent>
                        <w:p w:rsidR="00E10D24" w:rsidRPr="00E10D24" w:rsidRDefault="00E10D24" w:rsidP="00E10D24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</w:pPr>
                          <w:r w:rsidRPr="00E10D24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  <w:t>+ + + + + +</w:t>
                          </w:r>
                        </w:p>
                      </w:txbxContent>
                    </v:textbox>
                  </v:shape>
                  <v:shape id="Text Box 190" o:spid="_x0000_s1061" type="#_x0000_t202" style="position:absolute;left:10003;top:22132;width:14060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6fhMYA&#10;AADcAAAADwAAAGRycy9kb3ducmV2LnhtbESPT2vCQBDF74V+h2UKvdWNQkVTV5GAWIoe/HPxNs2O&#10;STA7G7NbTf30zkHwNsN7895vJrPO1epCbag8G+j3ElDEubcVFwb2u8XHCFSIyBZrz2TgnwLMpq8v&#10;E0ytv/KGLttYKAnhkKKBMsYm1TrkJTkMPd8Qi3b0rcMoa1to2+JVwl2tB0ky1A4rloYSG8pKyk/b&#10;P2fgJ1uscfM7cKNbnS1Xx3lz3h8+jXl/6+ZfoCJ18Wl+XH9bwR8LvjwjE+jp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6fhMYAAADcAAAADwAAAAAAAAAAAAAAAACYAgAAZHJz&#10;L2Rvd25yZXYueG1sUEsFBgAAAAAEAAQA9QAAAIsDAAAAAA==&#10;" filled="f" stroked="f" strokeweight=".5pt">
                    <v:textbox>
                      <w:txbxContent>
                        <w:p w:rsidR="00E10D24" w:rsidRPr="00AE2D08" w:rsidRDefault="00E10D24" w:rsidP="00E10D24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قضيب زجاجي (</w:t>
                          </w:r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val="fr-FR" w:bidi="ar-DZ"/>
                            </w:rPr>
                            <w:t>C</w:t>
                          </w:r>
                          <w:r>
                            <w:rPr>
                              <w:rFonts w:asciiTheme="majorBidi" w:hAnsiTheme="majorBidi" w:cstheme="majorBidi" w:hint="cs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191" o:spid="_x0000_s1062" type="#_x0000_t202" style="position:absolute;left:16743;top:25812;width:1135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I6H8MA&#10;AADcAAAADwAAAGRycy9kb3ducmV2LnhtbERPTYvCMBC9C/6HMMLeNFXYRbtGkYK4LHpQe/E224xt&#10;sZnUJmrdX28Ewds83udM562pxJUaV1pWMBxEIIgzq0vOFaT7ZX8MwnlkjZVlUnAnB/NZtzPFWNsb&#10;b+m687kIIexiVFB4X8dSuqwgg25ga+LAHW1j0AfY5FI3eAvhppKjKPqSBksODQXWlBSUnXYXo+A3&#10;WW5w+zcy4/8qWa2Pi/qcHj6V+ui1i28Qnlr/Fr/cPzrMnwzh+Uy4QM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tI6H8MAAADcAAAADwAAAAAAAAAAAAAAAACYAgAAZHJzL2Rv&#10;d25yZXYueG1sUEsFBgAAAAAEAAQA9QAAAIgDAAAAAA==&#10;" filled="f" stroked="f" strokeweight=".5pt">
                    <v:textbox>
                      <w:txbxContent>
                        <w:p w:rsidR="00E10D24" w:rsidRPr="00AE2D08" w:rsidRDefault="00E10D24" w:rsidP="00E10D24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 xml:space="preserve">حامل </w:t>
                          </w:r>
                          <w:r>
                            <w:rPr>
                              <w:rFonts w:asciiTheme="majorBidi" w:hAnsiTheme="majorBidi" w:cstheme="majorBidi" w:hint="cs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بلاستيكي</w:t>
                          </w:r>
                        </w:p>
                      </w:txbxContent>
                    </v:textbox>
                  </v:shape>
                </v:group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323" o:spid="_x0000_s1063" type="#_x0000_t16" style="position:absolute;left:21621;top:12031;width:457;height:57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McW8UA&#10;AADcAAAADwAAAGRycy9kb3ducmV2LnhtbESPQWvCQBSE7wX/w/IEb3VTBZHUVVpFEQWltj309si+&#10;JqnZt2F3TeK/dwWhx2FmvmFmi85UoiHnS8sKXoYJCOLM6pJzBV+f6+cpCB+QNVaWScGVPCzmvacZ&#10;ptq2/EHNKeQiQtinqKAIoU6l9FlBBv3Q1sTR+7XOYIjS5VI7bCPcVHKUJBNpsOS4UGBNy4Ky8+li&#10;FHTfbr9rNsfDz6r9y0LiaPq+Oig16HdvryACdeE//GhvtYLxaAz3M/EI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sxxbxQAAANwAAAAPAAAAAAAAAAAAAAAAAJgCAABkcnMv&#10;ZG93bnJldi54bWxQSwUGAAAAAAQABAD1AAAAigMAAAAA&#10;" fillcolor="#f4b183" strokecolor="windowText" strokeweight="1pt"/>
                <v:shape id="Cube 324" o:spid="_x0000_s1064" type="#_x0000_t16" style="position:absolute;left:20095;top:11764;width:3622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qEL8YA&#10;AADcAAAADwAAAGRycy9kb3ducmV2LnhtbESPT2vCQBTE7wW/w/IKvdVNrRRJXcU/KNKCUlsP3h7Z&#10;ZxLNvg27a5J++65Q8DjMzG+Y8bQzlWjI+dKygpd+AoI4s7rkXMHP9+p5BMIHZI2VZVLwSx6mk97D&#10;GFNtW/6iZh9yESHsU1RQhFCnUvqsIIO+b2vi6J2sMxiidLnUDtsIN5UcJMmbNFhyXCiwpkVB2WV/&#10;NQq6g/v8aNa77XHZnrOQOBrNl1ulnh672TuIQF24h//bG63gdTCE25l4BOTk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FqEL8YAAADcAAAADwAAAAAAAAAAAAAAAACYAgAAZHJz&#10;L2Rvd25yZXYueG1sUEsFBgAAAAAEAAQA9QAAAIsDAAAAAA==&#10;" fillcolor="#f4b183" strokecolor="windowText" strokeweight="1pt"/>
                <v:shape id="Straight Arrow Connector 325" o:spid="_x0000_s1065" type="#_x0000_t32" style="position:absolute;left:21621;top:7364;width:0;height:35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cd08QAAADcAAAADwAAAGRycy9kb3ducmV2LnhtbESPQWsCMRSE74L/ITyhN83WYtXVKKW0&#10;VHqrFbw+Ns/dpZuX3STdbP99Iwgeh5n5htnuB9OInpyvLSt4nGUgiAuray4VnL7fpysQPiBrbCyT&#10;gj/ysN+NR1vMtY38Rf0xlCJB2OeooAqhzaX0RUUG/cy2xMm7WGcwJOlKqR3GBDeNnGfZszRYc1qo&#10;sKXXioqf469RcMY313Vx3S8PH6eFPi9jFz+jUg+T4WUDItAQ7uFb+6AVPM0XcD2TjoD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Rx3TxAAAANwAAAAPAAAAAAAAAAAA&#10;AAAAAKECAABkcnMvZG93bnJldi54bWxQSwUGAAAAAAQABAD5AAAAkgMAAAAA&#10;" strokecolor="windowText" strokeweight="1.5pt">
                  <v:stroke endarrow="block" joinstyle="miter"/>
                </v:shape>
                <v:shape id="Straight Arrow Connector 326" o:spid="_x0000_s1066" type="#_x0000_t32" style="position:absolute;left:19714;top:15430;width:1907;height:58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UI2MYAAADcAAAADwAAAGRycy9kb3ducmV2LnhtbESPQWvCQBSE70L/w/KEXkQ3KrUSXaUU&#10;Siuemorg7Zl9yQazb9PsqvHfu0Khx2FmvmGW687W4kKtrxwrGI8SEMS50xWXCnY/H8M5CB+QNdaO&#10;ScGNPKxXT70lptpd+ZsuWShFhLBPUYEJoUml9Lkhi37kGuLoFa61GKJsS6lbvEa4reUkSWbSYsVx&#10;wWBD74byU3a2Cn6L16zAwX53Hh9e8uPnbbspzVap5373tgARqAv/4b/2l1YwnczgcSYeAbm6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CFCNjGAAAA3AAAAA8AAAAAAAAA&#10;AAAAAAAAoQIAAGRycy9kb3ducmV2LnhtbFBLBQYAAAAABAAEAPkAAACUAwAAAAA=&#10;" strokecolor="windowText" strokeweight="1.5pt">
                  <v:stroke endarrow="block" joinstyle="miter"/>
                </v:shape>
                <v:shape id="Straight Arrow Connector 327" o:spid="_x0000_s1067" type="#_x0000_t32" style="position:absolute;left:8649;top:9229;width:2902;height:15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mtQ8YAAADcAAAADwAAAGRycy9kb3ducmV2LnhtbESPQWvCQBSE70L/w/KEXkQ3Kq0SXaUU&#10;Siuemorg7Zl9yQazb9PsqvHfu0Khx2FmvmGW687W4kKtrxwrGI8SEMS50xWXCnY/H8M5CB+QNdaO&#10;ScGNPKxXT70lptpd+ZsuWShFhLBPUYEJoUml9Lkhi37kGuLoFa61GKJsS6lbvEa4reUkSV6lxYrj&#10;gsGG3g3lp+xsFfwWs6zAwX53Hh9e8uPnbbspzVap5373tgARqAv/4b/2l1YwnczgcSYeAbm6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/JrUPGAAAA3AAAAA8AAAAAAAAA&#10;AAAAAAAAoQIAAGRycy9kb3ducmV2LnhtbFBLBQYAAAAABAAEAPkAAACUAwAAAAA=&#10;" strokecolor="windowText" strokeweight="1.5pt">
                  <v:stroke endarrow="block" joinstyle="miter"/>
                </v:shape>
              </v:group>
            </w:pict>
          </mc:Fallback>
        </mc:AlternateContent>
      </w:r>
      <w:r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الفوج الثاني: لَامَس بقضيب زجاجي (</w:t>
      </w:r>
      <w:r w:rsidRPr="006E5220">
        <w:rPr>
          <w:rFonts w:ascii="Simplified Arabic" w:hAnsi="Simplified Arabic" w:cs="Simplified Arabic"/>
          <w:sz w:val="30"/>
          <w:szCs w:val="30"/>
          <w:lang w:val="fr-FR" w:bidi="ar-DZ"/>
        </w:rPr>
        <w:t>C</w:t>
      </w:r>
      <w:r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) يحمل شحنة كهربائية موجبة، </w:t>
      </w:r>
      <w:r w:rsidRPr="00E10D2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الطّرف (</w:t>
      </w:r>
      <w:r w:rsidRPr="00E10D24">
        <w:rPr>
          <w:rFonts w:ascii="Simplified Arabic" w:hAnsi="Simplified Arabic" w:cs="Simplified Arabic"/>
          <w:sz w:val="30"/>
          <w:szCs w:val="30"/>
          <w:lang w:val="fr-FR" w:bidi="ar-DZ"/>
        </w:rPr>
        <w:t>D</w:t>
      </w:r>
      <w:r w:rsidRPr="00E10D2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 للقضيب المعدني (</w:t>
      </w:r>
      <w:r w:rsidRPr="00E10D24">
        <w:rPr>
          <w:rFonts w:ascii="Simplified Arabic" w:hAnsi="Simplified Arabic" w:cs="Simplified Arabic"/>
          <w:sz w:val="30"/>
          <w:szCs w:val="30"/>
          <w:lang w:val="fr-FR" w:bidi="ar-DZ"/>
        </w:rPr>
        <w:t>DE</w:t>
      </w:r>
      <w:r w:rsidRPr="00E10D2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 الذي يلامس الكرية (</w:t>
      </w:r>
      <w:r w:rsidRPr="00E10D24">
        <w:rPr>
          <w:rFonts w:ascii="Simplified Arabic" w:hAnsi="Simplified Arabic" w:cs="Simplified Arabic"/>
          <w:sz w:val="30"/>
          <w:szCs w:val="30"/>
          <w:lang w:val="fr-FR" w:bidi="ar-DZ"/>
        </w:rPr>
        <w:t>B</w:t>
      </w:r>
      <w:r w:rsidRPr="00E10D2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 (متعادلة كهربائيا)</w:t>
      </w:r>
    </w:p>
    <w:p w:rsidR="00E10D24" w:rsidRPr="006E5220" w:rsidRDefault="00E10D24" w:rsidP="00E10D24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عند الطرف (</w:t>
      </w:r>
      <w:r w:rsidRPr="006E5220">
        <w:rPr>
          <w:rFonts w:ascii="Simplified Arabic" w:hAnsi="Simplified Arabic" w:cs="Simplified Arabic"/>
          <w:sz w:val="30"/>
          <w:szCs w:val="30"/>
          <w:lang w:val="fr-FR" w:bidi="ar-DZ"/>
        </w:rPr>
        <w:t>E</w:t>
      </w:r>
      <w:r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 كما هو موضّح في الوثيقة (3).</w:t>
      </w:r>
    </w:p>
    <w:p w:rsidR="00E10D24" w:rsidRPr="00971DDE" w:rsidRDefault="00E10D24" w:rsidP="00E10D24">
      <w:pPr>
        <w:pStyle w:val="ListParagraph"/>
        <w:numPr>
          <w:ilvl w:val="0"/>
          <w:numId w:val="18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971DD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فسّر ما يَحدثُ للكرية (</w:t>
      </w:r>
      <w:r w:rsidRPr="00971DDE">
        <w:rPr>
          <w:rFonts w:ascii="Simplified Arabic" w:hAnsi="Simplified Arabic" w:cs="Simplified Arabic"/>
          <w:sz w:val="30"/>
          <w:szCs w:val="30"/>
          <w:lang w:val="fr-FR" w:bidi="ar-DZ"/>
        </w:rPr>
        <w:t>B</w:t>
      </w:r>
      <w:r w:rsidRPr="00971DD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 في هذه الحالة؟</w:t>
      </w:r>
    </w:p>
    <w:p w:rsidR="00E10D24" w:rsidRDefault="00E10D24" w:rsidP="00E10D24">
      <w:pPr>
        <w:pStyle w:val="ListParagraph"/>
        <w:numPr>
          <w:ilvl w:val="0"/>
          <w:numId w:val="19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971DD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نعيد التجربة السابقة مع إستبدال القضيب المعدني (</w:t>
      </w:r>
      <w:r w:rsidRPr="00971DDE">
        <w:rPr>
          <w:rFonts w:ascii="Simplified Arabic" w:hAnsi="Simplified Arabic" w:cs="Simplified Arabic"/>
          <w:sz w:val="30"/>
          <w:szCs w:val="30"/>
          <w:lang w:val="fr-FR" w:bidi="ar-DZ"/>
        </w:rPr>
        <w:t>DE</w:t>
      </w:r>
      <w:r w:rsidRPr="00971DD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)</w:t>
      </w:r>
    </w:p>
    <w:p w:rsidR="00E10D24" w:rsidRPr="00971DDE" w:rsidRDefault="00E10D24" w:rsidP="00E10D24">
      <w:pPr>
        <w:pStyle w:val="ListParagraph"/>
        <w:spacing w:before="0" w:beforeAutospacing="0" w:after="0" w:afterAutospacing="0"/>
        <w:ind w:left="643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971DD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بقضيب بلاستيكي متعادل كهربائيا.</w:t>
      </w:r>
    </w:p>
    <w:p w:rsidR="00E10D24" w:rsidRPr="00E10D24" w:rsidRDefault="00E10D24" w:rsidP="00E10D24">
      <w:pPr>
        <w:pStyle w:val="ListParagraph"/>
        <w:numPr>
          <w:ilvl w:val="0"/>
          <w:numId w:val="20"/>
        </w:numPr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lang w:val="fr-FR" w:bidi="ar-DZ"/>
        </w:rPr>
      </w:pPr>
      <w:r w:rsidRP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صِفْ ماذا يحدث للكرية في هذه الحالة؟ مع التعليل.</w:t>
      </w:r>
    </w:p>
    <w:p w:rsidR="005A7DB9" w:rsidRPr="00F845B9" w:rsidRDefault="005A7DB9" w:rsidP="00E10D24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6E5220" w:rsidRPr="001F6068" w:rsidRDefault="001F6068" w:rsidP="006E5220">
      <w:pPr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noProof/>
          <w:sz w:val="30"/>
          <w:szCs w:val="30"/>
          <w:lang w:val="fr-FR" w:eastAsia="fr-F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BB07B61" wp14:editId="3C7A202A">
                <wp:simplePos x="0" y="0"/>
                <wp:positionH relativeFrom="column">
                  <wp:posOffset>-330835</wp:posOffset>
                </wp:positionH>
                <wp:positionV relativeFrom="paragraph">
                  <wp:posOffset>989330</wp:posOffset>
                </wp:positionV>
                <wp:extent cx="6829488" cy="2400300"/>
                <wp:effectExtent l="0" t="0" r="28575" b="0"/>
                <wp:wrapNone/>
                <wp:docPr id="331" name="Group 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9488" cy="2400300"/>
                          <a:chOff x="857187" y="47625"/>
                          <a:chExt cx="6829488" cy="2400300"/>
                        </a:xfrm>
                      </wpg:grpSpPr>
                      <wps:wsp>
                        <wps:cNvPr id="124" name="Text Box 124"/>
                        <wps:cNvSpPr txBox="1"/>
                        <wps:spPr>
                          <a:xfrm>
                            <a:off x="1409065" y="47625"/>
                            <a:ext cx="2552700" cy="2076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6E5220" w:rsidRPr="006A51E4" w:rsidRDefault="006E5220" w:rsidP="006E5220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noProof/>
                                  <w:sz w:val="28"/>
                                  <w:szCs w:val="28"/>
                                  <w:lang w:val="fr-FR" w:eastAsia="fr-FR"/>
                                </w:rPr>
                                <w:drawing>
                                  <wp:inline distT="0" distB="0" distL="0" distR="0" wp14:anchorId="3659791D" wp14:editId="21881578">
                                    <wp:extent cx="1948094" cy="1495425"/>
                                    <wp:effectExtent l="0" t="0" r="0" b="0"/>
                                    <wp:docPr id="108" name="Picture 10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7" name="61omrG-+3hL.jpg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52240" cy="149860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30" name="Group 330"/>
                        <wpg:cNvGrpSpPr/>
                        <wpg:grpSpPr>
                          <a:xfrm>
                            <a:off x="857187" y="104775"/>
                            <a:ext cx="6829488" cy="2343150"/>
                            <a:chOff x="-63" y="57150"/>
                            <a:chExt cx="6829488" cy="2343150"/>
                          </a:xfrm>
                        </wpg:grpSpPr>
                        <wpg:grpSp>
                          <wpg:cNvPr id="329" name="Group 329"/>
                          <wpg:cNvGrpSpPr/>
                          <wpg:grpSpPr>
                            <a:xfrm>
                              <a:off x="-63" y="57150"/>
                              <a:ext cx="6829488" cy="2219325"/>
                              <a:chOff x="-63" y="57150"/>
                              <a:chExt cx="6829488" cy="2219325"/>
                            </a:xfrm>
                          </wpg:grpSpPr>
                          <wps:wsp>
                            <wps:cNvPr id="125" name="Text Box 125"/>
                            <wps:cNvSpPr txBox="1"/>
                            <wps:spPr>
                              <a:xfrm>
                                <a:off x="504825" y="1685925"/>
                                <a:ext cx="95250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E5220" w:rsidRPr="006A51E4" w:rsidRDefault="006E5220" w:rsidP="006E5220">
                                  <w:pP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الحمولة </w:t>
                                  </w:r>
                                  <w:r w:rsidRPr="006A51E4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S</w:t>
                                  </w:r>
                                  <w:r w:rsidRPr="006A51E4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28" name="Group 328"/>
                            <wpg:cNvGrpSpPr/>
                            <wpg:grpSpPr>
                              <a:xfrm>
                                <a:off x="-63" y="57150"/>
                                <a:ext cx="6829488" cy="2219325"/>
                                <a:chOff x="-63" y="57150"/>
                                <a:chExt cx="6829488" cy="2219325"/>
                              </a:xfrm>
                            </wpg:grpSpPr>
                            <wps:wsp>
                              <wps:cNvPr id="320" name="Rounded Rectangle 320"/>
                              <wps:cNvSpPr/>
                              <wps:spPr>
                                <a:xfrm>
                                  <a:off x="1428750" y="1495425"/>
                                  <a:ext cx="371475" cy="51435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Text Box 321"/>
                              <wps:cNvSpPr txBox="1"/>
                              <wps:spPr>
                                <a:xfrm>
                                  <a:off x="666750" y="1038225"/>
                                  <a:ext cx="952500" cy="361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6E5220" w:rsidRPr="006A51E4" w:rsidRDefault="006E5220" w:rsidP="006E5220">
                                    <w:pPr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="Sakkal Majalla" w:hAnsi="Sakkal Majalla" w:cs="Sakkal Majalla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val="fr-FR" w:bidi="ar-DZ"/>
                                      </w:rPr>
                                      <w:t>الخيط</w:t>
                                    </w:r>
                                    <w:r w:rsidRPr="006A51E4">
                                      <w:rPr>
                                        <w:rFonts w:ascii="Sakkal Majalla" w:hAnsi="Sakkal Majalla" w:cs="Sakkal Majalla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val="fr-FR" w:bidi="ar-DZ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w:t>f</w:t>
                                    </w:r>
                                    <w:r w:rsidRPr="006A51E4">
                                      <w:rPr>
                                        <w:rFonts w:ascii="Sakkal Majalla" w:hAnsi="Sakkal Majalla" w:cs="Sakkal Majalla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val="fr-FR" w:bidi="ar-DZ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" name="Rounded Rectangle 322"/>
                              <wps:cNvSpPr/>
                              <wps:spPr>
                                <a:xfrm>
                                  <a:off x="-63" y="57150"/>
                                  <a:ext cx="6829488" cy="2219325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4472C4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26" name="Text Box 126"/>
                          <wps:cNvSpPr txBox="1"/>
                          <wps:spPr>
                            <a:xfrm>
                              <a:off x="1133475" y="2057400"/>
                              <a:ext cx="781050" cy="3429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E5220" w:rsidRPr="006A51E4" w:rsidRDefault="006E5220" w:rsidP="006E5220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 w:rsidRPr="006A51E4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الوثيقة</w:t>
                                </w:r>
                                <w:r w:rsidRPr="006A51E4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4</w:t>
                                </w:r>
                                <w:r w:rsidRPr="006A51E4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B07B61" id="Group 331" o:spid="_x0000_s1068" style="position:absolute;left:0;text-align:left;margin-left:-26.05pt;margin-top:77.9pt;width:537.75pt;height:189pt;z-index:251715584;mso-width-relative:margin;mso-height-relative:margin" coordorigin="8571,476" coordsize="68294,24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">
                <v:shape id="Text Box 124" o:spid="_x0000_s1069" type="#_x0000_t202" style="position:absolute;left:14090;top:476;width:25527;height:207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pQYMMA&#10;AADc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P+7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pQYMMAAADcAAAADwAAAAAAAAAAAAAAAACYAgAAZHJzL2Rv&#10;d25yZXYueG1sUEsFBgAAAAAEAAQA9QAAAIgDAAAAAA==&#10;" filled="f" stroked="f" strokeweight=".5pt">
                  <v:textbox>
                    <w:txbxContent>
                      <w:p w:rsidR="006E5220" w:rsidRPr="006A51E4" w:rsidRDefault="006E5220" w:rsidP="006E5220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</w:pP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noProof/>
                            <w:sz w:val="28"/>
                            <w:szCs w:val="28"/>
                            <w:lang w:val="fr-FR" w:eastAsia="fr-FR"/>
                          </w:rPr>
                          <w:drawing>
                            <wp:inline distT="0" distB="0" distL="0" distR="0" wp14:anchorId="3659791D" wp14:editId="21881578">
                              <wp:extent cx="1948094" cy="1495425"/>
                              <wp:effectExtent l="0" t="0" r="0" b="0"/>
                              <wp:docPr id="108" name="Picture 10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" name="61omrG-+3hL.jp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52240" cy="14986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330" o:spid="_x0000_s1070" style="position:absolute;left:8571;top:1047;width:68295;height:23432" coordorigin=",571" coordsize="68294,234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<v:group id="Group 329" o:spid="_x0000_s1071" style="position:absolute;top:571;width:68294;height:22193" coordorigin=",571" coordsize="68294,22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I8BQ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mi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8jwFAxgAAANwA&#10;AAAPAAAAAAAAAAAAAAAAAKoCAABkcnMvZG93bnJldi54bWxQSwUGAAAAAAQABAD6AAAAnQMAAAAA&#10;">
                    <v:shape id="Text Box 125" o:spid="_x0000_s1072" type="#_x0000_t202" style="position:absolute;left:5048;top:16859;width:9525;height:3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b1+8MA&#10;AADcAAAADwAAAGRycy9kb3ducmV2LnhtbERPTYvCMBC9L/gfwgh7W1MLLlKNIgVRFj2ovXgbm7Et&#10;NpPaRK3++s3Cgrd5vM+ZzjtTizu1rrKsYDiIQBDnVldcKMgOy68xCOeRNdaWScGTHMxnvY8pJto+&#10;eEf3vS9ECGGXoILS+yaR0uUlGXQD2xAH7mxbgz7AtpC6xUcIN7WMo+hbGqw4NJTYUFpSftnfjIKf&#10;dLnF3Sk241edrjbnRXPNjiOlPvvdYgLCU+ff4n/3Wof58Qj+ngkXy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lb1+8MAAADcAAAADwAAAAAAAAAAAAAAAACYAgAAZHJzL2Rv&#10;d25yZXYueG1sUEsFBgAAAAAEAAQA9QAAAIgDAAAAAA==&#10;" filled="f" stroked="f" strokeweight=".5pt">
                      <v:textbox>
                        <w:txbxContent>
                          <w:p w:rsidR="006E5220" w:rsidRPr="006A51E4" w:rsidRDefault="006E5220" w:rsidP="006E5220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الحمولة </w:t>
                            </w:r>
                            <w:r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S</w:t>
                            </w:r>
                            <w:r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group id="Group 328" o:spid="_x0000_s1073" style="position:absolute;top:571;width:68294;height:22193" coordorigin=",571" coordsize="68294,22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    <v:roundrect id="Rounded Rectangle 320" o:spid="_x0000_s1074" style="position:absolute;left:14287;top:14954;width:3715;height:514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pJIcQA&#10;AADcAAAADwAAAGRycy9kb3ducmV2LnhtbERPTUvDQBC9F/wPywje7KYVVNJuSxXEFkG0lkJvQ3aS&#10;Dc3Oxuyapv565yD0+Hjf8+XgG9VTF+vABibjDBRxEWzNlYHd18vtI6iYkC02gcnAmSIsF1ejOeY2&#10;nPiT+m2qlIRwzNGAS6nNtY6FI49xHFpi4crQeUwCu0rbDk8S7hs9zbJ77bFmaXDY0rOj4rj98Qbu&#10;Ht7Oh/59En4/nl6/i82+rF1VGnNzPaxmoBIN6SL+d6+t+KYyX87IEd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KSSHEAAAA3AAAAA8AAAAAAAAAAAAAAAAAmAIAAGRycy9k&#10;b3ducmV2LnhtbFBLBQYAAAAABAAEAPUAAACJAwAAAAA=&#10;" fillcolor="#4472c4" strokecolor="#2f528f" strokeweight="1pt">
                        <v:stroke joinstyle="miter"/>
                      </v:roundrect>
                      <v:shape id="Text Box 321" o:spid="_x0000_s1075" type="#_x0000_t202" style="position:absolute;left:6667;top:10382;width:9525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mdGcYA&#10;AADcAAAADwAAAGRycy9kb3ducmV2LnhtbESPQWvCQBSE70L/w/IKvenGlIqkriIBUUp70Hrx9sw+&#10;k9DdtzG7Jml/fbcg9DjMzDfMYjVYIzpqfe1YwXSSgCAunK65VHD83IznIHxA1mgck4Jv8rBaPowW&#10;mGnX8566QyhFhLDPUEEVQpNJ6YuKLPqJa4ijd3GtxRBlW0rdYh/h1sg0SWbSYs1xocKG8oqKr8PN&#10;KnjLNx+4P6d2/mPy7ftl3VyPpxelnh6H9SuIQEP4D9/bO63gOZ3C3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KmdGcYAAADcAAAADwAAAAAAAAAAAAAAAACYAgAAZHJz&#10;L2Rvd25yZXYueG1sUEsFBgAAAAAEAAQA9QAAAIsDAAAAAA==&#10;" filled="f" stroked="f" strokeweight=".5pt">
                        <v:textbox>
                          <w:txbxContent>
                            <w:p w:rsidR="006E5220" w:rsidRPr="006A51E4" w:rsidRDefault="006E5220" w:rsidP="006E5220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الخيط</w:t>
                              </w:r>
                              <w:r w:rsidRPr="006A51E4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(</w:t>
                              </w:r>
                              <w: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  <w:t>f</w:t>
                              </w:r>
                              <w:r w:rsidRPr="006A51E4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roundrect id="Rounded Rectangle 322" o:spid="_x0000_s1076" style="position:absolute;top:571;width:68294;height:2219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pfw8MA&#10;AADcAAAADwAAAGRycy9kb3ducmV2LnhtbESPT4vCMBTE7wt+h/CEvSxrahR1u0aRhYJ48s/i+dE8&#10;22LzUpqo9dsbQfA4zMxvmPmys7W4UusrxxqGgwQEce5MxYWG/0P2PQPhA7LB2jFpuJOH5aL3McfU&#10;uBvv6LoPhYgQ9ilqKENoUil9XpJFP3ANcfROrrUYomwLaVq8RbitpUqSibRYcVwosaG/kvLz/mI1&#10;+M3lmE1PPlfT7ieR2ddq7NRW689+t/oFEagL7/CrvTYaRkrB80w8An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0pfw8MAAADcAAAADwAAAAAAAAAAAAAAAACYAgAAZHJzL2Rv&#10;d25yZXYueG1sUEsFBgAAAAAEAAQA9QAAAIgDAAAAAA==&#10;" filled="f" strokecolor="#2f528f" strokeweight="1pt">
                        <v:stroke joinstyle="miter"/>
                      </v:roundrect>
                    </v:group>
                  </v:group>
                  <v:shape id="Text Box 126" o:spid="_x0000_s1077" type="#_x0000_t202" style="position:absolute;left:11334;top:20574;width:7811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CNJcQA&#10;AADcAAAADwAAAGRycy9kb3ducmV2LnhtbESPQWvCQBCF7wX/wzKCt7ppQCnRVVIx0Js08eBxyI5J&#10;THY2ZLca8+u7hUJvM7w373uz3Y+mE3caXGNZwdsyAkFcWt1wpeBcZK/vIJxH1thZJgVPcrDfzV62&#10;mGj74C+6574SIYRdggpq7/tESlfWZNAtbU8ctKsdDPqwDpXUAz5CuOlkHEVrabDhQKixp0NNZZt/&#10;m8C1xbGdUi+LrKT8Q6+m2+kyKbWYj+kGhKfR/5v/rj91qB+v4feZMIH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AjSXEAAAA3AAAAA8AAAAAAAAAAAAAAAAAmAIAAGRycy9k&#10;b3ducmV2LnhtbFBLBQYAAAAABAAEAPUAAACJAwAAAAA=&#10;" fillcolor="white [3212]" stroked="f" strokeweight=".5pt">
                    <v:textbox>
                      <w:txbxContent>
                        <w:p w:rsidR="006E5220" w:rsidRPr="006A51E4" w:rsidRDefault="006E5220" w:rsidP="006E5220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</w:pPr>
                          <w:r w:rsidRPr="006A51E4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الوثيقة</w:t>
                          </w:r>
                          <w:r w:rsidRPr="006A51E4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 xml:space="preserve"> (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4</w:t>
                          </w:r>
                          <w:r w:rsidRPr="006A51E4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   </w:t>
      </w:r>
      <w:r w:rsidR="006E5220" w:rsidRPr="001F6068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يستعمل احمد محركا كهربائيا يحمل الدلالات التالية: </w:t>
      </w:r>
      <m:oMath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 xml:space="preserve">(230 V </m:t>
        </m:r>
        <m:r>
          <m:rPr>
            <m:sty m:val="p"/>
          </m:rPr>
          <w:rPr>
            <w:rFonts w:ascii="Cambria Math" w:hAnsi="Cambria Math" w:cs="Simplified Arabic" w:hint="cs"/>
            <w:sz w:val="32"/>
            <w:szCs w:val="32"/>
            <w:rtl/>
            <w:lang w:val="fr-FR" w:bidi="ar-DZ"/>
          </w:rPr>
          <m:t>،</m:t>
        </m:r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 xml:space="preserve"> 15 A )</m:t>
        </m:r>
      </m:oMath>
      <w:r w:rsidR="006E5220" w:rsidRPr="001F6068">
        <w:rPr>
          <w:rFonts w:ascii="Simplified Arabic" w:eastAsiaTheme="minorEastAsia" w:hAnsi="Simplified Arabic" w:cs="Simplified Arabic" w:hint="cs"/>
          <w:sz w:val="32"/>
          <w:szCs w:val="32"/>
          <w:rtl/>
          <w:lang w:val="fr-FR" w:bidi="ar-DZ"/>
        </w:rPr>
        <w:t xml:space="preserve"> لرفع حمولة </w:t>
      </w:r>
      <w:r w:rsidR="006E5220" w:rsidRPr="001F6068">
        <w:rPr>
          <w:rFonts w:ascii="Simplified Arabic" w:eastAsiaTheme="minorEastAsia" w:hAnsi="Simplified Arabic" w:cs="Simplified Arabic"/>
          <w:sz w:val="32"/>
          <w:szCs w:val="32"/>
          <w:lang w:val="fr-FR" w:bidi="ar-DZ"/>
        </w:rPr>
        <w:t>(s)</w:t>
      </w:r>
      <w:r w:rsidRPr="001F6068">
        <w:rPr>
          <w:rFonts w:ascii="Simplified Arabic" w:eastAsiaTheme="minorEastAsia" w:hAnsi="Simplified Arabic" w:cs="Simplified Arabic" w:hint="cs"/>
          <w:sz w:val="32"/>
          <w:szCs w:val="32"/>
          <w:rtl/>
          <w:lang w:val="fr-FR" w:bidi="ar-DZ"/>
        </w:rPr>
        <w:t xml:space="preserve"> من داخل خزان مائي</w:t>
      </w:r>
      <w:r w:rsidR="006E5220" w:rsidRPr="001F6068">
        <w:rPr>
          <w:rFonts w:ascii="Simplified Arabic" w:eastAsiaTheme="minorEastAsia" w:hAnsi="Simplified Arabic" w:cs="Simplified Arabic" w:hint="cs"/>
          <w:sz w:val="32"/>
          <w:szCs w:val="32"/>
          <w:rtl/>
          <w:lang w:val="fr-FR" w:bidi="ar-DZ"/>
        </w:rPr>
        <w:t xml:space="preserve">، كما هو موضح في الوثيقة (4) ، عند تشغيل المحرك أصيب أحمد بصدمة كهربائية جراء لمسه للهيكل المعدني للمحرك.  </w:t>
      </w:r>
    </w:p>
    <w:p w:rsidR="006E5220" w:rsidRDefault="006E5220" w:rsidP="006E5220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6E5220" w:rsidRDefault="003F6AC0" w:rsidP="006E5220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3F6AC0"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50CA0E84" wp14:editId="729BB5B1">
                <wp:simplePos x="0" y="0"/>
                <wp:positionH relativeFrom="character">
                  <wp:posOffset>-3326765</wp:posOffset>
                </wp:positionH>
                <wp:positionV relativeFrom="paragraph">
                  <wp:posOffset>272415</wp:posOffset>
                </wp:positionV>
                <wp:extent cx="2494280" cy="1414780"/>
                <wp:effectExtent l="0" t="0" r="20320" b="13970"/>
                <wp:wrapNone/>
                <wp:docPr id="1282" name="Groupe 1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4280" cy="1414780"/>
                          <a:chOff x="1000" y="1158"/>
                          <a:chExt cx="3928" cy="2228"/>
                        </a:xfrm>
                      </wpg:grpSpPr>
                      <wpg:grpSp>
                        <wpg:cNvPr id="1283" name="Group 1213"/>
                        <wpg:cNvGrpSpPr>
                          <a:grpSpLocks/>
                        </wpg:cNvGrpSpPr>
                        <wpg:grpSpPr bwMode="auto">
                          <a:xfrm>
                            <a:off x="1000" y="1158"/>
                            <a:ext cx="3919" cy="2220"/>
                            <a:chOff x="960" y="8040"/>
                            <a:chExt cx="5370" cy="3360"/>
                          </a:xfrm>
                        </wpg:grpSpPr>
                        <wps:wsp>
                          <wps:cNvPr id="1284" name="Rectangle 1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0" y="8385"/>
                              <a:ext cx="5370" cy="2655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76078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76078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5" name="Oval 1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960" y="10740"/>
                              <a:ext cx="5355" cy="660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76078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76078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6" name="Oval 1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960" y="8040"/>
                              <a:ext cx="5355" cy="660"/>
                            </a:xfrm>
                            <a:prstGeom prst="ellipse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>
                                    <a:gamma/>
                                    <a:shade val="76078"/>
                                    <a:invGamma/>
                                  </a:srgbClr>
                                </a:gs>
                                <a:gs pos="50000">
                                  <a:srgbClr val="FFFFFF"/>
                                </a:gs>
                                <a:gs pos="100000">
                                  <a:srgbClr val="FFFFFF">
                                    <a:gamma/>
                                    <a:shade val="76078"/>
                                    <a:invGamma/>
                                  </a:srgbClr>
                                </a:gs>
                              </a:gsLst>
                              <a:lin ang="0" scaled="1"/>
                            </a:gra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7" name="Group 1217"/>
                        <wpg:cNvGrpSpPr>
                          <a:grpSpLocks/>
                        </wpg:cNvGrpSpPr>
                        <wpg:grpSpPr bwMode="auto">
                          <a:xfrm>
                            <a:off x="1000" y="1385"/>
                            <a:ext cx="3928" cy="2001"/>
                            <a:chOff x="992" y="1385"/>
                            <a:chExt cx="3928" cy="2001"/>
                          </a:xfrm>
                        </wpg:grpSpPr>
                        <wps:wsp>
                          <wps:cNvPr id="1289" name="Freeform 1219"/>
                          <wps:cNvSpPr>
                            <a:spLocks/>
                          </wps:cNvSpPr>
                          <wps:spPr bwMode="auto">
                            <a:xfrm>
                              <a:off x="998" y="1385"/>
                              <a:ext cx="3922" cy="2001"/>
                            </a:xfrm>
                            <a:custGeom>
                              <a:avLst/>
                              <a:gdLst>
                                <a:gd name="T0" fmla="*/ 9 w 3922"/>
                                <a:gd name="T1" fmla="*/ 1423 h 1661"/>
                                <a:gd name="T2" fmla="*/ 75 w 3922"/>
                                <a:gd name="T3" fmla="*/ 1502 h 1661"/>
                                <a:gd name="T4" fmla="*/ 315 w 3922"/>
                                <a:gd name="T5" fmla="*/ 1562 h 1661"/>
                                <a:gd name="T6" fmla="*/ 699 w 3922"/>
                                <a:gd name="T7" fmla="*/ 1611 h 1661"/>
                                <a:gd name="T8" fmla="*/ 1596 w 3922"/>
                                <a:gd name="T9" fmla="*/ 1661 h 1661"/>
                                <a:gd name="T10" fmla="*/ 2417 w 3922"/>
                                <a:gd name="T11" fmla="*/ 1651 h 1661"/>
                                <a:gd name="T12" fmla="*/ 3030 w 3922"/>
                                <a:gd name="T13" fmla="*/ 1631 h 1661"/>
                                <a:gd name="T14" fmla="*/ 3621 w 3922"/>
                                <a:gd name="T15" fmla="*/ 1562 h 1661"/>
                                <a:gd name="T16" fmla="*/ 3851 w 3922"/>
                                <a:gd name="T17" fmla="*/ 1493 h 1661"/>
                                <a:gd name="T18" fmla="*/ 3917 w 3922"/>
                                <a:gd name="T19" fmla="*/ 1423 h 1661"/>
                                <a:gd name="T20" fmla="*/ 3922 w 3922"/>
                                <a:gd name="T21" fmla="*/ 203 h 1661"/>
                                <a:gd name="T22" fmla="*/ 3885 w 3922"/>
                                <a:gd name="T23" fmla="*/ 158 h 1661"/>
                                <a:gd name="T24" fmla="*/ 3585 w 3922"/>
                                <a:gd name="T25" fmla="*/ 90 h 1661"/>
                                <a:gd name="T26" fmla="*/ 3120 w 3922"/>
                                <a:gd name="T27" fmla="*/ 45 h 1661"/>
                                <a:gd name="T28" fmla="*/ 2400 w 3922"/>
                                <a:gd name="T29" fmla="*/ 0 h 1661"/>
                                <a:gd name="T30" fmla="*/ 1470 w 3922"/>
                                <a:gd name="T31" fmla="*/ 8 h 1661"/>
                                <a:gd name="T32" fmla="*/ 915 w 3922"/>
                                <a:gd name="T33" fmla="*/ 30 h 1661"/>
                                <a:gd name="T34" fmla="*/ 412 w 3922"/>
                                <a:gd name="T35" fmla="*/ 75 h 1661"/>
                                <a:gd name="T36" fmla="*/ 210 w 3922"/>
                                <a:gd name="T37" fmla="*/ 128 h 1661"/>
                                <a:gd name="T38" fmla="*/ 67 w 3922"/>
                                <a:gd name="T39" fmla="*/ 165 h 1661"/>
                                <a:gd name="T40" fmla="*/ 0 w 3922"/>
                                <a:gd name="T41" fmla="*/ 210 h 1661"/>
                                <a:gd name="T42" fmla="*/ 9 w 3922"/>
                                <a:gd name="T43" fmla="*/ 1423 h 16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922" h="1661">
                                  <a:moveTo>
                                    <a:pt x="9" y="1423"/>
                                  </a:moveTo>
                                  <a:lnTo>
                                    <a:pt x="75" y="1502"/>
                                  </a:lnTo>
                                  <a:lnTo>
                                    <a:pt x="315" y="1562"/>
                                  </a:lnTo>
                                  <a:lnTo>
                                    <a:pt x="699" y="1611"/>
                                  </a:lnTo>
                                  <a:lnTo>
                                    <a:pt x="1596" y="1661"/>
                                  </a:lnTo>
                                  <a:lnTo>
                                    <a:pt x="2417" y="1651"/>
                                  </a:lnTo>
                                  <a:lnTo>
                                    <a:pt x="3030" y="1631"/>
                                  </a:lnTo>
                                  <a:lnTo>
                                    <a:pt x="3621" y="1562"/>
                                  </a:lnTo>
                                  <a:lnTo>
                                    <a:pt x="3851" y="1493"/>
                                  </a:lnTo>
                                  <a:lnTo>
                                    <a:pt x="3917" y="1423"/>
                                  </a:lnTo>
                                  <a:lnTo>
                                    <a:pt x="3922" y="203"/>
                                  </a:lnTo>
                                  <a:lnTo>
                                    <a:pt x="3885" y="158"/>
                                  </a:lnTo>
                                  <a:lnTo>
                                    <a:pt x="3585" y="90"/>
                                  </a:lnTo>
                                  <a:lnTo>
                                    <a:pt x="3120" y="45"/>
                                  </a:lnTo>
                                  <a:lnTo>
                                    <a:pt x="2400" y="0"/>
                                  </a:lnTo>
                                  <a:lnTo>
                                    <a:pt x="1470" y="8"/>
                                  </a:lnTo>
                                  <a:lnTo>
                                    <a:pt x="915" y="30"/>
                                  </a:lnTo>
                                  <a:lnTo>
                                    <a:pt x="412" y="75"/>
                                  </a:lnTo>
                                  <a:lnTo>
                                    <a:pt x="210" y="128"/>
                                  </a:lnTo>
                                  <a:lnTo>
                                    <a:pt x="67" y="165"/>
                                  </a:lnTo>
                                  <a:lnTo>
                                    <a:pt x="0" y="210"/>
                                  </a:lnTo>
                                  <a:lnTo>
                                    <a:pt x="9" y="14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FFFF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8" name="Oval 1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992" y="1385"/>
                              <a:ext cx="3908" cy="436"/>
                            </a:xfrm>
                            <a:prstGeom prst="ellipse">
                              <a:avLst/>
                            </a:prstGeom>
                            <a:solidFill>
                              <a:srgbClr val="00FFFF">
                                <a:alpha val="50000"/>
                              </a:srgbClr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7393C" id="Groupe 1282" o:spid="_x0000_s1026" style="position:absolute;margin-left:-261.95pt;margin-top:21.45pt;width:196.4pt;height:111.4pt;z-index:251717632;mso-position-horizontal-relative:char" coordorigin="1000,1158" coordsize="3928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">
                <v:group id="Group 1213" o:spid="_x0000_s1027" style="position:absolute;left:1000;top:1158;width:3919;height:2220" coordorigin="960,8040" coordsize="5370,3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fX5qvwwAAAN0AAAAP&#10;AAAAAAAAAAAAAAAAAKoCAABkcnMvZG93bnJldi54bWxQSwUGAAAAAAQABAD6AAAAmgMAAAAA&#10;">
                  <v:rect id="Rectangle 1214" o:spid="_x0000_s1028" style="position:absolute;left:960;top:8385;width:5370;height:2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u9I8IA&#10;AADdAAAADwAAAGRycy9kb3ducmV2LnhtbERPzYrCMBC+C/sOYRb2ImtqEZGuUZYVYfFUqw8wNmNT&#10;bCaliVp9eiMI3ubj+535sreNuFDna8cKxqMEBHHpdM2Vgv1u/T0D4QOyxsYxKbiRh+XiYzDHTLsr&#10;b+lShErEEPYZKjAhtJmUvjRk0Y9cSxy5o+sshgi7SuoOrzHcNjJNkqm0WHNsMNjSn6HyVJytglVe&#10;TKutydPN4T60h1Tmpe1zpb4++98fEIH68Ba/3P86zk9nE3h+E0+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70jwgAAAN0AAAAPAAAAAAAAAAAAAAAAAJgCAABkcnMvZG93&#10;bnJldi54bWxQSwUGAAAAAAQABAD1AAAAhwMAAAAA&#10;" fillcolor="#c2c2c2" strokeweight="1.5pt">
                    <v:fill angle="90" focus="50%" type="gradient"/>
                  </v:rect>
                  <v:oval id="Oval 1215" o:spid="_x0000_s1029" style="position:absolute;left:960;top:10740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P0EMQA&#10;AADdAAAADwAAAGRycy9kb3ducmV2LnhtbERPS2vCQBC+F/wPywi91Y3ii9RVRChYimC1l96m2TEb&#10;zM6m2a1J/PWuIPQ2H99zFqvWluJCtS8cKxgOEhDEmdMF5wq+jm8vcxA+IGssHZOCjjyslr2nBaba&#10;NfxJl0PIRQxhn6ICE0KVSukzQxb9wFXEkTu52mKIsM6lrrGJ4baUoySZSosFxwaDFW0MZefDn1Xw&#10;7a+z3d6Zatfp8e/m3fx0zf5Dqed+u34FEagN/+KHe6vj/NF8Avd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T9BDEAAAA3QAAAA8AAAAAAAAAAAAAAAAAmAIAAGRycy9k&#10;b3ducmV2LnhtbFBLBQYAAAAABAAEAPUAAACJAwAAAAA=&#10;" fillcolor="#c2c2c2">
                    <v:fill angle="90" focus="50%" type="gradient"/>
                  </v:oval>
                  <v:oval id="Oval 1216" o:spid="_x0000_s1030" style="position:absolute;left:960;top:8040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FqZ8QA&#10;AADdAAAADwAAAGRycy9kb3ducmV2LnhtbERPS2sCMRC+F/ofwhS81WylqKzGpQiFFhHU9tLbuBk3&#10;i5vJdpPuw19vBKG3+fies8x6W4mWGl86VvAyTkAQ506XXCj4/np/noPwAVlj5ZgUDOQhWz0+LDHV&#10;ruM9tYdQiBjCPkUFJoQ6ldLnhiz6sauJI3dyjcUQYVNI3WAXw20lJ0kylRZLjg0Ga1obys+HP6vg&#10;x19m250z9XbQr7/rT3Mcut1GqdFT/7YAEagP/+K7+0PH+ZP5FG7fxBPk6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BamfEAAAA3QAAAA8AAAAAAAAAAAAAAAAAmAIAAGRycy9k&#10;b3ducmV2LnhtbFBLBQYAAAAABAAEAPUAAACJAwAAAAA=&#10;" fillcolor="#c2c2c2">
                    <v:fill angle="90" focus="50%" type="gradient"/>
                  </v:oval>
                </v:group>
                <v:group id="Group 1217" o:spid="_x0000_s1031" style="position:absolute;left:1000;top:1385;width:3928;height:2001" coordorigin="992,1385" coordsize="3928,2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GScrMQAAADdAAAA&#10;DwAAAAAAAAAAAAAAAACqAgAAZHJzL2Rvd25yZXYueG1sUEsFBgAAAAAEAAQA+gAAAJsDAAAAAA==&#10;">
                  <v:shape id="Freeform 1219" o:spid="_x0000_s1032" style="position:absolute;left:998;top:1385;width:3922;height:2001;visibility:visible;mso-wrap-style:square;v-text-anchor:top" coordsize="3922,16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4kWcUA&#10;AADdAAAADwAAAGRycy9kb3ducmV2LnhtbERPS2vCQBC+F/wPywi91Y1plRhdRaRKb8VHi96G7JgE&#10;s7Npdo3pv+8WBG/z8T1ntuhMJVpqXGlZwXAQgSDOrC45V3DYr18SEM4ja6wsk4JfcrCY955mmGp7&#10;4y21O5+LEMIuRQWF93UqpcsKMugGtiYO3Nk2Bn2ATS51g7cQbioZR9FYGiw5NBRY06qg7LK7GgWf&#10;yffPaLl5K6/yODx9xdl78tpelHrud8spCE+df4jv7g8d5sfJBP6/CS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HiRZxQAAAN0AAAAPAAAAAAAAAAAAAAAAAJgCAABkcnMv&#10;ZG93bnJldi54bWxQSwUGAAAAAAQABAD1AAAAigMAAAAA&#10;" path="m9,1423r66,79l315,1562r384,49l1596,1661r821,-10l3030,1631r591,-69l3851,1493r66,-70l3922,203r-37,-45l3585,90,3120,45,2400,,1470,8,915,30,412,75,210,128,67,165,,210,9,1423xe" fillcolor="aqua" stroked="f">
                    <v:fill opacity="32896f"/>
                    <v:path arrowok="t" o:connecttype="custom" o:connectlocs="9,1714;75,1809;315,1882;699,1941;1596,2001;2417,1989;3030,1965;3621,1882;3851,1799;3917,1714;3922,245;3885,190;3585,108;3120,54;2400,0;1470,10;915,36;412,90;210,154;67,199;0,253;9,1714" o:connectangles="0,0,0,0,0,0,0,0,0,0,0,0,0,0,0,0,0,0,0,0,0,0"/>
                  </v:shape>
                  <v:oval id="Oval 1218" o:spid="_x0000_s1033" style="position:absolute;left:992;top:1385;width:3908;height: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QDAsUA&#10;AADdAAAADwAAAGRycy9kb3ducmV2LnhtbESPQWvCQBCF70L/wzIFb7qpBwmpq7SBQg4iaKvtcchO&#10;s6HZ2TS7avz3zqHQ2wzvzXvfrDaj79SFhtgGNvA0z0AR18G23Bj4eH+b5aBiQrbYBSYDN4qwWT9M&#10;VljYcOU9XQ6pURLCsUADLqW+0DrWjjzGeeiJRfsOg8ck69BoO+BVwn2nF1m21B5blgaHPZWO6p/D&#10;2Rv4tV8nJn/c8q7/zH2pg3u1lTHTx/HlGVSiMf2b/64rK/iLXHDlGxlBr+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hAMCxQAAAN0AAAAPAAAAAAAAAAAAAAAAAJgCAABkcnMv&#10;ZG93bnJldi54bWxQSwUGAAAAAAQABAD1AAAAigMAAAAA&#10;" fillcolor="aqua" strokeweight=".25pt">
                    <v:fill opacity="32896f"/>
                  </v:oval>
                </v:group>
              </v:group>
            </w:pict>
          </mc:Fallback>
        </mc:AlternateContent>
      </w:r>
    </w:p>
    <w:p w:rsidR="006E5220" w:rsidRDefault="006E5220" w:rsidP="006E5220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6E5220" w:rsidRDefault="003F6AC0" w:rsidP="006E5220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lang w:val="fr-FR"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29CD92A" wp14:editId="6643F334">
                <wp:simplePos x="0" y="0"/>
                <wp:positionH relativeFrom="column">
                  <wp:posOffset>4269740</wp:posOffset>
                </wp:positionH>
                <wp:positionV relativeFrom="paragraph">
                  <wp:posOffset>144100</wp:posOffset>
                </wp:positionV>
                <wp:extent cx="647700" cy="628650"/>
                <wp:effectExtent l="0" t="0" r="0" b="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6AC0" w:rsidRDefault="003F6AC0">
                            <w:r w:rsidRPr="003F6AC0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371475" cy="514350"/>
                                  <wp:effectExtent l="0" t="0" r="9525" b="0"/>
                                  <wp:docPr id="341" name="Picture 3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1475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CD92A" id="Text Box 340" o:spid="_x0000_s1078" type="#_x0000_t202" style="position:absolute;left:0;text-align:left;margin-left:336.2pt;margin-top:11.35pt;width:51pt;height:49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" filled="f" stroked="f" strokeweight=".5pt">
                <v:textbox>
                  <w:txbxContent>
                    <w:p w:rsidR="003F6AC0" w:rsidRDefault="003F6AC0">
                      <w:r w:rsidRPr="003F6AC0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371475" cy="514350"/>
                            <wp:effectExtent l="0" t="0" r="9525" b="0"/>
                            <wp:docPr id="341" name="Picture 3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1475" cy="51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E5220" w:rsidRDefault="006E5220" w:rsidP="006E5220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6E5220" w:rsidRDefault="006E5220" w:rsidP="006E5220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6E5220" w:rsidRDefault="006E5220" w:rsidP="006E5220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6E5220" w:rsidRPr="001F6068" w:rsidRDefault="006E5220" w:rsidP="001F6068">
      <w:pPr>
        <w:pStyle w:val="ListParagraph"/>
        <w:numPr>
          <w:ilvl w:val="0"/>
          <w:numId w:val="9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1F6068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أذكر سبب </w:t>
      </w:r>
      <w:r w:rsidRPr="001F60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المشكل الذي تعرض له أحمد؟ ثم اقترح حلا لذلك؟</w:t>
      </w:r>
    </w:p>
    <w:p w:rsidR="006E5220" w:rsidRDefault="006E5220" w:rsidP="007F5959">
      <w:pPr>
        <w:pStyle w:val="ListParagraph"/>
        <w:numPr>
          <w:ilvl w:val="0"/>
          <w:numId w:val="9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4E439C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ارسم مخططا نظاميا لدارة تشغيل المحرك الكهربائي، موظفا قواعد الأمن والسلامة؟</w:t>
      </w:r>
    </w:p>
    <w:p w:rsidR="007F5959" w:rsidRDefault="001F6068" w:rsidP="00516F2E">
      <w:pPr>
        <w:pStyle w:val="ListParagraph"/>
        <w:numPr>
          <w:ilvl w:val="0"/>
          <w:numId w:val="9"/>
        </w:numPr>
        <w:spacing w:before="0" w:beforeAutospacing="0" w:after="0" w:afterAutospacing="0" w:line="276" w:lineRule="auto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فجأة انقطع الحبل ووقعت الحمولة داخل ال</w:t>
      </w:r>
      <w:r w:rsidR="00516F2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خزان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، وأصبحت مغمورة </w:t>
      </w:r>
      <w:r w:rsidR="007F595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كليا في الماء،</w:t>
      </w:r>
      <w:r w:rsidR="003F6AC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علما </w:t>
      </w:r>
      <w:r w:rsidR="006E5220" w:rsidRPr="001F60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أن</w:t>
      </w:r>
      <w:r w:rsidR="003F6AC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 w:rsidR="006E5220" w:rsidRPr="001F60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كتلة الحمولة</w:t>
      </w:r>
    </w:p>
    <w:p w:rsidR="006E5220" w:rsidRPr="007F5959" w:rsidRDefault="006E5220" w:rsidP="007F5959">
      <w:pPr>
        <w:pStyle w:val="ListParagraph"/>
        <w:spacing w:before="0" w:beforeAutospacing="0" w:after="0" w:afterAutospacing="0" w:line="276" w:lineRule="auto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1F60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m=</m:t>
        </m:r>
        <m:r>
          <w:rPr>
            <w:rFonts w:ascii="Cambria Math" w:hAnsi="Cambria Math" w:cs="Simplified Arabic"/>
            <w:sz w:val="30"/>
            <w:szCs w:val="30"/>
            <w:lang w:val="fr-FR" w:bidi="ar-DZ"/>
          </w:rPr>
          <m:t>8</m:t>
        </m:r>
        <m:r>
          <w:rPr>
            <w:rFonts w:ascii="Cambria Math" w:hAnsi="Cambria Math" w:cs="Simplified Arabic"/>
            <w:sz w:val="30"/>
            <w:szCs w:val="30"/>
            <w:lang w:val="fr-FR" w:bidi="ar-DZ"/>
          </w:rPr>
          <m:t>0 kg</m:t>
        </m:r>
      </m:oMath>
      <w:r w:rsidRPr="007F595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وثابت الجاذبية الأرضية</w:t>
      </w:r>
      <w:r w:rsidRPr="007F5959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g=10 N/kg</m:t>
        </m:r>
      </m:oMath>
      <w:r w:rsidR="007F5959" w:rsidRPr="007F5959"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 xml:space="preserve"> ، ثقل الحمولة داخل الماء هو</w:t>
      </w:r>
      <w:r w:rsidR="007F5959" w:rsidRPr="007F5959">
        <w:rPr>
          <w:rFonts w:ascii="Simplified Arabic" w:eastAsiaTheme="minorEastAsia" w:hAnsi="Simplified Arabic" w:cs="Simplified Arabic"/>
          <w:sz w:val="30"/>
          <w:szCs w:val="30"/>
          <w:lang w:val="fr-FR" w:bidi="ar-DZ"/>
        </w:rPr>
        <w:t>.</w:t>
      </w:r>
      <m:oMath>
        <m:r>
          <w:rPr>
            <w:rFonts w:ascii="Cambria Math" w:eastAsiaTheme="minorEastAsia" w:hAnsi="Cambria Math" w:cs="Simplified Arabic"/>
            <w:sz w:val="30"/>
            <w:szCs w:val="30"/>
            <w:lang w:val="fr-FR" w:bidi="ar-DZ"/>
          </w:rPr>
          <m:t>600 N</m:t>
        </m:r>
      </m:oMath>
      <w:r w:rsidR="007F5959" w:rsidRPr="007F5959">
        <w:rPr>
          <w:rFonts w:ascii="Simplified Arabic" w:eastAsiaTheme="minorEastAsia" w:hAnsi="Simplified Arabic" w:cs="Simplified Arabic"/>
          <w:sz w:val="30"/>
          <w:szCs w:val="30"/>
          <w:lang w:val="fr-FR" w:bidi="ar-DZ"/>
        </w:rPr>
        <w:t xml:space="preserve"> </w:t>
      </w:r>
    </w:p>
    <w:p w:rsidR="006E5220" w:rsidRDefault="006E5220" w:rsidP="007F5959">
      <w:pPr>
        <w:pStyle w:val="ListParagraph"/>
        <w:numPr>
          <w:ilvl w:val="0"/>
          <w:numId w:val="1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حدّد خصائص القّو</w:t>
      </w:r>
      <w:r w:rsidR="007F595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ة التي يطبقها الماء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على الحمولة</w:t>
      </w:r>
      <w:r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(s) 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؟</w:t>
      </w:r>
    </w:p>
    <w:p w:rsidR="00B41B8B" w:rsidRPr="001F6068" w:rsidRDefault="007F5959" w:rsidP="00516F2E">
      <w:pPr>
        <w:pStyle w:val="ListParagraph"/>
        <w:numPr>
          <w:ilvl w:val="0"/>
          <w:numId w:val="1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أحسب شدة</w:t>
      </w:r>
      <w:r w:rsid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ه</w:t>
      </w:r>
      <w:r w:rsidR="00516F2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ذه</w:t>
      </w:r>
      <w:bookmarkStart w:id="0" w:name="_GoBack"/>
      <w:bookmarkEnd w:id="0"/>
      <w:r w:rsid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القو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ة، ثم مثلها</w:t>
      </w:r>
      <w:r w:rsidR="006E5220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باستعمال السلم </w:t>
      </w:r>
      <w:r w:rsidR="006E5220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1cm    →    400 N</m:t>
        </m:r>
      </m:oMath>
    </w:p>
    <w:p w:rsidR="00B8616A" w:rsidRPr="00971DDE" w:rsidRDefault="00CF69A4" w:rsidP="00557D3A">
      <w:pPr>
        <w:jc w:val="center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BCC2F92" wp14:editId="1349F6F1">
                <wp:simplePos x="0" y="0"/>
                <wp:positionH relativeFrom="column">
                  <wp:posOffset>2472055</wp:posOffset>
                </wp:positionH>
                <wp:positionV relativeFrom="paragraph">
                  <wp:posOffset>714375</wp:posOffset>
                </wp:positionV>
                <wp:extent cx="1362075" cy="371475"/>
                <wp:effectExtent l="0" t="0" r="0" b="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F69A4" w:rsidRDefault="00CF69A4" w:rsidP="00CF69A4">
                            <w:r w:rsidRPr="005A7DB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>2</w:t>
                            </w:r>
                            <w:r w:rsidRPr="005A7DB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C2F92" id="Text Box 343" o:spid="_x0000_s1079" type="#_x0000_t202" style="position:absolute;left:0;text-align:left;margin-left:194.65pt;margin-top:56.25pt;width:107.25pt;height:29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" filled="f" stroked="f" strokeweight=".5pt">
                <v:textbox>
                  <w:txbxContent>
                    <w:p w:rsidR="00CF69A4" w:rsidRDefault="00CF69A4" w:rsidP="00CF69A4">
                      <w:r w:rsidRPr="005A7DB9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>2</w:t>
                      </w:r>
                      <w:r w:rsidRPr="005A7DB9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</v:shape>
            </w:pict>
          </mc:Fallback>
        </mc:AlternateContent>
      </w:r>
      <w:r w:rsidR="001F6068"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2D304" wp14:editId="6A05E218">
                <wp:simplePos x="0" y="0"/>
                <wp:positionH relativeFrom="margin">
                  <wp:posOffset>42545</wp:posOffset>
                </wp:positionH>
                <wp:positionV relativeFrom="paragraph">
                  <wp:posOffset>719455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A0915" id="رابط مستقيم 10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35pt,56.65pt" to="526.9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3F6AC0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</w:p>
    <w:sectPr w:rsidR="00B8616A" w:rsidRPr="00971DDE" w:rsidSect="00C57D2D">
      <w:pgSz w:w="12240" w:h="15840" w:code="1"/>
      <w:pgMar w:top="567" w:right="851" w:bottom="567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641" w:rsidRDefault="00906641" w:rsidP="004E439C">
      <w:pPr>
        <w:spacing w:before="0" w:after="0"/>
      </w:pPr>
      <w:r>
        <w:separator/>
      </w:r>
    </w:p>
  </w:endnote>
  <w:endnote w:type="continuationSeparator" w:id="0">
    <w:p w:rsidR="00906641" w:rsidRDefault="00906641" w:rsidP="004E439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641" w:rsidRDefault="00906641" w:rsidP="004E439C">
      <w:pPr>
        <w:spacing w:before="0" w:after="0"/>
      </w:pPr>
      <w:r>
        <w:separator/>
      </w:r>
    </w:p>
  </w:footnote>
  <w:footnote w:type="continuationSeparator" w:id="0">
    <w:p w:rsidR="00906641" w:rsidRDefault="00906641" w:rsidP="004E439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97D3A"/>
    <w:multiLevelType w:val="hybridMultilevel"/>
    <w:tmpl w:val="3E886A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583BA0"/>
    <w:multiLevelType w:val="hybridMultilevel"/>
    <w:tmpl w:val="A0F8D4B8"/>
    <w:lvl w:ilvl="0" w:tplc="22E41216">
      <w:start w:val="5"/>
      <w:numFmt w:val="arabicAlpha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nsid w:val="2545726C"/>
    <w:multiLevelType w:val="hybridMultilevel"/>
    <w:tmpl w:val="A09CF31E"/>
    <w:lvl w:ilvl="0" w:tplc="6A9C41F4">
      <w:start w:val="1"/>
      <w:numFmt w:val="arabicAlpha"/>
      <w:lvlText w:val="%1."/>
      <w:lvlJc w:val="left"/>
      <w:pPr>
        <w:ind w:left="2061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781" w:hanging="360"/>
      </w:pPr>
    </w:lvl>
    <w:lvl w:ilvl="2" w:tplc="040C001B" w:tentative="1">
      <w:start w:val="1"/>
      <w:numFmt w:val="lowerRoman"/>
      <w:lvlText w:val="%3."/>
      <w:lvlJc w:val="right"/>
      <w:pPr>
        <w:ind w:left="3501" w:hanging="180"/>
      </w:pPr>
    </w:lvl>
    <w:lvl w:ilvl="3" w:tplc="040C000F" w:tentative="1">
      <w:start w:val="1"/>
      <w:numFmt w:val="decimal"/>
      <w:lvlText w:val="%4."/>
      <w:lvlJc w:val="left"/>
      <w:pPr>
        <w:ind w:left="4221" w:hanging="360"/>
      </w:pPr>
    </w:lvl>
    <w:lvl w:ilvl="4" w:tplc="040C0019" w:tentative="1">
      <w:start w:val="1"/>
      <w:numFmt w:val="lowerLetter"/>
      <w:lvlText w:val="%5."/>
      <w:lvlJc w:val="left"/>
      <w:pPr>
        <w:ind w:left="4941" w:hanging="360"/>
      </w:pPr>
    </w:lvl>
    <w:lvl w:ilvl="5" w:tplc="040C001B" w:tentative="1">
      <w:start w:val="1"/>
      <w:numFmt w:val="lowerRoman"/>
      <w:lvlText w:val="%6."/>
      <w:lvlJc w:val="right"/>
      <w:pPr>
        <w:ind w:left="5661" w:hanging="180"/>
      </w:pPr>
    </w:lvl>
    <w:lvl w:ilvl="6" w:tplc="040C000F" w:tentative="1">
      <w:start w:val="1"/>
      <w:numFmt w:val="decimal"/>
      <w:lvlText w:val="%7."/>
      <w:lvlJc w:val="left"/>
      <w:pPr>
        <w:ind w:left="6381" w:hanging="360"/>
      </w:pPr>
    </w:lvl>
    <w:lvl w:ilvl="7" w:tplc="040C0019" w:tentative="1">
      <w:start w:val="1"/>
      <w:numFmt w:val="lowerLetter"/>
      <w:lvlText w:val="%8."/>
      <w:lvlJc w:val="left"/>
      <w:pPr>
        <w:ind w:left="7101" w:hanging="360"/>
      </w:pPr>
    </w:lvl>
    <w:lvl w:ilvl="8" w:tplc="040C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>
    <w:nsid w:val="261C4BE3"/>
    <w:multiLevelType w:val="hybridMultilevel"/>
    <w:tmpl w:val="A10A8DE6"/>
    <w:lvl w:ilvl="0" w:tplc="9BF8E884">
      <w:numFmt w:val="bullet"/>
      <w:lvlText w:val="•"/>
      <w:lvlJc w:val="left"/>
      <w:pPr>
        <w:ind w:left="1080" w:hanging="72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962A0C"/>
    <w:multiLevelType w:val="hybridMultilevel"/>
    <w:tmpl w:val="677C7E54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681F48"/>
    <w:multiLevelType w:val="hybridMultilevel"/>
    <w:tmpl w:val="9522D1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3C6142"/>
    <w:multiLevelType w:val="hybridMultilevel"/>
    <w:tmpl w:val="0AA0F23C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147D85"/>
    <w:multiLevelType w:val="hybridMultilevel"/>
    <w:tmpl w:val="2D00DC18"/>
    <w:lvl w:ilvl="0" w:tplc="3E4EAD58">
      <w:start w:val="1"/>
      <w:numFmt w:val="arabicAlpha"/>
      <w:lvlText w:val="%1."/>
      <w:lvlJc w:val="left"/>
      <w:pPr>
        <w:ind w:left="129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0">
    <w:nsid w:val="44DA19D9"/>
    <w:multiLevelType w:val="hybridMultilevel"/>
    <w:tmpl w:val="1DE06BDC"/>
    <w:lvl w:ilvl="0" w:tplc="F26A7B6A">
      <w:start w:val="1"/>
      <w:numFmt w:val="decimal"/>
      <w:lvlText w:val="%1-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>
    <w:nsid w:val="48116B37"/>
    <w:multiLevelType w:val="hybridMultilevel"/>
    <w:tmpl w:val="A14EAEF0"/>
    <w:lvl w:ilvl="0" w:tplc="ABB49886">
      <w:start w:val="8"/>
      <w:numFmt w:val="arabicAlpha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>
    <w:nsid w:val="4BC921D8"/>
    <w:multiLevelType w:val="hybridMultilevel"/>
    <w:tmpl w:val="4CC6CEFE"/>
    <w:lvl w:ilvl="0" w:tplc="86EA486E">
      <w:start w:val="1"/>
      <w:numFmt w:val="decimal"/>
      <w:lvlText w:val="%1."/>
      <w:lvlJc w:val="left"/>
      <w:pPr>
        <w:ind w:left="720" w:hanging="720"/>
      </w:pPr>
      <w:rPr>
        <w:rFonts w:asciiTheme="majorBidi" w:hAnsiTheme="majorBidi" w:cstheme="majorBidi" w:hint="default"/>
        <w:b/>
        <w:bCs/>
        <w:lang w:bidi="ar-DZ"/>
      </w:rPr>
    </w:lvl>
    <w:lvl w:ilvl="1" w:tplc="040C0019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2059B4"/>
    <w:multiLevelType w:val="hybridMultilevel"/>
    <w:tmpl w:val="3A543476"/>
    <w:lvl w:ilvl="0" w:tplc="F8407068">
      <w:start w:val="1"/>
      <w:numFmt w:val="arabicAlpha"/>
      <w:lvlText w:val="%1."/>
      <w:lvlJc w:val="left"/>
      <w:pPr>
        <w:ind w:left="1440" w:hanging="360"/>
      </w:pPr>
      <w:rPr>
        <w:rFonts w:ascii="Simplified Arabic" w:eastAsiaTheme="minorHAnsi" w:hAnsi="Simplified Arabic" w:cs="Simplified Arabic"/>
        <w:b/>
        <w:bCs/>
        <w:lang w:val="fr-FR" w:bidi="ar-DZ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C2718B0"/>
    <w:multiLevelType w:val="hybridMultilevel"/>
    <w:tmpl w:val="A56A7A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BF7D2A"/>
    <w:multiLevelType w:val="hybridMultilevel"/>
    <w:tmpl w:val="075E039E"/>
    <w:lvl w:ilvl="0" w:tplc="0A84B8FE">
      <w:start w:val="1"/>
      <w:numFmt w:val="arabicAlpha"/>
      <w:lvlText w:val="%1."/>
      <w:lvlJc w:val="left"/>
      <w:pPr>
        <w:ind w:left="135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5D7FCA"/>
    <w:multiLevelType w:val="hybridMultilevel"/>
    <w:tmpl w:val="7D467F16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2E2DA1"/>
    <w:multiLevelType w:val="hybridMultilevel"/>
    <w:tmpl w:val="04441C0E"/>
    <w:lvl w:ilvl="0" w:tplc="86EA486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D705F7"/>
    <w:multiLevelType w:val="hybridMultilevel"/>
    <w:tmpl w:val="F6445954"/>
    <w:lvl w:ilvl="0" w:tplc="0C6CCE34">
      <w:start w:val="1"/>
      <w:numFmt w:val="bullet"/>
      <w:lvlText w:val=""/>
      <w:lvlJc w:val="left"/>
      <w:pPr>
        <w:ind w:left="1068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1"/>
  </w:num>
  <w:num w:numId="4">
    <w:abstractNumId w:val="7"/>
  </w:num>
  <w:num w:numId="5">
    <w:abstractNumId w:val="18"/>
  </w:num>
  <w:num w:numId="6">
    <w:abstractNumId w:val="10"/>
  </w:num>
  <w:num w:numId="7">
    <w:abstractNumId w:val="8"/>
  </w:num>
  <w:num w:numId="8">
    <w:abstractNumId w:val="4"/>
  </w:num>
  <w:num w:numId="9">
    <w:abstractNumId w:val="12"/>
  </w:num>
  <w:num w:numId="10">
    <w:abstractNumId w:val="0"/>
  </w:num>
  <w:num w:numId="11">
    <w:abstractNumId w:val="6"/>
  </w:num>
  <w:num w:numId="12">
    <w:abstractNumId w:val="9"/>
  </w:num>
  <w:num w:numId="13">
    <w:abstractNumId w:val="16"/>
  </w:num>
  <w:num w:numId="14">
    <w:abstractNumId w:val="14"/>
  </w:num>
  <w:num w:numId="15">
    <w:abstractNumId w:val="3"/>
  </w:num>
  <w:num w:numId="16">
    <w:abstractNumId w:val="15"/>
  </w:num>
  <w:num w:numId="17">
    <w:abstractNumId w:val="17"/>
  </w:num>
  <w:num w:numId="18">
    <w:abstractNumId w:val="2"/>
  </w:num>
  <w:num w:numId="19">
    <w:abstractNumId w:val="11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B9"/>
    <w:rsid w:val="000808CA"/>
    <w:rsid w:val="000B3655"/>
    <w:rsid w:val="0013795A"/>
    <w:rsid w:val="001548AB"/>
    <w:rsid w:val="0016557D"/>
    <w:rsid w:val="001F6068"/>
    <w:rsid w:val="00275B03"/>
    <w:rsid w:val="002C66B3"/>
    <w:rsid w:val="003F2ADF"/>
    <w:rsid w:val="003F6AC0"/>
    <w:rsid w:val="00430816"/>
    <w:rsid w:val="0043182B"/>
    <w:rsid w:val="0044537A"/>
    <w:rsid w:val="00462794"/>
    <w:rsid w:val="004E439C"/>
    <w:rsid w:val="00516F2E"/>
    <w:rsid w:val="00557D3A"/>
    <w:rsid w:val="00560687"/>
    <w:rsid w:val="005A7DB9"/>
    <w:rsid w:val="00660373"/>
    <w:rsid w:val="006778F4"/>
    <w:rsid w:val="006C5897"/>
    <w:rsid w:val="006E5220"/>
    <w:rsid w:val="0071673E"/>
    <w:rsid w:val="0077318C"/>
    <w:rsid w:val="00797AB8"/>
    <w:rsid w:val="007D78F9"/>
    <w:rsid w:val="007F5959"/>
    <w:rsid w:val="00906641"/>
    <w:rsid w:val="00971DDE"/>
    <w:rsid w:val="00987806"/>
    <w:rsid w:val="009B514A"/>
    <w:rsid w:val="00A06D68"/>
    <w:rsid w:val="00A866D1"/>
    <w:rsid w:val="00A97186"/>
    <w:rsid w:val="00AE2D08"/>
    <w:rsid w:val="00AE6D3E"/>
    <w:rsid w:val="00B138E9"/>
    <w:rsid w:val="00B41B8B"/>
    <w:rsid w:val="00B8616A"/>
    <w:rsid w:val="00C30B60"/>
    <w:rsid w:val="00C57D2D"/>
    <w:rsid w:val="00CA561F"/>
    <w:rsid w:val="00CD29E8"/>
    <w:rsid w:val="00CF69A4"/>
    <w:rsid w:val="00D364A4"/>
    <w:rsid w:val="00D5556E"/>
    <w:rsid w:val="00DE50C4"/>
    <w:rsid w:val="00E10D24"/>
    <w:rsid w:val="00E458A9"/>
    <w:rsid w:val="00F845B9"/>
    <w:rsid w:val="00FF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B8616A"/>
    <w:pPr>
      <w:spacing w:before="0" w:beforeAutospacing="0" w:after="0" w:afterAutospacing="0" w:line="276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34"/>
      <w:lang w:val="fr-FR" w:eastAsia="fr-FR"/>
    </w:rPr>
  </w:style>
  <w:style w:type="character" w:customStyle="1" w:styleId="GdmathChar">
    <w:name w:val="Gdmath Char"/>
    <w:basedOn w:val="DefaultParagraphFont"/>
    <w:link w:val="Gdmath"/>
    <w:rsid w:val="00B8616A"/>
    <w:rPr>
      <w:rFonts w:ascii="Times New Roman" w:hAnsi="Times New Roman" w:cs="Times New Roman"/>
      <w:bCs/>
      <w:noProof/>
      <w:color w:val="000000"/>
      <w:sz w:val="24"/>
      <w:szCs w:val="3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3182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439C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4E439C"/>
  </w:style>
  <w:style w:type="paragraph" w:styleId="Footer">
    <w:name w:val="footer"/>
    <w:basedOn w:val="Normal"/>
    <w:link w:val="FooterChar"/>
    <w:uiPriority w:val="99"/>
    <w:unhideWhenUsed/>
    <w:rsid w:val="004E439C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E439C"/>
  </w:style>
  <w:style w:type="character" w:styleId="PlaceholderText">
    <w:name w:val="Placeholder Text"/>
    <w:basedOn w:val="DefaultParagraphFont"/>
    <w:uiPriority w:val="99"/>
    <w:semiHidden/>
    <w:rsid w:val="005606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2F2A-9164-45A2-9194-B31B68D3C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552</TotalTime>
  <Pages>2</Pages>
  <Words>404</Words>
  <Characters>2227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Microsoft account</cp:lastModifiedBy>
  <cp:revision>45</cp:revision>
  <cp:lastPrinted>2023-05-10T23:01:00Z</cp:lastPrinted>
  <dcterms:created xsi:type="dcterms:W3CDTF">2019-05-13T22:45:00Z</dcterms:created>
  <dcterms:modified xsi:type="dcterms:W3CDTF">2023-05-10T23:04:00Z</dcterms:modified>
</cp:coreProperties>
</file>
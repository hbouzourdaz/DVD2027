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1C" w:rsidRPr="00665255" w:rsidRDefault="00FB2AE5" w:rsidP="0032371C">
      <w:pPr>
        <w:jc w:val="center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r w:rsidRPr="00665255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CB6174D" wp14:editId="50A8BF1C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172325" cy="1657350"/>
                <wp:effectExtent l="0" t="0" r="952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1657350"/>
                          <a:chOff x="104775" y="0"/>
                          <a:chExt cx="7172325" cy="1429552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4838700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431E" w:rsidRPr="006C5AF7" w:rsidRDefault="00B5431E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لولاية عين الدفلى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4362450" y="322809"/>
                            <a:ext cx="2914650" cy="505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7B2232" w:rsidRDefault="000A7DBD" w:rsidP="005F7176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متوسطة 05 جويلية 1962 برج الأمير خالد</w:t>
                              </w:r>
                              <w:r w:rsidR="00650296"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B65B25" w:rsidRDefault="00B65B2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142875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94258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/2023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104775" y="300407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E0B1D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4 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3124200" y="885825"/>
                            <a:ext cx="4114800" cy="641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3162299" y="1364438"/>
                            <a:ext cx="4114801" cy="64537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3143250" y="961238"/>
                            <a:ext cx="4095750" cy="375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3F" w:rsidRPr="00D12210" w:rsidRDefault="002F424B" w:rsidP="0044073F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اختبار ال</w:t>
                              </w:r>
                              <w:r w:rsidR="00110429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CA"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تجريبي للفصل الثالث</w:t>
                              </w:r>
                              <w:r w:rsidR="00D12210" w:rsidRPr="00D12210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في</w:t>
                              </w:r>
                              <w:r w:rsidR="00D44644"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مادة العلوم الفيزيائية و التكنولوجيا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C:\Users\FARES KH\Downloads\png-clipart-computer-icons-google-calendar-time-wall-clock-text-calendar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800225" y="747478"/>
                            <a:ext cx="1236980" cy="61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161925" y="653421"/>
                            <a:ext cx="1704975" cy="7761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18EE" w:rsidRPr="00665255" w:rsidRDefault="005059A9" w:rsidP="00C94258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يوم 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2F424B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2024-05-12</w:t>
                              </w:r>
                              <w:r w:rsidR="0066525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المدة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ساعة</w:t>
                              </w:r>
                              <w:r w:rsidR="00665255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و نصف</w:t>
                              </w:r>
                              <w:r w:rsidR="003518EE" w:rsidRPr="003518EE"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FARES KH\Pictures\science png - بحث Google_files\71899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49436"/>
                            <a:ext cx="1390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6174D" id="Groupe 14" o:spid="_x0000_s1026" style="position:absolute;left:0;text-align:left;margin-left:0;margin-top:28.3pt;width:564.75pt;height:130.5pt;z-index:251670528;mso-position-horizontal:center;mso-position-horizontal-relative:margin;mso-width-relative:margin;mso-height-relative:margin" coordorigin="1047" coordsize="71723,1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48387;width:2409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<v:textbox>
                    <w:txbxContent>
                      <w:p w:rsidR="00B5431E" w:rsidRPr="006C5AF7" w:rsidRDefault="00B5431E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لولاية عين الدفلى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43624;top:3228;width:29147;height:5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50296" w:rsidRPr="007B2232" w:rsidRDefault="000A7DBD" w:rsidP="005F7176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  <w:r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>متوسطة 05 جويلية 1962 برج الأمير خالد</w:t>
                        </w:r>
                        <w:r w:rsidR="00650296"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65B25" w:rsidRDefault="00B65B25"/>
                    </w:txbxContent>
                  </v:textbox>
                </v:shape>
                <v:shape id="Zone de texte 4" o:spid="_x0000_s1029" type="#_x0000_t202" style="position:absolute;left:1428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94258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/2023</w:t>
                        </w:r>
                      </w:p>
                    </w:txbxContent>
                  </v:textbox>
                </v:shape>
                <v:shape id="Zone de texte 5" o:spid="_x0000_s1030" type="#_x0000_t202" style="position:absolute;left:1047;top:3004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E0B1D">
                          <w:rPr>
                            <w:rFonts w:ascii="Amiri" w:hAnsi="Amiri" w:cs="Amiri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4 متوسط </w:t>
                        </w:r>
                      </w:p>
                    </w:txbxContent>
                  </v:textbox>
                </v:shape>
                <v:roundrect id="Rectangle à coins arrondis 9" o:spid="_x0000_s1031" style="position:absolute;left:31242;top:8858;width:41148;height:6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MvCsEA&#10;AADaAAAADwAAAGRycy9kb3ducmV2LnhtbESPQYvCMBSE7wv+h/AEb2vqHlxbTYsIoi57We0PeDTP&#10;tti8lCbb1n9vBMHjMDPfMJtsNI3oqXO1ZQWLeQSCuLC65lJBftl/rkA4j6yxsUwK7uQgSycfG0y0&#10;HfiP+rMvRYCwS1BB5X2bSOmKigy6uW2Jg3e1nUEfZFdK3eEQ4KaRX1G0lAZrDgsVtrSrqLid/42C&#10;vlydfPyTf9Mp/nXD8ZIfZBspNZuO2zUIT6N/h1/to1YQw/NKu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zLwrBAAAA2gAAAA8AAAAAAAAAAAAAAAAAmAIAAGRycy9kb3du&#10;cmV2LnhtbFBLBQYAAAAABAAEAPUAAACGAwAAAAA=&#10;" fillcolor="black [3213]" stroked="f" strokeweight="1pt">
                  <v:stroke joinstyle="miter"/>
                </v:roundrect>
                <v:roundrect id="Rectangle à coins arrondis 10" o:spid="_x0000_s1032" style="position:absolute;left:31622;top:13644;width:41149;height:6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tl8IA&#10;AADbAAAADwAAAGRycy9kb3ducmV2LnhtbESPQYvCQAyF7wv+hyGCt3XqHlztOooIi7p4UfsDQifb&#10;FjuZ0hnb+u/NQfCW8F7e+7LaDK5WHbWh8mxgNk1AEefeVlwYyK6/nwtQISJbrD2TgQcF2KxHHytM&#10;re/5TN0lFkpCOKRooIyxSbUOeUkOw9Q3xKL9+9ZhlLUttG2xl3BX668kmWuHFUtDiQ3tSspvl7sz&#10;0BWLY1z+Zd90XJ5Cf7hme90kxkzGw/YHVKQhvs2v64MVfKGXX2QAv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lu2XwgAAANsAAAAPAAAAAAAAAAAAAAAAAJgCAABkcnMvZG93&#10;bnJldi54bWxQSwUGAAAAAAQABAD1AAAAhwMAAAAA&#10;" fillcolor="black [3213]" stroked="f" strokeweight="1pt">
                  <v:stroke joinstyle="miter"/>
                </v:roundrect>
                <v:shape id="Zone de texte 11" o:spid="_x0000_s1033" type="#_x0000_t202" style="position:absolute;left:31432;top:9612;width:40958;height:3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4073F" w:rsidRPr="00D12210" w:rsidRDefault="002F424B" w:rsidP="0044073F">
                        <w:pP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اختبار ال</w:t>
                        </w:r>
                        <w:r w:rsidR="00110429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CA"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تجريبي للفصل الثالث</w:t>
                        </w:r>
                        <w:r w:rsidR="00D12210" w:rsidRPr="00D12210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في</w:t>
                        </w:r>
                        <w:r w:rsidR="00D44644"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مادة العلوم الفيزيائية و التكنولوجيا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8002;top:7474;width:12370;height:617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Ev7fDAAAA2wAAAA8AAABkcnMvZG93bnJldi54bWxEj0FrwzAMhe+F/gejwW6N3Q66kcYtoxDo&#10;IZclu+ymxloSFsshdpv038+FQm8S771PT9lhtr240ug7xxrWiQJBXDvTcaPhu8pXHyB8QDbYOyYN&#10;N/Jw2C8XGabGTfxF1zI0IkLYp6ihDWFIpfR1SxZ94gbiqP260WKI69hIM+IU4baXG6W20mLH8UKL&#10;Ax1bqv/Ki42Uc63mYn1s8jy851Ovqrfip9L69WX+3IEINIen+ZE+mVh/A/df4gBy/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S/t8MAAADbAAAADwAAAAAAAAAAAAAAAACf&#10;AgAAZHJzL2Rvd25yZXYueG1sUEsFBgAAAAAEAAQA9wAAAI8DAAAAAA==&#10;">
                  <v:imagedata r:id="rId9" o:title="png-clipart-computer-icons-google-calendar-time-wall-clock-text-calendar-removebg-preview"/>
                  <v:path arrowok="t"/>
                </v:shape>
                <v:shape id="Zone de texte 13" o:spid="_x0000_s1035" type="#_x0000_t202" style="position:absolute;left:1619;top:6534;width:17050;height:7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3518EE" w:rsidRPr="00665255" w:rsidRDefault="005059A9" w:rsidP="00C94258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يوم 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single"/>
                            <w:rtl/>
                            <w:lang w:val="fr-FR" w:bidi="ar-DZ"/>
                          </w:rPr>
                          <w:t>: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  <w:r w:rsidR="002F424B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2024-05-12</w:t>
                        </w:r>
                        <w:r w:rsidR="0066525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المدة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 w:bidi="ar-DZ"/>
                          </w:rPr>
                          <w:t>: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ساعة</w:t>
                        </w:r>
                        <w:r w:rsidR="00665255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و نصف</w:t>
                        </w:r>
                        <w:r w:rsidR="003518EE" w:rsidRPr="003518EE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7" o:spid="_x0000_s1036" type="#_x0000_t75" style="position:absolute;left:27527;top:494;width:13906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DpbEAAAA2gAAAA8AAABkcnMvZG93bnJldi54bWxEj0FrwkAUhO9C/8PyCr3VjUJaG12lWAw5&#10;KKVaPD+yr0lo9m3YXZP033cFweMwM98wq81oWtGT841lBbNpAoK4tLrhSsH3afe8AOEDssbWMin4&#10;Iw+b9cNkhZm2A39RfwyViBD2GSqoQ+gyKX1Zk0E/tR1x9H6sMxiidJXUDocIN62cJ8mLNNhwXKix&#10;o21N5e/xYhScKl68pek2n38UuTnvD7P807VKPT2O70sQgcZwD9/ahVbwCtcr8Qb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uDpbEAAAA2gAAAA8AAAAAAAAAAAAAAAAA&#10;nwIAAGRycy9kb3ducmV2LnhtbFBLBQYAAAAABAAEAPcAAACQAwAAAAA=&#10;">
                  <v:imagedata r:id="rId10" o:title="7189966"/>
                  <v:path arrowok="t"/>
                </v:shape>
                <w10:wrap anchorx="margin"/>
              </v:group>
            </w:pict>
          </mc:Fallback>
        </mc:AlternateContent>
      </w:r>
      <w:r w:rsidR="00A922AD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718A62" wp14:editId="0CD6A826">
                <wp:simplePos x="0" y="0"/>
                <wp:positionH relativeFrom="column">
                  <wp:posOffset>-247650</wp:posOffset>
                </wp:positionH>
                <wp:positionV relativeFrom="paragraph">
                  <wp:posOffset>-66040</wp:posOffset>
                </wp:positionV>
                <wp:extent cx="7086600" cy="9525"/>
                <wp:effectExtent l="0" t="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8820A" id="Connecteur droit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-5.2pt" to="538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2371C" w:rsidRPr="00665255">
        <w:rPr>
          <w:rFonts w:ascii="Amiri" w:hAnsi="Amiri" w:cs="Amiri"/>
          <w:b/>
          <w:bCs/>
          <w:sz w:val="32"/>
          <w:szCs w:val="32"/>
          <w:rtl/>
          <w:lang w:val="fr-FR" w:bidi="ar-DZ"/>
        </w:rPr>
        <w:t xml:space="preserve">الجمهورية الجزائرية الديمقراطية الشعبية </w:t>
      </w:r>
    </w:p>
    <w:p w:rsidR="005F7176" w:rsidRDefault="005F7176" w:rsidP="0032371C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P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401AC0" w:rsidRPr="00A2381B" w:rsidRDefault="007B2232" w:rsidP="00497E42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         </w:t>
      </w:r>
      <w:r w:rsidR="00810128" w:rsidRPr="00497E4D">
        <w:rPr>
          <w:rFonts w:ascii="Amiri" w:hAnsi="Amiri" w:cs="Amiri"/>
          <w:b/>
          <w:bCs/>
          <w:i/>
          <w:iCs/>
          <w:sz w:val="32"/>
          <w:szCs w:val="32"/>
          <w:u w:val="thick"/>
          <w:rtl/>
          <w:lang w:val="fr-FR" w:bidi="ar-DZ"/>
        </w:rPr>
        <w:t>الجزء الأول</w:t>
      </w:r>
      <w:r w:rsidR="00153D3A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F145A9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(12 نقطة )</w:t>
      </w:r>
      <w:r w:rsidR="00810128"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  <w:r w:rsidR="00497E42" w:rsidRPr="00497E4D">
        <w:rPr>
          <w:rFonts w:ascii="Amiri" w:hAnsi="Amiri" w:cs="Amiri"/>
          <w:b/>
          <w:bCs/>
          <w:i/>
          <w:iCs/>
          <w:sz w:val="32"/>
          <w:szCs w:val="32"/>
          <w:u w:val="thick"/>
          <w:rtl/>
          <w:lang w:val="fr-FR" w:bidi="ar-DZ"/>
        </w:rPr>
        <w:t>التمرين الأول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 ( 6 نقاط).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</w:t>
      </w:r>
      <w:r w:rsidR="00497E42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</w:t>
      </w:r>
    </w:p>
    <w:p w:rsidR="00662ACD" w:rsidRPr="00BE041A" w:rsidRDefault="00485123" w:rsidP="006F0629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340995</wp:posOffset>
                </wp:positionV>
                <wp:extent cx="1955800" cy="1600200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123" w:rsidRDefault="00823385">
                            <w:r w:rsidRPr="00823385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746250" cy="1270000"/>
                                  <wp:effectExtent l="0" t="0" r="6350" b="6350"/>
                                  <wp:docPr id="40" name="Image 40" descr="C:\Users\User\Desktop\IMG_20240508_22595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User\Desktop\IMG_20240508_22595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250" cy="127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8" o:spid="_x0000_s1037" type="#_x0000_t202" style="position:absolute;left:0;text-align:left;margin-left:-4.5pt;margin-top:26.85pt;width:154pt;height:126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" filled="f" stroked="f" strokeweight=".5pt">
                <v:textbox>
                  <w:txbxContent>
                    <w:p w:rsidR="00485123" w:rsidRDefault="00823385">
                      <w:r w:rsidRPr="00823385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746250" cy="1270000"/>
                            <wp:effectExtent l="0" t="0" r="6350" b="6350"/>
                            <wp:docPr id="40" name="Image 40" descr="C:\Users\User\Desktop\IMG_20240508_22595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User\Desktop\IMG_20240508_22595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6250" cy="127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16CCB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بغرض تحضير محلول كلور ال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زنك ،</w:t>
      </w:r>
      <w:r w:rsidR="00823385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وضعنا في إناء </w:t>
      </w:r>
      <w:r w:rsidR="00823385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مسحوق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الزنك </w:t>
      </w:r>
      <w:r w:rsidR="004D56FA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 </w:t>
      </w:r>
      <w:r w:rsidR="004D56FA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Zn</w:t>
      </w:r>
      <w:r w:rsidR="004D56FA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ث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م سكبنا عليها حجما كافيا من محلول كلور الهيدروجين </w:t>
      </w:r>
      <w:r w:rsidR="006F062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( </w:t>
      </w:r>
      <w:r w:rsidR="006F062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H</w:t>
      </w:r>
      <w:r w:rsidR="006F0629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+</w:t>
      </w:r>
      <w:r w:rsidR="006F0629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+ Cl</w:t>
      </w:r>
      <w:r w:rsidR="006F0629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-</w:t>
      </w:r>
      <w:r w:rsidR="006F062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) </w:t>
      </w:r>
      <w:r w:rsidR="00BC439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فانطلق غاز و تشكل المحلول </w:t>
      </w:r>
      <w:r w:rsidR="00110429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(الوثيقة ــ 1 ــ</w:t>
      </w:r>
      <w:r w:rsidR="00B57686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)</w:t>
      </w:r>
    </w:p>
    <w:p w:rsidR="00BC4398" w:rsidRPr="00BE041A" w:rsidRDefault="003C6BEE" w:rsidP="003C6BEE">
      <w:pPr>
        <w:pStyle w:val="Paragraphedeliste"/>
        <w:numPr>
          <w:ilvl w:val="0"/>
          <w:numId w:val="10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سم الغاز المنطلق و بين كيف يتم الكشف عنه .</w:t>
      </w:r>
    </w:p>
    <w:p w:rsidR="003C6BEE" w:rsidRPr="00BE041A" w:rsidRDefault="003C6BEE" w:rsidP="003C6BEE">
      <w:pPr>
        <w:pStyle w:val="Paragraphedeliste"/>
        <w:numPr>
          <w:ilvl w:val="0"/>
          <w:numId w:val="10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اكتب المعادلة الكيميائية المنمذجة للتفاعل الحادث </w:t>
      </w:r>
    </w:p>
    <w:p w:rsidR="001652C7" w:rsidRPr="00BE041A" w:rsidRDefault="001652C7" w:rsidP="001652C7">
      <w:pPr>
        <w:pStyle w:val="Paragraphedeliste"/>
        <w:numPr>
          <w:ilvl w:val="0"/>
          <w:numId w:val="10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اثبت أن شوارد الكلور لم تتأثر في التفاعل .</w:t>
      </w:r>
    </w:p>
    <w:p w:rsidR="001652C7" w:rsidRPr="00BE041A" w:rsidRDefault="00485123" w:rsidP="00D67C49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9FDE7D1" wp14:editId="5CB31364">
                <wp:simplePos x="0" y="0"/>
                <wp:positionH relativeFrom="margin">
                  <wp:align>left</wp:align>
                </wp:positionH>
                <wp:positionV relativeFrom="paragraph">
                  <wp:posOffset>603250</wp:posOffset>
                </wp:positionV>
                <wp:extent cx="2120900" cy="1352550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1352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85123" w:rsidRDefault="00200ADE" w:rsidP="00485123">
                            <w:r w:rsidRPr="00200ADE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083898" cy="995045"/>
                                  <wp:effectExtent l="0" t="0" r="0" b="0"/>
                                  <wp:docPr id="30" name="Image 30" descr="C:\Users\User\Desktop\IMG_20240508_22494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IMG_20240508_22494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1007" cy="9984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DE7D1" id="Zone de texte 29" o:spid="_x0000_s1038" type="#_x0000_t202" style="position:absolute;left:0;text-align:left;margin-left:0;margin-top:47.5pt;width:167pt;height:106.5pt;z-index:251769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" fillcolor="window" stroked="f" strokeweight=".5pt">
                <v:textbox>
                  <w:txbxContent>
                    <w:p w:rsidR="00485123" w:rsidRDefault="00200ADE" w:rsidP="00485123">
                      <w:r w:rsidRPr="00200ADE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083898" cy="995045"/>
                            <wp:effectExtent l="0" t="0" r="0" b="0"/>
                            <wp:docPr id="30" name="Image 30" descr="C:\Users\User\Desktop\IMG_20240508_22494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esktop\IMG_20240508_22494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1007" cy="9984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وضعنا المحلول الناتج </w:t>
      </w:r>
      <w:r w:rsidR="00066257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( </w:t>
      </w:r>
      <w:r w:rsidR="00066257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Zn</w:t>
      </w:r>
      <w:r w:rsidR="00066257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2+</w:t>
      </w:r>
      <w:r w:rsidR="00066257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 +2 Cl</w:t>
      </w:r>
      <w:r w:rsidR="00066257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en-US" w:bidi="ar-DZ"/>
        </w:rPr>
        <w:t>-</w:t>
      </w:r>
      <w:r w:rsidR="00066257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)</w:t>
      </w:r>
      <w:r w:rsidR="00D67C4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في وعاء التحليل الكهربائي مسرياه من الغرافيت (الفحم) ثم حققنا التركيب التجريبي الموضح في </w:t>
      </w:r>
      <w:r w:rsidR="00B57686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(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ال</w:t>
      </w:r>
      <w:r w:rsidR="00D67C4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وثيقة</w:t>
      </w:r>
      <w:r w:rsidR="00D67C4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 ــ 2 ـ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B57686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)</w:t>
      </w:r>
      <w:r w:rsidR="001652C7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، بعد غلق القاطعة تشكلت </w:t>
      </w:r>
      <w:r w:rsidR="00181FB1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شعيرات معدنية عند المهبط و عند المصعد انطلق غاز أزال لون كاشف النيلة </w:t>
      </w:r>
    </w:p>
    <w:p w:rsidR="00181FB1" w:rsidRPr="00BE041A" w:rsidRDefault="00181FB1" w:rsidP="00181FB1">
      <w:pPr>
        <w:pStyle w:val="Paragraphedeliste"/>
        <w:numPr>
          <w:ilvl w:val="0"/>
          <w:numId w:val="11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سم النوع الكيميائي لكل من الشعيرات المعدنية و الغاز المنطلق .</w:t>
      </w:r>
    </w:p>
    <w:p w:rsidR="00181FB1" w:rsidRPr="00BE041A" w:rsidRDefault="003D1BD0" w:rsidP="00181FB1">
      <w:pPr>
        <w:pStyle w:val="Paragraphedeliste"/>
        <w:numPr>
          <w:ilvl w:val="0"/>
          <w:numId w:val="11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181FB1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عبر بمعادلة كيميائية عن التفاعل الحادث عند كل مسرى </w:t>
      </w: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.</w:t>
      </w:r>
    </w:p>
    <w:p w:rsidR="003D1BD0" w:rsidRPr="00181FB1" w:rsidRDefault="00DA4905" w:rsidP="00181FB1">
      <w:pPr>
        <w:pStyle w:val="Paragraphedeliste"/>
        <w:numPr>
          <w:ilvl w:val="0"/>
          <w:numId w:val="11"/>
        </w:num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128270</wp:posOffset>
                </wp:positionV>
                <wp:extent cx="1479550" cy="425450"/>
                <wp:effectExtent l="0" t="0" r="635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4905" w:rsidRPr="00DA4905" w:rsidRDefault="00DA4905" w:rsidP="00DA490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A490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ـ 2 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1" o:spid="_x0000_s1039" type="#_x0000_t202" style="position:absolute;left:0;text-align:left;margin-left:23.5pt;margin-top:10.1pt;width:116.5pt;height:33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" fillcolor="white [3201]" stroked="f" strokeweight=".5pt">
                <v:textbox>
                  <w:txbxContent>
                    <w:p w:rsidR="00DA4905" w:rsidRPr="00DA4905" w:rsidRDefault="00DA4905" w:rsidP="00DA4905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A490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ـ 2 ـ</w:t>
                      </w:r>
                    </w:p>
                  </w:txbxContent>
                </v:textbox>
              </v:shape>
            </w:pict>
          </mc:Fallback>
        </mc:AlternateContent>
      </w:r>
      <w:r w:rsidR="003D1BD0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عبر بمعادلة إجمالية للتفاعل الحادث</w:t>
      </w:r>
      <w:r w:rsidR="003D1BD0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.</w:t>
      </w:r>
    </w:p>
    <w:p w:rsidR="00F52E43" w:rsidRPr="00497E4D" w:rsidRDefault="00F52E43" w:rsidP="00497E4D">
      <w:pPr>
        <w:rPr>
          <w:rFonts w:ascii="Amiri" w:hAnsi="Amiri" w:cs="Amiri"/>
          <w:sz w:val="32"/>
          <w:szCs w:val="32"/>
          <w:u w:val="thick"/>
          <w:rtl/>
          <w:lang w:val="fr-FR" w:bidi="ar-DZ"/>
        </w:rPr>
      </w:pPr>
      <w:r w:rsidRPr="00497E4D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التمرين الثاني :( 6نقاط )</w:t>
      </w:r>
      <w:r w:rsidRPr="00497E4D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.</w:t>
      </w:r>
    </w:p>
    <w:p w:rsidR="00662ACD" w:rsidRPr="00BE041A" w:rsidRDefault="00F52E43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بمناسبة </w:t>
      </w:r>
      <w:r w:rsidR="00D54A4E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16 أفريل نظمت المؤسسة مسابقة علمية ح</w:t>
      </w:r>
      <w:r w:rsidR="00051D0F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يث فوّج التلاميذ إلى فوجين </w:t>
      </w:r>
      <w:r w:rsidR="00B61FA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و قدم أستاذ الفيزياء</w:t>
      </w:r>
      <w:r w:rsidR="001D1D03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الأسئلة التالية</w:t>
      </w:r>
      <w:r w:rsidR="001D1D03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:</w:t>
      </w:r>
    </w:p>
    <w:p w:rsidR="00224AD4" w:rsidRPr="00BE041A" w:rsidRDefault="00B80FA5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-254001</wp:posOffset>
                </wp:positionH>
                <wp:positionV relativeFrom="paragraph">
                  <wp:posOffset>289560</wp:posOffset>
                </wp:positionV>
                <wp:extent cx="3025775" cy="1828800"/>
                <wp:effectExtent l="0" t="0" r="0" b="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7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0FA5" w:rsidRDefault="00E838C9" w:rsidP="00894AC4">
                            <w:pPr>
                              <w:jc w:val="right"/>
                            </w:pPr>
                            <w:r w:rsidRPr="00E838C9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435100" cy="1746250"/>
                                  <wp:effectExtent l="0" t="0" r="0" b="6350"/>
                                  <wp:docPr id="53" name="Image 53" descr="C:\Users\User\Desktop\IMG_20240508_22482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User\Desktop\IMG_20240508_22482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2079" cy="1766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94AC4" w:rsidRPr="00894AC4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212850" cy="1714500"/>
                                  <wp:effectExtent l="0" t="0" r="6350" b="0"/>
                                  <wp:docPr id="42" name="Image 42" descr="C:\Users\User\Desktop\IMG_20240508_23080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User\Desktop\IMG_20240508_23080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28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1" o:spid="_x0000_s1040" type="#_x0000_t202" style="position:absolute;left:0;text-align:left;margin-left:-20pt;margin-top:22.8pt;width:238.25pt;height:2in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" filled="f" stroked="f" strokeweight=".5pt">
                <v:textbox>
                  <w:txbxContent>
                    <w:p w:rsidR="00B80FA5" w:rsidRDefault="00E838C9" w:rsidP="00894AC4">
                      <w:pPr>
                        <w:jc w:val="right"/>
                      </w:pPr>
                      <w:r w:rsidRPr="00E838C9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435100" cy="1746250"/>
                            <wp:effectExtent l="0" t="0" r="0" b="6350"/>
                            <wp:docPr id="53" name="Image 53" descr="C:\Users\User\Desktop\IMG_20240508_22482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User\Desktop\IMG_20240508_22482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2079" cy="1766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94AC4" w:rsidRPr="00894AC4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212850" cy="1714500"/>
                            <wp:effectExtent l="0" t="0" r="6350" b="0"/>
                            <wp:docPr id="42" name="Image 42" descr="C:\Users\User\Desktop\IMG_20240508_23080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User\Desktop\IMG_20240508_23080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28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61FA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الفوج الأول : </w: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ن</w:t>
      </w:r>
      <w:r w:rsidR="00B61FA8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دلك </w:t>
      </w:r>
      <w:r w:rsidR="00FD4250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قضيبا بلاستيكيا بقطعة صوف و قربه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دون ملامسة </w:t>
      </w:r>
      <w:r w:rsidR="00FD4250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من كرية معدنية معلقة بخيط و غير مشحونة الوثيقة </w:t>
      </w:r>
      <w:r w:rsidR="00E838C9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-3-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</w:t>
      </w:r>
    </w:p>
    <w:p w:rsidR="00FD4250" w:rsidRPr="00BE041A" w:rsidRDefault="00FD4250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صف مايحدث للكرية </w:t>
      </w:r>
    </w:p>
    <w:p w:rsidR="00FD4250" w:rsidRPr="00BE041A" w:rsidRDefault="00FD4250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حدد طر</w:t>
      </w:r>
      <w:r w:rsidR="00703CD3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يقة تكهرب كلا من القضيب و الكري</w:t>
      </w:r>
      <w:r w:rsidR="00224AD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ة</w:t>
      </w:r>
    </w:p>
    <w:p w:rsidR="00703CD3" w:rsidRPr="00BE041A" w:rsidRDefault="004C0107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DA33465" wp14:editId="791DF582">
                <wp:simplePos x="0" y="0"/>
                <wp:positionH relativeFrom="column">
                  <wp:posOffset>1953260</wp:posOffset>
                </wp:positionH>
                <wp:positionV relativeFrom="paragraph">
                  <wp:posOffset>60960</wp:posOffset>
                </wp:positionV>
                <wp:extent cx="495300" cy="190500"/>
                <wp:effectExtent l="0" t="0" r="19050" b="19050"/>
                <wp:wrapNone/>
                <wp:docPr id="58" name="Rectangle à coins arrondi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83678C" id="Rectangle à coins arrondis 58" o:spid="_x0000_s1026" style="position:absolute;margin-left:153.8pt;margin-top:4.8pt;width:39pt;height:1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" fillcolor="#5b9bd5 [3204]" strokecolor="#1f4d78 [1604]" strokeweight="1pt">
                <v:stroke joinstyle="miter"/>
              </v:roundrect>
            </w:pict>
          </mc:Fallback>
        </mc:AlternateContent>
      </w:r>
      <w:r w:rsidR="00D950D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2F9482B" wp14:editId="105295C8">
                <wp:simplePos x="0" y="0"/>
                <wp:positionH relativeFrom="column">
                  <wp:posOffset>1574800</wp:posOffset>
                </wp:positionH>
                <wp:positionV relativeFrom="paragraph">
                  <wp:posOffset>142240</wp:posOffset>
                </wp:positionV>
                <wp:extent cx="298450" cy="628650"/>
                <wp:effectExtent l="0" t="0" r="25400" b="19050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A7863" id="Connecteur droit 59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pt,11.2pt" to="147.5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="00703CD3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اذكر القوى المؤثرة على الكرية </w:t>
      </w:r>
    </w:p>
    <w:p w:rsidR="00051D0F" w:rsidRPr="00BE041A" w:rsidRDefault="00051D0F" w:rsidP="006D141E">
      <w:pPr>
        <w:pStyle w:val="Paragraphedeliste"/>
        <w:numPr>
          <w:ilvl w:val="0"/>
          <w:numId w:val="12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 اثبت أن هذه الكرية في حالة توازن ( تحقق من شرطي التوازن)</w:t>
      </w:r>
    </w:p>
    <w:p w:rsidR="00983564" w:rsidRPr="00BE041A" w:rsidRDefault="00BD5BE2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CB7692" wp14:editId="2790A671">
                <wp:simplePos x="0" y="0"/>
                <wp:positionH relativeFrom="column">
                  <wp:posOffset>-234950</wp:posOffset>
                </wp:positionH>
                <wp:positionV relativeFrom="paragraph">
                  <wp:posOffset>255905</wp:posOffset>
                </wp:positionV>
                <wp:extent cx="1530350" cy="476250"/>
                <wp:effectExtent l="0" t="0" r="0" b="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5BE2" w:rsidRDefault="000535E1">
                            <w:r w:rsidRPr="00BE041A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B7692" id="Zone de texte 60" o:spid="_x0000_s1041" type="#_x0000_t202" style="position:absolute;left:0;text-align:left;margin-left:-18.5pt;margin-top:20.15pt;width:120.5pt;height:37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" fillcolor="white [3201]" stroked="f" strokeweight=".5pt">
                <v:textbox>
                  <w:txbxContent>
                    <w:p w:rsidR="00BD5BE2" w:rsidRDefault="000535E1">
                      <w:r w:rsidRPr="00BE041A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-3-</w:t>
                      </w:r>
                    </w:p>
                  </w:txbxContent>
                </v:textbox>
              </v:shape>
            </w:pict>
          </mc:Fallback>
        </mc:AlternateContent>
      </w:r>
      <w:r w:rsidR="00051D0F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الفوج الثاني : </w: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ن</w:t>
      </w:r>
      <w:r w:rsidR="00051D0F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قرب قضيبا</w: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قضيبا زجاجيا مدلوكا بقطعة من الصوف من قضيب معدني </w:t>
      </w:r>
    </w:p>
    <w:p w:rsidR="00E334DE" w:rsidRPr="00BE041A" w:rsidRDefault="009A07C5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546DB4D" wp14:editId="4A580265">
                <wp:simplePos x="0" y="0"/>
                <wp:positionH relativeFrom="margin">
                  <wp:align>left</wp:align>
                </wp:positionH>
                <wp:positionV relativeFrom="paragraph">
                  <wp:posOffset>329565</wp:posOffset>
                </wp:positionV>
                <wp:extent cx="1228725" cy="523875"/>
                <wp:effectExtent l="0" t="0" r="9525" b="9525"/>
                <wp:wrapNone/>
                <wp:docPr id="3623" name="Zone de texte 3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A07C5" w:rsidRPr="00D633AE" w:rsidRDefault="009A07C5" w:rsidP="009A07C5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6DB4D" id="Zone de texte 3623" o:spid="_x0000_s1042" type="#_x0000_t202" style="position:absolute;left:0;text-align:left;margin-left:0;margin-top:25.95pt;width:96.75pt;height:41.25pt;z-index:251787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" fillcolor="window" stroked="f" strokeweight=".5pt">
                <v:textbox>
                  <w:txbxContent>
                    <w:p w:rsidR="009A07C5" w:rsidRPr="00D633AE" w:rsidRDefault="009A07C5" w:rsidP="009A07C5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ص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20A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دون ملامسته</w:t>
      </w:r>
      <w:r w:rsidR="00983564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موضوعا فوق حامل عازل ، يلامس هذا القضيب كرية معدنية معلقة بواسطة </w:t>
      </w:r>
    </w:p>
    <w:p w:rsidR="00E334DE" w:rsidRPr="00BE041A" w:rsidRDefault="000535E1" w:rsidP="006D141E">
      <w:pPr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-72390</wp:posOffset>
                </wp:positionV>
                <wp:extent cx="2527300" cy="1339850"/>
                <wp:effectExtent l="0" t="0" r="6350" b="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33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5E1" w:rsidRDefault="000535E1">
                            <w:r w:rsidRPr="000535E1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343150" cy="1314450"/>
                                  <wp:effectExtent l="0" t="0" r="0" b="0"/>
                                  <wp:docPr id="62" name="Image 62" descr="C:\Users\User\Desktop\IMG_20240508_22392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User\Desktop\IMG_20240508_22392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1" o:spid="_x0000_s1043" type="#_x0000_t202" style="position:absolute;left:0;text-align:left;margin-left:-20pt;margin-top:-5.7pt;width:199pt;height:105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" fillcolor="white [3201]" stroked="f" strokeweight=".5pt">
                <v:textbox>
                  <w:txbxContent>
                    <w:p w:rsidR="000535E1" w:rsidRDefault="000535E1">
                      <w:r w:rsidRPr="000535E1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343150" cy="1314450"/>
                            <wp:effectExtent l="0" t="0" r="0" b="0"/>
                            <wp:docPr id="62" name="Image 62" descr="C:\Users\User\Desktop\IMG_20240508_22392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User\Desktop\IMG_20240508_22392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34DE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خيط عازل كما تبينه الوث</w:t>
      </w:r>
      <w:r w:rsidR="00DC0917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يقة ـ </w:t>
      </w:r>
      <w:r w:rsidR="00DC0917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4</w:t>
      </w:r>
      <w:r w:rsidR="00E334DE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ـ </w:t>
      </w:r>
    </w:p>
    <w:p w:rsidR="009F5069" w:rsidRPr="00BE041A" w:rsidRDefault="00E334DE" w:rsidP="006D141E">
      <w:pPr>
        <w:pStyle w:val="Paragraphedeliste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ـ </w:t>
      </w:r>
      <w:r w:rsidR="009F5069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صف ما يحدث للكرية المعدنية مع الشرح .</w:t>
      </w:r>
    </w:p>
    <w:p w:rsidR="00991157" w:rsidRPr="006D141E" w:rsidRDefault="009F5069" w:rsidP="006D141E">
      <w:pPr>
        <w:pStyle w:val="Paragraphedeliste"/>
        <w:numPr>
          <w:ilvl w:val="0"/>
          <w:numId w:val="13"/>
        </w:numP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ماذا يحدث للكرية إذا استبدنا القضيب المعدني </w:t>
      </w:r>
      <w:r w:rsidR="00E9755C" w:rsidRPr="00BE041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بآخر خشبي</w:t>
      </w:r>
    </w:p>
    <w:p w:rsidR="00906DA7" w:rsidRPr="00683B74" w:rsidRDefault="00DC0917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B2D8474" wp14:editId="5C3F2364">
                <wp:simplePos x="0" y="0"/>
                <wp:positionH relativeFrom="margin">
                  <wp:posOffset>31750</wp:posOffset>
                </wp:positionH>
                <wp:positionV relativeFrom="paragraph">
                  <wp:posOffset>191770</wp:posOffset>
                </wp:positionV>
                <wp:extent cx="1266825" cy="381000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5799" w:rsidRPr="005F7280" w:rsidRDefault="000E5799" w:rsidP="000535E1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0535E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0535E1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4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8474" id="Zone de texte 56" o:spid="_x0000_s1044" type="#_x0000_t202" style="position:absolute;left:0;text-align:left;margin-left:2.5pt;margin-top:15.1pt;width:99.75pt;height:30pt;z-index:251720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" filled="f" stroked="f" strokeweight=".5pt">
                <v:textbox>
                  <w:txbxContent>
                    <w:p w:rsidR="000E5799" w:rsidRPr="005F7280" w:rsidRDefault="000E5799" w:rsidP="000535E1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0535E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0535E1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4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الجزء الثاني </w:t>
      </w:r>
      <w:r w:rsidR="00906DA7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: </w: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(8 نقاط ) </w:t>
      </w:r>
    </w:p>
    <w:p w:rsidR="008B76EC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الوضعية المركبة ( الإدماجية ) :</w:t>
      </w:r>
      <w:r w:rsidR="00D561FF" w:rsidRPr="00D561FF">
        <w:rPr>
          <w:rFonts w:hint="cs"/>
          <w:b/>
          <w:bCs/>
          <w:noProof/>
          <w:rtl/>
          <w:lang w:val="fr-FR" w:eastAsia="fr-FR"/>
        </w:rPr>
        <w:t xml:space="preserve"> </w:t>
      </w:r>
    </w:p>
    <w:p w:rsidR="005C1377" w:rsidRPr="00780A72" w:rsidRDefault="005C1377" w:rsidP="005C1377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780A7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الادماجية:</w:t>
      </w:r>
    </w:p>
    <w:p w:rsidR="005C1377" w:rsidRPr="004C0107" w:rsidRDefault="002B3F9D" w:rsidP="00705509">
      <w:pPr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</w:pPr>
      <w:r w:rsidRPr="00051981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4736" behindDoc="0" locked="0" layoutInCell="1" allowOverlap="1" wp14:anchorId="552ECBE9" wp14:editId="7F518667">
            <wp:simplePos x="0" y="0"/>
            <wp:positionH relativeFrom="column">
              <wp:posOffset>-363855</wp:posOffset>
            </wp:positionH>
            <wp:positionV relativeFrom="page">
              <wp:posOffset>2746375</wp:posOffset>
            </wp:positionV>
            <wp:extent cx="2133600" cy="1430655"/>
            <wp:effectExtent l="0" t="0" r="0" b="0"/>
            <wp:wrapThrough wrapText="bothSides">
              <wp:wrapPolygon edited="0">
                <wp:start x="0" y="0"/>
                <wp:lineTo x="0" y="21284"/>
                <wp:lineTo x="21407" y="21284"/>
                <wp:lineTo x="21407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grayscl/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BD1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أرادت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ام </w:t>
      </w:r>
      <w:r w:rsidR="009E4B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عبد الناصر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تنظيف حوض المطبخ من مادة الكلس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CaCO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3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فسكبت كمية من روح الملح 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HCl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لكنها تفاجأت ب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حدوث فوران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و إنطلاق غاز و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ت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حول</w:t>
      </w:r>
      <w:r w:rsidR="00A771AB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الكلس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705509" w:rsidRPr="00F8317A">
        <w:rPr>
          <w:rFonts w:ascii="Simplified Arabic" w:hAnsi="Simplified Arabic" w:cs="Simplified Arabic"/>
          <w:b/>
          <w:bCs/>
          <w:sz w:val="28"/>
          <w:szCs w:val="28"/>
          <w:rtl/>
          <w:lang w:val="fr-CA" w:bidi="ar-DZ"/>
        </w:rPr>
        <w:t>إلى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A771AB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المحلول </w:t>
      </w:r>
      <w:r w:rsidR="00ED1DED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، فخافت ولم تعرف كيف تتصرف.</w:t>
      </w:r>
      <w:r w:rsidR="004C0107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4C0107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>الوثيقة ـ 5 ـ</w:t>
      </w:r>
    </w:p>
    <w:p w:rsidR="005C1377" w:rsidRPr="00F8317A" w:rsidRDefault="00D561FF" w:rsidP="00AE6F18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BD0AA3E" wp14:editId="3F200CF3">
                <wp:simplePos x="0" y="0"/>
                <wp:positionH relativeFrom="margin">
                  <wp:posOffset>-380365</wp:posOffset>
                </wp:positionH>
                <wp:positionV relativeFrom="paragraph">
                  <wp:posOffset>407670</wp:posOffset>
                </wp:positionV>
                <wp:extent cx="1266825" cy="381000"/>
                <wp:effectExtent l="0" t="0" r="9525" b="0"/>
                <wp:wrapNone/>
                <wp:docPr id="3617" name="Zone de texte 3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561FF" w:rsidRPr="005F7280" w:rsidRDefault="00D561FF" w:rsidP="00706E83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706E8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CA" w:bidi="ar-DZ"/>
                              </w:rPr>
                              <w:t>ـ 5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AA3E" id="Zone de texte 3617" o:spid="_x0000_s1045" type="#_x0000_t202" style="position:absolute;left:0;text-align:left;margin-left:-29.95pt;margin-top:32.1pt;width:99.75pt;height:30pt;z-index:251779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" fillcolor="white [3212]" stroked="f" strokeweight=".5pt">
                <v:textbox>
                  <w:txbxContent>
                    <w:p w:rsidR="00D561FF" w:rsidRPr="005F7280" w:rsidRDefault="00D561FF" w:rsidP="00706E83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706E83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fr-CA" w:bidi="ar-DZ"/>
                        </w:rPr>
                        <w:t>ـ 5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71AB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1- اعط معادلة التفاعل الناتجة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. و ماهي الاحتياطات الواجبة لتجنب ذلك؟ </w:t>
      </w:r>
    </w:p>
    <w:p w:rsidR="005C1377" w:rsidRPr="00F8317A" w:rsidRDefault="002B3F9D" w:rsidP="00AE6F18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447675</wp:posOffset>
                </wp:positionV>
                <wp:extent cx="2825750" cy="196215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3F9D" w:rsidRDefault="002034BA">
                            <w:r w:rsidRPr="002034BA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635250" cy="1941319"/>
                                  <wp:effectExtent l="0" t="0" r="0" b="1905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7029" cy="19573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46" type="#_x0000_t202" style="position:absolute;left:0;text-align:left;margin-left:-26pt;margin-top:35.25pt;width:222.5pt;height:154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" fillcolor="white [3201]" stroked="f" strokeweight=".5pt">
                <v:textbox>
                  <w:txbxContent>
                    <w:p w:rsidR="002B3F9D" w:rsidRDefault="002034BA">
                      <w:r w:rsidRPr="002034BA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635250" cy="1941319"/>
                            <wp:effectExtent l="0" t="0" r="0" b="1905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7029" cy="19573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2-بعد الانتهاء من عملية التنظيف أرادت الأم غسل ملابسها لكنها تعرضت لصعقة </w:t>
      </w:r>
    </w:p>
    <w:p w:rsidR="00F17693" w:rsidRDefault="005C1377" w:rsidP="00F17693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كهربائية بمجرد لمسها لهيكل الغسالة المعدني </w:t>
      </w:r>
    </w:p>
    <w:p w:rsidR="00F17693" w:rsidRPr="00F17693" w:rsidRDefault="00AE6F18" w:rsidP="00F17693">
      <w:pPr>
        <w:pStyle w:val="Paragraphedeliste"/>
        <w:numPr>
          <w:ilvl w:val="0"/>
          <w:numId w:val="15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حدد</w:t>
      </w:r>
      <w:r w:rsidR="005C1377"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المشكل الذي تسبب في الصعقة الكهربائية؟</w:t>
      </w:r>
    </w:p>
    <w:p w:rsidR="005C1377" w:rsidRPr="00F17693" w:rsidRDefault="005C1377" w:rsidP="00F17693">
      <w:pPr>
        <w:pStyle w:val="Paragraphedeliste"/>
        <w:numPr>
          <w:ilvl w:val="0"/>
          <w:numId w:val="15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كيف يمكن تجنبه؟</w:t>
      </w:r>
    </w:p>
    <w:p w:rsidR="005C1377" w:rsidRPr="00F17693" w:rsidRDefault="005C1377" w:rsidP="004C0107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</w:t>
      </w:r>
      <w:r w:rsidR="004C010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ج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- طلبت الأم من الأب تفحص كل التركيبة الكهربائية للمنزل </w:t>
      </w:r>
      <w:r w:rsid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</w:t>
      </w:r>
      <w:r w:rsidR="00CE709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</w:t>
      </w:r>
      <w:r w:rsid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بحثاً عن</w:t>
      </w:r>
      <w:r w:rsidR="002B3F9D" w:rsidRP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أي أخطاء </w:t>
      </w:r>
      <w:r w:rsidR="00F8317A" w:rsidRPr="00F1769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في التركيب لتجنب أي حادث آخر (انظر الوثيقة</w:t>
      </w:r>
      <w:r w:rsidR="004C010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6</w:t>
      </w:r>
      <w:r w:rsidRPr="00F1769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</w:t>
      </w:r>
    </w:p>
    <w:p w:rsidR="006266D7" w:rsidRDefault="00706E83" w:rsidP="005C1377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E805349" wp14:editId="6C07E212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1266825" cy="381000"/>
                <wp:effectExtent l="0" t="0" r="9525" b="0"/>
                <wp:wrapNone/>
                <wp:docPr id="3618" name="Zone de texte 3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06E83" w:rsidRPr="005F7280" w:rsidRDefault="00706E83" w:rsidP="007E5068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–</w:t>
                            </w:r>
                            <w:r w:rsidR="007E50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6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05349" id="Zone de texte 3618" o:spid="_x0000_s1047" type="#_x0000_t202" style="position:absolute;left:0;text-align:left;margin-left:0;margin-top:14.25pt;width:99.75pt;height:30pt;z-index:2517811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" fillcolor="white [3212]" stroked="f" strokeweight=".5pt">
                <v:textbox>
                  <w:txbxContent>
                    <w:p w:rsidR="00706E83" w:rsidRPr="005F7280" w:rsidRDefault="00706E83" w:rsidP="007E5068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–</w:t>
                      </w:r>
                      <w:r w:rsidR="007E50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6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-حدد الأخطاء الموجودة في المخطط </w:t>
      </w:r>
      <w:r w:rsidR="001624E9">
        <w:rPr>
          <w:rFonts w:ascii="Simplified Arabic" w:hAnsi="Simplified Arabic" w:cs="Simplified Arabic" w:hint="cs"/>
          <w:b/>
          <w:bCs/>
          <w:sz w:val="28"/>
          <w:szCs w:val="28"/>
          <w:rtl/>
          <w:lang w:val="fr-CA" w:bidi="ar-DZ"/>
        </w:rPr>
        <w:t xml:space="preserve">( في جدول )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واقترح تعديلات</w:t>
      </w:r>
    </w:p>
    <w:p w:rsidR="005C1377" w:rsidRPr="00F8317A" w:rsidRDefault="000D4150" w:rsidP="006266D7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0B83CF1" wp14:editId="2706B1DC">
                <wp:simplePos x="0" y="0"/>
                <wp:positionH relativeFrom="page">
                  <wp:align>left</wp:align>
                </wp:positionH>
                <wp:positionV relativeFrom="paragraph">
                  <wp:posOffset>359410</wp:posOffset>
                </wp:positionV>
                <wp:extent cx="1587500" cy="177800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177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0A3" w:rsidRDefault="007C40A3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6AB5A519" wp14:editId="558BAF16">
                                  <wp:extent cx="1011555" cy="1680210"/>
                                  <wp:effectExtent l="0" t="0" r="0" b="0"/>
                                  <wp:docPr id="3620" name="Image 36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0" name="Image 3620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1555" cy="1680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83CF1" id="Zone de texte 23" o:spid="_x0000_s1048" type="#_x0000_t202" style="position:absolute;left:0;text-align:left;margin-left:0;margin-top:28.3pt;width:125pt;height:140pt;z-index:25176678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" fillcolor="white [3201]" stroked="f" strokeweight=".5pt">
                <v:textbox>
                  <w:txbxContent>
                    <w:p w:rsidR="007C40A3" w:rsidRDefault="007C40A3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AB5A519" wp14:editId="558BAF16">
                            <wp:extent cx="1011555" cy="1680210"/>
                            <wp:effectExtent l="0" t="0" r="0" b="0"/>
                            <wp:docPr id="3620" name="Image 362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0" name="Image 3620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1555" cy="1680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66D7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أو إضافات</w:t>
      </w:r>
      <w:r w:rsidR="00D13C79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  <w:r w:rsidR="005C1377" w:rsidRPr="00F8317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لتصحيحها.</w:t>
      </w:r>
      <w:r w:rsidR="00706E83" w:rsidRPr="00706E83">
        <w:rPr>
          <w:rFonts w:hint="cs"/>
          <w:b/>
          <w:bCs/>
          <w:noProof/>
          <w:rtl/>
          <w:lang w:val="fr-FR" w:eastAsia="fr-FR"/>
        </w:rPr>
        <w:t xml:space="preserve"> </w:t>
      </w:r>
    </w:p>
    <w:p w:rsidR="00BE041A" w:rsidRPr="00F8317A" w:rsidRDefault="004C424E" w:rsidP="00BE041A">
      <w:pPr>
        <w:spacing w:after="0"/>
        <w:ind w:left="-24"/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 xml:space="preserve">3 ــ </w:t>
      </w:r>
      <w:bookmarkStart w:id="0" w:name="_GoBack"/>
      <w:bookmarkEnd w:id="0"/>
      <w:r w:rsidR="00CE7090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 xml:space="preserve">قام الأب 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t xml:space="preserve"> </w:t>
      </w:r>
      <w:r w:rsidR="00CE7090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w:t>ب</w:t>
      </w:r>
      <w:r w:rsidR="006A6465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t>تركيب ثريا( وثيقة-</w:t>
      </w:r>
      <w:r w:rsidR="006A6465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w:t>7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t xml:space="preserve">-) كتلتها 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</w:rPr>
        <w:t>m=50kg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</w:t>
      </w:r>
      <w:r w:rsidR="007C40A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بواسطة سلسلة موصولة ب</w:t>
      </w:r>
      <w:r w:rsidR="007C40A3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>سقف البيت</w:t>
      </w:r>
      <w:r w:rsidR="00EE42C4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 xml:space="preserve"> </w:t>
      </w:r>
      <w:r w:rsidR="00EE42C4">
        <w:rPr>
          <w:rFonts w:ascii="Simplified Arabic" w:hAnsi="Simplified Arabic" w:cs="Simplified Arabic"/>
          <w:b/>
          <w:bCs/>
          <w:noProof/>
          <w:sz w:val="28"/>
          <w:szCs w:val="28"/>
          <w:lang w:val="en-US" w:bidi="ar-DZ"/>
        </w:rPr>
        <w:t>A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>.</w: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w:t> </w:t>
      </w:r>
      <w:r w:rsidR="007C40A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</w:t>
      </w:r>
    </w:p>
    <w:p w:rsidR="00BE041A" w:rsidRPr="00F8317A" w:rsidRDefault="000D4150" w:rsidP="00BE041A">
      <w:pPr>
        <w:pStyle w:val="Paragraphedeliste"/>
        <w:spacing w:after="0"/>
        <w:ind w:left="336" w:hanging="360"/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66C30E2" wp14:editId="5F9C4370">
                <wp:simplePos x="0" y="0"/>
                <wp:positionH relativeFrom="column">
                  <wp:posOffset>228600</wp:posOffset>
                </wp:positionH>
                <wp:positionV relativeFrom="paragraph">
                  <wp:posOffset>85725</wp:posOffset>
                </wp:positionV>
                <wp:extent cx="266700" cy="361950"/>
                <wp:effectExtent l="0" t="0" r="0" b="0"/>
                <wp:wrapNone/>
                <wp:docPr id="3622" name="Zone de texte 3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4150" w:rsidRPr="000D4150" w:rsidRDefault="000D41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C30E2" id="Zone de texte 3622" o:spid="_x0000_s1049" type="#_x0000_t202" style="position:absolute;left:0;text-align:left;margin-left:18pt;margin-top:6.75pt;width:21pt;height:28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" filled="f" stroked="f" strokeweight=".5pt">
                <v:textbox>
                  <w:txbxContent>
                    <w:p w:rsidR="000D4150" w:rsidRPr="000D4150" w:rsidRDefault="000D41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- حتى تكون الثريا في حالة توازن، </w:t>
      </w:r>
    </w:p>
    <w:p w:rsidR="00BE041A" w:rsidRDefault="000D4150" w:rsidP="00BE041A">
      <w:pPr>
        <w:pStyle w:val="Paragraphedeliste"/>
        <w:numPr>
          <w:ilvl w:val="0"/>
          <w:numId w:val="14"/>
        </w:numPr>
        <w:spacing w:after="0" w:line="276" w:lineRule="auto"/>
        <w:ind w:left="543" w:hanging="283"/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189F27" wp14:editId="779E4FB1">
                <wp:simplePos x="0" y="0"/>
                <wp:positionH relativeFrom="column">
                  <wp:posOffset>450850</wp:posOffset>
                </wp:positionH>
                <wp:positionV relativeFrom="paragraph">
                  <wp:posOffset>6350</wp:posOffset>
                </wp:positionV>
                <wp:extent cx="165100" cy="50800"/>
                <wp:effectExtent l="0" t="0" r="25400" b="25400"/>
                <wp:wrapNone/>
                <wp:docPr id="3621" name="Ellipse 3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50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EC8631" id="Ellipse 3621" o:spid="_x0000_s1026" style="position:absolute;margin-left:35.5pt;margin-top:.5pt;width:13pt;height: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BE041A"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>ما هي القيمة الدنيا التي يجب أن تتحملها السّلسلة؟ دعّم اجابتك بشرطي التوازن</w:t>
      </w:r>
    </w:p>
    <w:p w:rsidR="00A42537" w:rsidRPr="00F8317A" w:rsidRDefault="00A42537" w:rsidP="00A42537">
      <w:pPr>
        <w:pStyle w:val="Paragraphedeliste"/>
        <w:spacing w:after="0" w:line="276" w:lineRule="auto"/>
        <w:ind w:left="543"/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w:t xml:space="preserve">    g=10 N/Kg</w:t>
      </w:r>
    </w:p>
    <w:p w:rsidR="00BE041A" w:rsidRPr="00F8317A" w:rsidRDefault="00BE041A" w:rsidP="00BE041A">
      <w:pPr>
        <w:pStyle w:val="Paragraphedeliste"/>
        <w:numPr>
          <w:ilvl w:val="0"/>
          <w:numId w:val="14"/>
        </w:numPr>
        <w:spacing w:after="0" w:line="276" w:lineRule="auto"/>
        <w:ind w:left="543" w:hanging="425"/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</w:pPr>
      <w:r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t>مثّل</w:t>
      </w:r>
      <w:r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 القوى المؤثّرة على الثريا بعد تركيبها باستعمال سلّ</w:t>
      </w:r>
      <w:r w:rsidR="007E5068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 xml:space="preserve">م </w:t>
      </w:r>
      <w:r w:rsidR="007E5068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bidi="ar-DZ"/>
        </w:rPr>
        <w:t xml:space="preserve">الرسم التالي </w:t>
      </w:r>
      <w:r w:rsidRPr="00F8317A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t>.</w:t>
      </w:r>
    </w:p>
    <w:p w:rsidR="00BE041A" w:rsidRPr="009E2AE5" w:rsidRDefault="009E2AE5" w:rsidP="005C1377">
      <w:pPr>
        <w:pStyle w:val="Paragraphedeliste"/>
        <w:ind w:left="510"/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F4317C8" wp14:editId="0BF41F30">
                <wp:simplePos x="0" y="0"/>
                <wp:positionH relativeFrom="column">
                  <wp:posOffset>4984750</wp:posOffset>
                </wp:positionH>
                <wp:positionV relativeFrom="paragraph">
                  <wp:posOffset>120015</wp:posOffset>
                </wp:positionV>
                <wp:extent cx="742950" cy="19050"/>
                <wp:effectExtent l="0" t="76200" r="19050" b="76200"/>
                <wp:wrapNone/>
                <wp:docPr id="3616" name="Connecteur droit avec flèche 3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852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616" o:spid="_x0000_s1026" type="#_x0000_t32" style="position:absolute;margin-left:392.5pt;margin-top:9.45pt;width:58.5pt;height:1.5pt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 xml:space="preserve">1 cm                250 N </w:t>
      </w:r>
    </w:p>
    <w:p w:rsidR="005C1377" w:rsidRPr="00F8317A" w:rsidRDefault="007E5068" w:rsidP="005C1377">
      <w:pPr>
        <w:pStyle w:val="Paragraphedeliste"/>
        <w:ind w:left="51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F7280">
        <w:rPr>
          <w:rFonts w:hint="cs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6D96C72" wp14:editId="3E224C26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1266825" cy="381000"/>
                <wp:effectExtent l="0" t="0" r="0" b="0"/>
                <wp:wrapNone/>
                <wp:docPr id="3619" name="Zone de texte 3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E5068" w:rsidRPr="005F7280" w:rsidRDefault="007E5068" w:rsidP="007E5068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6A6465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 7 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6C72" id="Zone de texte 3619" o:spid="_x0000_s1050" type="#_x0000_t202" style="position:absolute;left:0;text-align:left;margin-left:0;margin-top:.2pt;width:99.75pt;height:30pt;z-index:2517831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" filled="f" stroked="f" strokeweight=".5pt">
                <v:textbox>
                  <w:txbxContent>
                    <w:p w:rsidR="007E5068" w:rsidRPr="005F7280" w:rsidRDefault="007E5068" w:rsidP="007E5068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6A6465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 7 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1377" w:rsidRPr="005C1377" w:rsidRDefault="005C1377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bidi="ar-DZ"/>
        </w:rPr>
      </w:pPr>
    </w:p>
    <w:p w:rsidR="0023654C" w:rsidRPr="00B149B9" w:rsidRDefault="007A765F" w:rsidP="00B149B9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75565</wp:posOffset>
                </wp:positionV>
                <wp:extent cx="1936750" cy="374650"/>
                <wp:effectExtent l="0" t="0" r="635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65F" w:rsidRPr="007B6AF4" w:rsidRDefault="007A765F" w:rsidP="007A765F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يا أبطال </w:t>
                            </w:r>
                          </w:p>
                          <w:p w:rsidR="007A765F" w:rsidRDefault="007A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51" type="#_x0000_t202" style="position:absolute;left:0;text-align:left;margin-left:244pt;margin-top:5.95pt;width:152.5pt;height:2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" fillcolor="white [3201]" stroked="f" strokeweight=".5pt">
                <v:textbox>
                  <w:txbxContent>
                    <w:p w:rsidR="007A765F" w:rsidRPr="007B6AF4" w:rsidRDefault="007A765F" w:rsidP="007A765F">
                      <w:pP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يا أبطال </w:t>
                      </w:r>
                    </w:p>
                    <w:p w:rsidR="007A765F" w:rsidRDefault="007A765F"/>
                  </w:txbxContent>
                </v:textbox>
              </v:shape>
            </w:pict>
          </mc:Fallback>
        </mc:AlternateContent>
      </w:r>
      <w:r w:rsidRPr="00D270AB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1664" behindDoc="1" locked="0" layoutInCell="1" allowOverlap="1" wp14:anchorId="149EC635" wp14:editId="2A268C5D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55675" cy="590550"/>
            <wp:effectExtent l="0" t="0" r="0" b="0"/>
            <wp:wrapTight wrapText="bothSides">
              <wp:wrapPolygon edited="0">
                <wp:start x="1722" y="0"/>
                <wp:lineTo x="0" y="697"/>
                <wp:lineTo x="0" y="8361"/>
                <wp:lineTo x="7750" y="11148"/>
                <wp:lineTo x="8181" y="20903"/>
                <wp:lineTo x="19375" y="20903"/>
                <wp:lineTo x="21098" y="20206"/>
                <wp:lineTo x="21098" y="7665"/>
                <wp:lineTo x="15070" y="3484"/>
                <wp:lineTo x="4306" y="0"/>
                <wp:lineTo x="1722" y="0"/>
              </wp:wrapPolygon>
            </wp:wrapTight>
            <wp:docPr id="75" name="Image 75" descr="C:\Users\FARES KH\Downloads\png-clipart-health-judicial-scrivener-learning-light-bulb-child-fac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ES KH\Downloads\png-clipart-health-judicial-scrivener-learning-light-bulb-child-fac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12DE6B" wp14:editId="34EBB61E">
                <wp:simplePos x="0" y="0"/>
                <wp:positionH relativeFrom="column">
                  <wp:posOffset>-193675</wp:posOffset>
                </wp:positionH>
                <wp:positionV relativeFrom="paragraph">
                  <wp:posOffset>598170</wp:posOffset>
                </wp:positionV>
                <wp:extent cx="1228725" cy="523875"/>
                <wp:effectExtent l="0" t="0" r="9525" b="952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AF4" w:rsidRPr="00D633AE" w:rsidRDefault="007B6AF4" w:rsidP="007B6AF4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E6B" id="Zone de texte 38" o:spid="_x0000_s1052" type="#_x0000_t202" style="position:absolute;left:0;text-align:left;margin-left:-15.25pt;margin-top:47.1pt;width:96.75pt;height:4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" fillcolor="white [3201]" stroked="f" strokeweight=".5pt">
                <v:textbox>
                  <w:txbxContent>
                    <w:p w:rsidR="007B6AF4" w:rsidRPr="00D633AE" w:rsidRDefault="007B6AF4" w:rsidP="007B6AF4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2/2</w:t>
                      </w:r>
                    </w:p>
                  </w:txbxContent>
                </v:textbox>
              </v:shape>
            </w:pict>
          </mc:Fallback>
        </mc:AlternateContent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6717E" wp14:editId="5F2CCB62">
                <wp:simplePos x="0" y="0"/>
                <wp:positionH relativeFrom="column">
                  <wp:posOffset>1425575</wp:posOffset>
                </wp:positionH>
                <wp:positionV relativeFrom="paragraph">
                  <wp:posOffset>596265</wp:posOffset>
                </wp:positionV>
                <wp:extent cx="5495925" cy="190500"/>
                <wp:effectExtent l="38100" t="0" r="0" b="19050"/>
                <wp:wrapNone/>
                <wp:docPr id="35" name="Losang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0500"/>
                        </a:xfrm>
                        <a:prstGeom prst="diamond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D3AD" id="Losange 35" o:spid="_x0000_s1026" type="#_x0000_t4" style="position:absolute;margin-left:112.25pt;margin-top:46.95pt;width:432.7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" fillcolor="windowText" strokeweight="1pt"/>
            </w:pict>
          </mc:Fallback>
        </mc:AlternateContent>
      </w:r>
      <w:r w:rsidR="00287F60" w:rsidRPr="00835A2E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27940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28C432" wp14:editId="78FB7C0A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828675" cy="180975"/>
                <wp:effectExtent l="0" t="0" r="9525" b="952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0" w:rsidRDefault="00927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432" id="Zone de texte 63" o:spid="_x0000_s1053" type="#_x0000_t202" style="position:absolute;left:0;text-align:left;margin-left:233.25pt;margin-top:6.75pt;width:65.25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" fillcolor="white [3201]" stroked="f" strokeweight=".5pt">
                <v:textbox>
                  <w:txbxContent>
                    <w:p w:rsidR="00927940" w:rsidRDefault="00927940"/>
                  </w:txbxContent>
                </v:textbox>
              </v:shape>
            </w:pict>
          </mc:Fallback>
        </mc:AlternateContent>
      </w:r>
    </w:p>
    <w:p w:rsidR="007B6AF4" w:rsidRPr="007B6AF4" w:rsidRDefault="007B6AF4" w:rsidP="008B7C3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6CB90B" wp14:editId="5A03966A">
                <wp:simplePos x="0" y="0"/>
                <wp:positionH relativeFrom="column">
                  <wp:posOffset>7590790</wp:posOffset>
                </wp:positionH>
                <wp:positionV relativeFrom="paragraph">
                  <wp:posOffset>151765</wp:posOffset>
                </wp:positionV>
                <wp:extent cx="1076325" cy="390525"/>
                <wp:effectExtent l="0" t="0" r="9525" b="95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CB90B" id="Zone de texte 37" o:spid="_x0000_s1054" type="#_x0000_t202" style="position:absolute;left:0;text-align:left;margin-left:597.7pt;margin-top:11.95pt;width:84.75pt;height:3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AE3BEB" wp14:editId="753D9749">
                <wp:simplePos x="0" y="0"/>
                <wp:positionH relativeFrom="column">
                  <wp:posOffset>7438390</wp:posOffset>
                </wp:positionH>
                <wp:positionV relativeFrom="paragraph">
                  <wp:posOffset>-635</wp:posOffset>
                </wp:positionV>
                <wp:extent cx="1076325" cy="39052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E3BEB" id="Zone de texte 36" o:spid="_x0000_s1055" type="#_x0000_t202" style="position:absolute;left:0;text-align:left;margin-left:585.7pt;margin-top:-.05pt;width:84.7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6AF4" w:rsidRPr="007B6AF4" w:rsidSect="00A2381B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305" w:rsidRDefault="00FA0305" w:rsidP="00272C87">
      <w:pPr>
        <w:spacing w:after="0"/>
      </w:pPr>
      <w:r>
        <w:separator/>
      </w:r>
    </w:p>
  </w:endnote>
  <w:endnote w:type="continuationSeparator" w:id="0">
    <w:p w:rsidR="00FA0305" w:rsidRDefault="00FA0305" w:rsidP="00272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305" w:rsidRDefault="00FA0305" w:rsidP="00272C87">
      <w:pPr>
        <w:spacing w:after="0"/>
      </w:pPr>
      <w:r>
        <w:separator/>
      </w:r>
    </w:p>
  </w:footnote>
  <w:footnote w:type="continuationSeparator" w:id="0">
    <w:p w:rsidR="00FA0305" w:rsidRDefault="00FA0305" w:rsidP="00272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057C2"/>
    <w:multiLevelType w:val="hybridMultilevel"/>
    <w:tmpl w:val="2E9C9484"/>
    <w:lvl w:ilvl="0" w:tplc="AB845FAA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1">
    <w:nsid w:val="1856623D"/>
    <w:multiLevelType w:val="hybridMultilevel"/>
    <w:tmpl w:val="8E84D352"/>
    <w:lvl w:ilvl="0" w:tplc="99B4316C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24034"/>
    <w:multiLevelType w:val="hybridMultilevel"/>
    <w:tmpl w:val="462A2688"/>
    <w:lvl w:ilvl="0" w:tplc="7E341022">
      <w:start w:val="1"/>
      <w:numFmt w:val="arabicAlpha"/>
      <w:suff w:val="nothing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C33C58"/>
    <w:multiLevelType w:val="hybridMultilevel"/>
    <w:tmpl w:val="66649E76"/>
    <w:lvl w:ilvl="0" w:tplc="E26E359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166FC4"/>
    <w:multiLevelType w:val="hybridMultilevel"/>
    <w:tmpl w:val="EA10E4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A94D22"/>
    <w:multiLevelType w:val="hybridMultilevel"/>
    <w:tmpl w:val="A3A443EA"/>
    <w:lvl w:ilvl="0" w:tplc="DE1ED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8679F"/>
    <w:multiLevelType w:val="hybridMultilevel"/>
    <w:tmpl w:val="A00A43EA"/>
    <w:lvl w:ilvl="0" w:tplc="C526F7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E6D83"/>
    <w:multiLevelType w:val="hybridMultilevel"/>
    <w:tmpl w:val="DE5E5E5A"/>
    <w:lvl w:ilvl="0" w:tplc="5310EAEC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273B59"/>
    <w:multiLevelType w:val="hybridMultilevel"/>
    <w:tmpl w:val="7EDEB170"/>
    <w:lvl w:ilvl="0" w:tplc="0EC60F7C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92BCE"/>
    <w:multiLevelType w:val="hybridMultilevel"/>
    <w:tmpl w:val="F5F2CC7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856EE0"/>
    <w:multiLevelType w:val="hybridMultilevel"/>
    <w:tmpl w:val="F6D4B6BA"/>
    <w:lvl w:ilvl="0" w:tplc="98020FA2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4F311A"/>
    <w:multiLevelType w:val="hybridMultilevel"/>
    <w:tmpl w:val="B0449FCC"/>
    <w:lvl w:ilvl="0" w:tplc="75B050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074CFA"/>
    <w:multiLevelType w:val="hybridMultilevel"/>
    <w:tmpl w:val="0428BE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B41BE"/>
    <w:multiLevelType w:val="hybridMultilevel"/>
    <w:tmpl w:val="2F6A6BC0"/>
    <w:lvl w:ilvl="0" w:tplc="12DCD2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876673"/>
    <w:multiLevelType w:val="hybridMultilevel"/>
    <w:tmpl w:val="52E8F0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13"/>
  </w:num>
  <w:num w:numId="6">
    <w:abstractNumId w:val="10"/>
  </w:num>
  <w:num w:numId="7">
    <w:abstractNumId w:val="1"/>
  </w:num>
  <w:num w:numId="8">
    <w:abstractNumId w:val="6"/>
  </w:num>
  <w:num w:numId="9">
    <w:abstractNumId w:val="3"/>
  </w:num>
  <w:num w:numId="10">
    <w:abstractNumId w:val="9"/>
  </w:num>
  <w:num w:numId="11">
    <w:abstractNumId w:val="14"/>
  </w:num>
  <w:num w:numId="12">
    <w:abstractNumId w:val="4"/>
  </w:num>
  <w:num w:numId="13">
    <w:abstractNumId w:val="12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E1"/>
    <w:rsid w:val="000038B8"/>
    <w:rsid w:val="00030837"/>
    <w:rsid w:val="00031AA5"/>
    <w:rsid w:val="00032438"/>
    <w:rsid w:val="000360F9"/>
    <w:rsid w:val="0004795F"/>
    <w:rsid w:val="00051D0F"/>
    <w:rsid w:val="000535E1"/>
    <w:rsid w:val="00062121"/>
    <w:rsid w:val="00062509"/>
    <w:rsid w:val="00066257"/>
    <w:rsid w:val="00066D8B"/>
    <w:rsid w:val="00083272"/>
    <w:rsid w:val="000965A8"/>
    <w:rsid w:val="000A64AC"/>
    <w:rsid w:val="000A7DBD"/>
    <w:rsid w:val="000C2339"/>
    <w:rsid w:val="000D4150"/>
    <w:rsid w:val="000E5799"/>
    <w:rsid w:val="001046F2"/>
    <w:rsid w:val="00110429"/>
    <w:rsid w:val="0011075B"/>
    <w:rsid w:val="0011158C"/>
    <w:rsid w:val="00113E33"/>
    <w:rsid w:val="00116CCB"/>
    <w:rsid w:val="0012253A"/>
    <w:rsid w:val="00135900"/>
    <w:rsid w:val="00137B82"/>
    <w:rsid w:val="00153801"/>
    <w:rsid w:val="00153D3A"/>
    <w:rsid w:val="001624E9"/>
    <w:rsid w:val="001652C7"/>
    <w:rsid w:val="00181FB1"/>
    <w:rsid w:val="0019787F"/>
    <w:rsid w:val="001A6AD5"/>
    <w:rsid w:val="001B1C7C"/>
    <w:rsid w:val="001D1A9B"/>
    <w:rsid w:val="001D1D03"/>
    <w:rsid w:val="001E38D6"/>
    <w:rsid w:val="001F60C8"/>
    <w:rsid w:val="00200ADE"/>
    <w:rsid w:val="002031D8"/>
    <w:rsid w:val="002034BA"/>
    <w:rsid w:val="002229B8"/>
    <w:rsid w:val="00224AD4"/>
    <w:rsid w:val="00235580"/>
    <w:rsid w:val="002356A6"/>
    <w:rsid w:val="0023654C"/>
    <w:rsid w:val="00245D8A"/>
    <w:rsid w:val="002713B5"/>
    <w:rsid w:val="00272C87"/>
    <w:rsid w:val="00276DC6"/>
    <w:rsid w:val="00280692"/>
    <w:rsid w:val="00287F60"/>
    <w:rsid w:val="00287FED"/>
    <w:rsid w:val="00290C86"/>
    <w:rsid w:val="002A7AEE"/>
    <w:rsid w:val="002B31E7"/>
    <w:rsid w:val="002B3F66"/>
    <w:rsid w:val="002B3F9D"/>
    <w:rsid w:val="002B6A49"/>
    <w:rsid w:val="002D6883"/>
    <w:rsid w:val="002E4558"/>
    <w:rsid w:val="002F424B"/>
    <w:rsid w:val="003049A9"/>
    <w:rsid w:val="0031098F"/>
    <w:rsid w:val="00311A73"/>
    <w:rsid w:val="00313B38"/>
    <w:rsid w:val="0032371C"/>
    <w:rsid w:val="0033182C"/>
    <w:rsid w:val="003363B0"/>
    <w:rsid w:val="003518EE"/>
    <w:rsid w:val="00352333"/>
    <w:rsid w:val="00354032"/>
    <w:rsid w:val="0035559D"/>
    <w:rsid w:val="003600B7"/>
    <w:rsid w:val="00366578"/>
    <w:rsid w:val="00375AC0"/>
    <w:rsid w:val="003769A8"/>
    <w:rsid w:val="003A1A89"/>
    <w:rsid w:val="003B3DDC"/>
    <w:rsid w:val="003B79CF"/>
    <w:rsid w:val="003C2106"/>
    <w:rsid w:val="003C6BEE"/>
    <w:rsid w:val="003D1BD0"/>
    <w:rsid w:val="003D6F05"/>
    <w:rsid w:val="00401AC0"/>
    <w:rsid w:val="00406931"/>
    <w:rsid w:val="00410C84"/>
    <w:rsid w:val="004166DE"/>
    <w:rsid w:val="00421B06"/>
    <w:rsid w:val="0044073F"/>
    <w:rsid w:val="0045242A"/>
    <w:rsid w:val="00467EC0"/>
    <w:rsid w:val="00483551"/>
    <w:rsid w:val="00485123"/>
    <w:rsid w:val="00490A05"/>
    <w:rsid w:val="004914FD"/>
    <w:rsid w:val="00497E42"/>
    <w:rsid w:val="00497E4D"/>
    <w:rsid w:val="004A348A"/>
    <w:rsid w:val="004B1541"/>
    <w:rsid w:val="004B2085"/>
    <w:rsid w:val="004C0107"/>
    <w:rsid w:val="004C424E"/>
    <w:rsid w:val="004D56FA"/>
    <w:rsid w:val="004E0B1D"/>
    <w:rsid w:val="004E29CB"/>
    <w:rsid w:val="004E362E"/>
    <w:rsid w:val="005059A9"/>
    <w:rsid w:val="005408B5"/>
    <w:rsid w:val="00545B7C"/>
    <w:rsid w:val="00565C18"/>
    <w:rsid w:val="00565D46"/>
    <w:rsid w:val="00571DE1"/>
    <w:rsid w:val="005830A5"/>
    <w:rsid w:val="00585B84"/>
    <w:rsid w:val="00586523"/>
    <w:rsid w:val="005955F2"/>
    <w:rsid w:val="00597E17"/>
    <w:rsid w:val="005A06D9"/>
    <w:rsid w:val="005C1377"/>
    <w:rsid w:val="005D774E"/>
    <w:rsid w:val="005D7EB3"/>
    <w:rsid w:val="005F7176"/>
    <w:rsid w:val="005F7280"/>
    <w:rsid w:val="006266D7"/>
    <w:rsid w:val="006343C9"/>
    <w:rsid w:val="00636FB0"/>
    <w:rsid w:val="00647C2D"/>
    <w:rsid w:val="00650296"/>
    <w:rsid w:val="006520A4"/>
    <w:rsid w:val="00657FE4"/>
    <w:rsid w:val="00662ACD"/>
    <w:rsid w:val="00665255"/>
    <w:rsid w:val="00671508"/>
    <w:rsid w:val="00671F41"/>
    <w:rsid w:val="00683B74"/>
    <w:rsid w:val="00683D8B"/>
    <w:rsid w:val="0068449C"/>
    <w:rsid w:val="00690155"/>
    <w:rsid w:val="00697508"/>
    <w:rsid w:val="006A6465"/>
    <w:rsid w:val="006B582E"/>
    <w:rsid w:val="006C5AF7"/>
    <w:rsid w:val="006D0CF2"/>
    <w:rsid w:val="006D141E"/>
    <w:rsid w:val="006E1559"/>
    <w:rsid w:val="006E55BD"/>
    <w:rsid w:val="006E6E68"/>
    <w:rsid w:val="006F0629"/>
    <w:rsid w:val="006F5C85"/>
    <w:rsid w:val="00703CD3"/>
    <w:rsid w:val="00705509"/>
    <w:rsid w:val="007063B6"/>
    <w:rsid w:val="00706E83"/>
    <w:rsid w:val="007105BF"/>
    <w:rsid w:val="007139C5"/>
    <w:rsid w:val="00720FF7"/>
    <w:rsid w:val="00730692"/>
    <w:rsid w:val="007443A8"/>
    <w:rsid w:val="007616B7"/>
    <w:rsid w:val="00764609"/>
    <w:rsid w:val="00782B17"/>
    <w:rsid w:val="00785128"/>
    <w:rsid w:val="00791209"/>
    <w:rsid w:val="007921E1"/>
    <w:rsid w:val="00795247"/>
    <w:rsid w:val="007A765F"/>
    <w:rsid w:val="007B2232"/>
    <w:rsid w:val="007B5788"/>
    <w:rsid w:val="007B6AF4"/>
    <w:rsid w:val="007B7B2E"/>
    <w:rsid w:val="007C40A3"/>
    <w:rsid w:val="007D720D"/>
    <w:rsid w:val="007E13A1"/>
    <w:rsid w:val="007E5068"/>
    <w:rsid w:val="007F1434"/>
    <w:rsid w:val="007F1DDA"/>
    <w:rsid w:val="00810128"/>
    <w:rsid w:val="00812460"/>
    <w:rsid w:val="00823385"/>
    <w:rsid w:val="008242F0"/>
    <w:rsid w:val="0083569E"/>
    <w:rsid w:val="0083593D"/>
    <w:rsid w:val="00835A2E"/>
    <w:rsid w:val="008442CB"/>
    <w:rsid w:val="00844E7A"/>
    <w:rsid w:val="00864667"/>
    <w:rsid w:val="0086731B"/>
    <w:rsid w:val="008678D2"/>
    <w:rsid w:val="00883953"/>
    <w:rsid w:val="00894AC4"/>
    <w:rsid w:val="008A0B4B"/>
    <w:rsid w:val="008A3F94"/>
    <w:rsid w:val="008B3ECE"/>
    <w:rsid w:val="008B76EC"/>
    <w:rsid w:val="008B7C3D"/>
    <w:rsid w:val="008C67E7"/>
    <w:rsid w:val="008D2019"/>
    <w:rsid w:val="008F11B9"/>
    <w:rsid w:val="0090163E"/>
    <w:rsid w:val="00906DA7"/>
    <w:rsid w:val="00927940"/>
    <w:rsid w:val="0093555D"/>
    <w:rsid w:val="0094262E"/>
    <w:rsid w:val="00947A28"/>
    <w:rsid w:val="00960F5F"/>
    <w:rsid w:val="00961F19"/>
    <w:rsid w:val="00983564"/>
    <w:rsid w:val="00990808"/>
    <w:rsid w:val="00991157"/>
    <w:rsid w:val="009911A7"/>
    <w:rsid w:val="00991F0B"/>
    <w:rsid w:val="00993A72"/>
    <w:rsid w:val="009A07C5"/>
    <w:rsid w:val="009A686A"/>
    <w:rsid w:val="009C1761"/>
    <w:rsid w:val="009C52E3"/>
    <w:rsid w:val="009E2AE5"/>
    <w:rsid w:val="009E4BD1"/>
    <w:rsid w:val="009F5069"/>
    <w:rsid w:val="00A05BF9"/>
    <w:rsid w:val="00A2381B"/>
    <w:rsid w:val="00A35599"/>
    <w:rsid w:val="00A41583"/>
    <w:rsid w:val="00A42537"/>
    <w:rsid w:val="00A65CCA"/>
    <w:rsid w:val="00A70543"/>
    <w:rsid w:val="00A70C22"/>
    <w:rsid w:val="00A7374D"/>
    <w:rsid w:val="00A771AB"/>
    <w:rsid w:val="00A84E44"/>
    <w:rsid w:val="00A9217A"/>
    <w:rsid w:val="00A922AD"/>
    <w:rsid w:val="00A94E29"/>
    <w:rsid w:val="00AB54F7"/>
    <w:rsid w:val="00AC5482"/>
    <w:rsid w:val="00AE0F0F"/>
    <w:rsid w:val="00AE6F18"/>
    <w:rsid w:val="00AE7181"/>
    <w:rsid w:val="00B149B9"/>
    <w:rsid w:val="00B24401"/>
    <w:rsid w:val="00B2602D"/>
    <w:rsid w:val="00B5431E"/>
    <w:rsid w:val="00B54ABD"/>
    <w:rsid w:val="00B57686"/>
    <w:rsid w:val="00B60AE9"/>
    <w:rsid w:val="00B60CB6"/>
    <w:rsid w:val="00B61FA8"/>
    <w:rsid w:val="00B621A2"/>
    <w:rsid w:val="00B65B25"/>
    <w:rsid w:val="00B74E27"/>
    <w:rsid w:val="00B80FA5"/>
    <w:rsid w:val="00B932FB"/>
    <w:rsid w:val="00BB6D98"/>
    <w:rsid w:val="00BC2E92"/>
    <w:rsid w:val="00BC4398"/>
    <w:rsid w:val="00BD1866"/>
    <w:rsid w:val="00BD322C"/>
    <w:rsid w:val="00BD5BE2"/>
    <w:rsid w:val="00BE0200"/>
    <w:rsid w:val="00BE041A"/>
    <w:rsid w:val="00BE6EF7"/>
    <w:rsid w:val="00BF0DDA"/>
    <w:rsid w:val="00BF6634"/>
    <w:rsid w:val="00C07BD0"/>
    <w:rsid w:val="00C16578"/>
    <w:rsid w:val="00C1698B"/>
    <w:rsid w:val="00C270E4"/>
    <w:rsid w:val="00C63BA0"/>
    <w:rsid w:val="00C713B6"/>
    <w:rsid w:val="00C86893"/>
    <w:rsid w:val="00C86EB3"/>
    <w:rsid w:val="00C94258"/>
    <w:rsid w:val="00CA1A73"/>
    <w:rsid w:val="00CA516E"/>
    <w:rsid w:val="00CC5D99"/>
    <w:rsid w:val="00CE1E18"/>
    <w:rsid w:val="00CE7090"/>
    <w:rsid w:val="00CF3327"/>
    <w:rsid w:val="00CF5C61"/>
    <w:rsid w:val="00D048CD"/>
    <w:rsid w:val="00D12210"/>
    <w:rsid w:val="00D13588"/>
    <w:rsid w:val="00D13C79"/>
    <w:rsid w:val="00D15386"/>
    <w:rsid w:val="00D23CC5"/>
    <w:rsid w:val="00D2444A"/>
    <w:rsid w:val="00D2610F"/>
    <w:rsid w:val="00D270AB"/>
    <w:rsid w:val="00D27B78"/>
    <w:rsid w:val="00D27DBE"/>
    <w:rsid w:val="00D337BA"/>
    <w:rsid w:val="00D337F4"/>
    <w:rsid w:val="00D361C6"/>
    <w:rsid w:val="00D37153"/>
    <w:rsid w:val="00D44644"/>
    <w:rsid w:val="00D44AEA"/>
    <w:rsid w:val="00D44CA2"/>
    <w:rsid w:val="00D54A4E"/>
    <w:rsid w:val="00D561FF"/>
    <w:rsid w:val="00D633AE"/>
    <w:rsid w:val="00D66093"/>
    <w:rsid w:val="00D67C49"/>
    <w:rsid w:val="00D82D6E"/>
    <w:rsid w:val="00D8747F"/>
    <w:rsid w:val="00D950DA"/>
    <w:rsid w:val="00DA4905"/>
    <w:rsid w:val="00DA73FC"/>
    <w:rsid w:val="00DB55FA"/>
    <w:rsid w:val="00DC02C6"/>
    <w:rsid w:val="00DC0917"/>
    <w:rsid w:val="00DD1C99"/>
    <w:rsid w:val="00DD49BC"/>
    <w:rsid w:val="00DD64B6"/>
    <w:rsid w:val="00E01B84"/>
    <w:rsid w:val="00E0533F"/>
    <w:rsid w:val="00E1622C"/>
    <w:rsid w:val="00E334DE"/>
    <w:rsid w:val="00E350EF"/>
    <w:rsid w:val="00E43B1B"/>
    <w:rsid w:val="00E62DE5"/>
    <w:rsid w:val="00E67154"/>
    <w:rsid w:val="00E7101F"/>
    <w:rsid w:val="00E73DBC"/>
    <w:rsid w:val="00E838C9"/>
    <w:rsid w:val="00E846CC"/>
    <w:rsid w:val="00E9755C"/>
    <w:rsid w:val="00EC2947"/>
    <w:rsid w:val="00ED093E"/>
    <w:rsid w:val="00ED1DED"/>
    <w:rsid w:val="00ED2AF2"/>
    <w:rsid w:val="00EE42C4"/>
    <w:rsid w:val="00F04AF4"/>
    <w:rsid w:val="00F04D50"/>
    <w:rsid w:val="00F145A9"/>
    <w:rsid w:val="00F17693"/>
    <w:rsid w:val="00F22DC6"/>
    <w:rsid w:val="00F42E4B"/>
    <w:rsid w:val="00F47905"/>
    <w:rsid w:val="00F52E43"/>
    <w:rsid w:val="00F54176"/>
    <w:rsid w:val="00F547C3"/>
    <w:rsid w:val="00F801AF"/>
    <w:rsid w:val="00F8317A"/>
    <w:rsid w:val="00F854FA"/>
    <w:rsid w:val="00FA0305"/>
    <w:rsid w:val="00FB2AE5"/>
    <w:rsid w:val="00FB6490"/>
    <w:rsid w:val="00FB71BA"/>
    <w:rsid w:val="00FC5792"/>
    <w:rsid w:val="00FD4250"/>
    <w:rsid w:val="00FD4333"/>
    <w:rsid w:val="00FE380B"/>
    <w:rsid w:val="00FE61BB"/>
    <w:rsid w:val="00F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22097-1CB2-4C96-947B-26AC0719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E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72C87"/>
  </w:style>
  <w:style w:type="paragraph" w:styleId="Pieddepage">
    <w:name w:val="footer"/>
    <w:basedOn w:val="Normal"/>
    <w:link w:val="Pieddepag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72C87"/>
  </w:style>
  <w:style w:type="paragraph" w:styleId="Textedebulles">
    <w:name w:val="Balloon Text"/>
    <w:basedOn w:val="Normal"/>
    <w:link w:val="TextedebullesCar"/>
    <w:uiPriority w:val="99"/>
    <w:semiHidden/>
    <w:unhideWhenUsed/>
    <w:rsid w:val="00A84E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E4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82B1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A686A"/>
    <w:pPr>
      <w:jc w:val="center"/>
    </w:pPr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character" w:customStyle="1" w:styleId="GdmathCar">
    <w:name w:val="Gdmath Car"/>
    <w:basedOn w:val="Policepardfaut"/>
    <w:link w:val="Gdmath"/>
    <w:rsid w:val="009A686A"/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80.jpe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image" Target="media/image1.png"/><Relationship Id="rId12" Type="http://schemas.openxmlformats.org/officeDocument/2006/relationships/image" Target="media/image50.png"/><Relationship Id="rId17" Type="http://schemas.openxmlformats.org/officeDocument/2006/relationships/image" Target="media/image70.jpeg"/><Relationship Id="rId25" Type="http://schemas.openxmlformats.org/officeDocument/2006/relationships/image" Target="media/image120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10.emf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0.png"/><Relationship Id="rId22" Type="http://schemas.openxmlformats.org/officeDocument/2006/relationships/image" Target="media/image11.emf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ES%20KH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1203</TotalTime>
  <Pages>1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KH</dc:creator>
  <cp:keywords/>
  <dc:description/>
  <cp:lastModifiedBy>User</cp:lastModifiedBy>
  <cp:revision>9</cp:revision>
  <cp:lastPrinted>2024-05-18T20:10:00Z</cp:lastPrinted>
  <dcterms:created xsi:type="dcterms:W3CDTF">2022-11-08T17:47:00Z</dcterms:created>
  <dcterms:modified xsi:type="dcterms:W3CDTF">2024-05-18T20:22:00Z</dcterms:modified>
</cp:coreProperties>
</file>